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rFonts w:asciiTheme="minorHAnsi" w:eastAsiaTheme="minorHAnsi" w:hAnsiTheme="minorHAnsi" w:cstheme="minorBidi"/>
          <w:color w:val="595959" w:themeColor="text1" w:themeTint="A6"/>
          <w:sz w:val="30"/>
          <w:szCs w:val="30"/>
        </w:rPr>
        <w:id w:val="-330527019"/>
        <w:docPartObj>
          <w:docPartGallery w:val="Table of Contents"/>
          <w:docPartUnique/>
        </w:docPartObj>
      </w:sdtPr>
      <w:sdtEndPr>
        <w:rPr>
          <w:b/>
          <w:bCs/>
          <w:noProof/>
        </w:rPr>
      </w:sdtEndPr>
      <w:sdtContent>
        <w:p w14:paraId="1A9D44E9" w14:textId="296DD8E6" w:rsidR="004F26A2" w:rsidRDefault="004F26A2">
          <w:pPr>
            <w:pStyle w:val="TOCHeading"/>
          </w:pPr>
          <w:r>
            <w:t>Contents</w:t>
          </w:r>
        </w:p>
        <w:p w14:paraId="1A8C0EC1" w14:textId="24CE9B95" w:rsidR="008A4CBA" w:rsidRDefault="004F26A2">
          <w:pPr>
            <w:pStyle w:val="TOC1"/>
            <w:tabs>
              <w:tab w:val="left" w:pos="720"/>
              <w:tab w:val="right" w:leader="dot" w:pos="9350"/>
            </w:tabs>
            <w:rPr>
              <w:rFonts w:eastAsiaTheme="minorEastAsia"/>
              <w:noProof/>
              <w:color w:val="auto"/>
              <w:kern w:val="2"/>
              <w:sz w:val="24"/>
              <w:szCs w:val="24"/>
              <w14:ligatures w14:val="standardContextual"/>
            </w:rPr>
          </w:pPr>
          <w:r>
            <w:fldChar w:fldCharType="begin"/>
          </w:r>
          <w:r>
            <w:instrText xml:space="preserve"> TOC \o "1-3" \h \z \u </w:instrText>
          </w:r>
          <w:r>
            <w:fldChar w:fldCharType="separate"/>
          </w:r>
          <w:hyperlink w:anchor="_Toc234595908" w:history="1">
            <w:r w:rsidR="008A4CBA" w:rsidRPr="00FA6282">
              <w:rPr>
                <w:rStyle w:val="Hyperlink"/>
                <w:noProof/>
              </w:rPr>
              <w:t>1.</w:t>
            </w:r>
            <w:r w:rsidR="008A4CBA">
              <w:rPr>
                <w:rFonts w:eastAsiaTheme="minorEastAsia"/>
                <w:noProof/>
                <w:color w:val="auto"/>
                <w:kern w:val="2"/>
                <w:sz w:val="24"/>
                <w:szCs w:val="24"/>
                <w14:ligatures w14:val="standardContextual"/>
              </w:rPr>
              <w:tab/>
            </w:r>
            <w:r w:rsidR="008A4CBA" w:rsidRPr="00FA6282">
              <w:rPr>
                <w:rStyle w:val="Hyperlink"/>
                <w:noProof/>
              </w:rPr>
              <w:t>Object Oriented Design Principles</w:t>
            </w:r>
            <w:r w:rsidR="008A4CBA">
              <w:rPr>
                <w:noProof/>
                <w:webHidden/>
              </w:rPr>
              <w:tab/>
            </w:r>
            <w:r w:rsidR="008A4CBA">
              <w:rPr>
                <w:noProof/>
                <w:webHidden/>
              </w:rPr>
              <w:fldChar w:fldCharType="begin"/>
            </w:r>
            <w:r w:rsidR="008A4CBA">
              <w:rPr>
                <w:noProof/>
                <w:webHidden/>
              </w:rPr>
              <w:instrText xml:space="preserve"> PAGEREF _Toc234595908 \h </w:instrText>
            </w:r>
            <w:r w:rsidR="008A4CBA">
              <w:rPr>
                <w:noProof/>
                <w:webHidden/>
              </w:rPr>
            </w:r>
            <w:r w:rsidR="008A4CBA">
              <w:rPr>
                <w:noProof/>
                <w:webHidden/>
              </w:rPr>
              <w:fldChar w:fldCharType="separate"/>
            </w:r>
            <w:r w:rsidR="008A4CBA">
              <w:rPr>
                <w:noProof/>
                <w:webHidden/>
              </w:rPr>
              <w:t>3</w:t>
            </w:r>
            <w:r w:rsidR="008A4CBA">
              <w:rPr>
                <w:noProof/>
                <w:webHidden/>
              </w:rPr>
              <w:fldChar w:fldCharType="end"/>
            </w:r>
          </w:hyperlink>
        </w:p>
        <w:p w14:paraId="0A1EBA3D" w14:textId="40402AF1"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09" w:history="1">
            <w:r w:rsidRPr="00FA6282">
              <w:rPr>
                <w:rStyle w:val="Hyperlink"/>
                <w:noProof/>
              </w:rPr>
              <w:t>2.</w:t>
            </w:r>
            <w:r>
              <w:rPr>
                <w:rFonts w:eastAsiaTheme="minorEastAsia"/>
                <w:noProof/>
                <w:color w:val="auto"/>
                <w:kern w:val="2"/>
                <w:sz w:val="24"/>
                <w:szCs w:val="24"/>
                <w14:ligatures w14:val="standardContextual"/>
              </w:rPr>
              <w:tab/>
            </w:r>
            <w:r w:rsidRPr="00FA6282">
              <w:rPr>
                <w:rStyle w:val="Hyperlink"/>
                <w:noProof/>
              </w:rPr>
              <w:t>Java 8 Features</w:t>
            </w:r>
            <w:r>
              <w:rPr>
                <w:noProof/>
                <w:webHidden/>
              </w:rPr>
              <w:tab/>
            </w:r>
            <w:r>
              <w:rPr>
                <w:noProof/>
                <w:webHidden/>
              </w:rPr>
              <w:fldChar w:fldCharType="begin"/>
            </w:r>
            <w:r>
              <w:rPr>
                <w:noProof/>
                <w:webHidden/>
              </w:rPr>
              <w:instrText xml:space="preserve"> PAGEREF _Toc234595909 \h </w:instrText>
            </w:r>
            <w:r>
              <w:rPr>
                <w:noProof/>
                <w:webHidden/>
              </w:rPr>
            </w:r>
            <w:r>
              <w:rPr>
                <w:noProof/>
                <w:webHidden/>
              </w:rPr>
              <w:fldChar w:fldCharType="separate"/>
            </w:r>
            <w:r>
              <w:rPr>
                <w:noProof/>
                <w:webHidden/>
              </w:rPr>
              <w:t>26</w:t>
            </w:r>
            <w:r>
              <w:rPr>
                <w:noProof/>
                <w:webHidden/>
              </w:rPr>
              <w:fldChar w:fldCharType="end"/>
            </w:r>
          </w:hyperlink>
        </w:p>
        <w:p w14:paraId="57DB6B82" w14:textId="6923354A"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0" w:history="1">
            <w:r w:rsidRPr="00FA6282">
              <w:rPr>
                <w:rStyle w:val="Hyperlink"/>
                <w:noProof/>
              </w:rPr>
              <w:t>3.</w:t>
            </w:r>
            <w:r>
              <w:rPr>
                <w:rFonts w:eastAsiaTheme="minorEastAsia"/>
                <w:noProof/>
                <w:color w:val="auto"/>
                <w:kern w:val="2"/>
                <w:sz w:val="24"/>
                <w:szCs w:val="24"/>
                <w14:ligatures w14:val="standardContextual"/>
              </w:rPr>
              <w:tab/>
            </w:r>
            <w:r w:rsidRPr="00FA6282">
              <w:rPr>
                <w:rStyle w:val="Hyperlink"/>
                <w:noProof/>
              </w:rPr>
              <w:t>Java Stream API</w:t>
            </w:r>
            <w:r>
              <w:rPr>
                <w:noProof/>
                <w:webHidden/>
              </w:rPr>
              <w:tab/>
            </w:r>
            <w:r>
              <w:rPr>
                <w:noProof/>
                <w:webHidden/>
              </w:rPr>
              <w:fldChar w:fldCharType="begin"/>
            </w:r>
            <w:r>
              <w:rPr>
                <w:noProof/>
                <w:webHidden/>
              </w:rPr>
              <w:instrText xml:space="preserve"> PAGEREF _Toc234595910 \h </w:instrText>
            </w:r>
            <w:r>
              <w:rPr>
                <w:noProof/>
                <w:webHidden/>
              </w:rPr>
            </w:r>
            <w:r>
              <w:rPr>
                <w:noProof/>
                <w:webHidden/>
              </w:rPr>
              <w:fldChar w:fldCharType="separate"/>
            </w:r>
            <w:r>
              <w:rPr>
                <w:noProof/>
                <w:webHidden/>
              </w:rPr>
              <w:t>43</w:t>
            </w:r>
            <w:r>
              <w:rPr>
                <w:noProof/>
                <w:webHidden/>
              </w:rPr>
              <w:fldChar w:fldCharType="end"/>
            </w:r>
          </w:hyperlink>
        </w:p>
        <w:p w14:paraId="17B840A8" w14:textId="19B5B00D"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1" w:history="1">
            <w:r w:rsidRPr="00FA6282">
              <w:rPr>
                <w:rStyle w:val="Hyperlink"/>
                <w:noProof/>
              </w:rPr>
              <w:t>4.</w:t>
            </w:r>
            <w:r>
              <w:rPr>
                <w:rFonts w:eastAsiaTheme="minorEastAsia"/>
                <w:noProof/>
                <w:color w:val="auto"/>
                <w:kern w:val="2"/>
                <w:sz w:val="24"/>
                <w:szCs w:val="24"/>
                <w14:ligatures w14:val="standardContextual"/>
              </w:rPr>
              <w:tab/>
            </w:r>
            <w:r w:rsidRPr="00FA6282">
              <w:rPr>
                <w:rStyle w:val="Hyperlink"/>
                <w:noProof/>
              </w:rPr>
              <w:t>Lambda expressions and functional interfaces</w:t>
            </w:r>
            <w:r>
              <w:rPr>
                <w:noProof/>
                <w:webHidden/>
              </w:rPr>
              <w:tab/>
            </w:r>
            <w:r>
              <w:rPr>
                <w:noProof/>
                <w:webHidden/>
              </w:rPr>
              <w:fldChar w:fldCharType="begin"/>
            </w:r>
            <w:r>
              <w:rPr>
                <w:noProof/>
                <w:webHidden/>
              </w:rPr>
              <w:instrText xml:space="preserve"> PAGEREF _Toc234595911 \h </w:instrText>
            </w:r>
            <w:r>
              <w:rPr>
                <w:noProof/>
                <w:webHidden/>
              </w:rPr>
            </w:r>
            <w:r>
              <w:rPr>
                <w:noProof/>
                <w:webHidden/>
              </w:rPr>
              <w:fldChar w:fldCharType="separate"/>
            </w:r>
            <w:r>
              <w:rPr>
                <w:noProof/>
                <w:webHidden/>
              </w:rPr>
              <w:t>67</w:t>
            </w:r>
            <w:r>
              <w:rPr>
                <w:noProof/>
                <w:webHidden/>
              </w:rPr>
              <w:fldChar w:fldCharType="end"/>
            </w:r>
          </w:hyperlink>
        </w:p>
        <w:p w14:paraId="12952C20" w14:textId="3E123AAA"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2" w:history="1">
            <w:r w:rsidRPr="00FA6282">
              <w:rPr>
                <w:rStyle w:val="Hyperlink"/>
                <w:noProof/>
              </w:rPr>
              <w:t>5.</w:t>
            </w:r>
            <w:r>
              <w:rPr>
                <w:rFonts w:eastAsiaTheme="minorEastAsia"/>
                <w:noProof/>
                <w:color w:val="auto"/>
                <w:kern w:val="2"/>
                <w:sz w:val="24"/>
                <w:szCs w:val="24"/>
                <w14:ligatures w14:val="standardContextual"/>
              </w:rPr>
              <w:tab/>
            </w:r>
            <w:r w:rsidRPr="00FA6282">
              <w:rPr>
                <w:rStyle w:val="Hyperlink"/>
                <w:noProof/>
              </w:rPr>
              <w:t>Java.util.function examples</w:t>
            </w:r>
            <w:r>
              <w:rPr>
                <w:noProof/>
                <w:webHidden/>
              </w:rPr>
              <w:tab/>
            </w:r>
            <w:r>
              <w:rPr>
                <w:noProof/>
                <w:webHidden/>
              </w:rPr>
              <w:fldChar w:fldCharType="begin"/>
            </w:r>
            <w:r>
              <w:rPr>
                <w:noProof/>
                <w:webHidden/>
              </w:rPr>
              <w:instrText xml:space="preserve"> PAGEREF _Toc234595912 \h </w:instrText>
            </w:r>
            <w:r>
              <w:rPr>
                <w:noProof/>
                <w:webHidden/>
              </w:rPr>
            </w:r>
            <w:r>
              <w:rPr>
                <w:noProof/>
                <w:webHidden/>
              </w:rPr>
              <w:fldChar w:fldCharType="separate"/>
            </w:r>
            <w:r>
              <w:rPr>
                <w:noProof/>
                <w:webHidden/>
              </w:rPr>
              <w:t>87</w:t>
            </w:r>
            <w:r>
              <w:rPr>
                <w:noProof/>
                <w:webHidden/>
              </w:rPr>
              <w:fldChar w:fldCharType="end"/>
            </w:r>
          </w:hyperlink>
        </w:p>
        <w:p w14:paraId="7FCA78D9" w14:textId="21945876"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3" w:history="1">
            <w:r w:rsidRPr="00FA6282">
              <w:rPr>
                <w:rStyle w:val="Hyperlink"/>
                <w:noProof/>
              </w:rPr>
              <w:t>6.</w:t>
            </w:r>
            <w:r>
              <w:rPr>
                <w:rFonts w:eastAsiaTheme="minorEastAsia"/>
                <w:noProof/>
                <w:color w:val="auto"/>
                <w:kern w:val="2"/>
                <w:sz w:val="24"/>
                <w:szCs w:val="24"/>
                <w14:ligatures w14:val="standardContextual"/>
              </w:rPr>
              <w:tab/>
            </w:r>
            <w:r w:rsidRPr="00FA6282">
              <w:rPr>
                <w:rStyle w:val="Hyperlink"/>
                <w:noProof/>
              </w:rPr>
              <w:t>System Design Glossary</w:t>
            </w:r>
            <w:r>
              <w:rPr>
                <w:noProof/>
                <w:webHidden/>
              </w:rPr>
              <w:tab/>
            </w:r>
            <w:r>
              <w:rPr>
                <w:noProof/>
                <w:webHidden/>
              </w:rPr>
              <w:fldChar w:fldCharType="begin"/>
            </w:r>
            <w:r>
              <w:rPr>
                <w:noProof/>
                <w:webHidden/>
              </w:rPr>
              <w:instrText xml:space="preserve"> PAGEREF _Toc234595913 \h </w:instrText>
            </w:r>
            <w:r>
              <w:rPr>
                <w:noProof/>
                <w:webHidden/>
              </w:rPr>
            </w:r>
            <w:r>
              <w:rPr>
                <w:noProof/>
                <w:webHidden/>
              </w:rPr>
              <w:fldChar w:fldCharType="separate"/>
            </w:r>
            <w:r>
              <w:rPr>
                <w:noProof/>
                <w:webHidden/>
              </w:rPr>
              <w:t>104</w:t>
            </w:r>
            <w:r>
              <w:rPr>
                <w:noProof/>
                <w:webHidden/>
              </w:rPr>
              <w:fldChar w:fldCharType="end"/>
            </w:r>
          </w:hyperlink>
        </w:p>
        <w:p w14:paraId="158B2A00" w14:textId="036864E7"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4" w:history="1">
            <w:r w:rsidRPr="00FA6282">
              <w:rPr>
                <w:rStyle w:val="Hyperlink"/>
                <w:noProof/>
              </w:rPr>
              <w:t>7.</w:t>
            </w:r>
            <w:r>
              <w:rPr>
                <w:rFonts w:eastAsiaTheme="minorEastAsia"/>
                <w:noProof/>
                <w:color w:val="auto"/>
                <w:kern w:val="2"/>
                <w:sz w:val="24"/>
                <w:szCs w:val="24"/>
                <w14:ligatures w14:val="standardContextual"/>
              </w:rPr>
              <w:tab/>
            </w:r>
            <w:r w:rsidRPr="00FA6282">
              <w:rPr>
                <w:rStyle w:val="Hyperlink"/>
                <w:noProof/>
              </w:rPr>
              <w:t>Two Phase Commit</w:t>
            </w:r>
            <w:r>
              <w:rPr>
                <w:noProof/>
                <w:webHidden/>
              </w:rPr>
              <w:tab/>
            </w:r>
            <w:r>
              <w:rPr>
                <w:noProof/>
                <w:webHidden/>
              </w:rPr>
              <w:fldChar w:fldCharType="begin"/>
            </w:r>
            <w:r>
              <w:rPr>
                <w:noProof/>
                <w:webHidden/>
              </w:rPr>
              <w:instrText xml:space="preserve"> PAGEREF _Toc234595914 \h </w:instrText>
            </w:r>
            <w:r>
              <w:rPr>
                <w:noProof/>
                <w:webHidden/>
              </w:rPr>
            </w:r>
            <w:r>
              <w:rPr>
                <w:noProof/>
                <w:webHidden/>
              </w:rPr>
              <w:fldChar w:fldCharType="separate"/>
            </w:r>
            <w:r>
              <w:rPr>
                <w:noProof/>
                <w:webHidden/>
              </w:rPr>
              <w:t>127</w:t>
            </w:r>
            <w:r>
              <w:rPr>
                <w:noProof/>
                <w:webHidden/>
              </w:rPr>
              <w:fldChar w:fldCharType="end"/>
            </w:r>
          </w:hyperlink>
        </w:p>
        <w:p w14:paraId="16D6FD92" w14:textId="5AA1766F"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5" w:history="1">
            <w:r w:rsidRPr="00FA6282">
              <w:rPr>
                <w:rStyle w:val="Hyperlink"/>
                <w:noProof/>
              </w:rPr>
              <w:t>8.</w:t>
            </w:r>
            <w:r>
              <w:rPr>
                <w:rFonts w:eastAsiaTheme="minorEastAsia"/>
                <w:noProof/>
                <w:color w:val="auto"/>
                <w:kern w:val="2"/>
                <w:sz w:val="24"/>
                <w:szCs w:val="24"/>
                <w14:ligatures w14:val="standardContextual"/>
              </w:rPr>
              <w:tab/>
            </w:r>
            <w:r w:rsidRPr="00FA6282">
              <w:rPr>
                <w:rStyle w:val="Hyperlink"/>
                <w:noProof/>
              </w:rPr>
              <w:t>Command Query Responsibility Segregation (CQRS)</w:t>
            </w:r>
            <w:r>
              <w:rPr>
                <w:noProof/>
                <w:webHidden/>
              </w:rPr>
              <w:tab/>
            </w:r>
            <w:r>
              <w:rPr>
                <w:noProof/>
                <w:webHidden/>
              </w:rPr>
              <w:fldChar w:fldCharType="begin"/>
            </w:r>
            <w:r>
              <w:rPr>
                <w:noProof/>
                <w:webHidden/>
              </w:rPr>
              <w:instrText xml:space="preserve"> PAGEREF _Toc234595915 \h </w:instrText>
            </w:r>
            <w:r>
              <w:rPr>
                <w:noProof/>
                <w:webHidden/>
              </w:rPr>
            </w:r>
            <w:r>
              <w:rPr>
                <w:noProof/>
                <w:webHidden/>
              </w:rPr>
              <w:fldChar w:fldCharType="separate"/>
            </w:r>
            <w:r>
              <w:rPr>
                <w:noProof/>
                <w:webHidden/>
              </w:rPr>
              <w:t>134</w:t>
            </w:r>
            <w:r>
              <w:rPr>
                <w:noProof/>
                <w:webHidden/>
              </w:rPr>
              <w:fldChar w:fldCharType="end"/>
            </w:r>
          </w:hyperlink>
        </w:p>
        <w:p w14:paraId="50CA8D06" w14:textId="3D0C03CF"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6" w:history="1">
            <w:r w:rsidRPr="00FA6282">
              <w:rPr>
                <w:rStyle w:val="Hyperlink"/>
                <w:noProof/>
              </w:rPr>
              <w:t>9.</w:t>
            </w:r>
            <w:r>
              <w:rPr>
                <w:rFonts w:eastAsiaTheme="minorEastAsia"/>
                <w:noProof/>
                <w:color w:val="auto"/>
                <w:kern w:val="2"/>
                <w:sz w:val="24"/>
                <w:szCs w:val="24"/>
                <w14:ligatures w14:val="standardContextual"/>
              </w:rPr>
              <w:tab/>
            </w:r>
            <w:r w:rsidRPr="00FA6282">
              <w:rPr>
                <w:rStyle w:val="Hyperlink"/>
                <w:noProof/>
              </w:rPr>
              <w:t>Event Sourcing</w:t>
            </w:r>
            <w:r>
              <w:rPr>
                <w:noProof/>
                <w:webHidden/>
              </w:rPr>
              <w:tab/>
            </w:r>
            <w:r>
              <w:rPr>
                <w:noProof/>
                <w:webHidden/>
              </w:rPr>
              <w:fldChar w:fldCharType="begin"/>
            </w:r>
            <w:r>
              <w:rPr>
                <w:noProof/>
                <w:webHidden/>
              </w:rPr>
              <w:instrText xml:space="preserve"> PAGEREF _Toc234595916 \h </w:instrText>
            </w:r>
            <w:r>
              <w:rPr>
                <w:noProof/>
                <w:webHidden/>
              </w:rPr>
            </w:r>
            <w:r>
              <w:rPr>
                <w:noProof/>
                <w:webHidden/>
              </w:rPr>
              <w:fldChar w:fldCharType="separate"/>
            </w:r>
            <w:r>
              <w:rPr>
                <w:noProof/>
                <w:webHidden/>
              </w:rPr>
              <w:t>138</w:t>
            </w:r>
            <w:r>
              <w:rPr>
                <w:noProof/>
                <w:webHidden/>
              </w:rPr>
              <w:fldChar w:fldCharType="end"/>
            </w:r>
          </w:hyperlink>
        </w:p>
        <w:p w14:paraId="059107DC" w14:textId="054DBFDD"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7" w:history="1">
            <w:r w:rsidRPr="00FA6282">
              <w:rPr>
                <w:rStyle w:val="Hyperlink"/>
                <w:noProof/>
              </w:rPr>
              <w:t>10.</w:t>
            </w:r>
            <w:r>
              <w:rPr>
                <w:rFonts w:eastAsiaTheme="minorEastAsia"/>
                <w:noProof/>
                <w:color w:val="auto"/>
                <w:kern w:val="2"/>
                <w:sz w:val="24"/>
                <w:szCs w:val="24"/>
                <w14:ligatures w14:val="standardContextual"/>
              </w:rPr>
              <w:tab/>
            </w:r>
            <w:r w:rsidRPr="00FA6282">
              <w:rPr>
                <w:rStyle w:val="Hyperlink"/>
                <w:noProof/>
              </w:rPr>
              <w:t>AWS Well-Architected Framework</w:t>
            </w:r>
            <w:r>
              <w:rPr>
                <w:noProof/>
                <w:webHidden/>
              </w:rPr>
              <w:tab/>
            </w:r>
            <w:r>
              <w:rPr>
                <w:noProof/>
                <w:webHidden/>
              </w:rPr>
              <w:fldChar w:fldCharType="begin"/>
            </w:r>
            <w:r>
              <w:rPr>
                <w:noProof/>
                <w:webHidden/>
              </w:rPr>
              <w:instrText xml:space="preserve"> PAGEREF _Toc234595917 \h </w:instrText>
            </w:r>
            <w:r>
              <w:rPr>
                <w:noProof/>
                <w:webHidden/>
              </w:rPr>
            </w:r>
            <w:r>
              <w:rPr>
                <w:noProof/>
                <w:webHidden/>
              </w:rPr>
              <w:fldChar w:fldCharType="separate"/>
            </w:r>
            <w:r>
              <w:rPr>
                <w:noProof/>
                <w:webHidden/>
              </w:rPr>
              <w:t>145</w:t>
            </w:r>
            <w:r>
              <w:rPr>
                <w:noProof/>
                <w:webHidden/>
              </w:rPr>
              <w:fldChar w:fldCharType="end"/>
            </w:r>
          </w:hyperlink>
        </w:p>
        <w:p w14:paraId="27E72CE2" w14:textId="5761BFD7"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8" w:history="1">
            <w:r w:rsidRPr="00FA6282">
              <w:rPr>
                <w:rStyle w:val="Hyperlink"/>
                <w:noProof/>
              </w:rPr>
              <w:t>11.</w:t>
            </w:r>
            <w:r>
              <w:rPr>
                <w:rFonts w:eastAsiaTheme="minorEastAsia"/>
                <w:noProof/>
                <w:color w:val="auto"/>
                <w:kern w:val="2"/>
                <w:sz w:val="24"/>
                <w:szCs w:val="24"/>
                <w14:ligatures w14:val="standardContextual"/>
              </w:rPr>
              <w:tab/>
            </w:r>
            <w:r w:rsidRPr="00FA6282">
              <w:rPr>
                <w:rStyle w:val="Hyperlink"/>
                <w:noProof/>
              </w:rPr>
              <w:t>AWS important services</w:t>
            </w:r>
            <w:r>
              <w:rPr>
                <w:noProof/>
                <w:webHidden/>
              </w:rPr>
              <w:tab/>
            </w:r>
            <w:r>
              <w:rPr>
                <w:noProof/>
                <w:webHidden/>
              </w:rPr>
              <w:fldChar w:fldCharType="begin"/>
            </w:r>
            <w:r>
              <w:rPr>
                <w:noProof/>
                <w:webHidden/>
              </w:rPr>
              <w:instrText xml:space="preserve"> PAGEREF _Toc234595918 \h </w:instrText>
            </w:r>
            <w:r>
              <w:rPr>
                <w:noProof/>
                <w:webHidden/>
              </w:rPr>
            </w:r>
            <w:r>
              <w:rPr>
                <w:noProof/>
                <w:webHidden/>
              </w:rPr>
              <w:fldChar w:fldCharType="separate"/>
            </w:r>
            <w:r>
              <w:rPr>
                <w:noProof/>
                <w:webHidden/>
              </w:rPr>
              <w:t>152</w:t>
            </w:r>
            <w:r>
              <w:rPr>
                <w:noProof/>
                <w:webHidden/>
              </w:rPr>
              <w:fldChar w:fldCharType="end"/>
            </w:r>
          </w:hyperlink>
        </w:p>
        <w:p w14:paraId="6AB1A926" w14:textId="740BA03C"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19" w:history="1">
            <w:r w:rsidRPr="00FA6282">
              <w:rPr>
                <w:rStyle w:val="Hyperlink"/>
                <w:noProof/>
              </w:rPr>
              <w:t>12.</w:t>
            </w:r>
            <w:r>
              <w:rPr>
                <w:rFonts w:eastAsiaTheme="minorEastAsia"/>
                <w:noProof/>
                <w:color w:val="auto"/>
                <w:kern w:val="2"/>
                <w:sz w:val="24"/>
                <w:szCs w:val="24"/>
                <w14:ligatures w14:val="standardContextual"/>
              </w:rPr>
              <w:tab/>
            </w:r>
            <w:r w:rsidRPr="00FA6282">
              <w:rPr>
                <w:rStyle w:val="Hyperlink"/>
                <w:noProof/>
              </w:rPr>
              <w:t>EC2 instance types</w:t>
            </w:r>
            <w:r>
              <w:rPr>
                <w:noProof/>
                <w:webHidden/>
              </w:rPr>
              <w:tab/>
            </w:r>
            <w:r>
              <w:rPr>
                <w:noProof/>
                <w:webHidden/>
              </w:rPr>
              <w:fldChar w:fldCharType="begin"/>
            </w:r>
            <w:r>
              <w:rPr>
                <w:noProof/>
                <w:webHidden/>
              </w:rPr>
              <w:instrText xml:space="preserve"> PAGEREF _Toc234595919 \h </w:instrText>
            </w:r>
            <w:r>
              <w:rPr>
                <w:noProof/>
                <w:webHidden/>
              </w:rPr>
            </w:r>
            <w:r>
              <w:rPr>
                <w:noProof/>
                <w:webHidden/>
              </w:rPr>
              <w:fldChar w:fldCharType="separate"/>
            </w:r>
            <w:r>
              <w:rPr>
                <w:noProof/>
                <w:webHidden/>
              </w:rPr>
              <w:t>177</w:t>
            </w:r>
            <w:r>
              <w:rPr>
                <w:noProof/>
                <w:webHidden/>
              </w:rPr>
              <w:fldChar w:fldCharType="end"/>
            </w:r>
          </w:hyperlink>
        </w:p>
        <w:p w14:paraId="3CB308D9" w14:textId="479CFC25"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0" w:history="1">
            <w:r w:rsidRPr="00FA6282">
              <w:rPr>
                <w:rStyle w:val="Hyperlink"/>
                <w:noProof/>
              </w:rPr>
              <w:t>13.</w:t>
            </w:r>
            <w:r>
              <w:rPr>
                <w:rFonts w:eastAsiaTheme="minorEastAsia"/>
                <w:noProof/>
                <w:color w:val="auto"/>
                <w:kern w:val="2"/>
                <w:sz w:val="24"/>
                <w:szCs w:val="24"/>
                <w14:ligatures w14:val="standardContextual"/>
              </w:rPr>
              <w:tab/>
            </w:r>
            <w:r w:rsidRPr="00FA6282">
              <w:rPr>
                <w:rStyle w:val="Hyperlink"/>
                <w:noProof/>
              </w:rPr>
              <w:t>Design patterns in Microservices</w:t>
            </w:r>
            <w:r>
              <w:rPr>
                <w:noProof/>
                <w:webHidden/>
              </w:rPr>
              <w:tab/>
            </w:r>
            <w:r>
              <w:rPr>
                <w:noProof/>
                <w:webHidden/>
              </w:rPr>
              <w:fldChar w:fldCharType="begin"/>
            </w:r>
            <w:r>
              <w:rPr>
                <w:noProof/>
                <w:webHidden/>
              </w:rPr>
              <w:instrText xml:space="preserve"> PAGEREF _Toc234595920 \h </w:instrText>
            </w:r>
            <w:r>
              <w:rPr>
                <w:noProof/>
                <w:webHidden/>
              </w:rPr>
            </w:r>
            <w:r>
              <w:rPr>
                <w:noProof/>
                <w:webHidden/>
              </w:rPr>
              <w:fldChar w:fldCharType="separate"/>
            </w:r>
            <w:r>
              <w:rPr>
                <w:noProof/>
                <w:webHidden/>
              </w:rPr>
              <w:t>184</w:t>
            </w:r>
            <w:r>
              <w:rPr>
                <w:noProof/>
                <w:webHidden/>
              </w:rPr>
              <w:fldChar w:fldCharType="end"/>
            </w:r>
          </w:hyperlink>
        </w:p>
        <w:p w14:paraId="3B6731D7" w14:textId="4F0F7478"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1" w:history="1">
            <w:r w:rsidRPr="00FA6282">
              <w:rPr>
                <w:rStyle w:val="Hyperlink"/>
                <w:noProof/>
              </w:rPr>
              <w:t>14.</w:t>
            </w:r>
            <w:r>
              <w:rPr>
                <w:rFonts w:eastAsiaTheme="minorEastAsia"/>
                <w:noProof/>
                <w:color w:val="auto"/>
                <w:kern w:val="2"/>
                <w:sz w:val="24"/>
                <w:szCs w:val="24"/>
                <w14:ligatures w14:val="standardContextual"/>
              </w:rPr>
              <w:tab/>
            </w:r>
            <w:r w:rsidRPr="00FA6282">
              <w:rPr>
                <w:rStyle w:val="Hyperlink"/>
                <w:noProof/>
              </w:rPr>
              <w:t>Service Mesh</w:t>
            </w:r>
            <w:r>
              <w:rPr>
                <w:noProof/>
                <w:webHidden/>
              </w:rPr>
              <w:tab/>
            </w:r>
            <w:r>
              <w:rPr>
                <w:noProof/>
                <w:webHidden/>
              </w:rPr>
              <w:fldChar w:fldCharType="begin"/>
            </w:r>
            <w:r>
              <w:rPr>
                <w:noProof/>
                <w:webHidden/>
              </w:rPr>
              <w:instrText xml:space="preserve"> PAGEREF _Toc234595921 \h </w:instrText>
            </w:r>
            <w:r>
              <w:rPr>
                <w:noProof/>
                <w:webHidden/>
              </w:rPr>
            </w:r>
            <w:r>
              <w:rPr>
                <w:noProof/>
                <w:webHidden/>
              </w:rPr>
              <w:fldChar w:fldCharType="separate"/>
            </w:r>
            <w:r>
              <w:rPr>
                <w:noProof/>
                <w:webHidden/>
              </w:rPr>
              <w:t>196</w:t>
            </w:r>
            <w:r>
              <w:rPr>
                <w:noProof/>
                <w:webHidden/>
              </w:rPr>
              <w:fldChar w:fldCharType="end"/>
            </w:r>
          </w:hyperlink>
        </w:p>
        <w:p w14:paraId="00EFEA1D" w14:textId="0EBAFFC3"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2" w:history="1">
            <w:r w:rsidRPr="00FA6282">
              <w:rPr>
                <w:rStyle w:val="Hyperlink"/>
                <w:noProof/>
              </w:rPr>
              <w:t>15.</w:t>
            </w:r>
            <w:r>
              <w:rPr>
                <w:rFonts w:eastAsiaTheme="minorEastAsia"/>
                <w:noProof/>
                <w:color w:val="auto"/>
                <w:kern w:val="2"/>
                <w:sz w:val="24"/>
                <w:szCs w:val="24"/>
                <w14:ligatures w14:val="standardContextual"/>
              </w:rPr>
              <w:tab/>
            </w:r>
            <w:r w:rsidRPr="00FA6282">
              <w:rPr>
                <w:rStyle w:val="Hyperlink"/>
                <w:noProof/>
              </w:rPr>
              <w:t>Istio</w:t>
            </w:r>
            <w:r>
              <w:rPr>
                <w:noProof/>
                <w:webHidden/>
              </w:rPr>
              <w:tab/>
            </w:r>
            <w:r>
              <w:rPr>
                <w:noProof/>
                <w:webHidden/>
              </w:rPr>
              <w:fldChar w:fldCharType="begin"/>
            </w:r>
            <w:r>
              <w:rPr>
                <w:noProof/>
                <w:webHidden/>
              </w:rPr>
              <w:instrText xml:space="preserve"> PAGEREF _Toc234595922 \h </w:instrText>
            </w:r>
            <w:r>
              <w:rPr>
                <w:noProof/>
                <w:webHidden/>
              </w:rPr>
            </w:r>
            <w:r>
              <w:rPr>
                <w:noProof/>
                <w:webHidden/>
              </w:rPr>
              <w:fldChar w:fldCharType="separate"/>
            </w:r>
            <w:r>
              <w:rPr>
                <w:noProof/>
                <w:webHidden/>
              </w:rPr>
              <w:t>203</w:t>
            </w:r>
            <w:r>
              <w:rPr>
                <w:noProof/>
                <w:webHidden/>
              </w:rPr>
              <w:fldChar w:fldCharType="end"/>
            </w:r>
          </w:hyperlink>
        </w:p>
        <w:p w14:paraId="0EF50852" w14:textId="11D5AF16"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3" w:history="1">
            <w:r w:rsidRPr="00FA6282">
              <w:rPr>
                <w:rStyle w:val="Hyperlink"/>
                <w:noProof/>
              </w:rPr>
              <w:t>16.</w:t>
            </w:r>
            <w:r>
              <w:rPr>
                <w:rFonts w:eastAsiaTheme="minorEastAsia"/>
                <w:noProof/>
                <w:color w:val="auto"/>
                <w:kern w:val="2"/>
                <w:sz w:val="24"/>
                <w:szCs w:val="24"/>
                <w14:ligatures w14:val="standardContextual"/>
              </w:rPr>
              <w:tab/>
            </w:r>
            <w:r w:rsidRPr="00FA6282">
              <w:rPr>
                <w:rStyle w:val="Hyperlink"/>
                <w:noProof/>
              </w:rPr>
              <w:t>DynamoDB</w:t>
            </w:r>
            <w:r>
              <w:rPr>
                <w:noProof/>
                <w:webHidden/>
              </w:rPr>
              <w:tab/>
            </w:r>
            <w:r>
              <w:rPr>
                <w:noProof/>
                <w:webHidden/>
              </w:rPr>
              <w:fldChar w:fldCharType="begin"/>
            </w:r>
            <w:r>
              <w:rPr>
                <w:noProof/>
                <w:webHidden/>
              </w:rPr>
              <w:instrText xml:space="preserve"> PAGEREF _Toc234595923 \h </w:instrText>
            </w:r>
            <w:r>
              <w:rPr>
                <w:noProof/>
                <w:webHidden/>
              </w:rPr>
            </w:r>
            <w:r>
              <w:rPr>
                <w:noProof/>
                <w:webHidden/>
              </w:rPr>
              <w:fldChar w:fldCharType="separate"/>
            </w:r>
            <w:r>
              <w:rPr>
                <w:noProof/>
                <w:webHidden/>
              </w:rPr>
              <w:t>211</w:t>
            </w:r>
            <w:r>
              <w:rPr>
                <w:noProof/>
                <w:webHidden/>
              </w:rPr>
              <w:fldChar w:fldCharType="end"/>
            </w:r>
          </w:hyperlink>
        </w:p>
        <w:p w14:paraId="694CE497" w14:textId="228B653C"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4" w:history="1">
            <w:r w:rsidRPr="00FA6282">
              <w:rPr>
                <w:rStyle w:val="Hyperlink"/>
                <w:noProof/>
              </w:rPr>
              <w:t>17.</w:t>
            </w:r>
            <w:r>
              <w:rPr>
                <w:rFonts w:eastAsiaTheme="minorEastAsia"/>
                <w:noProof/>
                <w:color w:val="auto"/>
                <w:kern w:val="2"/>
                <w:sz w:val="24"/>
                <w:szCs w:val="24"/>
                <w14:ligatures w14:val="standardContextual"/>
              </w:rPr>
              <w:tab/>
            </w:r>
            <w:r w:rsidRPr="00FA6282">
              <w:rPr>
                <w:rStyle w:val="Hyperlink"/>
                <w:noProof/>
              </w:rPr>
              <w:t>Java Design Patterns</w:t>
            </w:r>
            <w:r>
              <w:rPr>
                <w:noProof/>
                <w:webHidden/>
              </w:rPr>
              <w:tab/>
            </w:r>
            <w:r>
              <w:rPr>
                <w:noProof/>
                <w:webHidden/>
              </w:rPr>
              <w:fldChar w:fldCharType="begin"/>
            </w:r>
            <w:r>
              <w:rPr>
                <w:noProof/>
                <w:webHidden/>
              </w:rPr>
              <w:instrText xml:space="preserve"> PAGEREF _Toc234595924 \h </w:instrText>
            </w:r>
            <w:r>
              <w:rPr>
                <w:noProof/>
                <w:webHidden/>
              </w:rPr>
            </w:r>
            <w:r>
              <w:rPr>
                <w:noProof/>
                <w:webHidden/>
              </w:rPr>
              <w:fldChar w:fldCharType="separate"/>
            </w:r>
            <w:r>
              <w:rPr>
                <w:noProof/>
                <w:webHidden/>
              </w:rPr>
              <w:t>224</w:t>
            </w:r>
            <w:r>
              <w:rPr>
                <w:noProof/>
                <w:webHidden/>
              </w:rPr>
              <w:fldChar w:fldCharType="end"/>
            </w:r>
          </w:hyperlink>
        </w:p>
        <w:p w14:paraId="45EA600A" w14:textId="11A6020C"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5" w:history="1">
            <w:r w:rsidRPr="00FA6282">
              <w:rPr>
                <w:rStyle w:val="Hyperlink"/>
                <w:noProof/>
              </w:rPr>
              <w:t>18.</w:t>
            </w:r>
            <w:r>
              <w:rPr>
                <w:rFonts w:eastAsiaTheme="minorEastAsia"/>
                <w:noProof/>
                <w:color w:val="auto"/>
                <w:kern w:val="2"/>
                <w:sz w:val="24"/>
                <w:szCs w:val="24"/>
                <w14:ligatures w14:val="standardContextual"/>
              </w:rPr>
              <w:tab/>
            </w:r>
            <w:r w:rsidRPr="00FA6282">
              <w:rPr>
                <w:rStyle w:val="Hyperlink"/>
                <w:noProof/>
              </w:rPr>
              <w:t>Docker</w:t>
            </w:r>
            <w:r>
              <w:rPr>
                <w:noProof/>
                <w:webHidden/>
              </w:rPr>
              <w:tab/>
            </w:r>
            <w:r>
              <w:rPr>
                <w:noProof/>
                <w:webHidden/>
              </w:rPr>
              <w:fldChar w:fldCharType="begin"/>
            </w:r>
            <w:r>
              <w:rPr>
                <w:noProof/>
                <w:webHidden/>
              </w:rPr>
              <w:instrText xml:space="preserve"> PAGEREF _Toc234595925 \h </w:instrText>
            </w:r>
            <w:r>
              <w:rPr>
                <w:noProof/>
                <w:webHidden/>
              </w:rPr>
            </w:r>
            <w:r>
              <w:rPr>
                <w:noProof/>
                <w:webHidden/>
              </w:rPr>
              <w:fldChar w:fldCharType="separate"/>
            </w:r>
            <w:r>
              <w:rPr>
                <w:noProof/>
                <w:webHidden/>
              </w:rPr>
              <w:t>242</w:t>
            </w:r>
            <w:r>
              <w:rPr>
                <w:noProof/>
                <w:webHidden/>
              </w:rPr>
              <w:fldChar w:fldCharType="end"/>
            </w:r>
          </w:hyperlink>
        </w:p>
        <w:p w14:paraId="4B73466F" w14:textId="02417435"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6" w:history="1">
            <w:r w:rsidRPr="00FA6282">
              <w:rPr>
                <w:rStyle w:val="Hyperlink"/>
                <w:noProof/>
              </w:rPr>
              <w:t>19.</w:t>
            </w:r>
            <w:r>
              <w:rPr>
                <w:rFonts w:eastAsiaTheme="minorEastAsia"/>
                <w:noProof/>
                <w:color w:val="auto"/>
                <w:kern w:val="2"/>
                <w:sz w:val="24"/>
                <w:szCs w:val="24"/>
                <w14:ligatures w14:val="standardContextual"/>
              </w:rPr>
              <w:tab/>
            </w:r>
            <w:r w:rsidRPr="00FA6282">
              <w:rPr>
                <w:rStyle w:val="Hyperlink"/>
                <w:noProof/>
              </w:rPr>
              <w:t>Kubernetes</w:t>
            </w:r>
            <w:r>
              <w:rPr>
                <w:noProof/>
                <w:webHidden/>
              </w:rPr>
              <w:tab/>
            </w:r>
            <w:r>
              <w:rPr>
                <w:noProof/>
                <w:webHidden/>
              </w:rPr>
              <w:fldChar w:fldCharType="begin"/>
            </w:r>
            <w:r>
              <w:rPr>
                <w:noProof/>
                <w:webHidden/>
              </w:rPr>
              <w:instrText xml:space="preserve"> PAGEREF _Toc234595926 \h </w:instrText>
            </w:r>
            <w:r>
              <w:rPr>
                <w:noProof/>
                <w:webHidden/>
              </w:rPr>
            </w:r>
            <w:r>
              <w:rPr>
                <w:noProof/>
                <w:webHidden/>
              </w:rPr>
              <w:fldChar w:fldCharType="separate"/>
            </w:r>
            <w:r>
              <w:rPr>
                <w:noProof/>
                <w:webHidden/>
              </w:rPr>
              <w:t>259</w:t>
            </w:r>
            <w:r>
              <w:rPr>
                <w:noProof/>
                <w:webHidden/>
              </w:rPr>
              <w:fldChar w:fldCharType="end"/>
            </w:r>
          </w:hyperlink>
        </w:p>
        <w:p w14:paraId="2061F242" w14:textId="2584458F"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7" w:history="1">
            <w:r w:rsidRPr="00FA6282">
              <w:rPr>
                <w:rStyle w:val="Hyperlink"/>
                <w:noProof/>
              </w:rPr>
              <w:t>20.</w:t>
            </w:r>
            <w:r>
              <w:rPr>
                <w:rFonts w:eastAsiaTheme="minorEastAsia"/>
                <w:noProof/>
                <w:color w:val="auto"/>
                <w:kern w:val="2"/>
                <w:sz w:val="24"/>
                <w:szCs w:val="24"/>
                <w14:ligatures w14:val="standardContextual"/>
              </w:rPr>
              <w:tab/>
            </w:r>
            <w:r w:rsidRPr="00FA6282">
              <w:rPr>
                <w:rStyle w:val="Hyperlink"/>
                <w:noProof/>
              </w:rPr>
              <w:t>CI/CD</w:t>
            </w:r>
            <w:r>
              <w:rPr>
                <w:noProof/>
                <w:webHidden/>
              </w:rPr>
              <w:tab/>
            </w:r>
            <w:r>
              <w:rPr>
                <w:noProof/>
                <w:webHidden/>
              </w:rPr>
              <w:fldChar w:fldCharType="begin"/>
            </w:r>
            <w:r>
              <w:rPr>
                <w:noProof/>
                <w:webHidden/>
              </w:rPr>
              <w:instrText xml:space="preserve"> PAGEREF _Toc234595927 \h </w:instrText>
            </w:r>
            <w:r>
              <w:rPr>
                <w:noProof/>
                <w:webHidden/>
              </w:rPr>
            </w:r>
            <w:r>
              <w:rPr>
                <w:noProof/>
                <w:webHidden/>
              </w:rPr>
              <w:fldChar w:fldCharType="separate"/>
            </w:r>
            <w:r>
              <w:rPr>
                <w:noProof/>
                <w:webHidden/>
              </w:rPr>
              <w:t>276</w:t>
            </w:r>
            <w:r>
              <w:rPr>
                <w:noProof/>
                <w:webHidden/>
              </w:rPr>
              <w:fldChar w:fldCharType="end"/>
            </w:r>
          </w:hyperlink>
        </w:p>
        <w:p w14:paraId="689790F6" w14:textId="213F4E39"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8" w:history="1">
            <w:r w:rsidRPr="00FA6282">
              <w:rPr>
                <w:rStyle w:val="Hyperlink"/>
                <w:noProof/>
              </w:rPr>
              <w:t>21.</w:t>
            </w:r>
            <w:r>
              <w:rPr>
                <w:rFonts w:eastAsiaTheme="minorEastAsia"/>
                <w:noProof/>
                <w:color w:val="auto"/>
                <w:kern w:val="2"/>
                <w:sz w:val="24"/>
                <w:szCs w:val="24"/>
                <w14:ligatures w14:val="standardContextual"/>
              </w:rPr>
              <w:tab/>
            </w:r>
            <w:r w:rsidRPr="00FA6282">
              <w:rPr>
                <w:rStyle w:val="Hyperlink"/>
                <w:noProof/>
              </w:rPr>
              <w:t>Java multithreading concepts</w:t>
            </w:r>
            <w:r>
              <w:rPr>
                <w:noProof/>
                <w:webHidden/>
              </w:rPr>
              <w:tab/>
            </w:r>
            <w:r>
              <w:rPr>
                <w:noProof/>
                <w:webHidden/>
              </w:rPr>
              <w:fldChar w:fldCharType="begin"/>
            </w:r>
            <w:r>
              <w:rPr>
                <w:noProof/>
                <w:webHidden/>
              </w:rPr>
              <w:instrText xml:space="preserve"> PAGEREF _Toc234595928 \h </w:instrText>
            </w:r>
            <w:r>
              <w:rPr>
                <w:noProof/>
                <w:webHidden/>
              </w:rPr>
            </w:r>
            <w:r>
              <w:rPr>
                <w:noProof/>
                <w:webHidden/>
              </w:rPr>
              <w:fldChar w:fldCharType="separate"/>
            </w:r>
            <w:r>
              <w:rPr>
                <w:noProof/>
                <w:webHidden/>
              </w:rPr>
              <w:t>288</w:t>
            </w:r>
            <w:r>
              <w:rPr>
                <w:noProof/>
                <w:webHidden/>
              </w:rPr>
              <w:fldChar w:fldCharType="end"/>
            </w:r>
          </w:hyperlink>
        </w:p>
        <w:p w14:paraId="19A1160B" w14:textId="275446AE"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29" w:history="1">
            <w:r w:rsidRPr="00FA6282">
              <w:rPr>
                <w:rStyle w:val="Hyperlink"/>
                <w:noProof/>
              </w:rPr>
              <w:t>22.</w:t>
            </w:r>
            <w:r>
              <w:rPr>
                <w:rFonts w:eastAsiaTheme="minorEastAsia"/>
                <w:noProof/>
                <w:color w:val="auto"/>
                <w:kern w:val="2"/>
                <w:sz w:val="24"/>
                <w:szCs w:val="24"/>
                <w14:ligatures w14:val="standardContextual"/>
              </w:rPr>
              <w:tab/>
            </w:r>
            <w:r w:rsidRPr="00FA6282">
              <w:rPr>
                <w:rStyle w:val="Hyperlink"/>
                <w:noProof/>
              </w:rPr>
              <w:t>Java Collections in detail</w:t>
            </w:r>
            <w:r>
              <w:rPr>
                <w:noProof/>
                <w:webHidden/>
              </w:rPr>
              <w:tab/>
            </w:r>
            <w:r>
              <w:rPr>
                <w:noProof/>
                <w:webHidden/>
              </w:rPr>
              <w:fldChar w:fldCharType="begin"/>
            </w:r>
            <w:r>
              <w:rPr>
                <w:noProof/>
                <w:webHidden/>
              </w:rPr>
              <w:instrText xml:space="preserve"> PAGEREF _Toc234595929 \h </w:instrText>
            </w:r>
            <w:r>
              <w:rPr>
                <w:noProof/>
                <w:webHidden/>
              </w:rPr>
            </w:r>
            <w:r>
              <w:rPr>
                <w:noProof/>
                <w:webHidden/>
              </w:rPr>
              <w:fldChar w:fldCharType="separate"/>
            </w:r>
            <w:r>
              <w:rPr>
                <w:noProof/>
                <w:webHidden/>
              </w:rPr>
              <w:t>308</w:t>
            </w:r>
            <w:r>
              <w:rPr>
                <w:noProof/>
                <w:webHidden/>
              </w:rPr>
              <w:fldChar w:fldCharType="end"/>
            </w:r>
          </w:hyperlink>
        </w:p>
        <w:p w14:paraId="53D77451" w14:textId="10D28390"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0" w:history="1">
            <w:r w:rsidRPr="00FA6282">
              <w:rPr>
                <w:rStyle w:val="Hyperlink"/>
                <w:noProof/>
              </w:rPr>
              <w:t>23.</w:t>
            </w:r>
            <w:r>
              <w:rPr>
                <w:rFonts w:eastAsiaTheme="minorEastAsia"/>
                <w:noProof/>
                <w:color w:val="auto"/>
                <w:kern w:val="2"/>
                <w:sz w:val="24"/>
                <w:szCs w:val="24"/>
                <w14:ligatures w14:val="standardContextual"/>
              </w:rPr>
              <w:tab/>
            </w:r>
            <w:r w:rsidRPr="00FA6282">
              <w:rPr>
                <w:rStyle w:val="Hyperlink"/>
                <w:noProof/>
              </w:rPr>
              <w:t>JPA and Hibernate</w:t>
            </w:r>
            <w:r>
              <w:rPr>
                <w:noProof/>
                <w:webHidden/>
              </w:rPr>
              <w:tab/>
            </w:r>
            <w:r>
              <w:rPr>
                <w:noProof/>
                <w:webHidden/>
              </w:rPr>
              <w:fldChar w:fldCharType="begin"/>
            </w:r>
            <w:r>
              <w:rPr>
                <w:noProof/>
                <w:webHidden/>
              </w:rPr>
              <w:instrText xml:space="preserve"> PAGEREF _Toc234595930 \h </w:instrText>
            </w:r>
            <w:r>
              <w:rPr>
                <w:noProof/>
                <w:webHidden/>
              </w:rPr>
            </w:r>
            <w:r>
              <w:rPr>
                <w:noProof/>
                <w:webHidden/>
              </w:rPr>
              <w:fldChar w:fldCharType="separate"/>
            </w:r>
            <w:r>
              <w:rPr>
                <w:noProof/>
                <w:webHidden/>
              </w:rPr>
              <w:t>335</w:t>
            </w:r>
            <w:r>
              <w:rPr>
                <w:noProof/>
                <w:webHidden/>
              </w:rPr>
              <w:fldChar w:fldCharType="end"/>
            </w:r>
          </w:hyperlink>
        </w:p>
        <w:p w14:paraId="0B963CD8" w14:textId="6C8D0181"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1" w:history="1">
            <w:r w:rsidRPr="00FA6282">
              <w:rPr>
                <w:rStyle w:val="Hyperlink"/>
                <w:noProof/>
              </w:rPr>
              <w:t>24.</w:t>
            </w:r>
            <w:r>
              <w:rPr>
                <w:rFonts w:eastAsiaTheme="minorEastAsia"/>
                <w:noProof/>
                <w:color w:val="auto"/>
                <w:kern w:val="2"/>
                <w:sz w:val="24"/>
                <w:szCs w:val="24"/>
                <w14:ligatures w14:val="standardContextual"/>
              </w:rPr>
              <w:tab/>
            </w:r>
            <w:r w:rsidRPr="00FA6282">
              <w:rPr>
                <w:rStyle w:val="Hyperlink"/>
                <w:noProof/>
              </w:rPr>
              <w:t>SQL</w:t>
            </w:r>
            <w:r>
              <w:rPr>
                <w:noProof/>
                <w:webHidden/>
              </w:rPr>
              <w:tab/>
            </w:r>
            <w:r>
              <w:rPr>
                <w:noProof/>
                <w:webHidden/>
              </w:rPr>
              <w:fldChar w:fldCharType="begin"/>
            </w:r>
            <w:r>
              <w:rPr>
                <w:noProof/>
                <w:webHidden/>
              </w:rPr>
              <w:instrText xml:space="preserve"> PAGEREF _Toc234595931 \h </w:instrText>
            </w:r>
            <w:r>
              <w:rPr>
                <w:noProof/>
                <w:webHidden/>
              </w:rPr>
            </w:r>
            <w:r>
              <w:rPr>
                <w:noProof/>
                <w:webHidden/>
              </w:rPr>
              <w:fldChar w:fldCharType="separate"/>
            </w:r>
            <w:r>
              <w:rPr>
                <w:noProof/>
                <w:webHidden/>
              </w:rPr>
              <w:t>367</w:t>
            </w:r>
            <w:r>
              <w:rPr>
                <w:noProof/>
                <w:webHidden/>
              </w:rPr>
              <w:fldChar w:fldCharType="end"/>
            </w:r>
          </w:hyperlink>
        </w:p>
        <w:p w14:paraId="1DA8CFC9" w14:textId="568000AE"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2" w:history="1">
            <w:r w:rsidRPr="00FA6282">
              <w:rPr>
                <w:rStyle w:val="Hyperlink"/>
                <w:noProof/>
              </w:rPr>
              <w:t>25.</w:t>
            </w:r>
            <w:r>
              <w:rPr>
                <w:rFonts w:eastAsiaTheme="minorEastAsia"/>
                <w:noProof/>
                <w:color w:val="auto"/>
                <w:kern w:val="2"/>
                <w:sz w:val="24"/>
                <w:szCs w:val="24"/>
                <w14:ligatures w14:val="standardContextual"/>
              </w:rPr>
              <w:tab/>
            </w:r>
            <w:r w:rsidRPr="00FA6282">
              <w:rPr>
                <w:rStyle w:val="Hyperlink"/>
                <w:noProof/>
              </w:rPr>
              <w:t>EC2</w:t>
            </w:r>
            <w:r>
              <w:rPr>
                <w:noProof/>
                <w:webHidden/>
              </w:rPr>
              <w:tab/>
            </w:r>
            <w:r>
              <w:rPr>
                <w:noProof/>
                <w:webHidden/>
              </w:rPr>
              <w:fldChar w:fldCharType="begin"/>
            </w:r>
            <w:r>
              <w:rPr>
                <w:noProof/>
                <w:webHidden/>
              </w:rPr>
              <w:instrText xml:space="preserve"> PAGEREF _Toc234595932 \h </w:instrText>
            </w:r>
            <w:r>
              <w:rPr>
                <w:noProof/>
                <w:webHidden/>
              </w:rPr>
            </w:r>
            <w:r>
              <w:rPr>
                <w:noProof/>
                <w:webHidden/>
              </w:rPr>
              <w:fldChar w:fldCharType="separate"/>
            </w:r>
            <w:r>
              <w:rPr>
                <w:noProof/>
                <w:webHidden/>
              </w:rPr>
              <w:t>398</w:t>
            </w:r>
            <w:r>
              <w:rPr>
                <w:noProof/>
                <w:webHidden/>
              </w:rPr>
              <w:fldChar w:fldCharType="end"/>
            </w:r>
          </w:hyperlink>
        </w:p>
        <w:p w14:paraId="70381707" w14:textId="2AC6D30D"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3" w:history="1">
            <w:r w:rsidRPr="00FA6282">
              <w:rPr>
                <w:rStyle w:val="Hyperlink"/>
                <w:noProof/>
              </w:rPr>
              <w:t>26.</w:t>
            </w:r>
            <w:r>
              <w:rPr>
                <w:rFonts w:eastAsiaTheme="minorEastAsia"/>
                <w:noProof/>
                <w:color w:val="auto"/>
                <w:kern w:val="2"/>
                <w:sz w:val="24"/>
                <w:szCs w:val="24"/>
                <w14:ligatures w14:val="standardContextual"/>
              </w:rPr>
              <w:tab/>
            </w:r>
            <w:r w:rsidRPr="00FA6282">
              <w:rPr>
                <w:rStyle w:val="Hyperlink"/>
                <w:noProof/>
              </w:rPr>
              <w:t>S3</w:t>
            </w:r>
            <w:r>
              <w:rPr>
                <w:noProof/>
                <w:webHidden/>
              </w:rPr>
              <w:tab/>
            </w:r>
            <w:r>
              <w:rPr>
                <w:noProof/>
                <w:webHidden/>
              </w:rPr>
              <w:fldChar w:fldCharType="begin"/>
            </w:r>
            <w:r>
              <w:rPr>
                <w:noProof/>
                <w:webHidden/>
              </w:rPr>
              <w:instrText xml:space="preserve"> PAGEREF _Toc234595933 \h </w:instrText>
            </w:r>
            <w:r>
              <w:rPr>
                <w:noProof/>
                <w:webHidden/>
              </w:rPr>
            </w:r>
            <w:r>
              <w:rPr>
                <w:noProof/>
                <w:webHidden/>
              </w:rPr>
              <w:fldChar w:fldCharType="separate"/>
            </w:r>
            <w:r>
              <w:rPr>
                <w:noProof/>
                <w:webHidden/>
              </w:rPr>
              <w:t>421</w:t>
            </w:r>
            <w:r>
              <w:rPr>
                <w:noProof/>
                <w:webHidden/>
              </w:rPr>
              <w:fldChar w:fldCharType="end"/>
            </w:r>
          </w:hyperlink>
        </w:p>
        <w:p w14:paraId="32D84C8C" w14:textId="6B321513"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4" w:history="1">
            <w:r w:rsidRPr="00FA6282">
              <w:rPr>
                <w:rStyle w:val="Hyperlink"/>
                <w:noProof/>
              </w:rPr>
              <w:t>27.</w:t>
            </w:r>
            <w:r>
              <w:rPr>
                <w:rFonts w:eastAsiaTheme="minorEastAsia"/>
                <w:noProof/>
                <w:color w:val="auto"/>
                <w:kern w:val="2"/>
                <w:sz w:val="24"/>
                <w:szCs w:val="24"/>
                <w14:ligatures w14:val="standardContextual"/>
              </w:rPr>
              <w:tab/>
            </w:r>
            <w:r w:rsidRPr="00FA6282">
              <w:rPr>
                <w:rStyle w:val="Hyperlink"/>
                <w:noProof/>
              </w:rPr>
              <w:t>RDS</w:t>
            </w:r>
            <w:r>
              <w:rPr>
                <w:noProof/>
                <w:webHidden/>
              </w:rPr>
              <w:tab/>
            </w:r>
            <w:r>
              <w:rPr>
                <w:noProof/>
                <w:webHidden/>
              </w:rPr>
              <w:fldChar w:fldCharType="begin"/>
            </w:r>
            <w:r>
              <w:rPr>
                <w:noProof/>
                <w:webHidden/>
              </w:rPr>
              <w:instrText xml:space="preserve"> PAGEREF _Toc234595934 \h </w:instrText>
            </w:r>
            <w:r>
              <w:rPr>
                <w:noProof/>
                <w:webHidden/>
              </w:rPr>
            </w:r>
            <w:r>
              <w:rPr>
                <w:noProof/>
                <w:webHidden/>
              </w:rPr>
              <w:fldChar w:fldCharType="separate"/>
            </w:r>
            <w:r>
              <w:rPr>
                <w:noProof/>
                <w:webHidden/>
              </w:rPr>
              <w:t>446</w:t>
            </w:r>
            <w:r>
              <w:rPr>
                <w:noProof/>
                <w:webHidden/>
              </w:rPr>
              <w:fldChar w:fldCharType="end"/>
            </w:r>
          </w:hyperlink>
        </w:p>
        <w:p w14:paraId="2EFD6B01" w14:textId="14C5DEA2"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5" w:history="1">
            <w:r w:rsidRPr="00FA6282">
              <w:rPr>
                <w:rStyle w:val="Hyperlink"/>
                <w:noProof/>
              </w:rPr>
              <w:t>28.</w:t>
            </w:r>
            <w:r>
              <w:rPr>
                <w:rFonts w:eastAsiaTheme="minorEastAsia"/>
                <w:noProof/>
                <w:color w:val="auto"/>
                <w:kern w:val="2"/>
                <w:sz w:val="24"/>
                <w:szCs w:val="24"/>
                <w14:ligatures w14:val="standardContextual"/>
              </w:rPr>
              <w:tab/>
            </w:r>
            <w:r w:rsidRPr="00FA6282">
              <w:rPr>
                <w:rStyle w:val="Hyperlink"/>
                <w:noProof/>
              </w:rPr>
              <w:t>DynamoDB</w:t>
            </w:r>
            <w:r>
              <w:rPr>
                <w:noProof/>
                <w:webHidden/>
              </w:rPr>
              <w:tab/>
            </w:r>
            <w:r>
              <w:rPr>
                <w:noProof/>
                <w:webHidden/>
              </w:rPr>
              <w:fldChar w:fldCharType="begin"/>
            </w:r>
            <w:r>
              <w:rPr>
                <w:noProof/>
                <w:webHidden/>
              </w:rPr>
              <w:instrText xml:space="preserve"> PAGEREF _Toc234595935 \h </w:instrText>
            </w:r>
            <w:r>
              <w:rPr>
                <w:noProof/>
                <w:webHidden/>
              </w:rPr>
            </w:r>
            <w:r>
              <w:rPr>
                <w:noProof/>
                <w:webHidden/>
              </w:rPr>
              <w:fldChar w:fldCharType="separate"/>
            </w:r>
            <w:r>
              <w:rPr>
                <w:noProof/>
                <w:webHidden/>
              </w:rPr>
              <w:t>472</w:t>
            </w:r>
            <w:r>
              <w:rPr>
                <w:noProof/>
                <w:webHidden/>
              </w:rPr>
              <w:fldChar w:fldCharType="end"/>
            </w:r>
          </w:hyperlink>
        </w:p>
        <w:p w14:paraId="4AFEDE87" w14:textId="7C77F614"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6" w:history="1">
            <w:r w:rsidRPr="00FA6282">
              <w:rPr>
                <w:rStyle w:val="Hyperlink"/>
                <w:noProof/>
              </w:rPr>
              <w:t>29.</w:t>
            </w:r>
            <w:r>
              <w:rPr>
                <w:rFonts w:eastAsiaTheme="minorEastAsia"/>
                <w:noProof/>
                <w:color w:val="auto"/>
                <w:kern w:val="2"/>
                <w:sz w:val="24"/>
                <w:szCs w:val="24"/>
                <w14:ligatures w14:val="standardContextual"/>
              </w:rPr>
              <w:tab/>
            </w:r>
            <w:r w:rsidRPr="00FA6282">
              <w:rPr>
                <w:rStyle w:val="Hyperlink"/>
                <w:noProof/>
              </w:rPr>
              <w:t>VPC</w:t>
            </w:r>
            <w:r>
              <w:rPr>
                <w:noProof/>
                <w:webHidden/>
              </w:rPr>
              <w:tab/>
            </w:r>
            <w:r>
              <w:rPr>
                <w:noProof/>
                <w:webHidden/>
              </w:rPr>
              <w:fldChar w:fldCharType="begin"/>
            </w:r>
            <w:r>
              <w:rPr>
                <w:noProof/>
                <w:webHidden/>
              </w:rPr>
              <w:instrText xml:space="preserve"> PAGEREF _Toc234595936 \h </w:instrText>
            </w:r>
            <w:r>
              <w:rPr>
                <w:noProof/>
                <w:webHidden/>
              </w:rPr>
            </w:r>
            <w:r>
              <w:rPr>
                <w:noProof/>
                <w:webHidden/>
              </w:rPr>
              <w:fldChar w:fldCharType="separate"/>
            </w:r>
            <w:r>
              <w:rPr>
                <w:noProof/>
                <w:webHidden/>
              </w:rPr>
              <w:t>506</w:t>
            </w:r>
            <w:r>
              <w:rPr>
                <w:noProof/>
                <w:webHidden/>
              </w:rPr>
              <w:fldChar w:fldCharType="end"/>
            </w:r>
          </w:hyperlink>
        </w:p>
        <w:p w14:paraId="2EABC0BA" w14:textId="244BD9B4"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7" w:history="1">
            <w:r w:rsidRPr="00FA6282">
              <w:rPr>
                <w:rStyle w:val="Hyperlink"/>
                <w:noProof/>
              </w:rPr>
              <w:t>30.</w:t>
            </w:r>
            <w:r>
              <w:rPr>
                <w:rFonts w:eastAsiaTheme="minorEastAsia"/>
                <w:noProof/>
                <w:color w:val="auto"/>
                <w:kern w:val="2"/>
                <w:sz w:val="24"/>
                <w:szCs w:val="24"/>
                <w14:ligatures w14:val="standardContextual"/>
              </w:rPr>
              <w:tab/>
            </w:r>
            <w:r w:rsidRPr="00FA6282">
              <w:rPr>
                <w:rStyle w:val="Hyperlink"/>
                <w:noProof/>
              </w:rPr>
              <w:t>IAM</w:t>
            </w:r>
            <w:r>
              <w:rPr>
                <w:noProof/>
                <w:webHidden/>
              </w:rPr>
              <w:tab/>
            </w:r>
            <w:r>
              <w:rPr>
                <w:noProof/>
                <w:webHidden/>
              </w:rPr>
              <w:fldChar w:fldCharType="begin"/>
            </w:r>
            <w:r>
              <w:rPr>
                <w:noProof/>
                <w:webHidden/>
              </w:rPr>
              <w:instrText xml:space="preserve"> PAGEREF _Toc234595937 \h </w:instrText>
            </w:r>
            <w:r>
              <w:rPr>
                <w:noProof/>
                <w:webHidden/>
              </w:rPr>
            </w:r>
            <w:r>
              <w:rPr>
                <w:noProof/>
                <w:webHidden/>
              </w:rPr>
              <w:fldChar w:fldCharType="separate"/>
            </w:r>
            <w:r>
              <w:rPr>
                <w:noProof/>
                <w:webHidden/>
              </w:rPr>
              <w:t>527</w:t>
            </w:r>
            <w:r>
              <w:rPr>
                <w:noProof/>
                <w:webHidden/>
              </w:rPr>
              <w:fldChar w:fldCharType="end"/>
            </w:r>
          </w:hyperlink>
        </w:p>
        <w:p w14:paraId="0E0D77B0" w14:textId="476B1390"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8" w:history="1">
            <w:r w:rsidRPr="00FA6282">
              <w:rPr>
                <w:rStyle w:val="Hyperlink"/>
                <w:noProof/>
              </w:rPr>
              <w:t>31.</w:t>
            </w:r>
            <w:r>
              <w:rPr>
                <w:rFonts w:eastAsiaTheme="minorEastAsia"/>
                <w:noProof/>
                <w:color w:val="auto"/>
                <w:kern w:val="2"/>
                <w:sz w:val="24"/>
                <w:szCs w:val="24"/>
                <w14:ligatures w14:val="standardContextual"/>
              </w:rPr>
              <w:tab/>
            </w:r>
            <w:r w:rsidRPr="00FA6282">
              <w:rPr>
                <w:rStyle w:val="Hyperlink"/>
                <w:noProof/>
              </w:rPr>
              <w:t>CloudWatch</w:t>
            </w:r>
            <w:r>
              <w:rPr>
                <w:noProof/>
                <w:webHidden/>
              </w:rPr>
              <w:tab/>
            </w:r>
            <w:r>
              <w:rPr>
                <w:noProof/>
                <w:webHidden/>
              </w:rPr>
              <w:fldChar w:fldCharType="begin"/>
            </w:r>
            <w:r>
              <w:rPr>
                <w:noProof/>
                <w:webHidden/>
              </w:rPr>
              <w:instrText xml:space="preserve"> PAGEREF _Toc234595938 \h </w:instrText>
            </w:r>
            <w:r>
              <w:rPr>
                <w:noProof/>
                <w:webHidden/>
              </w:rPr>
            </w:r>
            <w:r>
              <w:rPr>
                <w:noProof/>
                <w:webHidden/>
              </w:rPr>
              <w:fldChar w:fldCharType="separate"/>
            </w:r>
            <w:r>
              <w:rPr>
                <w:noProof/>
                <w:webHidden/>
              </w:rPr>
              <w:t>550</w:t>
            </w:r>
            <w:r>
              <w:rPr>
                <w:noProof/>
                <w:webHidden/>
              </w:rPr>
              <w:fldChar w:fldCharType="end"/>
            </w:r>
          </w:hyperlink>
        </w:p>
        <w:p w14:paraId="35B565CB" w14:textId="602CA8E6"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39" w:history="1">
            <w:r w:rsidRPr="00FA6282">
              <w:rPr>
                <w:rStyle w:val="Hyperlink"/>
                <w:noProof/>
              </w:rPr>
              <w:t>32.</w:t>
            </w:r>
            <w:r>
              <w:rPr>
                <w:rFonts w:eastAsiaTheme="minorEastAsia"/>
                <w:noProof/>
                <w:color w:val="auto"/>
                <w:kern w:val="2"/>
                <w:sz w:val="24"/>
                <w:szCs w:val="24"/>
                <w14:ligatures w14:val="standardContextual"/>
              </w:rPr>
              <w:tab/>
            </w:r>
            <w:r w:rsidRPr="00FA6282">
              <w:rPr>
                <w:rStyle w:val="Hyperlink"/>
                <w:noProof/>
              </w:rPr>
              <w:t>Lambda</w:t>
            </w:r>
            <w:r>
              <w:rPr>
                <w:noProof/>
                <w:webHidden/>
              </w:rPr>
              <w:tab/>
            </w:r>
            <w:r>
              <w:rPr>
                <w:noProof/>
                <w:webHidden/>
              </w:rPr>
              <w:fldChar w:fldCharType="begin"/>
            </w:r>
            <w:r>
              <w:rPr>
                <w:noProof/>
                <w:webHidden/>
              </w:rPr>
              <w:instrText xml:space="preserve"> PAGEREF _Toc234595939 \h </w:instrText>
            </w:r>
            <w:r>
              <w:rPr>
                <w:noProof/>
                <w:webHidden/>
              </w:rPr>
            </w:r>
            <w:r>
              <w:rPr>
                <w:noProof/>
                <w:webHidden/>
              </w:rPr>
              <w:fldChar w:fldCharType="separate"/>
            </w:r>
            <w:r>
              <w:rPr>
                <w:noProof/>
                <w:webHidden/>
              </w:rPr>
              <w:t>570</w:t>
            </w:r>
            <w:r>
              <w:rPr>
                <w:noProof/>
                <w:webHidden/>
              </w:rPr>
              <w:fldChar w:fldCharType="end"/>
            </w:r>
          </w:hyperlink>
        </w:p>
        <w:p w14:paraId="0B0EE1D5" w14:textId="5697F046"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0" w:history="1">
            <w:r w:rsidRPr="00FA6282">
              <w:rPr>
                <w:rStyle w:val="Hyperlink"/>
                <w:noProof/>
              </w:rPr>
              <w:t>33.</w:t>
            </w:r>
            <w:r>
              <w:rPr>
                <w:rFonts w:eastAsiaTheme="minorEastAsia"/>
                <w:noProof/>
                <w:color w:val="auto"/>
                <w:kern w:val="2"/>
                <w:sz w:val="24"/>
                <w:szCs w:val="24"/>
                <w14:ligatures w14:val="standardContextual"/>
              </w:rPr>
              <w:tab/>
            </w:r>
            <w:r w:rsidRPr="00FA6282">
              <w:rPr>
                <w:rStyle w:val="Hyperlink"/>
                <w:noProof/>
              </w:rPr>
              <w:t>SQS</w:t>
            </w:r>
            <w:r>
              <w:rPr>
                <w:noProof/>
                <w:webHidden/>
              </w:rPr>
              <w:tab/>
            </w:r>
            <w:r>
              <w:rPr>
                <w:noProof/>
                <w:webHidden/>
              </w:rPr>
              <w:fldChar w:fldCharType="begin"/>
            </w:r>
            <w:r>
              <w:rPr>
                <w:noProof/>
                <w:webHidden/>
              </w:rPr>
              <w:instrText xml:space="preserve"> PAGEREF _Toc234595940 \h </w:instrText>
            </w:r>
            <w:r>
              <w:rPr>
                <w:noProof/>
                <w:webHidden/>
              </w:rPr>
            </w:r>
            <w:r>
              <w:rPr>
                <w:noProof/>
                <w:webHidden/>
              </w:rPr>
              <w:fldChar w:fldCharType="separate"/>
            </w:r>
            <w:r>
              <w:rPr>
                <w:noProof/>
                <w:webHidden/>
              </w:rPr>
              <w:t>585</w:t>
            </w:r>
            <w:r>
              <w:rPr>
                <w:noProof/>
                <w:webHidden/>
              </w:rPr>
              <w:fldChar w:fldCharType="end"/>
            </w:r>
          </w:hyperlink>
        </w:p>
        <w:p w14:paraId="54FA6DFD" w14:textId="23D1A9E9"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1" w:history="1">
            <w:r w:rsidRPr="00FA6282">
              <w:rPr>
                <w:rStyle w:val="Hyperlink"/>
                <w:noProof/>
              </w:rPr>
              <w:t>34.</w:t>
            </w:r>
            <w:r>
              <w:rPr>
                <w:rFonts w:eastAsiaTheme="minorEastAsia"/>
                <w:noProof/>
                <w:color w:val="auto"/>
                <w:kern w:val="2"/>
                <w:sz w:val="24"/>
                <w:szCs w:val="24"/>
                <w14:ligatures w14:val="standardContextual"/>
              </w:rPr>
              <w:tab/>
            </w:r>
            <w:r w:rsidRPr="00FA6282">
              <w:rPr>
                <w:rStyle w:val="Hyperlink"/>
                <w:noProof/>
              </w:rPr>
              <w:t>SNS</w:t>
            </w:r>
            <w:r>
              <w:rPr>
                <w:noProof/>
                <w:webHidden/>
              </w:rPr>
              <w:tab/>
            </w:r>
            <w:r>
              <w:rPr>
                <w:noProof/>
                <w:webHidden/>
              </w:rPr>
              <w:fldChar w:fldCharType="begin"/>
            </w:r>
            <w:r>
              <w:rPr>
                <w:noProof/>
                <w:webHidden/>
              </w:rPr>
              <w:instrText xml:space="preserve"> PAGEREF _Toc234595941 \h </w:instrText>
            </w:r>
            <w:r>
              <w:rPr>
                <w:noProof/>
                <w:webHidden/>
              </w:rPr>
            </w:r>
            <w:r>
              <w:rPr>
                <w:noProof/>
                <w:webHidden/>
              </w:rPr>
              <w:fldChar w:fldCharType="separate"/>
            </w:r>
            <w:r>
              <w:rPr>
                <w:noProof/>
                <w:webHidden/>
              </w:rPr>
              <w:t>600</w:t>
            </w:r>
            <w:r>
              <w:rPr>
                <w:noProof/>
                <w:webHidden/>
              </w:rPr>
              <w:fldChar w:fldCharType="end"/>
            </w:r>
          </w:hyperlink>
        </w:p>
        <w:p w14:paraId="265A52EF" w14:textId="11F1975C"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2" w:history="1">
            <w:r w:rsidRPr="00FA6282">
              <w:rPr>
                <w:rStyle w:val="Hyperlink"/>
                <w:noProof/>
              </w:rPr>
              <w:t>35.</w:t>
            </w:r>
            <w:r>
              <w:rPr>
                <w:rFonts w:eastAsiaTheme="minorEastAsia"/>
                <w:noProof/>
                <w:color w:val="auto"/>
                <w:kern w:val="2"/>
                <w:sz w:val="24"/>
                <w:szCs w:val="24"/>
                <w14:ligatures w14:val="standardContextual"/>
              </w:rPr>
              <w:tab/>
            </w:r>
            <w:r w:rsidRPr="00FA6282">
              <w:rPr>
                <w:rStyle w:val="Hyperlink"/>
                <w:noProof/>
              </w:rPr>
              <w:t>CloudFront</w:t>
            </w:r>
            <w:r>
              <w:rPr>
                <w:noProof/>
                <w:webHidden/>
              </w:rPr>
              <w:tab/>
            </w:r>
            <w:r>
              <w:rPr>
                <w:noProof/>
                <w:webHidden/>
              </w:rPr>
              <w:fldChar w:fldCharType="begin"/>
            </w:r>
            <w:r>
              <w:rPr>
                <w:noProof/>
                <w:webHidden/>
              </w:rPr>
              <w:instrText xml:space="preserve"> PAGEREF _Toc234595942 \h </w:instrText>
            </w:r>
            <w:r>
              <w:rPr>
                <w:noProof/>
                <w:webHidden/>
              </w:rPr>
            </w:r>
            <w:r>
              <w:rPr>
                <w:noProof/>
                <w:webHidden/>
              </w:rPr>
              <w:fldChar w:fldCharType="separate"/>
            </w:r>
            <w:r>
              <w:rPr>
                <w:noProof/>
                <w:webHidden/>
              </w:rPr>
              <w:t>613</w:t>
            </w:r>
            <w:r>
              <w:rPr>
                <w:noProof/>
                <w:webHidden/>
              </w:rPr>
              <w:fldChar w:fldCharType="end"/>
            </w:r>
          </w:hyperlink>
        </w:p>
        <w:p w14:paraId="722C745C" w14:textId="0226B8C7"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3" w:history="1">
            <w:r w:rsidRPr="00FA6282">
              <w:rPr>
                <w:rStyle w:val="Hyperlink"/>
                <w:noProof/>
              </w:rPr>
              <w:t>36.</w:t>
            </w:r>
            <w:r>
              <w:rPr>
                <w:rFonts w:eastAsiaTheme="minorEastAsia"/>
                <w:noProof/>
                <w:color w:val="auto"/>
                <w:kern w:val="2"/>
                <w:sz w:val="24"/>
                <w:szCs w:val="24"/>
                <w14:ligatures w14:val="standardContextual"/>
              </w:rPr>
              <w:tab/>
            </w:r>
            <w:r w:rsidRPr="00FA6282">
              <w:rPr>
                <w:rStyle w:val="Hyperlink"/>
                <w:noProof/>
              </w:rPr>
              <w:t>Route 53</w:t>
            </w:r>
            <w:r>
              <w:rPr>
                <w:noProof/>
                <w:webHidden/>
              </w:rPr>
              <w:tab/>
            </w:r>
            <w:r>
              <w:rPr>
                <w:noProof/>
                <w:webHidden/>
              </w:rPr>
              <w:fldChar w:fldCharType="begin"/>
            </w:r>
            <w:r>
              <w:rPr>
                <w:noProof/>
                <w:webHidden/>
              </w:rPr>
              <w:instrText xml:space="preserve"> PAGEREF _Toc234595943 \h </w:instrText>
            </w:r>
            <w:r>
              <w:rPr>
                <w:noProof/>
                <w:webHidden/>
              </w:rPr>
            </w:r>
            <w:r>
              <w:rPr>
                <w:noProof/>
                <w:webHidden/>
              </w:rPr>
              <w:fldChar w:fldCharType="separate"/>
            </w:r>
            <w:r>
              <w:rPr>
                <w:noProof/>
                <w:webHidden/>
              </w:rPr>
              <w:t>628</w:t>
            </w:r>
            <w:r>
              <w:rPr>
                <w:noProof/>
                <w:webHidden/>
              </w:rPr>
              <w:fldChar w:fldCharType="end"/>
            </w:r>
          </w:hyperlink>
        </w:p>
        <w:p w14:paraId="2E78EFF3" w14:textId="5703A6F7"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4" w:history="1">
            <w:r w:rsidRPr="00FA6282">
              <w:rPr>
                <w:rStyle w:val="Hyperlink"/>
                <w:noProof/>
              </w:rPr>
              <w:t>37.</w:t>
            </w:r>
            <w:r>
              <w:rPr>
                <w:rFonts w:eastAsiaTheme="minorEastAsia"/>
                <w:noProof/>
                <w:color w:val="auto"/>
                <w:kern w:val="2"/>
                <w:sz w:val="24"/>
                <w:szCs w:val="24"/>
                <w14:ligatures w14:val="standardContextual"/>
              </w:rPr>
              <w:tab/>
            </w:r>
            <w:r w:rsidRPr="00FA6282">
              <w:rPr>
                <w:rStyle w:val="Hyperlink"/>
                <w:noProof/>
              </w:rPr>
              <w:t>ELB</w:t>
            </w:r>
            <w:r>
              <w:rPr>
                <w:noProof/>
                <w:webHidden/>
              </w:rPr>
              <w:tab/>
            </w:r>
            <w:r>
              <w:rPr>
                <w:noProof/>
                <w:webHidden/>
              </w:rPr>
              <w:fldChar w:fldCharType="begin"/>
            </w:r>
            <w:r>
              <w:rPr>
                <w:noProof/>
                <w:webHidden/>
              </w:rPr>
              <w:instrText xml:space="preserve"> PAGEREF _Toc234595944 \h </w:instrText>
            </w:r>
            <w:r>
              <w:rPr>
                <w:noProof/>
                <w:webHidden/>
              </w:rPr>
            </w:r>
            <w:r>
              <w:rPr>
                <w:noProof/>
                <w:webHidden/>
              </w:rPr>
              <w:fldChar w:fldCharType="separate"/>
            </w:r>
            <w:r>
              <w:rPr>
                <w:noProof/>
                <w:webHidden/>
              </w:rPr>
              <w:t>643</w:t>
            </w:r>
            <w:r>
              <w:rPr>
                <w:noProof/>
                <w:webHidden/>
              </w:rPr>
              <w:fldChar w:fldCharType="end"/>
            </w:r>
          </w:hyperlink>
        </w:p>
        <w:p w14:paraId="709A00EF" w14:textId="41792633"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5" w:history="1">
            <w:r w:rsidRPr="00FA6282">
              <w:rPr>
                <w:rStyle w:val="Hyperlink"/>
                <w:noProof/>
              </w:rPr>
              <w:t>38.</w:t>
            </w:r>
            <w:r>
              <w:rPr>
                <w:rFonts w:eastAsiaTheme="minorEastAsia"/>
                <w:noProof/>
                <w:color w:val="auto"/>
                <w:kern w:val="2"/>
                <w:sz w:val="24"/>
                <w:szCs w:val="24"/>
                <w14:ligatures w14:val="standardContextual"/>
              </w:rPr>
              <w:tab/>
            </w:r>
            <w:r w:rsidRPr="00FA6282">
              <w:rPr>
                <w:rStyle w:val="Hyperlink"/>
                <w:noProof/>
              </w:rPr>
              <w:t>ECS / EKS / Fargate</w:t>
            </w:r>
            <w:r>
              <w:rPr>
                <w:noProof/>
                <w:webHidden/>
              </w:rPr>
              <w:tab/>
            </w:r>
            <w:r>
              <w:rPr>
                <w:noProof/>
                <w:webHidden/>
              </w:rPr>
              <w:fldChar w:fldCharType="begin"/>
            </w:r>
            <w:r>
              <w:rPr>
                <w:noProof/>
                <w:webHidden/>
              </w:rPr>
              <w:instrText xml:space="preserve"> PAGEREF _Toc234595945 \h </w:instrText>
            </w:r>
            <w:r>
              <w:rPr>
                <w:noProof/>
                <w:webHidden/>
              </w:rPr>
            </w:r>
            <w:r>
              <w:rPr>
                <w:noProof/>
                <w:webHidden/>
              </w:rPr>
              <w:fldChar w:fldCharType="separate"/>
            </w:r>
            <w:r>
              <w:rPr>
                <w:noProof/>
                <w:webHidden/>
              </w:rPr>
              <w:t>658</w:t>
            </w:r>
            <w:r>
              <w:rPr>
                <w:noProof/>
                <w:webHidden/>
              </w:rPr>
              <w:fldChar w:fldCharType="end"/>
            </w:r>
          </w:hyperlink>
        </w:p>
        <w:p w14:paraId="5F22D1D9" w14:textId="31E30780"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6" w:history="1">
            <w:r w:rsidRPr="00FA6282">
              <w:rPr>
                <w:rStyle w:val="Hyperlink"/>
                <w:noProof/>
              </w:rPr>
              <w:t>39.</w:t>
            </w:r>
            <w:r>
              <w:rPr>
                <w:rFonts w:eastAsiaTheme="minorEastAsia"/>
                <w:noProof/>
                <w:color w:val="auto"/>
                <w:kern w:val="2"/>
                <w:sz w:val="24"/>
                <w:szCs w:val="24"/>
                <w14:ligatures w14:val="standardContextual"/>
              </w:rPr>
              <w:tab/>
            </w:r>
            <w:r w:rsidRPr="00FA6282">
              <w:rPr>
                <w:rStyle w:val="Hyperlink"/>
                <w:noProof/>
              </w:rPr>
              <w:t>KMS</w:t>
            </w:r>
            <w:r>
              <w:rPr>
                <w:noProof/>
                <w:webHidden/>
              </w:rPr>
              <w:tab/>
            </w:r>
            <w:r>
              <w:rPr>
                <w:noProof/>
                <w:webHidden/>
              </w:rPr>
              <w:fldChar w:fldCharType="begin"/>
            </w:r>
            <w:r>
              <w:rPr>
                <w:noProof/>
                <w:webHidden/>
              </w:rPr>
              <w:instrText xml:space="preserve"> PAGEREF _Toc234595946 \h </w:instrText>
            </w:r>
            <w:r>
              <w:rPr>
                <w:noProof/>
                <w:webHidden/>
              </w:rPr>
            </w:r>
            <w:r>
              <w:rPr>
                <w:noProof/>
                <w:webHidden/>
              </w:rPr>
              <w:fldChar w:fldCharType="separate"/>
            </w:r>
            <w:r>
              <w:rPr>
                <w:noProof/>
                <w:webHidden/>
              </w:rPr>
              <w:t>673</w:t>
            </w:r>
            <w:r>
              <w:rPr>
                <w:noProof/>
                <w:webHidden/>
              </w:rPr>
              <w:fldChar w:fldCharType="end"/>
            </w:r>
          </w:hyperlink>
        </w:p>
        <w:p w14:paraId="55D969F1" w14:textId="3441C5D8"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7" w:history="1">
            <w:r w:rsidRPr="00FA6282">
              <w:rPr>
                <w:rStyle w:val="Hyperlink"/>
                <w:noProof/>
              </w:rPr>
              <w:t>40.</w:t>
            </w:r>
            <w:r>
              <w:rPr>
                <w:rFonts w:eastAsiaTheme="minorEastAsia"/>
                <w:noProof/>
                <w:color w:val="auto"/>
                <w:kern w:val="2"/>
                <w:sz w:val="24"/>
                <w:szCs w:val="24"/>
                <w14:ligatures w14:val="standardContextual"/>
              </w:rPr>
              <w:tab/>
            </w:r>
            <w:r w:rsidRPr="00FA6282">
              <w:rPr>
                <w:rStyle w:val="Hyperlink"/>
                <w:noProof/>
              </w:rPr>
              <w:t>Secrets Manager</w:t>
            </w:r>
            <w:r>
              <w:rPr>
                <w:noProof/>
                <w:webHidden/>
              </w:rPr>
              <w:tab/>
            </w:r>
            <w:r>
              <w:rPr>
                <w:noProof/>
                <w:webHidden/>
              </w:rPr>
              <w:fldChar w:fldCharType="begin"/>
            </w:r>
            <w:r>
              <w:rPr>
                <w:noProof/>
                <w:webHidden/>
              </w:rPr>
              <w:instrText xml:space="preserve"> PAGEREF _Toc234595947 \h </w:instrText>
            </w:r>
            <w:r>
              <w:rPr>
                <w:noProof/>
                <w:webHidden/>
              </w:rPr>
            </w:r>
            <w:r>
              <w:rPr>
                <w:noProof/>
                <w:webHidden/>
              </w:rPr>
              <w:fldChar w:fldCharType="separate"/>
            </w:r>
            <w:r>
              <w:rPr>
                <w:noProof/>
                <w:webHidden/>
              </w:rPr>
              <w:t>687</w:t>
            </w:r>
            <w:r>
              <w:rPr>
                <w:noProof/>
                <w:webHidden/>
              </w:rPr>
              <w:fldChar w:fldCharType="end"/>
            </w:r>
          </w:hyperlink>
        </w:p>
        <w:p w14:paraId="10C222E9" w14:textId="3F38CC69"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8" w:history="1">
            <w:r w:rsidRPr="00FA6282">
              <w:rPr>
                <w:rStyle w:val="Hyperlink"/>
                <w:noProof/>
              </w:rPr>
              <w:t>41.</w:t>
            </w:r>
            <w:r>
              <w:rPr>
                <w:rFonts w:eastAsiaTheme="minorEastAsia"/>
                <w:noProof/>
                <w:color w:val="auto"/>
                <w:kern w:val="2"/>
                <w:sz w:val="24"/>
                <w:szCs w:val="24"/>
                <w14:ligatures w14:val="standardContextual"/>
              </w:rPr>
              <w:tab/>
            </w:r>
            <w:r w:rsidRPr="00FA6282">
              <w:rPr>
                <w:rStyle w:val="Hyperlink"/>
                <w:noProof/>
              </w:rPr>
              <w:t>API Gateway</w:t>
            </w:r>
            <w:r>
              <w:rPr>
                <w:noProof/>
                <w:webHidden/>
              </w:rPr>
              <w:tab/>
            </w:r>
            <w:r>
              <w:rPr>
                <w:noProof/>
                <w:webHidden/>
              </w:rPr>
              <w:fldChar w:fldCharType="begin"/>
            </w:r>
            <w:r>
              <w:rPr>
                <w:noProof/>
                <w:webHidden/>
              </w:rPr>
              <w:instrText xml:space="preserve"> PAGEREF _Toc234595948 \h </w:instrText>
            </w:r>
            <w:r>
              <w:rPr>
                <w:noProof/>
                <w:webHidden/>
              </w:rPr>
            </w:r>
            <w:r>
              <w:rPr>
                <w:noProof/>
                <w:webHidden/>
              </w:rPr>
              <w:fldChar w:fldCharType="separate"/>
            </w:r>
            <w:r>
              <w:rPr>
                <w:noProof/>
                <w:webHidden/>
              </w:rPr>
              <w:t>701</w:t>
            </w:r>
            <w:r>
              <w:rPr>
                <w:noProof/>
                <w:webHidden/>
              </w:rPr>
              <w:fldChar w:fldCharType="end"/>
            </w:r>
          </w:hyperlink>
        </w:p>
        <w:p w14:paraId="02C20EC1" w14:textId="7793B17A"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49" w:history="1">
            <w:r w:rsidRPr="00FA6282">
              <w:rPr>
                <w:rStyle w:val="Hyperlink"/>
                <w:noProof/>
              </w:rPr>
              <w:t>42.</w:t>
            </w:r>
            <w:r>
              <w:rPr>
                <w:rFonts w:eastAsiaTheme="minorEastAsia"/>
                <w:noProof/>
                <w:color w:val="auto"/>
                <w:kern w:val="2"/>
                <w:sz w:val="24"/>
                <w:szCs w:val="24"/>
                <w14:ligatures w14:val="standardContextual"/>
              </w:rPr>
              <w:tab/>
            </w:r>
            <w:r w:rsidRPr="00FA6282">
              <w:rPr>
                <w:rStyle w:val="Hyperlink"/>
                <w:noProof/>
              </w:rPr>
              <w:t>Step Functions</w:t>
            </w:r>
            <w:r>
              <w:rPr>
                <w:noProof/>
                <w:webHidden/>
              </w:rPr>
              <w:tab/>
            </w:r>
            <w:r>
              <w:rPr>
                <w:noProof/>
                <w:webHidden/>
              </w:rPr>
              <w:fldChar w:fldCharType="begin"/>
            </w:r>
            <w:r>
              <w:rPr>
                <w:noProof/>
                <w:webHidden/>
              </w:rPr>
              <w:instrText xml:space="preserve"> PAGEREF _Toc234595949 \h </w:instrText>
            </w:r>
            <w:r>
              <w:rPr>
                <w:noProof/>
                <w:webHidden/>
              </w:rPr>
            </w:r>
            <w:r>
              <w:rPr>
                <w:noProof/>
                <w:webHidden/>
              </w:rPr>
              <w:fldChar w:fldCharType="separate"/>
            </w:r>
            <w:r>
              <w:rPr>
                <w:noProof/>
                <w:webHidden/>
              </w:rPr>
              <w:t>718</w:t>
            </w:r>
            <w:r>
              <w:rPr>
                <w:noProof/>
                <w:webHidden/>
              </w:rPr>
              <w:fldChar w:fldCharType="end"/>
            </w:r>
          </w:hyperlink>
        </w:p>
        <w:p w14:paraId="69BCA7E0" w14:textId="13E2A936"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0" w:history="1">
            <w:r w:rsidRPr="00FA6282">
              <w:rPr>
                <w:rStyle w:val="Hyperlink"/>
                <w:noProof/>
              </w:rPr>
              <w:t>43.</w:t>
            </w:r>
            <w:r>
              <w:rPr>
                <w:rFonts w:eastAsiaTheme="minorEastAsia"/>
                <w:noProof/>
                <w:color w:val="auto"/>
                <w:kern w:val="2"/>
                <w:sz w:val="24"/>
                <w:szCs w:val="24"/>
                <w14:ligatures w14:val="standardContextual"/>
              </w:rPr>
              <w:tab/>
            </w:r>
            <w:r w:rsidRPr="00FA6282">
              <w:rPr>
                <w:rStyle w:val="Hyperlink"/>
                <w:noProof/>
              </w:rPr>
              <w:t>Spring Boot</w:t>
            </w:r>
            <w:r>
              <w:rPr>
                <w:noProof/>
                <w:webHidden/>
              </w:rPr>
              <w:tab/>
            </w:r>
            <w:r>
              <w:rPr>
                <w:noProof/>
                <w:webHidden/>
              </w:rPr>
              <w:fldChar w:fldCharType="begin"/>
            </w:r>
            <w:r>
              <w:rPr>
                <w:noProof/>
                <w:webHidden/>
              </w:rPr>
              <w:instrText xml:space="preserve"> PAGEREF _Toc234595950 \h </w:instrText>
            </w:r>
            <w:r>
              <w:rPr>
                <w:noProof/>
                <w:webHidden/>
              </w:rPr>
            </w:r>
            <w:r>
              <w:rPr>
                <w:noProof/>
                <w:webHidden/>
              </w:rPr>
              <w:fldChar w:fldCharType="separate"/>
            </w:r>
            <w:r>
              <w:rPr>
                <w:noProof/>
                <w:webHidden/>
              </w:rPr>
              <w:t>737</w:t>
            </w:r>
            <w:r>
              <w:rPr>
                <w:noProof/>
                <w:webHidden/>
              </w:rPr>
              <w:fldChar w:fldCharType="end"/>
            </w:r>
          </w:hyperlink>
        </w:p>
        <w:p w14:paraId="05812B33" w14:textId="160DF145"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1" w:history="1">
            <w:r w:rsidRPr="00FA6282">
              <w:rPr>
                <w:rStyle w:val="Hyperlink"/>
                <w:noProof/>
              </w:rPr>
              <w:t>44.</w:t>
            </w:r>
            <w:r>
              <w:rPr>
                <w:rFonts w:eastAsiaTheme="minorEastAsia"/>
                <w:noProof/>
                <w:color w:val="auto"/>
                <w:kern w:val="2"/>
                <w:sz w:val="24"/>
                <w:szCs w:val="24"/>
                <w14:ligatures w14:val="standardContextual"/>
              </w:rPr>
              <w:tab/>
            </w:r>
            <w:r w:rsidRPr="00FA6282">
              <w:rPr>
                <w:rStyle w:val="Hyperlink"/>
                <w:noProof/>
              </w:rPr>
              <w:t>Spring Transactions</w:t>
            </w:r>
            <w:r>
              <w:rPr>
                <w:noProof/>
                <w:webHidden/>
              </w:rPr>
              <w:tab/>
            </w:r>
            <w:r>
              <w:rPr>
                <w:noProof/>
                <w:webHidden/>
              </w:rPr>
              <w:fldChar w:fldCharType="begin"/>
            </w:r>
            <w:r>
              <w:rPr>
                <w:noProof/>
                <w:webHidden/>
              </w:rPr>
              <w:instrText xml:space="preserve"> PAGEREF _Toc234595951 \h </w:instrText>
            </w:r>
            <w:r>
              <w:rPr>
                <w:noProof/>
                <w:webHidden/>
              </w:rPr>
            </w:r>
            <w:r>
              <w:rPr>
                <w:noProof/>
                <w:webHidden/>
              </w:rPr>
              <w:fldChar w:fldCharType="separate"/>
            </w:r>
            <w:r>
              <w:rPr>
                <w:noProof/>
                <w:webHidden/>
              </w:rPr>
              <w:t>765</w:t>
            </w:r>
            <w:r>
              <w:rPr>
                <w:noProof/>
                <w:webHidden/>
              </w:rPr>
              <w:fldChar w:fldCharType="end"/>
            </w:r>
          </w:hyperlink>
        </w:p>
        <w:p w14:paraId="47630072" w14:textId="47DE8C8C"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2" w:history="1">
            <w:r w:rsidRPr="00FA6282">
              <w:rPr>
                <w:rStyle w:val="Hyperlink"/>
                <w:noProof/>
              </w:rPr>
              <w:t>45.</w:t>
            </w:r>
            <w:r>
              <w:rPr>
                <w:rFonts w:eastAsiaTheme="minorEastAsia"/>
                <w:noProof/>
                <w:color w:val="auto"/>
                <w:kern w:val="2"/>
                <w:sz w:val="24"/>
                <w:szCs w:val="24"/>
                <w14:ligatures w14:val="standardContextual"/>
              </w:rPr>
              <w:tab/>
            </w:r>
            <w:r w:rsidRPr="00FA6282">
              <w:rPr>
                <w:rStyle w:val="Hyperlink"/>
                <w:noProof/>
              </w:rPr>
              <w:t>Spring Transactions with JPA and Hibernate</w:t>
            </w:r>
            <w:r>
              <w:rPr>
                <w:noProof/>
                <w:webHidden/>
              </w:rPr>
              <w:tab/>
            </w:r>
            <w:r>
              <w:rPr>
                <w:noProof/>
                <w:webHidden/>
              </w:rPr>
              <w:fldChar w:fldCharType="begin"/>
            </w:r>
            <w:r>
              <w:rPr>
                <w:noProof/>
                <w:webHidden/>
              </w:rPr>
              <w:instrText xml:space="preserve"> PAGEREF _Toc234595952 \h </w:instrText>
            </w:r>
            <w:r>
              <w:rPr>
                <w:noProof/>
                <w:webHidden/>
              </w:rPr>
            </w:r>
            <w:r>
              <w:rPr>
                <w:noProof/>
                <w:webHidden/>
              </w:rPr>
              <w:fldChar w:fldCharType="separate"/>
            </w:r>
            <w:r>
              <w:rPr>
                <w:noProof/>
                <w:webHidden/>
              </w:rPr>
              <w:t>791</w:t>
            </w:r>
            <w:r>
              <w:rPr>
                <w:noProof/>
                <w:webHidden/>
              </w:rPr>
              <w:fldChar w:fldCharType="end"/>
            </w:r>
          </w:hyperlink>
        </w:p>
        <w:p w14:paraId="3C14E2BE" w14:textId="2D8B3779"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3" w:history="1">
            <w:r w:rsidRPr="00FA6282">
              <w:rPr>
                <w:rStyle w:val="Hyperlink"/>
                <w:noProof/>
              </w:rPr>
              <w:t>46.</w:t>
            </w:r>
            <w:r>
              <w:rPr>
                <w:rFonts w:eastAsiaTheme="minorEastAsia"/>
                <w:noProof/>
                <w:color w:val="auto"/>
                <w:kern w:val="2"/>
                <w:sz w:val="24"/>
                <w:szCs w:val="24"/>
                <w14:ligatures w14:val="standardContextual"/>
              </w:rPr>
              <w:tab/>
            </w:r>
            <w:r w:rsidRPr="00FA6282">
              <w:rPr>
                <w:rStyle w:val="Hyperlink"/>
                <w:noProof/>
              </w:rPr>
              <w:t>Performance Tuning in Java Applications</w:t>
            </w:r>
            <w:r>
              <w:rPr>
                <w:noProof/>
                <w:webHidden/>
              </w:rPr>
              <w:tab/>
            </w:r>
            <w:r>
              <w:rPr>
                <w:noProof/>
                <w:webHidden/>
              </w:rPr>
              <w:fldChar w:fldCharType="begin"/>
            </w:r>
            <w:r>
              <w:rPr>
                <w:noProof/>
                <w:webHidden/>
              </w:rPr>
              <w:instrText xml:space="preserve"> PAGEREF _Toc234595953 \h </w:instrText>
            </w:r>
            <w:r>
              <w:rPr>
                <w:noProof/>
                <w:webHidden/>
              </w:rPr>
            </w:r>
            <w:r>
              <w:rPr>
                <w:noProof/>
                <w:webHidden/>
              </w:rPr>
              <w:fldChar w:fldCharType="separate"/>
            </w:r>
            <w:r>
              <w:rPr>
                <w:noProof/>
                <w:webHidden/>
              </w:rPr>
              <w:t>812</w:t>
            </w:r>
            <w:r>
              <w:rPr>
                <w:noProof/>
                <w:webHidden/>
              </w:rPr>
              <w:fldChar w:fldCharType="end"/>
            </w:r>
          </w:hyperlink>
        </w:p>
        <w:p w14:paraId="084B57E3" w14:textId="1FEE54EC"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4" w:history="1">
            <w:r w:rsidRPr="00FA6282">
              <w:rPr>
                <w:rStyle w:val="Hyperlink"/>
                <w:noProof/>
              </w:rPr>
              <w:t>47.</w:t>
            </w:r>
            <w:r>
              <w:rPr>
                <w:rFonts w:eastAsiaTheme="minorEastAsia"/>
                <w:noProof/>
                <w:color w:val="auto"/>
                <w:kern w:val="2"/>
                <w:sz w:val="24"/>
                <w:szCs w:val="24"/>
                <w14:ligatures w14:val="standardContextual"/>
              </w:rPr>
              <w:tab/>
            </w:r>
            <w:r w:rsidRPr="00FA6282">
              <w:rPr>
                <w:rStyle w:val="Hyperlink"/>
                <w:noProof/>
              </w:rPr>
              <w:t>TLS</w:t>
            </w:r>
            <w:r>
              <w:rPr>
                <w:noProof/>
                <w:webHidden/>
              </w:rPr>
              <w:tab/>
            </w:r>
            <w:r>
              <w:rPr>
                <w:noProof/>
                <w:webHidden/>
              </w:rPr>
              <w:fldChar w:fldCharType="begin"/>
            </w:r>
            <w:r>
              <w:rPr>
                <w:noProof/>
                <w:webHidden/>
              </w:rPr>
              <w:instrText xml:space="preserve"> PAGEREF _Toc234595954 \h </w:instrText>
            </w:r>
            <w:r>
              <w:rPr>
                <w:noProof/>
                <w:webHidden/>
              </w:rPr>
            </w:r>
            <w:r>
              <w:rPr>
                <w:noProof/>
                <w:webHidden/>
              </w:rPr>
              <w:fldChar w:fldCharType="separate"/>
            </w:r>
            <w:r>
              <w:rPr>
                <w:noProof/>
                <w:webHidden/>
              </w:rPr>
              <w:t>836</w:t>
            </w:r>
            <w:r>
              <w:rPr>
                <w:noProof/>
                <w:webHidden/>
              </w:rPr>
              <w:fldChar w:fldCharType="end"/>
            </w:r>
          </w:hyperlink>
        </w:p>
        <w:p w14:paraId="4D77502B" w14:textId="554E0F93"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5" w:history="1">
            <w:r w:rsidRPr="00FA6282">
              <w:rPr>
                <w:rStyle w:val="Hyperlink"/>
                <w:noProof/>
              </w:rPr>
              <w:t>48.</w:t>
            </w:r>
            <w:r>
              <w:rPr>
                <w:rFonts w:eastAsiaTheme="minorEastAsia"/>
                <w:noProof/>
                <w:color w:val="auto"/>
                <w:kern w:val="2"/>
                <w:sz w:val="24"/>
                <w:szCs w:val="24"/>
                <w14:ligatures w14:val="standardContextual"/>
              </w:rPr>
              <w:tab/>
            </w:r>
            <w:r w:rsidRPr="00FA6282">
              <w:rPr>
                <w:rStyle w:val="Hyperlink"/>
                <w:noProof/>
              </w:rPr>
              <w:t>How certificates and CAs work</w:t>
            </w:r>
            <w:r>
              <w:rPr>
                <w:noProof/>
                <w:webHidden/>
              </w:rPr>
              <w:tab/>
            </w:r>
            <w:r>
              <w:rPr>
                <w:noProof/>
                <w:webHidden/>
              </w:rPr>
              <w:fldChar w:fldCharType="begin"/>
            </w:r>
            <w:r>
              <w:rPr>
                <w:noProof/>
                <w:webHidden/>
              </w:rPr>
              <w:instrText xml:space="preserve"> PAGEREF _Toc234595955 \h </w:instrText>
            </w:r>
            <w:r>
              <w:rPr>
                <w:noProof/>
                <w:webHidden/>
              </w:rPr>
            </w:r>
            <w:r>
              <w:rPr>
                <w:noProof/>
                <w:webHidden/>
              </w:rPr>
              <w:fldChar w:fldCharType="separate"/>
            </w:r>
            <w:r>
              <w:rPr>
                <w:noProof/>
                <w:webHidden/>
              </w:rPr>
              <w:t>847</w:t>
            </w:r>
            <w:r>
              <w:rPr>
                <w:noProof/>
                <w:webHidden/>
              </w:rPr>
              <w:fldChar w:fldCharType="end"/>
            </w:r>
          </w:hyperlink>
        </w:p>
        <w:p w14:paraId="754B5E01" w14:textId="71C691B5"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6" w:history="1">
            <w:r w:rsidRPr="00FA6282">
              <w:rPr>
                <w:rStyle w:val="Hyperlink"/>
                <w:noProof/>
              </w:rPr>
              <w:t>49.</w:t>
            </w:r>
            <w:r>
              <w:rPr>
                <w:rFonts w:eastAsiaTheme="minorEastAsia"/>
                <w:noProof/>
                <w:color w:val="auto"/>
                <w:kern w:val="2"/>
                <w:sz w:val="24"/>
                <w:szCs w:val="24"/>
                <w14:ligatures w14:val="standardContextual"/>
              </w:rPr>
              <w:tab/>
            </w:r>
            <w:r w:rsidRPr="00FA6282">
              <w:rPr>
                <w:rStyle w:val="Hyperlink"/>
                <w:noProof/>
              </w:rPr>
              <w:t>Mutual TLS</w:t>
            </w:r>
            <w:r>
              <w:rPr>
                <w:noProof/>
                <w:webHidden/>
              </w:rPr>
              <w:tab/>
            </w:r>
            <w:r>
              <w:rPr>
                <w:noProof/>
                <w:webHidden/>
              </w:rPr>
              <w:fldChar w:fldCharType="begin"/>
            </w:r>
            <w:r>
              <w:rPr>
                <w:noProof/>
                <w:webHidden/>
              </w:rPr>
              <w:instrText xml:space="preserve"> PAGEREF _Toc234595956 \h </w:instrText>
            </w:r>
            <w:r>
              <w:rPr>
                <w:noProof/>
                <w:webHidden/>
              </w:rPr>
            </w:r>
            <w:r>
              <w:rPr>
                <w:noProof/>
                <w:webHidden/>
              </w:rPr>
              <w:fldChar w:fldCharType="separate"/>
            </w:r>
            <w:r>
              <w:rPr>
                <w:noProof/>
                <w:webHidden/>
              </w:rPr>
              <w:t>854</w:t>
            </w:r>
            <w:r>
              <w:rPr>
                <w:noProof/>
                <w:webHidden/>
              </w:rPr>
              <w:fldChar w:fldCharType="end"/>
            </w:r>
          </w:hyperlink>
        </w:p>
        <w:p w14:paraId="67624B24" w14:textId="0A146799"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7" w:history="1">
            <w:r w:rsidRPr="00FA6282">
              <w:rPr>
                <w:rStyle w:val="Hyperlink"/>
                <w:noProof/>
              </w:rPr>
              <w:t>50.</w:t>
            </w:r>
            <w:r>
              <w:rPr>
                <w:rFonts w:eastAsiaTheme="minorEastAsia"/>
                <w:noProof/>
                <w:color w:val="auto"/>
                <w:kern w:val="2"/>
                <w:sz w:val="24"/>
                <w:szCs w:val="24"/>
                <w14:ligatures w14:val="standardContextual"/>
              </w:rPr>
              <w:tab/>
            </w:r>
            <w:r w:rsidRPr="00FA6282">
              <w:rPr>
                <w:rStyle w:val="Hyperlink"/>
                <w:noProof/>
              </w:rPr>
              <w:t>oAuth</w:t>
            </w:r>
            <w:r>
              <w:rPr>
                <w:noProof/>
                <w:webHidden/>
              </w:rPr>
              <w:tab/>
            </w:r>
            <w:r>
              <w:rPr>
                <w:noProof/>
                <w:webHidden/>
              </w:rPr>
              <w:fldChar w:fldCharType="begin"/>
            </w:r>
            <w:r>
              <w:rPr>
                <w:noProof/>
                <w:webHidden/>
              </w:rPr>
              <w:instrText xml:space="preserve"> PAGEREF _Toc234595957 \h </w:instrText>
            </w:r>
            <w:r>
              <w:rPr>
                <w:noProof/>
                <w:webHidden/>
              </w:rPr>
            </w:r>
            <w:r>
              <w:rPr>
                <w:noProof/>
                <w:webHidden/>
              </w:rPr>
              <w:fldChar w:fldCharType="separate"/>
            </w:r>
            <w:r>
              <w:rPr>
                <w:noProof/>
                <w:webHidden/>
              </w:rPr>
              <w:t>866</w:t>
            </w:r>
            <w:r>
              <w:rPr>
                <w:noProof/>
                <w:webHidden/>
              </w:rPr>
              <w:fldChar w:fldCharType="end"/>
            </w:r>
          </w:hyperlink>
        </w:p>
        <w:p w14:paraId="40E98ACE" w14:textId="170729D1"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8" w:history="1">
            <w:r w:rsidRPr="00FA6282">
              <w:rPr>
                <w:rStyle w:val="Hyperlink"/>
                <w:noProof/>
              </w:rPr>
              <w:t>51.</w:t>
            </w:r>
            <w:r>
              <w:rPr>
                <w:rFonts w:eastAsiaTheme="minorEastAsia"/>
                <w:noProof/>
                <w:color w:val="auto"/>
                <w:kern w:val="2"/>
                <w:sz w:val="24"/>
                <w:szCs w:val="24"/>
                <w14:ligatures w14:val="standardContextual"/>
              </w:rPr>
              <w:tab/>
            </w:r>
            <w:r w:rsidRPr="00FA6282">
              <w:rPr>
                <w:rStyle w:val="Hyperlink"/>
                <w:noProof/>
              </w:rPr>
              <w:t>OpenID Connect</w:t>
            </w:r>
            <w:r>
              <w:rPr>
                <w:noProof/>
                <w:webHidden/>
              </w:rPr>
              <w:tab/>
            </w:r>
            <w:r>
              <w:rPr>
                <w:noProof/>
                <w:webHidden/>
              </w:rPr>
              <w:fldChar w:fldCharType="begin"/>
            </w:r>
            <w:r>
              <w:rPr>
                <w:noProof/>
                <w:webHidden/>
              </w:rPr>
              <w:instrText xml:space="preserve"> PAGEREF _Toc234595958 \h </w:instrText>
            </w:r>
            <w:r>
              <w:rPr>
                <w:noProof/>
                <w:webHidden/>
              </w:rPr>
            </w:r>
            <w:r>
              <w:rPr>
                <w:noProof/>
                <w:webHidden/>
              </w:rPr>
              <w:fldChar w:fldCharType="separate"/>
            </w:r>
            <w:r>
              <w:rPr>
                <w:noProof/>
                <w:webHidden/>
              </w:rPr>
              <w:t>877</w:t>
            </w:r>
            <w:r>
              <w:rPr>
                <w:noProof/>
                <w:webHidden/>
              </w:rPr>
              <w:fldChar w:fldCharType="end"/>
            </w:r>
          </w:hyperlink>
        </w:p>
        <w:p w14:paraId="5A7EDBCC" w14:textId="7B8AB73F"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59" w:history="1">
            <w:r w:rsidRPr="00FA6282">
              <w:rPr>
                <w:rStyle w:val="Hyperlink"/>
                <w:noProof/>
              </w:rPr>
              <w:t>52.</w:t>
            </w:r>
            <w:r>
              <w:rPr>
                <w:rFonts w:eastAsiaTheme="minorEastAsia"/>
                <w:noProof/>
                <w:color w:val="auto"/>
                <w:kern w:val="2"/>
                <w:sz w:val="24"/>
                <w:szCs w:val="24"/>
                <w14:ligatures w14:val="standardContextual"/>
              </w:rPr>
              <w:tab/>
            </w:r>
            <w:r w:rsidRPr="00FA6282">
              <w:rPr>
                <w:rStyle w:val="Hyperlink"/>
                <w:noProof/>
              </w:rPr>
              <w:t>Spring Security</w:t>
            </w:r>
            <w:r>
              <w:rPr>
                <w:noProof/>
                <w:webHidden/>
              </w:rPr>
              <w:tab/>
            </w:r>
            <w:r>
              <w:rPr>
                <w:noProof/>
                <w:webHidden/>
              </w:rPr>
              <w:fldChar w:fldCharType="begin"/>
            </w:r>
            <w:r>
              <w:rPr>
                <w:noProof/>
                <w:webHidden/>
              </w:rPr>
              <w:instrText xml:space="preserve"> PAGEREF _Toc234595959 \h </w:instrText>
            </w:r>
            <w:r>
              <w:rPr>
                <w:noProof/>
                <w:webHidden/>
              </w:rPr>
            </w:r>
            <w:r>
              <w:rPr>
                <w:noProof/>
                <w:webHidden/>
              </w:rPr>
              <w:fldChar w:fldCharType="separate"/>
            </w:r>
            <w:r>
              <w:rPr>
                <w:noProof/>
                <w:webHidden/>
              </w:rPr>
              <w:t>892</w:t>
            </w:r>
            <w:r>
              <w:rPr>
                <w:noProof/>
                <w:webHidden/>
              </w:rPr>
              <w:fldChar w:fldCharType="end"/>
            </w:r>
          </w:hyperlink>
        </w:p>
        <w:p w14:paraId="4FC30E94" w14:textId="368C7C5A"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60" w:history="1">
            <w:r w:rsidRPr="00FA6282">
              <w:rPr>
                <w:rStyle w:val="Hyperlink"/>
                <w:noProof/>
              </w:rPr>
              <w:t>53.</w:t>
            </w:r>
            <w:r>
              <w:rPr>
                <w:rFonts w:eastAsiaTheme="minorEastAsia"/>
                <w:noProof/>
                <w:color w:val="auto"/>
                <w:kern w:val="2"/>
                <w:sz w:val="24"/>
                <w:szCs w:val="24"/>
                <w14:ligatures w14:val="standardContextual"/>
              </w:rPr>
              <w:tab/>
            </w:r>
            <w:r w:rsidRPr="00FA6282">
              <w:rPr>
                <w:rStyle w:val="Hyperlink"/>
                <w:noProof/>
              </w:rPr>
              <w:t>Java security</w:t>
            </w:r>
            <w:r>
              <w:rPr>
                <w:noProof/>
                <w:webHidden/>
              </w:rPr>
              <w:tab/>
            </w:r>
            <w:r>
              <w:rPr>
                <w:noProof/>
                <w:webHidden/>
              </w:rPr>
              <w:fldChar w:fldCharType="begin"/>
            </w:r>
            <w:r>
              <w:rPr>
                <w:noProof/>
                <w:webHidden/>
              </w:rPr>
              <w:instrText xml:space="preserve"> PAGEREF _Toc234595960 \h </w:instrText>
            </w:r>
            <w:r>
              <w:rPr>
                <w:noProof/>
                <w:webHidden/>
              </w:rPr>
            </w:r>
            <w:r>
              <w:rPr>
                <w:noProof/>
                <w:webHidden/>
              </w:rPr>
              <w:fldChar w:fldCharType="separate"/>
            </w:r>
            <w:r>
              <w:rPr>
                <w:noProof/>
                <w:webHidden/>
              </w:rPr>
              <w:t>906</w:t>
            </w:r>
            <w:r>
              <w:rPr>
                <w:noProof/>
                <w:webHidden/>
              </w:rPr>
              <w:fldChar w:fldCharType="end"/>
            </w:r>
          </w:hyperlink>
        </w:p>
        <w:p w14:paraId="09132C12" w14:textId="698433A4"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61" w:history="1">
            <w:r w:rsidRPr="00FA6282">
              <w:rPr>
                <w:rStyle w:val="Hyperlink"/>
                <w:noProof/>
              </w:rPr>
              <w:t>54.</w:t>
            </w:r>
            <w:r>
              <w:rPr>
                <w:rFonts w:eastAsiaTheme="minorEastAsia"/>
                <w:noProof/>
                <w:color w:val="auto"/>
                <w:kern w:val="2"/>
                <w:sz w:val="24"/>
                <w:szCs w:val="24"/>
                <w14:ligatures w14:val="standardContextual"/>
              </w:rPr>
              <w:tab/>
            </w:r>
            <w:r w:rsidRPr="00FA6282">
              <w:rPr>
                <w:rStyle w:val="Hyperlink"/>
                <w:noProof/>
              </w:rPr>
              <w:t>Security Vulnerability</w:t>
            </w:r>
            <w:r>
              <w:rPr>
                <w:noProof/>
                <w:webHidden/>
              </w:rPr>
              <w:tab/>
            </w:r>
            <w:r>
              <w:rPr>
                <w:noProof/>
                <w:webHidden/>
              </w:rPr>
              <w:fldChar w:fldCharType="begin"/>
            </w:r>
            <w:r>
              <w:rPr>
                <w:noProof/>
                <w:webHidden/>
              </w:rPr>
              <w:instrText xml:space="preserve"> PAGEREF _Toc234595961 \h </w:instrText>
            </w:r>
            <w:r>
              <w:rPr>
                <w:noProof/>
                <w:webHidden/>
              </w:rPr>
            </w:r>
            <w:r>
              <w:rPr>
                <w:noProof/>
                <w:webHidden/>
              </w:rPr>
              <w:fldChar w:fldCharType="separate"/>
            </w:r>
            <w:r>
              <w:rPr>
                <w:noProof/>
                <w:webHidden/>
              </w:rPr>
              <w:t>926</w:t>
            </w:r>
            <w:r>
              <w:rPr>
                <w:noProof/>
                <w:webHidden/>
              </w:rPr>
              <w:fldChar w:fldCharType="end"/>
            </w:r>
          </w:hyperlink>
        </w:p>
        <w:p w14:paraId="3F8E5C05" w14:textId="09922DCA"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62" w:history="1">
            <w:r w:rsidRPr="00FA6282">
              <w:rPr>
                <w:rStyle w:val="Hyperlink"/>
                <w:noProof/>
              </w:rPr>
              <w:t>55.</w:t>
            </w:r>
            <w:r>
              <w:rPr>
                <w:rFonts w:eastAsiaTheme="minorEastAsia"/>
                <w:noProof/>
                <w:color w:val="auto"/>
                <w:kern w:val="2"/>
                <w:sz w:val="24"/>
                <w:szCs w:val="24"/>
                <w14:ligatures w14:val="standardContextual"/>
              </w:rPr>
              <w:tab/>
            </w:r>
            <w:r w:rsidRPr="00FA6282">
              <w:rPr>
                <w:rStyle w:val="Hyperlink"/>
                <w:noProof/>
              </w:rPr>
              <w:t>Java Serialization</w:t>
            </w:r>
            <w:r>
              <w:rPr>
                <w:noProof/>
                <w:webHidden/>
              </w:rPr>
              <w:tab/>
            </w:r>
            <w:r>
              <w:rPr>
                <w:noProof/>
                <w:webHidden/>
              </w:rPr>
              <w:fldChar w:fldCharType="begin"/>
            </w:r>
            <w:r>
              <w:rPr>
                <w:noProof/>
                <w:webHidden/>
              </w:rPr>
              <w:instrText xml:space="preserve"> PAGEREF _Toc234595962 \h </w:instrText>
            </w:r>
            <w:r>
              <w:rPr>
                <w:noProof/>
                <w:webHidden/>
              </w:rPr>
            </w:r>
            <w:r>
              <w:rPr>
                <w:noProof/>
                <w:webHidden/>
              </w:rPr>
              <w:fldChar w:fldCharType="separate"/>
            </w:r>
            <w:r>
              <w:rPr>
                <w:noProof/>
                <w:webHidden/>
              </w:rPr>
              <w:t>939</w:t>
            </w:r>
            <w:r>
              <w:rPr>
                <w:noProof/>
                <w:webHidden/>
              </w:rPr>
              <w:fldChar w:fldCharType="end"/>
            </w:r>
          </w:hyperlink>
        </w:p>
        <w:p w14:paraId="536D0F78" w14:textId="5F69B622"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63" w:history="1">
            <w:r w:rsidRPr="00FA6282">
              <w:rPr>
                <w:rStyle w:val="Hyperlink"/>
                <w:noProof/>
              </w:rPr>
              <w:t>56.</w:t>
            </w:r>
            <w:r>
              <w:rPr>
                <w:rFonts w:eastAsiaTheme="minorEastAsia"/>
                <w:noProof/>
                <w:color w:val="auto"/>
                <w:kern w:val="2"/>
                <w:sz w:val="24"/>
                <w:szCs w:val="24"/>
                <w14:ligatures w14:val="standardContextual"/>
              </w:rPr>
              <w:tab/>
            </w:r>
            <w:r w:rsidRPr="00FA6282">
              <w:rPr>
                <w:rStyle w:val="Hyperlink"/>
                <w:noProof/>
              </w:rPr>
              <w:t>Git</w:t>
            </w:r>
            <w:r>
              <w:rPr>
                <w:noProof/>
                <w:webHidden/>
              </w:rPr>
              <w:tab/>
            </w:r>
            <w:r>
              <w:rPr>
                <w:noProof/>
                <w:webHidden/>
              </w:rPr>
              <w:fldChar w:fldCharType="begin"/>
            </w:r>
            <w:r>
              <w:rPr>
                <w:noProof/>
                <w:webHidden/>
              </w:rPr>
              <w:instrText xml:space="preserve"> PAGEREF _Toc234595963 \h </w:instrText>
            </w:r>
            <w:r>
              <w:rPr>
                <w:noProof/>
                <w:webHidden/>
              </w:rPr>
            </w:r>
            <w:r>
              <w:rPr>
                <w:noProof/>
                <w:webHidden/>
              </w:rPr>
              <w:fldChar w:fldCharType="separate"/>
            </w:r>
            <w:r>
              <w:rPr>
                <w:noProof/>
                <w:webHidden/>
              </w:rPr>
              <w:t>957</w:t>
            </w:r>
            <w:r>
              <w:rPr>
                <w:noProof/>
                <w:webHidden/>
              </w:rPr>
              <w:fldChar w:fldCharType="end"/>
            </w:r>
          </w:hyperlink>
        </w:p>
        <w:p w14:paraId="19F75EC4" w14:textId="5A0857CA"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64" w:history="1">
            <w:r w:rsidRPr="00FA6282">
              <w:rPr>
                <w:rStyle w:val="Hyperlink"/>
                <w:noProof/>
              </w:rPr>
              <w:t>57.</w:t>
            </w:r>
            <w:r>
              <w:rPr>
                <w:rFonts w:eastAsiaTheme="minorEastAsia"/>
                <w:noProof/>
                <w:color w:val="auto"/>
                <w:kern w:val="2"/>
                <w:sz w:val="24"/>
                <w:szCs w:val="24"/>
                <w14:ligatures w14:val="standardContextual"/>
              </w:rPr>
              <w:tab/>
            </w:r>
            <w:r w:rsidRPr="00FA6282">
              <w:rPr>
                <w:rStyle w:val="Hyperlink"/>
                <w:noProof/>
              </w:rPr>
              <w:t>SSO</w:t>
            </w:r>
            <w:r>
              <w:rPr>
                <w:noProof/>
                <w:webHidden/>
              </w:rPr>
              <w:tab/>
            </w:r>
            <w:r>
              <w:rPr>
                <w:noProof/>
                <w:webHidden/>
              </w:rPr>
              <w:fldChar w:fldCharType="begin"/>
            </w:r>
            <w:r>
              <w:rPr>
                <w:noProof/>
                <w:webHidden/>
              </w:rPr>
              <w:instrText xml:space="preserve"> PAGEREF _Toc234595964 \h </w:instrText>
            </w:r>
            <w:r>
              <w:rPr>
                <w:noProof/>
                <w:webHidden/>
              </w:rPr>
            </w:r>
            <w:r>
              <w:rPr>
                <w:noProof/>
                <w:webHidden/>
              </w:rPr>
              <w:fldChar w:fldCharType="separate"/>
            </w:r>
            <w:r>
              <w:rPr>
                <w:noProof/>
                <w:webHidden/>
              </w:rPr>
              <w:t>978</w:t>
            </w:r>
            <w:r>
              <w:rPr>
                <w:noProof/>
                <w:webHidden/>
              </w:rPr>
              <w:fldChar w:fldCharType="end"/>
            </w:r>
          </w:hyperlink>
        </w:p>
        <w:p w14:paraId="41FB3575" w14:textId="258AC711"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65" w:history="1">
            <w:r w:rsidRPr="00FA6282">
              <w:rPr>
                <w:rStyle w:val="Hyperlink"/>
                <w:noProof/>
              </w:rPr>
              <w:t>58.</w:t>
            </w:r>
            <w:r>
              <w:rPr>
                <w:rFonts w:eastAsiaTheme="minorEastAsia"/>
                <w:noProof/>
                <w:color w:val="auto"/>
                <w:kern w:val="2"/>
                <w:sz w:val="24"/>
                <w:szCs w:val="24"/>
                <w14:ligatures w14:val="standardContextual"/>
              </w:rPr>
              <w:tab/>
            </w:r>
            <w:r w:rsidRPr="00FA6282">
              <w:rPr>
                <w:rStyle w:val="Hyperlink"/>
                <w:noProof/>
              </w:rPr>
              <w:t>JWT</w:t>
            </w:r>
            <w:r>
              <w:rPr>
                <w:noProof/>
                <w:webHidden/>
              </w:rPr>
              <w:tab/>
            </w:r>
            <w:r>
              <w:rPr>
                <w:noProof/>
                <w:webHidden/>
              </w:rPr>
              <w:fldChar w:fldCharType="begin"/>
            </w:r>
            <w:r>
              <w:rPr>
                <w:noProof/>
                <w:webHidden/>
              </w:rPr>
              <w:instrText xml:space="preserve"> PAGEREF _Toc234595965 \h </w:instrText>
            </w:r>
            <w:r>
              <w:rPr>
                <w:noProof/>
                <w:webHidden/>
              </w:rPr>
            </w:r>
            <w:r>
              <w:rPr>
                <w:noProof/>
                <w:webHidden/>
              </w:rPr>
              <w:fldChar w:fldCharType="separate"/>
            </w:r>
            <w:r>
              <w:rPr>
                <w:noProof/>
                <w:webHidden/>
              </w:rPr>
              <w:t>996</w:t>
            </w:r>
            <w:r>
              <w:rPr>
                <w:noProof/>
                <w:webHidden/>
              </w:rPr>
              <w:fldChar w:fldCharType="end"/>
            </w:r>
          </w:hyperlink>
        </w:p>
        <w:p w14:paraId="5D3EA271" w14:textId="1CD3A45B"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66" w:history="1">
            <w:r w:rsidRPr="00FA6282">
              <w:rPr>
                <w:rStyle w:val="Hyperlink"/>
                <w:noProof/>
              </w:rPr>
              <w:t>59.</w:t>
            </w:r>
            <w:r>
              <w:rPr>
                <w:rFonts w:eastAsiaTheme="minorEastAsia"/>
                <w:noProof/>
                <w:color w:val="auto"/>
                <w:kern w:val="2"/>
                <w:sz w:val="24"/>
                <w:szCs w:val="24"/>
                <w14:ligatures w14:val="standardContextual"/>
              </w:rPr>
              <w:tab/>
            </w:r>
            <w:r w:rsidRPr="00FA6282">
              <w:rPr>
                <w:rStyle w:val="Hyperlink"/>
                <w:noProof/>
              </w:rPr>
              <w:t>Security Glossary</w:t>
            </w:r>
            <w:r>
              <w:rPr>
                <w:noProof/>
                <w:webHidden/>
              </w:rPr>
              <w:tab/>
            </w:r>
            <w:r>
              <w:rPr>
                <w:noProof/>
                <w:webHidden/>
              </w:rPr>
              <w:fldChar w:fldCharType="begin"/>
            </w:r>
            <w:r>
              <w:rPr>
                <w:noProof/>
                <w:webHidden/>
              </w:rPr>
              <w:instrText xml:space="preserve"> PAGEREF _Toc234595966 \h </w:instrText>
            </w:r>
            <w:r>
              <w:rPr>
                <w:noProof/>
                <w:webHidden/>
              </w:rPr>
            </w:r>
            <w:r>
              <w:rPr>
                <w:noProof/>
                <w:webHidden/>
              </w:rPr>
              <w:fldChar w:fldCharType="separate"/>
            </w:r>
            <w:r>
              <w:rPr>
                <w:noProof/>
                <w:webHidden/>
              </w:rPr>
              <w:t>1016</w:t>
            </w:r>
            <w:r>
              <w:rPr>
                <w:noProof/>
                <w:webHidden/>
              </w:rPr>
              <w:fldChar w:fldCharType="end"/>
            </w:r>
          </w:hyperlink>
        </w:p>
        <w:p w14:paraId="46EABA31" w14:textId="1EE3AB56" w:rsidR="008A4CBA" w:rsidRDefault="008A4CBA">
          <w:pPr>
            <w:pStyle w:val="TOC1"/>
            <w:tabs>
              <w:tab w:val="left" w:pos="720"/>
              <w:tab w:val="right" w:leader="dot" w:pos="9350"/>
            </w:tabs>
            <w:rPr>
              <w:rFonts w:eastAsiaTheme="minorEastAsia"/>
              <w:noProof/>
              <w:color w:val="auto"/>
              <w:kern w:val="2"/>
              <w:sz w:val="24"/>
              <w:szCs w:val="24"/>
              <w14:ligatures w14:val="standardContextual"/>
            </w:rPr>
          </w:pPr>
          <w:hyperlink w:anchor="_Toc234595967" w:history="1">
            <w:r w:rsidRPr="00FA6282">
              <w:rPr>
                <w:rStyle w:val="Hyperlink"/>
                <w:noProof/>
              </w:rPr>
              <w:t>60.</w:t>
            </w:r>
            <w:r>
              <w:rPr>
                <w:rFonts w:eastAsiaTheme="minorEastAsia"/>
                <w:noProof/>
                <w:color w:val="auto"/>
                <w:kern w:val="2"/>
                <w:sz w:val="24"/>
                <w:szCs w:val="24"/>
                <w14:ligatures w14:val="standardContextual"/>
              </w:rPr>
              <w:tab/>
            </w:r>
            <w:r w:rsidRPr="00FA6282">
              <w:rPr>
                <w:rStyle w:val="Hyperlink"/>
                <w:noProof/>
              </w:rPr>
              <w:t>SQL Performance Tuning</w:t>
            </w:r>
            <w:r>
              <w:rPr>
                <w:noProof/>
                <w:webHidden/>
              </w:rPr>
              <w:tab/>
            </w:r>
            <w:r>
              <w:rPr>
                <w:noProof/>
                <w:webHidden/>
              </w:rPr>
              <w:fldChar w:fldCharType="begin"/>
            </w:r>
            <w:r>
              <w:rPr>
                <w:noProof/>
                <w:webHidden/>
              </w:rPr>
              <w:instrText xml:space="preserve"> PAGEREF _Toc234595967 \h </w:instrText>
            </w:r>
            <w:r>
              <w:rPr>
                <w:noProof/>
                <w:webHidden/>
              </w:rPr>
            </w:r>
            <w:r>
              <w:rPr>
                <w:noProof/>
                <w:webHidden/>
              </w:rPr>
              <w:fldChar w:fldCharType="separate"/>
            </w:r>
            <w:r>
              <w:rPr>
                <w:noProof/>
                <w:webHidden/>
              </w:rPr>
              <w:t>1041</w:t>
            </w:r>
            <w:r>
              <w:rPr>
                <w:noProof/>
                <w:webHidden/>
              </w:rPr>
              <w:fldChar w:fldCharType="end"/>
            </w:r>
          </w:hyperlink>
        </w:p>
        <w:p w14:paraId="1E6969CD" w14:textId="35F5CE48" w:rsidR="004F26A2" w:rsidRDefault="004F26A2">
          <w:r>
            <w:rPr>
              <w:b/>
              <w:bCs/>
              <w:noProof/>
            </w:rPr>
            <w:fldChar w:fldCharType="end"/>
          </w:r>
        </w:p>
      </w:sdtContent>
    </w:sdt>
    <w:p w14:paraId="05B9DE59" w14:textId="77777777" w:rsidR="008D4632" w:rsidRDefault="008D4632" w:rsidP="008D4632"/>
    <w:p w14:paraId="1F1F9D4B" w14:textId="77777777" w:rsidR="003C0E8A" w:rsidRDefault="003C0E8A" w:rsidP="008D4632"/>
    <w:p w14:paraId="58EADCB8" w14:textId="77777777" w:rsidR="003C0E8A" w:rsidRDefault="003C0E8A" w:rsidP="008D4632"/>
    <w:p w14:paraId="64A33B6B" w14:textId="77777777" w:rsidR="003C0E8A" w:rsidRDefault="003C0E8A" w:rsidP="008D4632"/>
    <w:p w14:paraId="27ACB4A8" w14:textId="77777777" w:rsidR="00FF5BA5" w:rsidRPr="00FF5BA5" w:rsidRDefault="00FF5BA5" w:rsidP="00FF5BA5"/>
    <w:p w14:paraId="298A785B" w14:textId="5107AEDE" w:rsidR="008D4632" w:rsidRDefault="007450D3" w:rsidP="005B3A2E">
      <w:pPr>
        <w:pStyle w:val="Heading1"/>
        <w:numPr>
          <w:ilvl w:val="0"/>
          <w:numId w:val="13"/>
        </w:numPr>
        <w:jc w:val="center"/>
      </w:pPr>
      <w:bookmarkStart w:id="0" w:name="_Toc234595908"/>
      <w:r>
        <w:t>Object Oriented Design Principles</w:t>
      </w:r>
      <w:bookmarkEnd w:id="0"/>
    </w:p>
    <w:p w14:paraId="7696557F" w14:textId="77777777" w:rsidR="00C852DB" w:rsidRDefault="00C852DB" w:rsidP="00C852DB"/>
    <w:p w14:paraId="40B8803E" w14:textId="77777777" w:rsidR="007450D3" w:rsidRDefault="007450D3" w:rsidP="007450D3">
      <w:r>
        <w:t>Object-oriented design, or **OOD**, is the practice of organizing software around **objects** that combine **data** and **behavior**. Good OOD helps you build systems that are easier to understand, extend, test, and maintain.</w:t>
      </w:r>
    </w:p>
    <w:p w14:paraId="011C9202" w14:textId="77777777" w:rsidR="007450D3" w:rsidRDefault="007450D3" w:rsidP="007450D3"/>
    <w:p w14:paraId="401A1524" w14:textId="77777777" w:rsidR="007450D3" w:rsidRDefault="007450D3" w:rsidP="007450D3">
      <w:r>
        <w:t>At a high level, OOD is about answering questions like:</w:t>
      </w:r>
    </w:p>
    <w:p w14:paraId="43A9EBAF" w14:textId="77777777" w:rsidR="007450D3" w:rsidRDefault="007450D3" w:rsidP="007450D3">
      <w:r>
        <w:t>- What are the key objects in the domain?</w:t>
      </w:r>
    </w:p>
    <w:p w14:paraId="68C36333" w14:textId="77777777" w:rsidR="007450D3" w:rsidRDefault="007450D3" w:rsidP="007450D3">
      <w:r>
        <w:t>- What responsibilities should each object own?</w:t>
      </w:r>
    </w:p>
    <w:p w14:paraId="2AC1986F" w14:textId="77777777" w:rsidR="007450D3" w:rsidRDefault="007450D3" w:rsidP="007450D3">
      <w:r>
        <w:t>- How should objects collaborate?</w:t>
      </w:r>
    </w:p>
    <w:p w14:paraId="6001AC4B" w14:textId="77777777" w:rsidR="007450D3" w:rsidRDefault="007450D3" w:rsidP="007450D3">
      <w:r>
        <w:t>- How do we keep the design flexible without making it fragile?</w:t>
      </w:r>
    </w:p>
    <w:p w14:paraId="3B3BAE82" w14:textId="77777777" w:rsidR="007450D3" w:rsidRDefault="007450D3" w:rsidP="007450D3"/>
    <w:p w14:paraId="7BA29554" w14:textId="77777777" w:rsidR="007450D3" w:rsidRDefault="007450D3" w:rsidP="007450D3">
      <w:r>
        <w:t>A strong OOD solution is usually less about memorizing patterns and more about making good decisions about responsibility, dependency, and boundaries.</w:t>
      </w:r>
    </w:p>
    <w:p w14:paraId="2747AB22" w14:textId="77777777" w:rsidR="007450D3" w:rsidRDefault="007450D3" w:rsidP="007450D3"/>
    <w:p w14:paraId="037CF552" w14:textId="77777777" w:rsidR="007450D3" w:rsidRDefault="007450D3" w:rsidP="007450D3">
      <w:r>
        <w:t>## Core idea of object-oriented design</w:t>
      </w:r>
    </w:p>
    <w:p w14:paraId="6BDC0694" w14:textId="77777777" w:rsidR="007450D3" w:rsidRDefault="007450D3" w:rsidP="007450D3"/>
    <w:p w14:paraId="72F55A04" w14:textId="77777777" w:rsidR="007450D3" w:rsidRDefault="007450D3" w:rsidP="007450D3">
      <w:r>
        <w:t>In OOD, an object represents a thing with:</w:t>
      </w:r>
    </w:p>
    <w:p w14:paraId="498B4E34" w14:textId="77777777" w:rsidR="007450D3" w:rsidRDefault="007450D3" w:rsidP="007450D3">
      <w:r>
        <w:t>- **state**, the data it holds</w:t>
      </w:r>
    </w:p>
    <w:p w14:paraId="0043F963" w14:textId="77777777" w:rsidR="007450D3" w:rsidRDefault="007450D3" w:rsidP="007450D3">
      <w:r>
        <w:t>- **behavior**, the actions it can perform</w:t>
      </w:r>
    </w:p>
    <w:p w14:paraId="4AC2EBEF" w14:textId="77777777" w:rsidR="007450D3" w:rsidRDefault="007450D3" w:rsidP="007450D3"/>
    <w:p w14:paraId="32E206AB" w14:textId="77777777" w:rsidR="007450D3" w:rsidRDefault="007450D3" w:rsidP="007450D3">
      <w:r>
        <w:t>For example, a `BankAccount` object might hold a balance and support operations like `deposit()` and `withdraw()`.</w:t>
      </w:r>
    </w:p>
    <w:p w14:paraId="2426A3FE" w14:textId="77777777" w:rsidR="007450D3" w:rsidRDefault="007450D3" w:rsidP="007450D3"/>
    <w:p w14:paraId="796E00E4" w14:textId="77777777" w:rsidR="007450D3" w:rsidRDefault="007450D3" w:rsidP="007450D3">
      <w:r>
        <w:t>```python</w:t>
      </w:r>
    </w:p>
    <w:p w14:paraId="0C251ED2" w14:textId="77777777" w:rsidR="007450D3" w:rsidRDefault="007450D3" w:rsidP="007450D3">
      <w:r>
        <w:t>class BankAccount:</w:t>
      </w:r>
    </w:p>
    <w:p w14:paraId="071C18A9" w14:textId="77777777" w:rsidR="007450D3" w:rsidRDefault="007450D3" w:rsidP="007450D3">
      <w:r>
        <w:t xml:space="preserve">    def __init__(self, balance: float):</w:t>
      </w:r>
    </w:p>
    <w:p w14:paraId="5BEAD1FA" w14:textId="77777777" w:rsidR="007450D3" w:rsidRDefault="007450D3" w:rsidP="007450D3">
      <w:r>
        <w:t xml:space="preserve">        self.balance = balance</w:t>
      </w:r>
    </w:p>
    <w:p w14:paraId="5A8641B4" w14:textId="77777777" w:rsidR="007450D3" w:rsidRDefault="007450D3" w:rsidP="007450D3"/>
    <w:p w14:paraId="6B938715" w14:textId="77777777" w:rsidR="007450D3" w:rsidRDefault="007450D3" w:rsidP="007450D3">
      <w:r>
        <w:lastRenderedPageBreak/>
        <w:t xml:space="preserve">    def deposit(self, amount: float):</w:t>
      </w:r>
    </w:p>
    <w:p w14:paraId="15B211AA" w14:textId="77777777" w:rsidR="007450D3" w:rsidRDefault="007450D3" w:rsidP="007450D3">
      <w:r>
        <w:t xml:space="preserve">        self.balance += amount</w:t>
      </w:r>
    </w:p>
    <w:p w14:paraId="6B5C62EC" w14:textId="77777777" w:rsidR="007450D3" w:rsidRDefault="007450D3" w:rsidP="007450D3"/>
    <w:p w14:paraId="524BF277" w14:textId="77777777" w:rsidR="007450D3" w:rsidRDefault="007450D3" w:rsidP="007450D3">
      <w:r>
        <w:t xml:space="preserve">    def withdraw(self, amount: float):</w:t>
      </w:r>
    </w:p>
    <w:p w14:paraId="46A1AD73" w14:textId="77777777" w:rsidR="007450D3" w:rsidRDefault="007450D3" w:rsidP="007450D3">
      <w:r>
        <w:t xml:space="preserve">        if amount &gt; self.balance:</w:t>
      </w:r>
    </w:p>
    <w:p w14:paraId="4387F609" w14:textId="77777777" w:rsidR="007450D3" w:rsidRDefault="007450D3" w:rsidP="007450D3">
      <w:r>
        <w:t xml:space="preserve">            raise ValueError("Insufficient funds")</w:t>
      </w:r>
    </w:p>
    <w:p w14:paraId="51F68844" w14:textId="77777777" w:rsidR="007450D3" w:rsidRDefault="007450D3" w:rsidP="007450D3">
      <w:r>
        <w:t xml:space="preserve">        self.balance -= amount</w:t>
      </w:r>
    </w:p>
    <w:p w14:paraId="79D6801A" w14:textId="77777777" w:rsidR="007450D3" w:rsidRDefault="007450D3" w:rsidP="007450D3">
      <w:r>
        <w:t>```</w:t>
      </w:r>
    </w:p>
    <w:p w14:paraId="34FD58C3" w14:textId="77777777" w:rsidR="007450D3" w:rsidRDefault="007450D3" w:rsidP="007450D3"/>
    <w:p w14:paraId="7642F94B" w14:textId="77777777" w:rsidR="007450D3" w:rsidRDefault="007450D3" w:rsidP="007450D3">
      <w:r>
        <w:t>This is object-oriented because the data and the operations on that data live together.</w:t>
      </w:r>
    </w:p>
    <w:p w14:paraId="0262A4E4" w14:textId="77777777" w:rsidR="007450D3" w:rsidRDefault="007450D3" w:rsidP="007450D3"/>
    <w:p w14:paraId="1D5C6F02" w14:textId="77777777" w:rsidR="007450D3" w:rsidRDefault="007450D3" w:rsidP="007450D3">
      <w:r>
        <w:t># The main principles</w:t>
      </w:r>
    </w:p>
    <w:p w14:paraId="7E1B71B2" w14:textId="77777777" w:rsidR="007450D3" w:rsidRDefault="007450D3" w:rsidP="007450D3"/>
    <w:p w14:paraId="7DE5C5ED" w14:textId="77777777" w:rsidR="007450D3" w:rsidRDefault="007450D3" w:rsidP="007450D3">
      <w:r>
        <w:t>The most important OOD principles are:</w:t>
      </w:r>
    </w:p>
    <w:p w14:paraId="72E7167F" w14:textId="77777777" w:rsidR="007450D3" w:rsidRDefault="007450D3" w:rsidP="007450D3"/>
    <w:p w14:paraId="2656FAA7" w14:textId="77777777" w:rsidR="007450D3" w:rsidRDefault="007450D3" w:rsidP="007450D3">
      <w:r>
        <w:t>- **Encapsulation**</w:t>
      </w:r>
    </w:p>
    <w:p w14:paraId="71DA9D86" w14:textId="77777777" w:rsidR="007450D3" w:rsidRDefault="007450D3" w:rsidP="007450D3">
      <w:r>
        <w:t>- **Abstraction**</w:t>
      </w:r>
    </w:p>
    <w:p w14:paraId="6ADA1B1B" w14:textId="77777777" w:rsidR="007450D3" w:rsidRDefault="007450D3" w:rsidP="007450D3">
      <w:r>
        <w:t>- **Inheritance**</w:t>
      </w:r>
    </w:p>
    <w:p w14:paraId="4C4EDDB5" w14:textId="77777777" w:rsidR="007450D3" w:rsidRDefault="007450D3" w:rsidP="007450D3">
      <w:r>
        <w:t>- **Polymorphism**</w:t>
      </w:r>
    </w:p>
    <w:p w14:paraId="089C4F2F" w14:textId="77777777" w:rsidR="007450D3" w:rsidRDefault="007450D3" w:rsidP="007450D3"/>
    <w:p w14:paraId="6F967D29" w14:textId="77777777" w:rsidR="007450D3" w:rsidRDefault="007450D3" w:rsidP="007450D3">
      <w:r>
        <w:t>These are the foundation. On top of them, good design also relies on principles such as:</w:t>
      </w:r>
    </w:p>
    <w:p w14:paraId="7B4C8BD8" w14:textId="77777777" w:rsidR="007450D3" w:rsidRDefault="007450D3" w:rsidP="007450D3">
      <w:r>
        <w:t>- **SOLID**</w:t>
      </w:r>
    </w:p>
    <w:p w14:paraId="429DEAB5" w14:textId="77777777" w:rsidR="007450D3" w:rsidRDefault="007450D3" w:rsidP="007450D3">
      <w:r>
        <w:t>- **composition over inheritance**</w:t>
      </w:r>
    </w:p>
    <w:p w14:paraId="3F420ABB" w14:textId="77777777" w:rsidR="007450D3" w:rsidRDefault="007450D3" w:rsidP="007450D3">
      <w:r>
        <w:lastRenderedPageBreak/>
        <w:t>- **program to an interface**</w:t>
      </w:r>
    </w:p>
    <w:p w14:paraId="63A26DC4" w14:textId="77777777" w:rsidR="007450D3" w:rsidRDefault="007450D3" w:rsidP="007450D3">
      <w:r>
        <w:t>- **high cohesion**</w:t>
      </w:r>
    </w:p>
    <w:p w14:paraId="6959DD21" w14:textId="77777777" w:rsidR="007450D3" w:rsidRDefault="007450D3" w:rsidP="007450D3">
      <w:r>
        <w:t>- **low coupling**</w:t>
      </w:r>
    </w:p>
    <w:p w14:paraId="37852E87" w14:textId="77777777" w:rsidR="007450D3" w:rsidRDefault="007450D3" w:rsidP="007450D3"/>
    <w:p w14:paraId="0B56CE55" w14:textId="77777777" w:rsidR="007450D3" w:rsidRDefault="007450D3" w:rsidP="007450D3">
      <w:r>
        <w:t>---</w:t>
      </w:r>
    </w:p>
    <w:p w14:paraId="1C364BD4" w14:textId="77777777" w:rsidR="007450D3" w:rsidRDefault="007450D3" w:rsidP="007450D3"/>
    <w:p w14:paraId="6A07B94A" w14:textId="77777777" w:rsidR="007450D3" w:rsidRDefault="007450D3" w:rsidP="007450D3">
      <w:r>
        <w:t># 1. Encapsulation</w:t>
      </w:r>
    </w:p>
    <w:p w14:paraId="455C2B57" w14:textId="77777777" w:rsidR="007450D3" w:rsidRDefault="007450D3" w:rsidP="007450D3"/>
    <w:p w14:paraId="7BF7922D" w14:textId="77777777" w:rsidR="007450D3" w:rsidRDefault="007450D3" w:rsidP="007450D3">
      <w:r>
        <w:t>Encapsulation means bundling data and behavior together and hiding the internal details of how something works.</w:t>
      </w:r>
    </w:p>
    <w:p w14:paraId="63AFC5ED" w14:textId="77777777" w:rsidR="007450D3" w:rsidRDefault="007450D3" w:rsidP="007450D3"/>
    <w:p w14:paraId="6948FF6B" w14:textId="77777777" w:rsidR="007450D3" w:rsidRDefault="007450D3" w:rsidP="007450D3">
      <w:r>
        <w:t>The goal is to protect an object’s invariants and reduce accidental misuse.</w:t>
      </w:r>
    </w:p>
    <w:p w14:paraId="307BA269" w14:textId="77777777" w:rsidR="007450D3" w:rsidRDefault="007450D3" w:rsidP="007450D3"/>
    <w:p w14:paraId="12125743" w14:textId="77777777" w:rsidR="007450D3" w:rsidRDefault="007450D3" w:rsidP="007450D3">
      <w:r>
        <w:t>For example, if a bank account should never go below zero, the object should enforce that rule internally instead of letting callers manipulate the balance directly.</w:t>
      </w:r>
    </w:p>
    <w:p w14:paraId="64AA52E5" w14:textId="77777777" w:rsidR="007450D3" w:rsidRDefault="007450D3" w:rsidP="007450D3"/>
    <w:p w14:paraId="753B05D0" w14:textId="77777777" w:rsidR="007450D3" w:rsidRDefault="007450D3" w:rsidP="007450D3">
      <w:r>
        <w:t>```python</w:t>
      </w:r>
    </w:p>
    <w:p w14:paraId="745AE89B" w14:textId="77777777" w:rsidR="007450D3" w:rsidRDefault="007450D3" w:rsidP="007450D3">
      <w:r>
        <w:t>class BankAccount:</w:t>
      </w:r>
    </w:p>
    <w:p w14:paraId="5E9A7FD0" w14:textId="77777777" w:rsidR="007450D3" w:rsidRDefault="007450D3" w:rsidP="007450D3">
      <w:r>
        <w:t xml:space="preserve">    def __init__(self):</w:t>
      </w:r>
    </w:p>
    <w:p w14:paraId="682631FD" w14:textId="77777777" w:rsidR="007450D3" w:rsidRDefault="007450D3" w:rsidP="007450D3">
      <w:r>
        <w:t xml:space="preserve">        self._balance = 0</w:t>
      </w:r>
    </w:p>
    <w:p w14:paraId="1C58B88A" w14:textId="77777777" w:rsidR="007450D3" w:rsidRDefault="007450D3" w:rsidP="007450D3"/>
    <w:p w14:paraId="12AC42C1" w14:textId="77777777" w:rsidR="007450D3" w:rsidRDefault="007450D3" w:rsidP="007450D3">
      <w:r>
        <w:t xml:space="preserve">    def deposit(self, amount):</w:t>
      </w:r>
    </w:p>
    <w:p w14:paraId="75899790" w14:textId="77777777" w:rsidR="007450D3" w:rsidRDefault="007450D3" w:rsidP="007450D3">
      <w:r>
        <w:t xml:space="preserve">        if amount &lt;= 0:</w:t>
      </w:r>
    </w:p>
    <w:p w14:paraId="3A886B05" w14:textId="77777777" w:rsidR="007450D3" w:rsidRDefault="007450D3" w:rsidP="007450D3">
      <w:r>
        <w:lastRenderedPageBreak/>
        <w:t xml:space="preserve">            raise ValueError("Amount must be positive")</w:t>
      </w:r>
    </w:p>
    <w:p w14:paraId="1E7E7476" w14:textId="77777777" w:rsidR="007450D3" w:rsidRDefault="007450D3" w:rsidP="007450D3">
      <w:r>
        <w:t xml:space="preserve">        self._balance += amount</w:t>
      </w:r>
    </w:p>
    <w:p w14:paraId="74469DF1" w14:textId="77777777" w:rsidR="007450D3" w:rsidRDefault="007450D3" w:rsidP="007450D3"/>
    <w:p w14:paraId="542626E7" w14:textId="77777777" w:rsidR="007450D3" w:rsidRDefault="007450D3" w:rsidP="007450D3">
      <w:r>
        <w:t xml:space="preserve">    def withdraw(self, amount):</w:t>
      </w:r>
    </w:p>
    <w:p w14:paraId="56AF4B9A" w14:textId="77777777" w:rsidR="007450D3" w:rsidRDefault="007450D3" w:rsidP="007450D3">
      <w:r>
        <w:t xml:space="preserve">        if amount &lt;= 0:</w:t>
      </w:r>
    </w:p>
    <w:p w14:paraId="1DF42B10" w14:textId="77777777" w:rsidR="007450D3" w:rsidRDefault="007450D3" w:rsidP="007450D3">
      <w:r>
        <w:t xml:space="preserve">            raise ValueError("Amount must be positive")</w:t>
      </w:r>
    </w:p>
    <w:p w14:paraId="3B24CFAB" w14:textId="77777777" w:rsidR="007450D3" w:rsidRDefault="007450D3" w:rsidP="007450D3">
      <w:r>
        <w:t xml:space="preserve">        if amount &gt; self._balance:</w:t>
      </w:r>
    </w:p>
    <w:p w14:paraId="0E3F9835" w14:textId="77777777" w:rsidR="007450D3" w:rsidRDefault="007450D3" w:rsidP="007450D3">
      <w:r>
        <w:t xml:space="preserve">            raise ValueError("Insufficient funds")</w:t>
      </w:r>
    </w:p>
    <w:p w14:paraId="38BEEEDD" w14:textId="77777777" w:rsidR="007450D3" w:rsidRDefault="007450D3" w:rsidP="007450D3">
      <w:r>
        <w:t xml:space="preserve">        self._balance -= amount</w:t>
      </w:r>
    </w:p>
    <w:p w14:paraId="0FDE6450" w14:textId="77777777" w:rsidR="007450D3" w:rsidRDefault="007450D3" w:rsidP="007450D3"/>
    <w:p w14:paraId="61BB043D" w14:textId="77777777" w:rsidR="007450D3" w:rsidRDefault="007450D3" w:rsidP="007450D3">
      <w:r>
        <w:t xml:space="preserve">    def get_balance(self):</w:t>
      </w:r>
    </w:p>
    <w:p w14:paraId="5E9E7452" w14:textId="77777777" w:rsidR="007450D3" w:rsidRDefault="007450D3" w:rsidP="007450D3">
      <w:r>
        <w:t xml:space="preserve">        return self._balance</w:t>
      </w:r>
    </w:p>
    <w:p w14:paraId="7FE157A9" w14:textId="77777777" w:rsidR="007450D3" w:rsidRDefault="007450D3" w:rsidP="007450D3">
      <w:r>
        <w:t>```</w:t>
      </w:r>
    </w:p>
    <w:p w14:paraId="02ECE17D" w14:textId="77777777" w:rsidR="007450D3" w:rsidRDefault="007450D3" w:rsidP="007450D3"/>
    <w:p w14:paraId="54932BE3" w14:textId="77777777" w:rsidR="007450D3" w:rsidRDefault="007450D3" w:rsidP="007450D3">
      <w:r>
        <w:t>### Why encapsulation matters</w:t>
      </w:r>
    </w:p>
    <w:p w14:paraId="2D077524" w14:textId="77777777" w:rsidR="007450D3" w:rsidRDefault="007450D3" w:rsidP="007450D3">
      <w:r>
        <w:t>Encapsulation:</w:t>
      </w:r>
    </w:p>
    <w:p w14:paraId="1225B01C" w14:textId="77777777" w:rsidR="007450D3" w:rsidRDefault="007450D3" w:rsidP="007450D3">
      <w:r>
        <w:t>- prevents invalid state</w:t>
      </w:r>
    </w:p>
    <w:p w14:paraId="4AE1E755" w14:textId="77777777" w:rsidR="007450D3" w:rsidRDefault="007450D3" w:rsidP="007450D3">
      <w:r>
        <w:t>- reduces coupling</w:t>
      </w:r>
    </w:p>
    <w:p w14:paraId="57747474" w14:textId="77777777" w:rsidR="007450D3" w:rsidRDefault="007450D3" w:rsidP="007450D3">
      <w:r>
        <w:t>- makes code easier to change</w:t>
      </w:r>
    </w:p>
    <w:p w14:paraId="29A47868" w14:textId="77777777" w:rsidR="007450D3" w:rsidRDefault="007450D3" w:rsidP="007450D3">
      <w:r>
        <w:t>- keeps responsibilities local to the object</w:t>
      </w:r>
    </w:p>
    <w:p w14:paraId="25AC07B2" w14:textId="77777777" w:rsidR="007450D3" w:rsidRDefault="007450D3" w:rsidP="007450D3"/>
    <w:p w14:paraId="53B0104E" w14:textId="77777777" w:rsidR="007450D3" w:rsidRDefault="007450D3" w:rsidP="007450D3">
      <w:r>
        <w:t>A good rule is: **don’t let outside code manipulate an object’s internals directly if that would break its rules**.</w:t>
      </w:r>
    </w:p>
    <w:p w14:paraId="246E559B" w14:textId="77777777" w:rsidR="007450D3" w:rsidRDefault="007450D3" w:rsidP="007450D3"/>
    <w:p w14:paraId="37D6E9E9" w14:textId="77777777" w:rsidR="007450D3" w:rsidRDefault="007450D3" w:rsidP="007450D3">
      <w:r>
        <w:lastRenderedPageBreak/>
        <w:t>---</w:t>
      </w:r>
    </w:p>
    <w:p w14:paraId="4AD857E0" w14:textId="77777777" w:rsidR="007450D3" w:rsidRDefault="007450D3" w:rsidP="007450D3"/>
    <w:p w14:paraId="68B00A1C" w14:textId="77777777" w:rsidR="007450D3" w:rsidRDefault="007450D3" w:rsidP="007450D3">
      <w:r>
        <w:t># 2. Abstraction</w:t>
      </w:r>
    </w:p>
    <w:p w14:paraId="4480B6ED" w14:textId="77777777" w:rsidR="007450D3" w:rsidRDefault="007450D3" w:rsidP="007450D3"/>
    <w:p w14:paraId="18F68B60" w14:textId="77777777" w:rsidR="007450D3" w:rsidRDefault="007450D3" w:rsidP="007450D3">
      <w:r>
        <w:t>Abstraction means exposing only the essential features and hiding unnecessary complexity.</w:t>
      </w:r>
    </w:p>
    <w:p w14:paraId="454D9D38" w14:textId="77777777" w:rsidR="007450D3" w:rsidRDefault="007450D3" w:rsidP="007450D3"/>
    <w:p w14:paraId="4D9541CA" w14:textId="77777777" w:rsidR="007450D3" w:rsidRDefault="007450D3" w:rsidP="007450D3">
      <w:r>
        <w:t>You use abstraction when you care about **what an object does**, not **how it does it**.</w:t>
      </w:r>
    </w:p>
    <w:p w14:paraId="7209B10E" w14:textId="77777777" w:rsidR="007450D3" w:rsidRDefault="007450D3" w:rsidP="007450D3"/>
    <w:p w14:paraId="78DA5BA5" w14:textId="77777777" w:rsidR="007450D3" w:rsidRDefault="007450D3" w:rsidP="007450D3">
      <w:r>
        <w:t>For example, a `PaymentProcessor` interface might expose `pay()`, while hiding whether the payment is processed through Stripe, PayPal, or a bank transfer.</w:t>
      </w:r>
    </w:p>
    <w:p w14:paraId="6BFAC8FE" w14:textId="77777777" w:rsidR="007450D3" w:rsidRDefault="007450D3" w:rsidP="007450D3"/>
    <w:p w14:paraId="0EFDA273" w14:textId="77777777" w:rsidR="007450D3" w:rsidRDefault="007450D3" w:rsidP="007450D3">
      <w:r>
        <w:t>```python</w:t>
      </w:r>
    </w:p>
    <w:p w14:paraId="334DD817" w14:textId="77777777" w:rsidR="007450D3" w:rsidRDefault="007450D3" w:rsidP="007450D3">
      <w:r>
        <w:t>from abc import ABC, abstractmethod</w:t>
      </w:r>
    </w:p>
    <w:p w14:paraId="4C67BAAE" w14:textId="77777777" w:rsidR="007450D3" w:rsidRDefault="007450D3" w:rsidP="007450D3"/>
    <w:p w14:paraId="42717443" w14:textId="77777777" w:rsidR="007450D3" w:rsidRDefault="007450D3" w:rsidP="007450D3">
      <w:r>
        <w:t>class PaymentProcessor(ABC):</w:t>
      </w:r>
    </w:p>
    <w:p w14:paraId="1585FA05" w14:textId="77777777" w:rsidR="007450D3" w:rsidRDefault="007450D3" w:rsidP="007450D3">
      <w:r>
        <w:t xml:space="preserve">    @abstractmethod</w:t>
      </w:r>
    </w:p>
    <w:p w14:paraId="4FD556D3" w14:textId="77777777" w:rsidR="007450D3" w:rsidRDefault="007450D3" w:rsidP="007450D3">
      <w:r>
        <w:t xml:space="preserve">    def pay(self, amount):</w:t>
      </w:r>
    </w:p>
    <w:p w14:paraId="4670C1A8" w14:textId="77777777" w:rsidR="007450D3" w:rsidRDefault="007450D3" w:rsidP="007450D3">
      <w:r>
        <w:t xml:space="preserve">        pass</w:t>
      </w:r>
    </w:p>
    <w:p w14:paraId="6EC21E2C" w14:textId="77777777" w:rsidR="007450D3" w:rsidRDefault="007450D3" w:rsidP="007450D3">
      <w:r>
        <w:t>```</w:t>
      </w:r>
    </w:p>
    <w:p w14:paraId="280C7D84" w14:textId="77777777" w:rsidR="007450D3" w:rsidRDefault="007450D3" w:rsidP="007450D3"/>
    <w:p w14:paraId="0237EA6D" w14:textId="77777777" w:rsidR="007450D3" w:rsidRDefault="007450D3" w:rsidP="007450D3">
      <w:r>
        <w:t>A concrete implementation can hide the details:</w:t>
      </w:r>
    </w:p>
    <w:p w14:paraId="3629174A" w14:textId="77777777" w:rsidR="007450D3" w:rsidRDefault="007450D3" w:rsidP="007450D3"/>
    <w:p w14:paraId="616F347F" w14:textId="77777777" w:rsidR="007450D3" w:rsidRDefault="007450D3" w:rsidP="007450D3">
      <w:r>
        <w:lastRenderedPageBreak/>
        <w:t>```python</w:t>
      </w:r>
    </w:p>
    <w:p w14:paraId="023DC8FA" w14:textId="77777777" w:rsidR="007450D3" w:rsidRDefault="007450D3" w:rsidP="007450D3">
      <w:r>
        <w:t>class StripePaymentProcessor(PaymentProcessor):</w:t>
      </w:r>
    </w:p>
    <w:p w14:paraId="1753D452" w14:textId="77777777" w:rsidR="007450D3" w:rsidRDefault="007450D3" w:rsidP="007450D3">
      <w:r>
        <w:t xml:space="preserve">    def pay(self, amount):</w:t>
      </w:r>
    </w:p>
    <w:p w14:paraId="06051BCC" w14:textId="77777777" w:rsidR="007450D3" w:rsidRDefault="007450D3" w:rsidP="007450D3">
      <w:r>
        <w:t xml:space="preserve">        print(f"Processing payment of {amount} through Stripe")</w:t>
      </w:r>
    </w:p>
    <w:p w14:paraId="0D08089A" w14:textId="77777777" w:rsidR="007450D3" w:rsidRDefault="007450D3" w:rsidP="007450D3">
      <w:r>
        <w:t>```</w:t>
      </w:r>
    </w:p>
    <w:p w14:paraId="083EA4DC" w14:textId="77777777" w:rsidR="007450D3" w:rsidRDefault="007450D3" w:rsidP="007450D3"/>
    <w:p w14:paraId="66474624" w14:textId="77777777" w:rsidR="007450D3" w:rsidRDefault="007450D3" w:rsidP="007450D3">
      <w:r>
        <w:t>### Why abstraction matters</w:t>
      </w:r>
    </w:p>
    <w:p w14:paraId="575AB216" w14:textId="77777777" w:rsidR="007450D3" w:rsidRDefault="007450D3" w:rsidP="007450D3">
      <w:r>
        <w:t>Abstraction:</w:t>
      </w:r>
    </w:p>
    <w:p w14:paraId="4D6EDC1E" w14:textId="77777777" w:rsidR="007450D3" w:rsidRDefault="007450D3" w:rsidP="007450D3">
      <w:r>
        <w:t>- simplifies usage</w:t>
      </w:r>
    </w:p>
    <w:p w14:paraId="30FF5AD8" w14:textId="77777777" w:rsidR="007450D3" w:rsidRDefault="007450D3" w:rsidP="007450D3">
      <w:r>
        <w:t>- reduces mental overhead</w:t>
      </w:r>
    </w:p>
    <w:p w14:paraId="4F4CD22E" w14:textId="77777777" w:rsidR="007450D3" w:rsidRDefault="007450D3" w:rsidP="007450D3">
      <w:r>
        <w:t>- makes systems easier to swap and extend</w:t>
      </w:r>
    </w:p>
    <w:p w14:paraId="51281403" w14:textId="77777777" w:rsidR="007450D3" w:rsidRDefault="007450D3" w:rsidP="007450D3">
      <w:r>
        <w:t>- separates interface from implementation</w:t>
      </w:r>
    </w:p>
    <w:p w14:paraId="0994A71C" w14:textId="77777777" w:rsidR="007450D3" w:rsidRDefault="007450D3" w:rsidP="007450D3"/>
    <w:p w14:paraId="26DBA5DB" w14:textId="77777777" w:rsidR="007450D3" w:rsidRDefault="007450D3" w:rsidP="007450D3">
      <w:r>
        <w:t>In interviews, abstraction is often about defining the right public contract.</w:t>
      </w:r>
    </w:p>
    <w:p w14:paraId="53767D60" w14:textId="77777777" w:rsidR="007450D3" w:rsidRDefault="007450D3" w:rsidP="007450D3"/>
    <w:p w14:paraId="03B4BC45" w14:textId="77777777" w:rsidR="007450D3" w:rsidRDefault="007450D3" w:rsidP="007450D3">
      <w:r>
        <w:t>---</w:t>
      </w:r>
    </w:p>
    <w:p w14:paraId="47A7683A" w14:textId="77777777" w:rsidR="007450D3" w:rsidRDefault="007450D3" w:rsidP="007450D3"/>
    <w:p w14:paraId="7C5645A5" w14:textId="77777777" w:rsidR="007450D3" w:rsidRDefault="007450D3" w:rsidP="007450D3">
      <w:r>
        <w:t># 3. Inheritance</w:t>
      </w:r>
    </w:p>
    <w:p w14:paraId="14BABD36" w14:textId="77777777" w:rsidR="007450D3" w:rsidRDefault="007450D3" w:rsidP="007450D3"/>
    <w:p w14:paraId="5AF9743E" w14:textId="77777777" w:rsidR="007450D3" w:rsidRDefault="007450D3" w:rsidP="007450D3">
      <w:r>
        <w:t>Inheritance lets one class reuse or specialize another class.</w:t>
      </w:r>
    </w:p>
    <w:p w14:paraId="2EED4E22" w14:textId="77777777" w:rsidR="007450D3" w:rsidRDefault="007450D3" w:rsidP="007450D3"/>
    <w:p w14:paraId="60DB3F7F" w14:textId="77777777" w:rsidR="007450D3" w:rsidRDefault="007450D3" w:rsidP="007450D3">
      <w:r>
        <w:t>For example:</w:t>
      </w:r>
    </w:p>
    <w:p w14:paraId="561FE079" w14:textId="77777777" w:rsidR="007450D3" w:rsidRDefault="007450D3" w:rsidP="007450D3"/>
    <w:p w14:paraId="1FF36D08" w14:textId="77777777" w:rsidR="007450D3" w:rsidRDefault="007450D3" w:rsidP="007450D3">
      <w:r>
        <w:lastRenderedPageBreak/>
        <w:t>```python</w:t>
      </w:r>
    </w:p>
    <w:p w14:paraId="58AA9509" w14:textId="77777777" w:rsidR="007450D3" w:rsidRDefault="007450D3" w:rsidP="007450D3">
      <w:r>
        <w:t>class Vehicle:</w:t>
      </w:r>
    </w:p>
    <w:p w14:paraId="23245EE6" w14:textId="77777777" w:rsidR="007450D3" w:rsidRDefault="007450D3" w:rsidP="007450D3">
      <w:r>
        <w:t xml:space="preserve">    def start(self):</w:t>
      </w:r>
    </w:p>
    <w:p w14:paraId="45597539" w14:textId="77777777" w:rsidR="007450D3" w:rsidRDefault="007450D3" w:rsidP="007450D3">
      <w:r>
        <w:t xml:space="preserve">        print("Vehicle starting")</w:t>
      </w:r>
    </w:p>
    <w:p w14:paraId="13F2D31E" w14:textId="77777777" w:rsidR="007450D3" w:rsidRDefault="007450D3" w:rsidP="007450D3"/>
    <w:p w14:paraId="6599DD58" w14:textId="77777777" w:rsidR="007450D3" w:rsidRDefault="007450D3" w:rsidP="007450D3">
      <w:r>
        <w:t>class Car(Vehicle):</w:t>
      </w:r>
    </w:p>
    <w:p w14:paraId="5ACD62B1" w14:textId="77777777" w:rsidR="007450D3" w:rsidRDefault="007450D3" w:rsidP="007450D3">
      <w:r>
        <w:t xml:space="preserve">    def open_trunk(self):</w:t>
      </w:r>
    </w:p>
    <w:p w14:paraId="14500575" w14:textId="77777777" w:rsidR="007450D3" w:rsidRDefault="007450D3" w:rsidP="007450D3">
      <w:r>
        <w:t xml:space="preserve">        print("Opening trunk")</w:t>
      </w:r>
    </w:p>
    <w:p w14:paraId="5CEE1538" w14:textId="77777777" w:rsidR="007450D3" w:rsidRDefault="007450D3" w:rsidP="007450D3">
      <w:r>
        <w:t>```</w:t>
      </w:r>
    </w:p>
    <w:p w14:paraId="34B0FCA1" w14:textId="77777777" w:rsidR="007450D3" w:rsidRDefault="007450D3" w:rsidP="007450D3"/>
    <w:p w14:paraId="04D88CED" w14:textId="77777777" w:rsidR="007450D3" w:rsidRDefault="007450D3" w:rsidP="007450D3">
      <w:r>
        <w:t>Here, `Car` inherits common behavior from `Vehicle`.</w:t>
      </w:r>
    </w:p>
    <w:p w14:paraId="02A30AD0" w14:textId="77777777" w:rsidR="007450D3" w:rsidRDefault="007450D3" w:rsidP="007450D3"/>
    <w:p w14:paraId="43E26F35" w14:textId="77777777" w:rsidR="007450D3" w:rsidRDefault="007450D3" w:rsidP="007450D3">
      <w:r>
        <w:t>### When inheritance is useful</w:t>
      </w:r>
    </w:p>
    <w:p w14:paraId="60D10D16" w14:textId="77777777" w:rsidR="007450D3" w:rsidRDefault="007450D3" w:rsidP="007450D3">
      <w:r>
        <w:t>Inheritance is useful when there is a true **is-a** relationship and the subclass can safely be used wherever the parent class is expected.</w:t>
      </w:r>
    </w:p>
    <w:p w14:paraId="4EEFE4C0" w14:textId="77777777" w:rsidR="007450D3" w:rsidRDefault="007450D3" w:rsidP="007450D3"/>
    <w:p w14:paraId="642778D5" w14:textId="77777777" w:rsidR="007450D3" w:rsidRDefault="007450D3" w:rsidP="007450D3">
      <w:r>
        <w:t>### When inheritance is dangerous</w:t>
      </w:r>
    </w:p>
    <w:p w14:paraId="59537079" w14:textId="77777777" w:rsidR="007450D3" w:rsidRDefault="007450D3" w:rsidP="007450D3">
      <w:r>
        <w:t>Inheritance can create tight coupling. If the parent class changes, subclasses may break. Deep inheritance trees also become hard to understand.</w:t>
      </w:r>
    </w:p>
    <w:p w14:paraId="710EBDC7" w14:textId="77777777" w:rsidR="007450D3" w:rsidRDefault="007450D3" w:rsidP="007450D3"/>
    <w:p w14:paraId="5D9363BE" w14:textId="77777777" w:rsidR="007450D3" w:rsidRDefault="007450D3" w:rsidP="007450D3">
      <w:r>
        <w:t>A common rule is: **prefer composition over inheritance unless inheritance is clearly the right model**.</w:t>
      </w:r>
    </w:p>
    <w:p w14:paraId="7A6651F4" w14:textId="77777777" w:rsidR="007450D3" w:rsidRDefault="007450D3" w:rsidP="007450D3"/>
    <w:p w14:paraId="4262E6FD" w14:textId="77777777" w:rsidR="007450D3" w:rsidRDefault="007450D3" w:rsidP="007450D3">
      <w:r>
        <w:lastRenderedPageBreak/>
        <w:t>---</w:t>
      </w:r>
    </w:p>
    <w:p w14:paraId="674460BC" w14:textId="77777777" w:rsidR="007450D3" w:rsidRDefault="007450D3" w:rsidP="007450D3"/>
    <w:p w14:paraId="453FEA8F" w14:textId="77777777" w:rsidR="007450D3" w:rsidRDefault="007450D3" w:rsidP="007450D3">
      <w:r>
        <w:t># 4. Polymorphism</w:t>
      </w:r>
    </w:p>
    <w:p w14:paraId="401636C2" w14:textId="77777777" w:rsidR="007450D3" w:rsidRDefault="007450D3" w:rsidP="007450D3"/>
    <w:p w14:paraId="2F3F7CE8" w14:textId="77777777" w:rsidR="007450D3" w:rsidRDefault="007450D3" w:rsidP="007450D3">
      <w:r>
        <w:t>Polymorphism means “many forms.” It allows different objects to be treated through the same interface.</w:t>
      </w:r>
    </w:p>
    <w:p w14:paraId="31A78E40" w14:textId="77777777" w:rsidR="007450D3" w:rsidRDefault="007450D3" w:rsidP="007450D3"/>
    <w:p w14:paraId="0408E90C" w14:textId="77777777" w:rsidR="007450D3" w:rsidRDefault="007450D3" w:rsidP="007450D3">
      <w:r>
        <w:t>For example, different payment processors can implement the same `pay()` method, and the client code can use them interchangeably.</w:t>
      </w:r>
    </w:p>
    <w:p w14:paraId="64E122E3" w14:textId="77777777" w:rsidR="007450D3" w:rsidRDefault="007450D3" w:rsidP="007450D3"/>
    <w:p w14:paraId="2C043AC7" w14:textId="77777777" w:rsidR="007450D3" w:rsidRDefault="007450D3" w:rsidP="007450D3">
      <w:r>
        <w:t>```python</w:t>
      </w:r>
    </w:p>
    <w:p w14:paraId="394FB5BE" w14:textId="77777777" w:rsidR="007450D3" w:rsidRDefault="007450D3" w:rsidP="007450D3">
      <w:r>
        <w:t>def checkout(processor, amount):</w:t>
      </w:r>
    </w:p>
    <w:p w14:paraId="41FBFE82" w14:textId="77777777" w:rsidR="007450D3" w:rsidRDefault="007450D3" w:rsidP="007450D3">
      <w:r>
        <w:t xml:space="preserve">    processor.pay(amount)</w:t>
      </w:r>
    </w:p>
    <w:p w14:paraId="7B5F9BD0" w14:textId="77777777" w:rsidR="007450D3" w:rsidRDefault="007450D3" w:rsidP="007450D3">
      <w:r>
        <w:t>```</w:t>
      </w:r>
    </w:p>
    <w:p w14:paraId="1DE96B8F" w14:textId="77777777" w:rsidR="007450D3" w:rsidRDefault="007450D3" w:rsidP="007450D3"/>
    <w:p w14:paraId="1ECFFD21" w14:textId="77777777" w:rsidR="007450D3" w:rsidRDefault="007450D3" w:rsidP="007450D3">
      <w:r>
        <w:t>This works with any object that provides the expected behavior, not just one specific class.</w:t>
      </w:r>
    </w:p>
    <w:p w14:paraId="2C2EACF6" w14:textId="77777777" w:rsidR="007450D3" w:rsidRDefault="007450D3" w:rsidP="007450D3"/>
    <w:p w14:paraId="15AE2845" w14:textId="77777777" w:rsidR="007450D3" w:rsidRDefault="007450D3" w:rsidP="007450D3">
      <w:r>
        <w:t>### Why polymorphism matters</w:t>
      </w:r>
    </w:p>
    <w:p w14:paraId="554B9CCE" w14:textId="77777777" w:rsidR="007450D3" w:rsidRDefault="007450D3" w:rsidP="007450D3">
      <w:r>
        <w:t>Polymorphism:</w:t>
      </w:r>
    </w:p>
    <w:p w14:paraId="50CB7E73" w14:textId="77777777" w:rsidR="007450D3" w:rsidRDefault="007450D3" w:rsidP="007450D3">
      <w:r>
        <w:t>- reduces conditional logic</w:t>
      </w:r>
    </w:p>
    <w:p w14:paraId="29BEE608" w14:textId="77777777" w:rsidR="007450D3" w:rsidRDefault="007450D3" w:rsidP="007450D3">
      <w:r>
        <w:t>- makes code more extensible</w:t>
      </w:r>
    </w:p>
    <w:p w14:paraId="1B8B9C19" w14:textId="77777777" w:rsidR="007450D3" w:rsidRDefault="007450D3" w:rsidP="007450D3">
      <w:r>
        <w:t>- allows new implementations without changing the caller</w:t>
      </w:r>
    </w:p>
    <w:p w14:paraId="55F020BB" w14:textId="77777777" w:rsidR="007450D3" w:rsidRDefault="007450D3" w:rsidP="007450D3">
      <w:r>
        <w:t>- supports dependency inversion and plug-in style architectures</w:t>
      </w:r>
    </w:p>
    <w:p w14:paraId="782481DE" w14:textId="77777777" w:rsidR="007450D3" w:rsidRDefault="007450D3" w:rsidP="007450D3"/>
    <w:p w14:paraId="2B971CFB" w14:textId="77777777" w:rsidR="007450D3" w:rsidRDefault="007450D3" w:rsidP="007450D3">
      <w:r>
        <w:t>---</w:t>
      </w:r>
    </w:p>
    <w:p w14:paraId="5F3FA26C" w14:textId="77777777" w:rsidR="007450D3" w:rsidRDefault="007450D3" w:rsidP="007450D3"/>
    <w:p w14:paraId="2746EFE3" w14:textId="77777777" w:rsidR="007450D3" w:rsidRDefault="007450D3" w:rsidP="007450D3">
      <w:r>
        <w:t># SOLID principles</w:t>
      </w:r>
    </w:p>
    <w:p w14:paraId="676DAB75" w14:textId="77777777" w:rsidR="007450D3" w:rsidRDefault="007450D3" w:rsidP="007450D3"/>
    <w:p w14:paraId="75579918" w14:textId="77777777" w:rsidR="007450D3" w:rsidRDefault="007450D3" w:rsidP="007450D3">
      <w:r>
        <w:t>SOLID is a set of design principles that help you write maintainable object-oriented code.</w:t>
      </w:r>
    </w:p>
    <w:p w14:paraId="3C9915A5" w14:textId="77777777" w:rsidR="007450D3" w:rsidRDefault="007450D3" w:rsidP="007450D3"/>
    <w:p w14:paraId="57E03262" w14:textId="77777777" w:rsidR="007450D3" w:rsidRDefault="007450D3" w:rsidP="007450D3">
      <w:r>
        <w:t>## S, Single Responsibility Principle</w:t>
      </w:r>
    </w:p>
    <w:p w14:paraId="4EF9B277" w14:textId="77777777" w:rsidR="007450D3" w:rsidRDefault="007450D3" w:rsidP="007450D3"/>
    <w:p w14:paraId="5C406967" w14:textId="77777777" w:rsidR="007450D3" w:rsidRDefault="007450D3" w:rsidP="007450D3">
      <w:r>
        <w:t>A class should have one reason to change.</w:t>
      </w:r>
    </w:p>
    <w:p w14:paraId="2E187D05" w14:textId="77777777" w:rsidR="007450D3" w:rsidRDefault="007450D3" w:rsidP="007450D3"/>
    <w:p w14:paraId="7C80F22B" w14:textId="77777777" w:rsidR="007450D3" w:rsidRDefault="007450D3" w:rsidP="007450D3">
      <w:r>
        <w:t>That means a class should have one well-defined responsibility.</w:t>
      </w:r>
    </w:p>
    <w:p w14:paraId="79D75527" w14:textId="77777777" w:rsidR="007450D3" w:rsidRDefault="007450D3" w:rsidP="007450D3"/>
    <w:p w14:paraId="54EAAAFC" w14:textId="77777777" w:rsidR="007450D3" w:rsidRDefault="007450D3" w:rsidP="007450D3">
      <w:r>
        <w:t>Bad example:</w:t>
      </w:r>
    </w:p>
    <w:p w14:paraId="49AE5C17" w14:textId="77777777" w:rsidR="007450D3" w:rsidRDefault="007450D3" w:rsidP="007450D3"/>
    <w:p w14:paraId="410FB054" w14:textId="77777777" w:rsidR="007450D3" w:rsidRDefault="007450D3" w:rsidP="007450D3">
      <w:r>
        <w:t>```python</w:t>
      </w:r>
    </w:p>
    <w:p w14:paraId="11EC556B" w14:textId="77777777" w:rsidR="007450D3" w:rsidRDefault="007450D3" w:rsidP="007450D3">
      <w:r>
        <w:t>class ReportManager:</w:t>
      </w:r>
    </w:p>
    <w:p w14:paraId="3295A79D" w14:textId="77777777" w:rsidR="007450D3" w:rsidRDefault="007450D3" w:rsidP="007450D3">
      <w:r>
        <w:t xml:space="preserve">    def generate_report(self):</w:t>
      </w:r>
    </w:p>
    <w:p w14:paraId="324BFF4A" w14:textId="77777777" w:rsidR="007450D3" w:rsidRDefault="007450D3" w:rsidP="007450D3">
      <w:r>
        <w:t xml:space="preserve">        pass</w:t>
      </w:r>
    </w:p>
    <w:p w14:paraId="288D77C6" w14:textId="77777777" w:rsidR="007450D3" w:rsidRDefault="007450D3" w:rsidP="007450D3"/>
    <w:p w14:paraId="5638C21E" w14:textId="77777777" w:rsidR="007450D3" w:rsidRDefault="007450D3" w:rsidP="007450D3">
      <w:r>
        <w:t xml:space="preserve">    def save_to_db(self):</w:t>
      </w:r>
    </w:p>
    <w:p w14:paraId="5A7BD4E9" w14:textId="77777777" w:rsidR="007450D3" w:rsidRDefault="007450D3" w:rsidP="007450D3">
      <w:r>
        <w:t xml:space="preserve">        pass</w:t>
      </w:r>
    </w:p>
    <w:p w14:paraId="5BA3CA95" w14:textId="77777777" w:rsidR="007450D3" w:rsidRDefault="007450D3" w:rsidP="007450D3"/>
    <w:p w14:paraId="359F8B19" w14:textId="77777777" w:rsidR="007450D3" w:rsidRDefault="007450D3" w:rsidP="007450D3">
      <w:r>
        <w:lastRenderedPageBreak/>
        <w:t xml:space="preserve">    def send_email(self):</w:t>
      </w:r>
    </w:p>
    <w:p w14:paraId="44A8172C" w14:textId="77777777" w:rsidR="007450D3" w:rsidRDefault="007450D3" w:rsidP="007450D3">
      <w:r>
        <w:t xml:space="preserve">        pass</w:t>
      </w:r>
    </w:p>
    <w:p w14:paraId="7F8DCBB2" w14:textId="77777777" w:rsidR="007450D3" w:rsidRDefault="007450D3" w:rsidP="007450D3">
      <w:r>
        <w:t>```</w:t>
      </w:r>
    </w:p>
    <w:p w14:paraId="7DCC6E43" w14:textId="77777777" w:rsidR="007450D3" w:rsidRDefault="007450D3" w:rsidP="007450D3"/>
    <w:p w14:paraId="26AEF142" w14:textId="77777777" w:rsidR="007450D3" w:rsidRDefault="007450D3" w:rsidP="007450D3">
      <w:r>
        <w:t>This class does too much.</w:t>
      </w:r>
    </w:p>
    <w:p w14:paraId="206A40A1" w14:textId="77777777" w:rsidR="007450D3" w:rsidRDefault="007450D3" w:rsidP="007450D3"/>
    <w:p w14:paraId="273E1730" w14:textId="77777777" w:rsidR="007450D3" w:rsidRDefault="007450D3" w:rsidP="007450D3">
      <w:r>
        <w:t>Better design:</w:t>
      </w:r>
    </w:p>
    <w:p w14:paraId="140C56D8" w14:textId="77777777" w:rsidR="007450D3" w:rsidRDefault="007450D3" w:rsidP="007450D3">
      <w:r>
        <w:t>- one class generates the report</w:t>
      </w:r>
    </w:p>
    <w:p w14:paraId="386C5E1B" w14:textId="77777777" w:rsidR="007450D3" w:rsidRDefault="007450D3" w:rsidP="007450D3">
      <w:r>
        <w:t>- one class stores it</w:t>
      </w:r>
    </w:p>
    <w:p w14:paraId="30631025" w14:textId="77777777" w:rsidR="007450D3" w:rsidRDefault="007450D3" w:rsidP="007450D3">
      <w:r>
        <w:t>- one class sends it</w:t>
      </w:r>
    </w:p>
    <w:p w14:paraId="636F2937" w14:textId="77777777" w:rsidR="007450D3" w:rsidRDefault="007450D3" w:rsidP="007450D3"/>
    <w:p w14:paraId="3A8D11A6" w14:textId="77777777" w:rsidR="007450D3" w:rsidRDefault="007450D3" w:rsidP="007450D3">
      <w:r>
        <w:t>### Benefit</w:t>
      </w:r>
    </w:p>
    <w:p w14:paraId="50EAF202" w14:textId="77777777" w:rsidR="007450D3" w:rsidRDefault="007450D3" w:rsidP="007450D3">
      <w:r>
        <w:t>Smaller classes are easier to test, modify, and reuse.</w:t>
      </w:r>
    </w:p>
    <w:p w14:paraId="6053155C" w14:textId="77777777" w:rsidR="007450D3" w:rsidRDefault="007450D3" w:rsidP="007450D3"/>
    <w:p w14:paraId="6E675411" w14:textId="77777777" w:rsidR="007450D3" w:rsidRDefault="007450D3" w:rsidP="007450D3">
      <w:r>
        <w:t>---</w:t>
      </w:r>
    </w:p>
    <w:p w14:paraId="0D1114BA" w14:textId="77777777" w:rsidR="007450D3" w:rsidRDefault="007450D3" w:rsidP="007450D3"/>
    <w:p w14:paraId="6354E37B" w14:textId="77777777" w:rsidR="007450D3" w:rsidRDefault="007450D3" w:rsidP="007450D3">
      <w:r>
        <w:t>## O, Open-Closed Principle</w:t>
      </w:r>
    </w:p>
    <w:p w14:paraId="4AA7E390" w14:textId="77777777" w:rsidR="007450D3" w:rsidRDefault="007450D3" w:rsidP="007450D3"/>
    <w:p w14:paraId="25D1EB26" w14:textId="77777777" w:rsidR="007450D3" w:rsidRDefault="007450D3" w:rsidP="007450D3">
      <w:r>
        <w:t>Software entities should be open for extension, but closed for modification.</w:t>
      </w:r>
    </w:p>
    <w:p w14:paraId="0136D07F" w14:textId="77777777" w:rsidR="007450D3" w:rsidRDefault="007450D3" w:rsidP="007450D3"/>
    <w:p w14:paraId="2EE95AC0" w14:textId="77777777" w:rsidR="007450D3" w:rsidRDefault="007450D3" w:rsidP="007450D3">
      <w:r>
        <w:t>This means you should be able to add new behavior without editing existing, stable code too much.</w:t>
      </w:r>
    </w:p>
    <w:p w14:paraId="494B3D96" w14:textId="77777777" w:rsidR="007450D3" w:rsidRDefault="007450D3" w:rsidP="007450D3"/>
    <w:p w14:paraId="66866D8F" w14:textId="77777777" w:rsidR="007450D3" w:rsidRDefault="007450D3" w:rsidP="007450D3">
      <w:r>
        <w:t>A classic way to do this is through interfaces and polymorphism.</w:t>
      </w:r>
    </w:p>
    <w:p w14:paraId="4E25E2D0" w14:textId="77777777" w:rsidR="007450D3" w:rsidRDefault="007450D3" w:rsidP="007450D3"/>
    <w:p w14:paraId="1E7B1391" w14:textId="77777777" w:rsidR="007450D3" w:rsidRDefault="007450D3" w:rsidP="007450D3">
      <w:r>
        <w:t>Instead of:</w:t>
      </w:r>
    </w:p>
    <w:p w14:paraId="72AA5885" w14:textId="77777777" w:rsidR="007450D3" w:rsidRDefault="007450D3" w:rsidP="007450D3"/>
    <w:p w14:paraId="0C12E506" w14:textId="77777777" w:rsidR="007450D3" w:rsidRDefault="007450D3" w:rsidP="007450D3">
      <w:r>
        <w:t>```python</w:t>
      </w:r>
    </w:p>
    <w:p w14:paraId="4BE8D0A6" w14:textId="77777777" w:rsidR="007450D3" w:rsidRDefault="007450D3" w:rsidP="007450D3">
      <w:r>
        <w:t>def calculate_discount(customer_type):</w:t>
      </w:r>
    </w:p>
    <w:p w14:paraId="3D99565C" w14:textId="77777777" w:rsidR="007450D3" w:rsidRDefault="007450D3" w:rsidP="007450D3">
      <w:r>
        <w:t xml:space="preserve">    if customer_type == "regular":</w:t>
      </w:r>
    </w:p>
    <w:p w14:paraId="3E92CA09" w14:textId="77777777" w:rsidR="007450D3" w:rsidRDefault="007450D3" w:rsidP="007450D3">
      <w:r>
        <w:t xml:space="preserve">        return 10</w:t>
      </w:r>
    </w:p>
    <w:p w14:paraId="205D811B" w14:textId="77777777" w:rsidR="007450D3" w:rsidRDefault="007450D3" w:rsidP="007450D3">
      <w:r>
        <w:t xml:space="preserve">    elif customer_type == "vip":</w:t>
      </w:r>
    </w:p>
    <w:p w14:paraId="3E2EA760" w14:textId="77777777" w:rsidR="007450D3" w:rsidRDefault="007450D3" w:rsidP="007450D3">
      <w:r>
        <w:t xml:space="preserve">        return 20</w:t>
      </w:r>
    </w:p>
    <w:p w14:paraId="1ED7DB0E" w14:textId="77777777" w:rsidR="007450D3" w:rsidRDefault="007450D3" w:rsidP="007450D3">
      <w:r>
        <w:t>```</w:t>
      </w:r>
    </w:p>
    <w:p w14:paraId="59FB5F02" w14:textId="77777777" w:rsidR="007450D3" w:rsidRDefault="007450D3" w:rsidP="007450D3"/>
    <w:p w14:paraId="1B78AF0A" w14:textId="77777777" w:rsidR="007450D3" w:rsidRDefault="007450D3" w:rsidP="007450D3">
      <w:r>
        <w:t>Use polymorphism:</w:t>
      </w:r>
    </w:p>
    <w:p w14:paraId="7FDFC7E7" w14:textId="77777777" w:rsidR="007450D3" w:rsidRDefault="007450D3" w:rsidP="007450D3"/>
    <w:p w14:paraId="4704EEBD" w14:textId="77777777" w:rsidR="007450D3" w:rsidRDefault="007450D3" w:rsidP="007450D3">
      <w:r>
        <w:t>```python</w:t>
      </w:r>
    </w:p>
    <w:p w14:paraId="2347B263" w14:textId="77777777" w:rsidR="007450D3" w:rsidRDefault="007450D3" w:rsidP="007450D3">
      <w:r>
        <w:t>class DiscountStrategy:</w:t>
      </w:r>
    </w:p>
    <w:p w14:paraId="10933EC2" w14:textId="77777777" w:rsidR="007450D3" w:rsidRDefault="007450D3" w:rsidP="007450D3">
      <w:r>
        <w:t xml:space="preserve">    def discount(self):</w:t>
      </w:r>
    </w:p>
    <w:p w14:paraId="7BDB5431" w14:textId="77777777" w:rsidR="007450D3" w:rsidRDefault="007450D3" w:rsidP="007450D3">
      <w:r>
        <w:t xml:space="preserve">        return 0</w:t>
      </w:r>
    </w:p>
    <w:p w14:paraId="2839D317" w14:textId="77777777" w:rsidR="007450D3" w:rsidRDefault="007450D3" w:rsidP="007450D3"/>
    <w:p w14:paraId="4D63D36D" w14:textId="77777777" w:rsidR="007450D3" w:rsidRDefault="007450D3" w:rsidP="007450D3">
      <w:r>
        <w:t>class RegularDiscount(DiscountStrategy):</w:t>
      </w:r>
    </w:p>
    <w:p w14:paraId="09B2CDAC" w14:textId="77777777" w:rsidR="007450D3" w:rsidRDefault="007450D3" w:rsidP="007450D3">
      <w:r>
        <w:t xml:space="preserve">    def discount(self):</w:t>
      </w:r>
    </w:p>
    <w:p w14:paraId="2B89077E" w14:textId="77777777" w:rsidR="007450D3" w:rsidRDefault="007450D3" w:rsidP="007450D3">
      <w:r>
        <w:t xml:space="preserve">        return 10</w:t>
      </w:r>
    </w:p>
    <w:p w14:paraId="42F1359B" w14:textId="77777777" w:rsidR="007450D3" w:rsidRDefault="007450D3" w:rsidP="007450D3"/>
    <w:p w14:paraId="3AA24411" w14:textId="77777777" w:rsidR="007450D3" w:rsidRDefault="007450D3" w:rsidP="007450D3">
      <w:r>
        <w:t>class VIPDiscount(DiscountStrategy):</w:t>
      </w:r>
    </w:p>
    <w:p w14:paraId="7E1A01F6" w14:textId="77777777" w:rsidR="007450D3" w:rsidRDefault="007450D3" w:rsidP="007450D3">
      <w:r>
        <w:t xml:space="preserve">    def discount(self):</w:t>
      </w:r>
    </w:p>
    <w:p w14:paraId="46CA26A3" w14:textId="77777777" w:rsidR="007450D3" w:rsidRDefault="007450D3" w:rsidP="007450D3">
      <w:r>
        <w:lastRenderedPageBreak/>
        <w:t xml:space="preserve">        return 20</w:t>
      </w:r>
    </w:p>
    <w:p w14:paraId="54392730" w14:textId="77777777" w:rsidR="007450D3" w:rsidRDefault="007450D3" w:rsidP="007450D3">
      <w:r>
        <w:t>```</w:t>
      </w:r>
    </w:p>
    <w:p w14:paraId="2FA12C76" w14:textId="77777777" w:rsidR="007450D3" w:rsidRDefault="007450D3" w:rsidP="007450D3"/>
    <w:p w14:paraId="55338468" w14:textId="77777777" w:rsidR="007450D3" w:rsidRDefault="007450D3" w:rsidP="007450D3">
      <w:r>
        <w:t>### Benefit</w:t>
      </w:r>
    </w:p>
    <w:p w14:paraId="346B65F2" w14:textId="77777777" w:rsidR="007450D3" w:rsidRDefault="007450D3" w:rsidP="007450D3">
      <w:r>
        <w:t>You can add new behavior by creating new classes, rather than modifying a long chain of conditions.</w:t>
      </w:r>
    </w:p>
    <w:p w14:paraId="1732B86D" w14:textId="77777777" w:rsidR="007450D3" w:rsidRDefault="007450D3" w:rsidP="007450D3"/>
    <w:p w14:paraId="0FD9FA54" w14:textId="77777777" w:rsidR="007450D3" w:rsidRDefault="007450D3" w:rsidP="007450D3">
      <w:r>
        <w:t>---</w:t>
      </w:r>
    </w:p>
    <w:p w14:paraId="38651BFE" w14:textId="77777777" w:rsidR="007450D3" w:rsidRDefault="007450D3" w:rsidP="007450D3"/>
    <w:p w14:paraId="19EFB0F3" w14:textId="77777777" w:rsidR="007450D3" w:rsidRDefault="007450D3" w:rsidP="007450D3">
      <w:r>
        <w:t>## L, Liskov Substitution Principle</w:t>
      </w:r>
    </w:p>
    <w:p w14:paraId="1B640D4E" w14:textId="77777777" w:rsidR="007450D3" w:rsidRDefault="007450D3" w:rsidP="007450D3"/>
    <w:p w14:paraId="685F378F" w14:textId="77777777" w:rsidR="007450D3" w:rsidRDefault="007450D3" w:rsidP="007450D3">
      <w:r>
        <w:t>Subtypes should be substitutable for their base types without breaking correctness.</w:t>
      </w:r>
    </w:p>
    <w:p w14:paraId="27E35B11" w14:textId="77777777" w:rsidR="007450D3" w:rsidRDefault="007450D3" w:rsidP="007450D3"/>
    <w:p w14:paraId="58296727" w14:textId="77777777" w:rsidR="007450D3" w:rsidRDefault="007450D3" w:rsidP="007450D3">
      <w:r>
        <w:t>If `Bird` is the base type, then any subclass should behave in a way that does not surprise code expecting a `Bird`.</w:t>
      </w:r>
    </w:p>
    <w:p w14:paraId="4767240D" w14:textId="77777777" w:rsidR="007450D3" w:rsidRDefault="007450D3" w:rsidP="007450D3"/>
    <w:p w14:paraId="5ADEDB3E" w14:textId="77777777" w:rsidR="007450D3" w:rsidRDefault="007450D3" w:rsidP="007450D3">
      <w:r>
        <w:t>A classic violation is making a subclass that cannot fulfill the parent’s contract.</w:t>
      </w:r>
    </w:p>
    <w:p w14:paraId="328DAF2B" w14:textId="77777777" w:rsidR="007450D3" w:rsidRDefault="007450D3" w:rsidP="007450D3"/>
    <w:p w14:paraId="0085CFB4" w14:textId="77777777" w:rsidR="007450D3" w:rsidRDefault="007450D3" w:rsidP="007450D3">
      <w:r>
        <w:t>### Why it matters</w:t>
      </w:r>
    </w:p>
    <w:p w14:paraId="287DE005" w14:textId="77777777" w:rsidR="007450D3" w:rsidRDefault="007450D3" w:rsidP="007450D3">
      <w:r>
        <w:t>If a subclass does not behave like the base class expects, inheritance becomes unsafe.</w:t>
      </w:r>
    </w:p>
    <w:p w14:paraId="0007D911" w14:textId="77777777" w:rsidR="007450D3" w:rsidRDefault="007450D3" w:rsidP="007450D3"/>
    <w:p w14:paraId="481F1776" w14:textId="77777777" w:rsidR="007450D3" w:rsidRDefault="007450D3" w:rsidP="007450D3">
      <w:r>
        <w:t>---</w:t>
      </w:r>
    </w:p>
    <w:p w14:paraId="6BD3E77D" w14:textId="77777777" w:rsidR="007450D3" w:rsidRDefault="007450D3" w:rsidP="007450D3"/>
    <w:p w14:paraId="3B649F92" w14:textId="77777777" w:rsidR="007450D3" w:rsidRDefault="007450D3" w:rsidP="007450D3">
      <w:r>
        <w:t>## I, Interface Segregation Principle</w:t>
      </w:r>
    </w:p>
    <w:p w14:paraId="1E4A72F1" w14:textId="77777777" w:rsidR="007450D3" w:rsidRDefault="007450D3" w:rsidP="007450D3"/>
    <w:p w14:paraId="2928454B" w14:textId="77777777" w:rsidR="007450D3" w:rsidRDefault="007450D3" w:rsidP="007450D3">
      <w:r>
        <w:t>Clients should not be forced to depend on interfaces they do not use.</w:t>
      </w:r>
    </w:p>
    <w:p w14:paraId="08F71B80" w14:textId="77777777" w:rsidR="007450D3" w:rsidRDefault="007450D3" w:rsidP="007450D3"/>
    <w:p w14:paraId="0AE6BB65" w14:textId="77777777" w:rsidR="007450D3" w:rsidRDefault="007450D3" w:rsidP="007450D3">
      <w:r>
        <w:t>This means it is better to have smaller, focused interfaces than one giant interface.</w:t>
      </w:r>
    </w:p>
    <w:p w14:paraId="50AFC684" w14:textId="77777777" w:rsidR="007450D3" w:rsidRDefault="007450D3" w:rsidP="007450D3"/>
    <w:p w14:paraId="025F91F8" w14:textId="77777777" w:rsidR="007450D3" w:rsidRDefault="007450D3" w:rsidP="007450D3">
      <w:r>
        <w:t>Bad:</w:t>
      </w:r>
    </w:p>
    <w:p w14:paraId="276F8CAB" w14:textId="77777777" w:rsidR="007450D3" w:rsidRDefault="007450D3" w:rsidP="007450D3"/>
    <w:p w14:paraId="7D745117" w14:textId="77777777" w:rsidR="007450D3" w:rsidRDefault="007450D3" w:rsidP="007450D3">
      <w:r>
        <w:t>```python</w:t>
      </w:r>
    </w:p>
    <w:p w14:paraId="7257CF72" w14:textId="77777777" w:rsidR="007450D3" w:rsidRDefault="007450D3" w:rsidP="007450D3">
      <w:r>
        <w:t>class Worker:</w:t>
      </w:r>
    </w:p>
    <w:p w14:paraId="2DBE3E6D" w14:textId="77777777" w:rsidR="007450D3" w:rsidRDefault="007450D3" w:rsidP="007450D3">
      <w:r>
        <w:t xml:space="preserve">    def work(self): pass</w:t>
      </w:r>
    </w:p>
    <w:p w14:paraId="766DB8BB" w14:textId="77777777" w:rsidR="007450D3" w:rsidRDefault="007450D3" w:rsidP="007450D3">
      <w:r>
        <w:t xml:space="preserve">    def eat(self): pass</w:t>
      </w:r>
    </w:p>
    <w:p w14:paraId="6A54D5AB" w14:textId="77777777" w:rsidR="007450D3" w:rsidRDefault="007450D3" w:rsidP="007450D3">
      <w:r>
        <w:t xml:space="preserve">    def sleep(self): pass</w:t>
      </w:r>
    </w:p>
    <w:p w14:paraId="5395E526" w14:textId="77777777" w:rsidR="007450D3" w:rsidRDefault="007450D3" w:rsidP="007450D3">
      <w:r>
        <w:t>```</w:t>
      </w:r>
    </w:p>
    <w:p w14:paraId="3884CF74" w14:textId="77777777" w:rsidR="007450D3" w:rsidRDefault="007450D3" w:rsidP="007450D3"/>
    <w:p w14:paraId="5A175727" w14:textId="77777777" w:rsidR="007450D3" w:rsidRDefault="007450D3" w:rsidP="007450D3">
      <w:r>
        <w:t>A robot worker does not need `eat()` or `sleep()`.</w:t>
      </w:r>
    </w:p>
    <w:p w14:paraId="4C774DFB" w14:textId="77777777" w:rsidR="007450D3" w:rsidRDefault="007450D3" w:rsidP="007450D3"/>
    <w:p w14:paraId="17F775B8" w14:textId="77777777" w:rsidR="007450D3" w:rsidRDefault="007450D3" w:rsidP="007450D3">
      <w:r>
        <w:t>Better:</w:t>
      </w:r>
    </w:p>
    <w:p w14:paraId="0B6BDE07" w14:textId="77777777" w:rsidR="007450D3" w:rsidRDefault="007450D3" w:rsidP="007450D3">
      <w:r>
        <w:t>- separate interfaces for different capabilities</w:t>
      </w:r>
    </w:p>
    <w:p w14:paraId="44315F46" w14:textId="77777777" w:rsidR="007450D3" w:rsidRDefault="007450D3" w:rsidP="007450D3"/>
    <w:p w14:paraId="3520EB21" w14:textId="77777777" w:rsidR="007450D3" w:rsidRDefault="007450D3" w:rsidP="007450D3">
      <w:r>
        <w:t>### Benefit</w:t>
      </w:r>
    </w:p>
    <w:p w14:paraId="4AE91DA4" w14:textId="77777777" w:rsidR="007450D3" w:rsidRDefault="007450D3" w:rsidP="007450D3">
      <w:r>
        <w:lastRenderedPageBreak/>
        <w:t>Smaller interfaces are easier to implement and less coupled to irrelevant behavior.</w:t>
      </w:r>
    </w:p>
    <w:p w14:paraId="6C22EF72" w14:textId="77777777" w:rsidR="007450D3" w:rsidRDefault="007450D3" w:rsidP="007450D3"/>
    <w:p w14:paraId="1348E493" w14:textId="77777777" w:rsidR="007450D3" w:rsidRDefault="007450D3" w:rsidP="007450D3">
      <w:r>
        <w:t>---</w:t>
      </w:r>
    </w:p>
    <w:p w14:paraId="6E758E20" w14:textId="77777777" w:rsidR="007450D3" w:rsidRDefault="007450D3" w:rsidP="007450D3"/>
    <w:p w14:paraId="2EDA60B4" w14:textId="77777777" w:rsidR="007450D3" w:rsidRDefault="007450D3" w:rsidP="007450D3">
      <w:r>
        <w:t>## D, Dependency Inversion Principle</w:t>
      </w:r>
    </w:p>
    <w:p w14:paraId="0ABCB5A2" w14:textId="77777777" w:rsidR="007450D3" w:rsidRDefault="007450D3" w:rsidP="007450D3"/>
    <w:p w14:paraId="0490ABF9" w14:textId="77777777" w:rsidR="007450D3" w:rsidRDefault="007450D3" w:rsidP="007450D3">
      <w:r>
        <w:t>High-level modules should not depend on low-level modules. Both should depend on abstractions.</w:t>
      </w:r>
    </w:p>
    <w:p w14:paraId="3D2211B3" w14:textId="77777777" w:rsidR="007450D3" w:rsidRDefault="007450D3" w:rsidP="007450D3"/>
    <w:p w14:paraId="5F0DDA3D" w14:textId="77777777" w:rsidR="007450D3" w:rsidRDefault="007450D3" w:rsidP="007450D3">
      <w:r>
        <w:t>Also, abstractions should not depend on details. Details should depend on abstractions.</w:t>
      </w:r>
    </w:p>
    <w:p w14:paraId="317A4AAD" w14:textId="77777777" w:rsidR="007450D3" w:rsidRDefault="007450D3" w:rsidP="007450D3"/>
    <w:p w14:paraId="3B8F93A2" w14:textId="77777777" w:rsidR="007450D3" w:rsidRDefault="007450D3" w:rsidP="007450D3">
      <w:r>
        <w:t>This is one of the most important principles in large design systems.</w:t>
      </w:r>
    </w:p>
    <w:p w14:paraId="0E1F7DF4" w14:textId="77777777" w:rsidR="007450D3" w:rsidRDefault="007450D3" w:rsidP="007450D3"/>
    <w:p w14:paraId="692FB3C8" w14:textId="77777777" w:rsidR="007450D3" w:rsidRDefault="007450D3" w:rsidP="007450D3">
      <w:r>
        <w:t>For example, instead of hardcoding a SQL database inside a service:</w:t>
      </w:r>
    </w:p>
    <w:p w14:paraId="6610FE0F" w14:textId="77777777" w:rsidR="007450D3" w:rsidRDefault="007450D3" w:rsidP="007450D3"/>
    <w:p w14:paraId="34EF6FB3" w14:textId="77777777" w:rsidR="007450D3" w:rsidRDefault="007450D3" w:rsidP="007450D3">
      <w:r>
        <w:t>```python</w:t>
      </w:r>
    </w:p>
    <w:p w14:paraId="609CEF3B" w14:textId="77777777" w:rsidR="007450D3" w:rsidRDefault="007450D3" w:rsidP="007450D3">
      <w:r>
        <w:t>class UserService:</w:t>
      </w:r>
    </w:p>
    <w:p w14:paraId="7F929607" w14:textId="77777777" w:rsidR="007450D3" w:rsidRDefault="007450D3" w:rsidP="007450D3">
      <w:r>
        <w:t xml:space="preserve">    def __init__(self):</w:t>
      </w:r>
    </w:p>
    <w:p w14:paraId="35928474" w14:textId="77777777" w:rsidR="007450D3" w:rsidRDefault="007450D3" w:rsidP="007450D3">
      <w:r>
        <w:t xml:space="preserve">        self.db = MySQLDatabase()</w:t>
      </w:r>
    </w:p>
    <w:p w14:paraId="50F01DFF" w14:textId="77777777" w:rsidR="007450D3" w:rsidRDefault="007450D3" w:rsidP="007450D3">
      <w:r>
        <w:t>```</w:t>
      </w:r>
    </w:p>
    <w:p w14:paraId="26BBA0E5" w14:textId="77777777" w:rsidR="007450D3" w:rsidRDefault="007450D3" w:rsidP="007450D3"/>
    <w:p w14:paraId="07184231" w14:textId="77777777" w:rsidR="007450D3" w:rsidRDefault="007450D3" w:rsidP="007450D3">
      <w:r>
        <w:lastRenderedPageBreak/>
        <w:t>Depend on an abstraction:</w:t>
      </w:r>
    </w:p>
    <w:p w14:paraId="48B012D7" w14:textId="77777777" w:rsidR="007450D3" w:rsidRDefault="007450D3" w:rsidP="007450D3"/>
    <w:p w14:paraId="25CF8F0F" w14:textId="77777777" w:rsidR="007450D3" w:rsidRDefault="007450D3" w:rsidP="007450D3">
      <w:r>
        <w:t>```python</w:t>
      </w:r>
    </w:p>
    <w:p w14:paraId="26AFFAD5" w14:textId="77777777" w:rsidR="007450D3" w:rsidRDefault="007450D3" w:rsidP="007450D3">
      <w:r>
        <w:t>class UserRepository:</w:t>
      </w:r>
    </w:p>
    <w:p w14:paraId="483682B0" w14:textId="77777777" w:rsidR="007450D3" w:rsidRDefault="007450D3" w:rsidP="007450D3">
      <w:r>
        <w:t xml:space="preserve">    def save(self, user):</w:t>
      </w:r>
    </w:p>
    <w:p w14:paraId="6E407473" w14:textId="77777777" w:rsidR="007450D3" w:rsidRDefault="007450D3" w:rsidP="007450D3">
      <w:r>
        <w:t xml:space="preserve">        pass</w:t>
      </w:r>
    </w:p>
    <w:p w14:paraId="39C049CD" w14:textId="77777777" w:rsidR="007450D3" w:rsidRDefault="007450D3" w:rsidP="007450D3">
      <w:r>
        <w:t>```</w:t>
      </w:r>
    </w:p>
    <w:p w14:paraId="20DC1837" w14:textId="77777777" w:rsidR="007450D3" w:rsidRDefault="007450D3" w:rsidP="007450D3"/>
    <w:p w14:paraId="3699A82F" w14:textId="77777777" w:rsidR="007450D3" w:rsidRDefault="007450D3" w:rsidP="007450D3">
      <w:r>
        <w:t>Then inject the concrete implementation:</w:t>
      </w:r>
    </w:p>
    <w:p w14:paraId="3FD5E160" w14:textId="77777777" w:rsidR="007450D3" w:rsidRDefault="007450D3" w:rsidP="007450D3"/>
    <w:p w14:paraId="0B33F299" w14:textId="77777777" w:rsidR="007450D3" w:rsidRDefault="007450D3" w:rsidP="007450D3">
      <w:r>
        <w:t>```python</w:t>
      </w:r>
    </w:p>
    <w:p w14:paraId="62EE9F70" w14:textId="77777777" w:rsidR="007450D3" w:rsidRDefault="007450D3" w:rsidP="007450D3">
      <w:r>
        <w:t>class UserService:</w:t>
      </w:r>
    </w:p>
    <w:p w14:paraId="77676CF1" w14:textId="77777777" w:rsidR="007450D3" w:rsidRDefault="007450D3" w:rsidP="007450D3">
      <w:r>
        <w:t xml:space="preserve">    def __init__(self, repository):</w:t>
      </w:r>
    </w:p>
    <w:p w14:paraId="55CB50E9" w14:textId="77777777" w:rsidR="007450D3" w:rsidRDefault="007450D3" w:rsidP="007450D3">
      <w:r>
        <w:t xml:space="preserve">        self.repository = repository</w:t>
      </w:r>
    </w:p>
    <w:p w14:paraId="73EBE21E" w14:textId="77777777" w:rsidR="007450D3" w:rsidRDefault="007450D3" w:rsidP="007450D3">
      <w:r>
        <w:t>```</w:t>
      </w:r>
    </w:p>
    <w:p w14:paraId="3B4E932F" w14:textId="77777777" w:rsidR="007450D3" w:rsidRDefault="007450D3" w:rsidP="007450D3"/>
    <w:p w14:paraId="50713655" w14:textId="77777777" w:rsidR="007450D3" w:rsidRDefault="007450D3" w:rsidP="007450D3">
      <w:r>
        <w:t>### Benefit</w:t>
      </w:r>
    </w:p>
    <w:p w14:paraId="223E46ED" w14:textId="77777777" w:rsidR="007450D3" w:rsidRDefault="007450D3" w:rsidP="007450D3">
      <w:r>
        <w:t>This makes code easier to test, swap, and extend.</w:t>
      </w:r>
    </w:p>
    <w:p w14:paraId="4A33C917" w14:textId="77777777" w:rsidR="007450D3" w:rsidRDefault="007450D3" w:rsidP="007450D3"/>
    <w:p w14:paraId="3FB64CC6" w14:textId="77777777" w:rsidR="007450D3" w:rsidRDefault="007450D3" w:rsidP="007450D3">
      <w:r>
        <w:t>---</w:t>
      </w:r>
    </w:p>
    <w:p w14:paraId="4FAC2477" w14:textId="77777777" w:rsidR="007450D3" w:rsidRDefault="007450D3" w:rsidP="007450D3"/>
    <w:p w14:paraId="19FFCF96" w14:textId="77777777" w:rsidR="007450D3" w:rsidRDefault="007450D3" w:rsidP="007450D3">
      <w:r>
        <w:t># Composition over inheritance</w:t>
      </w:r>
    </w:p>
    <w:p w14:paraId="05CB659E" w14:textId="77777777" w:rsidR="007450D3" w:rsidRDefault="007450D3" w:rsidP="007450D3"/>
    <w:p w14:paraId="670613BF" w14:textId="77777777" w:rsidR="007450D3" w:rsidRDefault="007450D3" w:rsidP="007450D3">
      <w:r>
        <w:lastRenderedPageBreak/>
        <w:t>Composition means building complex behavior by combining objects, rather than inheriting from a parent class.</w:t>
      </w:r>
    </w:p>
    <w:p w14:paraId="6F306CD0" w14:textId="77777777" w:rsidR="007450D3" w:rsidRDefault="007450D3" w:rsidP="007450D3"/>
    <w:p w14:paraId="2FCB4D04" w14:textId="77777777" w:rsidR="007450D3" w:rsidRDefault="007450D3" w:rsidP="007450D3">
      <w:r>
        <w:t>For example, instead of making `ElectricCar` and `PetrolCar` inherit huge behavior trees, you can compose them from smaller parts like:</w:t>
      </w:r>
    </w:p>
    <w:p w14:paraId="25566A32" w14:textId="77777777" w:rsidR="007450D3" w:rsidRDefault="007450D3" w:rsidP="007450D3">
      <w:r>
        <w:t>- engine</w:t>
      </w:r>
    </w:p>
    <w:p w14:paraId="7F34CE89" w14:textId="77777777" w:rsidR="007450D3" w:rsidRDefault="007450D3" w:rsidP="007450D3">
      <w:r>
        <w:t>- battery</w:t>
      </w:r>
    </w:p>
    <w:p w14:paraId="27E45DD3" w14:textId="77777777" w:rsidR="007450D3" w:rsidRDefault="007450D3" w:rsidP="007450D3">
      <w:r>
        <w:t>- transmission</w:t>
      </w:r>
    </w:p>
    <w:p w14:paraId="7EF02B75" w14:textId="77777777" w:rsidR="007450D3" w:rsidRDefault="007450D3" w:rsidP="007450D3"/>
    <w:p w14:paraId="5EC03677" w14:textId="77777777" w:rsidR="007450D3" w:rsidRDefault="007450D3" w:rsidP="007450D3">
      <w:r>
        <w:t>```python</w:t>
      </w:r>
    </w:p>
    <w:p w14:paraId="0EF662F4" w14:textId="77777777" w:rsidR="007450D3" w:rsidRDefault="007450D3" w:rsidP="007450D3">
      <w:r>
        <w:t>class Engine:</w:t>
      </w:r>
    </w:p>
    <w:p w14:paraId="1D3ED773" w14:textId="77777777" w:rsidR="007450D3" w:rsidRDefault="007450D3" w:rsidP="007450D3">
      <w:r>
        <w:t xml:space="preserve">    def start(self):</w:t>
      </w:r>
    </w:p>
    <w:p w14:paraId="0EDC2215" w14:textId="77777777" w:rsidR="007450D3" w:rsidRDefault="007450D3" w:rsidP="007450D3">
      <w:r>
        <w:t xml:space="preserve">        print("Engine starting")</w:t>
      </w:r>
    </w:p>
    <w:p w14:paraId="2E144829" w14:textId="77777777" w:rsidR="007450D3" w:rsidRDefault="007450D3" w:rsidP="007450D3"/>
    <w:p w14:paraId="5B212023" w14:textId="77777777" w:rsidR="007450D3" w:rsidRDefault="007450D3" w:rsidP="007450D3">
      <w:r>
        <w:t>class Car:</w:t>
      </w:r>
    </w:p>
    <w:p w14:paraId="20DAD75A" w14:textId="77777777" w:rsidR="007450D3" w:rsidRDefault="007450D3" w:rsidP="007450D3">
      <w:r>
        <w:t xml:space="preserve">    def __init__(self, engine):</w:t>
      </w:r>
    </w:p>
    <w:p w14:paraId="06845C1C" w14:textId="77777777" w:rsidR="007450D3" w:rsidRDefault="007450D3" w:rsidP="007450D3">
      <w:r>
        <w:t xml:space="preserve">        self.engine = engine</w:t>
      </w:r>
    </w:p>
    <w:p w14:paraId="1ECE4B6E" w14:textId="77777777" w:rsidR="007450D3" w:rsidRDefault="007450D3" w:rsidP="007450D3"/>
    <w:p w14:paraId="6B3089B5" w14:textId="77777777" w:rsidR="007450D3" w:rsidRDefault="007450D3" w:rsidP="007450D3">
      <w:r>
        <w:t xml:space="preserve">    def start(self):</w:t>
      </w:r>
    </w:p>
    <w:p w14:paraId="401FE149" w14:textId="77777777" w:rsidR="007450D3" w:rsidRDefault="007450D3" w:rsidP="007450D3">
      <w:r>
        <w:t xml:space="preserve">        self.engine.start()</w:t>
      </w:r>
    </w:p>
    <w:p w14:paraId="2212832A" w14:textId="77777777" w:rsidR="007450D3" w:rsidRDefault="007450D3" w:rsidP="007450D3">
      <w:r>
        <w:t>```</w:t>
      </w:r>
    </w:p>
    <w:p w14:paraId="3B3EAD56" w14:textId="77777777" w:rsidR="007450D3" w:rsidRDefault="007450D3" w:rsidP="007450D3"/>
    <w:p w14:paraId="6E8C963B" w14:textId="77777777" w:rsidR="007450D3" w:rsidRDefault="007450D3" w:rsidP="007450D3">
      <w:r>
        <w:t>### Why composition is often better</w:t>
      </w:r>
    </w:p>
    <w:p w14:paraId="226C350B" w14:textId="77777777" w:rsidR="007450D3" w:rsidRDefault="007450D3" w:rsidP="007450D3">
      <w:r>
        <w:t>- more flexible than inheritance</w:t>
      </w:r>
    </w:p>
    <w:p w14:paraId="2C3BB825" w14:textId="77777777" w:rsidR="007450D3" w:rsidRDefault="007450D3" w:rsidP="007450D3">
      <w:r>
        <w:lastRenderedPageBreak/>
        <w:t>- easier to test</w:t>
      </w:r>
    </w:p>
    <w:p w14:paraId="0A14326B" w14:textId="77777777" w:rsidR="007450D3" w:rsidRDefault="007450D3" w:rsidP="007450D3">
      <w:r>
        <w:t>- less fragile</w:t>
      </w:r>
    </w:p>
    <w:p w14:paraId="43DEF795" w14:textId="77777777" w:rsidR="007450D3" w:rsidRDefault="007450D3" w:rsidP="007450D3">
      <w:r>
        <w:t>- easier to reuse behavior in different combinations</w:t>
      </w:r>
    </w:p>
    <w:p w14:paraId="5BCCD842" w14:textId="77777777" w:rsidR="007450D3" w:rsidRDefault="007450D3" w:rsidP="007450D3"/>
    <w:p w14:paraId="5C91409B" w14:textId="77777777" w:rsidR="007450D3" w:rsidRDefault="007450D3" w:rsidP="007450D3">
      <w:r>
        <w:t>---</w:t>
      </w:r>
    </w:p>
    <w:p w14:paraId="4B6851F9" w14:textId="77777777" w:rsidR="007450D3" w:rsidRDefault="007450D3" w:rsidP="007450D3"/>
    <w:p w14:paraId="7C1DAB39" w14:textId="77777777" w:rsidR="007450D3" w:rsidRDefault="007450D3" w:rsidP="007450D3">
      <w:r>
        <w:t># Cohesion and coupling</w:t>
      </w:r>
    </w:p>
    <w:p w14:paraId="193EADE2" w14:textId="77777777" w:rsidR="007450D3" w:rsidRDefault="007450D3" w:rsidP="007450D3"/>
    <w:p w14:paraId="14A17A77" w14:textId="77777777" w:rsidR="007450D3" w:rsidRDefault="007450D3" w:rsidP="007450D3">
      <w:r>
        <w:t>These two ideas are central to good design.</w:t>
      </w:r>
    </w:p>
    <w:p w14:paraId="11E3E606" w14:textId="77777777" w:rsidR="007450D3" w:rsidRDefault="007450D3" w:rsidP="007450D3"/>
    <w:p w14:paraId="6EFC2FE5" w14:textId="77777777" w:rsidR="007450D3" w:rsidRDefault="007450D3" w:rsidP="007450D3">
      <w:r>
        <w:t>## High cohesion</w:t>
      </w:r>
    </w:p>
    <w:p w14:paraId="5BC65B7A" w14:textId="77777777" w:rsidR="007450D3" w:rsidRDefault="007450D3" w:rsidP="007450D3">
      <w:r>
        <w:t>A class should do a closely related set of things.</w:t>
      </w:r>
    </w:p>
    <w:p w14:paraId="63B037C0" w14:textId="77777777" w:rsidR="007450D3" w:rsidRDefault="007450D3" w:rsidP="007450D3"/>
    <w:p w14:paraId="7A57B82F" w14:textId="77777777" w:rsidR="007450D3" w:rsidRDefault="007450D3" w:rsidP="007450D3">
      <w:r>
        <w:t>If a class has one focused purpose, it is highly cohesive.</w:t>
      </w:r>
    </w:p>
    <w:p w14:paraId="1241D172" w14:textId="77777777" w:rsidR="007450D3" w:rsidRDefault="007450D3" w:rsidP="007450D3"/>
    <w:p w14:paraId="020CCB53" w14:textId="77777777" w:rsidR="007450D3" w:rsidRDefault="007450D3" w:rsidP="007450D3">
      <w:r>
        <w:t>## Low coupling</w:t>
      </w:r>
    </w:p>
    <w:p w14:paraId="3FE0D883" w14:textId="77777777" w:rsidR="007450D3" w:rsidRDefault="007450D3" w:rsidP="007450D3">
      <w:r>
        <w:t>Classes should depend on each other as little as possible.</w:t>
      </w:r>
    </w:p>
    <w:p w14:paraId="2FDEFD9F" w14:textId="77777777" w:rsidR="007450D3" w:rsidRDefault="007450D3" w:rsidP="007450D3"/>
    <w:p w14:paraId="18B49A0D" w14:textId="77777777" w:rsidR="007450D3" w:rsidRDefault="007450D3" w:rsidP="007450D3">
      <w:r>
        <w:t>Low coupling makes changes safer because fewer parts of the system are affected.</w:t>
      </w:r>
    </w:p>
    <w:p w14:paraId="63869DAB" w14:textId="77777777" w:rsidR="007450D3" w:rsidRDefault="007450D3" w:rsidP="007450D3"/>
    <w:p w14:paraId="3E5B84C2" w14:textId="77777777" w:rsidR="007450D3" w:rsidRDefault="007450D3" w:rsidP="007450D3">
      <w:r>
        <w:t>### Good design usually aims for:</w:t>
      </w:r>
    </w:p>
    <w:p w14:paraId="5800E5EF" w14:textId="77777777" w:rsidR="007450D3" w:rsidRDefault="007450D3" w:rsidP="007450D3">
      <w:r>
        <w:t>- high cohesion</w:t>
      </w:r>
    </w:p>
    <w:p w14:paraId="3581EB66" w14:textId="77777777" w:rsidR="007450D3" w:rsidRDefault="007450D3" w:rsidP="007450D3">
      <w:r>
        <w:t>- low coupling</w:t>
      </w:r>
    </w:p>
    <w:p w14:paraId="54307F45" w14:textId="77777777" w:rsidR="007450D3" w:rsidRDefault="007450D3" w:rsidP="007450D3"/>
    <w:p w14:paraId="638F6463" w14:textId="77777777" w:rsidR="007450D3" w:rsidRDefault="007450D3" w:rsidP="007450D3">
      <w:r>
        <w:t>This is a useful interview line because it shows you understand not just objects, but system structure.</w:t>
      </w:r>
    </w:p>
    <w:p w14:paraId="0F0B2081" w14:textId="77777777" w:rsidR="007450D3" w:rsidRDefault="007450D3" w:rsidP="007450D3"/>
    <w:p w14:paraId="38EAB5FA" w14:textId="77777777" w:rsidR="007450D3" w:rsidRDefault="007450D3" w:rsidP="007450D3">
      <w:r>
        <w:t>---</w:t>
      </w:r>
    </w:p>
    <w:p w14:paraId="1F540BBE" w14:textId="77777777" w:rsidR="007450D3" w:rsidRDefault="007450D3" w:rsidP="007450D3"/>
    <w:p w14:paraId="76533C48" w14:textId="77777777" w:rsidR="007450D3" w:rsidRDefault="007450D3" w:rsidP="007450D3">
      <w:r>
        <w:t># Designing classes well</w:t>
      </w:r>
    </w:p>
    <w:p w14:paraId="723C8233" w14:textId="77777777" w:rsidR="007450D3" w:rsidRDefault="007450D3" w:rsidP="007450D3"/>
    <w:p w14:paraId="165BDC09" w14:textId="77777777" w:rsidR="007450D3" w:rsidRDefault="007450D3" w:rsidP="007450D3">
      <w:r>
        <w:t>When designing an object-oriented solution, ask:</w:t>
      </w:r>
    </w:p>
    <w:p w14:paraId="5D150256" w14:textId="77777777" w:rsidR="007450D3" w:rsidRDefault="007450D3" w:rsidP="007450D3"/>
    <w:p w14:paraId="0A077882" w14:textId="77777777" w:rsidR="007450D3" w:rsidRDefault="007450D3" w:rsidP="007450D3">
      <w:r>
        <w:t>1. What are the important domain entities?</w:t>
      </w:r>
    </w:p>
    <w:p w14:paraId="5BA6CFD8" w14:textId="77777777" w:rsidR="007450D3" w:rsidRDefault="007450D3" w:rsidP="007450D3">
      <w:r>
        <w:t>2. What does each object own?</w:t>
      </w:r>
    </w:p>
    <w:p w14:paraId="29806949" w14:textId="77777777" w:rsidR="007450D3" w:rsidRDefault="007450D3" w:rsidP="007450D3">
      <w:r>
        <w:t>3. Which behaviors belong together?</w:t>
      </w:r>
    </w:p>
    <w:p w14:paraId="3E53EADD" w14:textId="77777777" w:rsidR="007450D3" w:rsidRDefault="007450D3" w:rsidP="007450D3">
      <w:r>
        <w:t>4. Which dependencies should be abstracted?</w:t>
      </w:r>
    </w:p>
    <w:p w14:paraId="3465F5DB" w14:textId="77777777" w:rsidR="007450D3" w:rsidRDefault="007450D3" w:rsidP="007450D3">
      <w:r>
        <w:t>5. What can change independently?</w:t>
      </w:r>
    </w:p>
    <w:p w14:paraId="469596AB" w14:textId="77777777" w:rsidR="007450D3" w:rsidRDefault="007450D3" w:rsidP="007450D3">
      <w:r>
        <w:t>6. What invariants must be protected?</w:t>
      </w:r>
    </w:p>
    <w:p w14:paraId="73C1FC3A" w14:textId="77777777" w:rsidR="007450D3" w:rsidRDefault="007450D3" w:rsidP="007450D3"/>
    <w:p w14:paraId="73F642AA" w14:textId="77777777" w:rsidR="007450D3" w:rsidRDefault="007450D3" w:rsidP="007450D3">
      <w:r>
        <w:t>Good class design usually follows the domain, not just the database or UI structure.</w:t>
      </w:r>
    </w:p>
    <w:p w14:paraId="49686EDD" w14:textId="77777777" w:rsidR="007450D3" w:rsidRDefault="007450D3" w:rsidP="007450D3"/>
    <w:p w14:paraId="4671FEE8" w14:textId="77777777" w:rsidR="007450D3" w:rsidRDefault="007450D3" w:rsidP="007450D3">
      <w:r>
        <w:t>---</w:t>
      </w:r>
    </w:p>
    <w:p w14:paraId="1E4CF655" w14:textId="77777777" w:rsidR="007450D3" w:rsidRDefault="007450D3" w:rsidP="007450D3"/>
    <w:p w14:paraId="0992CB83" w14:textId="77777777" w:rsidR="007450D3" w:rsidRDefault="007450D3" w:rsidP="007450D3">
      <w:r>
        <w:t># Example: Library system</w:t>
      </w:r>
    </w:p>
    <w:p w14:paraId="5F960FA5" w14:textId="77777777" w:rsidR="007450D3" w:rsidRDefault="007450D3" w:rsidP="007450D3"/>
    <w:p w14:paraId="1AE3097B" w14:textId="77777777" w:rsidR="007450D3" w:rsidRDefault="007450D3" w:rsidP="007450D3">
      <w:r>
        <w:t>Suppose you design a library system.</w:t>
      </w:r>
    </w:p>
    <w:p w14:paraId="12EF73AD" w14:textId="77777777" w:rsidR="007450D3" w:rsidRDefault="007450D3" w:rsidP="007450D3"/>
    <w:p w14:paraId="07356BF9" w14:textId="77777777" w:rsidR="007450D3" w:rsidRDefault="007450D3" w:rsidP="007450D3">
      <w:r>
        <w:t>Possible objects:</w:t>
      </w:r>
    </w:p>
    <w:p w14:paraId="277BE4CF" w14:textId="77777777" w:rsidR="007450D3" w:rsidRDefault="007450D3" w:rsidP="007450D3">
      <w:r>
        <w:t>- `Book`</w:t>
      </w:r>
    </w:p>
    <w:p w14:paraId="57059943" w14:textId="77777777" w:rsidR="007450D3" w:rsidRDefault="007450D3" w:rsidP="007450D3">
      <w:r>
        <w:t>- `Member`</w:t>
      </w:r>
    </w:p>
    <w:p w14:paraId="0CD584CC" w14:textId="77777777" w:rsidR="007450D3" w:rsidRDefault="007450D3" w:rsidP="007450D3">
      <w:r>
        <w:t>- `Loan`</w:t>
      </w:r>
    </w:p>
    <w:p w14:paraId="76543756" w14:textId="77777777" w:rsidR="007450D3" w:rsidRDefault="007450D3" w:rsidP="007450D3">
      <w:r>
        <w:t>- `LibraryCatalog`</w:t>
      </w:r>
    </w:p>
    <w:p w14:paraId="17DBC50C" w14:textId="77777777" w:rsidR="007450D3" w:rsidRDefault="007450D3" w:rsidP="007450D3">
      <w:r>
        <w:t>- `LoanService`</w:t>
      </w:r>
    </w:p>
    <w:p w14:paraId="652318ED" w14:textId="77777777" w:rsidR="007450D3" w:rsidRDefault="007450D3" w:rsidP="007450D3"/>
    <w:p w14:paraId="0E802573" w14:textId="77777777" w:rsidR="007450D3" w:rsidRDefault="007450D3" w:rsidP="007450D3">
      <w:r>
        <w:t>A bad design would make one giant `LibraryManager` class that does everything.</w:t>
      </w:r>
    </w:p>
    <w:p w14:paraId="65296F16" w14:textId="77777777" w:rsidR="007450D3" w:rsidRDefault="007450D3" w:rsidP="007450D3"/>
    <w:p w14:paraId="019795AF" w14:textId="77777777" w:rsidR="007450D3" w:rsidRDefault="007450D3" w:rsidP="007450D3">
      <w:r>
        <w:t>A better design is to separate:</w:t>
      </w:r>
    </w:p>
    <w:p w14:paraId="2F560343" w14:textId="77777777" w:rsidR="007450D3" w:rsidRDefault="007450D3" w:rsidP="007450D3">
      <w:r>
        <w:t>- catalog lookup</w:t>
      </w:r>
    </w:p>
    <w:p w14:paraId="11C7ED06" w14:textId="77777777" w:rsidR="007450D3" w:rsidRDefault="007450D3" w:rsidP="007450D3">
      <w:r>
        <w:t>- loan rules</w:t>
      </w:r>
    </w:p>
    <w:p w14:paraId="3DDCA954" w14:textId="77777777" w:rsidR="007450D3" w:rsidRDefault="007450D3" w:rsidP="007450D3">
      <w:r>
        <w:t>- notifications</w:t>
      </w:r>
    </w:p>
    <w:p w14:paraId="5558C8CE" w14:textId="77777777" w:rsidR="007450D3" w:rsidRDefault="007450D3" w:rsidP="007450D3">
      <w:r>
        <w:t>- persistence</w:t>
      </w:r>
    </w:p>
    <w:p w14:paraId="4A1C5B5B" w14:textId="77777777" w:rsidR="007450D3" w:rsidRDefault="007450D3" w:rsidP="007450D3"/>
    <w:p w14:paraId="3CE987B4" w14:textId="77777777" w:rsidR="007450D3" w:rsidRDefault="007450D3" w:rsidP="007450D3">
      <w:r>
        <w:t>This keeps responsibilities focused and easier to maintain.</w:t>
      </w:r>
    </w:p>
    <w:p w14:paraId="6607CF77" w14:textId="77777777" w:rsidR="007450D3" w:rsidRDefault="007450D3" w:rsidP="007450D3"/>
    <w:p w14:paraId="54AF0895" w14:textId="77777777" w:rsidR="007450D3" w:rsidRDefault="007450D3" w:rsidP="007450D3">
      <w:r>
        <w:t>---</w:t>
      </w:r>
    </w:p>
    <w:p w14:paraId="59E91BBC" w14:textId="77777777" w:rsidR="007450D3" w:rsidRDefault="007450D3" w:rsidP="007450D3"/>
    <w:p w14:paraId="5ED9F2CE" w14:textId="77777777" w:rsidR="007450D3" w:rsidRDefault="007450D3" w:rsidP="007450D3">
      <w:r>
        <w:t># Common OOD patterns</w:t>
      </w:r>
    </w:p>
    <w:p w14:paraId="6A44BE2C" w14:textId="77777777" w:rsidR="007450D3" w:rsidRDefault="007450D3" w:rsidP="007450D3"/>
    <w:p w14:paraId="6A40890E" w14:textId="77777777" w:rsidR="007450D3" w:rsidRDefault="007450D3" w:rsidP="007450D3">
      <w:r>
        <w:t>OOD principles often show up through design patterns.</w:t>
      </w:r>
    </w:p>
    <w:p w14:paraId="48D6CD94" w14:textId="77777777" w:rsidR="007450D3" w:rsidRDefault="007450D3" w:rsidP="007450D3"/>
    <w:p w14:paraId="73998B64" w14:textId="77777777" w:rsidR="007450D3" w:rsidRDefault="007450D3" w:rsidP="007450D3">
      <w:r>
        <w:t>## Strategy</w:t>
      </w:r>
    </w:p>
    <w:p w14:paraId="6485795B" w14:textId="77777777" w:rsidR="007450D3" w:rsidRDefault="007450D3" w:rsidP="007450D3">
      <w:r>
        <w:t>Use when you want to switch behavior at runtime.</w:t>
      </w:r>
    </w:p>
    <w:p w14:paraId="6F8D85FA" w14:textId="77777777" w:rsidR="007450D3" w:rsidRDefault="007450D3" w:rsidP="007450D3"/>
    <w:p w14:paraId="2359B392" w14:textId="77777777" w:rsidR="007450D3" w:rsidRDefault="007450D3" w:rsidP="007450D3">
      <w:r>
        <w:t>Example: different discount algorithms.</w:t>
      </w:r>
    </w:p>
    <w:p w14:paraId="434AA34F" w14:textId="77777777" w:rsidR="007450D3" w:rsidRDefault="007450D3" w:rsidP="007450D3"/>
    <w:p w14:paraId="2167DB2D" w14:textId="77777777" w:rsidR="007450D3" w:rsidRDefault="007450D3" w:rsidP="007450D3">
      <w:r>
        <w:t>## Factory</w:t>
      </w:r>
    </w:p>
    <w:p w14:paraId="28502025" w14:textId="77777777" w:rsidR="007450D3" w:rsidRDefault="007450D3" w:rsidP="007450D3">
      <w:r>
        <w:t>Use when you want to hide object creation logic.</w:t>
      </w:r>
    </w:p>
    <w:p w14:paraId="24EDFA45" w14:textId="77777777" w:rsidR="007450D3" w:rsidRDefault="007450D3" w:rsidP="007450D3"/>
    <w:p w14:paraId="58A6DFD6" w14:textId="77777777" w:rsidR="007450D3" w:rsidRDefault="007450D3" w:rsidP="007450D3">
      <w:r>
        <w:t>## Observer</w:t>
      </w:r>
    </w:p>
    <w:p w14:paraId="14E60C7B" w14:textId="77777777" w:rsidR="007450D3" w:rsidRDefault="007450D3" w:rsidP="007450D3">
      <w:r>
        <w:t>Use when one object needs to notify many others of changes.</w:t>
      </w:r>
    </w:p>
    <w:p w14:paraId="58798833" w14:textId="77777777" w:rsidR="007450D3" w:rsidRDefault="007450D3" w:rsidP="007450D3"/>
    <w:p w14:paraId="496AEB3D" w14:textId="77777777" w:rsidR="007450D3" w:rsidRDefault="007450D3" w:rsidP="007450D3">
      <w:r>
        <w:t>## Adapter</w:t>
      </w:r>
    </w:p>
    <w:p w14:paraId="25CF4D6B" w14:textId="77777777" w:rsidR="007450D3" w:rsidRDefault="007450D3" w:rsidP="007450D3">
      <w:r>
        <w:t>Use when you need to make one interface compatible with another.</w:t>
      </w:r>
    </w:p>
    <w:p w14:paraId="1CD9B593" w14:textId="77777777" w:rsidR="007450D3" w:rsidRDefault="007450D3" w:rsidP="007450D3"/>
    <w:p w14:paraId="6717889D" w14:textId="77777777" w:rsidR="007450D3" w:rsidRDefault="007450D3" w:rsidP="007450D3">
      <w:r>
        <w:t>## Decorator</w:t>
      </w:r>
    </w:p>
    <w:p w14:paraId="0CE0E26E" w14:textId="77777777" w:rsidR="007450D3" w:rsidRDefault="007450D3" w:rsidP="007450D3">
      <w:r>
        <w:t>Use when you want to add behavior without changing the original class.</w:t>
      </w:r>
    </w:p>
    <w:p w14:paraId="2A5B3EF3" w14:textId="77777777" w:rsidR="007450D3" w:rsidRDefault="007450D3" w:rsidP="007450D3"/>
    <w:p w14:paraId="098AB178" w14:textId="77777777" w:rsidR="007450D3" w:rsidRDefault="007450D3" w:rsidP="007450D3">
      <w:r>
        <w:t>These patterns are not goals by themselves, they are tools for applying principles cleanly.</w:t>
      </w:r>
    </w:p>
    <w:p w14:paraId="28C6FD1F" w14:textId="77777777" w:rsidR="007450D3" w:rsidRDefault="007450D3" w:rsidP="007450D3"/>
    <w:p w14:paraId="74E94E66" w14:textId="77777777" w:rsidR="007450D3" w:rsidRDefault="007450D3" w:rsidP="007450D3">
      <w:r>
        <w:t>---</w:t>
      </w:r>
    </w:p>
    <w:p w14:paraId="35718B7A" w14:textId="77777777" w:rsidR="007450D3" w:rsidRDefault="007450D3" w:rsidP="007450D3"/>
    <w:p w14:paraId="60009ADD" w14:textId="77777777" w:rsidR="007450D3" w:rsidRDefault="007450D3" w:rsidP="007450D3">
      <w:r>
        <w:lastRenderedPageBreak/>
        <w:t># Common mistakes in OOD</w:t>
      </w:r>
    </w:p>
    <w:p w14:paraId="1241FE6F" w14:textId="77777777" w:rsidR="007450D3" w:rsidRDefault="007450D3" w:rsidP="007450D3"/>
    <w:p w14:paraId="08CA9C41" w14:textId="77777777" w:rsidR="007450D3" w:rsidRDefault="007450D3" w:rsidP="007450D3">
      <w:r>
        <w:t>## Overusing inheritance</w:t>
      </w:r>
    </w:p>
    <w:p w14:paraId="5FD9185E" w14:textId="77777777" w:rsidR="007450D3" w:rsidRDefault="007450D3" w:rsidP="007450D3">
      <w:r>
        <w:t>This creates rigid hierarchies and fragile code.</w:t>
      </w:r>
    </w:p>
    <w:p w14:paraId="2688B52D" w14:textId="77777777" w:rsidR="007450D3" w:rsidRDefault="007450D3" w:rsidP="007450D3"/>
    <w:p w14:paraId="659B4FD2" w14:textId="77777777" w:rsidR="007450D3" w:rsidRDefault="007450D3" w:rsidP="007450D3">
      <w:r>
        <w:t>## Giant classes</w:t>
      </w:r>
    </w:p>
    <w:p w14:paraId="12520847" w14:textId="77777777" w:rsidR="007450D3" w:rsidRDefault="007450D3" w:rsidP="007450D3">
      <w:r>
        <w:t>These violate single responsibility and become hard to maintain.</w:t>
      </w:r>
    </w:p>
    <w:p w14:paraId="70144F3A" w14:textId="77777777" w:rsidR="007450D3" w:rsidRDefault="007450D3" w:rsidP="007450D3"/>
    <w:p w14:paraId="56305031" w14:textId="77777777" w:rsidR="007450D3" w:rsidRDefault="007450D3" w:rsidP="007450D3">
      <w:r>
        <w:t>## Tight coupling</w:t>
      </w:r>
    </w:p>
    <w:p w14:paraId="168145D7" w14:textId="77777777" w:rsidR="007450D3" w:rsidRDefault="007450D3" w:rsidP="007450D3">
      <w:r>
        <w:t>If every class depends directly on concrete implementations, testing and refactoring become painful.</w:t>
      </w:r>
    </w:p>
    <w:p w14:paraId="7860FB01" w14:textId="77777777" w:rsidR="007450D3" w:rsidRDefault="007450D3" w:rsidP="007450D3"/>
    <w:p w14:paraId="3B8A5484" w14:textId="77777777" w:rsidR="007450D3" w:rsidRDefault="007450D3" w:rsidP="007450D3">
      <w:r>
        <w:t>## Anemic domain model</w:t>
      </w:r>
    </w:p>
    <w:p w14:paraId="44D92F3C" w14:textId="77777777" w:rsidR="007450D3" w:rsidRDefault="007450D3" w:rsidP="007450D3">
      <w:r>
        <w:t>This is when objects hold only data, while all logic lives in services. Sometimes this is fine, but often it means the design is not taking advantage of OOP properly.</w:t>
      </w:r>
    </w:p>
    <w:p w14:paraId="5AF5DE1F" w14:textId="77777777" w:rsidR="007450D3" w:rsidRDefault="007450D3" w:rsidP="007450D3"/>
    <w:p w14:paraId="2557367C" w14:textId="77777777" w:rsidR="007450D3" w:rsidRDefault="007450D3" w:rsidP="007450D3">
      <w:r>
        <w:t>## Premature abstraction</w:t>
      </w:r>
    </w:p>
    <w:p w14:paraId="1DD20A1E" w14:textId="77777777" w:rsidR="007450D3" w:rsidRDefault="007450D3" w:rsidP="007450D3">
      <w:r>
        <w:t>Creating interfaces and layers too early can make the system more complex than needed.</w:t>
      </w:r>
    </w:p>
    <w:p w14:paraId="1DDAD6ED" w14:textId="77777777" w:rsidR="007450D3" w:rsidRDefault="007450D3" w:rsidP="007450D3"/>
    <w:p w14:paraId="6F73F426" w14:textId="77777777" w:rsidR="007450D3" w:rsidRDefault="007450D3" w:rsidP="007450D3">
      <w:r>
        <w:t>Good design balances simplicity and extensibility.</w:t>
      </w:r>
    </w:p>
    <w:p w14:paraId="4E6A3C88" w14:textId="77777777" w:rsidR="007450D3" w:rsidRDefault="007450D3" w:rsidP="007450D3"/>
    <w:p w14:paraId="5CA10871" w14:textId="77777777" w:rsidR="007450D3" w:rsidRDefault="007450D3" w:rsidP="007450D3">
      <w:r>
        <w:t>---</w:t>
      </w:r>
    </w:p>
    <w:p w14:paraId="28CDCB7E" w14:textId="77777777" w:rsidR="007450D3" w:rsidRDefault="007450D3" w:rsidP="007450D3"/>
    <w:p w14:paraId="7A045E96" w14:textId="77777777" w:rsidR="007450D3" w:rsidRDefault="007450D3" w:rsidP="007450D3">
      <w:r>
        <w:lastRenderedPageBreak/>
        <w:t># OOD in interviews</w:t>
      </w:r>
    </w:p>
    <w:p w14:paraId="14AD9B14" w14:textId="77777777" w:rsidR="007450D3" w:rsidRDefault="007450D3" w:rsidP="007450D3"/>
    <w:p w14:paraId="63230809" w14:textId="77777777" w:rsidR="007450D3" w:rsidRDefault="007450D3" w:rsidP="007450D3">
      <w:r>
        <w:t>When solving design problems, good OOD usually means:</w:t>
      </w:r>
    </w:p>
    <w:p w14:paraId="51F81CD5" w14:textId="77777777" w:rsidR="007450D3" w:rsidRDefault="007450D3" w:rsidP="007450D3"/>
    <w:p w14:paraId="3676EFDF" w14:textId="77777777" w:rsidR="007450D3" w:rsidRDefault="007450D3" w:rsidP="007450D3">
      <w:r>
        <w:t>- identify core entities</w:t>
      </w:r>
    </w:p>
    <w:p w14:paraId="0BDD0559" w14:textId="77777777" w:rsidR="007450D3" w:rsidRDefault="007450D3" w:rsidP="007450D3">
      <w:r>
        <w:t>- define responsibilities clearly</w:t>
      </w:r>
    </w:p>
    <w:p w14:paraId="3922D7D0" w14:textId="77777777" w:rsidR="007450D3" w:rsidRDefault="007450D3" w:rsidP="007450D3">
      <w:r>
        <w:t>- keep classes small and focused</w:t>
      </w:r>
    </w:p>
    <w:p w14:paraId="08BE0E0C" w14:textId="77777777" w:rsidR="007450D3" w:rsidRDefault="007450D3" w:rsidP="007450D3">
      <w:r>
        <w:t>- use interfaces for interchangeable behavior</w:t>
      </w:r>
    </w:p>
    <w:p w14:paraId="7E2DA0C5" w14:textId="77777777" w:rsidR="007450D3" w:rsidRDefault="007450D3" w:rsidP="007450D3">
      <w:r>
        <w:t>- prefer composition over deep inheritance</w:t>
      </w:r>
    </w:p>
    <w:p w14:paraId="377DB189" w14:textId="77777777" w:rsidR="007450D3" w:rsidRDefault="007450D3" w:rsidP="007450D3">
      <w:r>
        <w:t>- protect invariants inside objects</w:t>
      </w:r>
    </w:p>
    <w:p w14:paraId="6C1093EF" w14:textId="77777777" w:rsidR="007450D3" w:rsidRDefault="007450D3" w:rsidP="007450D3">
      <w:r>
        <w:t>- show how the design can evolve</w:t>
      </w:r>
    </w:p>
    <w:p w14:paraId="53081662" w14:textId="77777777" w:rsidR="007450D3" w:rsidRDefault="007450D3" w:rsidP="007450D3"/>
    <w:p w14:paraId="784F906E" w14:textId="77777777" w:rsidR="007450D3" w:rsidRDefault="007450D3" w:rsidP="007450D3">
      <w:r>
        <w:t>A strong interview answer often sounds like:</w:t>
      </w:r>
    </w:p>
    <w:p w14:paraId="1F64BC35" w14:textId="77777777" w:rsidR="007450D3" w:rsidRDefault="007450D3" w:rsidP="007450D3">
      <w:r>
        <w:t>“`OrderService` should orchestrate the process, `Inventory` should own stock rules, and `PaymentProcessor` should be an abstraction so we can swap implementations without changing the checkout flow.”</w:t>
      </w:r>
    </w:p>
    <w:p w14:paraId="7694F49F" w14:textId="77777777" w:rsidR="007450D3" w:rsidRDefault="007450D3" w:rsidP="007450D3"/>
    <w:p w14:paraId="4B7980E1" w14:textId="77777777" w:rsidR="007450D3" w:rsidRDefault="007450D3" w:rsidP="007450D3">
      <w:r>
        <w:t>That shows clean thinking.</w:t>
      </w:r>
    </w:p>
    <w:p w14:paraId="0F52212A" w14:textId="77777777" w:rsidR="007450D3" w:rsidRDefault="007450D3" w:rsidP="007450D3"/>
    <w:p w14:paraId="5CCF1189" w14:textId="77777777" w:rsidR="007450D3" w:rsidRDefault="007450D3" w:rsidP="007450D3">
      <w:r>
        <w:t>---</w:t>
      </w:r>
    </w:p>
    <w:p w14:paraId="0EE0A757" w14:textId="77777777" w:rsidR="007450D3" w:rsidRDefault="007450D3" w:rsidP="007450D3"/>
    <w:p w14:paraId="5B805DAA" w14:textId="77777777" w:rsidR="007450D3" w:rsidRDefault="007450D3" w:rsidP="007450D3">
      <w:r>
        <w:t># Final mental model</w:t>
      </w:r>
    </w:p>
    <w:p w14:paraId="66963146" w14:textId="77777777" w:rsidR="007450D3" w:rsidRDefault="007450D3" w:rsidP="007450D3"/>
    <w:p w14:paraId="2AED4790" w14:textId="77777777" w:rsidR="007450D3" w:rsidRDefault="007450D3" w:rsidP="007450D3">
      <w:r>
        <w:lastRenderedPageBreak/>
        <w:t>Object-oriented design is about **modeling the domain with objects that own both data and behavior**, while keeping responsibilities focused and dependencies flexible.</w:t>
      </w:r>
    </w:p>
    <w:p w14:paraId="6BDF1FD3" w14:textId="77777777" w:rsidR="007450D3" w:rsidRDefault="007450D3" w:rsidP="007450D3"/>
    <w:p w14:paraId="69D4CA8D" w14:textId="77777777" w:rsidR="007450D3" w:rsidRDefault="007450D3" w:rsidP="007450D3">
      <w:r>
        <w:t>The most important habits are:</w:t>
      </w:r>
    </w:p>
    <w:p w14:paraId="236B6874" w14:textId="77777777" w:rsidR="007450D3" w:rsidRDefault="007450D3" w:rsidP="007450D3">
      <w:r>
        <w:t>- encapsulate state</w:t>
      </w:r>
    </w:p>
    <w:p w14:paraId="6A92ECD3" w14:textId="77777777" w:rsidR="007450D3" w:rsidRDefault="007450D3" w:rsidP="007450D3">
      <w:r>
        <w:t>- abstract implementation details</w:t>
      </w:r>
    </w:p>
    <w:p w14:paraId="21944DD2" w14:textId="77777777" w:rsidR="007450D3" w:rsidRDefault="007450D3" w:rsidP="007450D3">
      <w:r>
        <w:t>- use polymorphism for extensibility</w:t>
      </w:r>
    </w:p>
    <w:p w14:paraId="517A2BBB" w14:textId="77777777" w:rsidR="007450D3" w:rsidRDefault="007450D3" w:rsidP="007450D3">
      <w:r>
        <w:t>- prefer composition over inheritance</w:t>
      </w:r>
    </w:p>
    <w:p w14:paraId="56EC98D9" w14:textId="77777777" w:rsidR="007450D3" w:rsidRDefault="007450D3" w:rsidP="007450D3">
      <w:r>
        <w:t>- keep classes cohesive and loosely coupled</w:t>
      </w:r>
    </w:p>
    <w:p w14:paraId="4DB09698" w14:textId="77777777" w:rsidR="007450D3" w:rsidRDefault="007450D3" w:rsidP="007450D3">
      <w:r>
        <w:t>- follow SOLID where it helps</w:t>
      </w:r>
    </w:p>
    <w:p w14:paraId="0A8E364A" w14:textId="77777777" w:rsidR="007450D3" w:rsidRDefault="007450D3" w:rsidP="007450D3"/>
    <w:p w14:paraId="0CC56C09" w14:textId="77777777" w:rsidR="007450D3" w:rsidRDefault="007450D3" w:rsidP="007450D3">
      <w:r>
        <w:t>If you want, I can next explain one of these in more depth:</w:t>
      </w:r>
    </w:p>
    <w:p w14:paraId="0CCE3CC3" w14:textId="77777777" w:rsidR="007450D3" w:rsidRDefault="007450D3" w:rsidP="007450D3">
      <w:r>
        <w:t>1. **SOLID with real examples**</w:t>
      </w:r>
    </w:p>
    <w:p w14:paraId="5EFDADC0" w14:textId="77777777" w:rsidR="007450D3" w:rsidRDefault="007450D3" w:rsidP="007450D3">
      <w:r>
        <w:t>2. **Composition vs inheritance**</w:t>
      </w:r>
    </w:p>
    <w:p w14:paraId="44FF7F55" w14:textId="77777777" w:rsidR="007450D3" w:rsidRDefault="007450D3" w:rsidP="007450D3">
      <w:r>
        <w:t>3. **Design patterns with OOD**</w:t>
      </w:r>
    </w:p>
    <w:p w14:paraId="6803143E" w14:textId="18C4BEE4" w:rsidR="007450D3" w:rsidRDefault="007450D3" w:rsidP="007450D3">
      <w:r>
        <w:t>4. **How to apply OOD in system design interviews**</w:t>
      </w:r>
    </w:p>
    <w:p w14:paraId="50403FD0" w14:textId="77777777" w:rsidR="007450D3" w:rsidRDefault="007450D3" w:rsidP="007450D3"/>
    <w:p w14:paraId="16B5B3A1" w14:textId="77777777" w:rsidR="007450D3" w:rsidRDefault="007450D3" w:rsidP="00FC1FE3">
      <w:pPr>
        <w:pStyle w:val="Heading1"/>
        <w:numPr>
          <w:ilvl w:val="0"/>
          <w:numId w:val="13"/>
        </w:numPr>
        <w:jc w:val="center"/>
      </w:pPr>
      <w:bookmarkStart w:id="1" w:name="_Toc234595909"/>
      <w:r>
        <w:t>Java 8 Features</w:t>
      </w:r>
      <w:bookmarkEnd w:id="1"/>
    </w:p>
    <w:p w14:paraId="76257991" w14:textId="77777777" w:rsidR="007450D3" w:rsidRPr="00C852DB" w:rsidRDefault="007450D3" w:rsidP="007450D3"/>
    <w:p w14:paraId="6BB096B9" w14:textId="4693A76A" w:rsidR="008D4632" w:rsidRDefault="008D4632" w:rsidP="008D4632">
      <w:r>
        <w:t xml:space="preserve">Java 8 was a major release because it introduced functional programming concepts into Java and changed how many developers write code. The two most important features are **lambda expressions** and the **Stream API**, but Java 8 also </w:t>
      </w:r>
      <w:r>
        <w:lastRenderedPageBreak/>
        <w:t>added several practical improvements that are still widely used today.</w:t>
      </w:r>
    </w:p>
    <w:p w14:paraId="66A9C0CC" w14:textId="77777777" w:rsidR="007450D3" w:rsidRDefault="007450D3" w:rsidP="008D4632"/>
    <w:p w14:paraId="70932ABE" w14:textId="77777777" w:rsidR="008D4632" w:rsidRDefault="008D4632" w:rsidP="008D4632"/>
    <w:p w14:paraId="58DBBED2" w14:textId="179D9B67" w:rsidR="008D4632" w:rsidRDefault="008D4632" w:rsidP="008D4632">
      <w:r>
        <w:t xml:space="preserve">## </w:t>
      </w:r>
      <w:r w:rsidRPr="005C7B4C">
        <w:rPr>
          <w:b/>
          <w:bCs/>
        </w:rPr>
        <w:t>1. Lambda Expressions</w:t>
      </w:r>
      <w:r w:rsidR="000E12D4">
        <w:rPr>
          <w:b/>
          <w:bCs/>
        </w:rPr>
        <w:fldChar w:fldCharType="begin"/>
      </w:r>
      <w:r w:rsidR="000E12D4">
        <w:instrText xml:space="preserve"> XE "</w:instrText>
      </w:r>
      <w:r w:rsidR="000E12D4" w:rsidRPr="00726EA2">
        <w:rPr>
          <w:b/>
          <w:bCs/>
        </w:rPr>
        <w:instrText>Lambda Expressions</w:instrText>
      </w:r>
      <w:r w:rsidR="000E12D4">
        <w:instrText xml:space="preserve">" </w:instrText>
      </w:r>
      <w:r w:rsidR="000E12D4">
        <w:rPr>
          <w:b/>
          <w:bCs/>
        </w:rPr>
        <w:fldChar w:fldCharType="end"/>
      </w:r>
      <w:r w:rsidR="004233B5">
        <w:rPr>
          <w:b/>
          <w:bCs/>
        </w:rPr>
        <w:fldChar w:fldCharType="begin"/>
      </w:r>
      <w:r w:rsidR="004233B5">
        <w:instrText xml:space="preserve"> XE "</w:instrText>
      </w:r>
      <w:r w:rsidR="004233B5" w:rsidRPr="00726EA2">
        <w:rPr>
          <w:b/>
          <w:bCs/>
        </w:rPr>
        <w:instrText>Lambda Expressions</w:instrText>
      </w:r>
      <w:r w:rsidR="004233B5">
        <w:instrText xml:space="preserve">" </w:instrText>
      </w:r>
      <w:r w:rsidR="004233B5">
        <w:rPr>
          <w:b/>
          <w:bCs/>
        </w:rPr>
        <w:fldChar w:fldCharType="end"/>
      </w:r>
      <w:r w:rsidR="004233B5">
        <w:rPr>
          <w:b/>
          <w:bCs/>
        </w:rPr>
        <w:fldChar w:fldCharType="begin"/>
      </w:r>
      <w:r w:rsidR="004233B5">
        <w:instrText xml:space="preserve"> XE "</w:instrText>
      </w:r>
      <w:r w:rsidR="004233B5" w:rsidRPr="00726EA2">
        <w:rPr>
          <w:b/>
          <w:bCs/>
        </w:rPr>
        <w:instrText>Lambda Expressions</w:instrText>
      </w:r>
      <w:r w:rsidR="004233B5">
        <w:instrText xml:space="preserve">" </w:instrText>
      </w:r>
      <w:r w:rsidR="004233B5">
        <w:rPr>
          <w:b/>
          <w:bCs/>
        </w:rPr>
        <w:fldChar w:fldCharType="end"/>
      </w:r>
      <w:r w:rsidR="004233B5">
        <w:rPr>
          <w:b/>
          <w:bCs/>
        </w:rPr>
        <w:fldChar w:fldCharType="begin"/>
      </w:r>
      <w:r w:rsidR="004233B5">
        <w:instrText xml:space="preserve"> XE "</w:instrText>
      </w:r>
      <w:r w:rsidR="004233B5" w:rsidRPr="00726EA2">
        <w:rPr>
          <w:b/>
          <w:bCs/>
        </w:rPr>
        <w:instrText>Lambda Expressions</w:instrText>
      </w:r>
      <w:r w:rsidR="004233B5">
        <w:instrText xml:space="preserve">" </w:instrText>
      </w:r>
      <w:r w:rsidR="004233B5">
        <w:rPr>
          <w:b/>
          <w:bCs/>
        </w:rPr>
        <w:fldChar w:fldCharType="end"/>
      </w:r>
    </w:p>
    <w:p w14:paraId="01346B9D" w14:textId="77777777" w:rsidR="008D4632" w:rsidRDefault="008D4632" w:rsidP="008D4632"/>
    <w:p w14:paraId="53111A09" w14:textId="77777777" w:rsidR="008D4632" w:rsidRDefault="008D4632" w:rsidP="008D4632">
      <w:r>
        <w:t>Lambda expressions let you write anonymous functions in a shorter and cleaner way.</w:t>
      </w:r>
    </w:p>
    <w:p w14:paraId="5220A75B" w14:textId="77777777" w:rsidR="008D4632" w:rsidRDefault="008D4632" w:rsidP="008D4632"/>
    <w:p w14:paraId="49C13C6D" w14:textId="77777777" w:rsidR="008D4632" w:rsidRDefault="008D4632" w:rsidP="008D4632">
      <w:r>
        <w:t>Before Java 8, if you wanted to pass behavior, you usually used an anonymous inner class.</w:t>
      </w:r>
    </w:p>
    <w:p w14:paraId="153810CB" w14:textId="77777777" w:rsidR="008D4632" w:rsidRDefault="008D4632" w:rsidP="008D4632"/>
    <w:p w14:paraId="22E90481" w14:textId="77777777" w:rsidR="008D4632" w:rsidRDefault="008D4632" w:rsidP="008D4632">
      <w:r>
        <w:t>### Before Java 8</w:t>
      </w:r>
    </w:p>
    <w:p w14:paraId="605E8AA6" w14:textId="77777777" w:rsidR="008D4632" w:rsidRDefault="008D4632" w:rsidP="008D4632">
      <w:r>
        <w:t>```java</w:t>
      </w:r>
    </w:p>
    <w:p w14:paraId="25F9EE94" w14:textId="77777777" w:rsidR="008D4632" w:rsidRDefault="008D4632" w:rsidP="008D4632">
      <w:r>
        <w:t>Runnable r = new Runnable() {</w:t>
      </w:r>
    </w:p>
    <w:p w14:paraId="0042694E" w14:textId="77777777" w:rsidR="008D4632" w:rsidRDefault="008D4632" w:rsidP="008D4632">
      <w:r>
        <w:t xml:space="preserve">    @Override</w:t>
      </w:r>
    </w:p>
    <w:p w14:paraId="0ECE7808" w14:textId="77777777" w:rsidR="008D4632" w:rsidRDefault="008D4632" w:rsidP="008D4632">
      <w:r>
        <w:t xml:space="preserve">    public void run() {</w:t>
      </w:r>
    </w:p>
    <w:p w14:paraId="21DF8235" w14:textId="77777777" w:rsidR="008D4632" w:rsidRDefault="008D4632" w:rsidP="008D4632">
      <w:r>
        <w:t xml:space="preserve">        System.out.println("Hello");</w:t>
      </w:r>
    </w:p>
    <w:p w14:paraId="1692EF0C" w14:textId="77777777" w:rsidR="008D4632" w:rsidRDefault="008D4632" w:rsidP="008D4632">
      <w:r>
        <w:t xml:space="preserve">    }</w:t>
      </w:r>
    </w:p>
    <w:p w14:paraId="1DE96977" w14:textId="77777777" w:rsidR="008D4632" w:rsidRDefault="008D4632" w:rsidP="008D4632">
      <w:r>
        <w:t>};</w:t>
      </w:r>
    </w:p>
    <w:p w14:paraId="1E7FC65C" w14:textId="77777777" w:rsidR="008D4632" w:rsidRDefault="008D4632" w:rsidP="008D4632">
      <w:r>
        <w:t>```</w:t>
      </w:r>
    </w:p>
    <w:p w14:paraId="26E97FE1" w14:textId="77777777" w:rsidR="008D4632" w:rsidRDefault="008D4632" w:rsidP="008D4632"/>
    <w:p w14:paraId="66DBA703" w14:textId="77777777" w:rsidR="008D4632" w:rsidRDefault="008D4632" w:rsidP="008D4632">
      <w:r>
        <w:t>### With Java 8</w:t>
      </w:r>
    </w:p>
    <w:p w14:paraId="13A31AD9" w14:textId="77777777" w:rsidR="008D4632" w:rsidRDefault="008D4632" w:rsidP="008D4632">
      <w:r>
        <w:t>```java</w:t>
      </w:r>
    </w:p>
    <w:p w14:paraId="7349BADD" w14:textId="77777777" w:rsidR="008D4632" w:rsidRDefault="008D4632" w:rsidP="008D4632">
      <w:r>
        <w:t>Runnable r = () -&gt; System.out.println("Hello");</w:t>
      </w:r>
    </w:p>
    <w:p w14:paraId="6E92ADCA" w14:textId="77777777" w:rsidR="008D4632" w:rsidRDefault="008D4632" w:rsidP="008D4632">
      <w:r>
        <w:lastRenderedPageBreak/>
        <w:t>```</w:t>
      </w:r>
    </w:p>
    <w:p w14:paraId="0C2201D1" w14:textId="77777777" w:rsidR="008D4632" w:rsidRDefault="008D4632" w:rsidP="008D4632"/>
    <w:p w14:paraId="4D4FE88E" w14:textId="77777777" w:rsidR="0070509A" w:rsidRDefault="0070509A" w:rsidP="008D4632"/>
    <w:p w14:paraId="0FAC63E7" w14:textId="77777777" w:rsidR="008D4632" w:rsidRDefault="008D4632" w:rsidP="008D4632">
      <w:r>
        <w:t>### Why it matters</w:t>
      </w:r>
    </w:p>
    <w:p w14:paraId="63815880" w14:textId="77777777" w:rsidR="008D4632" w:rsidRDefault="008D4632" w:rsidP="008D4632">
      <w:r>
        <w:t>- less boilerplate</w:t>
      </w:r>
    </w:p>
    <w:p w14:paraId="742D208E" w14:textId="77777777" w:rsidR="008D4632" w:rsidRDefault="008D4632" w:rsidP="008D4632">
      <w:r>
        <w:t>- more readable code</w:t>
      </w:r>
    </w:p>
    <w:p w14:paraId="0246E3AC" w14:textId="77777777" w:rsidR="008D4632" w:rsidRDefault="008D4632" w:rsidP="008D4632">
      <w:r>
        <w:t>- enables functional programming style</w:t>
      </w:r>
    </w:p>
    <w:p w14:paraId="7498E92A" w14:textId="77777777" w:rsidR="008D4632" w:rsidRDefault="008D4632" w:rsidP="008D4632"/>
    <w:p w14:paraId="2935EC7E" w14:textId="77777777" w:rsidR="008D4632" w:rsidRDefault="008D4632" w:rsidP="008D4632">
      <w:r>
        <w:t>Lambdas work with **functional interfaces**, which are interfaces with exactly one abstract method.</w:t>
      </w:r>
    </w:p>
    <w:p w14:paraId="14BE6E79" w14:textId="77777777" w:rsidR="008D4632" w:rsidRDefault="008D4632" w:rsidP="008D4632"/>
    <w:p w14:paraId="68A0E37C" w14:textId="77777777" w:rsidR="008D4632" w:rsidRDefault="008D4632" w:rsidP="008D4632">
      <w:r>
        <w:t>Example:</w:t>
      </w:r>
    </w:p>
    <w:p w14:paraId="7F43E97B" w14:textId="77777777" w:rsidR="008D4632" w:rsidRDefault="008D4632" w:rsidP="008D4632">
      <w:r>
        <w:t>- `Runnable`</w:t>
      </w:r>
    </w:p>
    <w:p w14:paraId="6B6100ED" w14:textId="77777777" w:rsidR="008D4632" w:rsidRDefault="008D4632" w:rsidP="008D4632">
      <w:r>
        <w:t>- `Callable`</w:t>
      </w:r>
    </w:p>
    <w:p w14:paraId="036D7E03" w14:textId="77777777" w:rsidR="008D4632" w:rsidRDefault="008D4632" w:rsidP="008D4632">
      <w:r>
        <w:t>- `Comparator`</w:t>
      </w:r>
    </w:p>
    <w:p w14:paraId="1A87DA96" w14:textId="77777777" w:rsidR="008D4632" w:rsidRDefault="008D4632" w:rsidP="008D4632">
      <w:r>
        <w:t>- `Function`</w:t>
      </w:r>
    </w:p>
    <w:p w14:paraId="68D96762" w14:textId="77777777" w:rsidR="008D4632" w:rsidRDefault="008D4632" w:rsidP="008D4632">
      <w:r>
        <w:t>- `Predicate`</w:t>
      </w:r>
    </w:p>
    <w:p w14:paraId="776011F6" w14:textId="77777777" w:rsidR="008D4632" w:rsidRDefault="008D4632" w:rsidP="008D4632"/>
    <w:p w14:paraId="3B9DF1C5" w14:textId="77777777" w:rsidR="008D4632" w:rsidRDefault="008D4632" w:rsidP="008D4632">
      <w:r>
        <w:t>---</w:t>
      </w:r>
    </w:p>
    <w:p w14:paraId="3550DF85" w14:textId="77777777" w:rsidR="008D4632" w:rsidRDefault="008D4632" w:rsidP="008D4632"/>
    <w:p w14:paraId="7A9BB9B2" w14:textId="24799D09" w:rsidR="008D4632" w:rsidRDefault="008D4632" w:rsidP="008D4632">
      <w:r>
        <w:t>##</w:t>
      </w:r>
      <w:r w:rsidRPr="00045987">
        <w:rPr>
          <w:b/>
          <w:bCs/>
        </w:rPr>
        <w:t xml:space="preserve"> 2. Functional Interfaces</w:t>
      </w:r>
      <w:r w:rsidR="003F6BD8">
        <w:rPr>
          <w:b/>
          <w:bCs/>
        </w:rPr>
        <w:fldChar w:fldCharType="begin"/>
      </w:r>
      <w:r w:rsidR="003F6BD8">
        <w:instrText xml:space="preserve"> XE "</w:instrText>
      </w:r>
      <w:r w:rsidR="003F6BD8" w:rsidRPr="0083230B">
        <w:rPr>
          <w:b/>
          <w:bCs/>
        </w:rPr>
        <w:instrText>Functional Interfaces</w:instrText>
      </w:r>
      <w:r w:rsidR="003F6BD8">
        <w:instrText xml:space="preserve">" </w:instrText>
      </w:r>
      <w:r w:rsidR="003F6BD8">
        <w:rPr>
          <w:b/>
          <w:bCs/>
        </w:rPr>
        <w:fldChar w:fldCharType="end"/>
      </w:r>
    </w:p>
    <w:p w14:paraId="432FCD56" w14:textId="77777777" w:rsidR="008D4632" w:rsidRDefault="008D4632" w:rsidP="008D4632"/>
    <w:p w14:paraId="1BE536D5" w14:textId="77777777" w:rsidR="008D4632" w:rsidRDefault="008D4632" w:rsidP="008D4632">
      <w:r>
        <w:t>A functional interface has one abstract method, and it can be used with lambdas.</w:t>
      </w:r>
    </w:p>
    <w:p w14:paraId="43755402" w14:textId="77777777" w:rsidR="008D4632" w:rsidRDefault="008D4632" w:rsidP="008D4632"/>
    <w:p w14:paraId="0724A746" w14:textId="77777777" w:rsidR="008D4632" w:rsidRDefault="008D4632" w:rsidP="008D4632">
      <w:r>
        <w:lastRenderedPageBreak/>
        <w:t>Java 8 introduced the `@FunctionalInterface` annotation to make this explicit.</w:t>
      </w:r>
    </w:p>
    <w:p w14:paraId="2431D40A" w14:textId="77777777" w:rsidR="008D4632" w:rsidRDefault="008D4632" w:rsidP="008D4632"/>
    <w:p w14:paraId="26A05289" w14:textId="77777777" w:rsidR="008D4632" w:rsidRDefault="008D4632" w:rsidP="008D4632">
      <w:r>
        <w:t>```java</w:t>
      </w:r>
    </w:p>
    <w:p w14:paraId="6F8B0F82" w14:textId="77777777" w:rsidR="008D4632" w:rsidRDefault="008D4632" w:rsidP="008D4632">
      <w:r>
        <w:t>@FunctionalInterface</w:t>
      </w:r>
    </w:p>
    <w:p w14:paraId="44DEE1D7" w14:textId="77777777" w:rsidR="008D4632" w:rsidRDefault="008D4632" w:rsidP="008D4632">
      <w:r>
        <w:t>interface Calculator {</w:t>
      </w:r>
    </w:p>
    <w:p w14:paraId="358AD96F" w14:textId="77777777" w:rsidR="008D4632" w:rsidRDefault="008D4632" w:rsidP="008D4632">
      <w:r>
        <w:t xml:space="preserve">    int add(int a, int b);</w:t>
      </w:r>
    </w:p>
    <w:p w14:paraId="2AC4597B" w14:textId="77777777" w:rsidR="008D4632" w:rsidRDefault="008D4632" w:rsidP="008D4632">
      <w:r>
        <w:t>}</w:t>
      </w:r>
    </w:p>
    <w:p w14:paraId="49A99B93" w14:textId="77777777" w:rsidR="008D4632" w:rsidRDefault="008D4632" w:rsidP="008D4632">
      <w:r>
        <w:t>```</w:t>
      </w:r>
    </w:p>
    <w:p w14:paraId="0AC232B8" w14:textId="77777777" w:rsidR="008D4632" w:rsidRDefault="008D4632" w:rsidP="008D4632"/>
    <w:p w14:paraId="572067ED" w14:textId="77777777" w:rsidR="008D4632" w:rsidRDefault="008D4632" w:rsidP="008D4632">
      <w:r>
        <w:t>Usage:</w:t>
      </w:r>
    </w:p>
    <w:p w14:paraId="113FD9F3" w14:textId="77777777" w:rsidR="008D4632" w:rsidRDefault="008D4632" w:rsidP="008D4632">
      <w:r>
        <w:t>```java</w:t>
      </w:r>
    </w:p>
    <w:p w14:paraId="5998F380" w14:textId="77777777" w:rsidR="008D4632" w:rsidRDefault="008D4632" w:rsidP="008D4632">
      <w:r>
        <w:t>Calculator c = (a, b) -&gt; a + b;</w:t>
      </w:r>
    </w:p>
    <w:p w14:paraId="5BC2667E" w14:textId="77777777" w:rsidR="008D4632" w:rsidRDefault="008D4632" w:rsidP="008D4632">
      <w:r>
        <w:t>System.out.println(c.add(2, 3));</w:t>
      </w:r>
    </w:p>
    <w:p w14:paraId="4BE2C651" w14:textId="77777777" w:rsidR="008D4632" w:rsidRDefault="008D4632" w:rsidP="008D4632">
      <w:r>
        <w:t>```</w:t>
      </w:r>
    </w:p>
    <w:p w14:paraId="55DEE365" w14:textId="77777777" w:rsidR="008D4632" w:rsidRDefault="008D4632" w:rsidP="008D4632"/>
    <w:p w14:paraId="62C68EF4" w14:textId="77777777" w:rsidR="008D4632" w:rsidRDefault="008D4632" w:rsidP="008D4632">
      <w:r>
        <w:t>### Important built-in functional interfaces</w:t>
      </w:r>
    </w:p>
    <w:p w14:paraId="76670ABE" w14:textId="77777777" w:rsidR="008D4632" w:rsidRDefault="008D4632" w:rsidP="008D4632">
      <w:r>
        <w:t>- `Predicate&lt;T&gt;` returns `boolean`</w:t>
      </w:r>
    </w:p>
    <w:p w14:paraId="6A140EA3" w14:textId="77777777" w:rsidR="008D4632" w:rsidRDefault="008D4632" w:rsidP="008D4632">
      <w:r>
        <w:t>- `Function&lt;T, R&gt;` transforms one type to another</w:t>
      </w:r>
    </w:p>
    <w:p w14:paraId="1E82678C" w14:textId="77777777" w:rsidR="008D4632" w:rsidRDefault="008D4632" w:rsidP="008D4632">
      <w:r>
        <w:t>- `Consumer&lt;T&gt;` takes input and returns nothing</w:t>
      </w:r>
    </w:p>
    <w:p w14:paraId="0BCB21A8" w14:textId="77777777" w:rsidR="008D4632" w:rsidRDefault="008D4632" w:rsidP="008D4632">
      <w:r>
        <w:t>- `Supplier&lt;T&gt;` provides a value</w:t>
      </w:r>
    </w:p>
    <w:p w14:paraId="0AD6DB90" w14:textId="77777777" w:rsidR="008D4632" w:rsidRDefault="008D4632" w:rsidP="008D4632"/>
    <w:p w14:paraId="6FB1D942" w14:textId="77777777" w:rsidR="008D4632" w:rsidRDefault="008D4632" w:rsidP="008D4632">
      <w:r>
        <w:t>---</w:t>
      </w:r>
    </w:p>
    <w:p w14:paraId="14E8B0CA" w14:textId="77777777" w:rsidR="008D4632" w:rsidRDefault="008D4632" w:rsidP="008D4632"/>
    <w:p w14:paraId="3DD2F9F1" w14:textId="77777777" w:rsidR="008D4632" w:rsidRDefault="008D4632" w:rsidP="008D4632">
      <w:r>
        <w:lastRenderedPageBreak/>
        <w:t xml:space="preserve">## </w:t>
      </w:r>
      <w:r w:rsidRPr="006A0E9B">
        <w:rPr>
          <w:b/>
          <w:bCs/>
        </w:rPr>
        <w:t>3. Stream API</w:t>
      </w:r>
    </w:p>
    <w:p w14:paraId="61CB741B" w14:textId="77777777" w:rsidR="008D4632" w:rsidRDefault="008D4632" w:rsidP="008D4632"/>
    <w:p w14:paraId="55321CAE" w14:textId="77777777" w:rsidR="008D4632" w:rsidRDefault="008D4632" w:rsidP="008D4632">
      <w:r>
        <w:t>The Stream API lets you process collections in a declarative way.</w:t>
      </w:r>
    </w:p>
    <w:p w14:paraId="7E831620" w14:textId="77777777" w:rsidR="008D4632" w:rsidRDefault="008D4632" w:rsidP="008D4632"/>
    <w:p w14:paraId="05F4BE71" w14:textId="77777777" w:rsidR="008D4632" w:rsidRDefault="008D4632" w:rsidP="008D4632">
      <w:r>
        <w:t>Instead of writing loops manually, you describe what you want.</w:t>
      </w:r>
    </w:p>
    <w:p w14:paraId="193AAF6C" w14:textId="77777777" w:rsidR="008D4632" w:rsidRDefault="008D4632" w:rsidP="008D4632"/>
    <w:p w14:paraId="7B6888D0" w14:textId="77777777" w:rsidR="008D4632" w:rsidRDefault="008D4632" w:rsidP="008D4632">
      <w:r>
        <w:t>### Example</w:t>
      </w:r>
    </w:p>
    <w:p w14:paraId="745597CF" w14:textId="77777777" w:rsidR="008D4632" w:rsidRDefault="008D4632" w:rsidP="008D4632">
      <w:r>
        <w:t>```java</w:t>
      </w:r>
    </w:p>
    <w:p w14:paraId="12ADD0F8" w14:textId="77777777" w:rsidR="008D4632" w:rsidRDefault="008D4632" w:rsidP="008D4632">
      <w:r>
        <w:t>List&lt;String&gt; names = Arrays.asList("Amit", "Bina", "Arun", "Ravi");</w:t>
      </w:r>
    </w:p>
    <w:p w14:paraId="31367BCF" w14:textId="77777777" w:rsidR="008D4632" w:rsidRDefault="008D4632" w:rsidP="008D4632"/>
    <w:p w14:paraId="12387324" w14:textId="77777777" w:rsidR="008D4632" w:rsidRDefault="008D4632" w:rsidP="008D4632">
      <w:r>
        <w:t>List&lt;String&gt; result = names.stream()</w:t>
      </w:r>
    </w:p>
    <w:p w14:paraId="1AA5F5BC" w14:textId="77777777" w:rsidR="008D4632" w:rsidRDefault="008D4632" w:rsidP="008D4632">
      <w:r>
        <w:t xml:space="preserve">        .filter(name -&gt; name.startsWith("A"))</w:t>
      </w:r>
    </w:p>
    <w:p w14:paraId="6BD0F5FA" w14:textId="77777777" w:rsidR="008D4632" w:rsidRDefault="008D4632" w:rsidP="008D4632">
      <w:r>
        <w:t xml:space="preserve">        .map(String::toUpperCase)</w:t>
      </w:r>
    </w:p>
    <w:p w14:paraId="4A795901" w14:textId="77777777" w:rsidR="008D4632" w:rsidRDefault="008D4632" w:rsidP="008D4632">
      <w:r>
        <w:t xml:space="preserve">        .collect(Collectors.toList());</w:t>
      </w:r>
    </w:p>
    <w:p w14:paraId="2C584578" w14:textId="77777777" w:rsidR="008D4632" w:rsidRDefault="008D4632" w:rsidP="008D4632"/>
    <w:p w14:paraId="516DD8B8" w14:textId="77777777" w:rsidR="008D4632" w:rsidRDefault="008D4632" w:rsidP="008D4632">
      <w:r>
        <w:t>System.out.println(result);</w:t>
      </w:r>
    </w:p>
    <w:p w14:paraId="7E1FF9A9" w14:textId="77777777" w:rsidR="008D4632" w:rsidRDefault="008D4632" w:rsidP="008D4632">
      <w:r>
        <w:t>```</w:t>
      </w:r>
    </w:p>
    <w:p w14:paraId="2BB9BB09" w14:textId="77777777" w:rsidR="008D4632" w:rsidRDefault="008D4632" w:rsidP="008D4632"/>
    <w:p w14:paraId="0F491ED1" w14:textId="77777777" w:rsidR="008D4632" w:rsidRDefault="008D4632" w:rsidP="008D4632">
      <w:r>
        <w:t>### Benefits</w:t>
      </w:r>
    </w:p>
    <w:p w14:paraId="032FE38A" w14:textId="77777777" w:rsidR="008D4632" w:rsidRDefault="008D4632" w:rsidP="008D4632">
      <w:r>
        <w:t>- cleaner code</w:t>
      </w:r>
    </w:p>
    <w:p w14:paraId="5F38CDAB" w14:textId="77777777" w:rsidR="008D4632" w:rsidRDefault="008D4632" w:rsidP="008D4632">
      <w:r>
        <w:t>- easier chaining of operations</w:t>
      </w:r>
    </w:p>
    <w:p w14:paraId="2136FD3B" w14:textId="77777777" w:rsidR="008D4632" w:rsidRDefault="008D4632" w:rsidP="008D4632">
      <w:r>
        <w:t>- supports parallel processing</w:t>
      </w:r>
    </w:p>
    <w:p w14:paraId="559D7E53" w14:textId="77777777" w:rsidR="008D4632" w:rsidRDefault="008D4632" w:rsidP="008D4632">
      <w:r>
        <w:t>- good for filtering, mapping, grouping, reducing</w:t>
      </w:r>
    </w:p>
    <w:p w14:paraId="16041158" w14:textId="77777777" w:rsidR="008D4632" w:rsidRDefault="008D4632" w:rsidP="008D4632"/>
    <w:p w14:paraId="351A129E" w14:textId="77777777" w:rsidR="008D4632" w:rsidRDefault="008D4632" w:rsidP="008D4632">
      <w:r>
        <w:lastRenderedPageBreak/>
        <w:t>### Common stream operations</w:t>
      </w:r>
    </w:p>
    <w:p w14:paraId="44491356" w14:textId="77777777" w:rsidR="008D4632" w:rsidRDefault="008D4632" w:rsidP="008D4632">
      <w:r>
        <w:t>- `filter`</w:t>
      </w:r>
    </w:p>
    <w:p w14:paraId="42779F36" w14:textId="77777777" w:rsidR="008D4632" w:rsidRDefault="008D4632" w:rsidP="008D4632">
      <w:r>
        <w:t>- `map`</w:t>
      </w:r>
    </w:p>
    <w:p w14:paraId="0223B3B6" w14:textId="77777777" w:rsidR="008D4632" w:rsidRDefault="008D4632" w:rsidP="008D4632">
      <w:r>
        <w:t>- `sorted`</w:t>
      </w:r>
    </w:p>
    <w:p w14:paraId="2EB1FF78" w14:textId="77777777" w:rsidR="008D4632" w:rsidRDefault="008D4632" w:rsidP="008D4632">
      <w:r>
        <w:t>- `collect`</w:t>
      </w:r>
    </w:p>
    <w:p w14:paraId="7DA27AD4" w14:textId="77777777" w:rsidR="008D4632" w:rsidRDefault="008D4632" w:rsidP="008D4632">
      <w:r>
        <w:t>- `forEach`</w:t>
      </w:r>
    </w:p>
    <w:p w14:paraId="5D4F1EDC" w14:textId="77777777" w:rsidR="008D4632" w:rsidRDefault="008D4632" w:rsidP="008D4632">
      <w:r>
        <w:t>- `reduce`</w:t>
      </w:r>
    </w:p>
    <w:p w14:paraId="3F5FC3E6" w14:textId="77777777" w:rsidR="008D4632" w:rsidRDefault="008D4632" w:rsidP="008D4632">
      <w:r>
        <w:t>- `distinct`</w:t>
      </w:r>
    </w:p>
    <w:p w14:paraId="57EB308F" w14:textId="77777777" w:rsidR="008D4632" w:rsidRDefault="008D4632" w:rsidP="008D4632">
      <w:r>
        <w:t>- `limit`</w:t>
      </w:r>
    </w:p>
    <w:p w14:paraId="74B2CE44" w14:textId="77777777" w:rsidR="008D4632" w:rsidRDefault="008D4632" w:rsidP="008D4632"/>
    <w:p w14:paraId="0A9FEB43" w14:textId="77777777" w:rsidR="008D4632" w:rsidRDefault="008D4632" w:rsidP="008D4632">
      <w:r>
        <w:t>### Stream types</w:t>
      </w:r>
    </w:p>
    <w:p w14:paraId="341113D3" w14:textId="77777777" w:rsidR="008D4632" w:rsidRDefault="008D4632" w:rsidP="008D4632">
      <w:r>
        <w:t>- **Sequential stream**</w:t>
      </w:r>
    </w:p>
    <w:p w14:paraId="0E325F1F" w14:textId="77777777" w:rsidR="008D4632" w:rsidRDefault="008D4632" w:rsidP="008D4632">
      <w:r>
        <w:t>- **Parallel stream**</w:t>
      </w:r>
    </w:p>
    <w:p w14:paraId="3D77D718" w14:textId="77777777" w:rsidR="008D4632" w:rsidRDefault="008D4632" w:rsidP="008D4632"/>
    <w:p w14:paraId="39837B5A" w14:textId="77777777" w:rsidR="008D4632" w:rsidRDefault="008D4632" w:rsidP="008D4632">
      <w:r>
        <w:t>Parallel streams can improve performance for CPU-heavy tasks, but they are not always faster and can introduce complexity.</w:t>
      </w:r>
    </w:p>
    <w:p w14:paraId="041FF80D" w14:textId="77777777" w:rsidR="008D4632" w:rsidRDefault="008D4632" w:rsidP="008D4632"/>
    <w:p w14:paraId="597BC1B8" w14:textId="77777777" w:rsidR="008D4632" w:rsidRDefault="008D4632" w:rsidP="008D4632">
      <w:r>
        <w:t>---</w:t>
      </w:r>
    </w:p>
    <w:p w14:paraId="7BC3961E" w14:textId="77777777" w:rsidR="008D4632" w:rsidRDefault="008D4632" w:rsidP="008D4632"/>
    <w:p w14:paraId="1962FAC8" w14:textId="77777777" w:rsidR="008D4632" w:rsidRDefault="008D4632" w:rsidP="008D4632">
      <w:r>
        <w:t>##</w:t>
      </w:r>
      <w:r w:rsidRPr="006828D2">
        <w:rPr>
          <w:b/>
          <w:bCs/>
        </w:rPr>
        <w:t xml:space="preserve"> 4. Default and Static Methods in Interfaces</w:t>
      </w:r>
    </w:p>
    <w:p w14:paraId="053B8421" w14:textId="77777777" w:rsidR="008D4632" w:rsidRDefault="008D4632" w:rsidP="008D4632"/>
    <w:p w14:paraId="5748A5AD" w14:textId="77777777" w:rsidR="008D4632" w:rsidRDefault="008D4632" w:rsidP="008D4632">
      <w:r>
        <w:t>Before Java 8, interfaces could not contain method implementations. Java 8 changed that.</w:t>
      </w:r>
    </w:p>
    <w:p w14:paraId="1908C6D3" w14:textId="77777777" w:rsidR="008D4632" w:rsidRDefault="008D4632" w:rsidP="008D4632"/>
    <w:p w14:paraId="00C0527D" w14:textId="77777777" w:rsidR="008D4632" w:rsidRDefault="008D4632" w:rsidP="008D4632">
      <w:r>
        <w:t xml:space="preserve">### </w:t>
      </w:r>
      <w:r w:rsidRPr="00C97A31">
        <w:rPr>
          <w:b/>
          <w:bCs/>
        </w:rPr>
        <w:t>Default methods</w:t>
      </w:r>
    </w:p>
    <w:p w14:paraId="6D2943F9" w14:textId="77777777" w:rsidR="008D4632" w:rsidRDefault="008D4632" w:rsidP="008D4632">
      <w:r>
        <w:lastRenderedPageBreak/>
        <w:t>Interfaces can now provide a default implementation.</w:t>
      </w:r>
    </w:p>
    <w:p w14:paraId="63219AFF" w14:textId="77777777" w:rsidR="008D4632" w:rsidRDefault="008D4632" w:rsidP="008D4632"/>
    <w:p w14:paraId="1B441177" w14:textId="77777777" w:rsidR="008D4632" w:rsidRDefault="008D4632" w:rsidP="008D4632">
      <w:r>
        <w:t>```java</w:t>
      </w:r>
    </w:p>
    <w:p w14:paraId="1D5EBA21" w14:textId="77777777" w:rsidR="008D4632" w:rsidRDefault="008D4632" w:rsidP="008D4632">
      <w:r>
        <w:t>interface Vehicle {</w:t>
      </w:r>
    </w:p>
    <w:p w14:paraId="56174ACB" w14:textId="77777777" w:rsidR="008D4632" w:rsidRDefault="008D4632" w:rsidP="008D4632">
      <w:r>
        <w:t xml:space="preserve">    default void start() {</w:t>
      </w:r>
    </w:p>
    <w:p w14:paraId="569D4089" w14:textId="77777777" w:rsidR="008D4632" w:rsidRDefault="008D4632" w:rsidP="008D4632">
      <w:r>
        <w:t xml:space="preserve">        System.out.println("Vehicle starting");</w:t>
      </w:r>
    </w:p>
    <w:p w14:paraId="69C1AC19" w14:textId="77777777" w:rsidR="008D4632" w:rsidRDefault="008D4632" w:rsidP="008D4632">
      <w:r>
        <w:t xml:space="preserve">    }</w:t>
      </w:r>
    </w:p>
    <w:p w14:paraId="45F41D3D" w14:textId="77777777" w:rsidR="008D4632" w:rsidRDefault="008D4632" w:rsidP="008D4632">
      <w:r>
        <w:t>}</w:t>
      </w:r>
    </w:p>
    <w:p w14:paraId="4112850D" w14:textId="77777777" w:rsidR="008D4632" w:rsidRDefault="008D4632" w:rsidP="008D4632">
      <w:r>
        <w:t>```</w:t>
      </w:r>
    </w:p>
    <w:p w14:paraId="7E872008" w14:textId="77777777" w:rsidR="008D4632" w:rsidRDefault="008D4632" w:rsidP="008D4632"/>
    <w:p w14:paraId="20E4CAB8" w14:textId="77777777" w:rsidR="008D4632" w:rsidRDefault="008D4632" w:rsidP="008D4632">
      <w:r>
        <w:t xml:space="preserve">### </w:t>
      </w:r>
      <w:r w:rsidRPr="00BE3C73">
        <w:rPr>
          <w:b/>
          <w:bCs/>
        </w:rPr>
        <w:t>Static methods</w:t>
      </w:r>
    </w:p>
    <w:p w14:paraId="0441B968" w14:textId="77777777" w:rsidR="008D4632" w:rsidRDefault="008D4632" w:rsidP="008D4632">
      <w:r>
        <w:t>Interfaces can also contain static utility methods.</w:t>
      </w:r>
    </w:p>
    <w:p w14:paraId="687285F9" w14:textId="77777777" w:rsidR="008D4632" w:rsidRDefault="008D4632" w:rsidP="008D4632"/>
    <w:p w14:paraId="0C8A8E55" w14:textId="77777777" w:rsidR="008D4632" w:rsidRDefault="008D4632" w:rsidP="008D4632">
      <w:r>
        <w:t>```java</w:t>
      </w:r>
    </w:p>
    <w:p w14:paraId="3A83036F" w14:textId="77777777" w:rsidR="008D4632" w:rsidRDefault="008D4632" w:rsidP="008D4632">
      <w:r>
        <w:t>interface Utility {</w:t>
      </w:r>
    </w:p>
    <w:p w14:paraId="4F2787C6" w14:textId="77777777" w:rsidR="008D4632" w:rsidRDefault="008D4632" w:rsidP="008D4632">
      <w:r>
        <w:t xml:space="preserve">    static void show() {</w:t>
      </w:r>
    </w:p>
    <w:p w14:paraId="3A909796" w14:textId="77777777" w:rsidR="008D4632" w:rsidRDefault="008D4632" w:rsidP="008D4632">
      <w:r>
        <w:t xml:space="preserve">        System.out.println("Utility method");</w:t>
      </w:r>
    </w:p>
    <w:p w14:paraId="58143B78" w14:textId="77777777" w:rsidR="008D4632" w:rsidRDefault="008D4632" w:rsidP="008D4632">
      <w:r>
        <w:t xml:space="preserve">    }</w:t>
      </w:r>
    </w:p>
    <w:p w14:paraId="1B3A4C9A" w14:textId="77777777" w:rsidR="008D4632" w:rsidRDefault="008D4632" w:rsidP="008D4632">
      <w:r>
        <w:t>}</w:t>
      </w:r>
    </w:p>
    <w:p w14:paraId="269979E7" w14:textId="77777777" w:rsidR="008D4632" w:rsidRDefault="008D4632" w:rsidP="008D4632">
      <w:r>
        <w:t>```</w:t>
      </w:r>
    </w:p>
    <w:p w14:paraId="68E6511B" w14:textId="77777777" w:rsidR="008D4632" w:rsidRDefault="008D4632" w:rsidP="008D4632"/>
    <w:p w14:paraId="66C26FDE" w14:textId="77777777" w:rsidR="008D4632" w:rsidRDefault="008D4632" w:rsidP="008D4632">
      <w:r>
        <w:t>### Why it matters</w:t>
      </w:r>
    </w:p>
    <w:p w14:paraId="4C4A898A" w14:textId="77777777" w:rsidR="008D4632" w:rsidRDefault="008D4632" w:rsidP="008D4632">
      <w:r>
        <w:t>- helps evolve interfaces without breaking existing code</w:t>
      </w:r>
    </w:p>
    <w:p w14:paraId="628B5091" w14:textId="77777777" w:rsidR="008D4632" w:rsidRDefault="008D4632" w:rsidP="008D4632">
      <w:r>
        <w:t>- supports backward compatibility</w:t>
      </w:r>
    </w:p>
    <w:p w14:paraId="159EB7ED" w14:textId="77777777" w:rsidR="008D4632" w:rsidRDefault="008D4632" w:rsidP="008D4632"/>
    <w:p w14:paraId="0502AC22" w14:textId="77777777" w:rsidR="008D4632" w:rsidRDefault="008D4632" w:rsidP="008D4632">
      <w:r>
        <w:t>This was very important for adding new methods to existing Java APIs.</w:t>
      </w:r>
    </w:p>
    <w:p w14:paraId="52924E32" w14:textId="77777777" w:rsidR="008D4632" w:rsidRDefault="008D4632" w:rsidP="008D4632"/>
    <w:p w14:paraId="51CEB6B2" w14:textId="77777777" w:rsidR="008D4632" w:rsidRDefault="008D4632" w:rsidP="008D4632">
      <w:r>
        <w:t>---</w:t>
      </w:r>
    </w:p>
    <w:p w14:paraId="02439F0A" w14:textId="77777777" w:rsidR="008D4632" w:rsidRDefault="008D4632" w:rsidP="008D4632"/>
    <w:p w14:paraId="7738E3F9" w14:textId="77777777" w:rsidR="008D4632" w:rsidRDefault="008D4632" w:rsidP="008D4632">
      <w:r>
        <w:t>##</w:t>
      </w:r>
      <w:r w:rsidRPr="00571444">
        <w:rPr>
          <w:b/>
          <w:bCs/>
        </w:rPr>
        <w:t xml:space="preserve"> 5. Method References</w:t>
      </w:r>
    </w:p>
    <w:p w14:paraId="5C8EC124" w14:textId="77777777" w:rsidR="008D4632" w:rsidRDefault="008D4632" w:rsidP="008D4632"/>
    <w:p w14:paraId="6B947265" w14:textId="77777777" w:rsidR="008D4632" w:rsidRDefault="008D4632" w:rsidP="008D4632">
      <w:r>
        <w:t>Method references are a shorter way to write lambdas when the lambda just calls an existing method.</w:t>
      </w:r>
    </w:p>
    <w:p w14:paraId="38F5713F" w14:textId="77777777" w:rsidR="008D4632" w:rsidRDefault="008D4632" w:rsidP="008D4632"/>
    <w:p w14:paraId="3B064EBC" w14:textId="77777777" w:rsidR="008D4632" w:rsidRDefault="008D4632" w:rsidP="008D4632">
      <w:r>
        <w:t>### Example</w:t>
      </w:r>
    </w:p>
    <w:p w14:paraId="7C075BC2" w14:textId="77777777" w:rsidR="008D4632" w:rsidRDefault="008D4632" w:rsidP="008D4632">
      <w:r>
        <w:t>```java</w:t>
      </w:r>
    </w:p>
    <w:p w14:paraId="41581D09" w14:textId="77777777" w:rsidR="008D4632" w:rsidRDefault="008D4632" w:rsidP="008D4632">
      <w:r>
        <w:t>List&lt;String&gt; list = Arrays.asList("a", "b", "c");</w:t>
      </w:r>
    </w:p>
    <w:p w14:paraId="6C5EA9F9" w14:textId="77777777" w:rsidR="008D4632" w:rsidRDefault="008D4632" w:rsidP="008D4632">
      <w:r>
        <w:t>list.forEach(System.out::println);</w:t>
      </w:r>
    </w:p>
    <w:p w14:paraId="06ABAF25" w14:textId="77777777" w:rsidR="008D4632" w:rsidRDefault="008D4632" w:rsidP="008D4632">
      <w:r>
        <w:t>```</w:t>
      </w:r>
    </w:p>
    <w:p w14:paraId="036AD152" w14:textId="77777777" w:rsidR="008D4632" w:rsidRDefault="008D4632" w:rsidP="008D4632"/>
    <w:p w14:paraId="33ECF714" w14:textId="77777777" w:rsidR="008D4632" w:rsidRDefault="008D4632" w:rsidP="008D4632">
      <w:r>
        <w:t>This is equivalent to:</w:t>
      </w:r>
    </w:p>
    <w:p w14:paraId="24CF8E43" w14:textId="77777777" w:rsidR="008D4632" w:rsidRDefault="008D4632" w:rsidP="008D4632">
      <w:r>
        <w:t>```java</w:t>
      </w:r>
    </w:p>
    <w:p w14:paraId="49916B91" w14:textId="77777777" w:rsidR="008D4632" w:rsidRDefault="008D4632" w:rsidP="008D4632">
      <w:r>
        <w:t>list.forEach(item -&gt; System.out.println(item));</w:t>
      </w:r>
    </w:p>
    <w:p w14:paraId="6AD88199" w14:textId="77777777" w:rsidR="008D4632" w:rsidRDefault="008D4632" w:rsidP="008D4632">
      <w:r>
        <w:t>```</w:t>
      </w:r>
    </w:p>
    <w:p w14:paraId="0EF0C851" w14:textId="77777777" w:rsidR="008D4632" w:rsidRDefault="008D4632" w:rsidP="008D4632"/>
    <w:p w14:paraId="4641771C" w14:textId="77777777" w:rsidR="008D4632" w:rsidRDefault="008D4632" w:rsidP="008D4632">
      <w:r>
        <w:t>### Types of method references</w:t>
      </w:r>
    </w:p>
    <w:p w14:paraId="5883430A" w14:textId="77777777" w:rsidR="008D4632" w:rsidRDefault="008D4632" w:rsidP="008D4632">
      <w:r>
        <w:t>- `ClassName::staticMethod`</w:t>
      </w:r>
    </w:p>
    <w:p w14:paraId="3EAFB69E" w14:textId="77777777" w:rsidR="008D4632" w:rsidRDefault="008D4632" w:rsidP="008D4632">
      <w:r>
        <w:t>- `object::instanceMethod`</w:t>
      </w:r>
    </w:p>
    <w:p w14:paraId="75FD9905" w14:textId="77777777" w:rsidR="008D4632" w:rsidRDefault="008D4632" w:rsidP="008D4632">
      <w:r>
        <w:lastRenderedPageBreak/>
        <w:t>- `ClassName::instanceMethod`</w:t>
      </w:r>
    </w:p>
    <w:p w14:paraId="1CE45BEA" w14:textId="77777777" w:rsidR="008D4632" w:rsidRDefault="008D4632" w:rsidP="008D4632">
      <w:r>
        <w:t>- `ClassName::new` for constructors</w:t>
      </w:r>
    </w:p>
    <w:p w14:paraId="7FA6E6A9" w14:textId="77777777" w:rsidR="008D4632" w:rsidRDefault="008D4632" w:rsidP="008D4632"/>
    <w:p w14:paraId="40EBEC9D" w14:textId="77777777" w:rsidR="008D4632" w:rsidRDefault="008D4632" w:rsidP="008D4632">
      <w:r>
        <w:t>---</w:t>
      </w:r>
    </w:p>
    <w:p w14:paraId="35E10965" w14:textId="77777777" w:rsidR="008D4632" w:rsidRDefault="008D4632" w:rsidP="008D4632"/>
    <w:p w14:paraId="153230AD" w14:textId="77777777" w:rsidR="008D4632" w:rsidRDefault="008D4632" w:rsidP="008D4632">
      <w:r>
        <w:t>##</w:t>
      </w:r>
      <w:r w:rsidRPr="008C7514">
        <w:rPr>
          <w:b/>
          <w:bCs/>
        </w:rPr>
        <w:t xml:space="preserve"> 6. Optional</w:t>
      </w:r>
    </w:p>
    <w:p w14:paraId="41820D2D" w14:textId="77777777" w:rsidR="008D4632" w:rsidRDefault="008D4632" w:rsidP="008D4632"/>
    <w:p w14:paraId="35405742" w14:textId="77777777" w:rsidR="008D4632" w:rsidRDefault="008D4632" w:rsidP="008D4632">
      <w:r>
        <w:t>`Optional&lt;T&gt;` is a container that may or may not contain a value.</w:t>
      </w:r>
    </w:p>
    <w:p w14:paraId="006045A3" w14:textId="77777777" w:rsidR="008D4632" w:rsidRDefault="008D4632" w:rsidP="008D4632"/>
    <w:p w14:paraId="085C3CB5" w14:textId="77777777" w:rsidR="008D4632" w:rsidRDefault="008D4632" w:rsidP="008D4632">
      <w:r>
        <w:t>It was introduced to reduce `NullPointerException` problems and make null handling clearer.</w:t>
      </w:r>
    </w:p>
    <w:p w14:paraId="5591B1F6" w14:textId="77777777" w:rsidR="008D4632" w:rsidRDefault="008D4632" w:rsidP="008D4632"/>
    <w:p w14:paraId="51651A26" w14:textId="77777777" w:rsidR="008D4632" w:rsidRDefault="008D4632" w:rsidP="008D4632">
      <w:r>
        <w:t>### Example</w:t>
      </w:r>
    </w:p>
    <w:p w14:paraId="2EA91506" w14:textId="77777777" w:rsidR="008D4632" w:rsidRDefault="008D4632" w:rsidP="008D4632">
      <w:r>
        <w:t>```java</w:t>
      </w:r>
    </w:p>
    <w:p w14:paraId="27984C44" w14:textId="77777777" w:rsidR="008D4632" w:rsidRDefault="008D4632" w:rsidP="008D4632">
      <w:r>
        <w:t>Optional&lt;String&gt; name = Optional.ofNullable(getName());</w:t>
      </w:r>
    </w:p>
    <w:p w14:paraId="18B29250" w14:textId="77777777" w:rsidR="008D4632" w:rsidRDefault="008D4632" w:rsidP="008D4632"/>
    <w:p w14:paraId="15A3D717" w14:textId="77777777" w:rsidR="008D4632" w:rsidRDefault="008D4632" w:rsidP="008D4632">
      <w:r>
        <w:t>String value = name.orElse("Unknown");</w:t>
      </w:r>
    </w:p>
    <w:p w14:paraId="497F4088" w14:textId="77777777" w:rsidR="008D4632" w:rsidRDefault="008D4632" w:rsidP="008D4632">
      <w:r>
        <w:t>```</w:t>
      </w:r>
    </w:p>
    <w:p w14:paraId="31DB7D92" w14:textId="77777777" w:rsidR="008D4632" w:rsidRDefault="008D4632" w:rsidP="008D4632"/>
    <w:p w14:paraId="4C6D0D8D" w14:textId="77777777" w:rsidR="008D4632" w:rsidRDefault="008D4632" w:rsidP="008D4632">
      <w:r>
        <w:t>### Common methods</w:t>
      </w:r>
    </w:p>
    <w:p w14:paraId="0EADA6F4" w14:textId="77777777" w:rsidR="008D4632" w:rsidRDefault="008D4632" w:rsidP="008D4632">
      <w:r>
        <w:t>- `of`</w:t>
      </w:r>
    </w:p>
    <w:p w14:paraId="36EA921E" w14:textId="77777777" w:rsidR="008D4632" w:rsidRDefault="008D4632" w:rsidP="008D4632">
      <w:r>
        <w:t>- `ofNullable`</w:t>
      </w:r>
    </w:p>
    <w:p w14:paraId="5FF45A92" w14:textId="77777777" w:rsidR="008D4632" w:rsidRDefault="008D4632" w:rsidP="008D4632">
      <w:r>
        <w:t>- `empty`</w:t>
      </w:r>
    </w:p>
    <w:p w14:paraId="3C436C6E" w14:textId="77777777" w:rsidR="008D4632" w:rsidRDefault="008D4632" w:rsidP="008D4632">
      <w:r>
        <w:t>- `isPresent`</w:t>
      </w:r>
    </w:p>
    <w:p w14:paraId="01A38631" w14:textId="77777777" w:rsidR="008D4632" w:rsidRDefault="008D4632" w:rsidP="008D4632">
      <w:r>
        <w:lastRenderedPageBreak/>
        <w:t>- `orElse`</w:t>
      </w:r>
    </w:p>
    <w:p w14:paraId="795FAB30" w14:textId="77777777" w:rsidR="008D4632" w:rsidRDefault="008D4632" w:rsidP="008D4632">
      <w:r>
        <w:t>- `orElseGet`</w:t>
      </w:r>
    </w:p>
    <w:p w14:paraId="663742C7" w14:textId="77777777" w:rsidR="008D4632" w:rsidRDefault="008D4632" w:rsidP="008D4632">
      <w:r>
        <w:t>- `map`</w:t>
      </w:r>
    </w:p>
    <w:p w14:paraId="7109B8B6" w14:textId="77777777" w:rsidR="008D4632" w:rsidRDefault="008D4632" w:rsidP="008D4632">
      <w:r>
        <w:t>- `flatMap`</w:t>
      </w:r>
    </w:p>
    <w:p w14:paraId="1D0017F4" w14:textId="77777777" w:rsidR="008D4632" w:rsidRDefault="008D4632" w:rsidP="008D4632"/>
    <w:p w14:paraId="27A3AC9B" w14:textId="77777777" w:rsidR="008D4632" w:rsidRDefault="008D4632" w:rsidP="008D4632">
      <w:r>
        <w:t>### Why it matters</w:t>
      </w:r>
    </w:p>
    <w:p w14:paraId="4D217C4B" w14:textId="77777777" w:rsidR="008D4632" w:rsidRDefault="008D4632" w:rsidP="008D4632">
      <w:r>
        <w:t>It encourages you to handle absent values explicitly.</w:t>
      </w:r>
    </w:p>
    <w:p w14:paraId="18AA15C0" w14:textId="77777777" w:rsidR="008D4632" w:rsidRDefault="008D4632" w:rsidP="008D4632"/>
    <w:p w14:paraId="50112BAF" w14:textId="77777777" w:rsidR="008D4632" w:rsidRDefault="008D4632" w:rsidP="008D4632">
      <w:r>
        <w:t>### Important note</w:t>
      </w:r>
    </w:p>
    <w:p w14:paraId="3DC5B69C" w14:textId="77777777" w:rsidR="008D4632" w:rsidRDefault="008D4632" w:rsidP="008D4632">
      <w:r>
        <w:t>`Optional` is best used as a return type, not usually as a field or method parameter.</w:t>
      </w:r>
    </w:p>
    <w:p w14:paraId="64FB56EF" w14:textId="77777777" w:rsidR="008D4632" w:rsidRDefault="008D4632" w:rsidP="008D4632"/>
    <w:p w14:paraId="19430DFB" w14:textId="77777777" w:rsidR="008D4632" w:rsidRDefault="008D4632" w:rsidP="008D4632">
      <w:r>
        <w:t>---</w:t>
      </w:r>
    </w:p>
    <w:p w14:paraId="3C7C1307" w14:textId="77777777" w:rsidR="008D4632" w:rsidRDefault="008D4632" w:rsidP="008D4632"/>
    <w:p w14:paraId="7EF2B9E6" w14:textId="77777777" w:rsidR="008D4632" w:rsidRDefault="008D4632" w:rsidP="008D4632">
      <w:r>
        <w:t>##</w:t>
      </w:r>
      <w:r w:rsidRPr="005B4F00">
        <w:rPr>
          <w:b/>
          <w:bCs/>
        </w:rPr>
        <w:t xml:space="preserve"> 7. New Date and Time API</w:t>
      </w:r>
    </w:p>
    <w:p w14:paraId="40D29BE6" w14:textId="77777777" w:rsidR="008D4632" w:rsidRDefault="008D4632" w:rsidP="008D4632"/>
    <w:p w14:paraId="6AB39D65" w14:textId="77777777" w:rsidR="008D4632" w:rsidRDefault="008D4632" w:rsidP="008D4632">
      <w:r>
        <w:t>Java 8 introduced `java.time`, a much better date-time API than the old `Date` and `Calendar` classes.</w:t>
      </w:r>
    </w:p>
    <w:p w14:paraId="07AA198A" w14:textId="77777777" w:rsidR="008D4632" w:rsidRDefault="008D4632" w:rsidP="008D4632"/>
    <w:p w14:paraId="23A2818D" w14:textId="77777777" w:rsidR="008D4632" w:rsidRDefault="008D4632" w:rsidP="008D4632">
      <w:r>
        <w:t>### Key classes</w:t>
      </w:r>
    </w:p>
    <w:p w14:paraId="2C50BD77" w14:textId="77777777" w:rsidR="008D4632" w:rsidRDefault="008D4632" w:rsidP="008D4632">
      <w:r>
        <w:t>- `LocalDate`</w:t>
      </w:r>
    </w:p>
    <w:p w14:paraId="30813D65" w14:textId="77777777" w:rsidR="008D4632" w:rsidRDefault="008D4632" w:rsidP="008D4632">
      <w:r>
        <w:t>- `LocalTime`</w:t>
      </w:r>
    </w:p>
    <w:p w14:paraId="691D2A40" w14:textId="77777777" w:rsidR="008D4632" w:rsidRDefault="008D4632" w:rsidP="008D4632">
      <w:r>
        <w:t>- `LocalDateTime`</w:t>
      </w:r>
    </w:p>
    <w:p w14:paraId="1EEABBEF" w14:textId="77777777" w:rsidR="008D4632" w:rsidRDefault="008D4632" w:rsidP="008D4632">
      <w:r>
        <w:t>- `ZonedDateTime`</w:t>
      </w:r>
    </w:p>
    <w:p w14:paraId="2E387BC5" w14:textId="77777777" w:rsidR="008D4632" w:rsidRDefault="008D4632" w:rsidP="008D4632">
      <w:r>
        <w:t>- `Instant`</w:t>
      </w:r>
    </w:p>
    <w:p w14:paraId="47F0F408" w14:textId="77777777" w:rsidR="008D4632" w:rsidRDefault="008D4632" w:rsidP="008D4632">
      <w:r>
        <w:lastRenderedPageBreak/>
        <w:t>- `Duration`</w:t>
      </w:r>
    </w:p>
    <w:p w14:paraId="01CEAAFB" w14:textId="77777777" w:rsidR="008D4632" w:rsidRDefault="008D4632" w:rsidP="008D4632">
      <w:r>
        <w:t>- `Period`</w:t>
      </w:r>
    </w:p>
    <w:p w14:paraId="70820B04" w14:textId="77777777" w:rsidR="008D4632" w:rsidRDefault="008D4632" w:rsidP="008D4632"/>
    <w:p w14:paraId="47ED7C43" w14:textId="77777777" w:rsidR="008D4632" w:rsidRDefault="008D4632" w:rsidP="008D4632">
      <w:r>
        <w:t>### Example</w:t>
      </w:r>
    </w:p>
    <w:p w14:paraId="7CC4DECB" w14:textId="77777777" w:rsidR="008D4632" w:rsidRDefault="008D4632" w:rsidP="008D4632">
      <w:r>
        <w:t>```java</w:t>
      </w:r>
    </w:p>
    <w:p w14:paraId="27A40463" w14:textId="77777777" w:rsidR="008D4632" w:rsidRDefault="008D4632" w:rsidP="008D4632">
      <w:r>
        <w:t>LocalDate today = LocalDate.now();</w:t>
      </w:r>
    </w:p>
    <w:p w14:paraId="5A492081" w14:textId="77777777" w:rsidR="008D4632" w:rsidRDefault="008D4632" w:rsidP="008D4632">
      <w:r>
        <w:t>LocalDate tomorrow = today.plusDays(1);</w:t>
      </w:r>
    </w:p>
    <w:p w14:paraId="4270ED33" w14:textId="77777777" w:rsidR="008D4632" w:rsidRDefault="008D4632" w:rsidP="008D4632">
      <w:r>
        <w:t>System.out.println(today);</w:t>
      </w:r>
    </w:p>
    <w:p w14:paraId="01488C6E" w14:textId="77777777" w:rsidR="008D4632" w:rsidRDefault="008D4632" w:rsidP="008D4632">
      <w:r>
        <w:t>System.out.println(tomorrow);</w:t>
      </w:r>
    </w:p>
    <w:p w14:paraId="574015B3" w14:textId="77777777" w:rsidR="008D4632" w:rsidRDefault="008D4632" w:rsidP="008D4632">
      <w:r>
        <w:t>```</w:t>
      </w:r>
    </w:p>
    <w:p w14:paraId="508D67A4" w14:textId="77777777" w:rsidR="008D4632" w:rsidRDefault="008D4632" w:rsidP="008D4632"/>
    <w:p w14:paraId="5BCDEE4B" w14:textId="77777777" w:rsidR="008D4632" w:rsidRDefault="008D4632" w:rsidP="008D4632">
      <w:r>
        <w:t>### Advantages</w:t>
      </w:r>
    </w:p>
    <w:p w14:paraId="063BACC9" w14:textId="77777777" w:rsidR="008D4632" w:rsidRDefault="008D4632" w:rsidP="008D4632">
      <w:r>
        <w:t>- immutable</w:t>
      </w:r>
    </w:p>
    <w:p w14:paraId="3A603FF6" w14:textId="77777777" w:rsidR="008D4632" w:rsidRDefault="008D4632" w:rsidP="008D4632">
      <w:r>
        <w:t>- thread-safe</w:t>
      </w:r>
    </w:p>
    <w:p w14:paraId="198288E7" w14:textId="77777777" w:rsidR="008D4632" w:rsidRDefault="008D4632" w:rsidP="008D4632">
      <w:r>
        <w:t>- clearer API</w:t>
      </w:r>
    </w:p>
    <w:p w14:paraId="3FCAB2CD" w14:textId="77777777" w:rsidR="008D4632" w:rsidRDefault="008D4632" w:rsidP="008D4632">
      <w:r>
        <w:t>- better timezone support</w:t>
      </w:r>
    </w:p>
    <w:p w14:paraId="5E3A34BE" w14:textId="77777777" w:rsidR="008D4632" w:rsidRDefault="008D4632" w:rsidP="008D4632"/>
    <w:p w14:paraId="7A0647CB" w14:textId="77777777" w:rsidR="008D4632" w:rsidRDefault="008D4632" w:rsidP="008D4632">
      <w:r>
        <w:t>This is one of the most important practical improvements in Java 8.</w:t>
      </w:r>
    </w:p>
    <w:p w14:paraId="5DFD30BA" w14:textId="77777777" w:rsidR="008D4632" w:rsidRDefault="008D4632" w:rsidP="008D4632"/>
    <w:p w14:paraId="554344AF" w14:textId="77777777" w:rsidR="008D4632" w:rsidRDefault="008D4632" w:rsidP="008D4632">
      <w:r>
        <w:t>---</w:t>
      </w:r>
    </w:p>
    <w:p w14:paraId="10AEC3BF" w14:textId="77777777" w:rsidR="008D4632" w:rsidRDefault="008D4632" w:rsidP="008D4632"/>
    <w:p w14:paraId="1B982585" w14:textId="77777777" w:rsidR="008D4632" w:rsidRDefault="008D4632" w:rsidP="008D4632">
      <w:r>
        <w:t xml:space="preserve">## </w:t>
      </w:r>
      <w:r w:rsidRPr="00024925">
        <w:rPr>
          <w:b/>
          <w:bCs/>
        </w:rPr>
        <w:t>8. Collectors</w:t>
      </w:r>
    </w:p>
    <w:p w14:paraId="36E41C75" w14:textId="77777777" w:rsidR="008D4632" w:rsidRDefault="008D4632" w:rsidP="008D4632"/>
    <w:p w14:paraId="682496BC" w14:textId="77777777" w:rsidR="008D4632" w:rsidRDefault="008D4632" w:rsidP="008D4632">
      <w:r>
        <w:lastRenderedPageBreak/>
        <w:t>Collectors are used with streams to accumulate results.</w:t>
      </w:r>
    </w:p>
    <w:p w14:paraId="5EB78928" w14:textId="77777777" w:rsidR="008D4632" w:rsidRDefault="008D4632" w:rsidP="008D4632"/>
    <w:p w14:paraId="42159BB9" w14:textId="77777777" w:rsidR="008D4632" w:rsidRDefault="008D4632" w:rsidP="008D4632">
      <w:r>
        <w:t>### Example</w:t>
      </w:r>
    </w:p>
    <w:p w14:paraId="5203DA07" w14:textId="77777777" w:rsidR="008D4632" w:rsidRDefault="008D4632" w:rsidP="008D4632">
      <w:r>
        <w:t>```java</w:t>
      </w:r>
    </w:p>
    <w:p w14:paraId="78D025DE" w14:textId="77777777" w:rsidR="008D4632" w:rsidRDefault="008D4632" w:rsidP="008D4632">
      <w:r>
        <w:t>List&lt;String&gt; names = Arrays.asList("A", "B", "A", "C");</w:t>
      </w:r>
    </w:p>
    <w:p w14:paraId="6449A1FE" w14:textId="77777777" w:rsidR="008D4632" w:rsidRDefault="008D4632" w:rsidP="008D4632"/>
    <w:p w14:paraId="77D88049" w14:textId="77777777" w:rsidR="008D4632" w:rsidRDefault="008D4632" w:rsidP="008D4632">
      <w:r>
        <w:t>Set&lt;String&gt; uniqueNames = names.stream()</w:t>
      </w:r>
    </w:p>
    <w:p w14:paraId="47BE69C1" w14:textId="77777777" w:rsidR="008D4632" w:rsidRDefault="008D4632" w:rsidP="008D4632">
      <w:r>
        <w:t xml:space="preserve">        .collect(Collectors.toSet());</w:t>
      </w:r>
    </w:p>
    <w:p w14:paraId="6EEBE70E" w14:textId="77777777" w:rsidR="008D4632" w:rsidRDefault="008D4632" w:rsidP="008D4632">
      <w:r>
        <w:t>```</w:t>
      </w:r>
    </w:p>
    <w:p w14:paraId="6B0BEB09" w14:textId="77777777" w:rsidR="008D4632" w:rsidRDefault="008D4632" w:rsidP="008D4632"/>
    <w:p w14:paraId="4344A84A" w14:textId="77777777" w:rsidR="008D4632" w:rsidRDefault="008D4632" w:rsidP="008D4632">
      <w:r>
        <w:t>### Common collectors</w:t>
      </w:r>
    </w:p>
    <w:p w14:paraId="3BF8E7A4" w14:textId="77777777" w:rsidR="008D4632" w:rsidRDefault="008D4632" w:rsidP="008D4632">
      <w:r>
        <w:t>- `toList()`</w:t>
      </w:r>
    </w:p>
    <w:p w14:paraId="56DB405D" w14:textId="77777777" w:rsidR="008D4632" w:rsidRDefault="008D4632" w:rsidP="008D4632">
      <w:r>
        <w:t>- `toSet()`</w:t>
      </w:r>
    </w:p>
    <w:p w14:paraId="34411C0F" w14:textId="77777777" w:rsidR="008D4632" w:rsidRDefault="008D4632" w:rsidP="008D4632">
      <w:r>
        <w:t>- `joining()`</w:t>
      </w:r>
    </w:p>
    <w:p w14:paraId="40DE30FC" w14:textId="77777777" w:rsidR="008D4632" w:rsidRDefault="008D4632" w:rsidP="008D4632">
      <w:r>
        <w:t>- `groupingBy()`</w:t>
      </w:r>
    </w:p>
    <w:p w14:paraId="2709FC9B" w14:textId="77777777" w:rsidR="008D4632" w:rsidRDefault="008D4632" w:rsidP="008D4632">
      <w:r>
        <w:t>- `partitioningBy()`</w:t>
      </w:r>
    </w:p>
    <w:p w14:paraId="452C7D9B" w14:textId="77777777" w:rsidR="008D4632" w:rsidRDefault="008D4632" w:rsidP="008D4632">
      <w:r>
        <w:t>- `counting()`</w:t>
      </w:r>
    </w:p>
    <w:p w14:paraId="56DB7F18" w14:textId="77777777" w:rsidR="008D4632" w:rsidRDefault="008D4632" w:rsidP="008D4632">
      <w:r>
        <w:t>- `mapping()`</w:t>
      </w:r>
    </w:p>
    <w:p w14:paraId="3DA7A91D" w14:textId="77777777" w:rsidR="008D4632" w:rsidRDefault="008D4632" w:rsidP="008D4632"/>
    <w:p w14:paraId="640F9EDD" w14:textId="77777777" w:rsidR="008D4632" w:rsidRDefault="008D4632" w:rsidP="008D4632">
      <w:r>
        <w:t>### Example grouping</w:t>
      </w:r>
    </w:p>
    <w:p w14:paraId="464E829D" w14:textId="77777777" w:rsidR="008D4632" w:rsidRDefault="008D4632" w:rsidP="008D4632">
      <w:r>
        <w:t>```java</w:t>
      </w:r>
    </w:p>
    <w:p w14:paraId="4CF5A451" w14:textId="77777777" w:rsidR="008D4632" w:rsidRDefault="008D4632" w:rsidP="008D4632">
      <w:r>
        <w:t>Map&lt;Integer, List&lt;String&gt;&gt; grouped = names.stream()</w:t>
      </w:r>
    </w:p>
    <w:p w14:paraId="06AD84C1" w14:textId="77777777" w:rsidR="008D4632" w:rsidRDefault="008D4632" w:rsidP="008D4632">
      <w:r>
        <w:t xml:space="preserve">        .collect(Collectors.groupingBy(String::length));</w:t>
      </w:r>
    </w:p>
    <w:p w14:paraId="49CAA4F9" w14:textId="77777777" w:rsidR="008D4632" w:rsidRDefault="008D4632" w:rsidP="008D4632">
      <w:r>
        <w:t>```</w:t>
      </w:r>
    </w:p>
    <w:p w14:paraId="7E27BB85" w14:textId="77777777" w:rsidR="008D4632" w:rsidRDefault="008D4632" w:rsidP="008D4632"/>
    <w:p w14:paraId="5551E011" w14:textId="77777777" w:rsidR="008D4632" w:rsidRDefault="008D4632" w:rsidP="008D4632">
      <w:r>
        <w:t>---</w:t>
      </w:r>
    </w:p>
    <w:p w14:paraId="410DC4AB" w14:textId="77777777" w:rsidR="008D4632" w:rsidRDefault="008D4632" w:rsidP="008D4632"/>
    <w:p w14:paraId="483E9B74" w14:textId="77777777" w:rsidR="008D4632" w:rsidRDefault="008D4632" w:rsidP="008D4632">
      <w:r>
        <w:t xml:space="preserve">## </w:t>
      </w:r>
      <w:r w:rsidRPr="00232721">
        <w:rPr>
          <w:b/>
          <w:bCs/>
        </w:rPr>
        <w:t>9. forEach on Collections</w:t>
      </w:r>
    </w:p>
    <w:p w14:paraId="24DE87FC" w14:textId="77777777" w:rsidR="008D4632" w:rsidRDefault="008D4632" w:rsidP="008D4632"/>
    <w:p w14:paraId="08139608" w14:textId="77777777" w:rsidR="008D4632" w:rsidRDefault="008D4632" w:rsidP="008D4632">
      <w:r>
        <w:t>Java 8 added `forEach` to collections and streams.</w:t>
      </w:r>
    </w:p>
    <w:p w14:paraId="726F6F52" w14:textId="77777777" w:rsidR="008D4632" w:rsidRDefault="008D4632" w:rsidP="008D4632"/>
    <w:p w14:paraId="380E8265" w14:textId="77777777" w:rsidR="008D4632" w:rsidRDefault="008D4632" w:rsidP="008D4632">
      <w:r>
        <w:t>```java</w:t>
      </w:r>
    </w:p>
    <w:p w14:paraId="1FAD1BDC" w14:textId="77777777" w:rsidR="008D4632" w:rsidRDefault="008D4632" w:rsidP="008D4632">
      <w:r>
        <w:t>List&lt;String&gt; names = Arrays.asList("A", "B", "C");</w:t>
      </w:r>
    </w:p>
    <w:p w14:paraId="4F127F1E" w14:textId="77777777" w:rsidR="008D4632" w:rsidRDefault="008D4632" w:rsidP="008D4632">
      <w:r>
        <w:t>names.forEach(System.out::println);</w:t>
      </w:r>
    </w:p>
    <w:p w14:paraId="13A38495" w14:textId="77777777" w:rsidR="008D4632" w:rsidRDefault="008D4632" w:rsidP="008D4632">
      <w:r>
        <w:t>```</w:t>
      </w:r>
    </w:p>
    <w:p w14:paraId="03220413" w14:textId="77777777" w:rsidR="008D4632" w:rsidRDefault="008D4632" w:rsidP="008D4632"/>
    <w:p w14:paraId="4B030C5E" w14:textId="77777777" w:rsidR="008D4632" w:rsidRDefault="008D4632" w:rsidP="008D4632">
      <w:r>
        <w:t>This fits the lambda-based style better than traditional loops for many cases.</w:t>
      </w:r>
    </w:p>
    <w:p w14:paraId="4EFE4638" w14:textId="77777777" w:rsidR="008D4632" w:rsidRDefault="008D4632" w:rsidP="008D4632"/>
    <w:p w14:paraId="0BD8BB8C" w14:textId="77777777" w:rsidR="008D4632" w:rsidRDefault="008D4632" w:rsidP="008D4632">
      <w:r>
        <w:t>---</w:t>
      </w:r>
    </w:p>
    <w:p w14:paraId="149F9E3D" w14:textId="77777777" w:rsidR="008D4632" w:rsidRDefault="008D4632" w:rsidP="008D4632"/>
    <w:p w14:paraId="4A863C5D" w14:textId="77777777" w:rsidR="008D4632" w:rsidRDefault="008D4632" w:rsidP="008D4632">
      <w:r>
        <w:t xml:space="preserve">## </w:t>
      </w:r>
      <w:r w:rsidRPr="00686610">
        <w:rPr>
          <w:b/>
          <w:bCs/>
        </w:rPr>
        <w:t>10. Nashorn JavaScript Engine</w:t>
      </w:r>
    </w:p>
    <w:p w14:paraId="1AC68A16" w14:textId="77777777" w:rsidR="008D4632" w:rsidRDefault="008D4632" w:rsidP="008D4632"/>
    <w:p w14:paraId="4DAC40B6" w14:textId="77777777" w:rsidR="008D4632" w:rsidRDefault="008D4632" w:rsidP="008D4632">
      <w:r>
        <w:t>Java 8 included Nashorn, a JavaScript engine for running JS inside the JVM.</w:t>
      </w:r>
    </w:p>
    <w:p w14:paraId="643B7456" w14:textId="77777777" w:rsidR="008D4632" w:rsidRDefault="008D4632" w:rsidP="008D4632"/>
    <w:p w14:paraId="57EAE87F" w14:textId="77777777" w:rsidR="008D4632" w:rsidRDefault="008D4632" w:rsidP="008D4632">
      <w:r>
        <w:t>This was useful at the time, but it is not a major feature for most application developers.</w:t>
      </w:r>
    </w:p>
    <w:p w14:paraId="69E6477F" w14:textId="77777777" w:rsidR="008D4632" w:rsidRDefault="008D4632" w:rsidP="008D4632"/>
    <w:p w14:paraId="4251BA8A" w14:textId="77777777" w:rsidR="008D4632" w:rsidRDefault="008D4632" w:rsidP="008D4632">
      <w:r>
        <w:lastRenderedPageBreak/>
        <w:t>---</w:t>
      </w:r>
    </w:p>
    <w:p w14:paraId="546E0D15" w14:textId="77777777" w:rsidR="008D4632" w:rsidRDefault="008D4632" w:rsidP="008D4632"/>
    <w:p w14:paraId="1CF8CD60" w14:textId="77777777" w:rsidR="008D4632" w:rsidRDefault="008D4632" w:rsidP="008D4632">
      <w:r>
        <w:t xml:space="preserve">## </w:t>
      </w:r>
      <w:r w:rsidRPr="00586179">
        <w:rPr>
          <w:b/>
          <w:bCs/>
        </w:rPr>
        <w:t>11. Base64 Encoding and Decoding</w:t>
      </w:r>
    </w:p>
    <w:p w14:paraId="0FEBA130" w14:textId="77777777" w:rsidR="008D4632" w:rsidRDefault="008D4632" w:rsidP="008D4632"/>
    <w:p w14:paraId="5D936296" w14:textId="77777777" w:rsidR="008D4632" w:rsidRDefault="008D4632" w:rsidP="008D4632">
      <w:r>
        <w:t>Java 8 added built-in Base64 support.</w:t>
      </w:r>
    </w:p>
    <w:p w14:paraId="7A39FE83" w14:textId="77777777" w:rsidR="008D4632" w:rsidRDefault="008D4632" w:rsidP="008D4632"/>
    <w:p w14:paraId="1DE5E89E" w14:textId="77777777" w:rsidR="008D4632" w:rsidRDefault="008D4632" w:rsidP="008D4632">
      <w:r>
        <w:t>### Example</w:t>
      </w:r>
    </w:p>
    <w:p w14:paraId="1819C726" w14:textId="77777777" w:rsidR="008D4632" w:rsidRDefault="008D4632" w:rsidP="008D4632">
      <w:r>
        <w:t>```java</w:t>
      </w:r>
    </w:p>
    <w:p w14:paraId="2FF9B6CD" w14:textId="77777777" w:rsidR="008D4632" w:rsidRDefault="008D4632" w:rsidP="008D4632">
      <w:r>
        <w:t>String encoded = Base64.getEncoder().encodeToString("hello".getBytes());</w:t>
      </w:r>
    </w:p>
    <w:p w14:paraId="19E6A094" w14:textId="77777777" w:rsidR="008D4632" w:rsidRDefault="008D4632" w:rsidP="008D4632">
      <w:r>
        <w:t>System.out.println(encoded);</w:t>
      </w:r>
    </w:p>
    <w:p w14:paraId="3FAB19E5" w14:textId="77777777" w:rsidR="008D4632" w:rsidRDefault="008D4632" w:rsidP="008D4632">
      <w:r>
        <w:t>```</w:t>
      </w:r>
    </w:p>
    <w:p w14:paraId="220D2EA6" w14:textId="77777777" w:rsidR="008D4632" w:rsidRDefault="008D4632" w:rsidP="008D4632"/>
    <w:p w14:paraId="6EC36294" w14:textId="77777777" w:rsidR="008D4632" w:rsidRDefault="008D4632" w:rsidP="008D4632">
      <w:r>
        <w:t>This removed the need for external libraries for simple Base64 tasks.</w:t>
      </w:r>
    </w:p>
    <w:p w14:paraId="58A9C485" w14:textId="77777777" w:rsidR="008D4632" w:rsidRDefault="008D4632" w:rsidP="008D4632"/>
    <w:p w14:paraId="03E50CCB" w14:textId="77777777" w:rsidR="008D4632" w:rsidRDefault="008D4632" w:rsidP="008D4632">
      <w:r>
        <w:t>---</w:t>
      </w:r>
    </w:p>
    <w:p w14:paraId="05287F7F" w14:textId="77777777" w:rsidR="008D4632" w:rsidRDefault="008D4632" w:rsidP="008D4632"/>
    <w:p w14:paraId="7DAFE401" w14:textId="77777777" w:rsidR="008D4632" w:rsidRDefault="008D4632" w:rsidP="008D4632">
      <w:r>
        <w:t xml:space="preserve">## </w:t>
      </w:r>
      <w:r w:rsidRPr="00E04329">
        <w:rPr>
          <w:b/>
          <w:bCs/>
        </w:rPr>
        <w:t>12. Parallel Array Sorting</w:t>
      </w:r>
    </w:p>
    <w:p w14:paraId="5FCAF565" w14:textId="77777777" w:rsidR="008D4632" w:rsidRDefault="008D4632" w:rsidP="008D4632"/>
    <w:p w14:paraId="0835076D" w14:textId="77777777" w:rsidR="008D4632" w:rsidRDefault="008D4632" w:rsidP="008D4632">
      <w:r>
        <w:t>Java 8 improved sorting support with `Arrays.parallelSort()`.</w:t>
      </w:r>
    </w:p>
    <w:p w14:paraId="756A8B01" w14:textId="77777777" w:rsidR="008D4632" w:rsidRDefault="008D4632" w:rsidP="008D4632"/>
    <w:p w14:paraId="13639E3A" w14:textId="77777777" w:rsidR="008D4632" w:rsidRDefault="008D4632" w:rsidP="008D4632">
      <w:r>
        <w:t>This can use multiple cores to sort large arrays faster in some cases.</w:t>
      </w:r>
    </w:p>
    <w:p w14:paraId="6FB9CA18" w14:textId="77777777" w:rsidR="008D4632" w:rsidRDefault="008D4632" w:rsidP="008D4632"/>
    <w:p w14:paraId="458AEF4F" w14:textId="77777777" w:rsidR="008D4632" w:rsidRDefault="008D4632" w:rsidP="008D4632">
      <w:r>
        <w:lastRenderedPageBreak/>
        <w:t>```java</w:t>
      </w:r>
    </w:p>
    <w:p w14:paraId="7E0B7573" w14:textId="77777777" w:rsidR="008D4632" w:rsidRDefault="008D4632" w:rsidP="008D4632">
      <w:r>
        <w:t>int[] arr = {5, 2, 8, 1, 3};</w:t>
      </w:r>
    </w:p>
    <w:p w14:paraId="18A5AF1F" w14:textId="77777777" w:rsidR="008D4632" w:rsidRDefault="008D4632" w:rsidP="008D4632">
      <w:r>
        <w:t>Arrays.parallelSort(arr);</w:t>
      </w:r>
    </w:p>
    <w:p w14:paraId="273BF2EF" w14:textId="77777777" w:rsidR="008D4632" w:rsidRDefault="008D4632" w:rsidP="008D4632">
      <w:r>
        <w:t>```</w:t>
      </w:r>
    </w:p>
    <w:p w14:paraId="41E376EB" w14:textId="77777777" w:rsidR="008D4632" w:rsidRDefault="008D4632" w:rsidP="008D4632"/>
    <w:p w14:paraId="4E55E2C5" w14:textId="77777777" w:rsidR="008D4632" w:rsidRDefault="008D4632" w:rsidP="008D4632">
      <w:r>
        <w:t>---</w:t>
      </w:r>
    </w:p>
    <w:p w14:paraId="4FE991C2" w14:textId="77777777" w:rsidR="008D4632" w:rsidRDefault="008D4632" w:rsidP="008D4632"/>
    <w:p w14:paraId="4E89926C" w14:textId="77777777" w:rsidR="008D4632" w:rsidRDefault="008D4632" w:rsidP="008D4632">
      <w:r>
        <w:t xml:space="preserve">## </w:t>
      </w:r>
      <w:r w:rsidRPr="00F52B23">
        <w:rPr>
          <w:b/>
          <w:bCs/>
        </w:rPr>
        <w:t>13. CompletableFuture</w:t>
      </w:r>
    </w:p>
    <w:p w14:paraId="0EC31600" w14:textId="77777777" w:rsidR="008D4632" w:rsidRDefault="008D4632" w:rsidP="008D4632"/>
    <w:p w14:paraId="6D2FAC87" w14:textId="77777777" w:rsidR="008D4632" w:rsidRDefault="008D4632" w:rsidP="008D4632">
      <w:r>
        <w:t>`CompletableFuture` supports asynchronous, non-blocking programming.</w:t>
      </w:r>
    </w:p>
    <w:p w14:paraId="58FAAF87" w14:textId="77777777" w:rsidR="008D4632" w:rsidRDefault="008D4632" w:rsidP="008D4632"/>
    <w:p w14:paraId="242CAAE2" w14:textId="77777777" w:rsidR="008D4632" w:rsidRDefault="008D4632" w:rsidP="008D4632">
      <w:r>
        <w:t>### Example</w:t>
      </w:r>
    </w:p>
    <w:p w14:paraId="60A45599" w14:textId="77777777" w:rsidR="008D4632" w:rsidRDefault="008D4632" w:rsidP="008D4632">
      <w:r>
        <w:t>```java</w:t>
      </w:r>
    </w:p>
    <w:p w14:paraId="1B74C2F3" w14:textId="77777777" w:rsidR="008D4632" w:rsidRDefault="008D4632" w:rsidP="008D4632">
      <w:r>
        <w:t>CompletableFuture.supplyAsync(() -&gt; "Hello")</w:t>
      </w:r>
    </w:p>
    <w:p w14:paraId="69679B1F" w14:textId="77777777" w:rsidR="008D4632" w:rsidRDefault="008D4632" w:rsidP="008D4632">
      <w:r>
        <w:t xml:space="preserve">        .thenApply(String::toUpperCase)</w:t>
      </w:r>
    </w:p>
    <w:p w14:paraId="46B6F2F7" w14:textId="77777777" w:rsidR="008D4632" w:rsidRDefault="008D4632" w:rsidP="008D4632">
      <w:r>
        <w:t xml:space="preserve">        .thenAccept(System.out::println);</w:t>
      </w:r>
    </w:p>
    <w:p w14:paraId="7393CD7C" w14:textId="77777777" w:rsidR="008D4632" w:rsidRDefault="008D4632" w:rsidP="008D4632">
      <w:r>
        <w:t>```</w:t>
      </w:r>
    </w:p>
    <w:p w14:paraId="083F137F" w14:textId="77777777" w:rsidR="008D4632" w:rsidRDefault="008D4632" w:rsidP="008D4632"/>
    <w:p w14:paraId="76DBB5F1" w14:textId="77777777" w:rsidR="008D4632" w:rsidRDefault="008D4632" w:rsidP="008D4632">
      <w:r>
        <w:t>### Why it matters</w:t>
      </w:r>
    </w:p>
    <w:p w14:paraId="65DFD157" w14:textId="77777777" w:rsidR="008D4632" w:rsidRDefault="008D4632" w:rsidP="008D4632">
      <w:r>
        <w:t>- better async composition</w:t>
      </w:r>
    </w:p>
    <w:p w14:paraId="566EDAEF" w14:textId="77777777" w:rsidR="008D4632" w:rsidRDefault="008D4632" w:rsidP="008D4632">
      <w:r>
        <w:t>- easier chaining of tasks</w:t>
      </w:r>
    </w:p>
    <w:p w14:paraId="75D1E4FA" w14:textId="77777777" w:rsidR="008D4632" w:rsidRDefault="008D4632" w:rsidP="008D4632">
      <w:r>
        <w:t>- useful for concurrent programming</w:t>
      </w:r>
    </w:p>
    <w:p w14:paraId="104A4914" w14:textId="77777777" w:rsidR="008D4632" w:rsidRDefault="008D4632" w:rsidP="008D4632"/>
    <w:p w14:paraId="0CE23A4B" w14:textId="77777777" w:rsidR="008D4632" w:rsidRDefault="008D4632" w:rsidP="008D4632">
      <w:r>
        <w:lastRenderedPageBreak/>
        <w:t>It is much more powerful than plain `Future`.</w:t>
      </w:r>
    </w:p>
    <w:p w14:paraId="5DE3014C" w14:textId="77777777" w:rsidR="008D4632" w:rsidRDefault="008D4632" w:rsidP="008D4632"/>
    <w:p w14:paraId="68B5A755" w14:textId="77777777" w:rsidR="008D4632" w:rsidRDefault="008D4632" w:rsidP="008D4632">
      <w:r>
        <w:t>---</w:t>
      </w:r>
    </w:p>
    <w:p w14:paraId="1BE16935" w14:textId="77777777" w:rsidR="008D4632" w:rsidRDefault="008D4632" w:rsidP="008D4632"/>
    <w:p w14:paraId="318DDD5D" w14:textId="77777777" w:rsidR="008D4632" w:rsidRDefault="008D4632" w:rsidP="008D4632">
      <w:r>
        <w:t xml:space="preserve">## </w:t>
      </w:r>
      <w:r w:rsidRPr="0002541F">
        <w:rPr>
          <w:b/>
          <w:bCs/>
        </w:rPr>
        <w:t>14. Repeating Annotations</w:t>
      </w:r>
    </w:p>
    <w:p w14:paraId="2A71FAB9" w14:textId="77777777" w:rsidR="008D4632" w:rsidRDefault="008D4632" w:rsidP="008D4632"/>
    <w:p w14:paraId="71AC5F0D" w14:textId="77777777" w:rsidR="008D4632" w:rsidRDefault="008D4632" w:rsidP="008D4632">
      <w:r>
        <w:t>Java 8 allows the same annotation to be applied multiple times to a single declaration.</w:t>
      </w:r>
    </w:p>
    <w:p w14:paraId="7CC75960" w14:textId="77777777" w:rsidR="008D4632" w:rsidRDefault="008D4632" w:rsidP="008D4632"/>
    <w:p w14:paraId="06BCA832" w14:textId="77777777" w:rsidR="008D4632" w:rsidRDefault="008D4632" w:rsidP="008D4632">
      <w:r>
        <w:t>This is useful in frameworks and metadata-heavy systems.</w:t>
      </w:r>
    </w:p>
    <w:p w14:paraId="0E8D446F" w14:textId="77777777" w:rsidR="008D4632" w:rsidRDefault="008D4632" w:rsidP="008D4632"/>
    <w:p w14:paraId="5C8707A0" w14:textId="77777777" w:rsidR="008D4632" w:rsidRDefault="008D4632" w:rsidP="008D4632">
      <w:r>
        <w:t>---</w:t>
      </w:r>
    </w:p>
    <w:p w14:paraId="433C72E5" w14:textId="77777777" w:rsidR="008D4632" w:rsidRDefault="008D4632" w:rsidP="008D4632"/>
    <w:p w14:paraId="01109901" w14:textId="77777777" w:rsidR="008D4632" w:rsidRDefault="008D4632" w:rsidP="008D4632">
      <w:r>
        <w:t xml:space="preserve">## </w:t>
      </w:r>
      <w:r w:rsidRPr="00480609">
        <w:rPr>
          <w:b/>
          <w:bCs/>
        </w:rPr>
        <w:t>15. Type Annotations</w:t>
      </w:r>
    </w:p>
    <w:p w14:paraId="74CA7EB9" w14:textId="77777777" w:rsidR="008D4632" w:rsidRDefault="008D4632" w:rsidP="008D4632"/>
    <w:p w14:paraId="176C645D" w14:textId="77777777" w:rsidR="008D4632" w:rsidRDefault="008D4632" w:rsidP="008D4632">
      <w:r>
        <w:t>Annotations can now be used in more places, not just on declarations.</w:t>
      </w:r>
    </w:p>
    <w:p w14:paraId="34530B0B" w14:textId="77777777" w:rsidR="008D4632" w:rsidRDefault="008D4632" w:rsidP="008D4632"/>
    <w:p w14:paraId="70DB74DE" w14:textId="77777777" w:rsidR="008D4632" w:rsidRDefault="008D4632" w:rsidP="008D4632">
      <w:r>
        <w:t>This improved static analysis and tooling support.</w:t>
      </w:r>
    </w:p>
    <w:p w14:paraId="2E1F5A9E" w14:textId="77777777" w:rsidR="008D4632" w:rsidRDefault="008D4632" w:rsidP="008D4632"/>
    <w:p w14:paraId="03E41D85" w14:textId="77777777" w:rsidR="008D4632" w:rsidRDefault="008D4632" w:rsidP="008D4632">
      <w:r>
        <w:t>---</w:t>
      </w:r>
    </w:p>
    <w:p w14:paraId="614D1AAE" w14:textId="77777777" w:rsidR="008D4632" w:rsidRDefault="008D4632" w:rsidP="008D4632"/>
    <w:p w14:paraId="66057B39" w14:textId="77777777" w:rsidR="008D4632" w:rsidRDefault="008D4632" w:rsidP="008D4632">
      <w:r>
        <w:t># Most important Java 8 features for interviews</w:t>
      </w:r>
    </w:p>
    <w:p w14:paraId="7B5516C4" w14:textId="77777777" w:rsidR="008D4632" w:rsidRDefault="008D4632" w:rsidP="008D4632"/>
    <w:p w14:paraId="0A574DF9" w14:textId="77777777" w:rsidR="008D4632" w:rsidRDefault="008D4632" w:rsidP="008D4632">
      <w:r>
        <w:t>If you are preparing for interviews, focus on these first:</w:t>
      </w:r>
    </w:p>
    <w:p w14:paraId="52570B2B" w14:textId="77777777" w:rsidR="008D4632" w:rsidRDefault="008D4632" w:rsidP="008D4632"/>
    <w:p w14:paraId="705455EC" w14:textId="77777777" w:rsidR="008D4632" w:rsidRDefault="008D4632" w:rsidP="008D4632">
      <w:r>
        <w:t>- Lambda expressions</w:t>
      </w:r>
    </w:p>
    <w:p w14:paraId="6E712EC0" w14:textId="77777777" w:rsidR="008D4632" w:rsidRDefault="008D4632" w:rsidP="008D4632">
      <w:r>
        <w:t>- Functional interfaces</w:t>
      </w:r>
    </w:p>
    <w:p w14:paraId="071B6ADF" w14:textId="77777777" w:rsidR="008D4632" w:rsidRDefault="008D4632" w:rsidP="008D4632">
      <w:r>
        <w:t>- Stream API</w:t>
      </w:r>
    </w:p>
    <w:p w14:paraId="41DFAEE0" w14:textId="77777777" w:rsidR="008D4632" w:rsidRDefault="008D4632" w:rsidP="008D4632">
      <w:r>
        <w:t>- Optional</w:t>
      </w:r>
    </w:p>
    <w:p w14:paraId="3D449440" w14:textId="77777777" w:rsidR="008D4632" w:rsidRDefault="008D4632" w:rsidP="008D4632">
      <w:r>
        <w:t>- Default methods in interfaces</w:t>
      </w:r>
    </w:p>
    <w:p w14:paraId="0AF84307" w14:textId="77777777" w:rsidR="008D4632" w:rsidRDefault="008D4632" w:rsidP="008D4632">
      <w:r>
        <w:t>- New Date and Time API</w:t>
      </w:r>
    </w:p>
    <w:p w14:paraId="71302CF8" w14:textId="77777777" w:rsidR="008D4632" w:rsidRDefault="008D4632" w:rsidP="008D4632">
      <w:r>
        <w:t>- Method references</w:t>
      </w:r>
    </w:p>
    <w:p w14:paraId="603A2698" w14:textId="77777777" w:rsidR="008D4632" w:rsidRDefault="008D4632" w:rsidP="008D4632">
      <w:r>
        <w:t>- CompletableFuture</w:t>
      </w:r>
    </w:p>
    <w:p w14:paraId="31E782D7" w14:textId="77777777" w:rsidR="008D4632" w:rsidRDefault="008D4632" w:rsidP="008D4632"/>
    <w:p w14:paraId="199341FB" w14:textId="77777777" w:rsidR="008D4632" w:rsidRDefault="008D4632" w:rsidP="008D4632">
      <w:r>
        <w:t>These are the features interviewers ask about most often.</w:t>
      </w:r>
    </w:p>
    <w:p w14:paraId="415705C9" w14:textId="77777777" w:rsidR="008D4632" w:rsidRDefault="008D4632" w:rsidP="008D4632"/>
    <w:p w14:paraId="4285D46C" w14:textId="77777777" w:rsidR="008D4632" w:rsidRDefault="008D4632" w:rsidP="008D4632">
      <w:r>
        <w:t>---</w:t>
      </w:r>
    </w:p>
    <w:p w14:paraId="23331C5C" w14:textId="77777777" w:rsidR="008D4632" w:rsidRDefault="008D4632" w:rsidP="008D4632"/>
    <w:p w14:paraId="7AD3C930" w14:textId="77777777" w:rsidR="008D4632" w:rsidRDefault="008D4632" w:rsidP="008D4632">
      <w:r>
        <w:t># Why Java 8 was such a big release</w:t>
      </w:r>
    </w:p>
    <w:p w14:paraId="29DA397D" w14:textId="77777777" w:rsidR="008D4632" w:rsidRDefault="008D4632" w:rsidP="008D4632"/>
    <w:p w14:paraId="33DC3E69" w14:textId="77777777" w:rsidR="008D4632" w:rsidRDefault="008D4632" w:rsidP="008D4632">
      <w:r>
        <w:t>Java 8 changed Java from a mostly imperative OO language into a more expressive language that supports functional programming ideas.</w:t>
      </w:r>
    </w:p>
    <w:p w14:paraId="23531F5B" w14:textId="77777777" w:rsidR="008D4632" w:rsidRDefault="008D4632" w:rsidP="008D4632"/>
    <w:p w14:paraId="46E6BE66" w14:textId="77777777" w:rsidR="008D4632" w:rsidRDefault="008D4632" w:rsidP="008D4632">
      <w:r>
        <w:t>The biggest practical improvements were:</w:t>
      </w:r>
    </w:p>
    <w:p w14:paraId="1D232ED1" w14:textId="77777777" w:rsidR="008D4632" w:rsidRDefault="008D4632" w:rsidP="008D4632">
      <w:r>
        <w:t>- less boilerplate</w:t>
      </w:r>
    </w:p>
    <w:p w14:paraId="69C7C0A5" w14:textId="77777777" w:rsidR="008D4632" w:rsidRDefault="008D4632" w:rsidP="008D4632">
      <w:r>
        <w:t>- cleaner collection processing</w:t>
      </w:r>
    </w:p>
    <w:p w14:paraId="2F36670A" w14:textId="77777777" w:rsidR="008D4632" w:rsidRDefault="008D4632" w:rsidP="008D4632">
      <w:r>
        <w:t>- better date/time handling</w:t>
      </w:r>
    </w:p>
    <w:p w14:paraId="551BB017" w14:textId="77777777" w:rsidR="008D4632" w:rsidRDefault="008D4632" w:rsidP="008D4632">
      <w:r>
        <w:t>- safer null handling</w:t>
      </w:r>
    </w:p>
    <w:p w14:paraId="223F4ACF" w14:textId="77777777" w:rsidR="008D4632" w:rsidRDefault="008D4632" w:rsidP="008D4632">
      <w:r>
        <w:lastRenderedPageBreak/>
        <w:t>- easier async programming</w:t>
      </w:r>
    </w:p>
    <w:p w14:paraId="7125A29D" w14:textId="77777777" w:rsidR="008D4632" w:rsidRDefault="008D4632" w:rsidP="008D4632"/>
    <w:p w14:paraId="4BDC62D0" w14:textId="77777777" w:rsidR="008D4632" w:rsidRDefault="008D4632" w:rsidP="008D4632">
      <w:r>
        <w:t>---</w:t>
      </w:r>
    </w:p>
    <w:p w14:paraId="60C7901D" w14:textId="77777777" w:rsidR="008D4632" w:rsidRDefault="008D4632" w:rsidP="008D4632"/>
    <w:p w14:paraId="62F09E78" w14:textId="77777777" w:rsidR="008D4632" w:rsidRDefault="008D4632" w:rsidP="008D4632">
      <w:r>
        <w:t># Quick interview answer</w:t>
      </w:r>
    </w:p>
    <w:p w14:paraId="43FC5E0D" w14:textId="77777777" w:rsidR="008D4632" w:rsidRDefault="008D4632" w:rsidP="008D4632"/>
    <w:p w14:paraId="43B0E73F" w14:textId="77777777" w:rsidR="008D4632" w:rsidRDefault="008D4632" w:rsidP="008D4632">
      <w:r>
        <w:t>&gt; Java 8 introduced lambda expressions, functional interfaces, streams, default methods in interfaces, method references, Optional, the new java.time API, CompletableFuture, and several other improvements. The most impactful changes were lambdas and streams, which brought a more functional style to Java and made code more concise and expressive.</w:t>
      </w:r>
    </w:p>
    <w:p w14:paraId="74A44382" w14:textId="77777777" w:rsidR="008D4632" w:rsidRDefault="008D4632" w:rsidP="008D4632"/>
    <w:p w14:paraId="5CBEDA72" w14:textId="77777777" w:rsidR="008D4632" w:rsidRDefault="008D4632" w:rsidP="008D4632">
      <w:r>
        <w:t>If you want, I can also give you:</w:t>
      </w:r>
    </w:p>
    <w:p w14:paraId="20CF29F2" w14:textId="77777777" w:rsidR="008D4632" w:rsidRDefault="008D4632" w:rsidP="008D4632">
      <w:r>
        <w:t>1. a **Java 8 features cheat sheet**</w:t>
      </w:r>
    </w:p>
    <w:p w14:paraId="4688FD49" w14:textId="77777777" w:rsidR="008D4632" w:rsidRDefault="008D4632" w:rsidP="008D4632">
      <w:r>
        <w:t>2. **stream API examples in detail**</w:t>
      </w:r>
    </w:p>
    <w:p w14:paraId="1069A13B" w14:textId="77777777" w:rsidR="008D4632" w:rsidRDefault="008D4632" w:rsidP="008D4632">
      <w:r>
        <w:t>3. **lambda expressions and functional interfaces explained deeply**</w:t>
      </w:r>
    </w:p>
    <w:p w14:paraId="529C7701" w14:textId="3F5B0164" w:rsidR="00CB3248" w:rsidRDefault="008D4632" w:rsidP="008D4632">
      <w:r>
        <w:t>4. **Java 8 interview questions and answers**</w:t>
      </w:r>
    </w:p>
    <w:p w14:paraId="12DBDDBD" w14:textId="77777777" w:rsidR="00E45FB4" w:rsidRDefault="00E45FB4" w:rsidP="008D4632"/>
    <w:p w14:paraId="14FFB3DF" w14:textId="31AF727B" w:rsidR="00E45FB4" w:rsidRDefault="009F6B9A" w:rsidP="00FC1FE3">
      <w:pPr>
        <w:pStyle w:val="Heading1"/>
        <w:numPr>
          <w:ilvl w:val="0"/>
          <w:numId w:val="13"/>
        </w:numPr>
        <w:jc w:val="center"/>
      </w:pPr>
      <w:bookmarkStart w:id="2" w:name="_Toc234595910"/>
      <w:r>
        <w:t>Java Stream API</w:t>
      </w:r>
      <w:bookmarkEnd w:id="2"/>
    </w:p>
    <w:p w14:paraId="3F7B2E16" w14:textId="77777777" w:rsidR="00F8553B" w:rsidRDefault="00F8553B" w:rsidP="008D4632"/>
    <w:p w14:paraId="6FAE3220" w14:textId="77777777" w:rsidR="00F8553B" w:rsidRDefault="00F8553B" w:rsidP="008D4632"/>
    <w:p w14:paraId="5DCD2D91" w14:textId="77777777" w:rsidR="00E45FB4" w:rsidRDefault="00E45FB4" w:rsidP="00E45FB4">
      <w:r>
        <w:t xml:space="preserve">Java Stream API is a way to process collections in a **declarative**, **pipeline-based** style. Instead of writing </w:t>
      </w:r>
      <w:r>
        <w:lastRenderedPageBreak/>
        <w:t>explicit loops, you describe *what* you want to do, and the stream handles *how* to process the data.</w:t>
      </w:r>
    </w:p>
    <w:p w14:paraId="235A0977" w14:textId="77777777" w:rsidR="00E45FB4" w:rsidRDefault="00E45FB4" w:rsidP="00E45FB4"/>
    <w:p w14:paraId="5029E263" w14:textId="77777777" w:rsidR="00E45FB4" w:rsidRDefault="00E45FB4" w:rsidP="00E45FB4">
      <w:r>
        <w:t>A stream is **not** a data structure. It is a sequence of elements that supports operations like filter, map, sort, and collect.</w:t>
      </w:r>
    </w:p>
    <w:p w14:paraId="71DEC6BB" w14:textId="77777777" w:rsidR="00E45FB4" w:rsidRDefault="00E45FB4" w:rsidP="00E45FB4"/>
    <w:p w14:paraId="0A7ADAD0" w14:textId="77777777" w:rsidR="00E45FB4" w:rsidRDefault="00E45FB4" w:rsidP="00E45FB4">
      <w:r>
        <w:t>---</w:t>
      </w:r>
    </w:p>
    <w:p w14:paraId="2629202D" w14:textId="77777777" w:rsidR="00E45FB4" w:rsidRDefault="00E45FB4" w:rsidP="00E45FB4"/>
    <w:p w14:paraId="12C4242F" w14:textId="77777777" w:rsidR="00E45FB4" w:rsidRDefault="00E45FB4" w:rsidP="00E45FB4">
      <w:r>
        <w:t xml:space="preserve"># </w:t>
      </w:r>
      <w:r w:rsidRPr="00AB19C1">
        <w:rPr>
          <w:b/>
          <w:bCs/>
        </w:rPr>
        <w:t>1. Basic idea</w:t>
      </w:r>
    </w:p>
    <w:p w14:paraId="09ACDDA5" w14:textId="77777777" w:rsidR="00E45FB4" w:rsidRDefault="00E45FB4" w:rsidP="00E45FB4"/>
    <w:p w14:paraId="47BFA9C1" w14:textId="77777777" w:rsidR="00E45FB4" w:rsidRDefault="00E45FB4" w:rsidP="00E45FB4">
      <w:r>
        <w:t>Suppose you have a list of numbers and want only the even ones.</w:t>
      </w:r>
    </w:p>
    <w:p w14:paraId="1EE02E67" w14:textId="77777777" w:rsidR="00E45FB4" w:rsidRDefault="00E45FB4" w:rsidP="00E45FB4"/>
    <w:p w14:paraId="1960DE5E" w14:textId="77777777" w:rsidR="00E45FB4" w:rsidRDefault="00E45FB4" w:rsidP="00E45FB4">
      <w:r>
        <w:t>## Traditional loop</w:t>
      </w:r>
    </w:p>
    <w:p w14:paraId="343F716C" w14:textId="77777777" w:rsidR="00E45FB4" w:rsidRDefault="00E45FB4" w:rsidP="00E45FB4">
      <w:r>
        <w:t>```java</w:t>
      </w:r>
    </w:p>
    <w:p w14:paraId="00EF1BB2" w14:textId="77777777" w:rsidR="00E45FB4" w:rsidRDefault="00E45FB4" w:rsidP="00E45FB4">
      <w:r>
        <w:t>List&lt;Integer&gt; numbers = Arrays.asList(1, 2, 3, 4, 5, 6);</w:t>
      </w:r>
    </w:p>
    <w:p w14:paraId="70063EDF" w14:textId="77777777" w:rsidR="00E45FB4" w:rsidRDefault="00E45FB4" w:rsidP="00E45FB4">
      <w:r>
        <w:t>List&lt;Integer&gt; evens = new ArrayList&lt;&gt;();</w:t>
      </w:r>
    </w:p>
    <w:p w14:paraId="3AA6EE98" w14:textId="77777777" w:rsidR="00E45FB4" w:rsidRDefault="00E45FB4" w:rsidP="00E45FB4"/>
    <w:p w14:paraId="311C0CB8" w14:textId="77777777" w:rsidR="00E45FB4" w:rsidRDefault="00E45FB4" w:rsidP="00E45FB4">
      <w:r>
        <w:t>for (Integer n : numbers) {</w:t>
      </w:r>
    </w:p>
    <w:p w14:paraId="1C20BDF8" w14:textId="77777777" w:rsidR="00E45FB4" w:rsidRDefault="00E45FB4" w:rsidP="00E45FB4">
      <w:r>
        <w:t xml:space="preserve">    if (n % 2 == 0) {</w:t>
      </w:r>
    </w:p>
    <w:p w14:paraId="2F24A5BE" w14:textId="77777777" w:rsidR="00E45FB4" w:rsidRDefault="00E45FB4" w:rsidP="00E45FB4">
      <w:r>
        <w:t xml:space="preserve">        evens.add(n);</w:t>
      </w:r>
    </w:p>
    <w:p w14:paraId="2BF72AEA" w14:textId="77777777" w:rsidR="00E45FB4" w:rsidRDefault="00E45FB4" w:rsidP="00E45FB4">
      <w:r>
        <w:t xml:space="preserve">    }</w:t>
      </w:r>
    </w:p>
    <w:p w14:paraId="44361206" w14:textId="77777777" w:rsidR="00E45FB4" w:rsidRDefault="00E45FB4" w:rsidP="00E45FB4">
      <w:r>
        <w:t>}</w:t>
      </w:r>
    </w:p>
    <w:p w14:paraId="695E40CD" w14:textId="77777777" w:rsidR="00E45FB4" w:rsidRDefault="00E45FB4" w:rsidP="00E45FB4">
      <w:r>
        <w:t>```</w:t>
      </w:r>
    </w:p>
    <w:p w14:paraId="5FE8E365" w14:textId="77777777" w:rsidR="00E45FB4" w:rsidRDefault="00E45FB4" w:rsidP="00E45FB4"/>
    <w:p w14:paraId="04687B41" w14:textId="77777777" w:rsidR="00E45FB4" w:rsidRDefault="00E45FB4" w:rsidP="00E45FB4">
      <w:r>
        <w:lastRenderedPageBreak/>
        <w:t>## With streams</w:t>
      </w:r>
    </w:p>
    <w:p w14:paraId="374D0CC2" w14:textId="77777777" w:rsidR="00E45FB4" w:rsidRDefault="00E45FB4" w:rsidP="00E45FB4">
      <w:r>
        <w:t>```java</w:t>
      </w:r>
    </w:p>
    <w:p w14:paraId="21EF4565" w14:textId="77777777" w:rsidR="00E45FB4" w:rsidRDefault="00E45FB4" w:rsidP="00E45FB4">
      <w:r>
        <w:t>List&lt;Integer&gt; numbers = Arrays.asList(1, 2, 3, 4, 5, 6);</w:t>
      </w:r>
    </w:p>
    <w:p w14:paraId="73460223" w14:textId="77777777" w:rsidR="00E45FB4" w:rsidRDefault="00E45FB4" w:rsidP="00E45FB4"/>
    <w:p w14:paraId="5FCCFFBC" w14:textId="77777777" w:rsidR="00E45FB4" w:rsidRDefault="00E45FB4" w:rsidP="00E45FB4">
      <w:r>
        <w:t>List&lt;Integer&gt; evens = numbers.stream()</w:t>
      </w:r>
    </w:p>
    <w:p w14:paraId="567BB56C" w14:textId="77777777" w:rsidR="00E45FB4" w:rsidRDefault="00E45FB4" w:rsidP="00E45FB4">
      <w:r>
        <w:t xml:space="preserve">        .filter(n -&gt; n % 2 == 0)</w:t>
      </w:r>
    </w:p>
    <w:p w14:paraId="62EBE02D" w14:textId="77777777" w:rsidR="00E45FB4" w:rsidRDefault="00E45FB4" w:rsidP="00E45FB4">
      <w:r>
        <w:t xml:space="preserve">        .collect(Collectors.toList());</w:t>
      </w:r>
    </w:p>
    <w:p w14:paraId="0E04066D" w14:textId="77777777" w:rsidR="00E45FB4" w:rsidRDefault="00E45FB4" w:rsidP="00E45FB4">
      <w:r>
        <w:t>```</w:t>
      </w:r>
    </w:p>
    <w:p w14:paraId="4B774289" w14:textId="77777777" w:rsidR="00E45FB4" w:rsidRDefault="00E45FB4" w:rsidP="00E45FB4"/>
    <w:p w14:paraId="394071CA" w14:textId="77777777" w:rsidR="00E45FB4" w:rsidRDefault="00E45FB4" w:rsidP="00E45FB4">
      <w:r>
        <w:t>This is shorter and easier to chain with other operations.</w:t>
      </w:r>
    </w:p>
    <w:p w14:paraId="785A1B0F" w14:textId="77777777" w:rsidR="00E45FB4" w:rsidRDefault="00E45FB4" w:rsidP="00E45FB4"/>
    <w:p w14:paraId="33CD15FF" w14:textId="77777777" w:rsidR="00E45FB4" w:rsidRDefault="00E45FB4" w:rsidP="00E45FB4">
      <w:r>
        <w:t>---</w:t>
      </w:r>
    </w:p>
    <w:p w14:paraId="5DD1A1BD" w14:textId="77777777" w:rsidR="00E45FB4" w:rsidRDefault="00E45FB4" w:rsidP="00E45FB4"/>
    <w:p w14:paraId="4E9689FB" w14:textId="77777777" w:rsidR="00AF3CDE" w:rsidRDefault="00AF3CDE" w:rsidP="00E45FB4"/>
    <w:p w14:paraId="4E36C226" w14:textId="77777777" w:rsidR="00E45FB4" w:rsidRDefault="00E45FB4" w:rsidP="00E45FB4">
      <w:r>
        <w:t xml:space="preserve"># </w:t>
      </w:r>
      <w:r w:rsidRPr="00CA3E09">
        <w:rPr>
          <w:b/>
          <w:bCs/>
        </w:rPr>
        <w:t>2. Stream pipeline structure</w:t>
      </w:r>
    </w:p>
    <w:p w14:paraId="25C31AA0" w14:textId="77777777" w:rsidR="00E45FB4" w:rsidRDefault="00E45FB4" w:rsidP="00E45FB4"/>
    <w:p w14:paraId="48E13867" w14:textId="77777777" w:rsidR="00E45FB4" w:rsidRDefault="00E45FB4" w:rsidP="00E45FB4">
      <w:r>
        <w:t>A stream pipeline usually has three parts:</w:t>
      </w:r>
    </w:p>
    <w:p w14:paraId="033D9DD0" w14:textId="77777777" w:rsidR="00E45FB4" w:rsidRDefault="00E45FB4" w:rsidP="00E45FB4"/>
    <w:p w14:paraId="6DDBF898" w14:textId="77777777" w:rsidR="00E45FB4" w:rsidRDefault="00E45FB4" w:rsidP="00E45FB4">
      <w:r>
        <w:t xml:space="preserve">1. **Source**  </w:t>
      </w:r>
    </w:p>
    <w:p w14:paraId="2ADCDCBA" w14:textId="77777777" w:rsidR="00E45FB4" w:rsidRDefault="00E45FB4" w:rsidP="00E45FB4">
      <w:r>
        <w:t xml:space="preserve">   The data comes from a collection, array, or generator.</w:t>
      </w:r>
    </w:p>
    <w:p w14:paraId="760C9F90" w14:textId="77777777" w:rsidR="00E45FB4" w:rsidRDefault="00E45FB4" w:rsidP="00E45FB4"/>
    <w:p w14:paraId="5D5248E7" w14:textId="77777777" w:rsidR="00E45FB4" w:rsidRDefault="00E45FB4" w:rsidP="00E45FB4">
      <w:r>
        <w:t xml:space="preserve">2. **Intermediate operations**  </w:t>
      </w:r>
    </w:p>
    <w:p w14:paraId="38C3ADD8" w14:textId="77777777" w:rsidR="00E45FB4" w:rsidRDefault="00E45FB4" w:rsidP="00E45FB4">
      <w:r>
        <w:t xml:space="preserve">   Operations like `filter`, `map`, `sorted`, `distinct`. These return another stream.</w:t>
      </w:r>
    </w:p>
    <w:p w14:paraId="45F10ED6" w14:textId="77777777" w:rsidR="00E45FB4" w:rsidRDefault="00E45FB4" w:rsidP="00E45FB4"/>
    <w:p w14:paraId="4BD2F9A3" w14:textId="77777777" w:rsidR="00E45FB4" w:rsidRDefault="00E45FB4" w:rsidP="00E45FB4">
      <w:r>
        <w:t xml:space="preserve">3. **Terminal operation**  </w:t>
      </w:r>
    </w:p>
    <w:p w14:paraId="77BFD082" w14:textId="77777777" w:rsidR="00E45FB4" w:rsidRDefault="00E45FB4" w:rsidP="00E45FB4">
      <w:r>
        <w:t xml:space="preserve">   Produces a result or side effect, like `collect`, `forEach`, `reduce`, `count`.</w:t>
      </w:r>
    </w:p>
    <w:p w14:paraId="14AEF374" w14:textId="77777777" w:rsidR="00E45FB4" w:rsidRDefault="00E45FB4" w:rsidP="00E45FB4"/>
    <w:p w14:paraId="16BE7618" w14:textId="77777777" w:rsidR="00E45FB4" w:rsidRDefault="00E45FB4" w:rsidP="00E45FB4">
      <w:r>
        <w:t>Example:</w:t>
      </w:r>
    </w:p>
    <w:p w14:paraId="23C53F1A" w14:textId="77777777" w:rsidR="00E45FB4" w:rsidRDefault="00E45FB4" w:rsidP="00E45FB4">
      <w:r>
        <w:t>```java</w:t>
      </w:r>
    </w:p>
    <w:p w14:paraId="61128DC1" w14:textId="77777777" w:rsidR="00E45FB4" w:rsidRDefault="00E45FB4" w:rsidP="00E45FB4">
      <w:r>
        <w:t>List&lt;String&gt; result = names.stream()</w:t>
      </w:r>
    </w:p>
    <w:p w14:paraId="1FD4FFA1" w14:textId="77777777" w:rsidR="00E45FB4" w:rsidRDefault="00E45FB4" w:rsidP="00E45FB4">
      <w:r>
        <w:t xml:space="preserve">        .filter(name -&gt; name.startsWith("A"))</w:t>
      </w:r>
    </w:p>
    <w:p w14:paraId="495F8726" w14:textId="77777777" w:rsidR="00E45FB4" w:rsidRDefault="00E45FB4" w:rsidP="00E45FB4">
      <w:r>
        <w:t xml:space="preserve">        .map(String::toUpperCase)</w:t>
      </w:r>
    </w:p>
    <w:p w14:paraId="70D09777" w14:textId="77777777" w:rsidR="00E45FB4" w:rsidRDefault="00E45FB4" w:rsidP="00E45FB4">
      <w:r>
        <w:t xml:space="preserve">        .collect(Collectors.toList());</w:t>
      </w:r>
    </w:p>
    <w:p w14:paraId="0D4FA832" w14:textId="77777777" w:rsidR="00E45FB4" w:rsidRDefault="00E45FB4" w:rsidP="00E45FB4">
      <w:r>
        <w:t>```</w:t>
      </w:r>
    </w:p>
    <w:p w14:paraId="43F4324C" w14:textId="77777777" w:rsidR="00E45FB4" w:rsidRDefault="00E45FB4" w:rsidP="00E45FB4"/>
    <w:p w14:paraId="0A3A66ED" w14:textId="77777777" w:rsidR="00E45FB4" w:rsidRDefault="00E45FB4" w:rsidP="00E45FB4">
      <w:r>
        <w:t>- source: `names.stream()`</w:t>
      </w:r>
    </w:p>
    <w:p w14:paraId="7D8B595A" w14:textId="77777777" w:rsidR="00E45FB4" w:rsidRDefault="00E45FB4" w:rsidP="00E45FB4">
      <w:r>
        <w:t>- intermediate: `filter`, `map`</w:t>
      </w:r>
    </w:p>
    <w:p w14:paraId="65EFC7EE" w14:textId="77777777" w:rsidR="00E45FB4" w:rsidRDefault="00E45FB4" w:rsidP="00E45FB4">
      <w:r>
        <w:t>- terminal: `collect`</w:t>
      </w:r>
    </w:p>
    <w:p w14:paraId="3AD5E794" w14:textId="77777777" w:rsidR="00E45FB4" w:rsidRDefault="00E45FB4" w:rsidP="00E45FB4"/>
    <w:p w14:paraId="3B21E4BE" w14:textId="77777777" w:rsidR="00E45FB4" w:rsidRDefault="00E45FB4" w:rsidP="00E45FB4">
      <w:r>
        <w:t>---</w:t>
      </w:r>
    </w:p>
    <w:p w14:paraId="1E512DE8" w14:textId="77777777" w:rsidR="00E45FB4" w:rsidRDefault="00E45FB4" w:rsidP="00E45FB4"/>
    <w:p w14:paraId="2B5AF1CD" w14:textId="77777777" w:rsidR="00E45FB4" w:rsidRDefault="00E45FB4" w:rsidP="00E45FB4">
      <w:r>
        <w:t xml:space="preserve"># </w:t>
      </w:r>
      <w:r w:rsidRPr="00C94D4C">
        <w:rPr>
          <w:b/>
          <w:bCs/>
        </w:rPr>
        <w:t>3. Common stream operations</w:t>
      </w:r>
    </w:p>
    <w:p w14:paraId="5AFB1B1D" w14:textId="77777777" w:rsidR="00E45FB4" w:rsidRDefault="00E45FB4" w:rsidP="00E45FB4"/>
    <w:p w14:paraId="6E4C18F9" w14:textId="77777777" w:rsidR="00E45FB4" w:rsidRDefault="00E45FB4" w:rsidP="00E45FB4">
      <w:r>
        <w:t>## `filter`</w:t>
      </w:r>
    </w:p>
    <w:p w14:paraId="786708CE" w14:textId="77777777" w:rsidR="00E45FB4" w:rsidRDefault="00E45FB4" w:rsidP="00E45FB4">
      <w:r>
        <w:t>Keeps elements that match a condition.</w:t>
      </w:r>
    </w:p>
    <w:p w14:paraId="23C9CCE2" w14:textId="77777777" w:rsidR="00E45FB4" w:rsidRDefault="00E45FB4" w:rsidP="00E45FB4"/>
    <w:p w14:paraId="0FC5D24C" w14:textId="77777777" w:rsidR="00E45FB4" w:rsidRDefault="00E45FB4" w:rsidP="00E45FB4">
      <w:r>
        <w:lastRenderedPageBreak/>
        <w:t>```java</w:t>
      </w:r>
    </w:p>
    <w:p w14:paraId="33215912" w14:textId="77777777" w:rsidR="00E45FB4" w:rsidRDefault="00E45FB4" w:rsidP="00E45FB4">
      <w:r>
        <w:t>List&lt;Integer&gt; numbers = Arrays.asList(1, 2, 3, 4, 5, 6);</w:t>
      </w:r>
    </w:p>
    <w:p w14:paraId="2162C881" w14:textId="77777777" w:rsidR="00E45FB4" w:rsidRDefault="00E45FB4" w:rsidP="00E45FB4"/>
    <w:p w14:paraId="65B2C2D8" w14:textId="77777777" w:rsidR="00E45FB4" w:rsidRDefault="00E45FB4" w:rsidP="00E45FB4">
      <w:r>
        <w:t>List&lt;Integer&gt; evens = numbers.stream()</w:t>
      </w:r>
    </w:p>
    <w:p w14:paraId="15E9CB56" w14:textId="77777777" w:rsidR="00E45FB4" w:rsidRDefault="00E45FB4" w:rsidP="00E45FB4">
      <w:r>
        <w:t xml:space="preserve">        .filter(n -&gt; n % 2 == 0)</w:t>
      </w:r>
    </w:p>
    <w:p w14:paraId="452A672D" w14:textId="77777777" w:rsidR="00E45FB4" w:rsidRDefault="00E45FB4" w:rsidP="00E45FB4">
      <w:r>
        <w:t xml:space="preserve">        .collect(Collectors.toList());</w:t>
      </w:r>
    </w:p>
    <w:p w14:paraId="06C50763" w14:textId="77777777" w:rsidR="00E45FB4" w:rsidRDefault="00E45FB4" w:rsidP="00E45FB4">
      <w:r>
        <w:t>```</w:t>
      </w:r>
    </w:p>
    <w:p w14:paraId="4FB912DE" w14:textId="77777777" w:rsidR="00E45FB4" w:rsidRDefault="00E45FB4" w:rsidP="00E45FB4"/>
    <w:p w14:paraId="0A15A771" w14:textId="77777777" w:rsidR="00E45FB4" w:rsidRDefault="00E45FB4" w:rsidP="00E45FB4">
      <w:r>
        <w:t>Use `filter` when you want to remove unwanted elements.</w:t>
      </w:r>
    </w:p>
    <w:p w14:paraId="7BC556E4" w14:textId="77777777" w:rsidR="00E45FB4" w:rsidRDefault="00E45FB4" w:rsidP="00E45FB4"/>
    <w:p w14:paraId="5CA3558C" w14:textId="77777777" w:rsidR="00E45FB4" w:rsidRDefault="00E45FB4" w:rsidP="00E45FB4">
      <w:r>
        <w:t>---</w:t>
      </w:r>
    </w:p>
    <w:p w14:paraId="0115CB48" w14:textId="77777777" w:rsidR="00E45FB4" w:rsidRDefault="00E45FB4" w:rsidP="00E45FB4"/>
    <w:p w14:paraId="3C244074" w14:textId="77777777" w:rsidR="00E45FB4" w:rsidRDefault="00E45FB4" w:rsidP="00E45FB4">
      <w:r>
        <w:t>## `map`</w:t>
      </w:r>
    </w:p>
    <w:p w14:paraId="55C97DEE" w14:textId="77777777" w:rsidR="00E45FB4" w:rsidRDefault="00E45FB4" w:rsidP="00E45FB4">
      <w:r>
        <w:t>Transforms each element.</w:t>
      </w:r>
    </w:p>
    <w:p w14:paraId="2DF0E5F5" w14:textId="77777777" w:rsidR="00E45FB4" w:rsidRDefault="00E45FB4" w:rsidP="00E45FB4"/>
    <w:p w14:paraId="0DB2C152" w14:textId="77777777" w:rsidR="00E45FB4" w:rsidRDefault="00E45FB4" w:rsidP="00E45FB4">
      <w:r>
        <w:t>```java</w:t>
      </w:r>
    </w:p>
    <w:p w14:paraId="1DAF2E0C" w14:textId="77777777" w:rsidR="00E45FB4" w:rsidRDefault="00E45FB4" w:rsidP="00E45FB4">
      <w:r>
        <w:t>List&lt;String&gt; names = Arrays.asList("alice", "bob");</w:t>
      </w:r>
    </w:p>
    <w:p w14:paraId="6486523B" w14:textId="77777777" w:rsidR="00E45FB4" w:rsidRDefault="00E45FB4" w:rsidP="00E45FB4"/>
    <w:p w14:paraId="100D9367" w14:textId="77777777" w:rsidR="00E45FB4" w:rsidRDefault="00E45FB4" w:rsidP="00E45FB4">
      <w:r>
        <w:t>List&lt;String&gt; upper = names.stream()</w:t>
      </w:r>
    </w:p>
    <w:p w14:paraId="73DC9475" w14:textId="77777777" w:rsidR="00E45FB4" w:rsidRDefault="00E45FB4" w:rsidP="00E45FB4">
      <w:r>
        <w:t xml:space="preserve">        .map(String::toUpperCase)</w:t>
      </w:r>
    </w:p>
    <w:p w14:paraId="703835A0" w14:textId="77777777" w:rsidR="00E45FB4" w:rsidRDefault="00E45FB4" w:rsidP="00E45FB4">
      <w:r>
        <w:t xml:space="preserve">        .collect(Collectors.toList());</w:t>
      </w:r>
    </w:p>
    <w:p w14:paraId="376E3555" w14:textId="77777777" w:rsidR="00E45FB4" w:rsidRDefault="00E45FB4" w:rsidP="00E45FB4">
      <w:r>
        <w:t>```</w:t>
      </w:r>
    </w:p>
    <w:p w14:paraId="1A00E19C" w14:textId="77777777" w:rsidR="00E45FB4" w:rsidRDefault="00E45FB4" w:rsidP="00E45FB4"/>
    <w:p w14:paraId="2EDBEE72" w14:textId="77777777" w:rsidR="00E45FB4" w:rsidRDefault="00E45FB4" w:rsidP="00E45FB4">
      <w:r>
        <w:t>Use `map` when you want to convert from one form to another.</w:t>
      </w:r>
    </w:p>
    <w:p w14:paraId="46575DE9" w14:textId="77777777" w:rsidR="00E45FB4" w:rsidRDefault="00E45FB4" w:rsidP="00E45FB4"/>
    <w:p w14:paraId="20BA8CF6" w14:textId="77777777" w:rsidR="00E45FB4" w:rsidRDefault="00E45FB4" w:rsidP="00E45FB4">
      <w:r>
        <w:t>---</w:t>
      </w:r>
    </w:p>
    <w:p w14:paraId="2FBE80A0" w14:textId="77777777" w:rsidR="00E45FB4" w:rsidRDefault="00E45FB4" w:rsidP="00E45FB4"/>
    <w:p w14:paraId="3A594A00" w14:textId="77777777" w:rsidR="00E45FB4" w:rsidRDefault="00E45FB4" w:rsidP="00E45FB4">
      <w:r>
        <w:t>## `sorted`</w:t>
      </w:r>
    </w:p>
    <w:p w14:paraId="0E78AD9B" w14:textId="77777777" w:rsidR="00E45FB4" w:rsidRDefault="00E45FB4" w:rsidP="00E45FB4">
      <w:r>
        <w:t>Sorts the elements.</w:t>
      </w:r>
    </w:p>
    <w:p w14:paraId="46A8D159" w14:textId="77777777" w:rsidR="00E45FB4" w:rsidRDefault="00E45FB4" w:rsidP="00E45FB4"/>
    <w:p w14:paraId="55742C75" w14:textId="77777777" w:rsidR="00E45FB4" w:rsidRDefault="00E45FB4" w:rsidP="00E45FB4">
      <w:r>
        <w:t>```java</w:t>
      </w:r>
    </w:p>
    <w:p w14:paraId="64DA5846" w14:textId="77777777" w:rsidR="00E45FB4" w:rsidRDefault="00E45FB4" w:rsidP="00E45FB4">
      <w:r>
        <w:t>List&lt;Integer&gt; sorted = numbers.stream()</w:t>
      </w:r>
    </w:p>
    <w:p w14:paraId="2779521E" w14:textId="77777777" w:rsidR="00E45FB4" w:rsidRDefault="00E45FB4" w:rsidP="00E45FB4">
      <w:r>
        <w:t xml:space="preserve">        .sorted()</w:t>
      </w:r>
    </w:p>
    <w:p w14:paraId="745016D2" w14:textId="77777777" w:rsidR="00E45FB4" w:rsidRDefault="00E45FB4" w:rsidP="00E45FB4">
      <w:r>
        <w:t xml:space="preserve">        .collect(Collectors.toList());</w:t>
      </w:r>
    </w:p>
    <w:p w14:paraId="3F8872E5" w14:textId="77777777" w:rsidR="00E45FB4" w:rsidRDefault="00E45FB4" w:rsidP="00E45FB4">
      <w:r>
        <w:t>```</w:t>
      </w:r>
    </w:p>
    <w:p w14:paraId="70AC97BA" w14:textId="77777777" w:rsidR="00E45FB4" w:rsidRDefault="00E45FB4" w:rsidP="00E45FB4"/>
    <w:p w14:paraId="2845A0ED" w14:textId="77777777" w:rsidR="00E45FB4" w:rsidRDefault="00E45FB4" w:rsidP="00E45FB4">
      <w:r>
        <w:t>You can also pass a comparator:</w:t>
      </w:r>
    </w:p>
    <w:p w14:paraId="123B5C5F" w14:textId="77777777" w:rsidR="00E45FB4" w:rsidRDefault="00E45FB4" w:rsidP="00E45FB4"/>
    <w:p w14:paraId="0A536BCD" w14:textId="77777777" w:rsidR="00E45FB4" w:rsidRDefault="00E45FB4" w:rsidP="00E45FB4">
      <w:r>
        <w:t>```java</w:t>
      </w:r>
    </w:p>
    <w:p w14:paraId="3D5B4F4B" w14:textId="77777777" w:rsidR="00E45FB4" w:rsidRDefault="00E45FB4" w:rsidP="00E45FB4">
      <w:r>
        <w:t>List&lt;String&gt; sortedNames = names.stream()</w:t>
      </w:r>
    </w:p>
    <w:p w14:paraId="72FDD672" w14:textId="77777777" w:rsidR="00E45FB4" w:rsidRDefault="00E45FB4" w:rsidP="00E45FB4">
      <w:r>
        <w:t xml:space="preserve">        .sorted(Comparator.reverseOrder())</w:t>
      </w:r>
    </w:p>
    <w:p w14:paraId="0F18CA54" w14:textId="77777777" w:rsidR="00E45FB4" w:rsidRDefault="00E45FB4" w:rsidP="00E45FB4">
      <w:r>
        <w:t xml:space="preserve">        .collect(Collectors.toList());</w:t>
      </w:r>
    </w:p>
    <w:p w14:paraId="4516B62E" w14:textId="77777777" w:rsidR="00E45FB4" w:rsidRDefault="00E45FB4" w:rsidP="00E45FB4">
      <w:r>
        <w:t>```</w:t>
      </w:r>
    </w:p>
    <w:p w14:paraId="1357EF5C" w14:textId="77777777" w:rsidR="00E45FB4" w:rsidRDefault="00E45FB4" w:rsidP="00E45FB4"/>
    <w:p w14:paraId="2F865E6F" w14:textId="77777777" w:rsidR="00E45FB4" w:rsidRDefault="00E45FB4" w:rsidP="00E45FB4">
      <w:r>
        <w:t>---</w:t>
      </w:r>
    </w:p>
    <w:p w14:paraId="50E1A323" w14:textId="77777777" w:rsidR="00E45FB4" w:rsidRDefault="00E45FB4" w:rsidP="00E45FB4"/>
    <w:p w14:paraId="7B3C553F" w14:textId="77777777" w:rsidR="00E45FB4" w:rsidRDefault="00E45FB4" w:rsidP="00E45FB4">
      <w:r>
        <w:t>## `distinct`</w:t>
      </w:r>
    </w:p>
    <w:p w14:paraId="549F426E" w14:textId="77777777" w:rsidR="00E45FB4" w:rsidRDefault="00E45FB4" w:rsidP="00E45FB4">
      <w:r>
        <w:t>Removes duplicates.</w:t>
      </w:r>
    </w:p>
    <w:p w14:paraId="7CC44934" w14:textId="77777777" w:rsidR="00E45FB4" w:rsidRDefault="00E45FB4" w:rsidP="00E45FB4"/>
    <w:p w14:paraId="11394887" w14:textId="77777777" w:rsidR="00E45FB4" w:rsidRDefault="00E45FB4" w:rsidP="00E45FB4">
      <w:r>
        <w:t>```java</w:t>
      </w:r>
    </w:p>
    <w:p w14:paraId="5DA0279A" w14:textId="77777777" w:rsidR="00E45FB4" w:rsidRDefault="00E45FB4" w:rsidP="00E45FB4">
      <w:r>
        <w:t>List&lt;Integer&gt; unique = numbers.stream()</w:t>
      </w:r>
    </w:p>
    <w:p w14:paraId="641C2080" w14:textId="77777777" w:rsidR="00E45FB4" w:rsidRDefault="00E45FB4" w:rsidP="00E45FB4">
      <w:r>
        <w:t xml:space="preserve">        .distinct()</w:t>
      </w:r>
    </w:p>
    <w:p w14:paraId="2617BB5F" w14:textId="77777777" w:rsidR="00E45FB4" w:rsidRDefault="00E45FB4" w:rsidP="00E45FB4">
      <w:r>
        <w:t xml:space="preserve">        .collect(Collectors.toList());</w:t>
      </w:r>
    </w:p>
    <w:p w14:paraId="777C026D" w14:textId="77777777" w:rsidR="00E45FB4" w:rsidRDefault="00E45FB4" w:rsidP="00E45FB4">
      <w:r>
        <w:t>```</w:t>
      </w:r>
    </w:p>
    <w:p w14:paraId="6B760469" w14:textId="77777777" w:rsidR="00E45FB4" w:rsidRDefault="00E45FB4" w:rsidP="00E45FB4"/>
    <w:p w14:paraId="299410E1" w14:textId="77777777" w:rsidR="00E45FB4" w:rsidRDefault="00E45FB4" w:rsidP="00E45FB4">
      <w:r>
        <w:t>---</w:t>
      </w:r>
    </w:p>
    <w:p w14:paraId="30584E66" w14:textId="77777777" w:rsidR="00E45FB4" w:rsidRDefault="00E45FB4" w:rsidP="00E45FB4"/>
    <w:p w14:paraId="46C45D8B" w14:textId="77777777" w:rsidR="00E45FB4" w:rsidRDefault="00E45FB4" w:rsidP="00E45FB4">
      <w:r>
        <w:t>## `limit`</w:t>
      </w:r>
    </w:p>
    <w:p w14:paraId="76458A10" w14:textId="77777777" w:rsidR="00E45FB4" w:rsidRDefault="00E45FB4" w:rsidP="00E45FB4">
      <w:r>
        <w:t>Keeps only the first `n` elements.</w:t>
      </w:r>
    </w:p>
    <w:p w14:paraId="64CE8F95" w14:textId="77777777" w:rsidR="00E45FB4" w:rsidRDefault="00E45FB4" w:rsidP="00E45FB4"/>
    <w:p w14:paraId="63672610" w14:textId="77777777" w:rsidR="00E45FB4" w:rsidRDefault="00E45FB4" w:rsidP="00E45FB4">
      <w:r>
        <w:t>```java</w:t>
      </w:r>
    </w:p>
    <w:p w14:paraId="072C12FA" w14:textId="77777777" w:rsidR="00E45FB4" w:rsidRDefault="00E45FB4" w:rsidP="00E45FB4">
      <w:r>
        <w:t>List&lt;Integer&gt; firstThree = numbers.stream()</w:t>
      </w:r>
    </w:p>
    <w:p w14:paraId="40E0A828" w14:textId="77777777" w:rsidR="00E45FB4" w:rsidRDefault="00E45FB4" w:rsidP="00E45FB4">
      <w:r>
        <w:t xml:space="preserve">        .limit(3)</w:t>
      </w:r>
    </w:p>
    <w:p w14:paraId="059FEE3C" w14:textId="77777777" w:rsidR="00E45FB4" w:rsidRDefault="00E45FB4" w:rsidP="00E45FB4">
      <w:r>
        <w:t xml:space="preserve">        .collect(Collectors.toList());</w:t>
      </w:r>
    </w:p>
    <w:p w14:paraId="63833642" w14:textId="77777777" w:rsidR="00E45FB4" w:rsidRDefault="00E45FB4" w:rsidP="00E45FB4">
      <w:r>
        <w:t>```</w:t>
      </w:r>
    </w:p>
    <w:p w14:paraId="3BC5603D" w14:textId="77777777" w:rsidR="00E45FB4" w:rsidRDefault="00E45FB4" w:rsidP="00E45FB4"/>
    <w:p w14:paraId="1E09CAF8" w14:textId="77777777" w:rsidR="00E45FB4" w:rsidRDefault="00E45FB4" w:rsidP="00E45FB4">
      <w:r>
        <w:t>---</w:t>
      </w:r>
    </w:p>
    <w:p w14:paraId="78BC5884" w14:textId="77777777" w:rsidR="00E45FB4" w:rsidRDefault="00E45FB4" w:rsidP="00E45FB4"/>
    <w:p w14:paraId="6C9CCAA5" w14:textId="77777777" w:rsidR="00E45FB4" w:rsidRDefault="00E45FB4" w:rsidP="00E45FB4">
      <w:r>
        <w:t>## `skip`</w:t>
      </w:r>
    </w:p>
    <w:p w14:paraId="5616FE2C" w14:textId="77777777" w:rsidR="00E45FB4" w:rsidRDefault="00E45FB4" w:rsidP="00E45FB4">
      <w:r>
        <w:t>Skips the first `n` elements.</w:t>
      </w:r>
    </w:p>
    <w:p w14:paraId="4B21BCEB" w14:textId="77777777" w:rsidR="00E45FB4" w:rsidRDefault="00E45FB4" w:rsidP="00E45FB4"/>
    <w:p w14:paraId="68596287" w14:textId="77777777" w:rsidR="00E45FB4" w:rsidRDefault="00E45FB4" w:rsidP="00E45FB4">
      <w:r>
        <w:t>```java</w:t>
      </w:r>
    </w:p>
    <w:p w14:paraId="4825C91B" w14:textId="77777777" w:rsidR="00E45FB4" w:rsidRDefault="00E45FB4" w:rsidP="00E45FB4">
      <w:r>
        <w:lastRenderedPageBreak/>
        <w:t>List&lt;Integer&gt; afterFirstTwo = numbers.stream()</w:t>
      </w:r>
    </w:p>
    <w:p w14:paraId="6CA0F882" w14:textId="77777777" w:rsidR="00E45FB4" w:rsidRDefault="00E45FB4" w:rsidP="00E45FB4">
      <w:r>
        <w:t xml:space="preserve">        .skip(2)</w:t>
      </w:r>
    </w:p>
    <w:p w14:paraId="766A7C0C" w14:textId="77777777" w:rsidR="00E45FB4" w:rsidRDefault="00E45FB4" w:rsidP="00E45FB4">
      <w:r>
        <w:t xml:space="preserve">        .collect(Collectors.toList());</w:t>
      </w:r>
    </w:p>
    <w:p w14:paraId="6E25DD0E" w14:textId="77777777" w:rsidR="00E45FB4" w:rsidRDefault="00E45FB4" w:rsidP="00E45FB4">
      <w:r>
        <w:t>```</w:t>
      </w:r>
    </w:p>
    <w:p w14:paraId="3D9E564D" w14:textId="77777777" w:rsidR="00E45FB4" w:rsidRDefault="00E45FB4" w:rsidP="00E45FB4"/>
    <w:p w14:paraId="7E619751" w14:textId="77777777" w:rsidR="00E45FB4" w:rsidRDefault="00E45FB4" w:rsidP="00E45FB4">
      <w:r>
        <w:t>---</w:t>
      </w:r>
    </w:p>
    <w:p w14:paraId="00F70C58" w14:textId="77777777" w:rsidR="00E45FB4" w:rsidRDefault="00E45FB4" w:rsidP="00E45FB4"/>
    <w:p w14:paraId="20A140A5" w14:textId="77777777" w:rsidR="00E45FB4" w:rsidRDefault="00E45FB4" w:rsidP="00E45FB4">
      <w:r>
        <w:t>## `peek`</w:t>
      </w:r>
    </w:p>
    <w:p w14:paraId="6539C804" w14:textId="77777777" w:rsidR="00E45FB4" w:rsidRDefault="00E45FB4" w:rsidP="00E45FB4">
      <w:r>
        <w:t>Used for debugging or inspection.</w:t>
      </w:r>
    </w:p>
    <w:p w14:paraId="74BB3121" w14:textId="77777777" w:rsidR="00E45FB4" w:rsidRDefault="00E45FB4" w:rsidP="00E45FB4"/>
    <w:p w14:paraId="4C58C842" w14:textId="77777777" w:rsidR="00E45FB4" w:rsidRDefault="00E45FB4" w:rsidP="00E45FB4">
      <w:r>
        <w:t>```java</w:t>
      </w:r>
    </w:p>
    <w:p w14:paraId="05075CD4" w14:textId="77777777" w:rsidR="00E45FB4" w:rsidRDefault="00E45FB4" w:rsidP="00E45FB4">
      <w:r>
        <w:t>List&lt;Integer&gt; result = numbers.stream()</w:t>
      </w:r>
    </w:p>
    <w:p w14:paraId="0680E41F" w14:textId="77777777" w:rsidR="00E45FB4" w:rsidRDefault="00E45FB4" w:rsidP="00E45FB4">
      <w:r>
        <w:t xml:space="preserve">        .peek(System.out::println)</w:t>
      </w:r>
    </w:p>
    <w:p w14:paraId="19BC2818" w14:textId="77777777" w:rsidR="00E45FB4" w:rsidRDefault="00E45FB4" w:rsidP="00E45FB4">
      <w:r>
        <w:t xml:space="preserve">        .filter(n -&gt; n % 2 == 0)</w:t>
      </w:r>
    </w:p>
    <w:p w14:paraId="625AE859" w14:textId="77777777" w:rsidR="00E45FB4" w:rsidRDefault="00E45FB4" w:rsidP="00E45FB4">
      <w:r>
        <w:t xml:space="preserve">        .collect(Collectors.toList());</w:t>
      </w:r>
    </w:p>
    <w:p w14:paraId="5490910C" w14:textId="77777777" w:rsidR="00E45FB4" w:rsidRDefault="00E45FB4" w:rsidP="00E45FB4">
      <w:r>
        <w:t>```</w:t>
      </w:r>
    </w:p>
    <w:p w14:paraId="491956B8" w14:textId="77777777" w:rsidR="00E45FB4" w:rsidRDefault="00E45FB4" w:rsidP="00E45FB4"/>
    <w:p w14:paraId="6C20B71E" w14:textId="77777777" w:rsidR="00E45FB4" w:rsidRDefault="00E45FB4" w:rsidP="00E45FB4">
      <w:r>
        <w:t>Usually avoid using `peek` for real business logic.</w:t>
      </w:r>
    </w:p>
    <w:p w14:paraId="3E1DF7C7" w14:textId="77777777" w:rsidR="00E45FB4" w:rsidRDefault="00E45FB4" w:rsidP="00E45FB4"/>
    <w:p w14:paraId="1EB76D21" w14:textId="77777777" w:rsidR="00E45FB4" w:rsidRDefault="00E45FB4" w:rsidP="00E45FB4">
      <w:r>
        <w:t>---</w:t>
      </w:r>
    </w:p>
    <w:p w14:paraId="7DE24AAD" w14:textId="77777777" w:rsidR="00E45FB4" w:rsidRDefault="00E45FB4" w:rsidP="00E45FB4"/>
    <w:p w14:paraId="6D57B7D2" w14:textId="77777777" w:rsidR="00E45FB4" w:rsidRDefault="00E45FB4" w:rsidP="00E45FB4">
      <w:r>
        <w:t>#</w:t>
      </w:r>
      <w:r w:rsidRPr="009B47C4">
        <w:rPr>
          <w:b/>
          <w:bCs/>
        </w:rPr>
        <w:t xml:space="preserve"> 4. Terminal operations</w:t>
      </w:r>
    </w:p>
    <w:p w14:paraId="5933DF8F" w14:textId="77777777" w:rsidR="00E45FB4" w:rsidRDefault="00E45FB4" w:rsidP="00E45FB4"/>
    <w:p w14:paraId="36145CEC" w14:textId="77777777" w:rsidR="00E45FB4" w:rsidRDefault="00E45FB4" w:rsidP="00E45FB4">
      <w:r>
        <w:t>## `collect`</w:t>
      </w:r>
    </w:p>
    <w:p w14:paraId="463D99C2" w14:textId="77777777" w:rsidR="00E45FB4" w:rsidRDefault="00E45FB4" w:rsidP="00E45FB4">
      <w:r>
        <w:lastRenderedPageBreak/>
        <w:t>Collects stream results into a container.</w:t>
      </w:r>
    </w:p>
    <w:p w14:paraId="44408104" w14:textId="77777777" w:rsidR="00E45FB4" w:rsidRDefault="00E45FB4" w:rsidP="00E45FB4"/>
    <w:p w14:paraId="79A2529D" w14:textId="77777777" w:rsidR="00E45FB4" w:rsidRDefault="00E45FB4" w:rsidP="00E45FB4">
      <w:r>
        <w:t>### To list</w:t>
      </w:r>
    </w:p>
    <w:p w14:paraId="63483AE8" w14:textId="77777777" w:rsidR="00E45FB4" w:rsidRDefault="00E45FB4" w:rsidP="00E45FB4">
      <w:r>
        <w:t>```java</w:t>
      </w:r>
    </w:p>
    <w:p w14:paraId="6508C972" w14:textId="77777777" w:rsidR="00E45FB4" w:rsidRDefault="00E45FB4" w:rsidP="00E45FB4">
      <w:r>
        <w:t>List&lt;String&gt; result = names.stream()</w:t>
      </w:r>
    </w:p>
    <w:p w14:paraId="1D24FB39" w14:textId="77777777" w:rsidR="00E45FB4" w:rsidRDefault="00E45FB4" w:rsidP="00E45FB4">
      <w:r>
        <w:t xml:space="preserve">        .filter(name -&gt; name.startsWith("A"))</w:t>
      </w:r>
    </w:p>
    <w:p w14:paraId="2EC68742" w14:textId="77777777" w:rsidR="00E45FB4" w:rsidRDefault="00E45FB4" w:rsidP="00E45FB4">
      <w:r>
        <w:t xml:space="preserve">        .collect(Collectors.toList());</w:t>
      </w:r>
    </w:p>
    <w:p w14:paraId="113FC8BE" w14:textId="77777777" w:rsidR="00E45FB4" w:rsidRDefault="00E45FB4" w:rsidP="00E45FB4">
      <w:r>
        <w:t>```</w:t>
      </w:r>
    </w:p>
    <w:p w14:paraId="5704EBBA" w14:textId="77777777" w:rsidR="00E45FB4" w:rsidRDefault="00E45FB4" w:rsidP="00E45FB4"/>
    <w:p w14:paraId="72D41C14" w14:textId="77777777" w:rsidR="00E45FB4" w:rsidRDefault="00E45FB4" w:rsidP="00E45FB4">
      <w:r>
        <w:t>### To set</w:t>
      </w:r>
    </w:p>
    <w:p w14:paraId="4E461F7B" w14:textId="77777777" w:rsidR="00E45FB4" w:rsidRDefault="00E45FB4" w:rsidP="00E45FB4">
      <w:r>
        <w:t>```java</w:t>
      </w:r>
    </w:p>
    <w:p w14:paraId="73328108" w14:textId="77777777" w:rsidR="00E45FB4" w:rsidRDefault="00E45FB4" w:rsidP="00E45FB4">
      <w:r>
        <w:t>Set&lt;String&gt; uniqueNames = names.stream()</w:t>
      </w:r>
    </w:p>
    <w:p w14:paraId="738CF774" w14:textId="77777777" w:rsidR="00E45FB4" w:rsidRDefault="00E45FB4" w:rsidP="00E45FB4">
      <w:r>
        <w:t xml:space="preserve">        .collect(Collectors.toSet());</w:t>
      </w:r>
    </w:p>
    <w:p w14:paraId="01FE1E8C" w14:textId="77777777" w:rsidR="00E45FB4" w:rsidRDefault="00E45FB4" w:rsidP="00E45FB4">
      <w:r>
        <w:t>```</w:t>
      </w:r>
    </w:p>
    <w:p w14:paraId="0CE688A6" w14:textId="77777777" w:rsidR="00E45FB4" w:rsidRDefault="00E45FB4" w:rsidP="00E45FB4"/>
    <w:p w14:paraId="03150D18" w14:textId="77777777" w:rsidR="00E45FB4" w:rsidRDefault="00E45FB4" w:rsidP="00E45FB4">
      <w:r>
        <w:t>### To map</w:t>
      </w:r>
    </w:p>
    <w:p w14:paraId="59A41272" w14:textId="77777777" w:rsidR="00E45FB4" w:rsidRDefault="00E45FB4" w:rsidP="00E45FB4">
      <w:r>
        <w:t>```java</w:t>
      </w:r>
    </w:p>
    <w:p w14:paraId="06648DF8" w14:textId="77777777" w:rsidR="00E45FB4" w:rsidRDefault="00E45FB4" w:rsidP="00E45FB4">
      <w:r>
        <w:t>Map&lt;String, Integer&gt; nameLengths = names.stream()</w:t>
      </w:r>
    </w:p>
    <w:p w14:paraId="5AA70B8E" w14:textId="77777777" w:rsidR="00E45FB4" w:rsidRDefault="00E45FB4" w:rsidP="00E45FB4">
      <w:r>
        <w:t xml:space="preserve">        .collect(Collectors.toMap(</w:t>
      </w:r>
    </w:p>
    <w:p w14:paraId="557323B9" w14:textId="77777777" w:rsidR="00E45FB4" w:rsidRDefault="00E45FB4" w:rsidP="00E45FB4">
      <w:r>
        <w:t xml:space="preserve">                name -&gt; name,</w:t>
      </w:r>
    </w:p>
    <w:p w14:paraId="3D2E4194" w14:textId="77777777" w:rsidR="00E45FB4" w:rsidRDefault="00E45FB4" w:rsidP="00E45FB4">
      <w:r>
        <w:t xml:space="preserve">                String::length</w:t>
      </w:r>
    </w:p>
    <w:p w14:paraId="3296AEA5" w14:textId="77777777" w:rsidR="00E45FB4" w:rsidRDefault="00E45FB4" w:rsidP="00E45FB4">
      <w:r>
        <w:t xml:space="preserve">        ));</w:t>
      </w:r>
    </w:p>
    <w:p w14:paraId="59B6CEA6" w14:textId="77777777" w:rsidR="00E45FB4" w:rsidRDefault="00E45FB4" w:rsidP="00E45FB4">
      <w:r>
        <w:t>```</w:t>
      </w:r>
    </w:p>
    <w:p w14:paraId="5522A6EC" w14:textId="77777777" w:rsidR="00E45FB4" w:rsidRDefault="00E45FB4" w:rsidP="00E45FB4"/>
    <w:p w14:paraId="2D6A85CD" w14:textId="77777777" w:rsidR="00E45FB4" w:rsidRDefault="00E45FB4" w:rsidP="00E45FB4">
      <w:r>
        <w:lastRenderedPageBreak/>
        <w:t>---</w:t>
      </w:r>
    </w:p>
    <w:p w14:paraId="6A9BC9AF" w14:textId="77777777" w:rsidR="00E45FB4" w:rsidRDefault="00E45FB4" w:rsidP="00E45FB4"/>
    <w:p w14:paraId="759531F6" w14:textId="77777777" w:rsidR="00E45FB4" w:rsidRDefault="00E45FB4" w:rsidP="00E45FB4">
      <w:r>
        <w:t>## `forEach`</w:t>
      </w:r>
    </w:p>
    <w:p w14:paraId="77AAA014" w14:textId="77777777" w:rsidR="00E45FB4" w:rsidRDefault="00E45FB4" w:rsidP="00E45FB4">
      <w:r>
        <w:t>Performs an action on each element.</w:t>
      </w:r>
    </w:p>
    <w:p w14:paraId="67CC06E4" w14:textId="77777777" w:rsidR="00E45FB4" w:rsidRDefault="00E45FB4" w:rsidP="00E45FB4"/>
    <w:p w14:paraId="19313AC3" w14:textId="77777777" w:rsidR="00E45FB4" w:rsidRDefault="00E45FB4" w:rsidP="00E45FB4">
      <w:r>
        <w:t>```java</w:t>
      </w:r>
    </w:p>
    <w:p w14:paraId="10A80DD4" w14:textId="77777777" w:rsidR="00E45FB4" w:rsidRDefault="00E45FB4" w:rsidP="00E45FB4">
      <w:r>
        <w:t>names.stream()</w:t>
      </w:r>
    </w:p>
    <w:p w14:paraId="1A274054" w14:textId="77777777" w:rsidR="00E45FB4" w:rsidRDefault="00E45FB4" w:rsidP="00E45FB4">
      <w:r>
        <w:t xml:space="preserve">        .forEach(System.out::println);</w:t>
      </w:r>
    </w:p>
    <w:p w14:paraId="6EDBA6D6" w14:textId="77777777" w:rsidR="00E45FB4" w:rsidRDefault="00E45FB4" w:rsidP="00E45FB4">
      <w:r>
        <w:t>```</w:t>
      </w:r>
    </w:p>
    <w:p w14:paraId="7B9C5527" w14:textId="77777777" w:rsidR="00E45FB4" w:rsidRDefault="00E45FB4" w:rsidP="00E45FB4"/>
    <w:p w14:paraId="377BAB49" w14:textId="77777777" w:rsidR="00E45FB4" w:rsidRDefault="00E45FB4" w:rsidP="00E45FB4">
      <w:r>
        <w:t>Useful for side effects, but not for building logic.</w:t>
      </w:r>
    </w:p>
    <w:p w14:paraId="1E66DB93" w14:textId="77777777" w:rsidR="00E45FB4" w:rsidRDefault="00E45FB4" w:rsidP="00E45FB4"/>
    <w:p w14:paraId="6B0257E3" w14:textId="77777777" w:rsidR="00E45FB4" w:rsidRDefault="00E45FB4" w:rsidP="00E45FB4">
      <w:r>
        <w:t>---</w:t>
      </w:r>
    </w:p>
    <w:p w14:paraId="53F2963A" w14:textId="77777777" w:rsidR="00E45FB4" w:rsidRDefault="00E45FB4" w:rsidP="00E45FB4"/>
    <w:p w14:paraId="659C1C3E" w14:textId="77777777" w:rsidR="00B13831" w:rsidRDefault="00B13831" w:rsidP="00E45FB4"/>
    <w:p w14:paraId="1C7A052A" w14:textId="77777777" w:rsidR="00E45FB4" w:rsidRDefault="00E45FB4" w:rsidP="00E45FB4">
      <w:r>
        <w:t>## `count`</w:t>
      </w:r>
    </w:p>
    <w:p w14:paraId="1024EAC9" w14:textId="77777777" w:rsidR="00E45FB4" w:rsidRDefault="00E45FB4" w:rsidP="00E45FB4">
      <w:r>
        <w:t>Counts elements.</w:t>
      </w:r>
    </w:p>
    <w:p w14:paraId="734FE247" w14:textId="77777777" w:rsidR="00E45FB4" w:rsidRDefault="00E45FB4" w:rsidP="00E45FB4"/>
    <w:p w14:paraId="5AA8C603" w14:textId="77777777" w:rsidR="00E45FB4" w:rsidRDefault="00E45FB4" w:rsidP="00E45FB4">
      <w:r>
        <w:t>```java</w:t>
      </w:r>
    </w:p>
    <w:p w14:paraId="17C143A0" w14:textId="77777777" w:rsidR="00E45FB4" w:rsidRDefault="00E45FB4" w:rsidP="00E45FB4">
      <w:r>
        <w:t>long count = names.stream()</w:t>
      </w:r>
    </w:p>
    <w:p w14:paraId="6C4BFF21" w14:textId="77777777" w:rsidR="00E45FB4" w:rsidRDefault="00E45FB4" w:rsidP="00E45FB4">
      <w:r>
        <w:t xml:space="preserve">        .filter(name -&gt; name.startsWith("A"))</w:t>
      </w:r>
    </w:p>
    <w:p w14:paraId="3A87830F" w14:textId="77777777" w:rsidR="00E45FB4" w:rsidRDefault="00E45FB4" w:rsidP="00E45FB4">
      <w:r>
        <w:t xml:space="preserve">        .count();</w:t>
      </w:r>
    </w:p>
    <w:p w14:paraId="7BBBA9D7" w14:textId="77777777" w:rsidR="00E45FB4" w:rsidRDefault="00E45FB4" w:rsidP="00E45FB4">
      <w:r>
        <w:t>```</w:t>
      </w:r>
    </w:p>
    <w:p w14:paraId="696FA3AD" w14:textId="77777777" w:rsidR="00E45FB4" w:rsidRDefault="00E45FB4" w:rsidP="00E45FB4"/>
    <w:p w14:paraId="7AE70660" w14:textId="77777777" w:rsidR="00E45FB4" w:rsidRDefault="00E45FB4" w:rsidP="00E45FB4">
      <w:r>
        <w:lastRenderedPageBreak/>
        <w:t>---</w:t>
      </w:r>
    </w:p>
    <w:p w14:paraId="0BEC8B9C" w14:textId="77777777" w:rsidR="00E45FB4" w:rsidRDefault="00E45FB4" w:rsidP="00E45FB4"/>
    <w:p w14:paraId="0CB4A788" w14:textId="77777777" w:rsidR="00E45FB4" w:rsidRDefault="00E45FB4" w:rsidP="00E45FB4">
      <w:r>
        <w:t>## `reduce`</w:t>
      </w:r>
    </w:p>
    <w:p w14:paraId="098BC74E" w14:textId="77777777" w:rsidR="00E45FB4" w:rsidRDefault="00E45FB4" w:rsidP="00E45FB4">
      <w:r>
        <w:t>Combines elements into a single result.</w:t>
      </w:r>
    </w:p>
    <w:p w14:paraId="5269A5F8" w14:textId="77777777" w:rsidR="00E45FB4" w:rsidRDefault="00E45FB4" w:rsidP="00E45FB4"/>
    <w:p w14:paraId="3A11027F" w14:textId="77777777" w:rsidR="00E45FB4" w:rsidRDefault="00E45FB4" w:rsidP="00E45FB4">
      <w:r>
        <w:t>```java</w:t>
      </w:r>
    </w:p>
    <w:p w14:paraId="39998F17" w14:textId="77777777" w:rsidR="00E45FB4" w:rsidRDefault="00E45FB4" w:rsidP="00E45FB4">
      <w:r>
        <w:t>int sum = numbers.stream()</w:t>
      </w:r>
    </w:p>
    <w:p w14:paraId="53132DBC" w14:textId="77777777" w:rsidR="00E45FB4" w:rsidRDefault="00E45FB4" w:rsidP="00E45FB4">
      <w:r>
        <w:t xml:space="preserve">        .reduce(0, Integer::sum);</w:t>
      </w:r>
    </w:p>
    <w:p w14:paraId="21CE70F9" w14:textId="77777777" w:rsidR="00E45FB4" w:rsidRDefault="00E45FB4" w:rsidP="00E45FB4">
      <w:r>
        <w:t>```</w:t>
      </w:r>
    </w:p>
    <w:p w14:paraId="07D0B49C" w14:textId="77777777" w:rsidR="00E45FB4" w:rsidRDefault="00E45FB4" w:rsidP="00E45FB4"/>
    <w:p w14:paraId="6CAD8854" w14:textId="77777777" w:rsidR="00E45FB4" w:rsidRDefault="00E45FB4" w:rsidP="00E45FB4">
      <w:r>
        <w:t>### Example with multiplication</w:t>
      </w:r>
    </w:p>
    <w:p w14:paraId="5853FF8A" w14:textId="77777777" w:rsidR="00E45FB4" w:rsidRDefault="00E45FB4" w:rsidP="00E45FB4">
      <w:r>
        <w:t>```java</w:t>
      </w:r>
    </w:p>
    <w:p w14:paraId="297F493F" w14:textId="77777777" w:rsidR="00E45FB4" w:rsidRDefault="00E45FB4" w:rsidP="00E45FB4">
      <w:r>
        <w:t>int product = numbers.stream()</w:t>
      </w:r>
    </w:p>
    <w:p w14:paraId="1329AFE2" w14:textId="77777777" w:rsidR="00E45FB4" w:rsidRDefault="00E45FB4" w:rsidP="00E45FB4">
      <w:r>
        <w:t xml:space="preserve">        .reduce(1, (a, b) -&gt; a * b);</w:t>
      </w:r>
    </w:p>
    <w:p w14:paraId="414D3B35" w14:textId="77777777" w:rsidR="00E45FB4" w:rsidRDefault="00E45FB4" w:rsidP="00E45FB4">
      <w:r>
        <w:t>```</w:t>
      </w:r>
    </w:p>
    <w:p w14:paraId="4AE52C61" w14:textId="77777777" w:rsidR="00E45FB4" w:rsidRDefault="00E45FB4" w:rsidP="00E45FB4"/>
    <w:p w14:paraId="54E4740E" w14:textId="77777777" w:rsidR="00E45FB4" w:rsidRDefault="00E45FB4" w:rsidP="00E45FB4">
      <w:r>
        <w:t>`reduce` is powerful but can be harder to read than `collect` in some cases.</w:t>
      </w:r>
    </w:p>
    <w:p w14:paraId="5B452FBA" w14:textId="77777777" w:rsidR="00E45FB4" w:rsidRDefault="00E45FB4" w:rsidP="00E45FB4"/>
    <w:p w14:paraId="0844C8F7" w14:textId="77777777" w:rsidR="00E45FB4" w:rsidRDefault="00E45FB4" w:rsidP="00E45FB4">
      <w:r>
        <w:t>---</w:t>
      </w:r>
    </w:p>
    <w:p w14:paraId="51DE6FC4" w14:textId="77777777" w:rsidR="00E45FB4" w:rsidRDefault="00E45FB4" w:rsidP="00E45FB4"/>
    <w:p w14:paraId="5D728958" w14:textId="77777777" w:rsidR="00E45FB4" w:rsidRDefault="00E45FB4" w:rsidP="00E45FB4">
      <w:r>
        <w:t xml:space="preserve"># </w:t>
      </w:r>
      <w:r w:rsidRPr="00233EF4">
        <w:rPr>
          <w:b/>
          <w:bCs/>
        </w:rPr>
        <w:t>5. Stream examples by use case</w:t>
      </w:r>
    </w:p>
    <w:p w14:paraId="0E0BD854" w14:textId="77777777" w:rsidR="00E45FB4" w:rsidRDefault="00E45FB4" w:rsidP="00E45FB4"/>
    <w:p w14:paraId="7776BC72" w14:textId="77777777" w:rsidR="00E45FB4" w:rsidRDefault="00E45FB4" w:rsidP="00E45FB4">
      <w:r>
        <w:t>## Example 1: Filter and transform</w:t>
      </w:r>
    </w:p>
    <w:p w14:paraId="21284885" w14:textId="77777777" w:rsidR="00E45FB4" w:rsidRDefault="00E45FB4" w:rsidP="00E45FB4">
      <w:r>
        <w:lastRenderedPageBreak/>
        <w:t>Find all names starting with A and convert them to uppercase.</w:t>
      </w:r>
    </w:p>
    <w:p w14:paraId="2172C766" w14:textId="77777777" w:rsidR="00E45FB4" w:rsidRDefault="00E45FB4" w:rsidP="00E45FB4"/>
    <w:p w14:paraId="4B58468E" w14:textId="77777777" w:rsidR="00E45FB4" w:rsidRDefault="00E45FB4" w:rsidP="00E45FB4">
      <w:r>
        <w:t>```java</w:t>
      </w:r>
    </w:p>
    <w:p w14:paraId="14979FC3" w14:textId="77777777" w:rsidR="00E45FB4" w:rsidRDefault="00E45FB4" w:rsidP="00E45FB4">
      <w:r>
        <w:t>List&lt;String&gt; names = Arrays.asList("Amit", "Bina", "Arun", "Ravi");</w:t>
      </w:r>
    </w:p>
    <w:p w14:paraId="17D8BE14" w14:textId="77777777" w:rsidR="00E45FB4" w:rsidRDefault="00E45FB4" w:rsidP="00E45FB4"/>
    <w:p w14:paraId="7100CE9E" w14:textId="77777777" w:rsidR="00E45FB4" w:rsidRDefault="00E45FB4" w:rsidP="00E45FB4">
      <w:r>
        <w:t>List&lt;String&gt; result = names.stream()</w:t>
      </w:r>
    </w:p>
    <w:p w14:paraId="47037CEF" w14:textId="77777777" w:rsidR="00E45FB4" w:rsidRDefault="00E45FB4" w:rsidP="00E45FB4">
      <w:r>
        <w:t xml:space="preserve">        .filter(name -&gt; name.startsWith("A"))</w:t>
      </w:r>
    </w:p>
    <w:p w14:paraId="6BDCA846" w14:textId="77777777" w:rsidR="00E45FB4" w:rsidRDefault="00E45FB4" w:rsidP="00E45FB4">
      <w:r>
        <w:t xml:space="preserve">        .map(String::toUpperCase)</w:t>
      </w:r>
    </w:p>
    <w:p w14:paraId="0B308244" w14:textId="77777777" w:rsidR="00E45FB4" w:rsidRDefault="00E45FB4" w:rsidP="00E45FB4">
      <w:r>
        <w:t xml:space="preserve">        .collect(Collectors.toList());</w:t>
      </w:r>
    </w:p>
    <w:p w14:paraId="5F020F7E" w14:textId="77777777" w:rsidR="00E45FB4" w:rsidRDefault="00E45FB4" w:rsidP="00E45FB4"/>
    <w:p w14:paraId="6D1935BA" w14:textId="77777777" w:rsidR="00E45FB4" w:rsidRDefault="00E45FB4" w:rsidP="00E45FB4">
      <w:r>
        <w:t>System.out.println(result);</w:t>
      </w:r>
    </w:p>
    <w:p w14:paraId="7B2F226B" w14:textId="77777777" w:rsidR="00E45FB4" w:rsidRDefault="00E45FB4" w:rsidP="00E45FB4">
      <w:r>
        <w:t>```</w:t>
      </w:r>
    </w:p>
    <w:p w14:paraId="5A485AD4" w14:textId="77777777" w:rsidR="00E45FB4" w:rsidRDefault="00E45FB4" w:rsidP="00E45FB4"/>
    <w:p w14:paraId="24D16FE0" w14:textId="77777777" w:rsidR="00E45FB4" w:rsidRDefault="00E45FB4" w:rsidP="00E45FB4">
      <w:r>
        <w:t>Output:</w:t>
      </w:r>
    </w:p>
    <w:p w14:paraId="11BDBDB1" w14:textId="77777777" w:rsidR="00E45FB4" w:rsidRDefault="00E45FB4" w:rsidP="00E45FB4">
      <w:r>
        <w:t>```java</w:t>
      </w:r>
    </w:p>
    <w:p w14:paraId="3722F68F" w14:textId="77777777" w:rsidR="00E45FB4" w:rsidRDefault="00E45FB4" w:rsidP="00E45FB4">
      <w:r>
        <w:t>[AMIT, ARUN]</w:t>
      </w:r>
    </w:p>
    <w:p w14:paraId="53599BD2" w14:textId="77777777" w:rsidR="00E45FB4" w:rsidRDefault="00E45FB4" w:rsidP="00E45FB4">
      <w:r>
        <w:t>```</w:t>
      </w:r>
    </w:p>
    <w:p w14:paraId="2FBBB942" w14:textId="77777777" w:rsidR="00E45FB4" w:rsidRDefault="00E45FB4" w:rsidP="00E45FB4"/>
    <w:p w14:paraId="4FBED704" w14:textId="77777777" w:rsidR="00E45FB4" w:rsidRDefault="00E45FB4" w:rsidP="00E45FB4">
      <w:r>
        <w:t>---</w:t>
      </w:r>
    </w:p>
    <w:p w14:paraId="674B9D93" w14:textId="77777777" w:rsidR="00E45FB4" w:rsidRDefault="00E45FB4" w:rsidP="00E45FB4"/>
    <w:p w14:paraId="5AE90A89" w14:textId="77777777" w:rsidR="00E45FB4" w:rsidRDefault="00E45FB4" w:rsidP="00E45FB4">
      <w:r>
        <w:t>## Example 2: Sum of numbers</w:t>
      </w:r>
    </w:p>
    <w:p w14:paraId="39460675" w14:textId="77777777" w:rsidR="00E45FB4" w:rsidRDefault="00E45FB4" w:rsidP="00E45FB4">
      <w:r>
        <w:t>```java</w:t>
      </w:r>
    </w:p>
    <w:p w14:paraId="4E72846E" w14:textId="77777777" w:rsidR="00E45FB4" w:rsidRDefault="00E45FB4" w:rsidP="00E45FB4">
      <w:r>
        <w:t>List&lt;Integer&gt; numbers = Arrays.asList(1, 2, 3, 4, 5);</w:t>
      </w:r>
    </w:p>
    <w:p w14:paraId="1A4F4635" w14:textId="77777777" w:rsidR="00E45FB4" w:rsidRDefault="00E45FB4" w:rsidP="00E45FB4"/>
    <w:p w14:paraId="6E45155A" w14:textId="77777777" w:rsidR="00E45FB4" w:rsidRDefault="00E45FB4" w:rsidP="00E45FB4">
      <w:r>
        <w:lastRenderedPageBreak/>
        <w:t>int sum = numbers.stream()</w:t>
      </w:r>
    </w:p>
    <w:p w14:paraId="6B50FD14" w14:textId="77777777" w:rsidR="00E45FB4" w:rsidRDefault="00E45FB4" w:rsidP="00E45FB4">
      <w:r>
        <w:t xml:space="preserve">        .reduce(0, Integer::sum);</w:t>
      </w:r>
    </w:p>
    <w:p w14:paraId="1D09CAF3" w14:textId="77777777" w:rsidR="00E45FB4" w:rsidRDefault="00E45FB4" w:rsidP="00E45FB4"/>
    <w:p w14:paraId="1BBB884C" w14:textId="77777777" w:rsidR="00E45FB4" w:rsidRDefault="00E45FB4" w:rsidP="00E45FB4">
      <w:r>
        <w:t>System.out.println(sum);</w:t>
      </w:r>
    </w:p>
    <w:p w14:paraId="0468920C" w14:textId="77777777" w:rsidR="00E45FB4" w:rsidRDefault="00E45FB4" w:rsidP="00E45FB4">
      <w:r>
        <w:t>```</w:t>
      </w:r>
    </w:p>
    <w:p w14:paraId="3AB77FF2" w14:textId="77777777" w:rsidR="00E45FB4" w:rsidRDefault="00E45FB4" w:rsidP="00E45FB4"/>
    <w:p w14:paraId="2CB4397D" w14:textId="77777777" w:rsidR="00E45FB4" w:rsidRDefault="00E45FB4" w:rsidP="00E45FB4">
      <w:r>
        <w:t>Output:</w:t>
      </w:r>
    </w:p>
    <w:p w14:paraId="190E2A55" w14:textId="77777777" w:rsidR="00E45FB4" w:rsidRDefault="00E45FB4" w:rsidP="00E45FB4">
      <w:r>
        <w:t>```java</w:t>
      </w:r>
    </w:p>
    <w:p w14:paraId="4F7AC204" w14:textId="77777777" w:rsidR="00E45FB4" w:rsidRDefault="00E45FB4" w:rsidP="00E45FB4">
      <w:r>
        <w:t>15</w:t>
      </w:r>
    </w:p>
    <w:p w14:paraId="3371E3B4" w14:textId="77777777" w:rsidR="00E45FB4" w:rsidRDefault="00E45FB4" w:rsidP="00E45FB4">
      <w:r>
        <w:t>```</w:t>
      </w:r>
    </w:p>
    <w:p w14:paraId="33393879" w14:textId="77777777" w:rsidR="00E45FB4" w:rsidRDefault="00E45FB4" w:rsidP="00E45FB4"/>
    <w:p w14:paraId="353849C2" w14:textId="77777777" w:rsidR="00E45FB4" w:rsidRDefault="00E45FB4" w:rsidP="00E45FB4">
      <w:r>
        <w:t>---</w:t>
      </w:r>
    </w:p>
    <w:p w14:paraId="4B725C1C" w14:textId="77777777" w:rsidR="00E45FB4" w:rsidRDefault="00E45FB4" w:rsidP="00E45FB4"/>
    <w:p w14:paraId="7D4486B2" w14:textId="77777777" w:rsidR="00E45FB4" w:rsidRDefault="00E45FB4" w:rsidP="00E45FB4">
      <w:r>
        <w:t>## Example 3: Find maximum</w:t>
      </w:r>
    </w:p>
    <w:p w14:paraId="48F0436A" w14:textId="77777777" w:rsidR="00E45FB4" w:rsidRDefault="00E45FB4" w:rsidP="00E45FB4">
      <w:r>
        <w:t>```java</w:t>
      </w:r>
    </w:p>
    <w:p w14:paraId="445710F3" w14:textId="77777777" w:rsidR="00E45FB4" w:rsidRDefault="00E45FB4" w:rsidP="00E45FB4">
      <w:r>
        <w:t>Optional&lt;Integer&gt; max = numbers.stream()</w:t>
      </w:r>
    </w:p>
    <w:p w14:paraId="5B321324" w14:textId="77777777" w:rsidR="00E45FB4" w:rsidRDefault="00E45FB4" w:rsidP="00E45FB4">
      <w:r>
        <w:t xml:space="preserve">        .max(Integer::compareTo);</w:t>
      </w:r>
    </w:p>
    <w:p w14:paraId="2B153641" w14:textId="77777777" w:rsidR="00E45FB4" w:rsidRDefault="00E45FB4" w:rsidP="00E45FB4"/>
    <w:p w14:paraId="67CF1DD9" w14:textId="77777777" w:rsidR="00E45FB4" w:rsidRDefault="00E45FB4" w:rsidP="00E45FB4">
      <w:r>
        <w:t>System.out.println(max.get());</w:t>
      </w:r>
    </w:p>
    <w:p w14:paraId="0FB8FD8E" w14:textId="77777777" w:rsidR="00E45FB4" w:rsidRDefault="00E45FB4" w:rsidP="00E45FB4">
      <w:r>
        <w:t>```</w:t>
      </w:r>
    </w:p>
    <w:p w14:paraId="46E3DD65" w14:textId="77777777" w:rsidR="00E45FB4" w:rsidRDefault="00E45FB4" w:rsidP="00E45FB4"/>
    <w:p w14:paraId="2EB136FF" w14:textId="77777777" w:rsidR="00E45FB4" w:rsidRDefault="00E45FB4" w:rsidP="00E45FB4">
      <w:r>
        <w:t>Better:</w:t>
      </w:r>
    </w:p>
    <w:p w14:paraId="5F979D2A" w14:textId="77777777" w:rsidR="00E45FB4" w:rsidRDefault="00E45FB4" w:rsidP="00E45FB4">
      <w:r>
        <w:t>```java</w:t>
      </w:r>
    </w:p>
    <w:p w14:paraId="56754DDE" w14:textId="77777777" w:rsidR="00E45FB4" w:rsidRDefault="00E45FB4" w:rsidP="00E45FB4">
      <w:r>
        <w:t>int maxValue = numbers.stream()</w:t>
      </w:r>
    </w:p>
    <w:p w14:paraId="6D390FEB" w14:textId="77777777" w:rsidR="00E45FB4" w:rsidRDefault="00E45FB4" w:rsidP="00E45FB4">
      <w:r>
        <w:lastRenderedPageBreak/>
        <w:t xml:space="preserve">        .max(Integer::compareTo)</w:t>
      </w:r>
    </w:p>
    <w:p w14:paraId="41249525" w14:textId="77777777" w:rsidR="00E45FB4" w:rsidRDefault="00E45FB4" w:rsidP="00E45FB4">
      <w:r>
        <w:t xml:space="preserve">        .orElse(0);</w:t>
      </w:r>
    </w:p>
    <w:p w14:paraId="337A8023" w14:textId="77777777" w:rsidR="00E45FB4" w:rsidRDefault="00E45FB4" w:rsidP="00E45FB4">
      <w:r>
        <w:t>```</w:t>
      </w:r>
    </w:p>
    <w:p w14:paraId="7D92946E" w14:textId="77777777" w:rsidR="00E45FB4" w:rsidRDefault="00E45FB4" w:rsidP="00E45FB4"/>
    <w:p w14:paraId="7B55385E" w14:textId="77777777" w:rsidR="00E45FB4" w:rsidRDefault="00E45FB4" w:rsidP="00E45FB4">
      <w:r>
        <w:t>---</w:t>
      </w:r>
    </w:p>
    <w:p w14:paraId="0F606A75" w14:textId="77777777" w:rsidR="00E45FB4" w:rsidRDefault="00E45FB4" w:rsidP="00E45FB4"/>
    <w:p w14:paraId="00E0CB2C" w14:textId="77777777" w:rsidR="00E45FB4" w:rsidRDefault="00E45FB4" w:rsidP="00E45FB4">
      <w:r>
        <w:t>## Example 4: Group by length</w:t>
      </w:r>
    </w:p>
    <w:p w14:paraId="4ADF0118" w14:textId="77777777" w:rsidR="00E45FB4" w:rsidRDefault="00E45FB4" w:rsidP="00E45FB4">
      <w:r>
        <w:t>```java</w:t>
      </w:r>
    </w:p>
    <w:p w14:paraId="6839D2B4" w14:textId="77777777" w:rsidR="00E45FB4" w:rsidRDefault="00E45FB4" w:rsidP="00E45FB4">
      <w:r>
        <w:t>List&lt;String&gt; words = Arrays.asList("apple", "bat", "ball", "cat", "car");</w:t>
      </w:r>
    </w:p>
    <w:p w14:paraId="0D5538A8" w14:textId="77777777" w:rsidR="00E45FB4" w:rsidRDefault="00E45FB4" w:rsidP="00E45FB4"/>
    <w:p w14:paraId="196B42C6" w14:textId="77777777" w:rsidR="00E45FB4" w:rsidRDefault="00E45FB4" w:rsidP="00E45FB4">
      <w:r>
        <w:t>Map&lt;Integer, List&lt;String&gt;&gt; grouped = words.stream()</w:t>
      </w:r>
    </w:p>
    <w:p w14:paraId="42ED732E" w14:textId="77777777" w:rsidR="00E45FB4" w:rsidRDefault="00E45FB4" w:rsidP="00E45FB4">
      <w:r>
        <w:t xml:space="preserve">        .collect(Collectors.groupingBy(String::length));</w:t>
      </w:r>
    </w:p>
    <w:p w14:paraId="2A688FF7" w14:textId="77777777" w:rsidR="00E45FB4" w:rsidRDefault="00E45FB4" w:rsidP="00E45FB4"/>
    <w:p w14:paraId="0867D1EC" w14:textId="77777777" w:rsidR="00E45FB4" w:rsidRDefault="00E45FB4" w:rsidP="00E45FB4">
      <w:r>
        <w:t>System.out.println(grouped);</w:t>
      </w:r>
    </w:p>
    <w:p w14:paraId="11ED0063" w14:textId="77777777" w:rsidR="00E45FB4" w:rsidRDefault="00E45FB4" w:rsidP="00E45FB4">
      <w:r>
        <w:t>```</w:t>
      </w:r>
    </w:p>
    <w:p w14:paraId="4C348B8A" w14:textId="77777777" w:rsidR="00E45FB4" w:rsidRDefault="00E45FB4" w:rsidP="00E45FB4"/>
    <w:p w14:paraId="16DA021B" w14:textId="77777777" w:rsidR="00E45FB4" w:rsidRDefault="00E45FB4" w:rsidP="00E45FB4">
      <w:r>
        <w:t>This groups words by their length.</w:t>
      </w:r>
    </w:p>
    <w:p w14:paraId="448F7889" w14:textId="77777777" w:rsidR="00E45FB4" w:rsidRDefault="00E45FB4" w:rsidP="00E45FB4"/>
    <w:p w14:paraId="4F0FF87C" w14:textId="77777777" w:rsidR="00E45FB4" w:rsidRDefault="00E45FB4" w:rsidP="00E45FB4">
      <w:r>
        <w:t>---</w:t>
      </w:r>
    </w:p>
    <w:p w14:paraId="32BC8949" w14:textId="77777777" w:rsidR="00E45FB4" w:rsidRDefault="00E45FB4" w:rsidP="00E45FB4"/>
    <w:p w14:paraId="05EB8001" w14:textId="77777777" w:rsidR="00E45FB4" w:rsidRDefault="00E45FB4" w:rsidP="00E45FB4">
      <w:r>
        <w:t>## Example 5: Partitioning</w:t>
      </w:r>
    </w:p>
    <w:p w14:paraId="369A489B" w14:textId="77777777" w:rsidR="00E45FB4" w:rsidRDefault="00E45FB4" w:rsidP="00E45FB4">
      <w:r>
        <w:t>Partition words into those with length &gt; 3 and those with length &lt;= 3.</w:t>
      </w:r>
    </w:p>
    <w:p w14:paraId="57E03C85" w14:textId="77777777" w:rsidR="00E45FB4" w:rsidRDefault="00E45FB4" w:rsidP="00E45FB4"/>
    <w:p w14:paraId="507EAED4" w14:textId="77777777" w:rsidR="00E45FB4" w:rsidRDefault="00E45FB4" w:rsidP="00E45FB4">
      <w:r>
        <w:lastRenderedPageBreak/>
        <w:t>```java</w:t>
      </w:r>
    </w:p>
    <w:p w14:paraId="2705E62A" w14:textId="77777777" w:rsidR="00E45FB4" w:rsidRDefault="00E45FB4" w:rsidP="00E45FB4">
      <w:r>
        <w:t>Map&lt;Boolean, List&lt;String&gt;&gt; partitioned = words.stream()</w:t>
      </w:r>
    </w:p>
    <w:p w14:paraId="285BA95C" w14:textId="77777777" w:rsidR="00E45FB4" w:rsidRDefault="00E45FB4" w:rsidP="00E45FB4">
      <w:r>
        <w:t xml:space="preserve">        .collect(Collectors.partitioningBy(word -&gt; word.length() &gt; 3));</w:t>
      </w:r>
    </w:p>
    <w:p w14:paraId="5F7CE891" w14:textId="77777777" w:rsidR="00E45FB4" w:rsidRDefault="00E45FB4" w:rsidP="00E45FB4"/>
    <w:p w14:paraId="55F2DAB7" w14:textId="77777777" w:rsidR="00E45FB4" w:rsidRDefault="00E45FB4" w:rsidP="00E45FB4">
      <w:r>
        <w:t>System.out.println(partitioned);</w:t>
      </w:r>
    </w:p>
    <w:p w14:paraId="60BD88BA" w14:textId="77777777" w:rsidR="00E45FB4" w:rsidRDefault="00E45FB4" w:rsidP="00E45FB4">
      <w:r>
        <w:t>```</w:t>
      </w:r>
    </w:p>
    <w:p w14:paraId="62333723" w14:textId="77777777" w:rsidR="00E45FB4" w:rsidRDefault="00E45FB4" w:rsidP="00E45FB4"/>
    <w:p w14:paraId="61D7254F" w14:textId="77777777" w:rsidR="00E45FB4" w:rsidRDefault="00E45FB4" w:rsidP="00E45FB4">
      <w:r>
        <w:t>This gives two groups based on a boolean condition.</w:t>
      </w:r>
    </w:p>
    <w:p w14:paraId="15BF419C" w14:textId="77777777" w:rsidR="00E45FB4" w:rsidRDefault="00E45FB4" w:rsidP="00E45FB4"/>
    <w:p w14:paraId="6544C574" w14:textId="77777777" w:rsidR="00E45FB4" w:rsidRDefault="00E45FB4" w:rsidP="00E45FB4">
      <w:r>
        <w:t>---</w:t>
      </w:r>
    </w:p>
    <w:p w14:paraId="1A57CD6F" w14:textId="77777777" w:rsidR="00E45FB4" w:rsidRDefault="00E45FB4" w:rsidP="00E45FB4"/>
    <w:p w14:paraId="3570CA15" w14:textId="77777777" w:rsidR="00E45FB4" w:rsidRDefault="00E45FB4" w:rsidP="00E45FB4">
      <w:r>
        <w:t>## Example 6: Joining strings</w:t>
      </w:r>
    </w:p>
    <w:p w14:paraId="4305484B" w14:textId="77777777" w:rsidR="00E45FB4" w:rsidRDefault="00E45FB4" w:rsidP="00E45FB4">
      <w:r>
        <w:t>```java</w:t>
      </w:r>
    </w:p>
    <w:p w14:paraId="3CB335B8" w14:textId="77777777" w:rsidR="00E45FB4" w:rsidRDefault="00E45FB4" w:rsidP="00E45FB4">
      <w:r>
        <w:t>String joined = words.stream()</w:t>
      </w:r>
    </w:p>
    <w:p w14:paraId="4220B0D4" w14:textId="77777777" w:rsidR="00E45FB4" w:rsidRDefault="00E45FB4" w:rsidP="00E45FB4">
      <w:r>
        <w:t xml:space="preserve">        .collect(Collectors.joining(", "));</w:t>
      </w:r>
    </w:p>
    <w:p w14:paraId="7B2C9ED0" w14:textId="77777777" w:rsidR="00E45FB4" w:rsidRDefault="00E45FB4" w:rsidP="00E45FB4"/>
    <w:p w14:paraId="79D57DAE" w14:textId="77777777" w:rsidR="00E45FB4" w:rsidRDefault="00E45FB4" w:rsidP="00E45FB4">
      <w:r>
        <w:t>System.out.println(joined);</w:t>
      </w:r>
    </w:p>
    <w:p w14:paraId="0E43809D" w14:textId="77777777" w:rsidR="00E45FB4" w:rsidRDefault="00E45FB4" w:rsidP="00E45FB4">
      <w:r>
        <w:t>```</w:t>
      </w:r>
    </w:p>
    <w:p w14:paraId="4EA9B903" w14:textId="77777777" w:rsidR="00E45FB4" w:rsidRDefault="00E45FB4" w:rsidP="00E45FB4"/>
    <w:p w14:paraId="602B87D9" w14:textId="77777777" w:rsidR="00E45FB4" w:rsidRDefault="00E45FB4" w:rsidP="00E45FB4">
      <w:r>
        <w:t>Output:</w:t>
      </w:r>
    </w:p>
    <w:p w14:paraId="01076EEC" w14:textId="77777777" w:rsidR="00E45FB4" w:rsidRDefault="00E45FB4" w:rsidP="00E45FB4">
      <w:r>
        <w:t>```java</w:t>
      </w:r>
    </w:p>
    <w:p w14:paraId="1536F41B" w14:textId="77777777" w:rsidR="00E45FB4" w:rsidRDefault="00E45FB4" w:rsidP="00E45FB4">
      <w:r>
        <w:t>apple, bat, ball, cat, car</w:t>
      </w:r>
    </w:p>
    <w:p w14:paraId="783F7544" w14:textId="77777777" w:rsidR="00E45FB4" w:rsidRDefault="00E45FB4" w:rsidP="00E45FB4">
      <w:r>
        <w:t>```</w:t>
      </w:r>
    </w:p>
    <w:p w14:paraId="3582A5A8" w14:textId="77777777" w:rsidR="00E45FB4" w:rsidRDefault="00E45FB4" w:rsidP="00E45FB4"/>
    <w:p w14:paraId="7019E822" w14:textId="77777777" w:rsidR="00E45FB4" w:rsidRDefault="00E45FB4" w:rsidP="00E45FB4">
      <w:r>
        <w:t>---</w:t>
      </w:r>
    </w:p>
    <w:p w14:paraId="2CEB52D8" w14:textId="77777777" w:rsidR="00E45FB4" w:rsidRDefault="00E45FB4" w:rsidP="00E45FB4"/>
    <w:p w14:paraId="5AD5F0EC" w14:textId="77777777" w:rsidR="00E45FB4" w:rsidRDefault="00E45FB4" w:rsidP="00E45FB4">
      <w:r>
        <w:t xml:space="preserve"># </w:t>
      </w:r>
      <w:r w:rsidRPr="00D549C3">
        <w:rPr>
          <w:b/>
          <w:bCs/>
        </w:rPr>
        <w:t>6. Streams with custom objects</w:t>
      </w:r>
    </w:p>
    <w:p w14:paraId="5C888060" w14:textId="77777777" w:rsidR="00E45FB4" w:rsidRDefault="00E45FB4" w:rsidP="00E45FB4"/>
    <w:p w14:paraId="7BB1B944" w14:textId="77777777" w:rsidR="00E45FB4" w:rsidRDefault="00E45FB4" w:rsidP="00E45FB4">
      <w:r>
        <w:t>Suppose you have a `Student` class.</w:t>
      </w:r>
    </w:p>
    <w:p w14:paraId="6C1D5019" w14:textId="77777777" w:rsidR="00E45FB4" w:rsidRDefault="00E45FB4" w:rsidP="00E45FB4"/>
    <w:p w14:paraId="3B96CC96" w14:textId="77777777" w:rsidR="00E45FB4" w:rsidRDefault="00E45FB4" w:rsidP="00E45FB4">
      <w:r>
        <w:t>```java</w:t>
      </w:r>
    </w:p>
    <w:p w14:paraId="233379ED" w14:textId="77777777" w:rsidR="00E45FB4" w:rsidRDefault="00E45FB4" w:rsidP="00E45FB4">
      <w:r>
        <w:t>class Student {</w:t>
      </w:r>
    </w:p>
    <w:p w14:paraId="08D92E00" w14:textId="77777777" w:rsidR="00E45FB4" w:rsidRDefault="00E45FB4" w:rsidP="00E45FB4">
      <w:r>
        <w:t xml:space="preserve">    String name;</w:t>
      </w:r>
    </w:p>
    <w:p w14:paraId="0EC6729F" w14:textId="77777777" w:rsidR="00E45FB4" w:rsidRDefault="00E45FB4" w:rsidP="00E45FB4">
      <w:r>
        <w:t xml:space="preserve">    int marks;</w:t>
      </w:r>
    </w:p>
    <w:p w14:paraId="6E27EF36" w14:textId="77777777" w:rsidR="00E45FB4" w:rsidRDefault="00E45FB4" w:rsidP="00E45FB4"/>
    <w:p w14:paraId="0D10E654" w14:textId="77777777" w:rsidR="00E45FB4" w:rsidRDefault="00E45FB4" w:rsidP="00E45FB4">
      <w:r>
        <w:t xml:space="preserve">    Student(String name, int marks) {</w:t>
      </w:r>
    </w:p>
    <w:p w14:paraId="5C60D3CB" w14:textId="77777777" w:rsidR="00E45FB4" w:rsidRDefault="00E45FB4" w:rsidP="00E45FB4">
      <w:r>
        <w:t xml:space="preserve">        this.name = name;</w:t>
      </w:r>
    </w:p>
    <w:p w14:paraId="09AA0431" w14:textId="77777777" w:rsidR="00E45FB4" w:rsidRDefault="00E45FB4" w:rsidP="00E45FB4">
      <w:r>
        <w:t xml:space="preserve">        this.marks = marks;</w:t>
      </w:r>
    </w:p>
    <w:p w14:paraId="5A6F7F6D" w14:textId="77777777" w:rsidR="00E45FB4" w:rsidRDefault="00E45FB4" w:rsidP="00E45FB4">
      <w:r>
        <w:t xml:space="preserve">    }</w:t>
      </w:r>
    </w:p>
    <w:p w14:paraId="02785836" w14:textId="77777777" w:rsidR="00E45FB4" w:rsidRDefault="00E45FB4" w:rsidP="00E45FB4"/>
    <w:p w14:paraId="5DDCBA66" w14:textId="77777777" w:rsidR="00E45FB4" w:rsidRDefault="00E45FB4" w:rsidP="00E45FB4">
      <w:r>
        <w:t xml:space="preserve">    public String getName() { return name; }</w:t>
      </w:r>
    </w:p>
    <w:p w14:paraId="77E7D064" w14:textId="77777777" w:rsidR="00E45FB4" w:rsidRDefault="00E45FB4" w:rsidP="00E45FB4">
      <w:r>
        <w:t xml:space="preserve">    public int getMarks() { return marks; }</w:t>
      </w:r>
    </w:p>
    <w:p w14:paraId="13328E68" w14:textId="77777777" w:rsidR="00E45FB4" w:rsidRDefault="00E45FB4" w:rsidP="00E45FB4">
      <w:r>
        <w:t>}</w:t>
      </w:r>
    </w:p>
    <w:p w14:paraId="158DEBD9" w14:textId="77777777" w:rsidR="00E45FB4" w:rsidRDefault="00E45FB4" w:rsidP="00E45FB4">
      <w:r>
        <w:t>```</w:t>
      </w:r>
    </w:p>
    <w:p w14:paraId="009DA2ED" w14:textId="77777777" w:rsidR="00E45FB4" w:rsidRDefault="00E45FB4" w:rsidP="00E45FB4"/>
    <w:p w14:paraId="3A800F54" w14:textId="77777777" w:rsidR="00E45FB4" w:rsidRDefault="00E45FB4" w:rsidP="00E45FB4">
      <w:r>
        <w:t>## Example: Filter high scorers</w:t>
      </w:r>
    </w:p>
    <w:p w14:paraId="5DD8C9F4" w14:textId="77777777" w:rsidR="00E45FB4" w:rsidRDefault="00E45FB4" w:rsidP="00E45FB4">
      <w:r>
        <w:t>```java</w:t>
      </w:r>
    </w:p>
    <w:p w14:paraId="60C88309" w14:textId="77777777" w:rsidR="00E45FB4" w:rsidRDefault="00E45FB4" w:rsidP="00E45FB4">
      <w:r>
        <w:lastRenderedPageBreak/>
        <w:t>List&lt;Student&gt; students = Arrays.asList(</w:t>
      </w:r>
    </w:p>
    <w:p w14:paraId="0757D19B" w14:textId="77777777" w:rsidR="00E45FB4" w:rsidRDefault="00E45FB4" w:rsidP="00E45FB4">
      <w:r>
        <w:t xml:space="preserve">        new Student("Amit", 91),</w:t>
      </w:r>
    </w:p>
    <w:p w14:paraId="4F10D8E9" w14:textId="77777777" w:rsidR="00E45FB4" w:rsidRDefault="00E45FB4" w:rsidP="00E45FB4">
      <w:r>
        <w:t xml:space="preserve">        new Student("Bina", 78),</w:t>
      </w:r>
    </w:p>
    <w:p w14:paraId="545E45EC" w14:textId="77777777" w:rsidR="00E45FB4" w:rsidRDefault="00E45FB4" w:rsidP="00E45FB4">
      <w:r>
        <w:t xml:space="preserve">        new Student("Charu", 95)</w:t>
      </w:r>
    </w:p>
    <w:p w14:paraId="3FAD626D" w14:textId="77777777" w:rsidR="00E45FB4" w:rsidRDefault="00E45FB4" w:rsidP="00E45FB4">
      <w:r>
        <w:t>);</w:t>
      </w:r>
    </w:p>
    <w:p w14:paraId="79A5B474" w14:textId="77777777" w:rsidR="00E45FB4" w:rsidRDefault="00E45FB4" w:rsidP="00E45FB4"/>
    <w:p w14:paraId="6508C392" w14:textId="77777777" w:rsidR="00E45FB4" w:rsidRDefault="00E45FB4" w:rsidP="00E45FB4">
      <w:r>
        <w:t>List&lt;Student&gt; toppers = students.stream()</w:t>
      </w:r>
    </w:p>
    <w:p w14:paraId="1C439494" w14:textId="77777777" w:rsidR="00E45FB4" w:rsidRDefault="00E45FB4" w:rsidP="00E45FB4">
      <w:r>
        <w:t xml:space="preserve">        .filter(s -&gt; s.getMarks() &gt; 90)</w:t>
      </w:r>
    </w:p>
    <w:p w14:paraId="67A7B1C1" w14:textId="77777777" w:rsidR="00E45FB4" w:rsidRDefault="00E45FB4" w:rsidP="00E45FB4">
      <w:r>
        <w:t xml:space="preserve">        .collect(Collectors.toList());</w:t>
      </w:r>
    </w:p>
    <w:p w14:paraId="275B179A" w14:textId="77777777" w:rsidR="00E45FB4" w:rsidRDefault="00E45FB4" w:rsidP="00E45FB4">
      <w:r>
        <w:t>```</w:t>
      </w:r>
    </w:p>
    <w:p w14:paraId="6CA5244B" w14:textId="77777777" w:rsidR="00E45FB4" w:rsidRDefault="00E45FB4" w:rsidP="00E45FB4"/>
    <w:p w14:paraId="166E37AD" w14:textId="77777777" w:rsidR="00E45FB4" w:rsidRDefault="00E45FB4" w:rsidP="00E45FB4">
      <w:r>
        <w:t>## Example: Extract names</w:t>
      </w:r>
    </w:p>
    <w:p w14:paraId="1D5AA704" w14:textId="77777777" w:rsidR="00E45FB4" w:rsidRDefault="00E45FB4" w:rsidP="00E45FB4">
      <w:r>
        <w:t>```java</w:t>
      </w:r>
    </w:p>
    <w:p w14:paraId="39C5FCA6" w14:textId="77777777" w:rsidR="00E45FB4" w:rsidRDefault="00E45FB4" w:rsidP="00E45FB4">
      <w:r>
        <w:t>List&lt;String&gt; names = students.stream()</w:t>
      </w:r>
    </w:p>
    <w:p w14:paraId="7B7A4EFB" w14:textId="77777777" w:rsidR="00E45FB4" w:rsidRDefault="00E45FB4" w:rsidP="00E45FB4">
      <w:r>
        <w:t xml:space="preserve">        .map(Student::getName)</w:t>
      </w:r>
    </w:p>
    <w:p w14:paraId="1E34FBDB" w14:textId="77777777" w:rsidR="00E45FB4" w:rsidRDefault="00E45FB4" w:rsidP="00E45FB4">
      <w:r>
        <w:t xml:space="preserve">        .collect(Collectors.toList());</w:t>
      </w:r>
    </w:p>
    <w:p w14:paraId="71AEC005" w14:textId="77777777" w:rsidR="00E45FB4" w:rsidRDefault="00E45FB4" w:rsidP="00E45FB4">
      <w:r>
        <w:t>```</w:t>
      </w:r>
    </w:p>
    <w:p w14:paraId="58097A40" w14:textId="77777777" w:rsidR="00E45FB4" w:rsidRDefault="00E45FB4" w:rsidP="00E45FB4"/>
    <w:p w14:paraId="7EA3BB98" w14:textId="77777777" w:rsidR="00E45FB4" w:rsidRDefault="00E45FB4" w:rsidP="00E45FB4">
      <w:r>
        <w:t>## Example: Highest marks</w:t>
      </w:r>
    </w:p>
    <w:p w14:paraId="6A60A7F5" w14:textId="77777777" w:rsidR="00E45FB4" w:rsidRDefault="00E45FB4" w:rsidP="00E45FB4">
      <w:r>
        <w:t>```java</w:t>
      </w:r>
    </w:p>
    <w:p w14:paraId="19185805" w14:textId="77777777" w:rsidR="00E45FB4" w:rsidRDefault="00E45FB4" w:rsidP="00E45FB4">
      <w:r>
        <w:t>Optional&lt;Student&gt; topper = students.stream()</w:t>
      </w:r>
    </w:p>
    <w:p w14:paraId="55F56E83" w14:textId="77777777" w:rsidR="00E45FB4" w:rsidRDefault="00E45FB4" w:rsidP="00E45FB4">
      <w:r>
        <w:t xml:space="preserve">        .max(Comparator.comparingInt(Student::getMarks));</w:t>
      </w:r>
    </w:p>
    <w:p w14:paraId="439D885B" w14:textId="77777777" w:rsidR="00E45FB4" w:rsidRDefault="00E45FB4" w:rsidP="00E45FB4">
      <w:r>
        <w:t>```</w:t>
      </w:r>
    </w:p>
    <w:p w14:paraId="0D84F310" w14:textId="77777777" w:rsidR="00E45FB4" w:rsidRDefault="00E45FB4" w:rsidP="00E45FB4"/>
    <w:p w14:paraId="406D64C9" w14:textId="77777777" w:rsidR="00E45FB4" w:rsidRDefault="00E45FB4" w:rsidP="00E45FB4">
      <w:r>
        <w:lastRenderedPageBreak/>
        <w:t>---</w:t>
      </w:r>
    </w:p>
    <w:p w14:paraId="3FC040CC" w14:textId="77777777" w:rsidR="00E45FB4" w:rsidRDefault="00E45FB4" w:rsidP="00E45FB4"/>
    <w:p w14:paraId="4D829A6A" w14:textId="77777777" w:rsidR="00E45FB4" w:rsidRDefault="00E45FB4" w:rsidP="00E45FB4">
      <w:r>
        <w:t xml:space="preserve"># </w:t>
      </w:r>
      <w:r w:rsidRPr="009B1503">
        <w:rPr>
          <w:b/>
          <w:bCs/>
        </w:rPr>
        <w:t>7. Chaining operations</w:t>
      </w:r>
    </w:p>
    <w:p w14:paraId="266AB937" w14:textId="77777777" w:rsidR="00E45FB4" w:rsidRDefault="00E45FB4" w:rsidP="00E45FB4"/>
    <w:p w14:paraId="67502B40" w14:textId="77777777" w:rsidR="00E45FB4" w:rsidRDefault="00E45FB4" w:rsidP="00E45FB4">
      <w:r>
        <w:t>One of the biggest strengths of streams is chaining.</w:t>
      </w:r>
    </w:p>
    <w:p w14:paraId="09981FE7" w14:textId="77777777" w:rsidR="00E45FB4" w:rsidRDefault="00E45FB4" w:rsidP="00E45FB4"/>
    <w:p w14:paraId="2C0C98BE" w14:textId="77777777" w:rsidR="00E45FB4" w:rsidRDefault="00E45FB4" w:rsidP="00E45FB4">
      <w:r>
        <w:t>```java</w:t>
      </w:r>
    </w:p>
    <w:p w14:paraId="7A4C70DC" w14:textId="77777777" w:rsidR="00E45FB4" w:rsidRDefault="00E45FB4" w:rsidP="00E45FB4">
      <w:r>
        <w:t>List&lt;String&gt; result = names.stream()</w:t>
      </w:r>
    </w:p>
    <w:p w14:paraId="61929ED5" w14:textId="77777777" w:rsidR="00E45FB4" w:rsidRDefault="00E45FB4" w:rsidP="00E45FB4">
      <w:r>
        <w:t xml:space="preserve">        .filter(name -&gt; name.length() &gt; 3)</w:t>
      </w:r>
    </w:p>
    <w:p w14:paraId="50E43568" w14:textId="77777777" w:rsidR="00E45FB4" w:rsidRDefault="00E45FB4" w:rsidP="00E45FB4">
      <w:r>
        <w:t xml:space="preserve">        .map(String::toUpperCase)</w:t>
      </w:r>
    </w:p>
    <w:p w14:paraId="5DE1C36D" w14:textId="77777777" w:rsidR="00E45FB4" w:rsidRDefault="00E45FB4" w:rsidP="00E45FB4">
      <w:r>
        <w:t xml:space="preserve">        .sorted()</w:t>
      </w:r>
    </w:p>
    <w:p w14:paraId="391314F9" w14:textId="77777777" w:rsidR="00E45FB4" w:rsidRDefault="00E45FB4" w:rsidP="00E45FB4">
      <w:r>
        <w:t xml:space="preserve">        .collect(Collectors.toList());</w:t>
      </w:r>
    </w:p>
    <w:p w14:paraId="2C186F46" w14:textId="77777777" w:rsidR="00E45FB4" w:rsidRDefault="00E45FB4" w:rsidP="00E45FB4">
      <w:r>
        <w:t>```</w:t>
      </w:r>
    </w:p>
    <w:p w14:paraId="4071899A" w14:textId="77777777" w:rsidR="00E45FB4" w:rsidRDefault="00E45FB4" w:rsidP="00E45FB4"/>
    <w:p w14:paraId="5EB8A31F" w14:textId="77777777" w:rsidR="00E45FB4" w:rsidRDefault="00E45FB4" w:rsidP="00E45FB4">
      <w:r>
        <w:t>This reads like a data processing pipeline:</w:t>
      </w:r>
    </w:p>
    <w:p w14:paraId="6C56D5B8" w14:textId="77777777" w:rsidR="00E45FB4" w:rsidRDefault="00E45FB4" w:rsidP="00E45FB4">
      <w:r>
        <w:t>- start with names</w:t>
      </w:r>
    </w:p>
    <w:p w14:paraId="5A51DE8A" w14:textId="77777777" w:rsidR="00E45FB4" w:rsidRDefault="00E45FB4" w:rsidP="00E45FB4">
      <w:r>
        <w:t>- keep only long ones</w:t>
      </w:r>
    </w:p>
    <w:p w14:paraId="11D34727" w14:textId="77777777" w:rsidR="00E45FB4" w:rsidRDefault="00E45FB4" w:rsidP="00E45FB4">
      <w:r>
        <w:t>- uppercase them</w:t>
      </w:r>
    </w:p>
    <w:p w14:paraId="715D4FAC" w14:textId="77777777" w:rsidR="00E45FB4" w:rsidRDefault="00E45FB4" w:rsidP="00E45FB4">
      <w:r>
        <w:t>- sort them</w:t>
      </w:r>
    </w:p>
    <w:p w14:paraId="23C675A5" w14:textId="77777777" w:rsidR="00E45FB4" w:rsidRDefault="00E45FB4" w:rsidP="00E45FB4">
      <w:r>
        <w:t>- collect them</w:t>
      </w:r>
    </w:p>
    <w:p w14:paraId="0F9BEDAC" w14:textId="77777777" w:rsidR="00E45FB4" w:rsidRDefault="00E45FB4" w:rsidP="00E45FB4"/>
    <w:p w14:paraId="6BF991D5" w14:textId="77777777" w:rsidR="00E45FB4" w:rsidRDefault="00E45FB4" w:rsidP="00E45FB4">
      <w:r>
        <w:t>---</w:t>
      </w:r>
    </w:p>
    <w:p w14:paraId="605C9AFA" w14:textId="77777777" w:rsidR="00E45FB4" w:rsidRDefault="00E45FB4" w:rsidP="00E45FB4"/>
    <w:p w14:paraId="5BB259BC" w14:textId="77777777" w:rsidR="00E45FB4" w:rsidRDefault="00E45FB4" w:rsidP="00E45FB4">
      <w:r>
        <w:t xml:space="preserve"># </w:t>
      </w:r>
      <w:r w:rsidRPr="00F82CEA">
        <w:rPr>
          <w:b/>
          <w:bCs/>
        </w:rPr>
        <w:t>8. Lazy evaluation</w:t>
      </w:r>
    </w:p>
    <w:p w14:paraId="6429773B" w14:textId="77777777" w:rsidR="00E45FB4" w:rsidRDefault="00E45FB4" w:rsidP="00E45FB4"/>
    <w:p w14:paraId="25D00EE4" w14:textId="77777777" w:rsidR="00E45FB4" w:rsidRDefault="00E45FB4" w:rsidP="00E45FB4">
      <w:r>
        <w:t>Intermediate operations are **lazy**.</w:t>
      </w:r>
    </w:p>
    <w:p w14:paraId="39D80F5B" w14:textId="77777777" w:rsidR="00E45FB4" w:rsidRDefault="00E45FB4" w:rsidP="00E45FB4"/>
    <w:p w14:paraId="30D1D753" w14:textId="77777777" w:rsidR="00E45FB4" w:rsidRDefault="00E45FB4" w:rsidP="00E45FB4">
      <w:r>
        <w:t>That means nothing happens until a terminal operation is called.</w:t>
      </w:r>
    </w:p>
    <w:p w14:paraId="7D3E46A4" w14:textId="77777777" w:rsidR="00E45FB4" w:rsidRDefault="00E45FB4" w:rsidP="00E45FB4"/>
    <w:p w14:paraId="59290A52" w14:textId="77777777" w:rsidR="00E45FB4" w:rsidRDefault="00E45FB4" w:rsidP="00E45FB4">
      <w:r>
        <w:t>Example:</w:t>
      </w:r>
    </w:p>
    <w:p w14:paraId="167DD8AA" w14:textId="77777777" w:rsidR="00E45FB4" w:rsidRDefault="00E45FB4" w:rsidP="00E45FB4">
      <w:r>
        <w:t>```java</w:t>
      </w:r>
    </w:p>
    <w:p w14:paraId="74EDA24F" w14:textId="77777777" w:rsidR="00E45FB4" w:rsidRDefault="00E45FB4" w:rsidP="00E45FB4">
      <w:r>
        <w:t>Stream&lt;String&gt; stream = names.stream()</w:t>
      </w:r>
    </w:p>
    <w:p w14:paraId="5B78A583" w14:textId="77777777" w:rsidR="00E45FB4" w:rsidRDefault="00E45FB4" w:rsidP="00E45FB4">
      <w:r>
        <w:t xml:space="preserve">        .filter(name -&gt; {</w:t>
      </w:r>
    </w:p>
    <w:p w14:paraId="3E727353" w14:textId="77777777" w:rsidR="00E45FB4" w:rsidRDefault="00E45FB4" w:rsidP="00E45FB4">
      <w:r>
        <w:t xml:space="preserve">            System.out.println("Filtering " + name);</w:t>
      </w:r>
    </w:p>
    <w:p w14:paraId="47BEFDBC" w14:textId="77777777" w:rsidR="00E45FB4" w:rsidRDefault="00E45FB4" w:rsidP="00E45FB4">
      <w:r>
        <w:t xml:space="preserve">            return name.startsWith("A");</w:t>
      </w:r>
    </w:p>
    <w:p w14:paraId="0518F330" w14:textId="77777777" w:rsidR="00E45FB4" w:rsidRDefault="00E45FB4" w:rsidP="00E45FB4">
      <w:r>
        <w:t xml:space="preserve">        });</w:t>
      </w:r>
    </w:p>
    <w:p w14:paraId="29361C68" w14:textId="77777777" w:rsidR="00E45FB4" w:rsidRDefault="00E45FB4" w:rsidP="00E45FB4">
      <w:r>
        <w:t>```</w:t>
      </w:r>
    </w:p>
    <w:p w14:paraId="1BEC7C74" w14:textId="77777777" w:rsidR="00E45FB4" w:rsidRDefault="00E45FB4" w:rsidP="00E45FB4"/>
    <w:p w14:paraId="5A6F2A3B" w14:textId="77777777" w:rsidR="00E45FB4" w:rsidRDefault="00E45FB4" w:rsidP="00E45FB4">
      <w:r>
        <w:t>Nothing prints yet.</w:t>
      </w:r>
    </w:p>
    <w:p w14:paraId="75B40D32" w14:textId="77777777" w:rsidR="00E45FB4" w:rsidRDefault="00E45FB4" w:rsidP="00E45FB4"/>
    <w:p w14:paraId="176B295C" w14:textId="77777777" w:rsidR="00E45FB4" w:rsidRDefault="00E45FB4" w:rsidP="00E45FB4">
      <w:r>
        <w:t>Only when you do:</w:t>
      </w:r>
    </w:p>
    <w:p w14:paraId="051E5B02" w14:textId="77777777" w:rsidR="00E45FB4" w:rsidRDefault="00E45FB4" w:rsidP="00E45FB4">
      <w:r>
        <w:t>```java</w:t>
      </w:r>
    </w:p>
    <w:p w14:paraId="7896121F" w14:textId="77777777" w:rsidR="00E45FB4" w:rsidRDefault="00E45FB4" w:rsidP="00E45FB4">
      <w:r>
        <w:t>stream.collect(Collectors.toList());</w:t>
      </w:r>
    </w:p>
    <w:p w14:paraId="30422A85" w14:textId="77777777" w:rsidR="00E45FB4" w:rsidRDefault="00E45FB4" w:rsidP="00E45FB4">
      <w:r>
        <w:t>```</w:t>
      </w:r>
    </w:p>
    <w:p w14:paraId="75660283" w14:textId="77777777" w:rsidR="00E45FB4" w:rsidRDefault="00E45FB4" w:rsidP="00E45FB4"/>
    <w:p w14:paraId="657B3F64" w14:textId="77777777" w:rsidR="00E45FB4" w:rsidRDefault="00E45FB4" w:rsidP="00E45FB4">
      <w:r>
        <w:t>does the pipeline execute.</w:t>
      </w:r>
    </w:p>
    <w:p w14:paraId="443BDD6F" w14:textId="77777777" w:rsidR="00E45FB4" w:rsidRDefault="00E45FB4" w:rsidP="00E45FB4"/>
    <w:p w14:paraId="47AAB9B3" w14:textId="77777777" w:rsidR="00E45FB4" w:rsidRDefault="00E45FB4" w:rsidP="00E45FB4">
      <w:r>
        <w:t>This laziness allows Java to optimize processing.</w:t>
      </w:r>
    </w:p>
    <w:p w14:paraId="7BA2E1B7" w14:textId="77777777" w:rsidR="00E45FB4" w:rsidRDefault="00E45FB4" w:rsidP="00E45FB4"/>
    <w:p w14:paraId="32BA1394" w14:textId="77777777" w:rsidR="00E45FB4" w:rsidRDefault="00E45FB4" w:rsidP="00E45FB4">
      <w:r>
        <w:t>---</w:t>
      </w:r>
    </w:p>
    <w:p w14:paraId="278DF666" w14:textId="77777777" w:rsidR="00E45FB4" w:rsidRDefault="00E45FB4" w:rsidP="00E45FB4"/>
    <w:p w14:paraId="0C327489" w14:textId="77777777" w:rsidR="00E45FB4" w:rsidRDefault="00E45FB4" w:rsidP="00E45FB4">
      <w:r>
        <w:t xml:space="preserve"># </w:t>
      </w:r>
      <w:r w:rsidRPr="00291D00">
        <w:rPr>
          <w:b/>
          <w:bCs/>
        </w:rPr>
        <w:t>9. Short-circuiting operations</w:t>
      </w:r>
    </w:p>
    <w:p w14:paraId="06AD5835" w14:textId="77777777" w:rsidR="00E45FB4" w:rsidRDefault="00E45FB4" w:rsidP="00E45FB4"/>
    <w:p w14:paraId="431D91B7" w14:textId="77777777" w:rsidR="00E45FB4" w:rsidRDefault="00E45FB4" w:rsidP="00E45FB4">
      <w:r>
        <w:t>Some stream operations stop early.</w:t>
      </w:r>
    </w:p>
    <w:p w14:paraId="606BF69D" w14:textId="77777777" w:rsidR="00E45FB4" w:rsidRDefault="00E45FB4" w:rsidP="00E45FB4"/>
    <w:p w14:paraId="28E0DCC6" w14:textId="77777777" w:rsidR="00E45FB4" w:rsidRDefault="00E45FB4" w:rsidP="00E45FB4">
      <w:r>
        <w:t>## `findFirst`</w:t>
      </w:r>
    </w:p>
    <w:p w14:paraId="55825572" w14:textId="77777777" w:rsidR="00E45FB4" w:rsidRDefault="00E45FB4" w:rsidP="00E45FB4">
      <w:r>
        <w:t>```java</w:t>
      </w:r>
    </w:p>
    <w:p w14:paraId="0414D521" w14:textId="77777777" w:rsidR="00E45FB4" w:rsidRDefault="00E45FB4" w:rsidP="00E45FB4">
      <w:r>
        <w:t>Optional&lt;String&gt; first = names.stream()</w:t>
      </w:r>
    </w:p>
    <w:p w14:paraId="2E40F6E1" w14:textId="77777777" w:rsidR="00E45FB4" w:rsidRDefault="00E45FB4" w:rsidP="00E45FB4">
      <w:r>
        <w:t xml:space="preserve">        .filter(name -&gt; name.startsWith("A"))</w:t>
      </w:r>
    </w:p>
    <w:p w14:paraId="0D4BEFCE" w14:textId="77777777" w:rsidR="00E45FB4" w:rsidRDefault="00E45FB4" w:rsidP="00E45FB4">
      <w:r>
        <w:t xml:space="preserve">        .findFirst();</w:t>
      </w:r>
    </w:p>
    <w:p w14:paraId="353B720D" w14:textId="77777777" w:rsidR="00E45FB4" w:rsidRDefault="00E45FB4" w:rsidP="00E45FB4">
      <w:r>
        <w:t>```</w:t>
      </w:r>
    </w:p>
    <w:p w14:paraId="449329C0" w14:textId="77777777" w:rsidR="00E45FB4" w:rsidRDefault="00E45FB4" w:rsidP="00E45FB4"/>
    <w:p w14:paraId="5CB57A19" w14:textId="77777777" w:rsidR="00E45FB4" w:rsidRDefault="00E45FB4" w:rsidP="00E45FB4">
      <w:r>
        <w:t>## `anyMatch`</w:t>
      </w:r>
    </w:p>
    <w:p w14:paraId="3919F8A2" w14:textId="77777777" w:rsidR="00E45FB4" w:rsidRDefault="00E45FB4" w:rsidP="00E45FB4">
      <w:r>
        <w:t>```java</w:t>
      </w:r>
    </w:p>
    <w:p w14:paraId="346439BE" w14:textId="77777777" w:rsidR="00E45FB4" w:rsidRDefault="00E45FB4" w:rsidP="00E45FB4">
      <w:r>
        <w:t>boolean hasA = names.stream()</w:t>
      </w:r>
    </w:p>
    <w:p w14:paraId="0407EE2B" w14:textId="77777777" w:rsidR="00E45FB4" w:rsidRDefault="00E45FB4" w:rsidP="00E45FB4">
      <w:r>
        <w:t xml:space="preserve">        .anyMatch(name -&gt; name.startsWith("A"));</w:t>
      </w:r>
    </w:p>
    <w:p w14:paraId="3F488751" w14:textId="77777777" w:rsidR="00E45FB4" w:rsidRDefault="00E45FB4" w:rsidP="00E45FB4">
      <w:r>
        <w:t>```</w:t>
      </w:r>
    </w:p>
    <w:p w14:paraId="5C7C01E5" w14:textId="77777777" w:rsidR="00E45FB4" w:rsidRDefault="00E45FB4" w:rsidP="00E45FB4"/>
    <w:p w14:paraId="1C61955F" w14:textId="77777777" w:rsidR="00E45FB4" w:rsidRDefault="00E45FB4" w:rsidP="00E45FB4">
      <w:r>
        <w:t>## `allMatch`</w:t>
      </w:r>
    </w:p>
    <w:p w14:paraId="66AC158E" w14:textId="77777777" w:rsidR="00E45FB4" w:rsidRDefault="00E45FB4" w:rsidP="00E45FB4">
      <w:r>
        <w:t>```java</w:t>
      </w:r>
    </w:p>
    <w:p w14:paraId="72C3E3B1" w14:textId="77777777" w:rsidR="00E45FB4" w:rsidRDefault="00E45FB4" w:rsidP="00E45FB4">
      <w:r>
        <w:t>boolean allLong = names.stream()</w:t>
      </w:r>
    </w:p>
    <w:p w14:paraId="6002E7D9" w14:textId="77777777" w:rsidR="00E45FB4" w:rsidRDefault="00E45FB4" w:rsidP="00E45FB4">
      <w:r>
        <w:t xml:space="preserve">        .allMatch(name -&gt; name.length() &gt; 2);</w:t>
      </w:r>
    </w:p>
    <w:p w14:paraId="6A85550F" w14:textId="77777777" w:rsidR="00E45FB4" w:rsidRDefault="00E45FB4" w:rsidP="00E45FB4">
      <w:r>
        <w:lastRenderedPageBreak/>
        <w:t>```</w:t>
      </w:r>
    </w:p>
    <w:p w14:paraId="181D0980" w14:textId="77777777" w:rsidR="00E45FB4" w:rsidRDefault="00E45FB4" w:rsidP="00E45FB4"/>
    <w:p w14:paraId="2D02404E" w14:textId="77777777" w:rsidR="00E45FB4" w:rsidRDefault="00E45FB4" w:rsidP="00E45FB4">
      <w:r>
        <w:t>## `noneMatch`</w:t>
      </w:r>
    </w:p>
    <w:p w14:paraId="4A69AAC8" w14:textId="77777777" w:rsidR="00E45FB4" w:rsidRDefault="00E45FB4" w:rsidP="00E45FB4">
      <w:r>
        <w:t>```java</w:t>
      </w:r>
    </w:p>
    <w:p w14:paraId="52C98835" w14:textId="77777777" w:rsidR="00E45FB4" w:rsidRDefault="00E45FB4" w:rsidP="00E45FB4">
      <w:r>
        <w:t>boolean noneEmpty = names.stream()</w:t>
      </w:r>
    </w:p>
    <w:p w14:paraId="187B3305" w14:textId="77777777" w:rsidR="00E45FB4" w:rsidRDefault="00E45FB4" w:rsidP="00E45FB4">
      <w:r>
        <w:t xml:space="preserve">        .noneMatch(String::isEmpty);</w:t>
      </w:r>
    </w:p>
    <w:p w14:paraId="49611185" w14:textId="77777777" w:rsidR="00E45FB4" w:rsidRDefault="00E45FB4" w:rsidP="00E45FB4">
      <w:r>
        <w:t>```</w:t>
      </w:r>
    </w:p>
    <w:p w14:paraId="2BE9F8D4" w14:textId="77777777" w:rsidR="00E45FB4" w:rsidRDefault="00E45FB4" w:rsidP="00E45FB4"/>
    <w:p w14:paraId="49FBAADE" w14:textId="77777777" w:rsidR="00E45FB4" w:rsidRDefault="00E45FB4" w:rsidP="00E45FB4">
      <w:r>
        <w:t>These can be more efficient because they do not always process the entire stream.</w:t>
      </w:r>
    </w:p>
    <w:p w14:paraId="56D6D5EC" w14:textId="77777777" w:rsidR="00E45FB4" w:rsidRDefault="00E45FB4" w:rsidP="00E45FB4"/>
    <w:p w14:paraId="0AD99F52" w14:textId="77777777" w:rsidR="00E45FB4" w:rsidRDefault="00E45FB4" w:rsidP="00E45FB4">
      <w:r>
        <w:t>---</w:t>
      </w:r>
    </w:p>
    <w:p w14:paraId="59C1C56F" w14:textId="77777777" w:rsidR="00E45FB4" w:rsidRDefault="00E45FB4" w:rsidP="00E45FB4"/>
    <w:p w14:paraId="79C01973" w14:textId="77777777" w:rsidR="00E45FB4" w:rsidRDefault="00E45FB4" w:rsidP="00E45FB4">
      <w:r>
        <w:t xml:space="preserve"># </w:t>
      </w:r>
      <w:r w:rsidRPr="00FE0B11">
        <w:rPr>
          <w:b/>
          <w:bCs/>
        </w:rPr>
        <w:t>10. Primitive streams</w:t>
      </w:r>
    </w:p>
    <w:p w14:paraId="599D40B8" w14:textId="77777777" w:rsidR="00E45FB4" w:rsidRDefault="00E45FB4" w:rsidP="00E45FB4"/>
    <w:p w14:paraId="00C8BB13" w14:textId="77777777" w:rsidR="00E45FB4" w:rsidRDefault="00E45FB4" w:rsidP="00E45FB4">
      <w:r>
        <w:t>Using boxed types like `Integer` can introduce overhead. Java provides primitive streams:</w:t>
      </w:r>
    </w:p>
    <w:p w14:paraId="2FBD6E6B" w14:textId="77777777" w:rsidR="00E45FB4" w:rsidRDefault="00E45FB4" w:rsidP="00E45FB4"/>
    <w:p w14:paraId="1141C04A" w14:textId="77777777" w:rsidR="00E45FB4" w:rsidRDefault="00E45FB4" w:rsidP="00E45FB4">
      <w:r>
        <w:t>- `IntStream`</w:t>
      </w:r>
    </w:p>
    <w:p w14:paraId="227A8574" w14:textId="77777777" w:rsidR="00E45FB4" w:rsidRDefault="00E45FB4" w:rsidP="00E45FB4">
      <w:r>
        <w:t>- `LongStream`</w:t>
      </w:r>
    </w:p>
    <w:p w14:paraId="515E7590" w14:textId="77777777" w:rsidR="00E45FB4" w:rsidRDefault="00E45FB4" w:rsidP="00E45FB4">
      <w:r>
        <w:t>- `DoubleStream`</w:t>
      </w:r>
    </w:p>
    <w:p w14:paraId="2FD10345" w14:textId="77777777" w:rsidR="00E45FB4" w:rsidRDefault="00E45FB4" w:rsidP="00E45FB4"/>
    <w:p w14:paraId="00774A15" w14:textId="77777777" w:rsidR="00E45FB4" w:rsidRDefault="00E45FB4" w:rsidP="00E45FB4">
      <w:r>
        <w:t>## Example</w:t>
      </w:r>
    </w:p>
    <w:p w14:paraId="7B61BD33" w14:textId="77777777" w:rsidR="00E45FB4" w:rsidRDefault="00E45FB4" w:rsidP="00E45FB4">
      <w:r>
        <w:t>```java</w:t>
      </w:r>
    </w:p>
    <w:p w14:paraId="6FA448DC" w14:textId="77777777" w:rsidR="00E45FB4" w:rsidRDefault="00E45FB4" w:rsidP="00E45FB4">
      <w:r>
        <w:t>int sum = IntStream.of(1, 2, 3, 4, 5)</w:t>
      </w:r>
    </w:p>
    <w:p w14:paraId="0C8C048E" w14:textId="77777777" w:rsidR="00E45FB4" w:rsidRDefault="00E45FB4" w:rsidP="00E45FB4">
      <w:r>
        <w:lastRenderedPageBreak/>
        <w:t xml:space="preserve">        .sum();</w:t>
      </w:r>
    </w:p>
    <w:p w14:paraId="72976CF6" w14:textId="77777777" w:rsidR="00E45FB4" w:rsidRDefault="00E45FB4" w:rsidP="00E45FB4">
      <w:r>
        <w:t>```</w:t>
      </w:r>
    </w:p>
    <w:p w14:paraId="363C0E1B" w14:textId="77777777" w:rsidR="00E45FB4" w:rsidRDefault="00E45FB4" w:rsidP="00E45FB4"/>
    <w:p w14:paraId="38F5FBA6" w14:textId="77777777" w:rsidR="00E45FB4" w:rsidRDefault="00E45FB4" w:rsidP="00E45FB4">
      <w:r>
        <w:t>This is more efficient than using `Stream&lt;Integer&gt;` in some cases.</w:t>
      </w:r>
    </w:p>
    <w:p w14:paraId="4FC3E0FA" w14:textId="77777777" w:rsidR="00E45FB4" w:rsidRDefault="00E45FB4" w:rsidP="00E45FB4"/>
    <w:p w14:paraId="289AB036" w14:textId="77777777" w:rsidR="00E45FB4" w:rsidRDefault="00E45FB4" w:rsidP="00E45FB4">
      <w:r>
        <w:t>---</w:t>
      </w:r>
    </w:p>
    <w:p w14:paraId="5166D5D7" w14:textId="77777777" w:rsidR="00E45FB4" w:rsidRDefault="00E45FB4" w:rsidP="00E45FB4"/>
    <w:p w14:paraId="71268B38" w14:textId="77777777" w:rsidR="00E45FB4" w:rsidRPr="00DE307C" w:rsidRDefault="00E45FB4" w:rsidP="00E45FB4">
      <w:pPr>
        <w:rPr>
          <w:b/>
          <w:bCs/>
        </w:rPr>
      </w:pPr>
      <w:r>
        <w:t xml:space="preserve"># </w:t>
      </w:r>
      <w:r w:rsidRPr="00DE307C">
        <w:rPr>
          <w:b/>
          <w:bCs/>
        </w:rPr>
        <w:t>11. Parallel streams</w:t>
      </w:r>
    </w:p>
    <w:p w14:paraId="6EB7D5AF" w14:textId="77777777" w:rsidR="00E45FB4" w:rsidRDefault="00E45FB4" w:rsidP="00E45FB4"/>
    <w:p w14:paraId="1D8D7B9C" w14:textId="77777777" w:rsidR="00E45FB4" w:rsidRDefault="00E45FB4" w:rsidP="00E45FB4">
      <w:r>
        <w:t>A stream can be processed in parallel.</w:t>
      </w:r>
    </w:p>
    <w:p w14:paraId="57CBCBD7" w14:textId="77777777" w:rsidR="00E45FB4" w:rsidRDefault="00E45FB4" w:rsidP="00E45FB4"/>
    <w:p w14:paraId="4057CB7A" w14:textId="77777777" w:rsidR="00E45FB4" w:rsidRDefault="00E45FB4" w:rsidP="00E45FB4">
      <w:r>
        <w:t>```java</w:t>
      </w:r>
    </w:p>
    <w:p w14:paraId="0325CF08" w14:textId="77777777" w:rsidR="00E45FB4" w:rsidRDefault="00E45FB4" w:rsidP="00E45FB4">
      <w:r>
        <w:t>List&lt;Integer&gt; result = numbers.parallelStream()</w:t>
      </w:r>
    </w:p>
    <w:p w14:paraId="5C8412DD" w14:textId="77777777" w:rsidR="00E45FB4" w:rsidRDefault="00E45FB4" w:rsidP="00E45FB4">
      <w:r>
        <w:t xml:space="preserve">        .map(n -&gt; n * 2)</w:t>
      </w:r>
    </w:p>
    <w:p w14:paraId="51D48187" w14:textId="77777777" w:rsidR="00E45FB4" w:rsidRDefault="00E45FB4" w:rsidP="00E45FB4">
      <w:r>
        <w:t xml:space="preserve">        .collect(Collectors.toList());</w:t>
      </w:r>
    </w:p>
    <w:p w14:paraId="6079EF55" w14:textId="77777777" w:rsidR="00E45FB4" w:rsidRDefault="00E45FB4" w:rsidP="00E45FB4">
      <w:r>
        <w:t>```</w:t>
      </w:r>
    </w:p>
    <w:p w14:paraId="40DF812C" w14:textId="77777777" w:rsidR="00E45FB4" w:rsidRDefault="00E45FB4" w:rsidP="00E45FB4"/>
    <w:p w14:paraId="596B4109" w14:textId="77777777" w:rsidR="00E45FB4" w:rsidRDefault="00E45FB4" w:rsidP="00E45FB4">
      <w:r>
        <w:t>### When useful</w:t>
      </w:r>
    </w:p>
    <w:p w14:paraId="02AADE20" w14:textId="77777777" w:rsidR="00E45FB4" w:rsidRDefault="00E45FB4" w:rsidP="00E45FB4">
      <w:r>
        <w:t>- CPU-heavy operations</w:t>
      </w:r>
    </w:p>
    <w:p w14:paraId="70181BA8" w14:textId="77777777" w:rsidR="00E45FB4" w:rsidRDefault="00E45FB4" w:rsidP="00E45FB4">
      <w:r>
        <w:t>- large datasets</w:t>
      </w:r>
    </w:p>
    <w:p w14:paraId="67E9F86A" w14:textId="77777777" w:rsidR="00E45FB4" w:rsidRDefault="00E45FB4" w:rsidP="00E45FB4"/>
    <w:p w14:paraId="15EBD925" w14:textId="77777777" w:rsidR="00E45FB4" w:rsidRDefault="00E45FB4" w:rsidP="00E45FB4">
      <w:r>
        <w:t>### When not useful</w:t>
      </w:r>
    </w:p>
    <w:p w14:paraId="13F623BB" w14:textId="77777777" w:rsidR="00E45FB4" w:rsidRDefault="00E45FB4" w:rsidP="00E45FB4">
      <w:r>
        <w:t>- small datasets</w:t>
      </w:r>
    </w:p>
    <w:p w14:paraId="64C574C1" w14:textId="77777777" w:rsidR="00E45FB4" w:rsidRDefault="00E45FB4" w:rsidP="00E45FB4">
      <w:r>
        <w:t>- operations with shared mutable state</w:t>
      </w:r>
    </w:p>
    <w:p w14:paraId="061CF652" w14:textId="77777777" w:rsidR="00E45FB4" w:rsidRDefault="00E45FB4" w:rsidP="00E45FB4">
      <w:r>
        <w:lastRenderedPageBreak/>
        <w:t>- code that depends on ordering</w:t>
      </w:r>
    </w:p>
    <w:p w14:paraId="202251FA" w14:textId="77777777" w:rsidR="00E45FB4" w:rsidRDefault="00E45FB4" w:rsidP="00E45FB4"/>
    <w:p w14:paraId="5FAFA169" w14:textId="77777777" w:rsidR="00E45FB4" w:rsidRDefault="00E45FB4" w:rsidP="00E45FB4">
      <w:r>
        <w:t>Parallel streams can make performance worse if used carelessly.</w:t>
      </w:r>
    </w:p>
    <w:p w14:paraId="6FD01ED2" w14:textId="77777777" w:rsidR="00E45FB4" w:rsidRDefault="00E45FB4" w:rsidP="00E45FB4"/>
    <w:p w14:paraId="1E3B4ACA" w14:textId="77777777" w:rsidR="00E45FB4" w:rsidRDefault="00E45FB4" w:rsidP="00E45FB4">
      <w:r>
        <w:t>---</w:t>
      </w:r>
    </w:p>
    <w:p w14:paraId="63B0DB75" w14:textId="77777777" w:rsidR="00E45FB4" w:rsidRDefault="00E45FB4" w:rsidP="00E45FB4"/>
    <w:p w14:paraId="12DFFA90" w14:textId="77777777" w:rsidR="00E45FB4" w:rsidRDefault="00E45FB4" w:rsidP="00E45FB4">
      <w:r>
        <w:t xml:space="preserve"># </w:t>
      </w:r>
      <w:r w:rsidRPr="009220A1">
        <w:rPr>
          <w:b/>
          <w:bCs/>
        </w:rPr>
        <w:t>12. Common mistakes</w:t>
      </w:r>
    </w:p>
    <w:p w14:paraId="359C1EBC" w14:textId="77777777" w:rsidR="00E45FB4" w:rsidRDefault="00E45FB4" w:rsidP="00E45FB4"/>
    <w:p w14:paraId="4153E385" w14:textId="77777777" w:rsidR="00E45FB4" w:rsidRDefault="00E45FB4" w:rsidP="00E45FB4">
      <w:r>
        <w:t>## Mistake 1: Using streams just to look modern</w:t>
      </w:r>
    </w:p>
    <w:p w14:paraId="4A4C3B42" w14:textId="77777777" w:rsidR="00E45FB4" w:rsidRDefault="00E45FB4" w:rsidP="00E45FB4">
      <w:r>
        <w:t>If a simple loop is clearer, use the loop.</w:t>
      </w:r>
    </w:p>
    <w:p w14:paraId="698A39ED" w14:textId="77777777" w:rsidR="00E45FB4" w:rsidRDefault="00E45FB4" w:rsidP="00E45FB4"/>
    <w:p w14:paraId="76DD28F6" w14:textId="77777777" w:rsidR="00E45FB4" w:rsidRDefault="00E45FB4" w:rsidP="00E45FB4">
      <w:r>
        <w:t>## Mistake 2: Using side effects inside `map`</w:t>
      </w:r>
    </w:p>
    <w:p w14:paraId="1D796CD7" w14:textId="77777777" w:rsidR="00E45FB4" w:rsidRDefault="00E45FB4" w:rsidP="00E45FB4">
      <w:r>
        <w:t>`map` should transform data, not perform actions.</w:t>
      </w:r>
    </w:p>
    <w:p w14:paraId="5651372A" w14:textId="77777777" w:rsidR="00E45FB4" w:rsidRDefault="00E45FB4" w:rsidP="00E45FB4"/>
    <w:p w14:paraId="04BE35E8" w14:textId="77777777" w:rsidR="00E45FB4" w:rsidRDefault="00E45FB4" w:rsidP="00E45FB4">
      <w:r>
        <w:t>Bad:</w:t>
      </w:r>
    </w:p>
    <w:p w14:paraId="1026AB20" w14:textId="77777777" w:rsidR="00E45FB4" w:rsidRDefault="00E45FB4" w:rsidP="00E45FB4">
      <w:r>
        <w:t>```java</w:t>
      </w:r>
    </w:p>
    <w:p w14:paraId="367F93B0" w14:textId="77777777" w:rsidR="00E45FB4" w:rsidRDefault="00E45FB4" w:rsidP="00E45FB4">
      <w:r>
        <w:t>list.stream().map(x -&gt; {</w:t>
      </w:r>
    </w:p>
    <w:p w14:paraId="57518F18" w14:textId="77777777" w:rsidR="00E45FB4" w:rsidRDefault="00E45FB4" w:rsidP="00E45FB4">
      <w:r>
        <w:t xml:space="preserve">    System.out.println(x);</w:t>
      </w:r>
    </w:p>
    <w:p w14:paraId="6EEB627C" w14:textId="77777777" w:rsidR="00E45FB4" w:rsidRDefault="00E45FB4" w:rsidP="00E45FB4">
      <w:r>
        <w:t xml:space="preserve">    return x;</w:t>
      </w:r>
    </w:p>
    <w:p w14:paraId="572E15EC" w14:textId="77777777" w:rsidR="00E45FB4" w:rsidRDefault="00E45FB4" w:rsidP="00E45FB4">
      <w:r>
        <w:t>});</w:t>
      </w:r>
    </w:p>
    <w:p w14:paraId="1E0BE7B6" w14:textId="77777777" w:rsidR="00E45FB4" w:rsidRDefault="00E45FB4" w:rsidP="00E45FB4">
      <w:r>
        <w:t>```</w:t>
      </w:r>
    </w:p>
    <w:p w14:paraId="49C4F6F3" w14:textId="77777777" w:rsidR="00E45FB4" w:rsidRDefault="00E45FB4" w:rsidP="00E45FB4"/>
    <w:p w14:paraId="2442AD35" w14:textId="77777777" w:rsidR="00E45FB4" w:rsidRDefault="00E45FB4" w:rsidP="00E45FB4">
      <w:r>
        <w:t>Better:</w:t>
      </w:r>
    </w:p>
    <w:p w14:paraId="2CFB976E" w14:textId="77777777" w:rsidR="00E45FB4" w:rsidRDefault="00E45FB4" w:rsidP="00E45FB4">
      <w:r>
        <w:t>```java</w:t>
      </w:r>
    </w:p>
    <w:p w14:paraId="4AED343F" w14:textId="77777777" w:rsidR="00E45FB4" w:rsidRDefault="00E45FB4" w:rsidP="00E45FB4">
      <w:r>
        <w:lastRenderedPageBreak/>
        <w:t>list.forEach(System.out::println);</w:t>
      </w:r>
    </w:p>
    <w:p w14:paraId="08FA3433" w14:textId="77777777" w:rsidR="00E45FB4" w:rsidRDefault="00E45FB4" w:rsidP="00E45FB4">
      <w:r>
        <w:t>```</w:t>
      </w:r>
    </w:p>
    <w:p w14:paraId="01B13DCE" w14:textId="77777777" w:rsidR="00E45FB4" w:rsidRDefault="00E45FB4" w:rsidP="00E45FB4"/>
    <w:p w14:paraId="079CC0EF" w14:textId="77777777" w:rsidR="00E45FB4" w:rsidRDefault="00E45FB4" w:rsidP="00E45FB4">
      <w:r>
        <w:t>## Mistake 3: Mutating shared state</w:t>
      </w:r>
    </w:p>
    <w:p w14:paraId="23A2540A" w14:textId="77777777" w:rsidR="00E45FB4" w:rsidRDefault="00E45FB4" w:rsidP="00E45FB4">
      <w:r>
        <w:t>Avoid modifying external lists or counters from inside streams unless you really know what you are doing.</w:t>
      </w:r>
    </w:p>
    <w:p w14:paraId="257ECB7B" w14:textId="77777777" w:rsidR="00E45FB4" w:rsidRDefault="00E45FB4" w:rsidP="00E45FB4"/>
    <w:p w14:paraId="0C50FFB2" w14:textId="77777777" w:rsidR="00E45FB4" w:rsidRDefault="00E45FB4" w:rsidP="00E45FB4">
      <w:r>
        <w:t>## Mistake 4: Overusing parallel streams</w:t>
      </w:r>
    </w:p>
    <w:p w14:paraId="1A6E0EDE" w14:textId="77777777" w:rsidR="00E45FB4" w:rsidRDefault="00E45FB4" w:rsidP="00E45FB4">
      <w:r>
        <w:t>Parallel does not automatically mean faster.</w:t>
      </w:r>
    </w:p>
    <w:p w14:paraId="0B3D2984" w14:textId="77777777" w:rsidR="00E45FB4" w:rsidRDefault="00E45FB4" w:rsidP="00E45FB4"/>
    <w:p w14:paraId="446E5407" w14:textId="77777777" w:rsidR="00E45FB4" w:rsidRDefault="00E45FB4" w:rsidP="00E45FB4">
      <w:r>
        <w:t>---</w:t>
      </w:r>
    </w:p>
    <w:p w14:paraId="579A7309" w14:textId="77777777" w:rsidR="00E45FB4" w:rsidRDefault="00E45FB4" w:rsidP="00E45FB4"/>
    <w:p w14:paraId="5B3C045F" w14:textId="77777777" w:rsidR="00E45FB4" w:rsidRPr="002959C0" w:rsidRDefault="00E45FB4" w:rsidP="00E45FB4">
      <w:pPr>
        <w:rPr>
          <w:b/>
          <w:bCs/>
        </w:rPr>
      </w:pPr>
      <w:r>
        <w:t xml:space="preserve"># </w:t>
      </w:r>
      <w:r w:rsidRPr="002959C0">
        <w:rPr>
          <w:b/>
          <w:bCs/>
        </w:rPr>
        <w:t>13. Stream API mental model</w:t>
      </w:r>
    </w:p>
    <w:p w14:paraId="2880A421" w14:textId="77777777" w:rsidR="00E45FB4" w:rsidRDefault="00E45FB4" w:rsidP="00E45FB4"/>
    <w:p w14:paraId="6A2543E0" w14:textId="77777777" w:rsidR="00E45FB4" w:rsidRDefault="00E45FB4" w:rsidP="00E45FB4">
      <w:r>
        <w:t>Think of streams as a **processing pipeline**:</w:t>
      </w:r>
    </w:p>
    <w:p w14:paraId="32A9E9ED" w14:textId="77777777" w:rsidR="00E45FB4" w:rsidRDefault="00E45FB4" w:rsidP="00E45FB4"/>
    <w:p w14:paraId="3B80051C" w14:textId="77777777" w:rsidR="00E45FB4" w:rsidRDefault="00E45FB4" w:rsidP="00E45FB4">
      <w:r>
        <w:t>- source</w:t>
      </w:r>
    </w:p>
    <w:p w14:paraId="3950DF1C" w14:textId="77777777" w:rsidR="00E45FB4" w:rsidRDefault="00E45FB4" w:rsidP="00E45FB4">
      <w:r>
        <w:t>- intermediate transformations</w:t>
      </w:r>
    </w:p>
    <w:p w14:paraId="6E8C0A23" w14:textId="77777777" w:rsidR="00E45FB4" w:rsidRDefault="00E45FB4" w:rsidP="00E45FB4">
      <w:r>
        <w:t>- terminal result</w:t>
      </w:r>
    </w:p>
    <w:p w14:paraId="0D6DE02C" w14:textId="77777777" w:rsidR="00E45FB4" w:rsidRDefault="00E45FB4" w:rsidP="00E45FB4"/>
    <w:p w14:paraId="4B3DAA69" w14:textId="77777777" w:rsidR="00E45FB4" w:rsidRDefault="00E45FB4" w:rsidP="00E45FB4">
      <w:r>
        <w:t>This is similar to a data pipeline in system design, where each step transforms the flow until the final output is produced.</w:t>
      </w:r>
    </w:p>
    <w:p w14:paraId="17BF615A" w14:textId="77777777" w:rsidR="00E45FB4" w:rsidRDefault="00E45FB4" w:rsidP="00E45FB4"/>
    <w:p w14:paraId="2406800E" w14:textId="77777777" w:rsidR="00E45FB4" w:rsidRDefault="00E45FB4" w:rsidP="00E45FB4">
      <w:r>
        <w:t>---</w:t>
      </w:r>
    </w:p>
    <w:p w14:paraId="286B6211" w14:textId="77777777" w:rsidR="00E45FB4" w:rsidRDefault="00E45FB4" w:rsidP="00E45FB4"/>
    <w:p w14:paraId="3A9DFCDE" w14:textId="77777777" w:rsidR="00E45FB4" w:rsidRDefault="00E45FB4" w:rsidP="00E45FB4">
      <w:r>
        <w:lastRenderedPageBreak/>
        <w:t># 14. Quick interview summary</w:t>
      </w:r>
    </w:p>
    <w:p w14:paraId="59FAB08E" w14:textId="77777777" w:rsidR="00E45FB4" w:rsidRDefault="00E45FB4" w:rsidP="00E45FB4"/>
    <w:p w14:paraId="0154249C" w14:textId="77777777" w:rsidR="00E45FB4" w:rsidRPr="00511A6A" w:rsidRDefault="00E45FB4" w:rsidP="00E45FB4">
      <w:pPr>
        <w:rPr>
          <w:color w:val="0070C0"/>
        </w:rPr>
      </w:pPr>
      <w:r>
        <w:t xml:space="preserve">&gt; </w:t>
      </w:r>
      <w:r w:rsidRPr="00511A6A">
        <w:rPr>
          <w:color w:val="0070C0"/>
        </w:rPr>
        <w:t>Java Stream API provides a declarative way to process collections using filter, map, sorted, reduce, and collect operations. Streams are lazy, support chaining, and can be sequential or parallel. They are especially useful for transforming, aggregating, and grouping data in a concise and readable style.</w:t>
      </w:r>
    </w:p>
    <w:p w14:paraId="140D332A" w14:textId="77777777" w:rsidR="00E45FB4" w:rsidRDefault="00E45FB4" w:rsidP="00E45FB4"/>
    <w:p w14:paraId="59709877" w14:textId="77777777" w:rsidR="00E45FB4" w:rsidRDefault="00E45FB4" w:rsidP="00E45FB4">
      <w:r>
        <w:t>If you want, I can also give you:</w:t>
      </w:r>
    </w:p>
    <w:p w14:paraId="4F95FA23" w14:textId="77777777" w:rsidR="00E45FB4" w:rsidRDefault="00E45FB4" w:rsidP="00E45FB4">
      <w:r>
        <w:t>1. a **Stream API cheat sheet**</w:t>
      </w:r>
    </w:p>
    <w:p w14:paraId="47A9FE43" w14:textId="77777777" w:rsidR="00E45FB4" w:rsidRDefault="00E45FB4" w:rsidP="00E45FB4">
      <w:r>
        <w:t>2. **10 important stream coding examples**</w:t>
      </w:r>
    </w:p>
    <w:p w14:paraId="5F8C193E" w14:textId="77777777" w:rsidR="00E45FB4" w:rsidRDefault="00E45FB4" w:rsidP="00E45FB4">
      <w:r>
        <w:t>3. **stream interview questions and answers**</w:t>
      </w:r>
    </w:p>
    <w:p w14:paraId="2DAE152D" w14:textId="1CB1559D" w:rsidR="00F8553B" w:rsidRDefault="00E45FB4" w:rsidP="00E45FB4">
      <w:r>
        <w:t>4. a **comparison of loops vs streams**</w:t>
      </w:r>
    </w:p>
    <w:p w14:paraId="681156AF" w14:textId="77777777" w:rsidR="00F8553B" w:rsidRDefault="00F8553B" w:rsidP="008D4632"/>
    <w:p w14:paraId="75DE4BC4" w14:textId="77777777" w:rsidR="00F8553B" w:rsidRDefault="00F8553B" w:rsidP="008D4632"/>
    <w:p w14:paraId="5F5AE65B" w14:textId="77777777" w:rsidR="00F8553B" w:rsidRDefault="00F8553B" w:rsidP="008D4632"/>
    <w:p w14:paraId="7AF7B675" w14:textId="77777777" w:rsidR="00F8553B" w:rsidRDefault="00F8553B" w:rsidP="008D4632"/>
    <w:p w14:paraId="3636F4E6" w14:textId="77777777" w:rsidR="00F8553B" w:rsidRDefault="00F8553B" w:rsidP="008D4632"/>
    <w:p w14:paraId="2CEFFFA8" w14:textId="77777777" w:rsidR="00F8553B" w:rsidRDefault="00F8553B" w:rsidP="008D4632"/>
    <w:p w14:paraId="6F7DAD79" w14:textId="0F2C61F7" w:rsidR="003D7431" w:rsidRDefault="003D7431" w:rsidP="00FC1FE3">
      <w:pPr>
        <w:pStyle w:val="Heading1"/>
        <w:numPr>
          <w:ilvl w:val="0"/>
          <w:numId w:val="13"/>
        </w:numPr>
        <w:jc w:val="center"/>
      </w:pPr>
      <w:bookmarkStart w:id="3" w:name="_Toc234595911"/>
      <w:r>
        <w:t>Lambda expressions and functional interfaces</w:t>
      </w:r>
      <w:bookmarkEnd w:id="3"/>
    </w:p>
    <w:p w14:paraId="76FCE66F" w14:textId="77777777" w:rsidR="003D7431" w:rsidRDefault="003D7431" w:rsidP="00142DF5"/>
    <w:p w14:paraId="5EFCBE4B" w14:textId="4374E834" w:rsidR="00142DF5" w:rsidRDefault="00142DF5" w:rsidP="00142DF5">
      <w:r>
        <w:lastRenderedPageBreak/>
        <w:t>Lambda expressions and functional interfaces are two of the most important Java 8 features, and they work together.</w:t>
      </w:r>
    </w:p>
    <w:p w14:paraId="211D32BE" w14:textId="77777777" w:rsidR="00142DF5" w:rsidRDefault="00142DF5" w:rsidP="00142DF5"/>
    <w:p w14:paraId="78306149" w14:textId="77777777" w:rsidR="00142DF5" w:rsidRDefault="00142DF5" w:rsidP="00142DF5">
      <w:r>
        <w:t>The simplest way to think about them is:</w:t>
      </w:r>
    </w:p>
    <w:p w14:paraId="73112B8C" w14:textId="77777777" w:rsidR="00142DF5" w:rsidRDefault="00142DF5" w:rsidP="00142DF5"/>
    <w:p w14:paraId="74C087C7" w14:textId="77777777" w:rsidR="00142DF5" w:rsidRDefault="00142DF5" w:rsidP="00142DF5">
      <w:r>
        <w:t>- a **functional interface** defines a single behavior</w:t>
      </w:r>
    </w:p>
    <w:p w14:paraId="1925C91E" w14:textId="77777777" w:rsidR="00142DF5" w:rsidRDefault="00142DF5" w:rsidP="00142DF5">
      <w:r>
        <w:t>- a **lambda expression** provides the implementation of that behavior inline</w:t>
      </w:r>
    </w:p>
    <w:p w14:paraId="59A1460F" w14:textId="77777777" w:rsidR="00142DF5" w:rsidRDefault="00142DF5" w:rsidP="00142DF5"/>
    <w:p w14:paraId="1B099634" w14:textId="77777777" w:rsidR="00142DF5" w:rsidRDefault="00142DF5" w:rsidP="00142DF5">
      <w:r>
        <w:t>So instead of writing a whole class or anonymous inner class, you pass behavior directly as a short expression.</w:t>
      </w:r>
    </w:p>
    <w:p w14:paraId="59D3F9D1" w14:textId="77777777" w:rsidR="00142DF5" w:rsidRDefault="00142DF5" w:rsidP="00142DF5"/>
    <w:p w14:paraId="3423B838" w14:textId="77777777" w:rsidR="00142DF5" w:rsidRDefault="00142DF5" w:rsidP="00142DF5">
      <w:r>
        <w:t>---</w:t>
      </w:r>
    </w:p>
    <w:p w14:paraId="595F0865" w14:textId="77777777" w:rsidR="00142DF5" w:rsidRDefault="00142DF5" w:rsidP="00142DF5"/>
    <w:p w14:paraId="2DD1F28B" w14:textId="77777777" w:rsidR="00142DF5" w:rsidRDefault="00142DF5" w:rsidP="00142DF5">
      <w:r>
        <w:t xml:space="preserve"># </w:t>
      </w:r>
      <w:r w:rsidRPr="00B121B3">
        <w:rPr>
          <w:b/>
          <w:bCs/>
        </w:rPr>
        <w:t>1. What is a functional interface?</w:t>
      </w:r>
    </w:p>
    <w:p w14:paraId="6A528EE4" w14:textId="77777777" w:rsidR="00142DF5" w:rsidRDefault="00142DF5" w:rsidP="00142DF5"/>
    <w:p w14:paraId="7C40BD35" w14:textId="77777777" w:rsidR="00142DF5" w:rsidRDefault="00142DF5" w:rsidP="00142DF5">
      <w:r>
        <w:t>A **functional interface** is an interface with **exactly one abstract method**.</w:t>
      </w:r>
    </w:p>
    <w:p w14:paraId="5AA7882C" w14:textId="77777777" w:rsidR="00142DF5" w:rsidRDefault="00142DF5" w:rsidP="00142DF5"/>
    <w:p w14:paraId="681FEBCE" w14:textId="77777777" w:rsidR="00142DF5" w:rsidRDefault="00142DF5" w:rsidP="00142DF5">
      <w:r>
        <w:t>That single method represents the behavior the interface is meant to model.</w:t>
      </w:r>
    </w:p>
    <w:p w14:paraId="2BA6264A" w14:textId="77777777" w:rsidR="00142DF5" w:rsidRDefault="00142DF5" w:rsidP="00142DF5"/>
    <w:p w14:paraId="2017A04E" w14:textId="77777777" w:rsidR="00142DF5" w:rsidRDefault="00142DF5" w:rsidP="00142DF5">
      <w:r>
        <w:t>## Example</w:t>
      </w:r>
    </w:p>
    <w:p w14:paraId="456D8563" w14:textId="77777777" w:rsidR="00142DF5" w:rsidRDefault="00142DF5" w:rsidP="00142DF5">
      <w:r>
        <w:t>```java</w:t>
      </w:r>
    </w:p>
    <w:p w14:paraId="15A2F185" w14:textId="77777777" w:rsidR="00142DF5" w:rsidRDefault="00142DF5" w:rsidP="00142DF5">
      <w:r>
        <w:t>@FunctionalInterface</w:t>
      </w:r>
    </w:p>
    <w:p w14:paraId="27184AE4" w14:textId="77777777" w:rsidR="00142DF5" w:rsidRDefault="00142DF5" w:rsidP="00142DF5">
      <w:r>
        <w:lastRenderedPageBreak/>
        <w:t>interface Calculator {</w:t>
      </w:r>
    </w:p>
    <w:p w14:paraId="69FDE2EB" w14:textId="77777777" w:rsidR="00142DF5" w:rsidRDefault="00142DF5" w:rsidP="00142DF5">
      <w:r>
        <w:t xml:space="preserve">    int add(int a, int b);</w:t>
      </w:r>
    </w:p>
    <w:p w14:paraId="4BF74642" w14:textId="77777777" w:rsidR="00142DF5" w:rsidRDefault="00142DF5" w:rsidP="00142DF5">
      <w:r>
        <w:t>}</w:t>
      </w:r>
    </w:p>
    <w:p w14:paraId="684F399A" w14:textId="77777777" w:rsidR="00142DF5" w:rsidRDefault="00142DF5" w:rsidP="00142DF5">
      <w:r>
        <w:t>```</w:t>
      </w:r>
    </w:p>
    <w:p w14:paraId="4261AACD" w14:textId="77777777" w:rsidR="00142DF5" w:rsidRDefault="00142DF5" w:rsidP="00142DF5"/>
    <w:p w14:paraId="37E25CDB" w14:textId="77777777" w:rsidR="00142DF5" w:rsidRDefault="00142DF5" w:rsidP="00142DF5">
      <w:r>
        <w:t>Here, `Calculator` is a functional interface because it has only one abstract method: `add`.</w:t>
      </w:r>
    </w:p>
    <w:p w14:paraId="021103FF" w14:textId="77777777" w:rsidR="00142DF5" w:rsidRDefault="00142DF5" w:rsidP="00142DF5"/>
    <w:p w14:paraId="61D2F738" w14:textId="77777777" w:rsidR="00142DF5" w:rsidRDefault="00142DF5" w:rsidP="00142DF5">
      <w:r>
        <w:t>The `@FunctionalInterface` annotation is optional, but it is helpful because:</w:t>
      </w:r>
    </w:p>
    <w:p w14:paraId="75631847" w14:textId="77777777" w:rsidR="00142DF5" w:rsidRDefault="00142DF5" w:rsidP="00142DF5">
      <w:r>
        <w:t>- it tells the compiler you intend this to be a functional interface</w:t>
      </w:r>
    </w:p>
    <w:p w14:paraId="75A75313" w14:textId="77777777" w:rsidR="00142DF5" w:rsidRDefault="00142DF5" w:rsidP="00142DF5">
      <w:r>
        <w:t>- the compiler will complain if you accidentally add another abstract method</w:t>
      </w:r>
    </w:p>
    <w:p w14:paraId="2F2B06B3" w14:textId="77777777" w:rsidR="00142DF5" w:rsidRDefault="00142DF5" w:rsidP="00142DF5"/>
    <w:p w14:paraId="20ACD22D" w14:textId="77777777" w:rsidR="00142DF5" w:rsidRDefault="00142DF5" w:rsidP="00142DF5">
      <w:r>
        <w:t>## Example with built-in interfaces</w:t>
      </w:r>
    </w:p>
    <w:p w14:paraId="2107D753" w14:textId="77777777" w:rsidR="00142DF5" w:rsidRDefault="00142DF5" w:rsidP="00142DF5">
      <w:r>
        <w:t>Java already provides many functional interfaces in `java.util.function`, such as:</w:t>
      </w:r>
    </w:p>
    <w:p w14:paraId="44DC4FDD" w14:textId="77777777" w:rsidR="00142DF5" w:rsidRDefault="00142DF5" w:rsidP="00142DF5">
      <w:r>
        <w:t>- `Predicate&lt;T&gt;`</w:t>
      </w:r>
    </w:p>
    <w:p w14:paraId="52F09A6A" w14:textId="77777777" w:rsidR="00142DF5" w:rsidRDefault="00142DF5" w:rsidP="00142DF5">
      <w:r>
        <w:t>- `Function&lt;T, R&gt;`</w:t>
      </w:r>
    </w:p>
    <w:p w14:paraId="7360B922" w14:textId="77777777" w:rsidR="00142DF5" w:rsidRDefault="00142DF5" w:rsidP="00142DF5">
      <w:r>
        <w:t>- `Consumer&lt;T&gt;`</w:t>
      </w:r>
    </w:p>
    <w:p w14:paraId="60AB4B61" w14:textId="77777777" w:rsidR="00142DF5" w:rsidRDefault="00142DF5" w:rsidP="00142DF5">
      <w:r>
        <w:t>- `Supplier&lt;T&gt;`</w:t>
      </w:r>
    </w:p>
    <w:p w14:paraId="2677B629" w14:textId="77777777" w:rsidR="00142DF5" w:rsidRDefault="00142DF5" w:rsidP="00142DF5">
      <w:r>
        <w:t>- `BiFunction&lt;T, U, R&gt;`</w:t>
      </w:r>
    </w:p>
    <w:p w14:paraId="59940847" w14:textId="77777777" w:rsidR="00142DF5" w:rsidRDefault="00142DF5" w:rsidP="00142DF5">
      <w:r>
        <w:t>- `UnaryOperator&lt;T&gt;`</w:t>
      </w:r>
    </w:p>
    <w:p w14:paraId="1F0E6D47" w14:textId="77777777" w:rsidR="00142DF5" w:rsidRDefault="00142DF5" w:rsidP="00142DF5">
      <w:r>
        <w:t>- `BinaryOperator&lt;T&gt;`</w:t>
      </w:r>
    </w:p>
    <w:p w14:paraId="0782FC56" w14:textId="77777777" w:rsidR="00142DF5" w:rsidRDefault="00142DF5" w:rsidP="00142DF5"/>
    <w:p w14:paraId="471723EB" w14:textId="77777777" w:rsidR="00142DF5" w:rsidRDefault="00142DF5" w:rsidP="00142DF5">
      <w:r>
        <w:lastRenderedPageBreak/>
        <w:t>---</w:t>
      </w:r>
    </w:p>
    <w:p w14:paraId="5DC9BC72" w14:textId="77777777" w:rsidR="00142DF5" w:rsidRDefault="00142DF5" w:rsidP="00142DF5"/>
    <w:p w14:paraId="1F4F4598" w14:textId="77777777" w:rsidR="00142DF5" w:rsidRDefault="00142DF5" w:rsidP="00142DF5">
      <w:r>
        <w:t xml:space="preserve"># </w:t>
      </w:r>
      <w:r w:rsidRPr="0021057F">
        <w:rPr>
          <w:b/>
          <w:bCs/>
        </w:rPr>
        <w:t>2. What is a lambda expression?</w:t>
      </w:r>
    </w:p>
    <w:p w14:paraId="3F2DAC70" w14:textId="77777777" w:rsidR="00142DF5" w:rsidRDefault="00142DF5" w:rsidP="00142DF5"/>
    <w:p w14:paraId="563D24D2" w14:textId="77777777" w:rsidR="00142DF5" w:rsidRDefault="00142DF5" w:rsidP="00142DF5">
      <w:r>
        <w:t>A **lambda expression** is a short way to define the implementation of a functional interface’s single abstract method.</w:t>
      </w:r>
    </w:p>
    <w:p w14:paraId="02BA67DB" w14:textId="77777777" w:rsidR="00142DF5" w:rsidRDefault="00142DF5" w:rsidP="00142DF5"/>
    <w:p w14:paraId="442EEEB0" w14:textId="77777777" w:rsidR="00142DF5" w:rsidRDefault="00142DF5" w:rsidP="00142DF5">
      <w:r>
        <w:t>## Example</w:t>
      </w:r>
    </w:p>
    <w:p w14:paraId="57879D45" w14:textId="77777777" w:rsidR="00142DF5" w:rsidRDefault="00142DF5" w:rsidP="00142DF5">
      <w:r>
        <w:t>```java</w:t>
      </w:r>
    </w:p>
    <w:p w14:paraId="08A94DEA" w14:textId="77777777" w:rsidR="00142DF5" w:rsidRDefault="00142DF5" w:rsidP="00142DF5">
      <w:r>
        <w:t>Calculator c = (a, b) -&gt; a + b;</w:t>
      </w:r>
    </w:p>
    <w:p w14:paraId="621EC86C" w14:textId="77777777" w:rsidR="00142DF5" w:rsidRDefault="00142DF5" w:rsidP="00142DF5">
      <w:r>
        <w:t>System.out.println(c.add(2, 3));  // 5</w:t>
      </w:r>
    </w:p>
    <w:p w14:paraId="51FBBCD6" w14:textId="77777777" w:rsidR="00142DF5" w:rsidRDefault="00142DF5" w:rsidP="00142DF5">
      <w:r>
        <w:t>```</w:t>
      </w:r>
    </w:p>
    <w:p w14:paraId="41884345" w14:textId="77777777" w:rsidR="00142DF5" w:rsidRDefault="00142DF5" w:rsidP="00142DF5"/>
    <w:p w14:paraId="23898CA1" w14:textId="77777777" w:rsidR="00142DF5" w:rsidRDefault="00142DF5" w:rsidP="00142DF5">
      <w:r>
        <w:t>This lambda:</w:t>
      </w:r>
    </w:p>
    <w:p w14:paraId="6EE4B8CE" w14:textId="77777777" w:rsidR="00142DF5" w:rsidRDefault="00142DF5" w:rsidP="00142DF5">
      <w:r>
        <w:t>```java</w:t>
      </w:r>
    </w:p>
    <w:p w14:paraId="57929924" w14:textId="77777777" w:rsidR="00142DF5" w:rsidRDefault="00142DF5" w:rsidP="00142DF5">
      <w:r>
        <w:t>(a, b) -&gt; a + b</w:t>
      </w:r>
    </w:p>
    <w:p w14:paraId="2E09DFE8" w14:textId="77777777" w:rsidR="00142DF5" w:rsidRDefault="00142DF5" w:rsidP="00142DF5">
      <w:r>
        <w:t>```</w:t>
      </w:r>
    </w:p>
    <w:p w14:paraId="4BDF9B5A" w14:textId="77777777" w:rsidR="00142DF5" w:rsidRDefault="00142DF5" w:rsidP="00142DF5">
      <w:r>
        <w:t>is the implementation of the `add` method.</w:t>
      </w:r>
    </w:p>
    <w:p w14:paraId="5C579DE4" w14:textId="77777777" w:rsidR="00142DF5" w:rsidRDefault="00142DF5" w:rsidP="00142DF5"/>
    <w:p w14:paraId="285117A2" w14:textId="77777777" w:rsidR="00142DF5" w:rsidRDefault="00142DF5" w:rsidP="00142DF5">
      <w:r>
        <w:t>Java figures out the target type from context, which is why lambdas are also called **target-typed** expressions.</w:t>
      </w:r>
    </w:p>
    <w:p w14:paraId="4A047998" w14:textId="77777777" w:rsidR="00142DF5" w:rsidRDefault="00142DF5" w:rsidP="00142DF5"/>
    <w:p w14:paraId="28B98A98" w14:textId="77777777" w:rsidR="00142DF5" w:rsidRDefault="00142DF5" w:rsidP="00142DF5">
      <w:r>
        <w:t>---</w:t>
      </w:r>
    </w:p>
    <w:p w14:paraId="7106C2E8" w14:textId="77777777" w:rsidR="00142DF5" w:rsidRDefault="00142DF5" w:rsidP="00142DF5"/>
    <w:p w14:paraId="2B702862" w14:textId="77777777" w:rsidR="00142DF5" w:rsidRDefault="00142DF5" w:rsidP="00142DF5">
      <w:r>
        <w:lastRenderedPageBreak/>
        <w:t xml:space="preserve"># </w:t>
      </w:r>
      <w:r w:rsidRPr="0021057F">
        <w:rPr>
          <w:b/>
          <w:bCs/>
        </w:rPr>
        <w:t>3. Why were lambdas introduced?</w:t>
      </w:r>
    </w:p>
    <w:p w14:paraId="08C9F2E0" w14:textId="77777777" w:rsidR="00142DF5" w:rsidRDefault="00142DF5" w:rsidP="00142DF5"/>
    <w:p w14:paraId="4677227D" w14:textId="77777777" w:rsidR="00142DF5" w:rsidRDefault="00142DF5" w:rsidP="00142DF5">
      <w:r>
        <w:t>Before Java 8, if you wanted to pass behavior, you usually had to write:</w:t>
      </w:r>
    </w:p>
    <w:p w14:paraId="6372E834" w14:textId="77777777" w:rsidR="00142DF5" w:rsidRDefault="00142DF5" w:rsidP="00142DF5">
      <w:r>
        <w:t>- a separate class</w:t>
      </w:r>
    </w:p>
    <w:p w14:paraId="4A430814" w14:textId="77777777" w:rsidR="00142DF5" w:rsidRDefault="00142DF5" w:rsidP="00142DF5">
      <w:r>
        <w:t>- or an anonymous inner class</w:t>
      </w:r>
    </w:p>
    <w:p w14:paraId="0899C468" w14:textId="77777777" w:rsidR="00142DF5" w:rsidRDefault="00142DF5" w:rsidP="00142DF5"/>
    <w:p w14:paraId="0E1074CB" w14:textId="77777777" w:rsidR="00142DF5" w:rsidRDefault="00142DF5" w:rsidP="00142DF5">
      <w:r>
        <w:t>That created a lot of boilerplate.</w:t>
      </w:r>
    </w:p>
    <w:p w14:paraId="285D4D44" w14:textId="77777777" w:rsidR="00142DF5" w:rsidRDefault="00142DF5" w:rsidP="00142DF5"/>
    <w:p w14:paraId="1E69E20D" w14:textId="77777777" w:rsidR="00142DF5" w:rsidRDefault="00142DF5" w:rsidP="00142DF5">
      <w:r>
        <w:t>## Before Java 8</w:t>
      </w:r>
    </w:p>
    <w:p w14:paraId="5F11D6FA" w14:textId="77777777" w:rsidR="00142DF5" w:rsidRDefault="00142DF5" w:rsidP="00142DF5">
      <w:r>
        <w:t>```java</w:t>
      </w:r>
    </w:p>
    <w:p w14:paraId="4A710EE2" w14:textId="77777777" w:rsidR="00142DF5" w:rsidRDefault="00142DF5" w:rsidP="00142DF5">
      <w:r>
        <w:t>Runnable r = new Runnable() {</w:t>
      </w:r>
    </w:p>
    <w:p w14:paraId="6E54DAAD" w14:textId="77777777" w:rsidR="00142DF5" w:rsidRDefault="00142DF5" w:rsidP="00142DF5">
      <w:r>
        <w:t xml:space="preserve">    @Override</w:t>
      </w:r>
    </w:p>
    <w:p w14:paraId="4856123D" w14:textId="77777777" w:rsidR="00142DF5" w:rsidRDefault="00142DF5" w:rsidP="00142DF5">
      <w:r>
        <w:t xml:space="preserve">    public void run() {</w:t>
      </w:r>
    </w:p>
    <w:p w14:paraId="29067D83" w14:textId="77777777" w:rsidR="00142DF5" w:rsidRDefault="00142DF5" w:rsidP="00142DF5">
      <w:r>
        <w:t xml:space="preserve">        System.out.println("Running");</w:t>
      </w:r>
    </w:p>
    <w:p w14:paraId="7909CBC6" w14:textId="77777777" w:rsidR="00142DF5" w:rsidRDefault="00142DF5" w:rsidP="00142DF5">
      <w:r>
        <w:t xml:space="preserve">    }</w:t>
      </w:r>
    </w:p>
    <w:p w14:paraId="07DB6C2F" w14:textId="77777777" w:rsidR="00142DF5" w:rsidRDefault="00142DF5" w:rsidP="00142DF5">
      <w:r>
        <w:t>};</w:t>
      </w:r>
    </w:p>
    <w:p w14:paraId="07D2074B" w14:textId="77777777" w:rsidR="00142DF5" w:rsidRDefault="00142DF5" w:rsidP="00142DF5">
      <w:r>
        <w:t>```</w:t>
      </w:r>
    </w:p>
    <w:p w14:paraId="1F6E6EE9" w14:textId="77777777" w:rsidR="00142DF5" w:rsidRDefault="00142DF5" w:rsidP="00142DF5"/>
    <w:p w14:paraId="6AA1AFFE" w14:textId="77777777" w:rsidR="00142DF5" w:rsidRDefault="00142DF5" w:rsidP="00142DF5">
      <w:r>
        <w:t>## With Java 8</w:t>
      </w:r>
    </w:p>
    <w:p w14:paraId="57E98AD3" w14:textId="77777777" w:rsidR="00142DF5" w:rsidRDefault="00142DF5" w:rsidP="00142DF5">
      <w:r>
        <w:t>```java</w:t>
      </w:r>
    </w:p>
    <w:p w14:paraId="357F9B8B" w14:textId="77777777" w:rsidR="00142DF5" w:rsidRDefault="00142DF5" w:rsidP="00142DF5">
      <w:r>
        <w:t>Runnable r = () -&gt; System.out.println("Running");</w:t>
      </w:r>
    </w:p>
    <w:p w14:paraId="7B7EE3A2" w14:textId="77777777" w:rsidR="00142DF5" w:rsidRDefault="00142DF5" w:rsidP="00142DF5">
      <w:r>
        <w:t>```</w:t>
      </w:r>
    </w:p>
    <w:p w14:paraId="4DEFAA46" w14:textId="77777777" w:rsidR="00142DF5" w:rsidRDefault="00142DF5" w:rsidP="00142DF5"/>
    <w:p w14:paraId="7E6412F9" w14:textId="77777777" w:rsidR="00142DF5" w:rsidRDefault="00142DF5" w:rsidP="00142DF5">
      <w:r>
        <w:lastRenderedPageBreak/>
        <w:t>The second version is much shorter and easier to read.</w:t>
      </w:r>
    </w:p>
    <w:p w14:paraId="6038C89A" w14:textId="77777777" w:rsidR="00142DF5" w:rsidRDefault="00142DF5" w:rsidP="00142DF5"/>
    <w:p w14:paraId="7D749661" w14:textId="77777777" w:rsidR="00142DF5" w:rsidRDefault="00142DF5" w:rsidP="00142DF5">
      <w:r>
        <w:t>Lambdas make Java:</w:t>
      </w:r>
    </w:p>
    <w:p w14:paraId="7CBA10A7" w14:textId="77777777" w:rsidR="00142DF5" w:rsidRDefault="00142DF5" w:rsidP="00142DF5">
      <w:r>
        <w:t>- more concise</w:t>
      </w:r>
    </w:p>
    <w:p w14:paraId="091DDBF8" w14:textId="77777777" w:rsidR="00142DF5" w:rsidRDefault="00142DF5" w:rsidP="00142DF5">
      <w:r>
        <w:t>- more expressive</w:t>
      </w:r>
    </w:p>
    <w:p w14:paraId="598C71F7" w14:textId="77777777" w:rsidR="00142DF5" w:rsidRDefault="00142DF5" w:rsidP="00142DF5">
      <w:r>
        <w:t>- better suited for functional-style programming</w:t>
      </w:r>
    </w:p>
    <w:p w14:paraId="7BFCE565" w14:textId="77777777" w:rsidR="00142DF5" w:rsidRDefault="00142DF5" w:rsidP="00142DF5">
      <w:r>
        <w:t>- easier to use with streams and APIs that accept behavior</w:t>
      </w:r>
    </w:p>
    <w:p w14:paraId="2FF95DA3" w14:textId="77777777" w:rsidR="00142DF5" w:rsidRDefault="00142DF5" w:rsidP="00142DF5"/>
    <w:p w14:paraId="0C89F921" w14:textId="77777777" w:rsidR="00142DF5" w:rsidRDefault="00142DF5" w:rsidP="00142DF5">
      <w:r>
        <w:t>---</w:t>
      </w:r>
    </w:p>
    <w:p w14:paraId="24272255" w14:textId="77777777" w:rsidR="00142DF5" w:rsidRDefault="00142DF5" w:rsidP="00142DF5"/>
    <w:p w14:paraId="0C5CEB54" w14:textId="77777777" w:rsidR="00142DF5" w:rsidRPr="00E73D34" w:rsidRDefault="00142DF5" w:rsidP="00142DF5">
      <w:pPr>
        <w:rPr>
          <w:b/>
          <w:bCs/>
        </w:rPr>
      </w:pPr>
      <w:r>
        <w:t xml:space="preserve"># </w:t>
      </w:r>
      <w:r w:rsidRPr="00E73D34">
        <w:rPr>
          <w:b/>
          <w:bCs/>
        </w:rPr>
        <w:t>4. Syntax of lambda expressions</w:t>
      </w:r>
    </w:p>
    <w:p w14:paraId="63BC9DD3" w14:textId="77777777" w:rsidR="00142DF5" w:rsidRDefault="00142DF5" w:rsidP="00142DF5"/>
    <w:p w14:paraId="55FF9D37" w14:textId="77777777" w:rsidR="00142DF5" w:rsidRDefault="00142DF5" w:rsidP="00142DF5">
      <w:r>
        <w:t>The basic syntax is:</w:t>
      </w:r>
    </w:p>
    <w:p w14:paraId="4A3F2098" w14:textId="77777777" w:rsidR="00142DF5" w:rsidRDefault="00142DF5" w:rsidP="00142DF5"/>
    <w:p w14:paraId="72D24A59" w14:textId="77777777" w:rsidR="00142DF5" w:rsidRDefault="00142DF5" w:rsidP="00142DF5">
      <w:r>
        <w:t>```java</w:t>
      </w:r>
    </w:p>
    <w:p w14:paraId="087B1E17" w14:textId="77777777" w:rsidR="00142DF5" w:rsidRDefault="00142DF5" w:rsidP="00142DF5">
      <w:r>
        <w:t>(parameters) -&gt; expression</w:t>
      </w:r>
    </w:p>
    <w:p w14:paraId="763DFF3E" w14:textId="77777777" w:rsidR="00142DF5" w:rsidRDefault="00142DF5" w:rsidP="00142DF5">
      <w:r>
        <w:t>```</w:t>
      </w:r>
    </w:p>
    <w:p w14:paraId="4375D1C7" w14:textId="77777777" w:rsidR="00142DF5" w:rsidRDefault="00142DF5" w:rsidP="00142DF5"/>
    <w:p w14:paraId="19FD9AA2" w14:textId="77777777" w:rsidR="00142DF5" w:rsidRDefault="00142DF5" w:rsidP="00142DF5">
      <w:r>
        <w:t>Or:</w:t>
      </w:r>
    </w:p>
    <w:p w14:paraId="3121FC70" w14:textId="77777777" w:rsidR="00142DF5" w:rsidRDefault="00142DF5" w:rsidP="00142DF5"/>
    <w:p w14:paraId="7FDE2861" w14:textId="77777777" w:rsidR="00142DF5" w:rsidRDefault="00142DF5" w:rsidP="00142DF5">
      <w:r>
        <w:t>```java</w:t>
      </w:r>
    </w:p>
    <w:p w14:paraId="08C00D53" w14:textId="77777777" w:rsidR="00142DF5" w:rsidRDefault="00142DF5" w:rsidP="00142DF5">
      <w:r>
        <w:t>(parameters) -&gt; { statements; }</w:t>
      </w:r>
    </w:p>
    <w:p w14:paraId="4ACBD4D6" w14:textId="77777777" w:rsidR="00142DF5" w:rsidRDefault="00142DF5" w:rsidP="00142DF5">
      <w:r>
        <w:t>```</w:t>
      </w:r>
    </w:p>
    <w:p w14:paraId="08B0EB9D" w14:textId="77777777" w:rsidR="00142DF5" w:rsidRDefault="00142DF5" w:rsidP="00142DF5"/>
    <w:p w14:paraId="064B9FA9" w14:textId="77777777" w:rsidR="00142DF5" w:rsidRDefault="00142DF5" w:rsidP="00142DF5">
      <w:r>
        <w:lastRenderedPageBreak/>
        <w:t>## Examples</w:t>
      </w:r>
    </w:p>
    <w:p w14:paraId="1E38BDA9" w14:textId="77777777" w:rsidR="00142DF5" w:rsidRDefault="00142DF5" w:rsidP="00142DF5"/>
    <w:p w14:paraId="01D0B6C5" w14:textId="77777777" w:rsidR="00142DF5" w:rsidRDefault="00142DF5" w:rsidP="00142DF5">
      <w:r>
        <w:t>### No parameters</w:t>
      </w:r>
    </w:p>
    <w:p w14:paraId="3F0043C9" w14:textId="77777777" w:rsidR="00142DF5" w:rsidRDefault="00142DF5" w:rsidP="00142DF5">
      <w:r>
        <w:t>```java</w:t>
      </w:r>
    </w:p>
    <w:p w14:paraId="083553E9" w14:textId="77777777" w:rsidR="00142DF5" w:rsidRDefault="00142DF5" w:rsidP="00142DF5">
      <w:r>
        <w:t>() -&gt; System.out.println("Hello")</w:t>
      </w:r>
    </w:p>
    <w:p w14:paraId="00E0CC9E" w14:textId="77777777" w:rsidR="00142DF5" w:rsidRDefault="00142DF5" w:rsidP="00142DF5">
      <w:r>
        <w:t>```</w:t>
      </w:r>
    </w:p>
    <w:p w14:paraId="4B167B00" w14:textId="77777777" w:rsidR="00142DF5" w:rsidRDefault="00142DF5" w:rsidP="00142DF5"/>
    <w:p w14:paraId="38799248" w14:textId="77777777" w:rsidR="00142DF5" w:rsidRDefault="00142DF5" w:rsidP="00142DF5">
      <w:r>
        <w:t>### One parameter</w:t>
      </w:r>
    </w:p>
    <w:p w14:paraId="2AEDACF3" w14:textId="77777777" w:rsidR="00142DF5" w:rsidRDefault="00142DF5" w:rsidP="00142DF5">
      <w:r>
        <w:t>```java</w:t>
      </w:r>
    </w:p>
    <w:p w14:paraId="7B10A31E" w14:textId="77777777" w:rsidR="00142DF5" w:rsidRDefault="00142DF5" w:rsidP="00142DF5">
      <w:r>
        <w:t>x -&gt; x * x</w:t>
      </w:r>
    </w:p>
    <w:p w14:paraId="484EA29F" w14:textId="77777777" w:rsidR="00142DF5" w:rsidRDefault="00142DF5" w:rsidP="00142DF5">
      <w:r>
        <w:t>```</w:t>
      </w:r>
    </w:p>
    <w:p w14:paraId="0BC176D2" w14:textId="77777777" w:rsidR="00142DF5" w:rsidRDefault="00142DF5" w:rsidP="00142DF5"/>
    <w:p w14:paraId="17F80D97" w14:textId="77777777" w:rsidR="00142DF5" w:rsidRDefault="00142DF5" w:rsidP="00142DF5">
      <w:r>
        <w:t>If there is only one parameter, parentheses are optional.</w:t>
      </w:r>
    </w:p>
    <w:p w14:paraId="222E0F48" w14:textId="77777777" w:rsidR="00142DF5" w:rsidRDefault="00142DF5" w:rsidP="00142DF5"/>
    <w:p w14:paraId="5C0D0430" w14:textId="77777777" w:rsidR="00142DF5" w:rsidRDefault="00142DF5" w:rsidP="00142DF5">
      <w:r>
        <w:t>### Multiple parameters</w:t>
      </w:r>
    </w:p>
    <w:p w14:paraId="7A6686C4" w14:textId="77777777" w:rsidR="00142DF5" w:rsidRDefault="00142DF5" w:rsidP="00142DF5">
      <w:r>
        <w:t>```java</w:t>
      </w:r>
    </w:p>
    <w:p w14:paraId="4A4D0B88" w14:textId="77777777" w:rsidR="00142DF5" w:rsidRDefault="00142DF5" w:rsidP="00142DF5">
      <w:r>
        <w:t>(a, b) -&gt; a + b</w:t>
      </w:r>
    </w:p>
    <w:p w14:paraId="08C043D7" w14:textId="77777777" w:rsidR="00142DF5" w:rsidRDefault="00142DF5" w:rsidP="00142DF5">
      <w:r>
        <w:t>```</w:t>
      </w:r>
    </w:p>
    <w:p w14:paraId="52F74401" w14:textId="77777777" w:rsidR="00142DF5" w:rsidRDefault="00142DF5" w:rsidP="00142DF5"/>
    <w:p w14:paraId="72F8BD57" w14:textId="77777777" w:rsidR="00142DF5" w:rsidRDefault="00142DF5" w:rsidP="00142DF5">
      <w:r>
        <w:t>### Block body</w:t>
      </w:r>
    </w:p>
    <w:p w14:paraId="4B84B0C9" w14:textId="77777777" w:rsidR="00142DF5" w:rsidRDefault="00142DF5" w:rsidP="00142DF5">
      <w:r>
        <w:t>```java</w:t>
      </w:r>
    </w:p>
    <w:p w14:paraId="3C7EE45D" w14:textId="77777777" w:rsidR="00142DF5" w:rsidRDefault="00142DF5" w:rsidP="00142DF5">
      <w:r>
        <w:t>(a, b) -&gt; {</w:t>
      </w:r>
    </w:p>
    <w:p w14:paraId="6B0B995A" w14:textId="77777777" w:rsidR="00142DF5" w:rsidRDefault="00142DF5" w:rsidP="00142DF5">
      <w:r>
        <w:t xml:space="preserve">    int sum = a + b;</w:t>
      </w:r>
    </w:p>
    <w:p w14:paraId="3706FC2B" w14:textId="77777777" w:rsidR="00142DF5" w:rsidRDefault="00142DF5" w:rsidP="00142DF5">
      <w:r>
        <w:t xml:space="preserve">    return sum;</w:t>
      </w:r>
    </w:p>
    <w:p w14:paraId="2204DBCF" w14:textId="77777777" w:rsidR="00142DF5" w:rsidRDefault="00142DF5" w:rsidP="00142DF5">
      <w:r>
        <w:lastRenderedPageBreak/>
        <w:t>}</w:t>
      </w:r>
    </w:p>
    <w:p w14:paraId="2F71540A" w14:textId="77777777" w:rsidR="00142DF5" w:rsidRDefault="00142DF5" w:rsidP="00142DF5">
      <w:r>
        <w:t>```</w:t>
      </w:r>
    </w:p>
    <w:p w14:paraId="29B1D42F" w14:textId="77777777" w:rsidR="00142DF5" w:rsidRDefault="00142DF5" w:rsidP="00142DF5"/>
    <w:p w14:paraId="2625CCAB" w14:textId="77777777" w:rsidR="00142DF5" w:rsidRDefault="00142DF5" w:rsidP="00142DF5">
      <w:r>
        <w:t>If you use `{}`, you must use `return` for non-void methods.</w:t>
      </w:r>
    </w:p>
    <w:p w14:paraId="13297B70" w14:textId="77777777" w:rsidR="00142DF5" w:rsidRDefault="00142DF5" w:rsidP="00142DF5"/>
    <w:p w14:paraId="39713DD2" w14:textId="77777777" w:rsidR="00142DF5" w:rsidRDefault="00142DF5" w:rsidP="00142DF5">
      <w:r>
        <w:t>---</w:t>
      </w:r>
    </w:p>
    <w:p w14:paraId="485D7BBA" w14:textId="77777777" w:rsidR="00142DF5" w:rsidRDefault="00142DF5" w:rsidP="00142DF5"/>
    <w:p w14:paraId="456071A0" w14:textId="77777777" w:rsidR="00142DF5" w:rsidRPr="00E65DA3" w:rsidRDefault="00142DF5" w:rsidP="00142DF5">
      <w:pPr>
        <w:rPr>
          <w:b/>
          <w:bCs/>
        </w:rPr>
      </w:pPr>
      <w:r>
        <w:t xml:space="preserve"># </w:t>
      </w:r>
      <w:r w:rsidRPr="00E65DA3">
        <w:rPr>
          <w:b/>
          <w:bCs/>
        </w:rPr>
        <w:t>5. Functional interface requirements</w:t>
      </w:r>
    </w:p>
    <w:p w14:paraId="1FF3E5E9" w14:textId="77777777" w:rsidR="00142DF5" w:rsidRDefault="00142DF5" w:rsidP="00142DF5"/>
    <w:p w14:paraId="6AC7ECDD" w14:textId="77777777" w:rsidR="00142DF5" w:rsidRDefault="00142DF5" w:rsidP="00142DF5">
      <w:r>
        <w:t>A functional interface must have exactly **one abstract method**.</w:t>
      </w:r>
    </w:p>
    <w:p w14:paraId="12D6D698" w14:textId="77777777" w:rsidR="00142DF5" w:rsidRDefault="00142DF5" w:rsidP="00142DF5"/>
    <w:p w14:paraId="56F345E1" w14:textId="77777777" w:rsidR="00142DF5" w:rsidRDefault="00142DF5" w:rsidP="00142DF5">
      <w:r>
        <w:t>It can still have:</w:t>
      </w:r>
    </w:p>
    <w:p w14:paraId="4DCCBF93" w14:textId="77777777" w:rsidR="00142DF5" w:rsidRDefault="00142DF5" w:rsidP="00142DF5">
      <w:r>
        <w:t>- `default` methods</w:t>
      </w:r>
    </w:p>
    <w:p w14:paraId="42DE4763" w14:textId="77777777" w:rsidR="00142DF5" w:rsidRDefault="00142DF5" w:rsidP="00142DF5">
      <w:r>
        <w:t>- `static` methods</w:t>
      </w:r>
    </w:p>
    <w:p w14:paraId="64658AC3" w14:textId="77777777" w:rsidR="00142DF5" w:rsidRDefault="00142DF5" w:rsidP="00142DF5">
      <w:r>
        <w:t>- methods inherited from `Object` like `toString`, `equals`, `hashCode`</w:t>
      </w:r>
    </w:p>
    <w:p w14:paraId="268946F7" w14:textId="77777777" w:rsidR="00142DF5" w:rsidRDefault="00142DF5" w:rsidP="00142DF5"/>
    <w:p w14:paraId="7B742953" w14:textId="77777777" w:rsidR="00142DF5" w:rsidRDefault="00142DF5" w:rsidP="00142DF5">
      <w:r>
        <w:t>## Example</w:t>
      </w:r>
    </w:p>
    <w:p w14:paraId="32624CD0" w14:textId="77777777" w:rsidR="00142DF5" w:rsidRDefault="00142DF5" w:rsidP="00142DF5">
      <w:r>
        <w:t>```java</w:t>
      </w:r>
    </w:p>
    <w:p w14:paraId="0029A48D" w14:textId="77777777" w:rsidR="00142DF5" w:rsidRDefault="00142DF5" w:rsidP="00142DF5">
      <w:r>
        <w:t>@FunctionalInterface</w:t>
      </w:r>
    </w:p>
    <w:p w14:paraId="589A78A8" w14:textId="77777777" w:rsidR="00142DF5" w:rsidRDefault="00142DF5" w:rsidP="00142DF5">
      <w:r>
        <w:t>interface Printer {</w:t>
      </w:r>
    </w:p>
    <w:p w14:paraId="3913B128" w14:textId="77777777" w:rsidR="00142DF5" w:rsidRDefault="00142DF5" w:rsidP="00142DF5">
      <w:r>
        <w:t xml:space="preserve">    void print(String message);</w:t>
      </w:r>
    </w:p>
    <w:p w14:paraId="43801184" w14:textId="77777777" w:rsidR="00142DF5" w:rsidRDefault="00142DF5" w:rsidP="00142DF5"/>
    <w:p w14:paraId="232CC175" w14:textId="77777777" w:rsidR="00142DF5" w:rsidRDefault="00142DF5" w:rsidP="00142DF5">
      <w:r>
        <w:t xml:space="preserve">    default void log(String message) {</w:t>
      </w:r>
    </w:p>
    <w:p w14:paraId="07066A71" w14:textId="77777777" w:rsidR="00142DF5" w:rsidRDefault="00142DF5" w:rsidP="00142DF5">
      <w:r>
        <w:lastRenderedPageBreak/>
        <w:t xml:space="preserve">        System.out.println("LOG: " + message);</w:t>
      </w:r>
    </w:p>
    <w:p w14:paraId="1C2E28BA" w14:textId="77777777" w:rsidR="00142DF5" w:rsidRDefault="00142DF5" w:rsidP="00142DF5">
      <w:r>
        <w:t xml:space="preserve">    }</w:t>
      </w:r>
    </w:p>
    <w:p w14:paraId="31DD1979" w14:textId="77777777" w:rsidR="00142DF5" w:rsidRDefault="00142DF5" w:rsidP="00142DF5"/>
    <w:p w14:paraId="0A270FC0" w14:textId="77777777" w:rsidR="00142DF5" w:rsidRDefault="00142DF5" w:rsidP="00142DF5">
      <w:r>
        <w:t xml:space="preserve">    static void info() {</w:t>
      </w:r>
    </w:p>
    <w:p w14:paraId="1793F598" w14:textId="77777777" w:rsidR="00142DF5" w:rsidRDefault="00142DF5" w:rsidP="00142DF5">
      <w:r>
        <w:t xml:space="preserve">        System.out.println("Printer interface");</w:t>
      </w:r>
    </w:p>
    <w:p w14:paraId="22418E94" w14:textId="77777777" w:rsidR="00142DF5" w:rsidRDefault="00142DF5" w:rsidP="00142DF5">
      <w:r>
        <w:t xml:space="preserve">    }</w:t>
      </w:r>
    </w:p>
    <w:p w14:paraId="48078CBF" w14:textId="77777777" w:rsidR="00142DF5" w:rsidRDefault="00142DF5" w:rsidP="00142DF5">
      <w:r>
        <w:t>}</w:t>
      </w:r>
    </w:p>
    <w:p w14:paraId="64AF5214" w14:textId="77777777" w:rsidR="00142DF5" w:rsidRDefault="00142DF5" w:rsidP="00142DF5">
      <w:r>
        <w:t>```</w:t>
      </w:r>
    </w:p>
    <w:p w14:paraId="34ECA92D" w14:textId="77777777" w:rsidR="00142DF5" w:rsidRDefault="00142DF5" w:rsidP="00142DF5"/>
    <w:p w14:paraId="7622EA01" w14:textId="77777777" w:rsidR="00142DF5" w:rsidRDefault="00142DF5" w:rsidP="00142DF5">
      <w:r>
        <w:t>This is still a functional interface because only `print` is abstract.</w:t>
      </w:r>
    </w:p>
    <w:p w14:paraId="34780D38" w14:textId="77777777" w:rsidR="00142DF5" w:rsidRDefault="00142DF5" w:rsidP="00142DF5"/>
    <w:p w14:paraId="7C9FE3B3" w14:textId="77777777" w:rsidR="00142DF5" w:rsidRDefault="00142DF5" w:rsidP="00142DF5">
      <w:r>
        <w:t>---</w:t>
      </w:r>
    </w:p>
    <w:p w14:paraId="1CEF3960" w14:textId="77777777" w:rsidR="00142DF5" w:rsidRDefault="00142DF5" w:rsidP="00142DF5"/>
    <w:p w14:paraId="2078C85B" w14:textId="77777777" w:rsidR="00142DF5" w:rsidRDefault="00142DF5" w:rsidP="00142DF5">
      <w:r>
        <w:t xml:space="preserve"># </w:t>
      </w:r>
      <w:r w:rsidRPr="003B7EA3">
        <w:rPr>
          <w:b/>
          <w:bCs/>
        </w:rPr>
        <w:t>6. Lambdas and anonymous classes are not the same</w:t>
      </w:r>
    </w:p>
    <w:p w14:paraId="54AB128A" w14:textId="77777777" w:rsidR="00142DF5" w:rsidRDefault="00142DF5" w:rsidP="00142DF5"/>
    <w:p w14:paraId="41F31CE9" w14:textId="77777777" w:rsidR="00142DF5" w:rsidRDefault="00142DF5" w:rsidP="00142DF5">
      <w:r>
        <w:t>They look similar, but there are important differences.</w:t>
      </w:r>
    </w:p>
    <w:p w14:paraId="26A8FC40" w14:textId="77777777" w:rsidR="00142DF5" w:rsidRDefault="00142DF5" w:rsidP="00142DF5"/>
    <w:p w14:paraId="3BE1E26A" w14:textId="77777777" w:rsidR="00142DF5" w:rsidRDefault="00142DF5" w:rsidP="00142DF5">
      <w:r>
        <w:t>## Anonymous class</w:t>
      </w:r>
    </w:p>
    <w:p w14:paraId="63B7DB11" w14:textId="77777777" w:rsidR="00142DF5" w:rsidRDefault="00142DF5" w:rsidP="00142DF5">
      <w:r>
        <w:t>```java</w:t>
      </w:r>
    </w:p>
    <w:p w14:paraId="1F5BFDDC" w14:textId="77777777" w:rsidR="00142DF5" w:rsidRDefault="00142DF5" w:rsidP="00142DF5">
      <w:r>
        <w:t>Runnable r = new Runnable() {</w:t>
      </w:r>
    </w:p>
    <w:p w14:paraId="27269CDE" w14:textId="77777777" w:rsidR="00142DF5" w:rsidRDefault="00142DF5" w:rsidP="00142DF5">
      <w:r>
        <w:t xml:space="preserve">    @Override</w:t>
      </w:r>
    </w:p>
    <w:p w14:paraId="0F5CB01E" w14:textId="77777777" w:rsidR="00142DF5" w:rsidRDefault="00142DF5" w:rsidP="00142DF5">
      <w:r>
        <w:t xml:space="preserve">    public void run() {</w:t>
      </w:r>
    </w:p>
    <w:p w14:paraId="71DD1C9A" w14:textId="77777777" w:rsidR="00142DF5" w:rsidRDefault="00142DF5" w:rsidP="00142DF5">
      <w:r>
        <w:t xml:space="preserve">        System.out.println("Anonymous class");</w:t>
      </w:r>
    </w:p>
    <w:p w14:paraId="4A9F3881" w14:textId="77777777" w:rsidR="00142DF5" w:rsidRDefault="00142DF5" w:rsidP="00142DF5">
      <w:r>
        <w:t xml:space="preserve">    }</w:t>
      </w:r>
    </w:p>
    <w:p w14:paraId="594790BE" w14:textId="77777777" w:rsidR="00142DF5" w:rsidRDefault="00142DF5" w:rsidP="00142DF5">
      <w:r>
        <w:lastRenderedPageBreak/>
        <w:t>};</w:t>
      </w:r>
    </w:p>
    <w:p w14:paraId="2988A7BC" w14:textId="77777777" w:rsidR="00142DF5" w:rsidRDefault="00142DF5" w:rsidP="00142DF5">
      <w:r>
        <w:t>```</w:t>
      </w:r>
    </w:p>
    <w:p w14:paraId="7A97A18C" w14:textId="77777777" w:rsidR="00142DF5" w:rsidRDefault="00142DF5" w:rsidP="00142DF5"/>
    <w:p w14:paraId="261D784A" w14:textId="77777777" w:rsidR="00142DF5" w:rsidRDefault="00142DF5" w:rsidP="00142DF5">
      <w:r>
        <w:t>## Lambda</w:t>
      </w:r>
    </w:p>
    <w:p w14:paraId="539C6F3F" w14:textId="77777777" w:rsidR="00142DF5" w:rsidRDefault="00142DF5" w:rsidP="00142DF5">
      <w:r>
        <w:t>```java</w:t>
      </w:r>
    </w:p>
    <w:p w14:paraId="33649EDA" w14:textId="77777777" w:rsidR="00142DF5" w:rsidRDefault="00142DF5" w:rsidP="00142DF5">
      <w:r>
        <w:t>Runnable r = () -&gt; System.out.println("Lambda");</w:t>
      </w:r>
    </w:p>
    <w:p w14:paraId="362ED84E" w14:textId="77777777" w:rsidR="00142DF5" w:rsidRDefault="00142DF5" w:rsidP="00142DF5">
      <w:r>
        <w:t>```</w:t>
      </w:r>
    </w:p>
    <w:p w14:paraId="3E2CEA46" w14:textId="77777777" w:rsidR="00142DF5" w:rsidRDefault="00142DF5" w:rsidP="00142DF5"/>
    <w:p w14:paraId="5C245346" w14:textId="77777777" w:rsidR="00142DF5" w:rsidRDefault="00142DF5" w:rsidP="00142DF5">
      <w:r>
        <w:t>### Key differences</w:t>
      </w:r>
    </w:p>
    <w:p w14:paraId="789B8815" w14:textId="77777777" w:rsidR="00142DF5" w:rsidRDefault="00142DF5" w:rsidP="00142DF5"/>
    <w:p w14:paraId="01C07DCD" w14:textId="77777777" w:rsidR="00142DF5" w:rsidRDefault="00142DF5" w:rsidP="00142DF5">
      <w:r>
        <w:t>#### a. `this` behaves differently</w:t>
      </w:r>
    </w:p>
    <w:p w14:paraId="50A6D1CD" w14:textId="77777777" w:rsidR="00142DF5" w:rsidRDefault="00142DF5" w:rsidP="00142DF5">
      <w:r>
        <w:t>Inside an anonymous class, `this` refers to the anonymous class instance.</w:t>
      </w:r>
    </w:p>
    <w:p w14:paraId="2ACB8563" w14:textId="77777777" w:rsidR="00142DF5" w:rsidRDefault="00142DF5" w:rsidP="00142DF5"/>
    <w:p w14:paraId="5CC8DE43" w14:textId="77777777" w:rsidR="00142DF5" w:rsidRDefault="00142DF5" w:rsidP="00142DF5">
      <w:r>
        <w:t>Inside a lambda, `this` refers to the enclosing instance.</w:t>
      </w:r>
    </w:p>
    <w:p w14:paraId="21038C21" w14:textId="77777777" w:rsidR="00142DF5" w:rsidRDefault="00142DF5" w:rsidP="00142DF5"/>
    <w:p w14:paraId="20239506" w14:textId="77777777" w:rsidR="00142DF5" w:rsidRDefault="00142DF5" w:rsidP="00142DF5">
      <w:r>
        <w:t>#### b. Lambdas are more lightweight</w:t>
      </w:r>
    </w:p>
    <w:p w14:paraId="1018C227" w14:textId="77777777" w:rsidR="00142DF5" w:rsidRDefault="00142DF5" w:rsidP="00142DF5">
      <w:r>
        <w:t>Lambdas do not create a separate named class in the same way anonymous inner classes do.</w:t>
      </w:r>
    </w:p>
    <w:p w14:paraId="20DD03C6" w14:textId="77777777" w:rsidR="00142DF5" w:rsidRDefault="00142DF5" w:rsidP="00142DF5"/>
    <w:p w14:paraId="59E67FD8" w14:textId="77777777" w:rsidR="00142DF5" w:rsidRDefault="00142DF5" w:rsidP="00142DF5">
      <w:r>
        <w:t>#### c. Lambdas can only be used with functional interfaces</w:t>
      </w:r>
    </w:p>
    <w:p w14:paraId="7AC37528" w14:textId="77777777" w:rsidR="00142DF5" w:rsidRDefault="00142DF5" w:rsidP="00142DF5">
      <w:r>
        <w:t>Anonymous classes can implement any interface, even if it has multiple abstract methods.</w:t>
      </w:r>
    </w:p>
    <w:p w14:paraId="37726AC1" w14:textId="77777777" w:rsidR="00142DF5" w:rsidRDefault="00142DF5" w:rsidP="00142DF5"/>
    <w:p w14:paraId="3B764541" w14:textId="77777777" w:rsidR="00142DF5" w:rsidRDefault="00142DF5" w:rsidP="00142DF5">
      <w:r>
        <w:t>---</w:t>
      </w:r>
    </w:p>
    <w:p w14:paraId="434BB1F8" w14:textId="77777777" w:rsidR="00142DF5" w:rsidRDefault="00142DF5" w:rsidP="00142DF5"/>
    <w:p w14:paraId="49F74B63" w14:textId="77777777" w:rsidR="00142DF5" w:rsidRPr="00214EDB" w:rsidRDefault="00142DF5" w:rsidP="00142DF5">
      <w:pPr>
        <w:rPr>
          <w:b/>
          <w:bCs/>
        </w:rPr>
      </w:pPr>
      <w:r>
        <w:t xml:space="preserve"># </w:t>
      </w:r>
      <w:r w:rsidRPr="00214EDB">
        <w:rPr>
          <w:b/>
          <w:bCs/>
        </w:rPr>
        <w:t>7. Common built-in functional interfaces</w:t>
      </w:r>
    </w:p>
    <w:p w14:paraId="2F13FC11" w14:textId="77777777" w:rsidR="00142DF5" w:rsidRDefault="00142DF5" w:rsidP="00142DF5"/>
    <w:p w14:paraId="2CB9EF9E" w14:textId="77777777" w:rsidR="00142DF5" w:rsidRDefault="00142DF5" w:rsidP="00142DF5">
      <w:r>
        <w:t>Java provides many useful ones.</w:t>
      </w:r>
    </w:p>
    <w:p w14:paraId="742A5943" w14:textId="77777777" w:rsidR="00142DF5" w:rsidRDefault="00142DF5" w:rsidP="00142DF5"/>
    <w:p w14:paraId="17AF4984" w14:textId="77777777" w:rsidR="00142DF5" w:rsidRDefault="00142DF5" w:rsidP="00142DF5">
      <w:r>
        <w:t xml:space="preserve">## </w:t>
      </w:r>
      <w:r w:rsidRPr="008D7614">
        <w:rPr>
          <w:b/>
          <w:bCs/>
        </w:rPr>
        <w:t>Predicate&lt;T&gt;</w:t>
      </w:r>
    </w:p>
    <w:p w14:paraId="3AA40F44" w14:textId="77777777" w:rsidR="00142DF5" w:rsidRDefault="00142DF5" w:rsidP="00142DF5">
      <w:r>
        <w:t>Represents a condition that returns `boolean`.</w:t>
      </w:r>
    </w:p>
    <w:p w14:paraId="42EA7407" w14:textId="77777777" w:rsidR="00142DF5" w:rsidRDefault="00142DF5" w:rsidP="00142DF5"/>
    <w:p w14:paraId="3771FF98" w14:textId="77777777" w:rsidR="00142DF5" w:rsidRDefault="00142DF5" w:rsidP="00142DF5">
      <w:r>
        <w:t>```java</w:t>
      </w:r>
    </w:p>
    <w:p w14:paraId="2B6735E6" w14:textId="77777777" w:rsidR="00142DF5" w:rsidRDefault="00142DF5" w:rsidP="00142DF5">
      <w:r>
        <w:t>Predicate&lt;Integer&gt; isEven = n -&gt; n % 2 == 0;</w:t>
      </w:r>
    </w:p>
    <w:p w14:paraId="318B7D91" w14:textId="77777777" w:rsidR="00142DF5" w:rsidRDefault="00142DF5" w:rsidP="00142DF5">
      <w:r>
        <w:t>System.out.println(isEven.test(4)); // true</w:t>
      </w:r>
    </w:p>
    <w:p w14:paraId="4F5CE251" w14:textId="77777777" w:rsidR="00142DF5" w:rsidRDefault="00142DF5" w:rsidP="00142DF5">
      <w:r>
        <w:t>```</w:t>
      </w:r>
    </w:p>
    <w:p w14:paraId="39631192" w14:textId="77777777" w:rsidR="00142DF5" w:rsidRDefault="00142DF5" w:rsidP="00142DF5"/>
    <w:p w14:paraId="28A5E735" w14:textId="77777777" w:rsidR="00142DF5" w:rsidRDefault="00142DF5" w:rsidP="00142DF5">
      <w:r>
        <w:t>Use when you want to test something.</w:t>
      </w:r>
    </w:p>
    <w:p w14:paraId="7FA39592" w14:textId="77777777" w:rsidR="00142DF5" w:rsidRDefault="00142DF5" w:rsidP="00142DF5"/>
    <w:p w14:paraId="41AE0085" w14:textId="77777777" w:rsidR="00142DF5" w:rsidRDefault="00142DF5" w:rsidP="00142DF5">
      <w:r>
        <w:t>---</w:t>
      </w:r>
    </w:p>
    <w:p w14:paraId="4B56B92B" w14:textId="77777777" w:rsidR="00142DF5" w:rsidRDefault="00142DF5" w:rsidP="00142DF5"/>
    <w:p w14:paraId="4AC0810E" w14:textId="77777777" w:rsidR="00A032CC" w:rsidRDefault="00A032CC" w:rsidP="00142DF5"/>
    <w:p w14:paraId="590A9211" w14:textId="77777777" w:rsidR="00142DF5" w:rsidRDefault="00142DF5" w:rsidP="00142DF5">
      <w:r>
        <w:t xml:space="preserve">## </w:t>
      </w:r>
      <w:r w:rsidRPr="00A032CC">
        <w:rPr>
          <w:b/>
          <w:bCs/>
        </w:rPr>
        <w:t>Function&lt;T, R&gt;</w:t>
      </w:r>
    </w:p>
    <w:p w14:paraId="05928227" w14:textId="77777777" w:rsidR="00142DF5" w:rsidRDefault="00142DF5" w:rsidP="00142DF5">
      <w:r>
        <w:t>Takes input of type `T` and returns result of type `R`.</w:t>
      </w:r>
    </w:p>
    <w:p w14:paraId="6097BBD4" w14:textId="77777777" w:rsidR="00142DF5" w:rsidRDefault="00142DF5" w:rsidP="00142DF5"/>
    <w:p w14:paraId="380D8D8E" w14:textId="77777777" w:rsidR="00142DF5" w:rsidRDefault="00142DF5" w:rsidP="00142DF5">
      <w:r>
        <w:t>```java</w:t>
      </w:r>
    </w:p>
    <w:p w14:paraId="7AFC5CBF" w14:textId="77777777" w:rsidR="00142DF5" w:rsidRDefault="00142DF5" w:rsidP="00142DF5">
      <w:r>
        <w:t>Function&lt;String, Integer&gt; lengthFn = s -&gt; s.length();</w:t>
      </w:r>
    </w:p>
    <w:p w14:paraId="3E7EF543" w14:textId="77777777" w:rsidR="00142DF5" w:rsidRDefault="00142DF5" w:rsidP="00142DF5">
      <w:r>
        <w:t>System.out.println(lengthFn.apply("hello")); // 5</w:t>
      </w:r>
    </w:p>
    <w:p w14:paraId="2793D825" w14:textId="77777777" w:rsidR="00142DF5" w:rsidRDefault="00142DF5" w:rsidP="00142DF5">
      <w:r>
        <w:lastRenderedPageBreak/>
        <w:t>```</w:t>
      </w:r>
    </w:p>
    <w:p w14:paraId="6DD7BDE2" w14:textId="77777777" w:rsidR="00142DF5" w:rsidRDefault="00142DF5" w:rsidP="00142DF5"/>
    <w:p w14:paraId="089C7B05" w14:textId="77777777" w:rsidR="00142DF5" w:rsidRDefault="00142DF5" w:rsidP="00142DF5">
      <w:r>
        <w:t>Use when you transform one value into another.</w:t>
      </w:r>
    </w:p>
    <w:p w14:paraId="7628224A" w14:textId="77777777" w:rsidR="00142DF5" w:rsidRDefault="00142DF5" w:rsidP="00142DF5"/>
    <w:p w14:paraId="7CB868EA" w14:textId="77777777" w:rsidR="00142DF5" w:rsidRDefault="00142DF5" w:rsidP="00142DF5">
      <w:r>
        <w:t>---</w:t>
      </w:r>
    </w:p>
    <w:p w14:paraId="499DD8E9" w14:textId="77777777" w:rsidR="00142DF5" w:rsidRDefault="00142DF5" w:rsidP="00142DF5"/>
    <w:p w14:paraId="47973EE2" w14:textId="77777777" w:rsidR="00142DF5" w:rsidRDefault="00142DF5" w:rsidP="00142DF5">
      <w:r>
        <w:t xml:space="preserve">## </w:t>
      </w:r>
      <w:r w:rsidRPr="00B90AE7">
        <w:rPr>
          <w:b/>
          <w:bCs/>
        </w:rPr>
        <w:t>Consumer&lt;T&gt;</w:t>
      </w:r>
    </w:p>
    <w:p w14:paraId="10542E95" w14:textId="77777777" w:rsidR="00142DF5" w:rsidRDefault="00142DF5" w:rsidP="00142DF5">
      <w:r>
        <w:t>Takes input and returns nothing.</w:t>
      </w:r>
    </w:p>
    <w:p w14:paraId="088BD2BD" w14:textId="77777777" w:rsidR="00142DF5" w:rsidRDefault="00142DF5" w:rsidP="00142DF5"/>
    <w:p w14:paraId="77205082" w14:textId="77777777" w:rsidR="00142DF5" w:rsidRDefault="00142DF5" w:rsidP="00142DF5">
      <w:r>
        <w:t>```java</w:t>
      </w:r>
    </w:p>
    <w:p w14:paraId="2DBD7FBE" w14:textId="77777777" w:rsidR="00142DF5" w:rsidRDefault="00142DF5" w:rsidP="00142DF5">
      <w:r>
        <w:t>Consumer&lt;String&gt; printer = s -&gt; System.out.println(s);</w:t>
      </w:r>
    </w:p>
    <w:p w14:paraId="59DA60E2" w14:textId="77777777" w:rsidR="00142DF5" w:rsidRDefault="00142DF5" w:rsidP="00142DF5">
      <w:r>
        <w:t>printer.accept("Hello");</w:t>
      </w:r>
    </w:p>
    <w:p w14:paraId="29C3952B" w14:textId="77777777" w:rsidR="00142DF5" w:rsidRDefault="00142DF5" w:rsidP="00142DF5">
      <w:r>
        <w:t>```</w:t>
      </w:r>
    </w:p>
    <w:p w14:paraId="4F3E6F02" w14:textId="77777777" w:rsidR="00142DF5" w:rsidRDefault="00142DF5" w:rsidP="00142DF5"/>
    <w:p w14:paraId="29357825" w14:textId="77777777" w:rsidR="00142DF5" w:rsidRDefault="00142DF5" w:rsidP="00142DF5">
      <w:r>
        <w:t>Use when you want to perform an action on a value.</w:t>
      </w:r>
    </w:p>
    <w:p w14:paraId="034EE3CF" w14:textId="77777777" w:rsidR="00142DF5" w:rsidRDefault="00142DF5" w:rsidP="00142DF5"/>
    <w:p w14:paraId="048630CE" w14:textId="77777777" w:rsidR="00142DF5" w:rsidRDefault="00142DF5" w:rsidP="00142DF5">
      <w:r>
        <w:t>---</w:t>
      </w:r>
    </w:p>
    <w:p w14:paraId="2B0AEF95" w14:textId="77777777" w:rsidR="00142DF5" w:rsidRDefault="00142DF5" w:rsidP="00142DF5"/>
    <w:p w14:paraId="5D96000F" w14:textId="77777777" w:rsidR="00142DF5" w:rsidRDefault="00142DF5" w:rsidP="00142DF5">
      <w:r>
        <w:t xml:space="preserve">## </w:t>
      </w:r>
      <w:r w:rsidRPr="00150092">
        <w:rPr>
          <w:b/>
          <w:bCs/>
        </w:rPr>
        <w:t>Supplier&lt;T&gt;</w:t>
      </w:r>
    </w:p>
    <w:p w14:paraId="5E8D2157" w14:textId="77777777" w:rsidR="00142DF5" w:rsidRDefault="00142DF5" w:rsidP="00142DF5">
      <w:r>
        <w:t>Returns a value and takes no input.</w:t>
      </w:r>
    </w:p>
    <w:p w14:paraId="6744FFB0" w14:textId="77777777" w:rsidR="00142DF5" w:rsidRDefault="00142DF5" w:rsidP="00142DF5"/>
    <w:p w14:paraId="5D11F128" w14:textId="77777777" w:rsidR="00142DF5" w:rsidRDefault="00142DF5" w:rsidP="00142DF5">
      <w:r>
        <w:t>```java</w:t>
      </w:r>
    </w:p>
    <w:p w14:paraId="145D6CCB" w14:textId="77777777" w:rsidR="00142DF5" w:rsidRDefault="00142DF5" w:rsidP="00142DF5">
      <w:r>
        <w:t>Supplier&lt;Double&gt; randomSupplier = () -&gt; Math.random();</w:t>
      </w:r>
    </w:p>
    <w:p w14:paraId="5F235261" w14:textId="77777777" w:rsidR="00142DF5" w:rsidRDefault="00142DF5" w:rsidP="00142DF5">
      <w:r>
        <w:t>System.out.println(randomSupplier.get());</w:t>
      </w:r>
    </w:p>
    <w:p w14:paraId="691C3AA3" w14:textId="77777777" w:rsidR="00142DF5" w:rsidRDefault="00142DF5" w:rsidP="00142DF5">
      <w:r>
        <w:lastRenderedPageBreak/>
        <w:t>```</w:t>
      </w:r>
    </w:p>
    <w:p w14:paraId="7B027287" w14:textId="77777777" w:rsidR="00142DF5" w:rsidRDefault="00142DF5" w:rsidP="00142DF5"/>
    <w:p w14:paraId="27F093CA" w14:textId="77777777" w:rsidR="00142DF5" w:rsidRDefault="00142DF5" w:rsidP="00142DF5">
      <w:r>
        <w:t>Use when you want lazy value generation.</w:t>
      </w:r>
    </w:p>
    <w:p w14:paraId="536271D7" w14:textId="77777777" w:rsidR="00142DF5" w:rsidRDefault="00142DF5" w:rsidP="00142DF5"/>
    <w:p w14:paraId="02B62D8F" w14:textId="77777777" w:rsidR="00142DF5" w:rsidRDefault="00142DF5" w:rsidP="00142DF5">
      <w:r>
        <w:t>---</w:t>
      </w:r>
    </w:p>
    <w:p w14:paraId="21FE825F" w14:textId="77777777" w:rsidR="00142DF5" w:rsidRDefault="00142DF5" w:rsidP="00142DF5"/>
    <w:p w14:paraId="3BDC2B90" w14:textId="77777777" w:rsidR="00142DF5" w:rsidRDefault="00142DF5" w:rsidP="00142DF5">
      <w:r>
        <w:t xml:space="preserve">## </w:t>
      </w:r>
      <w:r w:rsidRPr="006E2EF0">
        <w:rPr>
          <w:b/>
          <w:bCs/>
        </w:rPr>
        <w:t>BiFunction&lt;T, U, R&gt;</w:t>
      </w:r>
    </w:p>
    <w:p w14:paraId="088014DF" w14:textId="77777777" w:rsidR="00142DF5" w:rsidRDefault="00142DF5" w:rsidP="00142DF5">
      <w:r>
        <w:t>Takes two inputs and returns a result.</w:t>
      </w:r>
    </w:p>
    <w:p w14:paraId="34AD7585" w14:textId="77777777" w:rsidR="00142DF5" w:rsidRDefault="00142DF5" w:rsidP="00142DF5"/>
    <w:p w14:paraId="7D82463B" w14:textId="77777777" w:rsidR="00142DF5" w:rsidRDefault="00142DF5" w:rsidP="00142DF5">
      <w:r>
        <w:t>```java</w:t>
      </w:r>
    </w:p>
    <w:p w14:paraId="09CD3A40" w14:textId="77777777" w:rsidR="00142DF5" w:rsidRDefault="00142DF5" w:rsidP="00142DF5">
      <w:r>
        <w:t>BiFunction&lt;Integer, Integer, Integer&gt; sum = (a, b) -&gt; a + b;</w:t>
      </w:r>
    </w:p>
    <w:p w14:paraId="2140639F" w14:textId="77777777" w:rsidR="00142DF5" w:rsidRDefault="00142DF5" w:rsidP="00142DF5">
      <w:r>
        <w:t>System.out.println(sum.apply(2, 3)); // 5</w:t>
      </w:r>
    </w:p>
    <w:p w14:paraId="3E3A9158" w14:textId="77777777" w:rsidR="00142DF5" w:rsidRDefault="00142DF5" w:rsidP="00142DF5">
      <w:r>
        <w:t>```</w:t>
      </w:r>
    </w:p>
    <w:p w14:paraId="67E6BADA" w14:textId="77777777" w:rsidR="00142DF5" w:rsidRDefault="00142DF5" w:rsidP="00142DF5"/>
    <w:p w14:paraId="199B2DE4" w14:textId="77777777" w:rsidR="00142DF5" w:rsidRDefault="00142DF5" w:rsidP="00142DF5">
      <w:r>
        <w:t>---</w:t>
      </w:r>
    </w:p>
    <w:p w14:paraId="713C3E7F" w14:textId="77777777" w:rsidR="00142DF5" w:rsidRDefault="00142DF5" w:rsidP="00142DF5"/>
    <w:p w14:paraId="2F9684B1" w14:textId="77777777" w:rsidR="00A9735D" w:rsidRDefault="00A9735D" w:rsidP="00142DF5"/>
    <w:p w14:paraId="45F780A4" w14:textId="77777777" w:rsidR="00A9735D" w:rsidRDefault="00A9735D" w:rsidP="00142DF5"/>
    <w:p w14:paraId="2F367098" w14:textId="77777777" w:rsidR="00142DF5" w:rsidRDefault="00142DF5" w:rsidP="00142DF5">
      <w:r>
        <w:t xml:space="preserve"># </w:t>
      </w:r>
      <w:r w:rsidRPr="00A9735D">
        <w:rPr>
          <w:b/>
          <w:bCs/>
        </w:rPr>
        <w:t>8. Real-world usage examples</w:t>
      </w:r>
    </w:p>
    <w:p w14:paraId="568A44C5" w14:textId="77777777" w:rsidR="00142DF5" w:rsidRDefault="00142DF5" w:rsidP="00142DF5"/>
    <w:p w14:paraId="117D1355" w14:textId="77777777" w:rsidR="00142DF5" w:rsidRDefault="00142DF5" w:rsidP="00142DF5">
      <w:r>
        <w:t>## Example 1: Filtering with Predicate</w:t>
      </w:r>
    </w:p>
    <w:p w14:paraId="065B6E96" w14:textId="77777777" w:rsidR="00142DF5" w:rsidRDefault="00142DF5" w:rsidP="00142DF5">
      <w:r>
        <w:t>```java</w:t>
      </w:r>
    </w:p>
    <w:p w14:paraId="7CAE27A3" w14:textId="77777777" w:rsidR="00142DF5" w:rsidRDefault="00142DF5" w:rsidP="00142DF5">
      <w:r>
        <w:t>List&lt;Integer&gt; numbers = Arrays.asList(1, 2, 3, 4, 5, 6);</w:t>
      </w:r>
    </w:p>
    <w:p w14:paraId="40338C6E" w14:textId="77777777" w:rsidR="00142DF5" w:rsidRDefault="00142DF5" w:rsidP="00142DF5"/>
    <w:p w14:paraId="149F2750" w14:textId="77777777" w:rsidR="00142DF5" w:rsidRDefault="00142DF5" w:rsidP="00142DF5">
      <w:r>
        <w:lastRenderedPageBreak/>
        <w:t>List&lt;Integer&gt; evens = numbers.stream()</w:t>
      </w:r>
    </w:p>
    <w:p w14:paraId="38B3E940" w14:textId="77777777" w:rsidR="00142DF5" w:rsidRDefault="00142DF5" w:rsidP="00142DF5">
      <w:r>
        <w:t xml:space="preserve">        .filter(n -&gt; n % 2 == 0)</w:t>
      </w:r>
    </w:p>
    <w:p w14:paraId="69081723" w14:textId="77777777" w:rsidR="00142DF5" w:rsidRDefault="00142DF5" w:rsidP="00142DF5">
      <w:r>
        <w:t xml:space="preserve">        .collect(Collectors.toList());</w:t>
      </w:r>
    </w:p>
    <w:p w14:paraId="766C8037" w14:textId="77777777" w:rsidR="00142DF5" w:rsidRDefault="00142DF5" w:rsidP="00142DF5">
      <w:r>
        <w:t>```</w:t>
      </w:r>
    </w:p>
    <w:p w14:paraId="3B7FAA67" w14:textId="77777777" w:rsidR="00142DF5" w:rsidRDefault="00142DF5" w:rsidP="00142DF5"/>
    <w:p w14:paraId="2BB904F7" w14:textId="77777777" w:rsidR="00142DF5" w:rsidRDefault="00142DF5" w:rsidP="00142DF5">
      <w:r>
        <w:t>Here, `n -&gt; n % 2 == 0` is a lambda implementing a `Predicate&lt;Integer&gt;`.</w:t>
      </w:r>
    </w:p>
    <w:p w14:paraId="74003F82" w14:textId="77777777" w:rsidR="00142DF5" w:rsidRDefault="00142DF5" w:rsidP="00142DF5"/>
    <w:p w14:paraId="48915EE1" w14:textId="77777777" w:rsidR="00142DF5" w:rsidRDefault="00142DF5" w:rsidP="00142DF5">
      <w:r>
        <w:t>---</w:t>
      </w:r>
    </w:p>
    <w:p w14:paraId="0BF1B2EF" w14:textId="77777777" w:rsidR="00142DF5" w:rsidRDefault="00142DF5" w:rsidP="00142DF5"/>
    <w:p w14:paraId="526A4274" w14:textId="77777777" w:rsidR="00142DF5" w:rsidRDefault="00142DF5" w:rsidP="00142DF5">
      <w:r>
        <w:t>## Example 2: Mapping with Function</w:t>
      </w:r>
    </w:p>
    <w:p w14:paraId="51844EDB" w14:textId="77777777" w:rsidR="00142DF5" w:rsidRDefault="00142DF5" w:rsidP="00142DF5">
      <w:r>
        <w:t>```java</w:t>
      </w:r>
    </w:p>
    <w:p w14:paraId="5BD204EB" w14:textId="77777777" w:rsidR="00142DF5" w:rsidRDefault="00142DF5" w:rsidP="00142DF5">
      <w:r>
        <w:t>List&lt;String&gt; names = Arrays.asList("alice", "bob");</w:t>
      </w:r>
    </w:p>
    <w:p w14:paraId="231391A6" w14:textId="77777777" w:rsidR="00142DF5" w:rsidRDefault="00142DF5" w:rsidP="00142DF5"/>
    <w:p w14:paraId="40C764D2" w14:textId="77777777" w:rsidR="00142DF5" w:rsidRDefault="00142DF5" w:rsidP="00142DF5">
      <w:r>
        <w:t>List&lt;String&gt; upper = names.stream()</w:t>
      </w:r>
    </w:p>
    <w:p w14:paraId="3C73AC1F" w14:textId="77777777" w:rsidR="00142DF5" w:rsidRDefault="00142DF5" w:rsidP="00142DF5">
      <w:r>
        <w:t xml:space="preserve">        .map(String::toUpperCase)</w:t>
      </w:r>
    </w:p>
    <w:p w14:paraId="3C9F0751" w14:textId="77777777" w:rsidR="00142DF5" w:rsidRDefault="00142DF5" w:rsidP="00142DF5">
      <w:r>
        <w:t xml:space="preserve">        .collect(Collectors.toList());</w:t>
      </w:r>
    </w:p>
    <w:p w14:paraId="3BE8710A" w14:textId="77777777" w:rsidR="00142DF5" w:rsidRDefault="00142DF5" w:rsidP="00142DF5">
      <w:r>
        <w:t>```</w:t>
      </w:r>
    </w:p>
    <w:p w14:paraId="5F455277" w14:textId="77777777" w:rsidR="00142DF5" w:rsidRDefault="00142DF5" w:rsidP="00142DF5"/>
    <w:p w14:paraId="0179842A" w14:textId="77777777" w:rsidR="00142DF5" w:rsidRDefault="00142DF5" w:rsidP="00142DF5">
      <w:r>
        <w:t>The mapping function transforms each element.</w:t>
      </w:r>
    </w:p>
    <w:p w14:paraId="2DCFE612" w14:textId="77777777" w:rsidR="00142DF5" w:rsidRDefault="00142DF5" w:rsidP="00142DF5"/>
    <w:p w14:paraId="1BBA1DD4" w14:textId="77777777" w:rsidR="00142DF5" w:rsidRDefault="00142DF5" w:rsidP="00142DF5">
      <w:r>
        <w:t>---</w:t>
      </w:r>
    </w:p>
    <w:p w14:paraId="4E171276" w14:textId="77777777" w:rsidR="00142DF5" w:rsidRDefault="00142DF5" w:rsidP="00142DF5"/>
    <w:p w14:paraId="662C2327" w14:textId="77777777" w:rsidR="00142DF5" w:rsidRDefault="00142DF5" w:rsidP="00142DF5">
      <w:r>
        <w:t>## Example 3: Side effects with Consumer</w:t>
      </w:r>
    </w:p>
    <w:p w14:paraId="464D6F13" w14:textId="77777777" w:rsidR="00142DF5" w:rsidRDefault="00142DF5" w:rsidP="00142DF5">
      <w:r>
        <w:lastRenderedPageBreak/>
        <w:t>```java</w:t>
      </w:r>
    </w:p>
    <w:p w14:paraId="23AB18ED" w14:textId="77777777" w:rsidR="00142DF5" w:rsidRDefault="00142DF5" w:rsidP="00142DF5">
      <w:r>
        <w:t>names.forEach(name -&gt; System.out.println(name));</w:t>
      </w:r>
    </w:p>
    <w:p w14:paraId="75E7FA96" w14:textId="77777777" w:rsidR="00142DF5" w:rsidRDefault="00142DF5" w:rsidP="00142DF5">
      <w:r>
        <w:t>```</w:t>
      </w:r>
    </w:p>
    <w:p w14:paraId="5F853910" w14:textId="77777777" w:rsidR="00142DF5" w:rsidRDefault="00142DF5" w:rsidP="00142DF5"/>
    <w:p w14:paraId="14EAFC4C" w14:textId="77777777" w:rsidR="00142DF5" w:rsidRDefault="00142DF5" w:rsidP="00142DF5">
      <w:r>
        <w:t>---</w:t>
      </w:r>
    </w:p>
    <w:p w14:paraId="15DDAF27" w14:textId="77777777" w:rsidR="00142DF5" w:rsidRDefault="00142DF5" w:rsidP="00142DF5"/>
    <w:p w14:paraId="74951FD7" w14:textId="77777777" w:rsidR="00142DF5" w:rsidRDefault="00142DF5" w:rsidP="00142DF5">
      <w:r>
        <w:t xml:space="preserve"># </w:t>
      </w:r>
      <w:r w:rsidRPr="008B05FC">
        <w:rPr>
          <w:b/>
          <w:bCs/>
        </w:rPr>
        <w:t>9. Type inference in lambdas</w:t>
      </w:r>
    </w:p>
    <w:p w14:paraId="17F36F8C" w14:textId="77777777" w:rsidR="00142DF5" w:rsidRDefault="00142DF5" w:rsidP="00142DF5"/>
    <w:p w14:paraId="710B0BD3" w14:textId="77777777" w:rsidR="00142DF5" w:rsidRDefault="00142DF5" w:rsidP="00142DF5">
      <w:r>
        <w:t>Java often infers parameter types automatically from context.</w:t>
      </w:r>
    </w:p>
    <w:p w14:paraId="4FD17FCF" w14:textId="77777777" w:rsidR="00142DF5" w:rsidRDefault="00142DF5" w:rsidP="00142DF5"/>
    <w:p w14:paraId="3321003E" w14:textId="77777777" w:rsidR="00142DF5" w:rsidRDefault="00142DF5" w:rsidP="00142DF5">
      <w:r>
        <w:t>## Example</w:t>
      </w:r>
    </w:p>
    <w:p w14:paraId="14130E69" w14:textId="77777777" w:rsidR="00142DF5" w:rsidRDefault="00142DF5" w:rsidP="00142DF5">
      <w:r>
        <w:t>```java</w:t>
      </w:r>
    </w:p>
    <w:p w14:paraId="3A1C9B5A" w14:textId="77777777" w:rsidR="00142DF5" w:rsidRDefault="00142DF5" w:rsidP="00142DF5">
      <w:r>
        <w:t>Comparator&lt;String&gt; comparator = (a, b) -&gt; a.compareTo(b);</w:t>
      </w:r>
    </w:p>
    <w:p w14:paraId="768090ED" w14:textId="77777777" w:rsidR="00142DF5" w:rsidRDefault="00142DF5" w:rsidP="00142DF5">
      <w:r>
        <w:t>```</w:t>
      </w:r>
    </w:p>
    <w:p w14:paraId="3D44CE02" w14:textId="77777777" w:rsidR="00142DF5" w:rsidRDefault="00142DF5" w:rsidP="00142DF5"/>
    <w:p w14:paraId="139FEA96" w14:textId="77777777" w:rsidR="00142DF5" w:rsidRDefault="00142DF5" w:rsidP="00142DF5">
      <w:r>
        <w:t>You could also write:</w:t>
      </w:r>
    </w:p>
    <w:p w14:paraId="78F73762" w14:textId="77777777" w:rsidR="00142DF5" w:rsidRDefault="00142DF5" w:rsidP="00142DF5">
      <w:r>
        <w:t>```java</w:t>
      </w:r>
    </w:p>
    <w:p w14:paraId="3F14A1F6" w14:textId="77777777" w:rsidR="00142DF5" w:rsidRDefault="00142DF5" w:rsidP="00142DF5">
      <w:r>
        <w:t>Comparator&lt;String&gt; comparator = (String a, String b) -&gt; a.compareTo(b);</w:t>
      </w:r>
    </w:p>
    <w:p w14:paraId="159641D9" w14:textId="77777777" w:rsidR="00142DF5" w:rsidRDefault="00142DF5" w:rsidP="00142DF5">
      <w:r>
        <w:t>```</w:t>
      </w:r>
    </w:p>
    <w:p w14:paraId="4068CF64" w14:textId="77777777" w:rsidR="00142DF5" w:rsidRDefault="00142DF5" w:rsidP="00142DF5"/>
    <w:p w14:paraId="0FE8F397" w14:textId="77777777" w:rsidR="00142DF5" w:rsidRDefault="00142DF5" w:rsidP="00142DF5">
      <w:r>
        <w:t>Both work, but the first is more common because Java infers the types.</w:t>
      </w:r>
    </w:p>
    <w:p w14:paraId="76D5AD89" w14:textId="77777777" w:rsidR="00142DF5" w:rsidRDefault="00142DF5" w:rsidP="00142DF5"/>
    <w:p w14:paraId="7E6F5E1F" w14:textId="77777777" w:rsidR="00142DF5" w:rsidRDefault="00142DF5" w:rsidP="00142DF5">
      <w:r>
        <w:t>---</w:t>
      </w:r>
    </w:p>
    <w:p w14:paraId="117AC71F" w14:textId="77777777" w:rsidR="00142DF5" w:rsidRDefault="00142DF5" w:rsidP="00142DF5"/>
    <w:p w14:paraId="2E35AD7B" w14:textId="77777777" w:rsidR="00142DF5" w:rsidRPr="008B05FC" w:rsidRDefault="00142DF5" w:rsidP="00142DF5">
      <w:pPr>
        <w:rPr>
          <w:b/>
          <w:bCs/>
        </w:rPr>
      </w:pPr>
      <w:r>
        <w:t xml:space="preserve"># </w:t>
      </w:r>
      <w:r w:rsidRPr="008B05FC">
        <w:rPr>
          <w:b/>
          <w:bCs/>
        </w:rPr>
        <w:t>10. Lambda limitations</w:t>
      </w:r>
    </w:p>
    <w:p w14:paraId="5C4D0A85" w14:textId="77777777" w:rsidR="00142DF5" w:rsidRDefault="00142DF5" w:rsidP="00142DF5"/>
    <w:p w14:paraId="12996B0F" w14:textId="77777777" w:rsidR="00142DF5" w:rsidRDefault="00142DF5" w:rsidP="00142DF5">
      <w:r>
        <w:t>Lambdas are powerful, but there are some limitations.</w:t>
      </w:r>
    </w:p>
    <w:p w14:paraId="22ACD0A7" w14:textId="77777777" w:rsidR="00142DF5" w:rsidRDefault="00142DF5" w:rsidP="00142DF5"/>
    <w:p w14:paraId="5ACD64F7" w14:textId="77777777" w:rsidR="00142DF5" w:rsidRDefault="00142DF5" w:rsidP="00142DF5">
      <w:r>
        <w:t>## a. Only for functional interfaces</w:t>
      </w:r>
    </w:p>
    <w:p w14:paraId="14A750D1" w14:textId="77777777" w:rsidR="00142DF5" w:rsidRDefault="00142DF5" w:rsidP="00142DF5">
      <w:r>
        <w:t>You cannot assign a lambda to a normal class type.</w:t>
      </w:r>
    </w:p>
    <w:p w14:paraId="71D429C8" w14:textId="77777777" w:rsidR="00142DF5" w:rsidRDefault="00142DF5" w:rsidP="00142DF5"/>
    <w:p w14:paraId="7353BEE9" w14:textId="77777777" w:rsidR="00142DF5" w:rsidRDefault="00142DF5" w:rsidP="00142DF5">
      <w:r>
        <w:t>## b. No mutable captured local variables</w:t>
      </w:r>
    </w:p>
    <w:p w14:paraId="6ECFE827" w14:textId="77777777" w:rsidR="00142DF5" w:rsidRDefault="00142DF5" w:rsidP="00142DF5">
      <w:r>
        <w:t>If a lambda uses a local variable from outside, that variable must be **effectively final**.</w:t>
      </w:r>
    </w:p>
    <w:p w14:paraId="390A1595" w14:textId="77777777" w:rsidR="00142DF5" w:rsidRDefault="00142DF5" w:rsidP="00142DF5"/>
    <w:p w14:paraId="52EAC0E1" w14:textId="77777777" w:rsidR="00142DF5" w:rsidRDefault="00142DF5" w:rsidP="00142DF5">
      <w:r>
        <w:t>### Example</w:t>
      </w:r>
    </w:p>
    <w:p w14:paraId="12F66A15" w14:textId="77777777" w:rsidR="00142DF5" w:rsidRDefault="00142DF5" w:rsidP="00142DF5">
      <w:r>
        <w:t>```java</w:t>
      </w:r>
    </w:p>
    <w:p w14:paraId="12506227" w14:textId="77777777" w:rsidR="00142DF5" w:rsidRDefault="00142DF5" w:rsidP="00142DF5">
      <w:r>
        <w:t>int x = 10;</w:t>
      </w:r>
    </w:p>
    <w:p w14:paraId="30D22053" w14:textId="77777777" w:rsidR="00142DF5" w:rsidRDefault="00142DF5" w:rsidP="00142DF5">
      <w:r>
        <w:t>Runnable r = () -&gt; System.out.println(x);</w:t>
      </w:r>
    </w:p>
    <w:p w14:paraId="082EE5CD" w14:textId="77777777" w:rsidR="00142DF5" w:rsidRDefault="00142DF5" w:rsidP="00142DF5">
      <w:r>
        <w:t>```</w:t>
      </w:r>
    </w:p>
    <w:p w14:paraId="0A328E31" w14:textId="77777777" w:rsidR="00142DF5" w:rsidRDefault="00142DF5" w:rsidP="00142DF5"/>
    <w:p w14:paraId="5085A16D" w14:textId="77777777" w:rsidR="00142DF5" w:rsidRDefault="00142DF5" w:rsidP="00142DF5">
      <w:r>
        <w:t>This is fine because `x` is not modified afterward.</w:t>
      </w:r>
    </w:p>
    <w:p w14:paraId="318EB235" w14:textId="77777777" w:rsidR="00142DF5" w:rsidRDefault="00142DF5" w:rsidP="00142DF5"/>
    <w:p w14:paraId="4A576C67" w14:textId="77777777" w:rsidR="00142DF5" w:rsidRDefault="00142DF5" w:rsidP="00142DF5">
      <w:r>
        <w:t>But this is not allowed:</w:t>
      </w:r>
    </w:p>
    <w:p w14:paraId="16E67A65" w14:textId="77777777" w:rsidR="00142DF5" w:rsidRDefault="00142DF5" w:rsidP="00142DF5">
      <w:r>
        <w:t>```java</w:t>
      </w:r>
    </w:p>
    <w:p w14:paraId="22F23967" w14:textId="77777777" w:rsidR="00142DF5" w:rsidRDefault="00142DF5" w:rsidP="00142DF5">
      <w:r>
        <w:t>int x = 10;</w:t>
      </w:r>
    </w:p>
    <w:p w14:paraId="4190ED8C" w14:textId="77777777" w:rsidR="00142DF5" w:rsidRDefault="00142DF5" w:rsidP="00142DF5">
      <w:r>
        <w:t>x = 20;</w:t>
      </w:r>
    </w:p>
    <w:p w14:paraId="6FF5F87C" w14:textId="77777777" w:rsidR="00142DF5" w:rsidRDefault="00142DF5" w:rsidP="00142DF5">
      <w:r>
        <w:lastRenderedPageBreak/>
        <w:t>Runnable r = () -&gt; System.out.println(x);</w:t>
      </w:r>
    </w:p>
    <w:p w14:paraId="4A4AAB13" w14:textId="77777777" w:rsidR="00142DF5" w:rsidRDefault="00142DF5" w:rsidP="00142DF5">
      <w:r>
        <w:t>```</w:t>
      </w:r>
    </w:p>
    <w:p w14:paraId="2D91E5D3" w14:textId="77777777" w:rsidR="00142DF5" w:rsidRDefault="00142DF5" w:rsidP="00142DF5"/>
    <w:p w14:paraId="512A9509" w14:textId="77777777" w:rsidR="00142DF5" w:rsidRDefault="00142DF5" w:rsidP="00142DF5">
      <w:r>
        <w:t>## c. Overuse can hurt readability</w:t>
      </w:r>
    </w:p>
    <w:p w14:paraId="69A45BC0" w14:textId="77777777" w:rsidR="00142DF5" w:rsidRDefault="00142DF5" w:rsidP="00142DF5">
      <w:r>
        <w:t>Very long lambdas can become hard to read, especially if they contain complex logic.</w:t>
      </w:r>
    </w:p>
    <w:p w14:paraId="6160BAA7" w14:textId="77777777" w:rsidR="00142DF5" w:rsidRDefault="00142DF5" w:rsidP="00142DF5"/>
    <w:p w14:paraId="56E573B4" w14:textId="77777777" w:rsidR="00142DF5" w:rsidRDefault="00142DF5" w:rsidP="00142DF5">
      <w:r>
        <w:t>---</w:t>
      </w:r>
    </w:p>
    <w:p w14:paraId="3B94B4D4" w14:textId="77777777" w:rsidR="00142DF5" w:rsidRDefault="00142DF5" w:rsidP="00142DF5"/>
    <w:p w14:paraId="52EA0D32" w14:textId="77777777" w:rsidR="00142DF5" w:rsidRDefault="00142DF5" w:rsidP="00142DF5">
      <w:r>
        <w:t xml:space="preserve"># </w:t>
      </w:r>
      <w:r w:rsidRPr="006C6D63">
        <w:rPr>
          <w:b/>
          <w:bCs/>
        </w:rPr>
        <w:t>11. Capturing variables in lambdas</w:t>
      </w:r>
    </w:p>
    <w:p w14:paraId="78090B61" w14:textId="77777777" w:rsidR="00142DF5" w:rsidRDefault="00142DF5" w:rsidP="00142DF5"/>
    <w:p w14:paraId="0E068EBD" w14:textId="77777777" w:rsidR="00142DF5" w:rsidRDefault="00142DF5" w:rsidP="00142DF5">
      <w:r>
        <w:t>Lambdas can access variables from the surrounding scope.</w:t>
      </w:r>
    </w:p>
    <w:p w14:paraId="2C9E9DF0" w14:textId="77777777" w:rsidR="00142DF5" w:rsidRDefault="00142DF5" w:rsidP="00142DF5"/>
    <w:p w14:paraId="5C1DB948" w14:textId="77777777" w:rsidR="00142DF5" w:rsidRDefault="00142DF5" w:rsidP="00142DF5">
      <w:r>
        <w:t>These are called **captured variables**.</w:t>
      </w:r>
    </w:p>
    <w:p w14:paraId="7B59E8BA" w14:textId="77777777" w:rsidR="00142DF5" w:rsidRDefault="00142DF5" w:rsidP="00142DF5"/>
    <w:p w14:paraId="43422526" w14:textId="77777777" w:rsidR="00142DF5" w:rsidRDefault="00142DF5" w:rsidP="00142DF5">
      <w:r>
        <w:t>## Example</w:t>
      </w:r>
    </w:p>
    <w:p w14:paraId="5B980D20" w14:textId="77777777" w:rsidR="00142DF5" w:rsidRDefault="00142DF5" w:rsidP="00142DF5">
      <w:r>
        <w:t>```java</w:t>
      </w:r>
    </w:p>
    <w:p w14:paraId="733C7B29" w14:textId="77777777" w:rsidR="00142DF5" w:rsidRDefault="00142DF5" w:rsidP="00142DF5">
      <w:r>
        <w:t>int multiplier = 3;</w:t>
      </w:r>
    </w:p>
    <w:p w14:paraId="724DBB5E" w14:textId="77777777" w:rsidR="00142DF5" w:rsidRDefault="00142DF5" w:rsidP="00142DF5"/>
    <w:p w14:paraId="2B19FF82" w14:textId="77777777" w:rsidR="00142DF5" w:rsidRDefault="00142DF5" w:rsidP="00142DF5">
      <w:r>
        <w:t>Function&lt;Integer, Integer&gt; multiply = n -&gt; n * multiplier;</w:t>
      </w:r>
    </w:p>
    <w:p w14:paraId="1F6BE988" w14:textId="77777777" w:rsidR="00142DF5" w:rsidRDefault="00142DF5" w:rsidP="00142DF5">
      <w:r>
        <w:t>System.out.println(multiply.apply(5)); // 15</w:t>
      </w:r>
    </w:p>
    <w:p w14:paraId="09EACEF1" w14:textId="77777777" w:rsidR="00142DF5" w:rsidRDefault="00142DF5" w:rsidP="00142DF5">
      <w:r>
        <w:t>```</w:t>
      </w:r>
    </w:p>
    <w:p w14:paraId="1011A070" w14:textId="77777777" w:rsidR="00142DF5" w:rsidRDefault="00142DF5" w:rsidP="00142DF5"/>
    <w:p w14:paraId="0F449499" w14:textId="77777777" w:rsidR="00142DF5" w:rsidRDefault="00142DF5" w:rsidP="00142DF5">
      <w:r>
        <w:t>Here, `multiplier` is captured from the enclosing scope.</w:t>
      </w:r>
    </w:p>
    <w:p w14:paraId="550575FE" w14:textId="77777777" w:rsidR="00142DF5" w:rsidRDefault="00142DF5" w:rsidP="00142DF5"/>
    <w:p w14:paraId="4D8C64E5" w14:textId="77777777" w:rsidR="00142DF5" w:rsidRDefault="00142DF5" w:rsidP="00142DF5">
      <w:r>
        <w:t>The variable must be effectively final because Java wants to avoid confusing behavior with mutable closures.</w:t>
      </w:r>
    </w:p>
    <w:p w14:paraId="1E0773F2" w14:textId="77777777" w:rsidR="00142DF5" w:rsidRDefault="00142DF5" w:rsidP="00142DF5"/>
    <w:p w14:paraId="1EF7BAB8" w14:textId="77777777" w:rsidR="00142DF5" w:rsidRDefault="00142DF5" w:rsidP="00142DF5">
      <w:r>
        <w:t>---</w:t>
      </w:r>
    </w:p>
    <w:p w14:paraId="20C2FA57" w14:textId="77777777" w:rsidR="00142DF5" w:rsidRDefault="00142DF5" w:rsidP="00142DF5"/>
    <w:p w14:paraId="730A98BF" w14:textId="77777777" w:rsidR="00142DF5" w:rsidRPr="00250D97" w:rsidRDefault="00142DF5" w:rsidP="00142DF5">
      <w:pPr>
        <w:rPr>
          <w:b/>
          <w:bCs/>
        </w:rPr>
      </w:pPr>
      <w:r>
        <w:t xml:space="preserve"># </w:t>
      </w:r>
      <w:r w:rsidRPr="00250D97">
        <w:rPr>
          <w:b/>
          <w:bCs/>
        </w:rPr>
        <w:t>12. Method references as a simpler lambda form</w:t>
      </w:r>
    </w:p>
    <w:p w14:paraId="7892B99D" w14:textId="77777777" w:rsidR="00142DF5" w:rsidRDefault="00142DF5" w:rsidP="00142DF5"/>
    <w:p w14:paraId="2FE7C155" w14:textId="77777777" w:rsidR="00142DF5" w:rsidRDefault="00142DF5" w:rsidP="00142DF5">
      <w:r>
        <w:t>Sometimes a lambda just calls an existing method. In that case, method references are cleaner.</w:t>
      </w:r>
    </w:p>
    <w:p w14:paraId="68F0B91C" w14:textId="77777777" w:rsidR="00142DF5" w:rsidRDefault="00142DF5" w:rsidP="00142DF5"/>
    <w:p w14:paraId="75FA6233" w14:textId="77777777" w:rsidR="00142DF5" w:rsidRDefault="00142DF5" w:rsidP="00142DF5">
      <w:r>
        <w:t>## Lambda</w:t>
      </w:r>
    </w:p>
    <w:p w14:paraId="21964879" w14:textId="77777777" w:rsidR="00142DF5" w:rsidRDefault="00142DF5" w:rsidP="00142DF5">
      <w:r>
        <w:t>```java</w:t>
      </w:r>
    </w:p>
    <w:p w14:paraId="1D670CDF" w14:textId="77777777" w:rsidR="00142DF5" w:rsidRDefault="00142DF5" w:rsidP="00142DF5">
      <w:r>
        <w:t>list.forEach(name -&gt; System.out.println(name));</w:t>
      </w:r>
    </w:p>
    <w:p w14:paraId="1565825C" w14:textId="77777777" w:rsidR="00142DF5" w:rsidRDefault="00142DF5" w:rsidP="00142DF5">
      <w:r>
        <w:t>```</w:t>
      </w:r>
    </w:p>
    <w:p w14:paraId="7246B180" w14:textId="77777777" w:rsidR="00142DF5" w:rsidRDefault="00142DF5" w:rsidP="00142DF5"/>
    <w:p w14:paraId="1D14708A" w14:textId="77777777" w:rsidR="00142DF5" w:rsidRDefault="00142DF5" w:rsidP="00142DF5">
      <w:r>
        <w:t>## Method reference</w:t>
      </w:r>
    </w:p>
    <w:p w14:paraId="342E2D7C" w14:textId="77777777" w:rsidR="00142DF5" w:rsidRDefault="00142DF5" w:rsidP="00142DF5">
      <w:r>
        <w:t>```java</w:t>
      </w:r>
    </w:p>
    <w:p w14:paraId="6A93AF3B" w14:textId="77777777" w:rsidR="00142DF5" w:rsidRDefault="00142DF5" w:rsidP="00142DF5">
      <w:r>
        <w:t>list.forEach(System.out::println);</w:t>
      </w:r>
    </w:p>
    <w:p w14:paraId="3EB66BAF" w14:textId="77777777" w:rsidR="00142DF5" w:rsidRDefault="00142DF5" w:rsidP="00142DF5">
      <w:r>
        <w:t>```</w:t>
      </w:r>
    </w:p>
    <w:p w14:paraId="774DFF13" w14:textId="77777777" w:rsidR="00142DF5" w:rsidRDefault="00142DF5" w:rsidP="00142DF5"/>
    <w:p w14:paraId="063F6854" w14:textId="77777777" w:rsidR="00142DF5" w:rsidRDefault="00142DF5" w:rsidP="00142DF5">
      <w:r>
        <w:t>Method references are not a separate concept from lambdas in spirit, they are just a shorthand.</w:t>
      </w:r>
    </w:p>
    <w:p w14:paraId="49920BB2" w14:textId="77777777" w:rsidR="00142DF5" w:rsidRDefault="00142DF5" w:rsidP="00142DF5"/>
    <w:p w14:paraId="02D799D0" w14:textId="77777777" w:rsidR="00142DF5" w:rsidRDefault="00142DF5" w:rsidP="00142DF5">
      <w:r>
        <w:t>---</w:t>
      </w:r>
    </w:p>
    <w:p w14:paraId="2434747D" w14:textId="77777777" w:rsidR="00142DF5" w:rsidRDefault="00142DF5" w:rsidP="00142DF5"/>
    <w:p w14:paraId="0B65B489" w14:textId="77777777" w:rsidR="00142DF5" w:rsidRPr="00673521" w:rsidRDefault="00142DF5" w:rsidP="00142DF5">
      <w:pPr>
        <w:rPr>
          <w:b/>
          <w:bCs/>
        </w:rPr>
      </w:pPr>
      <w:r>
        <w:t xml:space="preserve"># </w:t>
      </w:r>
      <w:r w:rsidRPr="00673521">
        <w:rPr>
          <w:b/>
          <w:bCs/>
        </w:rPr>
        <w:t>13. Practical interview understanding</w:t>
      </w:r>
    </w:p>
    <w:p w14:paraId="57CB9D12" w14:textId="77777777" w:rsidR="00142DF5" w:rsidRDefault="00142DF5" w:rsidP="00142DF5"/>
    <w:p w14:paraId="3955A94F" w14:textId="77777777" w:rsidR="00142DF5" w:rsidRDefault="00142DF5" w:rsidP="00142DF5">
      <w:r>
        <w:t>A good interview explanation is:</w:t>
      </w:r>
    </w:p>
    <w:p w14:paraId="264D1983" w14:textId="77777777" w:rsidR="00142DF5" w:rsidRDefault="00142DF5" w:rsidP="00142DF5"/>
    <w:p w14:paraId="76D879F3" w14:textId="77777777" w:rsidR="00142DF5" w:rsidRDefault="00142DF5" w:rsidP="00142DF5">
      <w:r>
        <w:t xml:space="preserve">&gt; </w:t>
      </w:r>
      <w:r w:rsidRPr="00673521">
        <w:rPr>
          <w:color w:val="0070C0"/>
        </w:rPr>
        <w:t>A functional interface is an interface with one abstract method, which represents a behavior. A lambda expression is a concise way to implement that behavior inline. Java uses type inference to match the lambda to the functional interface, making code shorter and more expressive, especially with streams and callback-style APIs.</w:t>
      </w:r>
    </w:p>
    <w:p w14:paraId="69CB446E" w14:textId="77777777" w:rsidR="00142DF5" w:rsidRDefault="00142DF5" w:rsidP="00142DF5"/>
    <w:p w14:paraId="360D1231" w14:textId="77777777" w:rsidR="00142DF5" w:rsidRDefault="00142DF5" w:rsidP="00142DF5">
      <w:r>
        <w:t>---</w:t>
      </w:r>
    </w:p>
    <w:p w14:paraId="2E7FC0A9" w14:textId="77777777" w:rsidR="00142DF5" w:rsidRDefault="00142DF5" w:rsidP="00142DF5"/>
    <w:p w14:paraId="760EEB95" w14:textId="77777777" w:rsidR="00142DF5" w:rsidRPr="00307157" w:rsidRDefault="00142DF5" w:rsidP="00142DF5">
      <w:pPr>
        <w:rPr>
          <w:b/>
          <w:bCs/>
        </w:rPr>
      </w:pPr>
      <w:r>
        <w:t xml:space="preserve"># </w:t>
      </w:r>
      <w:r w:rsidRPr="00307157">
        <w:rPr>
          <w:b/>
          <w:bCs/>
        </w:rPr>
        <w:t>14. Common mistakes</w:t>
      </w:r>
    </w:p>
    <w:p w14:paraId="3570AB51" w14:textId="77777777" w:rsidR="00142DF5" w:rsidRDefault="00142DF5" w:rsidP="00142DF5"/>
    <w:p w14:paraId="3E690364" w14:textId="77777777" w:rsidR="00142DF5" w:rsidRDefault="00142DF5" w:rsidP="00142DF5">
      <w:r>
        <w:t>## Mistake 1: Thinking any interface can use a lambda</w:t>
      </w:r>
    </w:p>
    <w:p w14:paraId="5DB3D94F" w14:textId="77777777" w:rsidR="00142DF5" w:rsidRDefault="00142DF5" w:rsidP="00142DF5">
      <w:r>
        <w:t>Only functional interfaces work with lambdas.</w:t>
      </w:r>
    </w:p>
    <w:p w14:paraId="57A49E90" w14:textId="77777777" w:rsidR="00142DF5" w:rsidRDefault="00142DF5" w:rsidP="00142DF5"/>
    <w:p w14:paraId="6163E59C" w14:textId="77777777" w:rsidR="00142DF5" w:rsidRDefault="00142DF5" w:rsidP="00142DF5">
      <w:r>
        <w:t>## Mistake 2: Confusing lambda with anonymous class</w:t>
      </w:r>
    </w:p>
    <w:p w14:paraId="506C6FB5" w14:textId="77777777" w:rsidR="00142DF5" w:rsidRDefault="00142DF5" w:rsidP="00142DF5">
      <w:r>
        <w:t>They are similar in use, but different in behavior and implementation.</w:t>
      </w:r>
    </w:p>
    <w:p w14:paraId="6B064B04" w14:textId="77777777" w:rsidR="00142DF5" w:rsidRDefault="00142DF5" w:rsidP="00142DF5"/>
    <w:p w14:paraId="6B78D79B" w14:textId="77777777" w:rsidR="00142DF5" w:rsidRDefault="00142DF5" w:rsidP="00142DF5">
      <w:r>
        <w:t>## Mistake 3: Writing huge lambdas</w:t>
      </w:r>
    </w:p>
    <w:p w14:paraId="15F43897" w14:textId="77777777" w:rsidR="00142DF5" w:rsidRDefault="00142DF5" w:rsidP="00142DF5">
      <w:r>
        <w:t>If logic becomes complex, move it into a named method.</w:t>
      </w:r>
    </w:p>
    <w:p w14:paraId="552BC641" w14:textId="77777777" w:rsidR="00142DF5" w:rsidRDefault="00142DF5" w:rsidP="00142DF5"/>
    <w:p w14:paraId="0B619DCF" w14:textId="77777777" w:rsidR="00142DF5" w:rsidRDefault="00142DF5" w:rsidP="00142DF5">
      <w:r>
        <w:lastRenderedPageBreak/>
        <w:t>## Mistake 4: Ignoring readability</w:t>
      </w:r>
    </w:p>
    <w:p w14:paraId="3AEFBAC8" w14:textId="77777777" w:rsidR="00142DF5" w:rsidRDefault="00142DF5" w:rsidP="00142DF5">
      <w:r>
        <w:t>Lambdas are meant to simplify code, not hide business logic.</w:t>
      </w:r>
    </w:p>
    <w:p w14:paraId="19DD676C" w14:textId="77777777" w:rsidR="00142DF5" w:rsidRDefault="00142DF5" w:rsidP="00142DF5"/>
    <w:p w14:paraId="5DD548C3" w14:textId="77777777" w:rsidR="00142DF5" w:rsidRDefault="00142DF5" w:rsidP="00142DF5">
      <w:r>
        <w:t>---</w:t>
      </w:r>
    </w:p>
    <w:p w14:paraId="5A555953" w14:textId="77777777" w:rsidR="00142DF5" w:rsidRDefault="00142DF5" w:rsidP="00142DF5"/>
    <w:p w14:paraId="1750A1FE" w14:textId="77777777" w:rsidR="00142DF5" w:rsidRPr="0044796E" w:rsidRDefault="00142DF5" w:rsidP="00142DF5">
      <w:pPr>
        <w:rPr>
          <w:b/>
          <w:bCs/>
        </w:rPr>
      </w:pPr>
      <w:r>
        <w:t xml:space="preserve"># </w:t>
      </w:r>
      <w:r w:rsidRPr="0044796E">
        <w:rPr>
          <w:b/>
          <w:bCs/>
        </w:rPr>
        <w:t>15. When to use lambdas</w:t>
      </w:r>
    </w:p>
    <w:p w14:paraId="0B6342C7" w14:textId="77777777" w:rsidR="00142DF5" w:rsidRDefault="00142DF5" w:rsidP="00142DF5"/>
    <w:p w14:paraId="7A0573ED" w14:textId="77777777" w:rsidR="00142DF5" w:rsidRDefault="00142DF5" w:rsidP="00142DF5">
      <w:r>
        <w:t>Use lambdas when:</w:t>
      </w:r>
    </w:p>
    <w:p w14:paraId="3E3D4EAC" w14:textId="77777777" w:rsidR="00142DF5" w:rsidRDefault="00142DF5" w:rsidP="00142DF5">
      <w:r>
        <w:t>- you need to pass a short behavior</w:t>
      </w:r>
    </w:p>
    <w:p w14:paraId="50FFF4D3" w14:textId="77777777" w:rsidR="00142DF5" w:rsidRDefault="00142DF5" w:rsidP="00142DF5">
      <w:r>
        <w:t>- the logic is simple</w:t>
      </w:r>
    </w:p>
    <w:p w14:paraId="0660226A" w14:textId="77777777" w:rsidR="00142DF5" w:rsidRDefault="00142DF5" w:rsidP="00142DF5">
      <w:r>
        <w:t>- you are working with streams, callbacks, or functional APIs</w:t>
      </w:r>
    </w:p>
    <w:p w14:paraId="3114F53B" w14:textId="77777777" w:rsidR="00142DF5" w:rsidRDefault="00142DF5" w:rsidP="00142DF5"/>
    <w:p w14:paraId="0C109F2B" w14:textId="77777777" w:rsidR="00142DF5" w:rsidRDefault="00142DF5" w:rsidP="00142DF5">
      <w:r>
        <w:t>Avoid them when:</w:t>
      </w:r>
    </w:p>
    <w:p w14:paraId="74B6FA14" w14:textId="77777777" w:rsidR="00142DF5" w:rsidRDefault="00142DF5" w:rsidP="00142DF5">
      <w:r>
        <w:t>- the logic is long or complicated</w:t>
      </w:r>
    </w:p>
    <w:p w14:paraId="2AA4B9B8" w14:textId="77777777" w:rsidR="00142DF5" w:rsidRDefault="00142DF5" w:rsidP="00142DF5">
      <w:r>
        <w:t>- readability is better with a named method</w:t>
      </w:r>
    </w:p>
    <w:p w14:paraId="0C75836A" w14:textId="77777777" w:rsidR="00142DF5" w:rsidRDefault="00142DF5" w:rsidP="00142DF5">
      <w:r>
        <w:t>- you need a richer object with multiple methods</w:t>
      </w:r>
    </w:p>
    <w:p w14:paraId="133F3C7F" w14:textId="77777777" w:rsidR="00142DF5" w:rsidRDefault="00142DF5" w:rsidP="00142DF5"/>
    <w:p w14:paraId="7C009672" w14:textId="77777777" w:rsidR="00142DF5" w:rsidRDefault="00142DF5" w:rsidP="00142DF5">
      <w:r>
        <w:t>---</w:t>
      </w:r>
    </w:p>
    <w:p w14:paraId="3D988A1A" w14:textId="77777777" w:rsidR="00142DF5" w:rsidRDefault="00142DF5" w:rsidP="00142DF5"/>
    <w:p w14:paraId="1FF6D67F" w14:textId="77777777" w:rsidR="00142DF5" w:rsidRPr="00AA2C0C" w:rsidRDefault="00142DF5" w:rsidP="00142DF5">
      <w:pPr>
        <w:rPr>
          <w:b/>
          <w:bCs/>
        </w:rPr>
      </w:pPr>
      <w:r>
        <w:t xml:space="preserve"># </w:t>
      </w:r>
      <w:r w:rsidRPr="00AA2C0C">
        <w:rPr>
          <w:b/>
          <w:bCs/>
        </w:rPr>
        <w:t>16. Summary</w:t>
      </w:r>
    </w:p>
    <w:p w14:paraId="5B8F91D0" w14:textId="77777777" w:rsidR="00142DF5" w:rsidRDefault="00142DF5" w:rsidP="00142DF5"/>
    <w:p w14:paraId="2DD9C3F0" w14:textId="77777777" w:rsidR="00142DF5" w:rsidRDefault="00142DF5" w:rsidP="00142DF5">
      <w:r>
        <w:t>- A **functional interface** has exactly one abstract method.</w:t>
      </w:r>
    </w:p>
    <w:p w14:paraId="163E8CD5" w14:textId="77777777" w:rsidR="00142DF5" w:rsidRDefault="00142DF5" w:rsidP="00142DF5">
      <w:r>
        <w:t>- A **lambda expression** provides an inline implementation of that method.</w:t>
      </w:r>
    </w:p>
    <w:p w14:paraId="78AD7528" w14:textId="77777777" w:rsidR="00142DF5" w:rsidRDefault="00142DF5" w:rsidP="00142DF5">
      <w:r>
        <w:lastRenderedPageBreak/>
        <w:t>- Lambdas reduce boilerplate and make Java more expressive.</w:t>
      </w:r>
    </w:p>
    <w:p w14:paraId="31747F0F" w14:textId="77777777" w:rsidR="00142DF5" w:rsidRDefault="00142DF5" w:rsidP="00142DF5">
      <w:r>
        <w:t>- They are widely used with Streams, `Comparator`, `Runnable`, `Predicate`, and other functional APIs.</w:t>
      </w:r>
    </w:p>
    <w:p w14:paraId="5D3B4248" w14:textId="77777777" w:rsidR="00142DF5" w:rsidRDefault="00142DF5" w:rsidP="00142DF5">
      <w:r>
        <w:t>- Method references are a cleaner shorthand for some lambdas.</w:t>
      </w:r>
    </w:p>
    <w:p w14:paraId="456AAA35" w14:textId="77777777" w:rsidR="00142DF5" w:rsidRDefault="00142DF5" w:rsidP="00142DF5"/>
    <w:p w14:paraId="28109C3B" w14:textId="77777777" w:rsidR="00142DF5" w:rsidRDefault="00142DF5" w:rsidP="00142DF5">
      <w:r>
        <w:t>If you want, I can also give you:</w:t>
      </w:r>
    </w:p>
    <w:p w14:paraId="20464945" w14:textId="77777777" w:rsidR="00142DF5" w:rsidRDefault="00142DF5" w:rsidP="00142DF5">
      <w:r>
        <w:t>1. a **diagram of how lambdas map to functional interfaces**</w:t>
      </w:r>
    </w:p>
    <w:p w14:paraId="43759AA2" w14:textId="77777777" w:rsidR="00142DF5" w:rsidRDefault="00142DF5" w:rsidP="00142DF5">
      <w:r>
        <w:t>2. **10 common lambda interview questions**</w:t>
      </w:r>
    </w:p>
    <w:p w14:paraId="11BA0608" w14:textId="77777777" w:rsidR="00142DF5" w:rsidRDefault="00142DF5" w:rsidP="00142DF5">
      <w:r>
        <w:t>3. **examples of all major java.util.function interfaces**</w:t>
      </w:r>
    </w:p>
    <w:p w14:paraId="50815C23" w14:textId="288617D5" w:rsidR="00F8553B" w:rsidRDefault="00142DF5" w:rsidP="00142DF5">
      <w:r>
        <w:t>4. **lambda vs anonymous class comparison table**</w:t>
      </w:r>
    </w:p>
    <w:p w14:paraId="73018C30" w14:textId="4510E0F4" w:rsidR="00C57CEA" w:rsidRDefault="00C57CEA" w:rsidP="00FC1FE3">
      <w:pPr>
        <w:pStyle w:val="Heading1"/>
        <w:numPr>
          <w:ilvl w:val="0"/>
          <w:numId w:val="13"/>
        </w:numPr>
        <w:jc w:val="center"/>
      </w:pPr>
      <w:bookmarkStart w:id="4" w:name="_Toc234595912"/>
      <w:r>
        <w:t>Java.util.function ex</w:t>
      </w:r>
      <w:r w:rsidR="00FD7AEC">
        <w:t>amples</w:t>
      </w:r>
      <w:bookmarkEnd w:id="4"/>
    </w:p>
    <w:p w14:paraId="55991B38" w14:textId="77777777" w:rsidR="00C57CEA" w:rsidRDefault="00C57CEA" w:rsidP="00AA3F8B"/>
    <w:p w14:paraId="24B2CB7F" w14:textId="1D6C0F71" w:rsidR="00AA3F8B" w:rsidRDefault="00AA3F8B" w:rsidP="00AA3F8B">
      <w:r>
        <w:t>Below are the **major `java.util.function` interfaces** in Java, with what they mean, when to use them, and simple examples.</w:t>
      </w:r>
    </w:p>
    <w:p w14:paraId="7A359163" w14:textId="77777777" w:rsidR="00AA3F8B" w:rsidRDefault="00AA3F8B" w:rsidP="00AA3F8B"/>
    <w:p w14:paraId="74178364" w14:textId="77777777" w:rsidR="00AA3F8B" w:rsidRDefault="00AA3F8B" w:rsidP="00AA3F8B">
      <w:r>
        <w:t>These interfaces are the building blocks behind lambdas, streams, and many modern Java APIs.</w:t>
      </w:r>
    </w:p>
    <w:p w14:paraId="45187A0E" w14:textId="77777777" w:rsidR="00AA3F8B" w:rsidRDefault="00AA3F8B" w:rsidP="00AA3F8B"/>
    <w:p w14:paraId="570F461F" w14:textId="77777777" w:rsidR="00AA3F8B" w:rsidRDefault="00AA3F8B" w:rsidP="00AA3F8B">
      <w:r>
        <w:t>---</w:t>
      </w:r>
    </w:p>
    <w:p w14:paraId="000207B4" w14:textId="77777777" w:rsidR="00AA3F8B" w:rsidRDefault="00AA3F8B" w:rsidP="00AA3F8B"/>
    <w:p w14:paraId="68EE4234" w14:textId="77777777" w:rsidR="00AA3F8B" w:rsidRDefault="00AA3F8B" w:rsidP="00AA3F8B">
      <w:r>
        <w:t># 1. `Predicate&lt;T&gt;`</w:t>
      </w:r>
    </w:p>
    <w:p w14:paraId="176EBF7A" w14:textId="77777777" w:rsidR="00AA3F8B" w:rsidRDefault="00AA3F8B" w:rsidP="00AA3F8B"/>
    <w:p w14:paraId="0EB472F5" w14:textId="77777777" w:rsidR="00AA3F8B" w:rsidRDefault="00AA3F8B" w:rsidP="00AA3F8B">
      <w:r>
        <w:t>A `Predicate&lt;T&gt;` takes one input and returns a `boolean`.</w:t>
      </w:r>
    </w:p>
    <w:p w14:paraId="3BAAC6FE" w14:textId="77777777" w:rsidR="00AA3F8B" w:rsidRDefault="00AA3F8B" w:rsidP="00AA3F8B"/>
    <w:p w14:paraId="21A0DBA3" w14:textId="77777777" w:rsidR="00AA3F8B" w:rsidRDefault="00AA3F8B" w:rsidP="00AA3F8B">
      <w:r>
        <w:t>### Signature</w:t>
      </w:r>
    </w:p>
    <w:p w14:paraId="3316BC21" w14:textId="77777777" w:rsidR="00AA3F8B" w:rsidRDefault="00AA3F8B" w:rsidP="00AA3F8B">
      <w:r>
        <w:t>```java</w:t>
      </w:r>
    </w:p>
    <w:p w14:paraId="0A3C1582" w14:textId="77777777" w:rsidR="00AA3F8B" w:rsidRDefault="00AA3F8B" w:rsidP="00AA3F8B">
      <w:r>
        <w:t>boolean test(T t)</w:t>
      </w:r>
    </w:p>
    <w:p w14:paraId="3E11D5B2" w14:textId="77777777" w:rsidR="00AA3F8B" w:rsidRDefault="00AA3F8B" w:rsidP="00AA3F8B">
      <w:r>
        <w:t>```</w:t>
      </w:r>
    </w:p>
    <w:p w14:paraId="4D3FF3B7" w14:textId="77777777" w:rsidR="00AA3F8B" w:rsidRDefault="00AA3F8B" w:rsidP="00AA3F8B"/>
    <w:p w14:paraId="29759C75" w14:textId="77777777" w:rsidR="00AA3F8B" w:rsidRDefault="00AA3F8B" w:rsidP="00AA3F8B">
      <w:r>
        <w:t>### Use case</w:t>
      </w:r>
    </w:p>
    <w:p w14:paraId="1FFFFA57" w14:textId="77777777" w:rsidR="00AA3F8B" w:rsidRDefault="00AA3F8B" w:rsidP="00AA3F8B">
      <w:r>
        <w:t>Use it when you want to test a condition.</w:t>
      </w:r>
    </w:p>
    <w:p w14:paraId="3A339A2C" w14:textId="77777777" w:rsidR="00AA3F8B" w:rsidRDefault="00AA3F8B" w:rsidP="00AA3F8B"/>
    <w:p w14:paraId="68AE5729" w14:textId="77777777" w:rsidR="00AA3F8B" w:rsidRDefault="00AA3F8B" w:rsidP="00AA3F8B">
      <w:r>
        <w:t>### Example</w:t>
      </w:r>
    </w:p>
    <w:p w14:paraId="03529D2F" w14:textId="77777777" w:rsidR="00AA3F8B" w:rsidRDefault="00AA3F8B" w:rsidP="00AA3F8B">
      <w:r>
        <w:t>```java</w:t>
      </w:r>
    </w:p>
    <w:p w14:paraId="1364CD06" w14:textId="77777777" w:rsidR="00AA3F8B" w:rsidRDefault="00AA3F8B" w:rsidP="00AA3F8B">
      <w:r>
        <w:t>import java.util.function.Predicate;</w:t>
      </w:r>
    </w:p>
    <w:p w14:paraId="1D1A1475" w14:textId="77777777" w:rsidR="00AA3F8B" w:rsidRDefault="00AA3F8B" w:rsidP="00AA3F8B"/>
    <w:p w14:paraId="0C8F9C9B" w14:textId="77777777" w:rsidR="00AA3F8B" w:rsidRDefault="00AA3F8B" w:rsidP="00AA3F8B">
      <w:r>
        <w:t>Predicate&lt;Integer&gt; isEven = n -&gt; n % 2 == 0;</w:t>
      </w:r>
    </w:p>
    <w:p w14:paraId="7C77A073" w14:textId="77777777" w:rsidR="00AA3F8B" w:rsidRDefault="00AA3F8B" w:rsidP="00AA3F8B"/>
    <w:p w14:paraId="14535A2F" w14:textId="77777777" w:rsidR="00AA3F8B" w:rsidRDefault="00AA3F8B" w:rsidP="00AA3F8B">
      <w:r>
        <w:t>System.out.println(isEven.test(4)); // true</w:t>
      </w:r>
    </w:p>
    <w:p w14:paraId="5CB78108" w14:textId="77777777" w:rsidR="00AA3F8B" w:rsidRDefault="00AA3F8B" w:rsidP="00AA3F8B">
      <w:r>
        <w:t>System.out.println(isEven.test(5)); // false</w:t>
      </w:r>
    </w:p>
    <w:p w14:paraId="06DE0672" w14:textId="77777777" w:rsidR="00AA3F8B" w:rsidRDefault="00AA3F8B" w:rsidP="00AA3F8B">
      <w:r>
        <w:t>```</w:t>
      </w:r>
    </w:p>
    <w:p w14:paraId="0EAA0488" w14:textId="77777777" w:rsidR="00AA3F8B" w:rsidRDefault="00AA3F8B" w:rsidP="00AA3F8B"/>
    <w:p w14:paraId="2B7C82F7" w14:textId="77777777" w:rsidR="00AA3F8B" w:rsidRDefault="00AA3F8B" w:rsidP="00AA3F8B">
      <w:r>
        <w:t>### Common methods</w:t>
      </w:r>
    </w:p>
    <w:p w14:paraId="62B901FD" w14:textId="77777777" w:rsidR="00AA3F8B" w:rsidRDefault="00AA3F8B" w:rsidP="00AA3F8B">
      <w:r>
        <w:t>- `and`</w:t>
      </w:r>
    </w:p>
    <w:p w14:paraId="6E8E32F4" w14:textId="77777777" w:rsidR="00AA3F8B" w:rsidRDefault="00AA3F8B" w:rsidP="00AA3F8B">
      <w:r>
        <w:t>- `or`</w:t>
      </w:r>
    </w:p>
    <w:p w14:paraId="6045B7FE" w14:textId="77777777" w:rsidR="00AA3F8B" w:rsidRDefault="00AA3F8B" w:rsidP="00AA3F8B">
      <w:r>
        <w:t>- `negate`</w:t>
      </w:r>
    </w:p>
    <w:p w14:paraId="6DB08721" w14:textId="77777777" w:rsidR="00AA3F8B" w:rsidRDefault="00AA3F8B" w:rsidP="00AA3F8B"/>
    <w:p w14:paraId="283CE07F" w14:textId="77777777" w:rsidR="00AA3F8B" w:rsidRDefault="00AA3F8B" w:rsidP="00AA3F8B">
      <w:r>
        <w:lastRenderedPageBreak/>
        <w:t>Example:</w:t>
      </w:r>
    </w:p>
    <w:p w14:paraId="427D2401" w14:textId="77777777" w:rsidR="00AA3F8B" w:rsidRDefault="00AA3F8B" w:rsidP="00AA3F8B">
      <w:r>
        <w:t>```java</w:t>
      </w:r>
    </w:p>
    <w:p w14:paraId="55DB1939" w14:textId="77777777" w:rsidR="00AA3F8B" w:rsidRDefault="00AA3F8B" w:rsidP="00AA3F8B">
      <w:r>
        <w:t>Predicate&lt;Integer&gt; isPositive = n -&gt; n &gt; 0;</w:t>
      </w:r>
    </w:p>
    <w:p w14:paraId="516377E6" w14:textId="77777777" w:rsidR="00AA3F8B" w:rsidRDefault="00AA3F8B" w:rsidP="00AA3F8B">
      <w:r>
        <w:t>Predicate&lt;Integer&gt; isEven = n -&gt; n % 2 == 0;</w:t>
      </w:r>
    </w:p>
    <w:p w14:paraId="6FFB8460" w14:textId="77777777" w:rsidR="00AA3F8B" w:rsidRDefault="00AA3F8B" w:rsidP="00AA3F8B"/>
    <w:p w14:paraId="1F123E34" w14:textId="77777777" w:rsidR="00AA3F8B" w:rsidRDefault="00AA3F8B" w:rsidP="00AA3F8B">
      <w:r>
        <w:t>Predicate&lt;Integer&gt; positiveAndEven = isPositive.and(isEven);</w:t>
      </w:r>
    </w:p>
    <w:p w14:paraId="19E916F4" w14:textId="77777777" w:rsidR="00AA3F8B" w:rsidRDefault="00AA3F8B" w:rsidP="00AA3F8B"/>
    <w:p w14:paraId="1E223BC0" w14:textId="77777777" w:rsidR="00AA3F8B" w:rsidRDefault="00AA3F8B" w:rsidP="00AA3F8B">
      <w:r>
        <w:t>System.out.println(positiveAndEven.test(6));  // true</w:t>
      </w:r>
    </w:p>
    <w:p w14:paraId="225AF591" w14:textId="77777777" w:rsidR="00AA3F8B" w:rsidRDefault="00AA3F8B" w:rsidP="00AA3F8B">
      <w:r>
        <w:t>System.out.println(positiveAndEven.test(-6)); // false</w:t>
      </w:r>
    </w:p>
    <w:p w14:paraId="168B73BA" w14:textId="77777777" w:rsidR="00AA3F8B" w:rsidRDefault="00AA3F8B" w:rsidP="00AA3F8B">
      <w:r>
        <w:t>```</w:t>
      </w:r>
    </w:p>
    <w:p w14:paraId="7EE354F3" w14:textId="77777777" w:rsidR="00AA3F8B" w:rsidRDefault="00AA3F8B" w:rsidP="00AA3F8B"/>
    <w:p w14:paraId="723ED8D3" w14:textId="77777777" w:rsidR="00AA3F8B" w:rsidRDefault="00AA3F8B" w:rsidP="00AA3F8B">
      <w:r>
        <w:t>---</w:t>
      </w:r>
    </w:p>
    <w:p w14:paraId="7010FBE1" w14:textId="77777777" w:rsidR="00AA3F8B" w:rsidRDefault="00AA3F8B" w:rsidP="00AA3F8B"/>
    <w:p w14:paraId="569BCFDD" w14:textId="77777777" w:rsidR="00AA3F8B" w:rsidRDefault="00AA3F8B" w:rsidP="00AA3F8B">
      <w:r>
        <w:t># 2. `Function&lt;T, R&gt;`</w:t>
      </w:r>
    </w:p>
    <w:p w14:paraId="32822522" w14:textId="77777777" w:rsidR="00AA3F8B" w:rsidRDefault="00AA3F8B" w:rsidP="00AA3F8B"/>
    <w:p w14:paraId="45D746A5" w14:textId="77777777" w:rsidR="00AA3F8B" w:rsidRDefault="00AA3F8B" w:rsidP="00AA3F8B">
      <w:r>
        <w:t>A `Function&lt;T, R&gt;` takes one input and returns a result of another type.</w:t>
      </w:r>
    </w:p>
    <w:p w14:paraId="6EBDF1BE" w14:textId="77777777" w:rsidR="00AA3F8B" w:rsidRDefault="00AA3F8B" w:rsidP="00AA3F8B"/>
    <w:p w14:paraId="07F00302" w14:textId="77777777" w:rsidR="00AA3F8B" w:rsidRDefault="00AA3F8B" w:rsidP="00AA3F8B">
      <w:r>
        <w:t>### Signature</w:t>
      </w:r>
    </w:p>
    <w:p w14:paraId="1DB0164E" w14:textId="77777777" w:rsidR="00AA3F8B" w:rsidRDefault="00AA3F8B" w:rsidP="00AA3F8B">
      <w:r>
        <w:t>```java</w:t>
      </w:r>
    </w:p>
    <w:p w14:paraId="0754791E" w14:textId="77777777" w:rsidR="00AA3F8B" w:rsidRDefault="00AA3F8B" w:rsidP="00AA3F8B">
      <w:r>
        <w:t>R apply(T t)</w:t>
      </w:r>
    </w:p>
    <w:p w14:paraId="4EB73203" w14:textId="77777777" w:rsidR="00AA3F8B" w:rsidRDefault="00AA3F8B" w:rsidP="00AA3F8B">
      <w:r>
        <w:t>```</w:t>
      </w:r>
    </w:p>
    <w:p w14:paraId="65068D2E" w14:textId="77777777" w:rsidR="00AA3F8B" w:rsidRDefault="00AA3F8B" w:rsidP="00AA3F8B"/>
    <w:p w14:paraId="476313B9" w14:textId="77777777" w:rsidR="00AA3F8B" w:rsidRDefault="00AA3F8B" w:rsidP="00AA3F8B">
      <w:r>
        <w:t>### Use case</w:t>
      </w:r>
    </w:p>
    <w:p w14:paraId="3EF87D45" w14:textId="77777777" w:rsidR="00AA3F8B" w:rsidRDefault="00AA3F8B" w:rsidP="00AA3F8B">
      <w:r>
        <w:lastRenderedPageBreak/>
        <w:t>Use it when you want to transform data.</w:t>
      </w:r>
    </w:p>
    <w:p w14:paraId="5DEA8A78" w14:textId="77777777" w:rsidR="00AA3F8B" w:rsidRDefault="00AA3F8B" w:rsidP="00AA3F8B"/>
    <w:p w14:paraId="09CF0599" w14:textId="77777777" w:rsidR="00AA3F8B" w:rsidRDefault="00AA3F8B" w:rsidP="00AA3F8B">
      <w:r>
        <w:t>### Example</w:t>
      </w:r>
    </w:p>
    <w:p w14:paraId="6616768D" w14:textId="77777777" w:rsidR="00AA3F8B" w:rsidRDefault="00AA3F8B" w:rsidP="00AA3F8B">
      <w:r>
        <w:t>```java</w:t>
      </w:r>
    </w:p>
    <w:p w14:paraId="06CEF35E" w14:textId="77777777" w:rsidR="00AA3F8B" w:rsidRDefault="00AA3F8B" w:rsidP="00AA3F8B">
      <w:r>
        <w:t>import java.util.function.Function;</w:t>
      </w:r>
    </w:p>
    <w:p w14:paraId="4C5AFF17" w14:textId="77777777" w:rsidR="00AA3F8B" w:rsidRDefault="00AA3F8B" w:rsidP="00AA3F8B"/>
    <w:p w14:paraId="59F8FA0F" w14:textId="77777777" w:rsidR="00AA3F8B" w:rsidRDefault="00AA3F8B" w:rsidP="00AA3F8B">
      <w:r>
        <w:t>Function&lt;String, Integer&gt; lengthFn = s -&gt; s.length();</w:t>
      </w:r>
    </w:p>
    <w:p w14:paraId="3F9DF016" w14:textId="77777777" w:rsidR="00AA3F8B" w:rsidRDefault="00AA3F8B" w:rsidP="00AA3F8B"/>
    <w:p w14:paraId="29103F48" w14:textId="77777777" w:rsidR="00AA3F8B" w:rsidRDefault="00AA3F8B" w:rsidP="00AA3F8B">
      <w:r>
        <w:t>System.out.println(lengthFn.apply("hello")); // 5</w:t>
      </w:r>
    </w:p>
    <w:p w14:paraId="6F5864FA" w14:textId="77777777" w:rsidR="00AA3F8B" w:rsidRDefault="00AA3F8B" w:rsidP="00AA3F8B">
      <w:r>
        <w:t>```</w:t>
      </w:r>
    </w:p>
    <w:p w14:paraId="2D26B106" w14:textId="77777777" w:rsidR="00AA3F8B" w:rsidRDefault="00AA3F8B" w:rsidP="00AA3F8B"/>
    <w:p w14:paraId="406203BA" w14:textId="77777777" w:rsidR="00AA3F8B" w:rsidRDefault="00AA3F8B" w:rsidP="00AA3F8B">
      <w:r>
        <w:t>### Common methods</w:t>
      </w:r>
    </w:p>
    <w:p w14:paraId="0B35DA87" w14:textId="77777777" w:rsidR="00AA3F8B" w:rsidRDefault="00AA3F8B" w:rsidP="00AA3F8B">
      <w:r>
        <w:t>- `compose`</w:t>
      </w:r>
    </w:p>
    <w:p w14:paraId="2C0D2C5C" w14:textId="77777777" w:rsidR="00AA3F8B" w:rsidRDefault="00AA3F8B" w:rsidP="00AA3F8B">
      <w:r>
        <w:t>- `andThen`</w:t>
      </w:r>
    </w:p>
    <w:p w14:paraId="106B8B8F" w14:textId="77777777" w:rsidR="00AA3F8B" w:rsidRDefault="00AA3F8B" w:rsidP="00AA3F8B"/>
    <w:p w14:paraId="08D5A107" w14:textId="77777777" w:rsidR="00AA3F8B" w:rsidRDefault="00AA3F8B" w:rsidP="00AA3F8B">
      <w:r>
        <w:t>Example:</w:t>
      </w:r>
    </w:p>
    <w:p w14:paraId="068F463D" w14:textId="77777777" w:rsidR="00AA3F8B" w:rsidRDefault="00AA3F8B" w:rsidP="00AA3F8B">
      <w:r>
        <w:t>```java</w:t>
      </w:r>
    </w:p>
    <w:p w14:paraId="41864A95" w14:textId="77777777" w:rsidR="00AA3F8B" w:rsidRDefault="00AA3F8B" w:rsidP="00AA3F8B">
      <w:r>
        <w:t>Function&lt;String, String&gt; trim = String::trim;</w:t>
      </w:r>
    </w:p>
    <w:p w14:paraId="57E8075A" w14:textId="77777777" w:rsidR="00AA3F8B" w:rsidRDefault="00AA3F8B" w:rsidP="00AA3F8B">
      <w:r>
        <w:t>Function&lt;String, String&gt; upper = String::toUpperCase;</w:t>
      </w:r>
    </w:p>
    <w:p w14:paraId="7B6EDDA2" w14:textId="77777777" w:rsidR="00AA3F8B" w:rsidRDefault="00AA3F8B" w:rsidP="00AA3F8B"/>
    <w:p w14:paraId="67399D2A" w14:textId="77777777" w:rsidR="00AA3F8B" w:rsidRDefault="00AA3F8B" w:rsidP="00AA3F8B">
      <w:r>
        <w:t>Function&lt;String, String&gt; trimThenUpper = trim.andThen(upper);</w:t>
      </w:r>
    </w:p>
    <w:p w14:paraId="284F4447" w14:textId="77777777" w:rsidR="00AA3F8B" w:rsidRDefault="00AA3F8B" w:rsidP="00AA3F8B"/>
    <w:p w14:paraId="03FB207A" w14:textId="77777777" w:rsidR="00AA3F8B" w:rsidRDefault="00AA3F8B" w:rsidP="00AA3F8B">
      <w:r>
        <w:t>System.out.println(trimThenUpper.apply("  hello  ")); // HELLO</w:t>
      </w:r>
    </w:p>
    <w:p w14:paraId="5419A323" w14:textId="77777777" w:rsidR="00AA3F8B" w:rsidRDefault="00AA3F8B" w:rsidP="00AA3F8B">
      <w:r>
        <w:t>```</w:t>
      </w:r>
    </w:p>
    <w:p w14:paraId="7694661B" w14:textId="77777777" w:rsidR="00AA3F8B" w:rsidRDefault="00AA3F8B" w:rsidP="00AA3F8B"/>
    <w:p w14:paraId="361E0555" w14:textId="77777777" w:rsidR="00AA3F8B" w:rsidRDefault="00AA3F8B" w:rsidP="00AA3F8B">
      <w:r>
        <w:t>---</w:t>
      </w:r>
    </w:p>
    <w:p w14:paraId="38BF5A88" w14:textId="77777777" w:rsidR="00AA3F8B" w:rsidRDefault="00AA3F8B" w:rsidP="00AA3F8B"/>
    <w:p w14:paraId="2000E647" w14:textId="77777777" w:rsidR="00AA3F8B" w:rsidRDefault="00AA3F8B" w:rsidP="00AA3F8B">
      <w:r>
        <w:t># 3. `Consumer&lt;T&gt;`</w:t>
      </w:r>
    </w:p>
    <w:p w14:paraId="5D8F0796" w14:textId="77777777" w:rsidR="00AA3F8B" w:rsidRDefault="00AA3F8B" w:rsidP="00AA3F8B"/>
    <w:p w14:paraId="5322DE82" w14:textId="77777777" w:rsidR="00AA3F8B" w:rsidRDefault="00AA3F8B" w:rsidP="00AA3F8B">
      <w:r>
        <w:t>A `Consumer&lt;T&gt;` takes one input and returns nothing.</w:t>
      </w:r>
    </w:p>
    <w:p w14:paraId="7BBEF2F8" w14:textId="77777777" w:rsidR="00AA3F8B" w:rsidRDefault="00AA3F8B" w:rsidP="00AA3F8B"/>
    <w:p w14:paraId="677C1AD0" w14:textId="77777777" w:rsidR="00AA3F8B" w:rsidRDefault="00AA3F8B" w:rsidP="00AA3F8B">
      <w:r>
        <w:t>### Signature</w:t>
      </w:r>
    </w:p>
    <w:p w14:paraId="1F1D8E2F" w14:textId="77777777" w:rsidR="00AA3F8B" w:rsidRDefault="00AA3F8B" w:rsidP="00AA3F8B">
      <w:r>
        <w:t>```java</w:t>
      </w:r>
    </w:p>
    <w:p w14:paraId="4BE454C6" w14:textId="77777777" w:rsidR="00AA3F8B" w:rsidRDefault="00AA3F8B" w:rsidP="00AA3F8B">
      <w:r>
        <w:t>void accept(T t)</w:t>
      </w:r>
    </w:p>
    <w:p w14:paraId="11951682" w14:textId="77777777" w:rsidR="00AA3F8B" w:rsidRDefault="00AA3F8B" w:rsidP="00AA3F8B">
      <w:r>
        <w:t>```</w:t>
      </w:r>
    </w:p>
    <w:p w14:paraId="1F8D4641" w14:textId="77777777" w:rsidR="00AA3F8B" w:rsidRDefault="00AA3F8B" w:rsidP="00AA3F8B"/>
    <w:p w14:paraId="09CCFAF7" w14:textId="77777777" w:rsidR="00AA3F8B" w:rsidRDefault="00AA3F8B" w:rsidP="00AA3F8B">
      <w:r>
        <w:t>### Use case</w:t>
      </w:r>
    </w:p>
    <w:p w14:paraId="17C496EC" w14:textId="77777777" w:rsidR="00AA3F8B" w:rsidRDefault="00AA3F8B" w:rsidP="00AA3F8B">
      <w:r>
        <w:t>Use it when you want to perform an action on a value.</w:t>
      </w:r>
    </w:p>
    <w:p w14:paraId="6BDE9042" w14:textId="77777777" w:rsidR="00AA3F8B" w:rsidRDefault="00AA3F8B" w:rsidP="00AA3F8B"/>
    <w:p w14:paraId="54511A7A" w14:textId="77777777" w:rsidR="00AA3F8B" w:rsidRDefault="00AA3F8B" w:rsidP="00AA3F8B">
      <w:r>
        <w:t>### Example</w:t>
      </w:r>
    </w:p>
    <w:p w14:paraId="4671A6BE" w14:textId="77777777" w:rsidR="00AA3F8B" w:rsidRDefault="00AA3F8B" w:rsidP="00AA3F8B">
      <w:r>
        <w:t>```java</w:t>
      </w:r>
    </w:p>
    <w:p w14:paraId="11169A7F" w14:textId="77777777" w:rsidR="00AA3F8B" w:rsidRDefault="00AA3F8B" w:rsidP="00AA3F8B">
      <w:r>
        <w:t>import java.util.function.Consumer;</w:t>
      </w:r>
    </w:p>
    <w:p w14:paraId="2B31BAF4" w14:textId="77777777" w:rsidR="00AA3F8B" w:rsidRDefault="00AA3F8B" w:rsidP="00AA3F8B"/>
    <w:p w14:paraId="2DDDDAB0" w14:textId="77777777" w:rsidR="00AA3F8B" w:rsidRDefault="00AA3F8B" w:rsidP="00AA3F8B">
      <w:r>
        <w:t>Consumer&lt;String&gt; printer = s -&gt; System.out.println(s);</w:t>
      </w:r>
    </w:p>
    <w:p w14:paraId="331B66AF" w14:textId="77777777" w:rsidR="00AA3F8B" w:rsidRDefault="00AA3F8B" w:rsidP="00AA3F8B"/>
    <w:p w14:paraId="3D3F0BC2" w14:textId="77777777" w:rsidR="00AA3F8B" w:rsidRDefault="00AA3F8B" w:rsidP="00AA3F8B">
      <w:r>
        <w:t>printer.accept("Hello");</w:t>
      </w:r>
    </w:p>
    <w:p w14:paraId="36B2F68E" w14:textId="77777777" w:rsidR="00AA3F8B" w:rsidRDefault="00AA3F8B" w:rsidP="00AA3F8B">
      <w:r>
        <w:t>```</w:t>
      </w:r>
    </w:p>
    <w:p w14:paraId="0AA980B4" w14:textId="77777777" w:rsidR="00AA3F8B" w:rsidRDefault="00AA3F8B" w:rsidP="00AA3F8B"/>
    <w:p w14:paraId="23BB2813" w14:textId="77777777" w:rsidR="00AA3F8B" w:rsidRDefault="00AA3F8B" w:rsidP="00AA3F8B">
      <w:r>
        <w:lastRenderedPageBreak/>
        <w:t>### Common methods</w:t>
      </w:r>
    </w:p>
    <w:p w14:paraId="5DFD1A98" w14:textId="77777777" w:rsidR="00AA3F8B" w:rsidRDefault="00AA3F8B" w:rsidP="00AA3F8B">
      <w:r>
        <w:t>- `andThen`</w:t>
      </w:r>
    </w:p>
    <w:p w14:paraId="51F2342D" w14:textId="77777777" w:rsidR="00AA3F8B" w:rsidRDefault="00AA3F8B" w:rsidP="00AA3F8B"/>
    <w:p w14:paraId="53C87EF5" w14:textId="77777777" w:rsidR="00AA3F8B" w:rsidRDefault="00AA3F8B" w:rsidP="00AA3F8B">
      <w:r>
        <w:t>Example:</w:t>
      </w:r>
    </w:p>
    <w:p w14:paraId="4DBB6A53" w14:textId="77777777" w:rsidR="00AA3F8B" w:rsidRDefault="00AA3F8B" w:rsidP="00AA3F8B">
      <w:r>
        <w:t>```java</w:t>
      </w:r>
    </w:p>
    <w:p w14:paraId="29EACC84" w14:textId="77777777" w:rsidR="00AA3F8B" w:rsidRDefault="00AA3F8B" w:rsidP="00AA3F8B">
      <w:r>
        <w:t>Consumer&lt;String&gt; c1 = s -&gt; System.out.println("First: " + s);</w:t>
      </w:r>
    </w:p>
    <w:p w14:paraId="2FB4C00B" w14:textId="77777777" w:rsidR="00AA3F8B" w:rsidRDefault="00AA3F8B" w:rsidP="00AA3F8B">
      <w:r>
        <w:t>Consumer&lt;String&gt; c2 = s -&gt; System.out.println("Second: " + s);</w:t>
      </w:r>
    </w:p>
    <w:p w14:paraId="4438228A" w14:textId="77777777" w:rsidR="00AA3F8B" w:rsidRDefault="00AA3F8B" w:rsidP="00AA3F8B"/>
    <w:p w14:paraId="3891D8FB" w14:textId="77777777" w:rsidR="00AA3F8B" w:rsidRDefault="00AA3F8B" w:rsidP="00AA3F8B">
      <w:r>
        <w:t>c1.andThen(c2).accept("Java");</w:t>
      </w:r>
    </w:p>
    <w:p w14:paraId="4E3DEEA6" w14:textId="77777777" w:rsidR="00AA3F8B" w:rsidRDefault="00AA3F8B" w:rsidP="00AA3F8B">
      <w:r>
        <w:t>```</w:t>
      </w:r>
    </w:p>
    <w:p w14:paraId="38F92B80" w14:textId="77777777" w:rsidR="00AA3F8B" w:rsidRDefault="00AA3F8B" w:rsidP="00AA3F8B"/>
    <w:p w14:paraId="4A069522" w14:textId="77777777" w:rsidR="00AA3F8B" w:rsidRDefault="00AA3F8B" w:rsidP="00AA3F8B">
      <w:r>
        <w:t>---</w:t>
      </w:r>
    </w:p>
    <w:p w14:paraId="799405B3" w14:textId="77777777" w:rsidR="00AA3F8B" w:rsidRDefault="00AA3F8B" w:rsidP="00AA3F8B"/>
    <w:p w14:paraId="3EABA7C0" w14:textId="77777777" w:rsidR="00AA3F8B" w:rsidRDefault="00AA3F8B" w:rsidP="00AA3F8B">
      <w:r>
        <w:t># 4. `Supplier&lt;T&gt;`</w:t>
      </w:r>
    </w:p>
    <w:p w14:paraId="5A4F572D" w14:textId="77777777" w:rsidR="00AA3F8B" w:rsidRDefault="00AA3F8B" w:rsidP="00AA3F8B"/>
    <w:p w14:paraId="30D03ECD" w14:textId="77777777" w:rsidR="00AA3F8B" w:rsidRDefault="00AA3F8B" w:rsidP="00AA3F8B">
      <w:r>
        <w:t>A `Supplier&lt;T&gt;` takes no input and returns a value.</w:t>
      </w:r>
    </w:p>
    <w:p w14:paraId="40061610" w14:textId="77777777" w:rsidR="00AA3F8B" w:rsidRDefault="00AA3F8B" w:rsidP="00AA3F8B"/>
    <w:p w14:paraId="44894A9D" w14:textId="77777777" w:rsidR="00AA3F8B" w:rsidRDefault="00AA3F8B" w:rsidP="00AA3F8B">
      <w:r>
        <w:t>### Signature</w:t>
      </w:r>
    </w:p>
    <w:p w14:paraId="62004AF7" w14:textId="77777777" w:rsidR="00AA3F8B" w:rsidRDefault="00AA3F8B" w:rsidP="00AA3F8B">
      <w:r>
        <w:t>```java</w:t>
      </w:r>
    </w:p>
    <w:p w14:paraId="4048CF14" w14:textId="77777777" w:rsidR="00AA3F8B" w:rsidRDefault="00AA3F8B" w:rsidP="00AA3F8B">
      <w:r>
        <w:t>T get()</w:t>
      </w:r>
    </w:p>
    <w:p w14:paraId="443D1AF1" w14:textId="77777777" w:rsidR="00AA3F8B" w:rsidRDefault="00AA3F8B" w:rsidP="00AA3F8B">
      <w:r>
        <w:t>```</w:t>
      </w:r>
    </w:p>
    <w:p w14:paraId="773F5FDF" w14:textId="77777777" w:rsidR="00AA3F8B" w:rsidRDefault="00AA3F8B" w:rsidP="00AA3F8B"/>
    <w:p w14:paraId="554DE36C" w14:textId="77777777" w:rsidR="00AA3F8B" w:rsidRDefault="00AA3F8B" w:rsidP="00AA3F8B">
      <w:r>
        <w:t>### Use case</w:t>
      </w:r>
    </w:p>
    <w:p w14:paraId="281A985A" w14:textId="77777777" w:rsidR="00AA3F8B" w:rsidRDefault="00AA3F8B" w:rsidP="00AA3F8B">
      <w:r>
        <w:t>Use it when you want lazy value generation or factories.</w:t>
      </w:r>
    </w:p>
    <w:p w14:paraId="1F5380AD" w14:textId="77777777" w:rsidR="00AA3F8B" w:rsidRDefault="00AA3F8B" w:rsidP="00AA3F8B"/>
    <w:p w14:paraId="617C275D" w14:textId="77777777" w:rsidR="00AA3F8B" w:rsidRDefault="00AA3F8B" w:rsidP="00AA3F8B">
      <w:r>
        <w:t>### Example</w:t>
      </w:r>
    </w:p>
    <w:p w14:paraId="72FF15AA" w14:textId="77777777" w:rsidR="00AA3F8B" w:rsidRDefault="00AA3F8B" w:rsidP="00AA3F8B">
      <w:r>
        <w:t>```java</w:t>
      </w:r>
    </w:p>
    <w:p w14:paraId="3EEF16C4" w14:textId="77777777" w:rsidR="00AA3F8B" w:rsidRDefault="00AA3F8B" w:rsidP="00AA3F8B">
      <w:r>
        <w:t>import java.util.function.Supplier;</w:t>
      </w:r>
    </w:p>
    <w:p w14:paraId="7549285A" w14:textId="77777777" w:rsidR="00AA3F8B" w:rsidRDefault="00AA3F8B" w:rsidP="00AA3F8B"/>
    <w:p w14:paraId="129E0C05" w14:textId="77777777" w:rsidR="00AA3F8B" w:rsidRDefault="00AA3F8B" w:rsidP="00AA3F8B">
      <w:r>
        <w:t>Supplier&lt;Double&gt; randomSupplier = () -&gt; Math.random();</w:t>
      </w:r>
    </w:p>
    <w:p w14:paraId="543FD117" w14:textId="77777777" w:rsidR="00AA3F8B" w:rsidRDefault="00AA3F8B" w:rsidP="00AA3F8B"/>
    <w:p w14:paraId="2F453ED1" w14:textId="77777777" w:rsidR="00AA3F8B" w:rsidRDefault="00AA3F8B" w:rsidP="00AA3F8B">
      <w:r>
        <w:t>System.out.println(randomSupplier.get());</w:t>
      </w:r>
    </w:p>
    <w:p w14:paraId="0E879B24" w14:textId="77777777" w:rsidR="00AA3F8B" w:rsidRDefault="00AA3F8B" w:rsidP="00AA3F8B">
      <w:r>
        <w:t>```</w:t>
      </w:r>
    </w:p>
    <w:p w14:paraId="035764EF" w14:textId="77777777" w:rsidR="00AA3F8B" w:rsidRDefault="00AA3F8B" w:rsidP="00AA3F8B"/>
    <w:p w14:paraId="4AC7E8C9" w14:textId="77777777" w:rsidR="00AA3F8B" w:rsidRDefault="00AA3F8B" w:rsidP="00AA3F8B">
      <w:r>
        <w:t>### Common use cases</w:t>
      </w:r>
    </w:p>
    <w:p w14:paraId="723A3731" w14:textId="77777777" w:rsidR="00AA3F8B" w:rsidRDefault="00AA3F8B" w:rsidP="00AA3F8B">
      <w:r>
        <w:t>- generating defaults</w:t>
      </w:r>
    </w:p>
    <w:p w14:paraId="3E643A47" w14:textId="77777777" w:rsidR="00AA3F8B" w:rsidRDefault="00AA3F8B" w:rsidP="00AA3F8B">
      <w:r>
        <w:t>- lazy initialization</w:t>
      </w:r>
    </w:p>
    <w:p w14:paraId="261C89CA" w14:textId="77777777" w:rsidR="00AA3F8B" w:rsidRDefault="00AA3F8B" w:rsidP="00AA3F8B">
      <w:r>
        <w:t>- object creation</w:t>
      </w:r>
    </w:p>
    <w:p w14:paraId="2FDED59D" w14:textId="77777777" w:rsidR="00AA3F8B" w:rsidRDefault="00AA3F8B" w:rsidP="00AA3F8B"/>
    <w:p w14:paraId="12B5A99A" w14:textId="77777777" w:rsidR="00AA3F8B" w:rsidRDefault="00AA3F8B" w:rsidP="00AA3F8B">
      <w:r>
        <w:t>Example:</w:t>
      </w:r>
    </w:p>
    <w:p w14:paraId="5E3829F2" w14:textId="77777777" w:rsidR="00AA3F8B" w:rsidRDefault="00AA3F8B" w:rsidP="00AA3F8B">
      <w:r>
        <w:t>```java</w:t>
      </w:r>
    </w:p>
    <w:p w14:paraId="2BAE212D" w14:textId="77777777" w:rsidR="00AA3F8B" w:rsidRDefault="00AA3F8B" w:rsidP="00AA3F8B">
      <w:r>
        <w:t>Supplier&lt;String&gt; defaultName = () -&gt; "Guest";</w:t>
      </w:r>
    </w:p>
    <w:p w14:paraId="523B8347" w14:textId="77777777" w:rsidR="00AA3F8B" w:rsidRDefault="00AA3F8B" w:rsidP="00AA3F8B">
      <w:r>
        <w:t>System.out.println(defaultName.get()); // Guest</w:t>
      </w:r>
    </w:p>
    <w:p w14:paraId="50282304" w14:textId="77777777" w:rsidR="00AA3F8B" w:rsidRDefault="00AA3F8B" w:rsidP="00AA3F8B">
      <w:r>
        <w:t>```</w:t>
      </w:r>
    </w:p>
    <w:p w14:paraId="2ED443B2" w14:textId="77777777" w:rsidR="00AA3F8B" w:rsidRDefault="00AA3F8B" w:rsidP="00AA3F8B"/>
    <w:p w14:paraId="2035C514" w14:textId="77777777" w:rsidR="00AA3F8B" w:rsidRDefault="00AA3F8B" w:rsidP="00AA3F8B">
      <w:r>
        <w:t>---</w:t>
      </w:r>
    </w:p>
    <w:p w14:paraId="49D659B2" w14:textId="77777777" w:rsidR="00AA3F8B" w:rsidRDefault="00AA3F8B" w:rsidP="00AA3F8B"/>
    <w:p w14:paraId="3F3BDBCE" w14:textId="77777777" w:rsidR="00AA3F8B" w:rsidRDefault="00AA3F8B" w:rsidP="00AA3F8B">
      <w:r>
        <w:t># 5. `UnaryOperator&lt;T&gt;`</w:t>
      </w:r>
    </w:p>
    <w:p w14:paraId="766C3504" w14:textId="77777777" w:rsidR="00AA3F8B" w:rsidRDefault="00AA3F8B" w:rsidP="00AA3F8B"/>
    <w:p w14:paraId="303AC9B9" w14:textId="77777777" w:rsidR="00AA3F8B" w:rsidRDefault="00AA3F8B" w:rsidP="00AA3F8B">
      <w:r>
        <w:t>A `UnaryOperator&lt;T&gt;` is a special `Function&lt;T, T&gt;`. It takes one input and returns the same type.</w:t>
      </w:r>
    </w:p>
    <w:p w14:paraId="5A598E01" w14:textId="77777777" w:rsidR="00AA3F8B" w:rsidRDefault="00AA3F8B" w:rsidP="00AA3F8B"/>
    <w:p w14:paraId="38A9A75D" w14:textId="77777777" w:rsidR="00AA3F8B" w:rsidRDefault="00AA3F8B" w:rsidP="00AA3F8B">
      <w:r>
        <w:t>### Signature</w:t>
      </w:r>
    </w:p>
    <w:p w14:paraId="5F865CF2" w14:textId="77777777" w:rsidR="00AA3F8B" w:rsidRDefault="00AA3F8B" w:rsidP="00AA3F8B">
      <w:r>
        <w:t>```java</w:t>
      </w:r>
    </w:p>
    <w:p w14:paraId="40A898AA" w14:textId="77777777" w:rsidR="00AA3F8B" w:rsidRDefault="00AA3F8B" w:rsidP="00AA3F8B">
      <w:r>
        <w:t>T apply(T t)</w:t>
      </w:r>
    </w:p>
    <w:p w14:paraId="1EF5890D" w14:textId="77777777" w:rsidR="00AA3F8B" w:rsidRDefault="00AA3F8B" w:rsidP="00AA3F8B">
      <w:r>
        <w:t>```</w:t>
      </w:r>
    </w:p>
    <w:p w14:paraId="4C9782A7" w14:textId="77777777" w:rsidR="00AA3F8B" w:rsidRDefault="00AA3F8B" w:rsidP="00AA3F8B"/>
    <w:p w14:paraId="6B7C0CB8" w14:textId="77777777" w:rsidR="00AA3F8B" w:rsidRDefault="00AA3F8B" w:rsidP="00AA3F8B">
      <w:r>
        <w:t>### Use case</w:t>
      </w:r>
    </w:p>
    <w:p w14:paraId="1100D6B3" w14:textId="77777777" w:rsidR="00AA3F8B" w:rsidRDefault="00AA3F8B" w:rsidP="00AA3F8B">
      <w:r>
        <w:t>Use it when input and output are the same type.</w:t>
      </w:r>
    </w:p>
    <w:p w14:paraId="68393B36" w14:textId="77777777" w:rsidR="00AA3F8B" w:rsidRDefault="00AA3F8B" w:rsidP="00AA3F8B"/>
    <w:p w14:paraId="76A16A92" w14:textId="77777777" w:rsidR="00AA3F8B" w:rsidRDefault="00AA3F8B" w:rsidP="00AA3F8B">
      <w:r>
        <w:t>### Example</w:t>
      </w:r>
    </w:p>
    <w:p w14:paraId="298248B8" w14:textId="77777777" w:rsidR="00AA3F8B" w:rsidRDefault="00AA3F8B" w:rsidP="00AA3F8B">
      <w:r>
        <w:t>```java</w:t>
      </w:r>
    </w:p>
    <w:p w14:paraId="062C810E" w14:textId="77777777" w:rsidR="00AA3F8B" w:rsidRDefault="00AA3F8B" w:rsidP="00AA3F8B">
      <w:r>
        <w:t>import java.util.function.UnaryOperator;</w:t>
      </w:r>
    </w:p>
    <w:p w14:paraId="745FB120" w14:textId="77777777" w:rsidR="00AA3F8B" w:rsidRDefault="00AA3F8B" w:rsidP="00AA3F8B"/>
    <w:p w14:paraId="161B1DED" w14:textId="77777777" w:rsidR="00AA3F8B" w:rsidRDefault="00AA3F8B" w:rsidP="00AA3F8B">
      <w:r>
        <w:t>UnaryOperator&lt;String&gt; addExclamation = s -&gt; s + "!";</w:t>
      </w:r>
    </w:p>
    <w:p w14:paraId="2957C5F8" w14:textId="77777777" w:rsidR="00AA3F8B" w:rsidRDefault="00AA3F8B" w:rsidP="00AA3F8B"/>
    <w:p w14:paraId="27528FC4" w14:textId="77777777" w:rsidR="00AA3F8B" w:rsidRDefault="00AA3F8B" w:rsidP="00AA3F8B">
      <w:r>
        <w:t>System.out.println(addExclamation.apply("Hello")); // Hello!</w:t>
      </w:r>
    </w:p>
    <w:p w14:paraId="25620F6C" w14:textId="77777777" w:rsidR="00AA3F8B" w:rsidRDefault="00AA3F8B" w:rsidP="00AA3F8B">
      <w:r>
        <w:t>```</w:t>
      </w:r>
    </w:p>
    <w:p w14:paraId="3DF66512" w14:textId="77777777" w:rsidR="00AA3F8B" w:rsidRDefault="00AA3F8B" w:rsidP="00AA3F8B"/>
    <w:p w14:paraId="30903E47" w14:textId="77777777" w:rsidR="00AA3F8B" w:rsidRDefault="00AA3F8B" w:rsidP="00AA3F8B">
      <w:r>
        <w:t>### Common use</w:t>
      </w:r>
    </w:p>
    <w:p w14:paraId="28B2025C" w14:textId="77777777" w:rsidR="00AA3F8B" w:rsidRDefault="00AA3F8B" w:rsidP="00AA3F8B">
      <w:r>
        <w:t>Text transformations, in-place style transformations.</w:t>
      </w:r>
    </w:p>
    <w:p w14:paraId="501151B9" w14:textId="77777777" w:rsidR="00AA3F8B" w:rsidRDefault="00AA3F8B" w:rsidP="00AA3F8B"/>
    <w:p w14:paraId="4378F8EE" w14:textId="77777777" w:rsidR="00AA3F8B" w:rsidRDefault="00AA3F8B" w:rsidP="00AA3F8B">
      <w:r>
        <w:lastRenderedPageBreak/>
        <w:t>---</w:t>
      </w:r>
    </w:p>
    <w:p w14:paraId="12F28A52" w14:textId="77777777" w:rsidR="00AA3F8B" w:rsidRDefault="00AA3F8B" w:rsidP="00AA3F8B"/>
    <w:p w14:paraId="7DB126AE" w14:textId="77777777" w:rsidR="00AA3F8B" w:rsidRDefault="00AA3F8B" w:rsidP="00AA3F8B">
      <w:r>
        <w:t># 6. `BinaryOperator&lt;T&gt;`</w:t>
      </w:r>
    </w:p>
    <w:p w14:paraId="1025D893" w14:textId="77777777" w:rsidR="00AA3F8B" w:rsidRDefault="00AA3F8B" w:rsidP="00AA3F8B"/>
    <w:p w14:paraId="16F24085" w14:textId="77777777" w:rsidR="00AA3F8B" w:rsidRDefault="00AA3F8B" w:rsidP="00AA3F8B">
      <w:r>
        <w:t>A `BinaryOperator&lt;T&gt;` is a special `BiFunction&lt;T, T, T&gt;`. It takes two inputs of the same type and returns the same type.</w:t>
      </w:r>
    </w:p>
    <w:p w14:paraId="66A1DBDF" w14:textId="77777777" w:rsidR="00AA3F8B" w:rsidRDefault="00AA3F8B" w:rsidP="00AA3F8B"/>
    <w:p w14:paraId="6A7CE4A2" w14:textId="77777777" w:rsidR="00AA3F8B" w:rsidRDefault="00AA3F8B" w:rsidP="00AA3F8B">
      <w:r>
        <w:t>### Signature</w:t>
      </w:r>
    </w:p>
    <w:p w14:paraId="545C06E6" w14:textId="77777777" w:rsidR="00AA3F8B" w:rsidRDefault="00AA3F8B" w:rsidP="00AA3F8B">
      <w:r>
        <w:t>```java</w:t>
      </w:r>
    </w:p>
    <w:p w14:paraId="69817C8B" w14:textId="77777777" w:rsidR="00AA3F8B" w:rsidRDefault="00AA3F8B" w:rsidP="00AA3F8B">
      <w:r>
        <w:t>T apply(T t1, T t2)</w:t>
      </w:r>
    </w:p>
    <w:p w14:paraId="2793DC48" w14:textId="77777777" w:rsidR="00AA3F8B" w:rsidRDefault="00AA3F8B" w:rsidP="00AA3F8B">
      <w:r>
        <w:t>```</w:t>
      </w:r>
    </w:p>
    <w:p w14:paraId="6E766C54" w14:textId="77777777" w:rsidR="00AA3F8B" w:rsidRDefault="00AA3F8B" w:rsidP="00AA3F8B"/>
    <w:p w14:paraId="5026B8DE" w14:textId="77777777" w:rsidR="00AA3F8B" w:rsidRDefault="00AA3F8B" w:rsidP="00AA3F8B">
      <w:r>
        <w:t>### Use case</w:t>
      </w:r>
    </w:p>
    <w:p w14:paraId="788EFB48" w14:textId="77777777" w:rsidR="00AA3F8B" w:rsidRDefault="00AA3F8B" w:rsidP="00AA3F8B">
      <w:r>
        <w:t>Use it when you combine two values of the same type.</w:t>
      </w:r>
    </w:p>
    <w:p w14:paraId="204AE2CF" w14:textId="77777777" w:rsidR="00AA3F8B" w:rsidRDefault="00AA3F8B" w:rsidP="00AA3F8B"/>
    <w:p w14:paraId="73EBD72B" w14:textId="77777777" w:rsidR="00AA3F8B" w:rsidRDefault="00AA3F8B" w:rsidP="00AA3F8B">
      <w:r>
        <w:t>### Example</w:t>
      </w:r>
    </w:p>
    <w:p w14:paraId="39AA80C3" w14:textId="77777777" w:rsidR="00AA3F8B" w:rsidRDefault="00AA3F8B" w:rsidP="00AA3F8B">
      <w:r>
        <w:t>```java</w:t>
      </w:r>
    </w:p>
    <w:p w14:paraId="5D1A814B" w14:textId="77777777" w:rsidR="00AA3F8B" w:rsidRDefault="00AA3F8B" w:rsidP="00AA3F8B">
      <w:r>
        <w:t>import java.util.function.BinaryOperator;</w:t>
      </w:r>
    </w:p>
    <w:p w14:paraId="5CDF0CE3" w14:textId="77777777" w:rsidR="00AA3F8B" w:rsidRDefault="00AA3F8B" w:rsidP="00AA3F8B"/>
    <w:p w14:paraId="73FE36DB" w14:textId="77777777" w:rsidR="00AA3F8B" w:rsidRDefault="00AA3F8B" w:rsidP="00AA3F8B">
      <w:r>
        <w:t>BinaryOperator&lt;Integer&gt; sum = (a, b) -&gt; a + b;</w:t>
      </w:r>
    </w:p>
    <w:p w14:paraId="7A8B59F4" w14:textId="77777777" w:rsidR="00AA3F8B" w:rsidRDefault="00AA3F8B" w:rsidP="00AA3F8B"/>
    <w:p w14:paraId="4F06E325" w14:textId="77777777" w:rsidR="00AA3F8B" w:rsidRDefault="00AA3F8B" w:rsidP="00AA3F8B">
      <w:r>
        <w:t>System.out.println(sum.apply(3, 5)); // 8</w:t>
      </w:r>
    </w:p>
    <w:p w14:paraId="5644E5DF" w14:textId="77777777" w:rsidR="00AA3F8B" w:rsidRDefault="00AA3F8B" w:rsidP="00AA3F8B">
      <w:r>
        <w:t>```</w:t>
      </w:r>
    </w:p>
    <w:p w14:paraId="2C337747" w14:textId="77777777" w:rsidR="00AA3F8B" w:rsidRDefault="00AA3F8B" w:rsidP="00AA3F8B"/>
    <w:p w14:paraId="4D739B69" w14:textId="77777777" w:rsidR="00AA3F8B" w:rsidRDefault="00AA3F8B" w:rsidP="00AA3F8B">
      <w:r>
        <w:lastRenderedPageBreak/>
        <w:t>### Common use</w:t>
      </w:r>
    </w:p>
    <w:p w14:paraId="671DE2F5" w14:textId="77777777" w:rsidR="00AA3F8B" w:rsidRDefault="00AA3F8B" w:rsidP="00AA3F8B">
      <w:r>
        <w:t>Aggregation, reduction, merging.</w:t>
      </w:r>
    </w:p>
    <w:p w14:paraId="0098CCB7" w14:textId="77777777" w:rsidR="00AA3F8B" w:rsidRDefault="00AA3F8B" w:rsidP="00AA3F8B"/>
    <w:p w14:paraId="00F237B1" w14:textId="77777777" w:rsidR="00AA3F8B" w:rsidRDefault="00AA3F8B" w:rsidP="00AA3F8B">
      <w:r>
        <w:t>Example with streams:</w:t>
      </w:r>
    </w:p>
    <w:p w14:paraId="674F1F0C" w14:textId="77777777" w:rsidR="00AA3F8B" w:rsidRDefault="00AA3F8B" w:rsidP="00AA3F8B">
      <w:r>
        <w:t>```java</w:t>
      </w:r>
    </w:p>
    <w:p w14:paraId="6166F8F7" w14:textId="77777777" w:rsidR="00AA3F8B" w:rsidRDefault="00AA3F8B" w:rsidP="00AA3F8B">
      <w:r>
        <w:t>int total = java.util.stream.Stream.of(1, 2, 3)</w:t>
      </w:r>
    </w:p>
    <w:p w14:paraId="466A1903" w14:textId="77777777" w:rsidR="00AA3F8B" w:rsidRDefault="00AA3F8B" w:rsidP="00AA3F8B">
      <w:r>
        <w:t xml:space="preserve">        .reduce(0, Integer::sum);</w:t>
      </w:r>
    </w:p>
    <w:p w14:paraId="6F4E568A" w14:textId="77777777" w:rsidR="00AA3F8B" w:rsidRDefault="00AA3F8B" w:rsidP="00AA3F8B">
      <w:r>
        <w:t>```</w:t>
      </w:r>
    </w:p>
    <w:p w14:paraId="2B5ACCCB" w14:textId="77777777" w:rsidR="00AA3F8B" w:rsidRDefault="00AA3F8B" w:rsidP="00AA3F8B"/>
    <w:p w14:paraId="556F4782" w14:textId="77777777" w:rsidR="00AA3F8B" w:rsidRDefault="00AA3F8B" w:rsidP="00AA3F8B">
      <w:r>
        <w:t>---</w:t>
      </w:r>
    </w:p>
    <w:p w14:paraId="2917362C" w14:textId="77777777" w:rsidR="00AA3F8B" w:rsidRDefault="00AA3F8B" w:rsidP="00AA3F8B"/>
    <w:p w14:paraId="7A85F7B1" w14:textId="77777777" w:rsidR="00AA3F8B" w:rsidRDefault="00AA3F8B" w:rsidP="00AA3F8B">
      <w:r>
        <w:t># 7. `BiPredicate&lt;T, U&gt;`</w:t>
      </w:r>
    </w:p>
    <w:p w14:paraId="007C4CF9" w14:textId="77777777" w:rsidR="00AA3F8B" w:rsidRDefault="00AA3F8B" w:rsidP="00AA3F8B"/>
    <w:p w14:paraId="3BA18FC0" w14:textId="77777777" w:rsidR="00AA3F8B" w:rsidRDefault="00AA3F8B" w:rsidP="00AA3F8B">
      <w:r>
        <w:t>A `BiPredicate&lt;T, U&gt;` takes two inputs and returns a `boolean`.</w:t>
      </w:r>
    </w:p>
    <w:p w14:paraId="4014816F" w14:textId="77777777" w:rsidR="00AA3F8B" w:rsidRDefault="00AA3F8B" w:rsidP="00AA3F8B"/>
    <w:p w14:paraId="6DB6459B" w14:textId="77777777" w:rsidR="00AA3F8B" w:rsidRDefault="00AA3F8B" w:rsidP="00AA3F8B">
      <w:r>
        <w:t>### Signature</w:t>
      </w:r>
    </w:p>
    <w:p w14:paraId="049933B0" w14:textId="77777777" w:rsidR="00AA3F8B" w:rsidRDefault="00AA3F8B" w:rsidP="00AA3F8B">
      <w:r>
        <w:t>```java</w:t>
      </w:r>
    </w:p>
    <w:p w14:paraId="04609B77" w14:textId="77777777" w:rsidR="00AA3F8B" w:rsidRDefault="00AA3F8B" w:rsidP="00AA3F8B">
      <w:r>
        <w:t>boolean test(T t, U u)</w:t>
      </w:r>
    </w:p>
    <w:p w14:paraId="0938E45F" w14:textId="77777777" w:rsidR="00AA3F8B" w:rsidRDefault="00AA3F8B" w:rsidP="00AA3F8B">
      <w:r>
        <w:t>```</w:t>
      </w:r>
    </w:p>
    <w:p w14:paraId="669DD691" w14:textId="77777777" w:rsidR="00AA3F8B" w:rsidRDefault="00AA3F8B" w:rsidP="00AA3F8B"/>
    <w:p w14:paraId="503D7282" w14:textId="77777777" w:rsidR="00AA3F8B" w:rsidRDefault="00AA3F8B" w:rsidP="00AA3F8B">
      <w:r>
        <w:t>### Example</w:t>
      </w:r>
    </w:p>
    <w:p w14:paraId="605ECC67" w14:textId="77777777" w:rsidR="00AA3F8B" w:rsidRDefault="00AA3F8B" w:rsidP="00AA3F8B">
      <w:r>
        <w:t>```java</w:t>
      </w:r>
    </w:p>
    <w:p w14:paraId="2FD469D4" w14:textId="77777777" w:rsidR="00AA3F8B" w:rsidRDefault="00AA3F8B" w:rsidP="00AA3F8B">
      <w:r>
        <w:t>import java.util.function.BiPredicate;</w:t>
      </w:r>
    </w:p>
    <w:p w14:paraId="02ECBEC3" w14:textId="77777777" w:rsidR="00AA3F8B" w:rsidRDefault="00AA3F8B" w:rsidP="00AA3F8B"/>
    <w:p w14:paraId="4F5F0306" w14:textId="77777777" w:rsidR="00AA3F8B" w:rsidRDefault="00AA3F8B" w:rsidP="00AA3F8B">
      <w:r>
        <w:lastRenderedPageBreak/>
        <w:t>BiPredicate&lt;String, Integer&gt; isLengthEqual = (s, len) -&gt; s.length() == len;</w:t>
      </w:r>
    </w:p>
    <w:p w14:paraId="0B03E244" w14:textId="77777777" w:rsidR="00AA3F8B" w:rsidRDefault="00AA3F8B" w:rsidP="00AA3F8B"/>
    <w:p w14:paraId="2F0BF018" w14:textId="77777777" w:rsidR="00AA3F8B" w:rsidRDefault="00AA3F8B" w:rsidP="00AA3F8B">
      <w:r>
        <w:t>System.out.println(isLengthEqual.test("java", 4)); // true</w:t>
      </w:r>
    </w:p>
    <w:p w14:paraId="780694B1" w14:textId="77777777" w:rsidR="00AA3F8B" w:rsidRDefault="00AA3F8B" w:rsidP="00AA3F8B">
      <w:r>
        <w:t>System.out.println(isLengthEqual.test("java", 5)); // false</w:t>
      </w:r>
    </w:p>
    <w:p w14:paraId="2F83518C" w14:textId="77777777" w:rsidR="00AA3F8B" w:rsidRDefault="00AA3F8B" w:rsidP="00AA3F8B">
      <w:r>
        <w:t>```</w:t>
      </w:r>
    </w:p>
    <w:p w14:paraId="5BDC3C74" w14:textId="77777777" w:rsidR="00AA3F8B" w:rsidRDefault="00AA3F8B" w:rsidP="00AA3F8B"/>
    <w:p w14:paraId="2B080AC1" w14:textId="77777777" w:rsidR="00AA3F8B" w:rsidRDefault="00AA3F8B" w:rsidP="00AA3F8B">
      <w:r>
        <w:t>### Use case</w:t>
      </w:r>
    </w:p>
    <w:p w14:paraId="6E915511" w14:textId="77777777" w:rsidR="00AA3F8B" w:rsidRDefault="00AA3F8B" w:rsidP="00AA3F8B">
      <w:r>
        <w:t>Use it when a condition depends on two values.</w:t>
      </w:r>
    </w:p>
    <w:p w14:paraId="58796DE7" w14:textId="77777777" w:rsidR="00AA3F8B" w:rsidRDefault="00AA3F8B" w:rsidP="00AA3F8B"/>
    <w:p w14:paraId="457A1328" w14:textId="77777777" w:rsidR="00AA3F8B" w:rsidRDefault="00AA3F8B" w:rsidP="00AA3F8B">
      <w:r>
        <w:t>---</w:t>
      </w:r>
    </w:p>
    <w:p w14:paraId="773DB002" w14:textId="77777777" w:rsidR="00AA3F8B" w:rsidRDefault="00AA3F8B" w:rsidP="00AA3F8B"/>
    <w:p w14:paraId="14962BB3" w14:textId="77777777" w:rsidR="00AA3F8B" w:rsidRDefault="00AA3F8B" w:rsidP="00AA3F8B">
      <w:r>
        <w:t># 8. `BiFunction&lt;T, U, R&gt;`</w:t>
      </w:r>
    </w:p>
    <w:p w14:paraId="601725F3" w14:textId="77777777" w:rsidR="00AA3F8B" w:rsidRDefault="00AA3F8B" w:rsidP="00AA3F8B"/>
    <w:p w14:paraId="7317D6C2" w14:textId="77777777" w:rsidR="00AA3F8B" w:rsidRDefault="00AA3F8B" w:rsidP="00AA3F8B">
      <w:r>
        <w:t>A `BiFunction&lt;T, U, R&gt;` takes two inputs and returns a result.</w:t>
      </w:r>
    </w:p>
    <w:p w14:paraId="7496B780" w14:textId="77777777" w:rsidR="00AA3F8B" w:rsidRDefault="00AA3F8B" w:rsidP="00AA3F8B"/>
    <w:p w14:paraId="550AA069" w14:textId="77777777" w:rsidR="00AA3F8B" w:rsidRDefault="00AA3F8B" w:rsidP="00AA3F8B">
      <w:r>
        <w:t>### Signature</w:t>
      </w:r>
    </w:p>
    <w:p w14:paraId="13B8C02D" w14:textId="77777777" w:rsidR="00AA3F8B" w:rsidRDefault="00AA3F8B" w:rsidP="00AA3F8B">
      <w:r>
        <w:t>```java</w:t>
      </w:r>
    </w:p>
    <w:p w14:paraId="31B144A2" w14:textId="77777777" w:rsidR="00AA3F8B" w:rsidRDefault="00AA3F8B" w:rsidP="00AA3F8B">
      <w:r>
        <w:t>R apply(T t, U u)</w:t>
      </w:r>
    </w:p>
    <w:p w14:paraId="78A2BCDC" w14:textId="77777777" w:rsidR="00AA3F8B" w:rsidRDefault="00AA3F8B" w:rsidP="00AA3F8B">
      <w:r>
        <w:t>```</w:t>
      </w:r>
    </w:p>
    <w:p w14:paraId="1634451A" w14:textId="77777777" w:rsidR="00AA3F8B" w:rsidRDefault="00AA3F8B" w:rsidP="00AA3F8B"/>
    <w:p w14:paraId="6E4BAF9D" w14:textId="77777777" w:rsidR="00AA3F8B" w:rsidRDefault="00AA3F8B" w:rsidP="00AA3F8B">
      <w:r>
        <w:t>### Example</w:t>
      </w:r>
    </w:p>
    <w:p w14:paraId="689D0A93" w14:textId="77777777" w:rsidR="00AA3F8B" w:rsidRDefault="00AA3F8B" w:rsidP="00AA3F8B">
      <w:r>
        <w:t>```java</w:t>
      </w:r>
    </w:p>
    <w:p w14:paraId="6BABA302" w14:textId="77777777" w:rsidR="00AA3F8B" w:rsidRDefault="00AA3F8B" w:rsidP="00AA3F8B">
      <w:r>
        <w:t>import java.util.function.BiFunction;</w:t>
      </w:r>
    </w:p>
    <w:p w14:paraId="32997C5D" w14:textId="77777777" w:rsidR="00AA3F8B" w:rsidRDefault="00AA3F8B" w:rsidP="00AA3F8B"/>
    <w:p w14:paraId="4544C058" w14:textId="77777777" w:rsidR="00AA3F8B" w:rsidRDefault="00AA3F8B" w:rsidP="00AA3F8B">
      <w:r>
        <w:t>BiFunction&lt;Integer, Integer, Integer&gt; multiply = (a, b) -&gt; a * b;</w:t>
      </w:r>
    </w:p>
    <w:p w14:paraId="7993D186" w14:textId="77777777" w:rsidR="00AA3F8B" w:rsidRDefault="00AA3F8B" w:rsidP="00AA3F8B"/>
    <w:p w14:paraId="36D9EE8D" w14:textId="77777777" w:rsidR="00AA3F8B" w:rsidRDefault="00AA3F8B" w:rsidP="00AA3F8B">
      <w:r>
        <w:t>System.out.println(multiply.apply(4, 5)); // 20</w:t>
      </w:r>
    </w:p>
    <w:p w14:paraId="61A16E36" w14:textId="77777777" w:rsidR="00AA3F8B" w:rsidRDefault="00AA3F8B" w:rsidP="00AA3F8B">
      <w:r>
        <w:t>```</w:t>
      </w:r>
    </w:p>
    <w:p w14:paraId="090E0967" w14:textId="77777777" w:rsidR="00AA3F8B" w:rsidRDefault="00AA3F8B" w:rsidP="00AA3F8B"/>
    <w:p w14:paraId="7A8B6A96" w14:textId="77777777" w:rsidR="00AA3F8B" w:rsidRDefault="00AA3F8B" w:rsidP="00AA3F8B">
      <w:r>
        <w:t>### Use case</w:t>
      </w:r>
    </w:p>
    <w:p w14:paraId="51850935" w14:textId="77777777" w:rsidR="00AA3F8B" w:rsidRDefault="00AA3F8B" w:rsidP="00AA3F8B">
      <w:r>
        <w:t>Use it when you need two inputs to produce a result.</w:t>
      </w:r>
    </w:p>
    <w:p w14:paraId="77BF14E3" w14:textId="77777777" w:rsidR="00AA3F8B" w:rsidRDefault="00AA3F8B" w:rsidP="00AA3F8B"/>
    <w:p w14:paraId="7891321C" w14:textId="77777777" w:rsidR="00AA3F8B" w:rsidRDefault="00AA3F8B" w:rsidP="00AA3F8B">
      <w:r>
        <w:t>---</w:t>
      </w:r>
    </w:p>
    <w:p w14:paraId="753C60DE" w14:textId="77777777" w:rsidR="00AA3F8B" w:rsidRDefault="00AA3F8B" w:rsidP="00AA3F8B"/>
    <w:p w14:paraId="285D18DD" w14:textId="77777777" w:rsidR="00AA3F8B" w:rsidRDefault="00AA3F8B" w:rsidP="00AA3F8B">
      <w:r>
        <w:t># 9. `BiConsumer&lt;T, U&gt;`</w:t>
      </w:r>
    </w:p>
    <w:p w14:paraId="168FA5A3" w14:textId="77777777" w:rsidR="00AA3F8B" w:rsidRDefault="00AA3F8B" w:rsidP="00AA3F8B"/>
    <w:p w14:paraId="1FD21F68" w14:textId="77777777" w:rsidR="00AA3F8B" w:rsidRDefault="00AA3F8B" w:rsidP="00AA3F8B">
      <w:r>
        <w:t>A `BiConsumer&lt;T, U&gt;` takes two inputs and returns nothing.</w:t>
      </w:r>
    </w:p>
    <w:p w14:paraId="5B0B8D4E" w14:textId="77777777" w:rsidR="00AA3F8B" w:rsidRDefault="00AA3F8B" w:rsidP="00AA3F8B"/>
    <w:p w14:paraId="6538CFD6" w14:textId="77777777" w:rsidR="00AA3F8B" w:rsidRDefault="00AA3F8B" w:rsidP="00AA3F8B">
      <w:r>
        <w:t>### Signature</w:t>
      </w:r>
    </w:p>
    <w:p w14:paraId="4F8A312A" w14:textId="77777777" w:rsidR="00AA3F8B" w:rsidRDefault="00AA3F8B" w:rsidP="00AA3F8B">
      <w:r>
        <w:t>```java</w:t>
      </w:r>
    </w:p>
    <w:p w14:paraId="038CEBBB" w14:textId="77777777" w:rsidR="00AA3F8B" w:rsidRDefault="00AA3F8B" w:rsidP="00AA3F8B">
      <w:r>
        <w:t>void accept(T t, U u)</w:t>
      </w:r>
    </w:p>
    <w:p w14:paraId="503C25BF" w14:textId="77777777" w:rsidR="00AA3F8B" w:rsidRDefault="00AA3F8B" w:rsidP="00AA3F8B">
      <w:r>
        <w:t>```</w:t>
      </w:r>
    </w:p>
    <w:p w14:paraId="2E80EECC" w14:textId="77777777" w:rsidR="00AA3F8B" w:rsidRDefault="00AA3F8B" w:rsidP="00AA3F8B"/>
    <w:p w14:paraId="2355DCDB" w14:textId="77777777" w:rsidR="00AA3F8B" w:rsidRDefault="00AA3F8B" w:rsidP="00AA3F8B">
      <w:r>
        <w:t>### Example</w:t>
      </w:r>
    </w:p>
    <w:p w14:paraId="300681BF" w14:textId="77777777" w:rsidR="00AA3F8B" w:rsidRDefault="00AA3F8B" w:rsidP="00AA3F8B">
      <w:r>
        <w:t>```java</w:t>
      </w:r>
    </w:p>
    <w:p w14:paraId="04AC3B1B" w14:textId="77777777" w:rsidR="00AA3F8B" w:rsidRDefault="00AA3F8B" w:rsidP="00AA3F8B">
      <w:r>
        <w:t>import java.util.function.BiConsumer;</w:t>
      </w:r>
    </w:p>
    <w:p w14:paraId="5E642F8E" w14:textId="77777777" w:rsidR="00AA3F8B" w:rsidRDefault="00AA3F8B" w:rsidP="00AA3F8B"/>
    <w:p w14:paraId="448155FE" w14:textId="77777777" w:rsidR="00AA3F8B" w:rsidRDefault="00AA3F8B" w:rsidP="00AA3F8B">
      <w:r>
        <w:lastRenderedPageBreak/>
        <w:t>BiConsumer&lt;String, Integer&gt; printer = (name, age) -&gt;</w:t>
      </w:r>
    </w:p>
    <w:p w14:paraId="30CCD155" w14:textId="77777777" w:rsidR="00AA3F8B" w:rsidRDefault="00AA3F8B" w:rsidP="00AA3F8B">
      <w:r>
        <w:t xml:space="preserve">        System.out.println(name + " is " + age + " years old");</w:t>
      </w:r>
    </w:p>
    <w:p w14:paraId="3C877E79" w14:textId="77777777" w:rsidR="00AA3F8B" w:rsidRDefault="00AA3F8B" w:rsidP="00AA3F8B"/>
    <w:p w14:paraId="350BC492" w14:textId="77777777" w:rsidR="00AA3F8B" w:rsidRDefault="00AA3F8B" w:rsidP="00AA3F8B">
      <w:r>
        <w:t>printer.accept("Amit", 25);</w:t>
      </w:r>
    </w:p>
    <w:p w14:paraId="1F80DC00" w14:textId="77777777" w:rsidR="00AA3F8B" w:rsidRDefault="00AA3F8B" w:rsidP="00AA3F8B">
      <w:r>
        <w:t>```</w:t>
      </w:r>
    </w:p>
    <w:p w14:paraId="2D84A000" w14:textId="77777777" w:rsidR="00AA3F8B" w:rsidRDefault="00AA3F8B" w:rsidP="00AA3F8B"/>
    <w:p w14:paraId="53FAFC16" w14:textId="77777777" w:rsidR="00AA3F8B" w:rsidRDefault="00AA3F8B" w:rsidP="00AA3F8B">
      <w:r>
        <w:t>### Use case</w:t>
      </w:r>
    </w:p>
    <w:p w14:paraId="5EA5BAE5" w14:textId="77777777" w:rsidR="00AA3F8B" w:rsidRDefault="00AA3F8B" w:rsidP="00AA3F8B">
      <w:r>
        <w:t>Use it when the action needs two inputs.</w:t>
      </w:r>
    </w:p>
    <w:p w14:paraId="16FFDA68" w14:textId="77777777" w:rsidR="00AA3F8B" w:rsidRDefault="00AA3F8B" w:rsidP="00AA3F8B"/>
    <w:p w14:paraId="706A7AE1" w14:textId="77777777" w:rsidR="00AA3F8B" w:rsidRDefault="00AA3F8B" w:rsidP="00AA3F8B">
      <w:r>
        <w:t>---</w:t>
      </w:r>
    </w:p>
    <w:p w14:paraId="3FF9054C" w14:textId="77777777" w:rsidR="00AA3F8B" w:rsidRDefault="00AA3F8B" w:rsidP="00AA3F8B"/>
    <w:p w14:paraId="4F4CFC51" w14:textId="77777777" w:rsidR="00AA3F8B" w:rsidRDefault="00AA3F8B" w:rsidP="00AA3F8B">
      <w:r>
        <w:t># 10. `Callable&lt;V&gt;` and `Runnable`</w:t>
      </w:r>
    </w:p>
    <w:p w14:paraId="577882BF" w14:textId="77777777" w:rsidR="00AA3F8B" w:rsidRDefault="00AA3F8B" w:rsidP="00AA3F8B">
      <w:r>
        <w:t>These are not in `java.util.function`, but they are often discussed alongside functional interfaces.</w:t>
      </w:r>
    </w:p>
    <w:p w14:paraId="453CB2A0" w14:textId="77777777" w:rsidR="00AA3F8B" w:rsidRDefault="00AA3F8B" w:rsidP="00AA3F8B"/>
    <w:p w14:paraId="449D8AC7" w14:textId="77777777" w:rsidR="00AA3F8B" w:rsidRDefault="00AA3F8B" w:rsidP="00AA3F8B">
      <w:r>
        <w:t>## `Runnable`</w:t>
      </w:r>
    </w:p>
    <w:p w14:paraId="6AE1C849" w14:textId="77777777" w:rsidR="00AA3F8B" w:rsidRDefault="00AA3F8B" w:rsidP="00AA3F8B">
      <w:r>
        <w:t>```java</w:t>
      </w:r>
    </w:p>
    <w:p w14:paraId="72CD8A1C" w14:textId="77777777" w:rsidR="00AA3F8B" w:rsidRDefault="00AA3F8B" w:rsidP="00AA3F8B">
      <w:r>
        <w:t>Runnable r = () -&gt; System.out.println("Running");</w:t>
      </w:r>
    </w:p>
    <w:p w14:paraId="52383C19" w14:textId="77777777" w:rsidR="00AA3F8B" w:rsidRDefault="00AA3F8B" w:rsidP="00AA3F8B">
      <w:r>
        <w:t>r.run();</w:t>
      </w:r>
    </w:p>
    <w:p w14:paraId="52666286" w14:textId="77777777" w:rsidR="00AA3F8B" w:rsidRDefault="00AA3F8B" w:rsidP="00AA3F8B">
      <w:r>
        <w:t>```</w:t>
      </w:r>
    </w:p>
    <w:p w14:paraId="3CDE878C" w14:textId="77777777" w:rsidR="00AA3F8B" w:rsidRDefault="00AA3F8B" w:rsidP="00AA3F8B"/>
    <w:p w14:paraId="4002C9AB" w14:textId="77777777" w:rsidR="00AA3F8B" w:rsidRDefault="00AA3F8B" w:rsidP="00AA3F8B">
      <w:r>
        <w:t>- no input</w:t>
      </w:r>
    </w:p>
    <w:p w14:paraId="45FF8DB9" w14:textId="77777777" w:rsidR="00AA3F8B" w:rsidRDefault="00AA3F8B" w:rsidP="00AA3F8B">
      <w:r>
        <w:t>- no return value</w:t>
      </w:r>
    </w:p>
    <w:p w14:paraId="77ECBB8F" w14:textId="77777777" w:rsidR="00AA3F8B" w:rsidRDefault="00AA3F8B" w:rsidP="00AA3F8B"/>
    <w:p w14:paraId="4FE4567B" w14:textId="77777777" w:rsidR="00AA3F8B" w:rsidRDefault="00AA3F8B" w:rsidP="00AA3F8B">
      <w:r>
        <w:lastRenderedPageBreak/>
        <w:t>## `Callable&lt;V&gt;`</w:t>
      </w:r>
    </w:p>
    <w:p w14:paraId="05D69E81" w14:textId="77777777" w:rsidR="00AA3F8B" w:rsidRDefault="00AA3F8B" w:rsidP="00AA3F8B">
      <w:r>
        <w:t>```java</w:t>
      </w:r>
    </w:p>
    <w:p w14:paraId="158B6AF8" w14:textId="77777777" w:rsidR="00AA3F8B" w:rsidRDefault="00AA3F8B" w:rsidP="00AA3F8B">
      <w:r>
        <w:t>import java.util.concurrent.Callable;</w:t>
      </w:r>
    </w:p>
    <w:p w14:paraId="20937719" w14:textId="77777777" w:rsidR="00AA3F8B" w:rsidRDefault="00AA3F8B" w:rsidP="00AA3F8B"/>
    <w:p w14:paraId="544CCD1A" w14:textId="77777777" w:rsidR="00AA3F8B" w:rsidRDefault="00AA3F8B" w:rsidP="00AA3F8B">
      <w:r>
        <w:t>Callable&lt;String&gt; c = () -&gt; "Done";</w:t>
      </w:r>
    </w:p>
    <w:p w14:paraId="2165422D" w14:textId="77777777" w:rsidR="00AA3F8B" w:rsidRDefault="00AA3F8B" w:rsidP="00AA3F8B">
      <w:r>
        <w:t>System.out.println(c.call());</w:t>
      </w:r>
    </w:p>
    <w:p w14:paraId="44A8891F" w14:textId="77777777" w:rsidR="00AA3F8B" w:rsidRDefault="00AA3F8B" w:rsidP="00AA3F8B">
      <w:r>
        <w:t>```</w:t>
      </w:r>
    </w:p>
    <w:p w14:paraId="10A13CC3" w14:textId="77777777" w:rsidR="00AA3F8B" w:rsidRDefault="00AA3F8B" w:rsidP="00AA3F8B"/>
    <w:p w14:paraId="14A4B7CB" w14:textId="77777777" w:rsidR="00AA3F8B" w:rsidRDefault="00AA3F8B" w:rsidP="00AA3F8B">
      <w:r>
        <w:t>- no input</w:t>
      </w:r>
    </w:p>
    <w:p w14:paraId="0E2BAE02" w14:textId="77777777" w:rsidR="00AA3F8B" w:rsidRDefault="00AA3F8B" w:rsidP="00AA3F8B">
      <w:r>
        <w:t>- returns a value</w:t>
      </w:r>
    </w:p>
    <w:p w14:paraId="3CBF2C3D" w14:textId="77777777" w:rsidR="00AA3F8B" w:rsidRDefault="00AA3F8B" w:rsidP="00AA3F8B">
      <w:r>
        <w:t>- can throw checked exceptions</w:t>
      </w:r>
    </w:p>
    <w:p w14:paraId="0D10EBC4" w14:textId="77777777" w:rsidR="00AA3F8B" w:rsidRDefault="00AA3F8B" w:rsidP="00AA3F8B"/>
    <w:p w14:paraId="5D317C3E" w14:textId="77777777" w:rsidR="00AA3F8B" w:rsidRDefault="00AA3F8B" w:rsidP="00AA3F8B">
      <w:r>
        <w:t>---</w:t>
      </w:r>
    </w:p>
    <w:p w14:paraId="4E783FA6" w14:textId="77777777" w:rsidR="00AA3F8B" w:rsidRDefault="00AA3F8B" w:rsidP="00AA3F8B"/>
    <w:p w14:paraId="762E9712" w14:textId="77777777" w:rsidR="00AA3F8B" w:rsidRDefault="00AA3F8B" w:rsidP="00AA3F8B">
      <w:r>
        <w:t># 11. Example usage in streams</w:t>
      </w:r>
    </w:p>
    <w:p w14:paraId="74669096" w14:textId="77777777" w:rsidR="00AA3F8B" w:rsidRDefault="00AA3F8B" w:rsidP="00AA3F8B"/>
    <w:p w14:paraId="1DC5BEDC" w14:textId="77777777" w:rsidR="00AA3F8B" w:rsidRDefault="00AA3F8B" w:rsidP="00AA3F8B">
      <w:r>
        <w:t>These interfaces show up everywhere in stream code.</w:t>
      </w:r>
    </w:p>
    <w:p w14:paraId="4637B4D8" w14:textId="77777777" w:rsidR="00AA3F8B" w:rsidRDefault="00AA3F8B" w:rsidP="00AA3F8B"/>
    <w:p w14:paraId="6221A1C7" w14:textId="77777777" w:rsidR="00AA3F8B" w:rsidRDefault="00AA3F8B" w:rsidP="00AA3F8B">
      <w:r>
        <w:t>## `Predicate`</w:t>
      </w:r>
    </w:p>
    <w:p w14:paraId="3F482AEE" w14:textId="77777777" w:rsidR="00AA3F8B" w:rsidRDefault="00AA3F8B" w:rsidP="00AA3F8B">
      <w:r>
        <w:t>```java</w:t>
      </w:r>
    </w:p>
    <w:p w14:paraId="4EA3CBEB" w14:textId="77777777" w:rsidR="00AA3F8B" w:rsidRDefault="00AA3F8B" w:rsidP="00AA3F8B">
      <w:r>
        <w:t>List&lt;Integer&gt; evens = numbers.stream()</w:t>
      </w:r>
    </w:p>
    <w:p w14:paraId="7CD2DFF1" w14:textId="77777777" w:rsidR="00AA3F8B" w:rsidRDefault="00AA3F8B" w:rsidP="00AA3F8B">
      <w:r>
        <w:t xml:space="preserve">        .filter(n -&gt; n % 2 == 0)</w:t>
      </w:r>
    </w:p>
    <w:p w14:paraId="40E61E22" w14:textId="77777777" w:rsidR="00AA3F8B" w:rsidRDefault="00AA3F8B" w:rsidP="00AA3F8B">
      <w:r>
        <w:t xml:space="preserve">        .collect(Collectors.toList());</w:t>
      </w:r>
    </w:p>
    <w:p w14:paraId="571EC24F" w14:textId="77777777" w:rsidR="00AA3F8B" w:rsidRDefault="00AA3F8B" w:rsidP="00AA3F8B">
      <w:r>
        <w:t>```</w:t>
      </w:r>
    </w:p>
    <w:p w14:paraId="5211473C" w14:textId="77777777" w:rsidR="00AA3F8B" w:rsidRDefault="00AA3F8B" w:rsidP="00AA3F8B"/>
    <w:p w14:paraId="7BE6B045" w14:textId="77777777" w:rsidR="00AA3F8B" w:rsidRDefault="00AA3F8B" w:rsidP="00AA3F8B">
      <w:r>
        <w:t>## `Function`</w:t>
      </w:r>
    </w:p>
    <w:p w14:paraId="5C054159" w14:textId="77777777" w:rsidR="00AA3F8B" w:rsidRDefault="00AA3F8B" w:rsidP="00AA3F8B">
      <w:r>
        <w:t>```java</w:t>
      </w:r>
    </w:p>
    <w:p w14:paraId="50A8DDF4" w14:textId="77777777" w:rsidR="00AA3F8B" w:rsidRDefault="00AA3F8B" w:rsidP="00AA3F8B">
      <w:r>
        <w:t>List&lt;String&gt; upper = names.stream()</w:t>
      </w:r>
    </w:p>
    <w:p w14:paraId="7957C5AF" w14:textId="77777777" w:rsidR="00AA3F8B" w:rsidRDefault="00AA3F8B" w:rsidP="00AA3F8B">
      <w:r>
        <w:t xml:space="preserve">        .map(String::toUpperCase)</w:t>
      </w:r>
    </w:p>
    <w:p w14:paraId="3747C7EE" w14:textId="77777777" w:rsidR="00AA3F8B" w:rsidRDefault="00AA3F8B" w:rsidP="00AA3F8B">
      <w:r>
        <w:t xml:space="preserve">        .collect(Collectors.toList());</w:t>
      </w:r>
    </w:p>
    <w:p w14:paraId="57CDCAF4" w14:textId="77777777" w:rsidR="00AA3F8B" w:rsidRDefault="00AA3F8B" w:rsidP="00AA3F8B">
      <w:r>
        <w:t>```</w:t>
      </w:r>
    </w:p>
    <w:p w14:paraId="0CEFD626" w14:textId="77777777" w:rsidR="00AA3F8B" w:rsidRDefault="00AA3F8B" w:rsidP="00AA3F8B"/>
    <w:p w14:paraId="67F72BAC" w14:textId="77777777" w:rsidR="00AA3F8B" w:rsidRDefault="00AA3F8B" w:rsidP="00AA3F8B">
      <w:r>
        <w:t>## `Consumer`</w:t>
      </w:r>
    </w:p>
    <w:p w14:paraId="10534459" w14:textId="77777777" w:rsidR="00AA3F8B" w:rsidRDefault="00AA3F8B" w:rsidP="00AA3F8B">
      <w:r>
        <w:t>```java</w:t>
      </w:r>
    </w:p>
    <w:p w14:paraId="6571BC28" w14:textId="77777777" w:rsidR="00AA3F8B" w:rsidRDefault="00AA3F8B" w:rsidP="00AA3F8B">
      <w:r>
        <w:t>names.forEach(System.out::println);</w:t>
      </w:r>
    </w:p>
    <w:p w14:paraId="574C42B7" w14:textId="77777777" w:rsidR="00AA3F8B" w:rsidRDefault="00AA3F8B" w:rsidP="00AA3F8B">
      <w:r>
        <w:t>```</w:t>
      </w:r>
    </w:p>
    <w:p w14:paraId="23A84DCF" w14:textId="77777777" w:rsidR="00AA3F8B" w:rsidRDefault="00AA3F8B" w:rsidP="00AA3F8B"/>
    <w:p w14:paraId="0ABDC430" w14:textId="77777777" w:rsidR="00AA3F8B" w:rsidRDefault="00AA3F8B" w:rsidP="00AA3F8B">
      <w:r>
        <w:t>## `Supplier`</w:t>
      </w:r>
    </w:p>
    <w:p w14:paraId="2D1C0B94" w14:textId="77777777" w:rsidR="00AA3F8B" w:rsidRDefault="00AA3F8B" w:rsidP="00AA3F8B">
      <w:r>
        <w:t>```java</w:t>
      </w:r>
    </w:p>
    <w:p w14:paraId="27F4F1B4" w14:textId="77777777" w:rsidR="00AA3F8B" w:rsidRDefault="00AA3F8B" w:rsidP="00AA3F8B">
      <w:r>
        <w:t>Supplier&lt;String&gt; supplier = () -&gt; "default";</w:t>
      </w:r>
    </w:p>
    <w:p w14:paraId="7AE93E0F" w14:textId="77777777" w:rsidR="00AA3F8B" w:rsidRDefault="00AA3F8B" w:rsidP="00AA3F8B">
      <w:r>
        <w:t>```</w:t>
      </w:r>
    </w:p>
    <w:p w14:paraId="60FEC414" w14:textId="77777777" w:rsidR="00AA3F8B" w:rsidRDefault="00AA3F8B" w:rsidP="00AA3F8B"/>
    <w:p w14:paraId="28B50C35" w14:textId="77777777" w:rsidR="00AA3F8B" w:rsidRDefault="00AA3F8B" w:rsidP="00AA3F8B">
      <w:r>
        <w:t>## `BinaryOperator`</w:t>
      </w:r>
    </w:p>
    <w:p w14:paraId="44A21808" w14:textId="77777777" w:rsidR="00AA3F8B" w:rsidRDefault="00AA3F8B" w:rsidP="00AA3F8B">
      <w:r>
        <w:t>```java</w:t>
      </w:r>
    </w:p>
    <w:p w14:paraId="1980CF63" w14:textId="77777777" w:rsidR="00AA3F8B" w:rsidRDefault="00AA3F8B" w:rsidP="00AA3F8B">
      <w:r>
        <w:t>int sum = numbers.stream()</w:t>
      </w:r>
    </w:p>
    <w:p w14:paraId="7DA0D2B1" w14:textId="77777777" w:rsidR="00AA3F8B" w:rsidRDefault="00AA3F8B" w:rsidP="00AA3F8B">
      <w:r>
        <w:t xml:space="preserve">        .reduce(0, Integer::sum);</w:t>
      </w:r>
    </w:p>
    <w:p w14:paraId="1DBFC651" w14:textId="77777777" w:rsidR="00AA3F8B" w:rsidRDefault="00AA3F8B" w:rsidP="00AA3F8B">
      <w:r>
        <w:t>```</w:t>
      </w:r>
    </w:p>
    <w:p w14:paraId="6127C832" w14:textId="77777777" w:rsidR="00AA3F8B" w:rsidRDefault="00AA3F8B" w:rsidP="00AA3F8B"/>
    <w:p w14:paraId="4E381DE6" w14:textId="77777777" w:rsidR="00AA3F8B" w:rsidRDefault="00AA3F8B" w:rsidP="00AA3F8B">
      <w:r>
        <w:lastRenderedPageBreak/>
        <w:t>---</w:t>
      </w:r>
    </w:p>
    <w:p w14:paraId="59DFE46F" w14:textId="77777777" w:rsidR="00AA3F8B" w:rsidRDefault="00AA3F8B" w:rsidP="00AA3F8B"/>
    <w:p w14:paraId="7D4B5508" w14:textId="77777777" w:rsidR="00AA3F8B" w:rsidRDefault="00AA3F8B" w:rsidP="00AA3F8B">
      <w:r>
        <w:t># 12. Quick comparison table</w:t>
      </w:r>
    </w:p>
    <w:p w14:paraId="4E0A0486" w14:textId="77777777" w:rsidR="00AA3F8B" w:rsidRDefault="00AA3F8B" w:rsidP="00AA3F8B"/>
    <w:p w14:paraId="715C62D1" w14:textId="77777777" w:rsidR="00AA3F8B" w:rsidRDefault="00AA3F8B" w:rsidP="00AA3F8B">
      <w:r>
        <w:t>| Interface | Input(s) | Return | Example use |</w:t>
      </w:r>
    </w:p>
    <w:p w14:paraId="0047D97A" w14:textId="77777777" w:rsidR="00AA3F8B" w:rsidRDefault="00AA3F8B" w:rsidP="00AA3F8B">
      <w:r>
        <w:t>|---|---:|---:|---|</w:t>
      </w:r>
    </w:p>
    <w:p w14:paraId="5F6EC003" w14:textId="77777777" w:rsidR="00AA3F8B" w:rsidRDefault="00AA3F8B" w:rsidP="00AA3F8B">
      <w:r>
        <w:t>| `Predicate&lt;T&gt;` | 1 | `boolean` | filtering |</w:t>
      </w:r>
    </w:p>
    <w:p w14:paraId="36C910C1" w14:textId="77777777" w:rsidR="00AA3F8B" w:rsidRDefault="00AA3F8B" w:rsidP="00AA3F8B">
      <w:r>
        <w:t>| `Function&lt;T, R&gt;` | 1 | `R` | mapping/transformation |</w:t>
      </w:r>
    </w:p>
    <w:p w14:paraId="5A947FEC" w14:textId="77777777" w:rsidR="00AA3F8B" w:rsidRDefault="00AA3F8B" w:rsidP="00AA3F8B">
      <w:r>
        <w:t>| `Consumer&lt;T&gt;` | 1 | none | side effects |</w:t>
      </w:r>
    </w:p>
    <w:p w14:paraId="0DFC6956" w14:textId="77777777" w:rsidR="00AA3F8B" w:rsidRDefault="00AA3F8B" w:rsidP="00AA3F8B">
      <w:r>
        <w:t>| `Supplier&lt;T&gt;` | 0 | `T` | lazy value / factory |</w:t>
      </w:r>
    </w:p>
    <w:p w14:paraId="2761D199" w14:textId="77777777" w:rsidR="00AA3F8B" w:rsidRDefault="00AA3F8B" w:rsidP="00AA3F8B">
      <w:r>
        <w:t>| `UnaryOperator&lt;T&gt;` | 1 | same type | transform same type |</w:t>
      </w:r>
    </w:p>
    <w:p w14:paraId="6EB2ADC0" w14:textId="77777777" w:rsidR="00AA3F8B" w:rsidRDefault="00AA3F8B" w:rsidP="00AA3F8B">
      <w:r>
        <w:t>| `BinaryOperator&lt;T&gt;` | 2 | same type | combine same type |</w:t>
      </w:r>
    </w:p>
    <w:p w14:paraId="57C0906A" w14:textId="77777777" w:rsidR="00AA3F8B" w:rsidRDefault="00AA3F8B" w:rsidP="00AA3F8B">
      <w:r>
        <w:t>| `BiPredicate&lt;T, U&gt;` | 2 | `boolean` | condition on two inputs |</w:t>
      </w:r>
    </w:p>
    <w:p w14:paraId="1171217B" w14:textId="77777777" w:rsidR="00AA3F8B" w:rsidRDefault="00AA3F8B" w:rsidP="00AA3F8B">
      <w:r>
        <w:t>| `BiFunction&lt;T, U, R&gt;` | 2 | `R` | combine two inputs into output |</w:t>
      </w:r>
    </w:p>
    <w:p w14:paraId="3C1E1F89" w14:textId="77777777" w:rsidR="00AA3F8B" w:rsidRDefault="00AA3F8B" w:rsidP="00AA3F8B">
      <w:r>
        <w:t>| `BiConsumer&lt;T, U&gt;` | 2 | none | action with two inputs |</w:t>
      </w:r>
    </w:p>
    <w:p w14:paraId="6AAC98EB" w14:textId="77777777" w:rsidR="00AA3F8B" w:rsidRDefault="00AA3F8B" w:rsidP="00AA3F8B"/>
    <w:p w14:paraId="7A735A84" w14:textId="77777777" w:rsidR="00AA3F8B" w:rsidRDefault="00AA3F8B" w:rsidP="00AA3F8B">
      <w:r>
        <w:t>---</w:t>
      </w:r>
    </w:p>
    <w:p w14:paraId="3664706A" w14:textId="77777777" w:rsidR="00AA3F8B" w:rsidRDefault="00AA3F8B" w:rsidP="00AA3F8B"/>
    <w:p w14:paraId="46397317" w14:textId="77777777" w:rsidR="00AA3F8B" w:rsidRDefault="00AA3F8B" w:rsidP="00AA3F8B">
      <w:r>
        <w:t># 13. How to remember them</w:t>
      </w:r>
    </w:p>
    <w:p w14:paraId="2501185E" w14:textId="77777777" w:rsidR="00AA3F8B" w:rsidRDefault="00AA3F8B" w:rsidP="00AA3F8B"/>
    <w:p w14:paraId="36108DEA" w14:textId="77777777" w:rsidR="00AA3F8B" w:rsidRDefault="00AA3F8B" w:rsidP="00AA3F8B">
      <w:r>
        <w:t>A simple way:</w:t>
      </w:r>
    </w:p>
    <w:p w14:paraId="34211397" w14:textId="77777777" w:rsidR="00AA3F8B" w:rsidRDefault="00AA3F8B" w:rsidP="00AA3F8B"/>
    <w:p w14:paraId="73F94991" w14:textId="77777777" w:rsidR="00AA3F8B" w:rsidRDefault="00AA3F8B" w:rsidP="00AA3F8B">
      <w:r>
        <w:t>- **Predicate** = test</w:t>
      </w:r>
    </w:p>
    <w:p w14:paraId="3D8824FB" w14:textId="77777777" w:rsidR="00AA3F8B" w:rsidRDefault="00AA3F8B" w:rsidP="00AA3F8B">
      <w:r>
        <w:lastRenderedPageBreak/>
        <w:t>- **Function** = transform</w:t>
      </w:r>
    </w:p>
    <w:p w14:paraId="2AFF7AD7" w14:textId="77777777" w:rsidR="00AA3F8B" w:rsidRDefault="00AA3F8B" w:rsidP="00AA3F8B">
      <w:r>
        <w:t>- **Consumer** = consume</w:t>
      </w:r>
    </w:p>
    <w:p w14:paraId="261852CA" w14:textId="77777777" w:rsidR="00AA3F8B" w:rsidRDefault="00AA3F8B" w:rsidP="00AA3F8B">
      <w:r>
        <w:t>- **Supplier** = supply</w:t>
      </w:r>
    </w:p>
    <w:p w14:paraId="0E2CCA34" w14:textId="77777777" w:rsidR="00AA3F8B" w:rsidRDefault="00AA3F8B" w:rsidP="00AA3F8B">
      <w:r>
        <w:t>- **UnaryOperator** = function from T to T</w:t>
      </w:r>
    </w:p>
    <w:p w14:paraId="6755F6EB" w14:textId="77777777" w:rsidR="00AA3F8B" w:rsidRDefault="00AA3F8B" w:rsidP="00AA3F8B">
      <w:r>
        <w:t>- **BinaryOperator** = combine two Ts into one T</w:t>
      </w:r>
    </w:p>
    <w:p w14:paraId="67EE80E4" w14:textId="77777777" w:rsidR="00AA3F8B" w:rsidRDefault="00AA3F8B" w:rsidP="00AA3F8B"/>
    <w:p w14:paraId="43D39DC5" w14:textId="77777777" w:rsidR="00AA3F8B" w:rsidRDefault="00AA3F8B" w:rsidP="00AA3F8B">
      <w:r>
        <w:t>---</w:t>
      </w:r>
    </w:p>
    <w:p w14:paraId="28585A78" w14:textId="77777777" w:rsidR="00AA3F8B" w:rsidRDefault="00AA3F8B" w:rsidP="00AA3F8B"/>
    <w:p w14:paraId="60938782" w14:textId="77777777" w:rsidR="00AA3F8B" w:rsidRDefault="00AA3F8B" w:rsidP="00AA3F8B">
      <w:r>
        <w:t># 14. Interview-ready summary</w:t>
      </w:r>
    </w:p>
    <w:p w14:paraId="16C25EDF" w14:textId="77777777" w:rsidR="00AA3F8B" w:rsidRDefault="00AA3F8B" w:rsidP="00AA3F8B"/>
    <w:p w14:paraId="39BE3FEB" w14:textId="77777777" w:rsidR="00AA3F8B" w:rsidRDefault="00AA3F8B" w:rsidP="00AA3F8B">
      <w:r>
        <w:t>&gt; The major `java.util.function` interfaces are Predicate, Function, Consumer, Supplier, and their bi- variants like BiFunction, BiPredicate, and BiConsumer. Predicate tests conditions, Function transforms values, Consumer performs actions, Supplier provides values, and UnaryOperator and BinaryOperator are special cases where input and output types are the same.</w:t>
      </w:r>
    </w:p>
    <w:p w14:paraId="52A6E8F8" w14:textId="77777777" w:rsidR="00AA3F8B" w:rsidRDefault="00AA3F8B" w:rsidP="00AA3F8B"/>
    <w:p w14:paraId="684460B0" w14:textId="77777777" w:rsidR="00AA3F8B" w:rsidRDefault="00AA3F8B" w:rsidP="00AA3F8B">
      <w:r>
        <w:t>If you want, I can also give you:</w:t>
      </w:r>
    </w:p>
    <w:p w14:paraId="223E1DAD" w14:textId="77777777" w:rsidR="00AA3F8B" w:rsidRDefault="00AA3F8B" w:rsidP="00AA3F8B">
      <w:r>
        <w:t>1. a **diagram of the `java.util.function` family**</w:t>
      </w:r>
    </w:p>
    <w:p w14:paraId="4405323D" w14:textId="77777777" w:rsidR="00AA3F8B" w:rsidRDefault="00AA3F8B" w:rsidP="00AA3F8B">
      <w:r>
        <w:t>2. **real-world examples for each interface**</w:t>
      </w:r>
    </w:p>
    <w:p w14:paraId="16653770" w14:textId="77777777" w:rsidR="00AA3F8B" w:rsidRDefault="00AA3F8B" w:rsidP="00AA3F8B">
      <w:r>
        <w:t>3. **Java 8 stream examples using each interface**</w:t>
      </w:r>
    </w:p>
    <w:p w14:paraId="7D339D42" w14:textId="2778ADD6" w:rsidR="00FD0AC3" w:rsidRDefault="00AA3F8B" w:rsidP="00AA2B3D">
      <w:r>
        <w:t>4. a **memory trick / mnemonic for interviews**</w:t>
      </w:r>
    </w:p>
    <w:p w14:paraId="41075E47" w14:textId="77777777" w:rsidR="00AA2B3D" w:rsidRDefault="00AA2B3D" w:rsidP="00AA2B3D"/>
    <w:p w14:paraId="1230897B" w14:textId="77777777" w:rsidR="00AA2B3D" w:rsidRDefault="00AA2B3D" w:rsidP="00AA2B3D"/>
    <w:p w14:paraId="680DE8CE" w14:textId="77777777" w:rsidR="00AA2B3D" w:rsidRDefault="00AA2B3D" w:rsidP="00AA2B3D"/>
    <w:p w14:paraId="0C56FBCA" w14:textId="77777777" w:rsidR="00AA2B3D" w:rsidRDefault="00AA2B3D" w:rsidP="00AA2B3D"/>
    <w:p w14:paraId="0A6FCF5A" w14:textId="77777777" w:rsidR="00AA2B3D" w:rsidRDefault="00AA2B3D" w:rsidP="00AA2B3D"/>
    <w:p w14:paraId="059E2AF4" w14:textId="77777777" w:rsidR="00AA2B3D" w:rsidRDefault="00AA2B3D" w:rsidP="00AA2B3D"/>
    <w:p w14:paraId="508ABB35" w14:textId="77777777" w:rsidR="00AA2B3D" w:rsidRDefault="00AA2B3D" w:rsidP="00AA2B3D"/>
    <w:p w14:paraId="6BDE84CE" w14:textId="77777777" w:rsidR="0008606F" w:rsidRDefault="0008606F" w:rsidP="0008606F">
      <w:pPr>
        <w:pStyle w:val="Heading1"/>
      </w:pPr>
    </w:p>
    <w:p w14:paraId="35F72CD4" w14:textId="77777777" w:rsidR="0008606F" w:rsidRPr="0008606F" w:rsidRDefault="0008606F" w:rsidP="0008606F"/>
    <w:p w14:paraId="20922811" w14:textId="59D56DB4" w:rsidR="00BE54A8" w:rsidRDefault="00D47F53" w:rsidP="00FC1FE3">
      <w:pPr>
        <w:pStyle w:val="Heading1"/>
        <w:numPr>
          <w:ilvl w:val="0"/>
          <w:numId w:val="13"/>
        </w:numPr>
        <w:jc w:val="center"/>
      </w:pPr>
      <w:bookmarkStart w:id="5" w:name="_Toc234595913"/>
      <w:r>
        <w:t>System Design Glossary</w:t>
      </w:r>
      <w:bookmarkEnd w:id="5"/>
    </w:p>
    <w:p w14:paraId="4C721690" w14:textId="77777777" w:rsidR="00D47F53" w:rsidRPr="00D47F53" w:rsidRDefault="00D47F53" w:rsidP="00D47F53"/>
    <w:p w14:paraId="092380E5" w14:textId="77777777" w:rsidR="00D47F53" w:rsidRDefault="00D47F53" w:rsidP="00D47F53">
      <w:r>
        <w:t>Below is a detailed **system design glossary** of the most common terms you will hear in interviews and real architecture discussions. I will group them by topic so the concepts are easier to remember.</w:t>
      </w:r>
    </w:p>
    <w:p w14:paraId="32147FDF" w14:textId="77777777" w:rsidR="00D47F53" w:rsidRDefault="00D47F53" w:rsidP="00D47F53"/>
    <w:p w14:paraId="577A6E12" w14:textId="77777777" w:rsidR="00D47F53" w:rsidRDefault="00D47F53" w:rsidP="00D47F53">
      <w:r>
        <w:t>---</w:t>
      </w:r>
    </w:p>
    <w:p w14:paraId="0EDD7D23" w14:textId="77777777" w:rsidR="00D47F53" w:rsidRDefault="00D47F53" w:rsidP="00D47F53"/>
    <w:p w14:paraId="62165DF6" w14:textId="77777777" w:rsidR="00D47F53" w:rsidRDefault="00D47F53" w:rsidP="00D47F53">
      <w:r>
        <w:t># 1. Scalability and Capacity</w:t>
      </w:r>
    </w:p>
    <w:p w14:paraId="0F1F93B1" w14:textId="77777777" w:rsidR="00D47F53" w:rsidRDefault="00D47F53" w:rsidP="00D47F53"/>
    <w:p w14:paraId="4971A14D" w14:textId="77777777" w:rsidR="00D47F53" w:rsidRDefault="00D47F53" w:rsidP="00D47F53">
      <w:r>
        <w:t>## Scalability</w:t>
      </w:r>
    </w:p>
    <w:p w14:paraId="2745E310" w14:textId="77777777" w:rsidR="00D47F53" w:rsidRDefault="00D47F53" w:rsidP="00D47F53">
      <w:r>
        <w:t>The ability of a system to handle more load by adding resources.</w:t>
      </w:r>
    </w:p>
    <w:p w14:paraId="3F24995B" w14:textId="77777777" w:rsidR="00D47F53" w:rsidRDefault="00D47F53" w:rsidP="00D47F53"/>
    <w:p w14:paraId="7A1C08E7" w14:textId="77777777" w:rsidR="00D47F53" w:rsidRDefault="00D47F53" w:rsidP="00D47F53">
      <w:r>
        <w:t>There are two main types:</w:t>
      </w:r>
    </w:p>
    <w:p w14:paraId="208E85BF" w14:textId="77777777" w:rsidR="00D47F53" w:rsidRDefault="00D47F53" w:rsidP="00D47F53">
      <w:r>
        <w:t>- **Vertical scaling**, making one machine bigger</w:t>
      </w:r>
    </w:p>
    <w:p w14:paraId="16ADC5BC" w14:textId="77777777" w:rsidR="00D47F53" w:rsidRDefault="00D47F53" w:rsidP="00D47F53">
      <w:r>
        <w:lastRenderedPageBreak/>
        <w:t>- **Horizontal scaling**, adding more machines</w:t>
      </w:r>
    </w:p>
    <w:p w14:paraId="23876C81" w14:textId="77777777" w:rsidR="00D47F53" w:rsidRDefault="00D47F53" w:rsidP="00D47F53"/>
    <w:p w14:paraId="1D5A54FA" w14:textId="77777777" w:rsidR="00D47F53" w:rsidRDefault="00D47F53" w:rsidP="00D47F53">
      <w:r>
        <w:t>Example: A web app scales horizontally by adding more app servers behind a load balancer.</w:t>
      </w:r>
    </w:p>
    <w:p w14:paraId="2D7AB292" w14:textId="77777777" w:rsidR="00D47F53" w:rsidRDefault="00D47F53" w:rsidP="00D47F53"/>
    <w:p w14:paraId="572143E9" w14:textId="77777777" w:rsidR="00D47F53" w:rsidRDefault="00D47F53" w:rsidP="00D47F53">
      <w:r>
        <w:t>## Throughput</w:t>
      </w:r>
    </w:p>
    <w:p w14:paraId="32371651" w14:textId="77777777" w:rsidR="00D47F53" w:rsidRDefault="00D47F53" w:rsidP="00D47F53">
      <w:r>
        <w:t>The amount of work a system can complete in a unit of time.</w:t>
      </w:r>
    </w:p>
    <w:p w14:paraId="065FDEA5" w14:textId="77777777" w:rsidR="00D47F53" w:rsidRDefault="00D47F53" w:rsidP="00D47F53"/>
    <w:p w14:paraId="26ED22C8" w14:textId="77777777" w:rsidR="00D47F53" w:rsidRDefault="00D47F53" w:rsidP="00D47F53">
      <w:r>
        <w:t>Example: 5,000 requests per second.</w:t>
      </w:r>
    </w:p>
    <w:p w14:paraId="725C0707" w14:textId="77777777" w:rsidR="00D47F53" w:rsidRDefault="00D47F53" w:rsidP="00D47F53"/>
    <w:p w14:paraId="4F869679" w14:textId="77777777" w:rsidR="00D47F53" w:rsidRDefault="00D47F53" w:rsidP="00D47F53">
      <w:r>
        <w:t>## Latency</w:t>
      </w:r>
    </w:p>
    <w:p w14:paraId="79476E67" w14:textId="77777777" w:rsidR="00D47F53" w:rsidRDefault="00D47F53" w:rsidP="00D47F53">
      <w:r>
        <w:t>The time it takes to complete one operation.</w:t>
      </w:r>
    </w:p>
    <w:p w14:paraId="44636C70" w14:textId="77777777" w:rsidR="00D47F53" w:rsidRDefault="00D47F53" w:rsidP="00D47F53"/>
    <w:p w14:paraId="3543EAD1" w14:textId="77777777" w:rsidR="00D47F53" w:rsidRDefault="00D47F53" w:rsidP="00D47F53">
      <w:r>
        <w:t>Example: A request takes 120 ms end to end.</w:t>
      </w:r>
    </w:p>
    <w:p w14:paraId="09941D82" w14:textId="77777777" w:rsidR="00D47F53" w:rsidRDefault="00D47F53" w:rsidP="00D47F53"/>
    <w:p w14:paraId="123CC5F1" w14:textId="77777777" w:rsidR="00D47F53" w:rsidRDefault="00D47F53" w:rsidP="00D47F53">
      <w:r>
        <w:t>## Bandwidth</w:t>
      </w:r>
    </w:p>
    <w:p w14:paraId="40826D7E" w14:textId="77777777" w:rsidR="00D47F53" w:rsidRDefault="00D47F53" w:rsidP="00D47F53">
      <w:r>
        <w:t>The maximum amount of data that can be transferred in a given time.</w:t>
      </w:r>
    </w:p>
    <w:p w14:paraId="66AF446D" w14:textId="77777777" w:rsidR="00D47F53" w:rsidRDefault="00D47F53" w:rsidP="00D47F53"/>
    <w:p w14:paraId="6CE0F8A4" w14:textId="77777777" w:rsidR="00D47F53" w:rsidRDefault="00D47F53" w:rsidP="00D47F53">
      <w:r>
        <w:t>Example: A network link can move 1 Gbps.</w:t>
      </w:r>
    </w:p>
    <w:p w14:paraId="0DAF8CC3" w14:textId="77777777" w:rsidR="00D47F53" w:rsidRDefault="00D47F53" w:rsidP="00D47F53"/>
    <w:p w14:paraId="22B7DEF2" w14:textId="77777777" w:rsidR="00D47F53" w:rsidRDefault="00D47F53" w:rsidP="00D47F53">
      <w:r>
        <w:t>## Capacity</w:t>
      </w:r>
    </w:p>
    <w:p w14:paraId="02F0B60C" w14:textId="77777777" w:rsidR="00D47F53" w:rsidRDefault="00D47F53" w:rsidP="00D47F53">
      <w:r>
        <w:t>The maximum load a system can support before performance becomes unacceptable.</w:t>
      </w:r>
    </w:p>
    <w:p w14:paraId="67848C73" w14:textId="77777777" w:rsidR="00D47F53" w:rsidRDefault="00D47F53" w:rsidP="00D47F53"/>
    <w:p w14:paraId="630D0A6B" w14:textId="77777777" w:rsidR="00D47F53" w:rsidRDefault="00D47F53" w:rsidP="00D47F53">
      <w:r>
        <w:lastRenderedPageBreak/>
        <w:t>Example: A database can handle 20,000 writes per second before slowing down.</w:t>
      </w:r>
    </w:p>
    <w:p w14:paraId="06559845" w14:textId="77777777" w:rsidR="00D47F53" w:rsidRDefault="00D47F53" w:rsidP="00D47F53"/>
    <w:p w14:paraId="1CBF4A0A" w14:textId="77777777" w:rsidR="00D47F53" w:rsidRDefault="00D47F53" w:rsidP="00D47F53">
      <w:r>
        <w:t>## Bottleneck</w:t>
      </w:r>
    </w:p>
    <w:p w14:paraId="7188133C" w14:textId="77777777" w:rsidR="00D47F53" w:rsidRDefault="00D47F53" w:rsidP="00D47F53">
      <w:r>
        <w:t>The slowest or most constrained part of the system that limits overall performance.</w:t>
      </w:r>
    </w:p>
    <w:p w14:paraId="0C56C815" w14:textId="77777777" w:rsidR="00D47F53" w:rsidRDefault="00D47F53" w:rsidP="00D47F53"/>
    <w:p w14:paraId="784674AA" w14:textId="77777777" w:rsidR="00D47F53" w:rsidRDefault="00D47F53" w:rsidP="00D47F53">
      <w:r>
        <w:t>Example: A single database becomes the bottleneck even though app servers scale well.</w:t>
      </w:r>
    </w:p>
    <w:p w14:paraId="41F68FF3" w14:textId="77777777" w:rsidR="00D47F53" w:rsidRDefault="00D47F53" w:rsidP="00D47F53"/>
    <w:p w14:paraId="2AFD3039" w14:textId="77777777" w:rsidR="00D47F53" w:rsidRDefault="00D47F53" w:rsidP="00D47F53">
      <w:r>
        <w:t>---</w:t>
      </w:r>
    </w:p>
    <w:p w14:paraId="4E2FD778" w14:textId="77777777" w:rsidR="00D47F53" w:rsidRDefault="00D47F53" w:rsidP="00D47F53"/>
    <w:p w14:paraId="1C69EB7D" w14:textId="77777777" w:rsidR="00D47F53" w:rsidRDefault="00D47F53" w:rsidP="00D47F53">
      <w:r>
        <w:t># 2. Availability and Reliability</w:t>
      </w:r>
    </w:p>
    <w:p w14:paraId="267BEC89" w14:textId="77777777" w:rsidR="00D47F53" w:rsidRDefault="00D47F53" w:rsidP="00D47F53"/>
    <w:p w14:paraId="7B2DFA3D" w14:textId="77777777" w:rsidR="00D47F53" w:rsidRDefault="00D47F53" w:rsidP="00D47F53">
      <w:r>
        <w:t>## Availability</w:t>
      </w:r>
    </w:p>
    <w:p w14:paraId="2DE5F863" w14:textId="77777777" w:rsidR="00D47F53" w:rsidRDefault="00D47F53" w:rsidP="00D47F53">
      <w:r>
        <w:t>The percentage of time a system is operational and accessible.</w:t>
      </w:r>
    </w:p>
    <w:p w14:paraId="6A76BC1D" w14:textId="77777777" w:rsidR="00D47F53" w:rsidRDefault="00D47F53" w:rsidP="00D47F53"/>
    <w:p w14:paraId="681B8FAE" w14:textId="77777777" w:rsidR="00D47F53" w:rsidRDefault="00D47F53" w:rsidP="00D47F53">
      <w:r>
        <w:t>Example: 99.9 percent uptime.</w:t>
      </w:r>
    </w:p>
    <w:p w14:paraId="0463FCAD" w14:textId="77777777" w:rsidR="00D47F53" w:rsidRDefault="00D47F53" w:rsidP="00D47F53"/>
    <w:p w14:paraId="0AE132FF" w14:textId="77777777" w:rsidR="00D47F53" w:rsidRDefault="00D47F53" w:rsidP="00D47F53">
      <w:r>
        <w:t>## Reliability</w:t>
      </w:r>
    </w:p>
    <w:p w14:paraId="7C6E1250" w14:textId="77777777" w:rsidR="00D47F53" w:rsidRDefault="00D47F53" w:rsidP="00D47F53">
      <w:r>
        <w:t>The ability of a system to function correctly over time, even when parts fail.</w:t>
      </w:r>
    </w:p>
    <w:p w14:paraId="25C17150" w14:textId="77777777" w:rsidR="00D47F53" w:rsidRDefault="00D47F53" w:rsidP="00D47F53"/>
    <w:p w14:paraId="0924D36C" w14:textId="77777777" w:rsidR="00D47F53" w:rsidRDefault="00D47F53" w:rsidP="00D47F53">
      <w:r>
        <w:t>Availability is about being up, reliability is about staying correct and healthy.</w:t>
      </w:r>
    </w:p>
    <w:p w14:paraId="64CF830A" w14:textId="77777777" w:rsidR="00D47F53" w:rsidRDefault="00D47F53" w:rsidP="00D47F53"/>
    <w:p w14:paraId="07E3084E" w14:textId="77777777" w:rsidR="00D47F53" w:rsidRDefault="00D47F53" w:rsidP="00D47F53">
      <w:r>
        <w:t>## Fault tolerance</w:t>
      </w:r>
    </w:p>
    <w:p w14:paraId="2BC23A81" w14:textId="77777777" w:rsidR="00D47F53" w:rsidRDefault="00D47F53" w:rsidP="00D47F53">
      <w:r>
        <w:t>The ability to keep working when components fail.</w:t>
      </w:r>
    </w:p>
    <w:p w14:paraId="554B3A1C" w14:textId="77777777" w:rsidR="00D47F53" w:rsidRDefault="00D47F53" w:rsidP="00D47F53"/>
    <w:p w14:paraId="42011671" w14:textId="77777777" w:rsidR="00D47F53" w:rsidRDefault="00D47F53" w:rsidP="00D47F53">
      <w:r>
        <w:t>Example: If one instance crashes, traffic shifts to another instance.</w:t>
      </w:r>
    </w:p>
    <w:p w14:paraId="3EC6D7D3" w14:textId="77777777" w:rsidR="00D47F53" w:rsidRDefault="00D47F53" w:rsidP="00D47F53"/>
    <w:p w14:paraId="6D528D45" w14:textId="77777777" w:rsidR="00D47F53" w:rsidRDefault="00D47F53" w:rsidP="00D47F53">
      <w:r>
        <w:t>## Graceful degradation</w:t>
      </w:r>
    </w:p>
    <w:p w14:paraId="1302852F" w14:textId="77777777" w:rsidR="00D47F53" w:rsidRDefault="00D47F53" w:rsidP="00D47F53">
      <w:r>
        <w:t>The system continues to work in a reduced mode when a dependency fails.</w:t>
      </w:r>
    </w:p>
    <w:p w14:paraId="62BC0BF4" w14:textId="77777777" w:rsidR="00D47F53" w:rsidRDefault="00D47F53" w:rsidP="00D47F53"/>
    <w:p w14:paraId="63236C1A" w14:textId="77777777" w:rsidR="00D47F53" w:rsidRDefault="00D47F53" w:rsidP="00D47F53">
      <w:r>
        <w:t>Example: If recommendations are down, the product page still loads without them.</w:t>
      </w:r>
    </w:p>
    <w:p w14:paraId="60F700D4" w14:textId="77777777" w:rsidR="00D47F53" w:rsidRDefault="00D47F53" w:rsidP="00D47F53"/>
    <w:p w14:paraId="7EE7A79E" w14:textId="77777777" w:rsidR="00D47F53" w:rsidRDefault="00D47F53" w:rsidP="00D47F53">
      <w:r>
        <w:t>## Redundancy</w:t>
      </w:r>
    </w:p>
    <w:p w14:paraId="18165A1A" w14:textId="77777777" w:rsidR="00D47F53" w:rsidRDefault="00D47F53" w:rsidP="00D47F53">
      <w:r>
        <w:t>Extra components that provide backup if one fails.</w:t>
      </w:r>
    </w:p>
    <w:p w14:paraId="2C8B5B1B" w14:textId="77777777" w:rsidR="00D47F53" w:rsidRDefault="00D47F53" w:rsidP="00D47F53"/>
    <w:p w14:paraId="7932F578" w14:textId="77777777" w:rsidR="00D47F53" w:rsidRDefault="00D47F53" w:rsidP="00D47F53">
      <w:r>
        <w:t>Example: Multiple servers, databases, or network links.</w:t>
      </w:r>
    </w:p>
    <w:p w14:paraId="32FFF48E" w14:textId="77777777" w:rsidR="00D47F53" w:rsidRDefault="00D47F53" w:rsidP="00D47F53"/>
    <w:p w14:paraId="2055BE16" w14:textId="77777777" w:rsidR="00D47F53" w:rsidRDefault="00D47F53" w:rsidP="00D47F53">
      <w:r>
        <w:t>## Single point of failure</w:t>
      </w:r>
    </w:p>
    <w:p w14:paraId="146A04F2" w14:textId="77777777" w:rsidR="00D47F53" w:rsidRDefault="00D47F53" w:rsidP="00D47F53">
      <w:r>
        <w:t>A component whose failure brings down the whole system.</w:t>
      </w:r>
    </w:p>
    <w:p w14:paraId="424C7F2C" w14:textId="77777777" w:rsidR="00D47F53" w:rsidRDefault="00D47F53" w:rsidP="00D47F53"/>
    <w:p w14:paraId="0BB78ADD" w14:textId="77777777" w:rsidR="00D47F53" w:rsidRDefault="00D47F53" w:rsidP="00D47F53">
      <w:r>
        <w:t>Example: One load balancer with no failover.</w:t>
      </w:r>
    </w:p>
    <w:p w14:paraId="1B56E587" w14:textId="77777777" w:rsidR="00D47F53" w:rsidRDefault="00D47F53" w:rsidP="00D47F53"/>
    <w:p w14:paraId="6FB02A15" w14:textId="77777777" w:rsidR="00D47F53" w:rsidRDefault="00D47F53" w:rsidP="00D47F53">
      <w:r>
        <w:t>## Failover</w:t>
      </w:r>
    </w:p>
    <w:p w14:paraId="544B50C1" w14:textId="77777777" w:rsidR="00D47F53" w:rsidRDefault="00D47F53" w:rsidP="00D47F53">
      <w:r>
        <w:lastRenderedPageBreak/>
        <w:t>Automatic switching to a backup component when the primary fails.</w:t>
      </w:r>
    </w:p>
    <w:p w14:paraId="6865CFF5" w14:textId="77777777" w:rsidR="00D47F53" w:rsidRDefault="00D47F53" w:rsidP="00D47F53"/>
    <w:p w14:paraId="24E7CDA9" w14:textId="77777777" w:rsidR="00D47F53" w:rsidRDefault="00D47F53" w:rsidP="00D47F53">
      <w:r>
        <w:t>Example: Traffic moves to a replica database after the main database fails.</w:t>
      </w:r>
    </w:p>
    <w:p w14:paraId="6BC99632" w14:textId="77777777" w:rsidR="00D47F53" w:rsidRDefault="00D47F53" w:rsidP="00D47F53"/>
    <w:p w14:paraId="2F93F925" w14:textId="77777777" w:rsidR="00D47F53" w:rsidRDefault="00D47F53" w:rsidP="00D47F53">
      <w:r>
        <w:t>---</w:t>
      </w:r>
    </w:p>
    <w:p w14:paraId="5AC9D961" w14:textId="77777777" w:rsidR="00D47F53" w:rsidRDefault="00D47F53" w:rsidP="00D47F53"/>
    <w:p w14:paraId="0CA54F62" w14:textId="77777777" w:rsidR="00D47F53" w:rsidRDefault="00D47F53" w:rsidP="00D47F53">
      <w:r>
        <w:t># 3. Data and Storage</w:t>
      </w:r>
    </w:p>
    <w:p w14:paraId="3CE320B8" w14:textId="77777777" w:rsidR="00D47F53" w:rsidRDefault="00D47F53" w:rsidP="00D47F53"/>
    <w:p w14:paraId="706AFC92" w14:textId="77777777" w:rsidR="00D47F53" w:rsidRDefault="00D47F53" w:rsidP="00D47F53">
      <w:r>
        <w:t>## Database</w:t>
      </w:r>
    </w:p>
    <w:p w14:paraId="5368630D" w14:textId="77777777" w:rsidR="00D47F53" w:rsidRDefault="00D47F53" w:rsidP="00D47F53">
      <w:r>
        <w:t>A system for storing and retrieving data.</w:t>
      </w:r>
    </w:p>
    <w:p w14:paraId="66ACC6DB" w14:textId="77777777" w:rsidR="00D47F53" w:rsidRDefault="00D47F53" w:rsidP="00D47F53"/>
    <w:p w14:paraId="0D55B74C" w14:textId="77777777" w:rsidR="00D47F53" w:rsidRDefault="00D47F53" w:rsidP="00D47F53">
      <w:r>
        <w:t>Types include:</w:t>
      </w:r>
    </w:p>
    <w:p w14:paraId="2C659C21" w14:textId="77777777" w:rsidR="00D47F53" w:rsidRDefault="00D47F53" w:rsidP="00D47F53">
      <w:r>
        <w:t>- relational</w:t>
      </w:r>
    </w:p>
    <w:p w14:paraId="51235655" w14:textId="77777777" w:rsidR="00D47F53" w:rsidRDefault="00D47F53" w:rsidP="00D47F53">
      <w:r>
        <w:t>- NoSQL</w:t>
      </w:r>
    </w:p>
    <w:p w14:paraId="53B3EB7F" w14:textId="77777777" w:rsidR="00D47F53" w:rsidRDefault="00D47F53" w:rsidP="00D47F53">
      <w:r>
        <w:t>- key-value</w:t>
      </w:r>
    </w:p>
    <w:p w14:paraId="385E4134" w14:textId="77777777" w:rsidR="00D47F53" w:rsidRDefault="00D47F53" w:rsidP="00D47F53">
      <w:r>
        <w:t>- document</w:t>
      </w:r>
    </w:p>
    <w:p w14:paraId="12F8281B" w14:textId="77777777" w:rsidR="00D47F53" w:rsidRDefault="00D47F53" w:rsidP="00D47F53">
      <w:r>
        <w:t>- column-family</w:t>
      </w:r>
    </w:p>
    <w:p w14:paraId="552760D5" w14:textId="77777777" w:rsidR="00D47F53" w:rsidRDefault="00D47F53" w:rsidP="00D47F53">
      <w:r>
        <w:t>- graph</w:t>
      </w:r>
    </w:p>
    <w:p w14:paraId="62BAC117" w14:textId="77777777" w:rsidR="00D47F53" w:rsidRDefault="00D47F53" w:rsidP="00D47F53"/>
    <w:p w14:paraId="318E76E8" w14:textId="77777777" w:rsidR="00D47F53" w:rsidRDefault="00D47F53" w:rsidP="00D47F53">
      <w:r>
        <w:t>## Schema</w:t>
      </w:r>
    </w:p>
    <w:p w14:paraId="41747D2B" w14:textId="77777777" w:rsidR="00D47F53" w:rsidRDefault="00D47F53" w:rsidP="00D47F53">
      <w:r>
        <w:t>The structure that defines how data is organized.</w:t>
      </w:r>
    </w:p>
    <w:p w14:paraId="2CF2C120" w14:textId="77777777" w:rsidR="00D47F53" w:rsidRDefault="00D47F53" w:rsidP="00D47F53"/>
    <w:p w14:paraId="77E7AEAE" w14:textId="77777777" w:rsidR="00D47F53" w:rsidRDefault="00D47F53" w:rsidP="00D47F53">
      <w:r>
        <w:lastRenderedPageBreak/>
        <w:t>In relational databases, schema is usually strict. In many NoSQL systems, it is more flexible.</w:t>
      </w:r>
    </w:p>
    <w:p w14:paraId="0E25430C" w14:textId="77777777" w:rsidR="00D47F53" w:rsidRDefault="00D47F53" w:rsidP="00D47F53"/>
    <w:p w14:paraId="4689E452" w14:textId="77777777" w:rsidR="00D47F53" w:rsidRDefault="00D47F53" w:rsidP="00D47F53">
      <w:r>
        <w:t>## Sharding</w:t>
      </w:r>
    </w:p>
    <w:p w14:paraId="33090A23" w14:textId="77777777" w:rsidR="00D47F53" w:rsidRDefault="00D47F53" w:rsidP="00D47F53">
      <w:r>
        <w:t>Splitting data across multiple databases or nodes.</w:t>
      </w:r>
    </w:p>
    <w:p w14:paraId="7CD6AD37" w14:textId="77777777" w:rsidR="00D47F53" w:rsidRDefault="00D47F53" w:rsidP="00D47F53"/>
    <w:p w14:paraId="52C00247" w14:textId="77777777" w:rsidR="00D47F53" w:rsidRDefault="00D47F53" w:rsidP="00D47F53">
      <w:r>
        <w:t>Example: Users 1 to 1 million on shard A, users 1,000,001 to 2 million on shard B.</w:t>
      </w:r>
    </w:p>
    <w:p w14:paraId="2B243BD4" w14:textId="77777777" w:rsidR="00D47F53" w:rsidRDefault="00D47F53" w:rsidP="00D47F53"/>
    <w:p w14:paraId="28180C48" w14:textId="77777777" w:rsidR="00D47F53" w:rsidRDefault="00D47F53" w:rsidP="00D47F53">
      <w:r>
        <w:t>## Partitioning</w:t>
      </w:r>
    </w:p>
    <w:p w14:paraId="3D9BFEF2" w14:textId="77777777" w:rsidR="00D47F53" w:rsidRDefault="00D47F53" w:rsidP="00D47F53">
      <w:r>
        <w:t>Dividing data into smaller pieces so it can be managed more efficiently.</w:t>
      </w:r>
    </w:p>
    <w:p w14:paraId="24906D1F" w14:textId="77777777" w:rsidR="00D47F53" w:rsidRDefault="00D47F53" w:rsidP="00D47F53"/>
    <w:p w14:paraId="53B7049E" w14:textId="77777777" w:rsidR="00D47F53" w:rsidRDefault="00D47F53" w:rsidP="00D47F53">
      <w:r>
        <w:t>Sharding is a form of partitioning across servers.</w:t>
      </w:r>
    </w:p>
    <w:p w14:paraId="2F3910BE" w14:textId="77777777" w:rsidR="00D47F53" w:rsidRDefault="00D47F53" w:rsidP="00D47F53"/>
    <w:p w14:paraId="3B441FB7" w14:textId="77777777" w:rsidR="00D47F53" w:rsidRDefault="00D47F53" w:rsidP="00D47F53">
      <w:r>
        <w:t>## Replication</w:t>
      </w:r>
    </w:p>
    <w:p w14:paraId="3F818F64" w14:textId="77777777" w:rsidR="00D47F53" w:rsidRDefault="00D47F53" w:rsidP="00D47F53">
      <w:r>
        <w:t>Keeping copies of data in multiple locations.</w:t>
      </w:r>
    </w:p>
    <w:p w14:paraId="6866B5FC" w14:textId="77777777" w:rsidR="00D47F53" w:rsidRDefault="00D47F53" w:rsidP="00D47F53"/>
    <w:p w14:paraId="47606966" w14:textId="77777777" w:rsidR="00D47F53" w:rsidRDefault="00D47F53" w:rsidP="00D47F53">
      <w:r>
        <w:t>Example: One primary database and two replicas.</w:t>
      </w:r>
    </w:p>
    <w:p w14:paraId="58B85AA0" w14:textId="77777777" w:rsidR="00D47F53" w:rsidRDefault="00D47F53" w:rsidP="00D47F53"/>
    <w:p w14:paraId="33798D88" w14:textId="77777777" w:rsidR="00D47F53" w:rsidRDefault="00D47F53" w:rsidP="00D47F53">
      <w:r>
        <w:t>## Consistency</w:t>
      </w:r>
    </w:p>
    <w:p w14:paraId="59377957" w14:textId="77777777" w:rsidR="00D47F53" w:rsidRDefault="00D47F53" w:rsidP="00D47F53">
      <w:r>
        <w:t>Whether every read sees the latest write.</w:t>
      </w:r>
    </w:p>
    <w:p w14:paraId="4036DDC4" w14:textId="77777777" w:rsidR="00D47F53" w:rsidRDefault="00D47F53" w:rsidP="00D47F53"/>
    <w:p w14:paraId="13E675E8" w14:textId="77777777" w:rsidR="00D47F53" w:rsidRDefault="00D47F53" w:rsidP="00D47F53">
      <w:r>
        <w:t>Consistency can range from strong to eventual.</w:t>
      </w:r>
    </w:p>
    <w:p w14:paraId="0B46069F" w14:textId="77777777" w:rsidR="00D47F53" w:rsidRDefault="00D47F53" w:rsidP="00D47F53"/>
    <w:p w14:paraId="1878C43A" w14:textId="77777777" w:rsidR="00D47F53" w:rsidRDefault="00D47F53" w:rsidP="00D47F53">
      <w:r>
        <w:lastRenderedPageBreak/>
        <w:t>## Eventual consistency</w:t>
      </w:r>
    </w:p>
    <w:p w14:paraId="6C0C9CF7" w14:textId="77777777" w:rsidR="00D47F53" w:rsidRDefault="00D47F53" w:rsidP="00D47F53">
      <w:r>
        <w:t>If no new updates happen, all replicas will eventually converge to the same value.</w:t>
      </w:r>
    </w:p>
    <w:p w14:paraId="3AEE9CE7" w14:textId="77777777" w:rsidR="00D47F53" w:rsidRDefault="00D47F53" w:rsidP="00D47F53"/>
    <w:p w14:paraId="6F06166B" w14:textId="77777777" w:rsidR="00D47F53" w:rsidRDefault="00D47F53" w:rsidP="00D47F53">
      <w:r>
        <w:t>Common in distributed systems where availability and scalability are prioritized.</w:t>
      </w:r>
    </w:p>
    <w:p w14:paraId="5796F22B" w14:textId="77777777" w:rsidR="00D47F53" w:rsidRDefault="00D47F53" w:rsidP="00D47F53"/>
    <w:p w14:paraId="54D539A8" w14:textId="77777777" w:rsidR="00D47F53" w:rsidRDefault="00D47F53" w:rsidP="00D47F53">
      <w:r>
        <w:t>## Strong consistency</w:t>
      </w:r>
    </w:p>
    <w:p w14:paraId="1311BA4D" w14:textId="77777777" w:rsidR="00D47F53" w:rsidRDefault="00D47F53" w:rsidP="00D47F53">
      <w:r>
        <w:t>A read always sees the latest committed write.</w:t>
      </w:r>
    </w:p>
    <w:p w14:paraId="2A24CE67" w14:textId="77777777" w:rsidR="00D47F53" w:rsidRDefault="00D47F53" w:rsidP="00D47F53"/>
    <w:p w14:paraId="610F0242" w14:textId="77777777" w:rsidR="00D47F53" w:rsidRDefault="00D47F53" w:rsidP="00D47F53">
      <w:r>
        <w:t>## ACID</w:t>
      </w:r>
    </w:p>
    <w:p w14:paraId="17D68AB3" w14:textId="77777777" w:rsidR="00D47F53" w:rsidRDefault="00D47F53" w:rsidP="00D47F53">
      <w:r>
        <w:t>A set of properties for reliable transactions:</w:t>
      </w:r>
    </w:p>
    <w:p w14:paraId="1C93BE03" w14:textId="77777777" w:rsidR="00D47F53" w:rsidRDefault="00D47F53" w:rsidP="00D47F53">
      <w:r>
        <w:t>- **Atomicity**</w:t>
      </w:r>
    </w:p>
    <w:p w14:paraId="6AED296B" w14:textId="77777777" w:rsidR="00D47F53" w:rsidRDefault="00D47F53" w:rsidP="00D47F53">
      <w:r>
        <w:t>- **Consistency**</w:t>
      </w:r>
    </w:p>
    <w:p w14:paraId="275ACDC8" w14:textId="77777777" w:rsidR="00D47F53" w:rsidRDefault="00D47F53" w:rsidP="00D47F53">
      <w:r>
        <w:t>- **Isolation**</w:t>
      </w:r>
    </w:p>
    <w:p w14:paraId="61953850" w14:textId="77777777" w:rsidR="00D47F53" w:rsidRDefault="00D47F53" w:rsidP="00D47F53">
      <w:r>
        <w:t>- **Durability**</w:t>
      </w:r>
    </w:p>
    <w:p w14:paraId="349E39EB" w14:textId="77777777" w:rsidR="00D47F53" w:rsidRDefault="00D47F53" w:rsidP="00D47F53"/>
    <w:p w14:paraId="3520B294" w14:textId="77777777" w:rsidR="00D47F53" w:rsidRDefault="00D47F53" w:rsidP="00D47F53">
      <w:r>
        <w:t>## CAP theorem</w:t>
      </w:r>
    </w:p>
    <w:p w14:paraId="426FB92C" w14:textId="77777777" w:rsidR="00D47F53" w:rsidRDefault="00D47F53" w:rsidP="00D47F53">
      <w:r>
        <w:t>A distributed system cannot simultaneously guarantee all three:</w:t>
      </w:r>
    </w:p>
    <w:p w14:paraId="531FABEB" w14:textId="77777777" w:rsidR="00D47F53" w:rsidRDefault="00D47F53" w:rsidP="00D47F53">
      <w:r>
        <w:t>- **Consistency**</w:t>
      </w:r>
    </w:p>
    <w:p w14:paraId="01133589" w14:textId="77777777" w:rsidR="00D47F53" w:rsidRDefault="00D47F53" w:rsidP="00D47F53">
      <w:r>
        <w:t>- **Availability**</w:t>
      </w:r>
    </w:p>
    <w:p w14:paraId="58F9701B" w14:textId="77777777" w:rsidR="00D47F53" w:rsidRDefault="00D47F53" w:rsidP="00D47F53">
      <w:r>
        <w:t>- **Partition tolerance**</w:t>
      </w:r>
    </w:p>
    <w:p w14:paraId="744EA382" w14:textId="77777777" w:rsidR="00D47F53" w:rsidRDefault="00D47F53" w:rsidP="00D47F53"/>
    <w:p w14:paraId="07E3A685" w14:textId="77777777" w:rsidR="00D47F53" w:rsidRDefault="00D47F53" w:rsidP="00D47F53">
      <w:r>
        <w:t>In practice, partition tolerance is required, so systems trade off between consistency and availability.</w:t>
      </w:r>
    </w:p>
    <w:p w14:paraId="4377EC32" w14:textId="77777777" w:rsidR="00D47F53" w:rsidRDefault="00D47F53" w:rsidP="00D47F53"/>
    <w:p w14:paraId="6AAD16A0" w14:textId="77777777" w:rsidR="00D47F53" w:rsidRDefault="00D47F53" w:rsidP="00D47F53">
      <w:r>
        <w:t>---</w:t>
      </w:r>
    </w:p>
    <w:p w14:paraId="0D49D783" w14:textId="77777777" w:rsidR="00D47F53" w:rsidRDefault="00D47F53" w:rsidP="00D47F53"/>
    <w:p w14:paraId="64DD78D5" w14:textId="77777777" w:rsidR="00D47F53" w:rsidRDefault="00D47F53" w:rsidP="00D47F53">
      <w:r>
        <w:t># 4. Caching</w:t>
      </w:r>
    </w:p>
    <w:p w14:paraId="1F715EB8" w14:textId="77777777" w:rsidR="00D47F53" w:rsidRDefault="00D47F53" w:rsidP="00D47F53"/>
    <w:p w14:paraId="5B4B7C6D" w14:textId="77777777" w:rsidR="00D47F53" w:rsidRDefault="00D47F53" w:rsidP="00D47F53">
      <w:r>
        <w:t>## Cache</w:t>
      </w:r>
    </w:p>
    <w:p w14:paraId="79F15BA7" w14:textId="77777777" w:rsidR="00D47F53" w:rsidRDefault="00D47F53" w:rsidP="00D47F53">
      <w:r>
        <w:t>A faster temporary storage layer that holds frequently accessed data.</w:t>
      </w:r>
    </w:p>
    <w:p w14:paraId="3B5611C0" w14:textId="77777777" w:rsidR="00D47F53" w:rsidRDefault="00D47F53" w:rsidP="00D47F53"/>
    <w:p w14:paraId="6FF3C4CB" w14:textId="77777777" w:rsidR="00D47F53" w:rsidRDefault="00D47F53" w:rsidP="00D47F53">
      <w:r>
        <w:t>Example: Redis storing user session data.</w:t>
      </w:r>
    </w:p>
    <w:p w14:paraId="75D19BF9" w14:textId="77777777" w:rsidR="00D47F53" w:rsidRDefault="00D47F53" w:rsidP="00D47F53"/>
    <w:p w14:paraId="0559A5F5" w14:textId="77777777" w:rsidR="00D47F53" w:rsidRDefault="00D47F53" w:rsidP="00D47F53">
      <w:r>
        <w:t>## Cache hit</w:t>
      </w:r>
    </w:p>
    <w:p w14:paraId="5B405D47" w14:textId="77777777" w:rsidR="00D47F53" w:rsidRDefault="00D47F53" w:rsidP="00D47F53">
      <w:r>
        <w:t>The requested data is found in cache.</w:t>
      </w:r>
    </w:p>
    <w:p w14:paraId="4F474C40" w14:textId="77777777" w:rsidR="00D47F53" w:rsidRDefault="00D47F53" w:rsidP="00D47F53"/>
    <w:p w14:paraId="7D451CD2" w14:textId="77777777" w:rsidR="00D47F53" w:rsidRDefault="00D47F53" w:rsidP="00D47F53">
      <w:r>
        <w:t>## Cache miss</w:t>
      </w:r>
    </w:p>
    <w:p w14:paraId="5F6FA1DE" w14:textId="77777777" w:rsidR="00D47F53" w:rsidRDefault="00D47F53" w:rsidP="00D47F53">
      <w:r>
        <w:t>The requested data is not in cache, so the system fetches it from a slower source.</w:t>
      </w:r>
    </w:p>
    <w:p w14:paraId="58A1ABF8" w14:textId="77777777" w:rsidR="00D47F53" w:rsidRDefault="00D47F53" w:rsidP="00D47F53"/>
    <w:p w14:paraId="4D4F3FA1" w14:textId="77777777" w:rsidR="00D47F53" w:rsidRDefault="00D47F53" w:rsidP="00D47F53">
      <w:r>
        <w:t>## Cache invalidation</w:t>
      </w:r>
    </w:p>
    <w:p w14:paraId="7448EAF6" w14:textId="77777777" w:rsidR="00D47F53" w:rsidRDefault="00D47F53" w:rsidP="00D47F53">
      <w:r>
        <w:t>Removing stale data from cache.</w:t>
      </w:r>
    </w:p>
    <w:p w14:paraId="2C6AD9A7" w14:textId="77777777" w:rsidR="00D47F53" w:rsidRDefault="00D47F53" w:rsidP="00D47F53"/>
    <w:p w14:paraId="1A2C9FEE" w14:textId="77777777" w:rsidR="00D47F53" w:rsidRDefault="00D47F53" w:rsidP="00D47F53">
      <w:r>
        <w:t>This is one of the hardest problems in system design.</w:t>
      </w:r>
    </w:p>
    <w:p w14:paraId="3D003325" w14:textId="77777777" w:rsidR="00D47F53" w:rsidRDefault="00D47F53" w:rsidP="00D47F53"/>
    <w:p w14:paraId="4BB6E96F" w14:textId="77777777" w:rsidR="00D47F53" w:rsidRDefault="00D47F53" w:rsidP="00D47F53">
      <w:r>
        <w:t>## TTL</w:t>
      </w:r>
    </w:p>
    <w:p w14:paraId="43261CBE" w14:textId="77777777" w:rsidR="00D47F53" w:rsidRDefault="00D47F53" w:rsidP="00D47F53">
      <w:r>
        <w:lastRenderedPageBreak/>
        <w:t>Time to live. Cached data expires automatically after a certain time.</w:t>
      </w:r>
    </w:p>
    <w:p w14:paraId="28298190" w14:textId="77777777" w:rsidR="00D47F53" w:rsidRDefault="00D47F53" w:rsidP="00D47F53"/>
    <w:p w14:paraId="5B5C314D" w14:textId="77777777" w:rsidR="00D47F53" w:rsidRDefault="00D47F53" w:rsidP="00D47F53">
      <w:r>
        <w:t>## Write-through cache</w:t>
      </w:r>
    </w:p>
    <w:p w14:paraId="7ADC3574" w14:textId="77777777" w:rsidR="00D47F53" w:rsidRDefault="00D47F53" w:rsidP="00D47F53">
      <w:r>
        <w:t>Writes go to the cache and the database at the same time.</w:t>
      </w:r>
    </w:p>
    <w:p w14:paraId="6CFBA537" w14:textId="77777777" w:rsidR="00D47F53" w:rsidRDefault="00D47F53" w:rsidP="00D47F53"/>
    <w:p w14:paraId="0CFE1569" w14:textId="77777777" w:rsidR="00D47F53" w:rsidRDefault="00D47F53" w:rsidP="00D47F53">
      <w:r>
        <w:t>## Write-back cache</w:t>
      </w:r>
    </w:p>
    <w:p w14:paraId="0A881C50" w14:textId="77777777" w:rsidR="00D47F53" w:rsidRDefault="00D47F53" w:rsidP="00D47F53">
      <w:r>
        <w:t>Writes go to cache first, and are persisted to the database later.</w:t>
      </w:r>
    </w:p>
    <w:p w14:paraId="22B2E143" w14:textId="77777777" w:rsidR="00D47F53" w:rsidRDefault="00D47F53" w:rsidP="00D47F53"/>
    <w:p w14:paraId="437883A8" w14:textId="77777777" w:rsidR="00D47F53" w:rsidRDefault="00D47F53" w:rsidP="00D47F53">
      <w:r>
        <w:t>## Cache-aside</w:t>
      </w:r>
    </w:p>
    <w:p w14:paraId="015FA657" w14:textId="77777777" w:rsidR="00D47F53" w:rsidRDefault="00D47F53" w:rsidP="00D47F53">
      <w:r>
        <w:t>The application checks cache first, then loads from database if needed, and writes back into cache.</w:t>
      </w:r>
    </w:p>
    <w:p w14:paraId="4D7D1712" w14:textId="77777777" w:rsidR="00D47F53" w:rsidRDefault="00D47F53" w:rsidP="00D47F53"/>
    <w:p w14:paraId="52EAE19C" w14:textId="77777777" w:rsidR="00D47F53" w:rsidRDefault="00D47F53" w:rsidP="00D47F53">
      <w:r>
        <w:t>This is the most common pattern.</w:t>
      </w:r>
    </w:p>
    <w:p w14:paraId="17DDFB56" w14:textId="77777777" w:rsidR="00D47F53" w:rsidRDefault="00D47F53" w:rsidP="00D47F53"/>
    <w:p w14:paraId="39FFC7AB" w14:textId="77777777" w:rsidR="00D47F53" w:rsidRDefault="00D47F53" w:rsidP="00D47F53">
      <w:r>
        <w:t>---</w:t>
      </w:r>
    </w:p>
    <w:p w14:paraId="249BB228" w14:textId="77777777" w:rsidR="00D47F53" w:rsidRDefault="00D47F53" w:rsidP="00D47F53"/>
    <w:p w14:paraId="040E6381" w14:textId="77777777" w:rsidR="00D47F53" w:rsidRDefault="00D47F53" w:rsidP="00D47F53">
      <w:r>
        <w:t># 5. Load Balancing and Routing</w:t>
      </w:r>
    </w:p>
    <w:p w14:paraId="370BFD77" w14:textId="77777777" w:rsidR="00D47F53" w:rsidRDefault="00D47F53" w:rsidP="00D47F53"/>
    <w:p w14:paraId="6207A182" w14:textId="77777777" w:rsidR="00D47F53" w:rsidRDefault="00D47F53" w:rsidP="00D47F53">
      <w:r>
        <w:t>## Load balancer</w:t>
      </w:r>
    </w:p>
    <w:p w14:paraId="59CBEBEA" w14:textId="77777777" w:rsidR="00D47F53" w:rsidRDefault="00D47F53" w:rsidP="00D47F53">
      <w:r>
        <w:t>A component that distributes traffic across multiple servers.</w:t>
      </w:r>
    </w:p>
    <w:p w14:paraId="7F265B3A" w14:textId="77777777" w:rsidR="00D47F53" w:rsidRDefault="00D47F53" w:rsidP="00D47F53"/>
    <w:p w14:paraId="7D86BD7F" w14:textId="77777777" w:rsidR="00D47F53" w:rsidRDefault="00D47F53" w:rsidP="00D47F53">
      <w:r>
        <w:t>Example: Send requests to one of many API servers.</w:t>
      </w:r>
    </w:p>
    <w:p w14:paraId="3520B40A" w14:textId="77777777" w:rsidR="00D47F53" w:rsidRDefault="00D47F53" w:rsidP="00D47F53"/>
    <w:p w14:paraId="42A7A3B2" w14:textId="77777777" w:rsidR="00D47F53" w:rsidRDefault="00D47F53" w:rsidP="00D47F53">
      <w:r>
        <w:t>## Round-robin</w:t>
      </w:r>
    </w:p>
    <w:p w14:paraId="343FC91E" w14:textId="77777777" w:rsidR="00D47F53" w:rsidRDefault="00D47F53" w:rsidP="00D47F53">
      <w:r>
        <w:lastRenderedPageBreak/>
        <w:t>A load balancing strategy where requests are distributed in turn across servers.</w:t>
      </w:r>
    </w:p>
    <w:p w14:paraId="0E135B7E" w14:textId="77777777" w:rsidR="00D47F53" w:rsidRDefault="00D47F53" w:rsidP="00D47F53"/>
    <w:p w14:paraId="17A9B137" w14:textId="77777777" w:rsidR="00D47F53" w:rsidRDefault="00D47F53" w:rsidP="00D47F53">
      <w:r>
        <w:t>## Least connections</w:t>
      </w:r>
    </w:p>
    <w:p w14:paraId="6400468C" w14:textId="77777777" w:rsidR="00D47F53" w:rsidRDefault="00D47F53" w:rsidP="00D47F53">
      <w:r>
        <w:t>Requests go to the server with the fewest active connections.</w:t>
      </w:r>
    </w:p>
    <w:p w14:paraId="799F5235" w14:textId="77777777" w:rsidR="00D47F53" w:rsidRDefault="00D47F53" w:rsidP="00D47F53"/>
    <w:p w14:paraId="7021A3ED" w14:textId="77777777" w:rsidR="00D47F53" w:rsidRDefault="00D47F53" w:rsidP="00D47F53">
      <w:r>
        <w:t>## Health check</w:t>
      </w:r>
    </w:p>
    <w:p w14:paraId="559AB1DC" w14:textId="77777777" w:rsidR="00D47F53" w:rsidRDefault="00D47F53" w:rsidP="00D47F53">
      <w:r>
        <w:t>A mechanism to verify whether a service instance is healthy.</w:t>
      </w:r>
    </w:p>
    <w:p w14:paraId="2AA61B04" w14:textId="77777777" w:rsidR="00D47F53" w:rsidRDefault="00D47F53" w:rsidP="00D47F53"/>
    <w:p w14:paraId="416736FA" w14:textId="77777777" w:rsidR="00D47F53" w:rsidRDefault="00D47F53" w:rsidP="00D47F53">
      <w:r>
        <w:t>## Reverse proxy</w:t>
      </w:r>
    </w:p>
    <w:p w14:paraId="2FB4FC73" w14:textId="77777777" w:rsidR="00D47F53" w:rsidRDefault="00D47F53" w:rsidP="00D47F53">
      <w:r>
        <w:t>A proxy that sits in front of servers and forwards client requests to them.</w:t>
      </w:r>
    </w:p>
    <w:p w14:paraId="4D458345" w14:textId="77777777" w:rsidR="00D47F53" w:rsidRDefault="00D47F53" w:rsidP="00D47F53"/>
    <w:p w14:paraId="7EC9D072" w14:textId="77777777" w:rsidR="00D47F53" w:rsidRDefault="00D47F53" w:rsidP="00D47F53">
      <w:r>
        <w:t>## API gateway</w:t>
      </w:r>
    </w:p>
    <w:p w14:paraId="1F4E9236" w14:textId="77777777" w:rsidR="00D47F53" w:rsidRDefault="00D47F53" w:rsidP="00D47F53">
      <w:r>
        <w:t>A single entry point for client requests that handles routing, auth, throttling, and aggregation.</w:t>
      </w:r>
    </w:p>
    <w:p w14:paraId="244BF191" w14:textId="77777777" w:rsidR="00D47F53" w:rsidRDefault="00D47F53" w:rsidP="00D47F53"/>
    <w:p w14:paraId="107F1A40" w14:textId="77777777" w:rsidR="00D47F53" w:rsidRDefault="00D47F53" w:rsidP="00D47F53">
      <w:r>
        <w:t>---</w:t>
      </w:r>
    </w:p>
    <w:p w14:paraId="771EC32B" w14:textId="77777777" w:rsidR="00D47F53" w:rsidRDefault="00D47F53" w:rsidP="00D47F53"/>
    <w:p w14:paraId="7232321E" w14:textId="77777777" w:rsidR="00D47F53" w:rsidRDefault="00D47F53" w:rsidP="00D47F53">
      <w:r>
        <w:t># 6. Messaging and Async Systems</w:t>
      </w:r>
    </w:p>
    <w:p w14:paraId="0AB99F83" w14:textId="77777777" w:rsidR="00D47F53" w:rsidRDefault="00D47F53" w:rsidP="00D47F53"/>
    <w:p w14:paraId="0E292CC0" w14:textId="77777777" w:rsidR="00D47F53" w:rsidRDefault="00D47F53" w:rsidP="00D47F53">
      <w:r>
        <w:t>## Message queue</w:t>
      </w:r>
    </w:p>
    <w:p w14:paraId="5CA67227" w14:textId="77777777" w:rsidR="00D47F53" w:rsidRDefault="00D47F53" w:rsidP="00D47F53">
      <w:r>
        <w:t>A system where producers send messages and consumers process them asynchronously.</w:t>
      </w:r>
    </w:p>
    <w:p w14:paraId="7876290B" w14:textId="77777777" w:rsidR="00D47F53" w:rsidRDefault="00D47F53" w:rsidP="00D47F53"/>
    <w:p w14:paraId="681173E5" w14:textId="77777777" w:rsidR="00D47F53" w:rsidRDefault="00D47F53" w:rsidP="00D47F53">
      <w:r>
        <w:lastRenderedPageBreak/>
        <w:t>Examples:</w:t>
      </w:r>
    </w:p>
    <w:p w14:paraId="0097FD6C" w14:textId="77777777" w:rsidR="00D47F53" w:rsidRDefault="00D47F53" w:rsidP="00D47F53">
      <w:r>
        <w:t>- RabbitMQ</w:t>
      </w:r>
    </w:p>
    <w:p w14:paraId="61E1DAEB" w14:textId="77777777" w:rsidR="00D47F53" w:rsidRDefault="00D47F53" w:rsidP="00D47F53">
      <w:r>
        <w:t>- SQS</w:t>
      </w:r>
    </w:p>
    <w:p w14:paraId="30985C8A" w14:textId="77777777" w:rsidR="00D47F53" w:rsidRDefault="00D47F53" w:rsidP="00D47F53">
      <w:r>
        <w:t>- Kafka in some use cases</w:t>
      </w:r>
    </w:p>
    <w:p w14:paraId="6022E00A" w14:textId="77777777" w:rsidR="00D47F53" w:rsidRDefault="00D47F53" w:rsidP="00D47F53"/>
    <w:p w14:paraId="34F9CB88" w14:textId="77777777" w:rsidR="00D47F53" w:rsidRDefault="00D47F53" w:rsidP="00D47F53">
      <w:r>
        <w:t>## Producer</w:t>
      </w:r>
    </w:p>
    <w:p w14:paraId="6E01E975" w14:textId="77777777" w:rsidR="00D47F53" w:rsidRDefault="00D47F53" w:rsidP="00D47F53">
      <w:r>
        <w:t>The service that sends a message.</w:t>
      </w:r>
    </w:p>
    <w:p w14:paraId="5A663187" w14:textId="77777777" w:rsidR="00D47F53" w:rsidRDefault="00D47F53" w:rsidP="00D47F53"/>
    <w:p w14:paraId="1D86E3FB" w14:textId="77777777" w:rsidR="00D47F53" w:rsidRDefault="00D47F53" w:rsidP="00D47F53">
      <w:r>
        <w:t>## Consumer</w:t>
      </w:r>
    </w:p>
    <w:p w14:paraId="5AE4E927" w14:textId="77777777" w:rsidR="00D47F53" w:rsidRDefault="00D47F53" w:rsidP="00D47F53">
      <w:r>
        <w:t>The service that reads and processes the message.</w:t>
      </w:r>
    </w:p>
    <w:p w14:paraId="1AD15643" w14:textId="77777777" w:rsidR="00D47F53" w:rsidRDefault="00D47F53" w:rsidP="00D47F53"/>
    <w:p w14:paraId="6BE6FAB0" w14:textId="77777777" w:rsidR="00D47F53" w:rsidRDefault="00D47F53" w:rsidP="00D47F53">
      <w:r>
        <w:t>## Pub-sub</w:t>
      </w:r>
    </w:p>
    <w:p w14:paraId="172C348A" w14:textId="77777777" w:rsidR="00D47F53" w:rsidRDefault="00D47F53" w:rsidP="00D47F53">
      <w:r>
        <w:t>Publish-subscribe. One producer publishes an event, and many subscribers can consume it.</w:t>
      </w:r>
    </w:p>
    <w:p w14:paraId="15E85CB0" w14:textId="77777777" w:rsidR="00D47F53" w:rsidRDefault="00D47F53" w:rsidP="00D47F53"/>
    <w:p w14:paraId="0E389B84" w14:textId="77777777" w:rsidR="00D47F53" w:rsidRDefault="00D47F53" w:rsidP="00D47F53">
      <w:r>
        <w:t>## Event</w:t>
      </w:r>
    </w:p>
    <w:p w14:paraId="2CB2C6AF" w14:textId="77777777" w:rsidR="00D47F53" w:rsidRDefault="00D47F53" w:rsidP="00D47F53">
      <w:r>
        <w:t>A fact that something happened.</w:t>
      </w:r>
    </w:p>
    <w:p w14:paraId="617CF619" w14:textId="77777777" w:rsidR="00D47F53" w:rsidRDefault="00D47F53" w:rsidP="00D47F53"/>
    <w:p w14:paraId="11FA04B6" w14:textId="77777777" w:rsidR="00D47F53" w:rsidRDefault="00D47F53" w:rsidP="00D47F53">
      <w:r>
        <w:t>Example: `OrderCreated`.</w:t>
      </w:r>
    </w:p>
    <w:p w14:paraId="3F93759C" w14:textId="77777777" w:rsidR="00D47F53" w:rsidRDefault="00D47F53" w:rsidP="00D47F53"/>
    <w:p w14:paraId="1713C40E" w14:textId="77777777" w:rsidR="00D47F53" w:rsidRDefault="00D47F53" w:rsidP="00D47F53">
      <w:r>
        <w:t>## Queue</w:t>
      </w:r>
    </w:p>
    <w:p w14:paraId="6C551384" w14:textId="77777777" w:rsidR="00D47F53" w:rsidRDefault="00D47F53" w:rsidP="00D47F53">
      <w:r>
        <w:t>A structure where messages are processed in order, usually by one or more consumers.</w:t>
      </w:r>
    </w:p>
    <w:p w14:paraId="16DAA545" w14:textId="77777777" w:rsidR="00D47F53" w:rsidRDefault="00D47F53" w:rsidP="00D47F53"/>
    <w:p w14:paraId="5D02F459" w14:textId="77777777" w:rsidR="00D47F53" w:rsidRDefault="00D47F53" w:rsidP="00D47F53">
      <w:r>
        <w:t>## Dead letter queue</w:t>
      </w:r>
    </w:p>
    <w:p w14:paraId="5564E195" w14:textId="77777777" w:rsidR="00D47F53" w:rsidRDefault="00D47F53" w:rsidP="00D47F53">
      <w:r>
        <w:lastRenderedPageBreak/>
        <w:t>A place where messages go if they cannot be processed successfully after retries.</w:t>
      </w:r>
    </w:p>
    <w:p w14:paraId="1A2EF682" w14:textId="77777777" w:rsidR="00D47F53" w:rsidRDefault="00D47F53" w:rsidP="00D47F53"/>
    <w:p w14:paraId="16B3A9DA" w14:textId="77777777" w:rsidR="00D47F53" w:rsidRDefault="00D47F53" w:rsidP="00D47F53">
      <w:r>
        <w:t>## Backpressure</w:t>
      </w:r>
    </w:p>
    <w:p w14:paraId="0587D4C2" w14:textId="77777777" w:rsidR="00D47F53" w:rsidRDefault="00D47F53" w:rsidP="00D47F53">
      <w:r>
        <w:t>A mechanism to slow down producers when consumers are overloaded.</w:t>
      </w:r>
    </w:p>
    <w:p w14:paraId="46F9D1AB" w14:textId="77777777" w:rsidR="00D47F53" w:rsidRDefault="00D47F53" w:rsidP="00D47F53"/>
    <w:p w14:paraId="78ED79FD" w14:textId="77777777" w:rsidR="00D47F53" w:rsidRDefault="00D47F53" w:rsidP="00D47F53">
      <w:r>
        <w:t>## Idempotency</w:t>
      </w:r>
    </w:p>
    <w:p w14:paraId="496DDC31" w14:textId="77777777" w:rsidR="00D47F53" w:rsidRDefault="00D47F53" w:rsidP="00D47F53">
      <w:r>
        <w:t>An operation is idempotent if repeating it causes the same result without duplicate side effects.</w:t>
      </w:r>
    </w:p>
    <w:p w14:paraId="16A51241" w14:textId="77777777" w:rsidR="00D47F53" w:rsidRDefault="00D47F53" w:rsidP="00D47F53"/>
    <w:p w14:paraId="55BA01E8" w14:textId="77777777" w:rsidR="00D47F53" w:rsidRDefault="00D47F53" w:rsidP="00D47F53">
      <w:r>
        <w:t>Very important in retries.</w:t>
      </w:r>
    </w:p>
    <w:p w14:paraId="5BE80742" w14:textId="77777777" w:rsidR="00D47F53" w:rsidRDefault="00D47F53" w:rsidP="00D47F53"/>
    <w:p w14:paraId="6F6B50FB" w14:textId="77777777" w:rsidR="00D47F53" w:rsidRDefault="00D47F53" w:rsidP="00D47F53">
      <w:r>
        <w:t>---</w:t>
      </w:r>
    </w:p>
    <w:p w14:paraId="030E9D81" w14:textId="77777777" w:rsidR="00D47F53" w:rsidRDefault="00D47F53" w:rsidP="00D47F53"/>
    <w:p w14:paraId="62BD1C20" w14:textId="77777777" w:rsidR="00D47F53" w:rsidRDefault="00D47F53" w:rsidP="00D47F53">
      <w:r>
        <w:t># 7. Microservices and Distributed Systems</w:t>
      </w:r>
    </w:p>
    <w:p w14:paraId="0BECF5A9" w14:textId="77777777" w:rsidR="00D47F53" w:rsidRDefault="00D47F53" w:rsidP="00D47F53"/>
    <w:p w14:paraId="1C990C72" w14:textId="77777777" w:rsidR="00D47F53" w:rsidRDefault="00D47F53" w:rsidP="00D47F53">
      <w:r>
        <w:t>## Microservice</w:t>
      </w:r>
    </w:p>
    <w:p w14:paraId="367F1FCC" w14:textId="77777777" w:rsidR="00D47F53" w:rsidRDefault="00D47F53" w:rsidP="00D47F53">
      <w:r>
        <w:t>A small independently deployable service focused on a single business capability.</w:t>
      </w:r>
    </w:p>
    <w:p w14:paraId="45F3994B" w14:textId="77777777" w:rsidR="00D47F53" w:rsidRDefault="00D47F53" w:rsidP="00D47F53"/>
    <w:p w14:paraId="2D4CB753" w14:textId="77777777" w:rsidR="00D47F53" w:rsidRDefault="00D47F53" w:rsidP="00D47F53">
      <w:r>
        <w:t>## Monolith</w:t>
      </w:r>
    </w:p>
    <w:p w14:paraId="7321C643" w14:textId="77777777" w:rsidR="00D47F53" w:rsidRDefault="00D47F53" w:rsidP="00D47F53">
      <w:r>
        <w:t>A system where many features are built and deployed as one application.</w:t>
      </w:r>
    </w:p>
    <w:p w14:paraId="71BFF3BE" w14:textId="77777777" w:rsidR="00D47F53" w:rsidRDefault="00D47F53" w:rsidP="00D47F53"/>
    <w:p w14:paraId="6BF6C684" w14:textId="77777777" w:rsidR="00D47F53" w:rsidRDefault="00D47F53" w:rsidP="00D47F53">
      <w:r>
        <w:lastRenderedPageBreak/>
        <w:t>## Distributed monolith</w:t>
      </w:r>
    </w:p>
    <w:p w14:paraId="752AB7F3" w14:textId="77777777" w:rsidR="00D47F53" w:rsidRDefault="00D47F53" w:rsidP="00D47F53">
      <w:r>
        <w:t>A system that has microservices on the surface, but still behaves like a monolith because services are tightly coupled.</w:t>
      </w:r>
    </w:p>
    <w:p w14:paraId="02DFEB2E" w14:textId="77777777" w:rsidR="00D47F53" w:rsidRDefault="00D47F53" w:rsidP="00D47F53"/>
    <w:p w14:paraId="634DE79A" w14:textId="77777777" w:rsidR="00D47F53" w:rsidRDefault="00D47F53" w:rsidP="00D47F53">
      <w:r>
        <w:t>## Service discovery</w:t>
      </w:r>
    </w:p>
    <w:p w14:paraId="3EBAD903" w14:textId="77777777" w:rsidR="00D47F53" w:rsidRDefault="00D47F53" w:rsidP="00D47F53">
      <w:r>
        <w:t>A way for services to find each other dynamically.</w:t>
      </w:r>
    </w:p>
    <w:p w14:paraId="21241F4F" w14:textId="77777777" w:rsidR="00D47F53" w:rsidRDefault="00D47F53" w:rsidP="00D47F53"/>
    <w:p w14:paraId="01D1DDAA" w14:textId="77777777" w:rsidR="00D47F53" w:rsidRDefault="00D47F53" w:rsidP="00D47F53">
      <w:r>
        <w:t>## API gateway</w:t>
      </w:r>
    </w:p>
    <w:p w14:paraId="6B316C91" w14:textId="77777777" w:rsidR="00D47F53" w:rsidRDefault="00D47F53" w:rsidP="00D47F53">
      <w:r>
        <w:t>A central entry point for client requests.</w:t>
      </w:r>
    </w:p>
    <w:p w14:paraId="621EDE27" w14:textId="77777777" w:rsidR="00D47F53" w:rsidRDefault="00D47F53" w:rsidP="00D47F53"/>
    <w:p w14:paraId="553D6917" w14:textId="77777777" w:rsidR="00D47F53" w:rsidRDefault="00D47F53" w:rsidP="00D47F53">
      <w:r>
        <w:t>## Service mesh</w:t>
      </w:r>
    </w:p>
    <w:p w14:paraId="2FF578EA" w14:textId="77777777" w:rsidR="00D47F53" w:rsidRDefault="00D47F53" w:rsidP="00D47F53">
      <w:r>
        <w:t>An infrastructure layer for service-to-service communication.</w:t>
      </w:r>
    </w:p>
    <w:p w14:paraId="772C6F83" w14:textId="77777777" w:rsidR="00D47F53" w:rsidRDefault="00D47F53" w:rsidP="00D47F53"/>
    <w:p w14:paraId="7EBEF1DE" w14:textId="77777777" w:rsidR="00D47F53" w:rsidRDefault="00D47F53" w:rsidP="00D47F53">
      <w:r>
        <w:t>## Circuit breaker</w:t>
      </w:r>
    </w:p>
    <w:p w14:paraId="7E51C675" w14:textId="77777777" w:rsidR="00D47F53" w:rsidRDefault="00D47F53" w:rsidP="00D47F53">
      <w:r>
        <w:t>Stops repeated calls to an unhealthy service to prevent cascading failures.</w:t>
      </w:r>
    </w:p>
    <w:p w14:paraId="22377D9A" w14:textId="77777777" w:rsidR="00D47F53" w:rsidRDefault="00D47F53" w:rsidP="00D47F53"/>
    <w:p w14:paraId="45DA439A" w14:textId="77777777" w:rsidR="00D47F53" w:rsidRDefault="00D47F53" w:rsidP="00D47F53">
      <w:r>
        <w:t>## Bulkhead</w:t>
      </w:r>
    </w:p>
    <w:p w14:paraId="61604FCC" w14:textId="77777777" w:rsidR="00D47F53" w:rsidRDefault="00D47F53" w:rsidP="00D47F53">
      <w:r>
        <w:t>Isolates resources so one failing area does not consume everything.</w:t>
      </w:r>
    </w:p>
    <w:p w14:paraId="46E231AE" w14:textId="77777777" w:rsidR="00D47F53" w:rsidRDefault="00D47F53" w:rsidP="00D47F53"/>
    <w:p w14:paraId="6E98C19D" w14:textId="77777777" w:rsidR="00D47F53" w:rsidRDefault="00D47F53" w:rsidP="00D47F53">
      <w:r>
        <w:t>## Saga</w:t>
      </w:r>
    </w:p>
    <w:p w14:paraId="7548A954" w14:textId="77777777" w:rsidR="00D47F53" w:rsidRDefault="00D47F53" w:rsidP="00D47F53">
      <w:r>
        <w:t>A pattern for handling distributed workflows across multiple services using local transactions and compensating actions.</w:t>
      </w:r>
    </w:p>
    <w:p w14:paraId="7F95011C" w14:textId="77777777" w:rsidR="00D47F53" w:rsidRDefault="00D47F53" w:rsidP="00D47F53"/>
    <w:p w14:paraId="12588A48" w14:textId="77777777" w:rsidR="00D47F53" w:rsidRDefault="00D47F53" w:rsidP="00D47F53">
      <w:r>
        <w:lastRenderedPageBreak/>
        <w:t>## CQRS</w:t>
      </w:r>
    </w:p>
    <w:p w14:paraId="69BDB06A" w14:textId="77777777" w:rsidR="00D47F53" w:rsidRDefault="00D47F53" w:rsidP="00D47F53">
      <w:r>
        <w:t>Separates read and write models.</w:t>
      </w:r>
    </w:p>
    <w:p w14:paraId="2D25BE8E" w14:textId="77777777" w:rsidR="00D47F53" w:rsidRDefault="00D47F53" w:rsidP="00D47F53"/>
    <w:p w14:paraId="1C0C2495" w14:textId="77777777" w:rsidR="00D47F53" w:rsidRDefault="00D47F53" w:rsidP="00D47F53">
      <w:r>
        <w:t>## Event sourcing</w:t>
      </w:r>
    </w:p>
    <w:p w14:paraId="18E41730" w14:textId="77777777" w:rsidR="00D47F53" w:rsidRDefault="00D47F53" w:rsidP="00D47F53">
      <w:r>
        <w:t>Stores changes as a sequence of events instead of only the latest state.</w:t>
      </w:r>
    </w:p>
    <w:p w14:paraId="015A429D" w14:textId="77777777" w:rsidR="00D47F53" w:rsidRDefault="00D47F53" w:rsidP="00D47F53"/>
    <w:p w14:paraId="7EBA4105" w14:textId="77777777" w:rsidR="00D47F53" w:rsidRDefault="00D47F53" w:rsidP="00D47F53">
      <w:r>
        <w:t>---</w:t>
      </w:r>
    </w:p>
    <w:p w14:paraId="4A5D61AA" w14:textId="77777777" w:rsidR="00D47F53" w:rsidRDefault="00D47F53" w:rsidP="00D47F53"/>
    <w:p w14:paraId="7B789E15" w14:textId="77777777" w:rsidR="00D47F53" w:rsidRDefault="00D47F53" w:rsidP="00D47F53">
      <w:r>
        <w:t># 8. Consistency and Transactions</w:t>
      </w:r>
    </w:p>
    <w:p w14:paraId="5D5577F9" w14:textId="77777777" w:rsidR="00D47F53" w:rsidRDefault="00D47F53" w:rsidP="00D47F53"/>
    <w:p w14:paraId="32E87E79" w14:textId="77777777" w:rsidR="00D47F53" w:rsidRDefault="00D47F53" w:rsidP="00D47F53">
      <w:r>
        <w:t>## Transaction</w:t>
      </w:r>
    </w:p>
    <w:p w14:paraId="1C48BAD5" w14:textId="77777777" w:rsidR="00D47F53" w:rsidRDefault="00D47F53" w:rsidP="00D47F53">
      <w:r>
        <w:t>A set of operations that should succeed or fail together.</w:t>
      </w:r>
    </w:p>
    <w:p w14:paraId="2D342CCF" w14:textId="77777777" w:rsidR="00D47F53" w:rsidRDefault="00D47F53" w:rsidP="00D47F53"/>
    <w:p w14:paraId="45A7DA37" w14:textId="77777777" w:rsidR="00D47F53" w:rsidRDefault="00D47F53" w:rsidP="00D47F53">
      <w:r>
        <w:t>## Distributed transaction</w:t>
      </w:r>
    </w:p>
    <w:p w14:paraId="536B41BA" w14:textId="77777777" w:rsidR="00D47F53" w:rsidRDefault="00D47F53" w:rsidP="00D47F53">
      <w:r>
        <w:t>A transaction that spans multiple services or databases.</w:t>
      </w:r>
    </w:p>
    <w:p w14:paraId="54C55CED" w14:textId="77777777" w:rsidR="00D47F53" w:rsidRDefault="00D47F53" w:rsidP="00D47F53"/>
    <w:p w14:paraId="328AE091" w14:textId="77777777" w:rsidR="00D47F53" w:rsidRDefault="00D47F53" w:rsidP="00D47F53">
      <w:r>
        <w:t>These are hard to implement at scale, so many systems avoid them.</w:t>
      </w:r>
    </w:p>
    <w:p w14:paraId="14D5E6CE" w14:textId="77777777" w:rsidR="00D47F53" w:rsidRDefault="00D47F53" w:rsidP="00D47F53"/>
    <w:p w14:paraId="6D04354A" w14:textId="77777777" w:rsidR="00D47F53" w:rsidRDefault="00D47F53" w:rsidP="00D47F53">
      <w:r>
        <w:t>## Two-phase commit</w:t>
      </w:r>
    </w:p>
    <w:p w14:paraId="557D4A86" w14:textId="77777777" w:rsidR="00D47F53" w:rsidRDefault="00D47F53" w:rsidP="00D47F53">
      <w:r>
        <w:t>A protocol used to coordinate distributed transactions. Reliable in theory, often avoided in microservices due to complexity and blocking behavior.</w:t>
      </w:r>
    </w:p>
    <w:p w14:paraId="42A0CD39" w14:textId="77777777" w:rsidR="00D47F53" w:rsidRDefault="00D47F53" w:rsidP="00D47F53"/>
    <w:p w14:paraId="2DEDD5AE" w14:textId="77777777" w:rsidR="00D47F53" w:rsidRDefault="00D47F53" w:rsidP="00D47F53">
      <w:r>
        <w:lastRenderedPageBreak/>
        <w:t>## Compensation</w:t>
      </w:r>
    </w:p>
    <w:p w14:paraId="182B431D" w14:textId="77777777" w:rsidR="00D47F53" w:rsidRDefault="00D47F53" w:rsidP="00D47F53">
      <w:r>
        <w:t>An action that undoes a previous step.</w:t>
      </w:r>
    </w:p>
    <w:p w14:paraId="4EBA6D47" w14:textId="77777777" w:rsidR="00D47F53" w:rsidRDefault="00D47F53" w:rsidP="00D47F53"/>
    <w:p w14:paraId="60FF0A0B" w14:textId="77777777" w:rsidR="00D47F53" w:rsidRDefault="00D47F53" w:rsidP="00D47F53">
      <w:r>
        <w:t>Example: If payment succeeds but inventory fails, refund the payment.</w:t>
      </w:r>
    </w:p>
    <w:p w14:paraId="33312C40" w14:textId="77777777" w:rsidR="00D47F53" w:rsidRDefault="00D47F53" w:rsidP="00D47F53"/>
    <w:p w14:paraId="007B6E71" w14:textId="77777777" w:rsidR="00D47F53" w:rsidRDefault="00D47F53" w:rsidP="00D47F53">
      <w:r>
        <w:t>## Isolation level</w:t>
      </w:r>
    </w:p>
    <w:p w14:paraId="1A489AB4" w14:textId="77777777" w:rsidR="00D47F53" w:rsidRDefault="00D47F53" w:rsidP="00D47F53">
      <w:r>
        <w:t>Defines how much one transaction can see the effects of another transaction.</w:t>
      </w:r>
    </w:p>
    <w:p w14:paraId="6E63A0F7" w14:textId="77777777" w:rsidR="00D47F53" w:rsidRDefault="00D47F53" w:rsidP="00D47F53"/>
    <w:p w14:paraId="7F230432" w14:textId="77777777" w:rsidR="00D47F53" w:rsidRDefault="00D47F53" w:rsidP="00D47F53">
      <w:r>
        <w:t>Examples:</w:t>
      </w:r>
    </w:p>
    <w:p w14:paraId="7D65004D" w14:textId="77777777" w:rsidR="00D47F53" w:rsidRDefault="00D47F53" w:rsidP="00D47F53">
      <w:r>
        <w:t>- read committed</w:t>
      </w:r>
    </w:p>
    <w:p w14:paraId="26C979D8" w14:textId="77777777" w:rsidR="00D47F53" w:rsidRDefault="00D47F53" w:rsidP="00D47F53">
      <w:r>
        <w:t>- repeatable read</w:t>
      </w:r>
    </w:p>
    <w:p w14:paraId="1A540E4A" w14:textId="77777777" w:rsidR="00D47F53" w:rsidRDefault="00D47F53" w:rsidP="00D47F53">
      <w:r>
        <w:t>- serializable</w:t>
      </w:r>
    </w:p>
    <w:p w14:paraId="25B4F6EA" w14:textId="77777777" w:rsidR="00D47F53" w:rsidRDefault="00D47F53" w:rsidP="00D47F53"/>
    <w:p w14:paraId="2A71342B" w14:textId="77777777" w:rsidR="00D47F53" w:rsidRDefault="00D47F53" w:rsidP="00D47F53">
      <w:r>
        <w:t>---</w:t>
      </w:r>
    </w:p>
    <w:p w14:paraId="53EB2232" w14:textId="77777777" w:rsidR="00D47F53" w:rsidRDefault="00D47F53" w:rsidP="00D47F53"/>
    <w:p w14:paraId="7E8BCA6D" w14:textId="77777777" w:rsidR="00D47F53" w:rsidRDefault="00D47F53" w:rsidP="00D47F53">
      <w:r>
        <w:t># 9. Performance and Optimization</w:t>
      </w:r>
    </w:p>
    <w:p w14:paraId="53E1B7E0" w14:textId="77777777" w:rsidR="00D47F53" w:rsidRDefault="00D47F53" w:rsidP="00D47F53"/>
    <w:p w14:paraId="1557E505" w14:textId="77777777" w:rsidR="00D47F53" w:rsidRDefault="00D47F53" w:rsidP="00D47F53">
      <w:r>
        <w:t>## Horizontal scaling</w:t>
      </w:r>
    </w:p>
    <w:p w14:paraId="67F99FB8" w14:textId="77777777" w:rsidR="00D47F53" w:rsidRDefault="00D47F53" w:rsidP="00D47F53">
      <w:r>
        <w:t>Add more machines.</w:t>
      </w:r>
    </w:p>
    <w:p w14:paraId="6E714ACE" w14:textId="77777777" w:rsidR="00D47F53" w:rsidRDefault="00D47F53" w:rsidP="00D47F53"/>
    <w:p w14:paraId="0B4FAF6F" w14:textId="77777777" w:rsidR="00D47F53" w:rsidRDefault="00D47F53" w:rsidP="00D47F53">
      <w:r>
        <w:t>## Vertical scaling</w:t>
      </w:r>
    </w:p>
    <w:p w14:paraId="0B09ECB3" w14:textId="77777777" w:rsidR="00D47F53" w:rsidRDefault="00D47F53" w:rsidP="00D47F53">
      <w:r>
        <w:t>Make a machine bigger.</w:t>
      </w:r>
    </w:p>
    <w:p w14:paraId="16CA4B6C" w14:textId="77777777" w:rsidR="00D47F53" w:rsidRDefault="00D47F53" w:rsidP="00D47F53"/>
    <w:p w14:paraId="69BC3125" w14:textId="77777777" w:rsidR="00D47F53" w:rsidRDefault="00D47F53" w:rsidP="00D47F53">
      <w:r>
        <w:lastRenderedPageBreak/>
        <w:t>## Concurrency</w:t>
      </w:r>
    </w:p>
    <w:p w14:paraId="73B63A25" w14:textId="77777777" w:rsidR="00D47F53" w:rsidRDefault="00D47F53" w:rsidP="00D47F53">
      <w:r>
        <w:t>Doing multiple tasks at the same time conceptually, possibly interleaved.</w:t>
      </w:r>
    </w:p>
    <w:p w14:paraId="30E19840" w14:textId="77777777" w:rsidR="00D47F53" w:rsidRDefault="00D47F53" w:rsidP="00D47F53"/>
    <w:p w14:paraId="599A9E00" w14:textId="77777777" w:rsidR="00D47F53" w:rsidRDefault="00D47F53" w:rsidP="00D47F53">
      <w:r>
        <w:t>## Parallelism</w:t>
      </w:r>
    </w:p>
    <w:p w14:paraId="1BAC3C2C" w14:textId="77777777" w:rsidR="00D47F53" w:rsidRDefault="00D47F53" w:rsidP="00D47F53">
      <w:r>
        <w:t>Doing multiple tasks literally at the same time.</w:t>
      </w:r>
    </w:p>
    <w:p w14:paraId="398D131D" w14:textId="77777777" w:rsidR="00D47F53" w:rsidRDefault="00D47F53" w:rsidP="00D47F53"/>
    <w:p w14:paraId="74232309" w14:textId="77777777" w:rsidR="00D47F53" w:rsidRDefault="00D47F53" w:rsidP="00D47F53">
      <w:r>
        <w:t>## CPU-bound</w:t>
      </w:r>
    </w:p>
    <w:p w14:paraId="030418DE" w14:textId="77777777" w:rsidR="00D47F53" w:rsidRDefault="00D47F53" w:rsidP="00D47F53">
      <w:r>
        <w:t>Performance limited by processor speed.</w:t>
      </w:r>
    </w:p>
    <w:p w14:paraId="4F3AB538" w14:textId="77777777" w:rsidR="00D47F53" w:rsidRDefault="00D47F53" w:rsidP="00D47F53"/>
    <w:p w14:paraId="1A470482" w14:textId="77777777" w:rsidR="00D47F53" w:rsidRDefault="00D47F53" w:rsidP="00D47F53">
      <w:r>
        <w:t>## I/O-bound</w:t>
      </w:r>
    </w:p>
    <w:p w14:paraId="3184AD91" w14:textId="77777777" w:rsidR="00D47F53" w:rsidRDefault="00D47F53" w:rsidP="00D47F53">
      <w:r>
        <w:t>Performance limited by waiting on network, disk, or other input/output.</w:t>
      </w:r>
    </w:p>
    <w:p w14:paraId="4A03724F" w14:textId="77777777" w:rsidR="00D47F53" w:rsidRDefault="00D47F53" w:rsidP="00D47F53"/>
    <w:p w14:paraId="01452A5A" w14:textId="77777777" w:rsidR="00D47F53" w:rsidRDefault="00D47F53" w:rsidP="00D47F53">
      <w:r>
        <w:t>## Rate limiting</w:t>
      </w:r>
    </w:p>
    <w:p w14:paraId="55767684" w14:textId="77777777" w:rsidR="00D47F53" w:rsidRDefault="00D47F53" w:rsidP="00D47F53">
      <w:r>
        <w:t>Restricting how many requests a client can send in a time window.</w:t>
      </w:r>
    </w:p>
    <w:p w14:paraId="3CAD8C28" w14:textId="77777777" w:rsidR="00D47F53" w:rsidRDefault="00D47F53" w:rsidP="00D47F53"/>
    <w:p w14:paraId="68E6B68B" w14:textId="77777777" w:rsidR="00D47F53" w:rsidRDefault="00D47F53" w:rsidP="00D47F53">
      <w:r>
        <w:t>## Throttling</w:t>
      </w:r>
    </w:p>
    <w:p w14:paraId="75F5CE6E" w14:textId="77777777" w:rsidR="00D47F53" w:rsidRDefault="00D47F53" w:rsidP="00D47F53">
      <w:r>
        <w:t>Slowing down or limiting traffic when usage is too high.</w:t>
      </w:r>
    </w:p>
    <w:p w14:paraId="71FD4D4A" w14:textId="77777777" w:rsidR="00D47F53" w:rsidRDefault="00D47F53" w:rsidP="00D47F53"/>
    <w:p w14:paraId="1D8B0F7D" w14:textId="77777777" w:rsidR="00D47F53" w:rsidRDefault="00D47F53" w:rsidP="00D47F53">
      <w:r>
        <w:t>---</w:t>
      </w:r>
    </w:p>
    <w:p w14:paraId="7ADDEEC5" w14:textId="77777777" w:rsidR="00D47F53" w:rsidRDefault="00D47F53" w:rsidP="00D47F53"/>
    <w:p w14:paraId="2F1DFCE5" w14:textId="77777777" w:rsidR="00D47F53" w:rsidRDefault="00D47F53" w:rsidP="00D47F53">
      <w:r>
        <w:t># 10. Security</w:t>
      </w:r>
    </w:p>
    <w:p w14:paraId="2C7BA473" w14:textId="77777777" w:rsidR="00D47F53" w:rsidRDefault="00D47F53" w:rsidP="00D47F53"/>
    <w:p w14:paraId="1E609FA7" w14:textId="77777777" w:rsidR="00D47F53" w:rsidRDefault="00D47F53" w:rsidP="00D47F53">
      <w:r>
        <w:lastRenderedPageBreak/>
        <w:t>## Authentication</w:t>
      </w:r>
    </w:p>
    <w:p w14:paraId="7BD99544" w14:textId="77777777" w:rsidR="00D47F53" w:rsidRDefault="00D47F53" w:rsidP="00D47F53">
      <w:r>
        <w:t>Verifying who the user is.</w:t>
      </w:r>
    </w:p>
    <w:p w14:paraId="65405C78" w14:textId="77777777" w:rsidR="00D47F53" w:rsidRDefault="00D47F53" w:rsidP="00D47F53"/>
    <w:p w14:paraId="712850B7" w14:textId="77777777" w:rsidR="00D47F53" w:rsidRDefault="00D47F53" w:rsidP="00D47F53">
      <w:r>
        <w:t>## Authorization</w:t>
      </w:r>
    </w:p>
    <w:p w14:paraId="32AD769D" w14:textId="77777777" w:rsidR="00D47F53" w:rsidRDefault="00D47F53" w:rsidP="00D47F53">
      <w:r>
        <w:t>Checking what the user is allowed to do.</w:t>
      </w:r>
    </w:p>
    <w:p w14:paraId="43AC41DF" w14:textId="77777777" w:rsidR="00D47F53" w:rsidRDefault="00D47F53" w:rsidP="00D47F53"/>
    <w:p w14:paraId="4267E3E0" w14:textId="77777777" w:rsidR="00D47F53" w:rsidRDefault="00D47F53" w:rsidP="00D47F53">
      <w:r>
        <w:t>## Encryption at rest</w:t>
      </w:r>
    </w:p>
    <w:p w14:paraId="269DD661" w14:textId="77777777" w:rsidR="00D47F53" w:rsidRDefault="00D47F53" w:rsidP="00D47F53">
      <w:r>
        <w:t>Data is encrypted while stored.</w:t>
      </w:r>
    </w:p>
    <w:p w14:paraId="1035FE17" w14:textId="77777777" w:rsidR="00D47F53" w:rsidRDefault="00D47F53" w:rsidP="00D47F53"/>
    <w:p w14:paraId="02616A56" w14:textId="77777777" w:rsidR="00D47F53" w:rsidRDefault="00D47F53" w:rsidP="00D47F53">
      <w:r>
        <w:t>## Encryption in transit</w:t>
      </w:r>
    </w:p>
    <w:p w14:paraId="6E391EA3" w14:textId="77777777" w:rsidR="00D47F53" w:rsidRDefault="00D47F53" w:rsidP="00D47F53">
      <w:r>
        <w:t>Data is encrypted while moving across the network.</w:t>
      </w:r>
    </w:p>
    <w:p w14:paraId="2059324E" w14:textId="77777777" w:rsidR="00D47F53" w:rsidRDefault="00D47F53" w:rsidP="00D47F53"/>
    <w:p w14:paraId="18EB91B6" w14:textId="77777777" w:rsidR="00D47F53" w:rsidRDefault="00D47F53" w:rsidP="00D47F53">
      <w:r>
        <w:t>## TLS</w:t>
      </w:r>
    </w:p>
    <w:p w14:paraId="2041AF83" w14:textId="77777777" w:rsidR="00D47F53" w:rsidRDefault="00D47F53" w:rsidP="00D47F53">
      <w:r>
        <w:t>Transport Layer Security, used to secure network communication.</w:t>
      </w:r>
    </w:p>
    <w:p w14:paraId="12F6F781" w14:textId="77777777" w:rsidR="00D47F53" w:rsidRDefault="00D47F53" w:rsidP="00D47F53"/>
    <w:p w14:paraId="2781CB35" w14:textId="77777777" w:rsidR="00D47F53" w:rsidRDefault="00D47F53" w:rsidP="00D47F53">
      <w:r>
        <w:t>## mTLS</w:t>
      </w:r>
    </w:p>
    <w:p w14:paraId="395D84B3" w14:textId="77777777" w:rsidR="00D47F53" w:rsidRDefault="00D47F53" w:rsidP="00D47F53">
      <w:r>
        <w:t>Mutual TLS, where both client and server authenticate each other.</w:t>
      </w:r>
    </w:p>
    <w:p w14:paraId="53B895B4" w14:textId="77777777" w:rsidR="00D47F53" w:rsidRDefault="00D47F53" w:rsidP="00D47F53"/>
    <w:p w14:paraId="6B53E996" w14:textId="77777777" w:rsidR="00D47F53" w:rsidRDefault="00D47F53" w:rsidP="00D47F53">
      <w:r>
        <w:t>## IAM</w:t>
      </w:r>
    </w:p>
    <w:p w14:paraId="0D351F79" w14:textId="77777777" w:rsidR="00D47F53" w:rsidRDefault="00D47F53" w:rsidP="00D47F53">
      <w:r>
        <w:t>Identity and Access Management. Controls permissions for users and services.</w:t>
      </w:r>
    </w:p>
    <w:p w14:paraId="4A0521B9" w14:textId="77777777" w:rsidR="00D47F53" w:rsidRDefault="00D47F53" w:rsidP="00D47F53"/>
    <w:p w14:paraId="41EB9BF6" w14:textId="77777777" w:rsidR="00D47F53" w:rsidRDefault="00D47F53" w:rsidP="00D47F53">
      <w:r>
        <w:t>---</w:t>
      </w:r>
    </w:p>
    <w:p w14:paraId="06CAF979" w14:textId="77777777" w:rsidR="00D47F53" w:rsidRDefault="00D47F53" w:rsidP="00D47F53"/>
    <w:p w14:paraId="33D146EA" w14:textId="77777777" w:rsidR="00D47F53" w:rsidRDefault="00D47F53" w:rsidP="00D47F53">
      <w:r>
        <w:t># 11. Observability</w:t>
      </w:r>
    </w:p>
    <w:p w14:paraId="7E9A3C12" w14:textId="77777777" w:rsidR="00D47F53" w:rsidRDefault="00D47F53" w:rsidP="00D47F53"/>
    <w:p w14:paraId="7DFF8029" w14:textId="77777777" w:rsidR="00D47F53" w:rsidRDefault="00D47F53" w:rsidP="00D47F53">
      <w:r>
        <w:t>## Monitoring</w:t>
      </w:r>
    </w:p>
    <w:p w14:paraId="4DE4AE63" w14:textId="77777777" w:rsidR="00D47F53" w:rsidRDefault="00D47F53" w:rsidP="00D47F53">
      <w:r>
        <w:t>Collecting metrics and alerts about system health.</w:t>
      </w:r>
    </w:p>
    <w:p w14:paraId="5902F1CB" w14:textId="77777777" w:rsidR="00D47F53" w:rsidRDefault="00D47F53" w:rsidP="00D47F53"/>
    <w:p w14:paraId="6102CCD0" w14:textId="77777777" w:rsidR="00D47F53" w:rsidRDefault="00D47F53" w:rsidP="00D47F53">
      <w:r>
        <w:t>## Logging</w:t>
      </w:r>
    </w:p>
    <w:p w14:paraId="4378401F" w14:textId="77777777" w:rsidR="00D47F53" w:rsidRDefault="00D47F53" w:rsidP="00D47F53">
      <w:r>
        <w:t>Recording events and messages for debugging and auditing.</w:t>
      </w:r>
    </w:p>
    <w:p w14:paraId="7740C910" w14:textId="77777777" w:rsidR="00D47F53" w:rsidRDefault="00D47F53" w:rsidP="00D47F53"/>
    <w:p w14:paraId="0B6E68EC" w14:textId="77777777" w:rsidR="00D47F53" w:rsidRDefault="00D47F53" w:rsidP="00D47F53">
      <w:r>
        <w:t>## Metrics</w:t>
      </w:r>
    </w:p>
    <w:p w14:paraId="25BBCDD3" w14:textId="77777777" w:rsidR="00D47F53" w:rsidRDefault="00D47F53" w:rsidP="00D47F53">
      <w:r>
        <w:t>Numeric measurements over time, such as latency, error rate, or CPU usage.</w:t>
      </w:r>
    </w:p>
    <w:p w14:paraId="30D3D1F3" w14:textId="77777777" w:rsidR="00D47F53" w:rsidRDefault="00D47F53" w:rsidP="00D47F53"/>
    <w:p w14:paraId="492A16E4" w14:textId="77777777" w:rsidR="00D47F53" w:rsidRDefault="00D47F53" w:rsidP="00D47F53">
      <w:r>
        <w:t>## Tracing</w:t>
      </w:r>
    </w:p>
    <w:p w14:paraId="6EBD0AD5" w14:textId="77777777" w:rsidR="00D47F53" w:rsidRDefault="00D47F53" w:rsidP="00D47F53">
      <w:r>
        <w:t>Tracking a request across multiple services.</w:t>
      </w:r>
    </w:p>
    <w:p w14:paraId="65557DB2" w14:textId="77777777" w:rsidR="00D47F53" w:rsidRDefault="00D47F53" w:rsidP="00D47F53"/>
    <w:p w14:paraId="1BC3FA4C" w14:textId="77777777" w:rsidR="00D47F53" w:rsidRDefault="00D47F53" w:rsidP="00D47F53">
      <w:r>
        <w:t>## Alerting</w:t>
      </w:r>
    </w:p>
    <w:p w14:paraId="4865E6E9" w14:textId="77777777" w:rsidR="00D47F53" w:rsidRDefault="00D47F53" w:rsidP="00D47F53">
      <w:r>
        <w:t>Notifying engineers when a metric crosses a threshold.</w:t>
      </w:r>
    </w:p>
    <w:p w14:paraId="0858666B" w14:textId="77777777" w:rsidR="00D47F53" w:rsidRDefault="00D47F53" w:rsidP="00D47F53"/>
    <w:p w14:paraId="425DCE51" w14:textId="77777777" w:rsidR="00D47F53" w:rsidRDefault="00D47F53" w:rsidP="00D47F53">
      <w:r>
        <w:t>## SLI</w:t>
      </w:r>
    </w:p>
    <w:p w14:paraId="23C0E327" w14:textId="77777777" w:rsidR="00D47F53" w:rsidRDefault="00D47F53" w:rsidP="00D47F53">
      <w:r>
        <w:t>Service Level Indicator. A measurable signal, such as latency or error rate.</w:t>
      </w:r>
    </w:p>
    <w:p w14:paraId="39D70DF5" w14:textId="77777777" w:rsidR="00D47F53" w:rsidRDefault="00D47F53" w:rsidP="00D47F53"/>
    <w:p w14:paraId="0A3F5217" w14:textId="77777777" w:rsidR="00D47F53" w:rsidRDefault="00D47F53" w:rsidP="00D47F53">
      <w:r>
        <w:t>## SLO</w:t>
      </w:r>
    </w:p>
    <w:p w14:paraId="3A3CE6EA" w14:textId="77777777" w:rsidR="00D47F53" w:rsidRDefault="00D47F53" w:rsidP="00D47F53">
      <w:r>
        <w:lastRenderedPageBreak/>
        <w:t>Service Level Objective. The target you want to meet, such as 99.9 percent success rate.</w:t>
      </w:r>
    </w:p>
    <w:p w14:paraId="4D737F71" w14:textId="77777777" w:rsidR="00D47F53" w:rsidRDefault="00D47F53" w:rsidP="00D47F53"/>
    <w:p w14:paraId="62ECE31F" w14:textId="77777777" w:rsidR="00D47F53" w:rsidRDefault="00D47F53" w:rsidP="00D47F53">
      <w:r>
        <w:t>## SLA</w:t>
      </w:r>
    </w:p>
    <w:p w14:paraId="34D20AA2" w14:textId="77777777" w:rsidR="00D47F53" w:rsidRDefault="00D47F53" w:rsidP="00D47F53">
      <w:r>
        <w:t>Service Level Agreement. A contract with a customer about service quality.</w:t>
      </w:r>
    </w:p>
    <w:p w14:paraId="78EEB1AE" w14:textId="77777777" w:rsidR="00D47F53" w:rsidRDefault="00D47F53" w:rsidP="00D47F53"/>
    <w:p w14:paraId="78234F54" w14:textId="77777777" w:rsidR="00D47F53" w:rsidRDefault="00D47F53" w:rsidP="00D47F53">
      <w:r>
        <w:t>---</w:t>
      </w:r>
    </w:p>
    <w:p w14:paraId="7DA731BD" w14:textId="77777777" w:rsidR="00D47F53" w:rsidRDefault="00D47F53" w:rsidP="00D47F53"/>
    <w:p w14:paraId="122C12FA" w14:textId="77777777" w:rsidR="00D47F53" w:rsidRDefault="00D47F53" w:rsidP="00D47F53">
      <w:r>
        <w:t># 12. Deployment and Release</w:t>
      </w:r>
    </w:p>
    <w:p w14:paraId="3FE0C947" w14:textId="77777777" w:rsidR="00D47F53" w:rsidRDefault="00D47F53" w:rsidP="00D47F53"/>
    <w:p w14:paraId="2D967512" w14:textId="77777777" w:rsidR="00D47F53" w:rsidRDefault="00D47F53" w:rsidP="00D47F53">
      <w:r>
        <w:t>## Blue-green deployment</w:t>
      </w:r>
    </w:p>
    <w:p w14:paraId="001609F0" w14:textId="77777777" w:rsidR="00D47F53" w:rsidRDefault="00D47F53" w:rsidP="00D47F53">
      <w:r>
        <w:t>Two environments, one live and one idle. You switch traffic from old to new.</w:t>
      </w:r>
    </w:p>
    <w:p w14:paraId="6887D9DB" w14:textId="77777777" w:rsidR="00D47F53" w:rsidRDefault="00D47F53" w:rsidP="00D47F53"/>
    <w:p w14:paraId="3EBDA411" w14:textId="77777777" w:rsidR="00D47F53" w:rsidRDefault="00D47F53" w:rsidP="00D47F53">
      <w:r>
        <w:t>## Canary deployment</w:t>
      </w:r>
    </w:p>
    <w:p w14:paraId="0C4BEACF" w14:textId="77777777" w:rsidR="00D47F53" w:rsidRDefault="00D47F53" w:rsidP="00D47F53">
      <w:r>
        <w:t>Release to a small percentage of traffic first, then expand if it works.</w:t>
      </w:r>
    </w:p>
    <w:p w14:paraId="577BB761" w14:textId="77777777" w:rsidR="00D47F53" w:rsidRDefault="00D47F53" w:rsidP="00D47F53"/>
    <w:p w14:paraId="4036D636" w14:textId="77777777" w:rsidR="00D47F53" w:rsidRDefault="00D47F53" w:rsidP="00D47F53">
      <w:r>
        <w:t>## Rolling deployment</w:t>
      </w:r>
    </w:p>
    <w:p w14:paraId="12C4A485" w14:textId="77777777" w:rsidR="00D47F53" w:rsidRDefault="00D47F53" w:rsidP="00D47F53">
      <w:r>
        <w:t>Replace instances gradually.</w:t>
      </w:r>
    </w:p>
    <w:p w14:paraId="1CE8400F" w14:textId="77777777" w:rsidR="00D47F53" w:rsidRDefault="00D47F53" w:rsidP="00D47F53"/>
    <w:p w14:paraId="14EE4CB4" w14:textId="77777777" w:rsidR="00D47F53" w:rsidRDefault="00D47F53" w:rsidP="00D47F53">
      <w:r>
        <w:t>## CI/CD</w:t>
      </w:r>
    </w:p>
    <w:p w14:paraId="15015349" w14:textId="77777777" w:rsidR="00D47F53" w:rsidRDefault="00D47F53" w:rsidP="00D47F53">
      <w:r>
        <w:t>Continuous Integration and Continuous Delivery or Deployment.</w:t>
      </w:r>
    </w:p>
    <w:p w14:paraId="6EE4CC57" w14:textId="77777777" w:rsidR="00D47F53" w:rsidRDefault="00D47F53" w:rsidP="00D47F53"/>
    <w:p w14:paraId="5A8027FB" w14:textId="77777777" w:rsidR="00D47F53" w:rsidRDefault="00D47F53" w:rsidP="00D47F53">
      <w:r>
        <w:lastRenderedPageBreak/>
        <w:t>## Feature flag</w:t>
      </w:r>
    </w:p>
    <w:p w14:paraId="018AA420" w14:textId="77777777" w:rsidR="00D47F53" w:rsidRDefault="00D47F53" w:rsidP="00D47F53">
      <w:r>
        <w:t>A switch that enables or disables a feature without redeploying code.</w:t>
      </w:r>
    </w:p>
    <w:p w14:paraId="3EC70E3B" w14:textId="77777777" w:rsidR="00D47F53" w:rsidRDefault="00D47F53" w:rsidP="00D47F53"/>
    <w:p w14:paraId="7579C686" w14:textId="77777777" w:rsidR="00D47F53" w:rsidRDefault="00D47F53" w:rsidP="00D47F53">
      <w:r>
        <w:t>## Rollback</w:t>
      </w:r>
    </w:p>
    <w:p w14:paraId="5BC1E6DC" w14:textId="77777777" w:rsidR="00D47F53" w:rsidRDefault="00D47F53" w:rsidP="00D47F53">
      <w:r>
        <w:t>Reverting to a previous version after a bad deployment.</w:t>
      </w:r>
    </w:p>
    <w:p w14:paraId="38C25A38" w14:textId="77777777" w:rsidR="00D47F53" w:rsidRDefault="00D47F53" w:rsidP="00D47F53"/>
    <w:p w14:paraId="130BD716" w14:textId="77777777" w:rsidR="00D47F53" w:rsidRDefault="00D47F53" w:rsidP="00D47F53">
      <w:r>
        <w:t>---</w:t>
      </w:r>
    </w:p>
    <w:p w14:paraId="48471812" w14:textId="77777777" w:rsidR="00D47F53" w:rsidRDefault="00D47F53" w:rsidP="00D47F53"/>
    <w:p w14:paraId="6A734367" w14:textId="77777777" w:rsidR="00D47F53" w:rsidRDefault="00D47F53" w:rsidP="00D47F53">
      <w:r>
        <w:t># 13. Reliability and Recovery</w:t>
      </w:r>
    </w:p>
    <w:p w14:paraId="62EDB097" w14:textId="77777777" w:rsidR="00D47F53" w:rsidRDefault="00D47F53" w:rsidP="00D47F53"/>
    <w:p w14:paraId="539C7974" w14:textId="77777777" w:rsidR="00D47F53" w:rsidRDefault="00D47F53" w:rsidP="00D47F53">
      <w:r>
        <w:t>## Backup</w:t>
      </w:r>
    </w:p>
    <w:p w14:paraId="34EC46DC" w14:textId="77777777" w:rsidR="00D47F53" w:rsidRDefault="00D47F53" w:rsidP="00D47F53">
      <w:r>
        <w:t>A copy of data for recovery.</w:t>
      </w:r>
    </w:p>
    <w:p w14:paraId="67673917" w14:textId="77777777" w:rsidR="00D47F53" w:rsidRDefault="00D47F53" w:rsidP="00D47F53"/>
    <w:p w14:paraId="7E061905" w14:textId="77777777" w:rsidR="00D47F53" w:rsidRDefault="00D47F53" w:rsidP="00D47F53">
      <w:r>
        <w:t>## Restore</w:t>
      </w:r>
    </w:p>
    <w:p w14:paraId="4AFAC3B6" w14:textId="77777777" w:rsidR="00D47F53" w:rsidRDefault="00D47F53" w:rsidP="00D47F53">
      <w:r>
        <w:t>Recovering data from a backup.</w:t>
      </w:r>
    </w:p>
    <w:p w14:paraId="1132F05E" w14:textId="77777777" w:rsidR="00D47F53" w:rsidRDefault="00D47F53" w:rsidP="00D47F53"/>
    <w:p w14:paraId="6A3BF20E" w14:textId="77777777" w:rsidR="00D47F53" w:rsidRDefault="00D47F53" w:rsidP="00D47F53">
      <w:r>
        <w:t>## Disaster recovery</w:t>
      </w:r>
    </w:p>
    <w:p w14:paraId="18C1EDDD" w14:textId="77777777" w:rsidR="00D47F53" w:rsidRDefault="00D47F53" w:rsidP="00D47F53">
      <w:r>
        <w:t>Planning to recover the system after a major outage.</w:t>
      </w:r>
    </w:p>
    <w:p w14:paraId="62CEE48A" w14:textId="77777777" w:rsidR="00D47F53" w:rsidRDefault="00D47F53" w:rsidP="00D47F53"/>
    <w:p w14:paraId="3622773F" w14:textId="77777777" w:rsidR="00D47F53" w:rsidRDefault="00D47F53" w:rsidP="00D47F53">
      <w:r>
        <w:t>## RPO</w:t>
      </w:r>
    </w:p>
    <w:p w14:paraId="6345820D" w14:textId="77777777" w:rsidR="00D47F53" w:rsidRDefault="00D47F53" w:rsidP="00D47F53">
      <w:r>
        <w:t>Recovery Point Objective, how much data loss is acceptable.</w:t>
      </w:r>
    </w:p>
    <w:p w14:paraId="7C9B2893" w14:textId="77777777" w:rsidR="00D47F53" w:rsidRDefault="00D47F53" w:rsidP="00D47F53"/>
    <w:p w14:paraId="67709945" w14:textId="77777777" w:rsidR="00D47F53" w:rsidRDefault="00D47F53" w:rsidP="00D47F53">
      <w:r>
        <w:t>## RTO</w:t>
      </w:r>
    </w:p>
    <w:p w14:paraId="65B4CE4C" w14:textId="77777777" w:rsidR="00D47F53" w:rsidRDefault="00D47F53" w:rsidP="00D47F53">
      <w:r>
        <w:lastRenderedPageBreak/>
        <w:t>Recovery Time Objective, how long it takes to recover.</w:t>
      </w:r>
    </w:p>
    <w:p w14:paraId="645B1877" w14:textId="77777777" w:rsidR="00D47F53" w:rsidRDefault="00D47F53" w:rsidP="00D47F53"/>
    <w:p w14:paraId="15C68BCA" w14:textId="77777777" w:rsidR="00D47F53" w:rsidRDefault="00D47F53" w:rsidP="00D47F53">
      <w:r>
        <w:t>---</w:t>
      </w:r>
    </w:p>
    <w:p w14:paraId="7CED6FD6" w14:textId="77777777" w:rsidR="00D47F53" w:rsidRDefault="00D47F53" w:rsidP="00D47F53"/>
    <w:p w14:paraId="3BE8726F" w14:textId="77777777" w:rsidR="00D47F53" w:rsidRDefault="00D47F53" w:rsidP="00D47F53">
      <w:r>
        <w:t># 14. System Design Process Terms</w:t>
      </w:r>
    </w:p>
    <w:p w14:paraId="5F7AD261" w14:textId="77777777" w:rsidR="00D47F53" w:rsidRDefault="00D47F53" w:rsidP="00D47F53"/>
    <w:p w14:paraId="05E5CD13" w14:textId="77777777" w:rsidR="00D47F53" w:rsidRDefault="00D47F53" w:rsidP="00D47F53">
      <w:r>
        <w:t>## Requirements</w:t>
      </w:r>
    </w:p>
    <w:p w14:paraId="5BF912B7" w14:textId="77777777" w:rsidR="00D47F53" w:rsidRDefault="00D47F53" w:rsidP="00D47F53">
      <w:r>
        <w:t>What the system must do.</w:t>
      </w:r>
    </w:p>
    <w:p w14:paraId="7D4FD4E3" w14:textId="77777777" w:rsidR="00D47F53" w:rsidRDefault="00D47F53" w:rsidP="00D47F53"/>
    <w:p w14:paraId="7AA70392" w14:textId="77777777" w:rsidR="00D47F53" w:rsidRDefault="00D47F53" w:rsidP="00D47F53">
      <w:r>
        <w:t>## Functional requirements</w:t>
      </w:r>
    </w:p>
    <w:p w14:paraId="7440E2A9" w14:textId="77777777" w:rsidR="00D47F53" w:rsidRDefault="00D47F53" w:rsidP="00D47F53">
      <w:r>
        <w:t>Features and user-facing behavior.</w:t>
      </w:r>
    </w:p>
    <w:p w14:paraId="78445983" w14:textId="77777777" w:rsidR="00D47F53" w:rsidRDefault="00D47F53" w:rsidP="00D47F53"/>
    <w:p w14:paraId="712AFAFC" w14:textId="77777777" w:rsidR="00D47F53" w:rsidRDefault="00D47F53" w:rsidP="00D47F53">
      <w:r>
        <w:t>## Non-functional requirements</w:t>
      </w:r>
    </w:p>
    <w:p w14:paraId="18EB9441" w14:textId="77777777" w:rsidR="00D47F53" w:rsidRDefault="00D47F53" w:rsidP="00D47F53">
      <w:r>
        <w:t>Performance, scalability, availability, security, and other quality attributes.</w:t>
      </w:r>
    </w:p>
    <w:p w14:paraId="20A33B16" w14:textId="77777777" w:rsidR="00D47F53" w:rsidRDefault="00D47F53" w:rsidP="00D47F53"/>
    <w:p w14:paraId="311E7AAF" w14:textId="77777777" w:rsidR="00D47F53" w:rsidRDefault="00D47F53" w:rsidP="00D47F53">
      <w:r>
        <w:t>## Trade-off</w:t>
      </w:r>
    </w:p>
    <w:p w14:paraId="79554E2F" w14:textId="77777777" w:rsidR="00D47F53" w:rsidRDefault="00D47F53" w:rsidP="00D47F53">
      <w:r>
        <w:t>Choosing one property at the expense of another.</w:t>
      </w:r>
    </w:p>
    <w:p w14:paraId="58A54D45" w14:textId="77777777" w:rsidR="00D47F53" w:rsidRDefault="00D47F53" w:rsidP="00D47F53"/>
    <w:p w14:paraId="589234FE" w14:textId="77777777" w:rsidR="00D47F53" w:rsidRDefault="00D47F53" w:rsidP="00D47F53">
      <w:r>
        <w:t>Example: Strong consistency may reduce availability.</w:t>
      </w:r>
    </w:p>
    <w:p w14:paraId="7C07E7CF" w14:textId="77777777" w:rsidR="00D47F53" w:rsidRDefault="00D47F53" w:rsidP="00D47F53"/>
    <w:p w14:paraId="5654F3D9" w14:textId="77777777" w:rsidR="00D47F53" w:rsidRDefault="00D47F53" w:rsidP="00D47F53">
      <w:r>
        <w:t>## Bottleneck analysis</w:t>
      </w:r>
    </w:p>
    <w:p w14:paraId="141BAB38" w14:textId="77777777" w:rsidR="00D47F53" w:rsidRDefault="00D47F53" w:rsidP="00D47F53">
      <w:r>
        <w:t>Finding the limiting component in a system.</w:t>
      </w:r>
    </w:p>
    <w:p w14:paraId="04843F97" w14:textId="77777777" w:rsidR="00D47F53" w:rsidRDefault="00D47F53" w:rsidP="00D47F53"/>
    <w:p w14:paraId="608838D4" w14:textId="77777777" w:rsidR="00D47F53" w:rsidRDefault="00D47F53" w:rsidP="00D47F53">
      <w:r>
        <w:lastRenderedPageBreak/>
        <w:t>## Capacity planning</w:t>
      </w:r>
    </w:p>
    <w:p w14:paraId="64F906F6" w14:textId="77777777" w:rsidR="00D47F53" w:rsidRDefault="00D47F53" w:rsidP="00D47F53">
      <w:r>
        <w:t>Estimating how much traffic and storage the system will need.</w:t>
      </w:r>
    </w:p>
    <w:p w14:paraId="408D056D" w14:textId="77777777" w:rsidR="00D47F53" w:rsidRDefault="00D47F53" w:rsidP="00D47F53"/>
    <w:p w14:paraId="7D15FC50" w14:textId="77777777" w:rsidR="00D47F53" w:rsidRDefault="00D47F53" w:rsidP="00D47F53">
      <w:r>
        <w:t>---</w:t>
      </w:r>
    </w:p>
    <w:p w14:paraId="4F7D8179" w14:textId="77777777" w:rsidR="00D47F53" w:rsidRDefault="00D47F53" w:rsidP="00D47F53"/>
    <w:p w14:paraId="1CDCD4E7" w14:textId="77777777" w:rsidR="00D47F53" w:rsidRDefault="00D47F53" w:rsidP="00D47F53">
      <w:r>
        <w:t># How to use this glossary in interviews</w:t>
      </w:r>
    </w:p>
    <w:p w14:paraId="5EE06281" w14:textId="77777777" w:rsidR="00D47F53" w:rsidRDefault="00D47F53" w:rsidP="00D47F53"/>
    <w:p w14:paraId="612FDEBB" w14:textId="77777777" w:rsidR="00D47F53" w:rsidRDefault="00D47F53" w:rsidP="00D47F53">
      <w:r>
        <w:t>In a system design interview, these terms are not just vocabulary. They help you reason clearly.</w:t>
      </w:r>
    </w:p>
    <w:p w14:paraId="04808D0B" w14:textId="77777777" w:rsidR="00D47F53" w:rsidRDefault="00D47F53" w:rsidP="00D47F53"/>
    <w:p w14:paraId="52AFA20E" w14:textId="77777777" w:rsidR="00D47F53" w:rsidRDefault="00D47F53" w:rsidP="00D47F53">
      <w:r>
        <w:t>For example, instead of saying:</w:t>
      </w:r>
    </w:p>
    <w:p w14:paraId="36E8E2BB" w14:textId="77777777" w:rsidR="00D47F53" w:rsidRDefault="00D47F53" w:rsidP="00D47F53">
      <w:r>
        <w:t>- “We should use Redis”</w:t>
      </w:r>
    </w:p>
    <w:p w14:paraId="1F4EEC23" w14:textId="77777777" w:rsidR="00D47F53" w:rsidRDefault="00D47F53" w:rsidP="00D47F53"/>
    <w:p w14:paraId="31C5CA24" w14:textId="77777777" w:rsidR="00D47F53" w:rsidRDefault="00D47F53" w:rsidP="00D47F53">
      <w:r>
        <w:t>say:</w:t>
      </w:r>
    </w:p>
    <w:p w14:paraId="0BE88F3D" w14:textId="77777777" w:rsidR="00D47F53" w:rsidRDefault="00D47F53" w:rsidP="00D47F53">
      <w:r>
        <w:t>- “We should use Redis as a cache to reduce database load and improve latency, but we need a cache invalidation strategy and to decide whether eventual consistency is acceptable.”</w:t>
      </w:r>
    </w:p>
    <w:p w14:paraId="73CBC790" w14:textId="77777777" w:rsidR="00D47F53" w:rsidRDefault="00D47F53" w:rsidP="00D47F53"/>
    <w:p w14:paraId="6BB3C630" w14:textId="77777777" w:rsidR="00D47F53" w:rsidRDefault="00D47F53" w:rsidP="00D47F53">
      <w:r>
        <w:t>That sounds much stronger because you are showing trade-offs, not just naming tools.</w:t>
      </w:r>
    </w:p>
    <w:p w14:paraId="6AC70869" w14:textId="77777777" w:rsidR="00D47F53" w:rsidRDefault="00D47F53" w:rsidP="00D47F53"/>
    <w:p w14:paraId="709A906A" w14:textId="77777777" w:rsidR="00D47F53" w:rsidRDefault="00D47F53" w:rsidP="00D47F53">
      <w:r>
        <w:t>---</w:t>
      </w:r>
    </w:p>
    <w:p w14:paraId="74A31E7A" w14:textId="77777777" w:rsidR="00D47F53" w:rsidRDefault="00D47F53" w:rsidP="00D47F53"/>
    <w:p w14:paraId="30D524C8" w14:textId="77777777" w:rsidR="00D47F53" w:rsidRDefault="00D47F53" w:rsidP="00D47F53">
      <w:r>
        <w:t># Quick interview-style summary</w:t>
      </w:r>
    </w:p>
    <w:p w14:paraId="7BF0ED3C" w14:textId="77777777" w:rsidR="00D47F53" w:rsidRDefault="00D47F53" w:rsidP="00D47F53"/>
    <w:p w14:paraId="64CA1C2B" w14:textId="77777777" w:rsidR="00D47F53" w:rsidRDefault="00D47F53" w:rsidP="00D47F53">
      <w:r>
        <w:t>&gt; System design glossary terms usually cover scalability, availability, caching, databases, messaging, microservices, consistency, security, observability, and deployment. Understanding these terms helps you reason about trade-offs like latency vs consistency, simplicity vs scalability, and availability vs correctness.</w:t>
      </w:r>
    </w:p>
    <w:p w14:paraId="38A783C0" w14:textId="77777777" w:rsidR="00D47F53" w:rsidRDefault="00D47F53" w:rsidP="00D47F53"/>
    <w:p w14:paraId="0D762655" w14:textId="77777777" w:rsidR="00D47F53" w:rsidRDefault="00D47F53" w:rsidP="00D47F53">
      <w:r>
        <w:t>If you want, I can turn this into:</w:t>
      </w:r>
    </w:p>
    <w:p w14:paraId="08A94C98" w14:textId="77777777" w:rsidR="00D47F53" w:rsidRDefault="00D47F53" w:rsidP="00D47F53">
      <w:r>
        <w:t>1. a **one-page cheat sheet**</w:t>
      </w:r>
    </w:p>
    <w:p w14:paraId="61EC2228" w14:textId="77777777" w:rsidR="00D47F53" w:rsidRDefault="00D47F53" w:rsidP="00D47F53">
      <w:r>
        <w:t>2. a **flashcard-style glossary**</w:t>
      </w:r>
    </w:p>
    <w:p w14:paraId="3AE7488D" w14:textId="77777777" w:rsidR="00D47F53" w:rsidRDefault="00D47F53" w:rsidP="00D47F53">
      <w:r>
        <w:t>3. a **system design glossary with examples for each term**</w:t>
      </w:r>
    </w:p>
    <w:p w14:paraId="070CFFE6" w14:textId="55D711E7" w:rsidR="00D47F53" w:rsidRDefault="00D47F53" w:rsidP="00D47F53">
      <w:r>
        <w:t>4. a **Mermaid mind map of all the terms**</w:t>
      </w:r>
    </w:p>
    <w:p w14:paraId="7CFC2903" w14:textId="77777777" w:rsidR="00DA7A57" w:rsidRDefault="00DA7A57" w:rsidP="00D47F53"/>
    <w:p w14:paraId="4F991AA6" w14:textId="77777777" w:rsidR="00DA7A57" w:rsidRDefault="00DA7A57" w:rsidP="00D47F53"/>
    <w:p w14:paraId="01AA3803" w14:textId="77777777" w:rsidR="00DA7A57" w:rsidRDefault="00DA7A57" w:rsidP="00D47F53"/>
    <w:p w14:paraId="219A343C" w14:textId="77777777" w:rsidR="00DA7A57" w:rsidRDefault="00DA7A57" w:rsidP="00D47F53"/>
    <w:p w14:paraId="33339364" w14:textId="77777777" w:rsidR="00DA7A57" w:rsidRDefault="00DA7A57" w:rsidP="00D47F53"/>
    <w:p w14:paraId="0AC862FC" w14:textId="77777777" w:rsidR="00DA7A57" w:rsidRDefault="00DA7A57" w:rsidP="00D47F53"/>
    <w:p w14:paraId="0131940B" w14:textId="77777777" w:rsidR="00DA7A57" w:rsidRDefault="00DA7A57" w:rsidP="00D47F53"/>
    <w:p w14:paraId="06DEFB15" w14:textId="77777777" w:rsidR="00DA7A57" w:rsidRDefault="00DA7A57" w:rsidP="00D47F53"/>
    <w:p w14:paraId="1367E59D" w14:textId="77777777" w:rsidR="00DA7A57" w:rsidRDefault="00DA7A57" w:rsidP="00D47F53"/>
    <w:p w14:paraId="24162BED" w14:textId="77777777" w:rsidR="00DA7A57" w:rsidRDefault="00DA7A57" w:rsidP="00D47F53"/>
    <w:p w14:paraId="70220717" w14:textId="77777777" w:rsidR="00DA7A57" w:rsidRDefault="00DA7A57" w:rsidP="00D47F53"/>
    <w:p w14:paraId="44B08B3D" w14:textId="77777777" w:rsidR="00DA7A57" w:rsidRDefault="00DA7A57" w:rsidP="00D47F53"/>
    <w:p w14:paraId="2D62388C" w14:textId="77777777" w:rsidR="00DA7A57" w:rsidRDefault="00DA7A57" w:rsidP="00D47F53"/>
    <w:p w14:paraId="683D4DC2" w14:textId="77777777" w:rsidR="00DA7A57" w:rsidRDefault="00DA7A57" w:rsidP="00D47F53"/>
    <w:p w14:paraId="44274E9E" w14:textId="77777777" w:rsidR="00DA7A57" w:rsidRDefault="00DA7A57" w:rsidP="00D47F53"/>
    <w:p w14:paraId="1C4A652C" w14:textId="77777777" w:rsidR="00DA7A57" w:rsidRDefault="00DA7A57" w:rsidP="00D47F53"/>
    <w:p w14:paraId="4DAFDBDB" w14:textId="77777777" w:rsidR="00DA7A57" w:rsidRDefault="00DA7A57" w:rsidP="00D47F53"/>
    <w:p w14:paraId="7B9AA3EE" w14:textId="77777777" w:rsidR="00DA7A57" w:rsidRDefault="00DA7A57" w:rsidP="00D47F53"/>
    <w:p w14:paraId="07051D33" w14:textId="77777777" w:rsidR="00DA7A57" w:rsidRDefault="00DA7A57" w:rsidP="00D47F53"/>
    <w:p w14:paraId="64FE9D3D" w14:textId="77777777" w:rsidR="00DA7A57" w:rsidRDefault="00DA7A57" w:rsidP="00D47F53"/>
    <w:p w14:paraId="1FD80DEE" w14:textId="77777777" w:rsidR="00DA7A57" w:rsidRDefault="00DA7A57" w:rsidP="00D47F53"/>
    <w:p w14:paraId="1EDA8752" w14:textId="20D502A1" w:rsidR="00DA7A57" w:rsidRDefault="00DA7A57" w:rsidP="00FC1FE3">
      <w:pPr>
        <w:pStyle w:val="Heading1"/>
        <w:numPr>
          <w:ilvl w:val="0"/>
          <w:numId w:val="13"/>
        </w:numPr>
        <w:jc w:val="center"/>
      </w:pPr>
      <w:bookmarkStart w:id="6" w:name="_Toc234595914"/>
      <w:r>
        <w:t>Two Phase Commit</w:t>
      </w:r>
      <w:bookmarkEnd w:id="6"/>
    </w:p>
    <w:p w14:paraId="3F3A1C61" w14:textId="77777777" w:rsidR="00E66572" w:rsidRPr="00E66572" w:rsidRDefault="00E66572" w:rsidP="00E66572"/>
    <w:p w14:paraId="043986E7" w14:textId="7D9D83E9" w:rsidR="00DA7A57" w:rsidRDefault="00DA7A57" w:rsidP="00DA7A57">
      <w:r>
        <w:t>**Two-Phase Commit (2PC)** is a distributed transaction protocol used to make sure multiple systems either **all commit** a transaction or **all abort** it.</w:t>
      </w:r>
    </w:p>
    <w:p w14:paraId="2DF90D2F" w14:textId="77777777" w:rsidR="00DA7A57" w:rsidRDefault="00DA7A57" w:rsidP="00DA7A57"/>
    <w:p w14:paraId="467B7F91" w14:textId="77777777" w:rsidR="00DA7A57" w:rsidRDefault="00DA7A57" w:rsidP="00DA7A57">
      <w:r>
        <w:t>It is mainly used when one logical transaction spans multiple databases or services, and you want atomicity across them.</w:t>
      </w:r>
    </w:p>
    <w:p w14:paraId="0AD9C00F" w14:textId="77777777" w:rsidR="00DA7A57" w:rsidRDefault="00DA7A57" w:rsidP="00DA7A57"/>
    <w:p w14:paraId="5EA9C5E1" w14:textId="77777777" w:rsidR="00DA7A57" w:rsidRDefault="00DA7A57" w:rsidP="00DA7A57">
      <w:r>
        <w:t>## Core idea</w:t>
      </w:r>
    </w:p>
    <w:p w14:paraId="32193F0D" w14:textId="77777777" w:rsidR="00DA7A57" w:rsidRDefault="00DA7A57" w:rsidP="00DA7A57"/>
    <w:p w14:paraId="0D94A84C" w14:textId="77777777" w:rsidR="00DA7A57" w:rsidRDefault="00DA7A57" w:rsidP="00DA7A57">
      <w:r>
        <w:t>A coordinator asks all participants if they are ready to commit. If everyone agrees, the coordinator tells them to commit. If anyone says no, everyone aborts.</w:t>
      </w:r>
    </w:p>
    <w:p w14:paraId="1B092588" w14:textId="77777777" w:rsidR="00DA7A57" w:rsidRDefault="00DA7A57" w:rsidP="00DA7A57"/>
    <w:p w14:paraId="48F1958B" w14:textId="77777777" w:rsidR="00DA7A57" w:rsidRDefault="00DA7A57" w:rsidP="00DA7A57">
      <w:r>
        <w:lastRenderedPageBreak/>
        <w:t>That is why it has two phases:</w:t>
      </w:r>
    </w:p>
    <w:p w14:paraId="7702C5BE" w14:textId="77777777" w:rsidR="00DA7A57" w:rsidRDefault="00DA7A57" w:rsidP="00DA7A57"/>
    <w:p w14:paraId="4068F878" w14:textId="77777777" w:rsidR="00DA7A57" w:rsidRDefault="00DA7A57" w:rsidP="00DA7A57">
      <w:r>
        <w:t>1. **Prepare phase**</w:t>
      </w:r>
    </w:p>
    <w:p w14:paraId="1610E38C" w14:textId="77777777" w:rsidR="00DA7A57" w:rsidRDefault="00DA7A57" w:rsidP="00DA7A57">
      <w:r>
        <w:t>2. **Commit phase**</w:t>
      </w:r>
    </w:p>
    <w:p w14:paraId="20F61E12" w14:textId="77777777" w:rsidR="00DA7A57" w:rsidRDefault="00DA7A57" w:rsidP="00DA7A57"/>
    <w:p w14:paraId="1CEC5276" w14:textId="77777777" w:rsidR="00DA7A57" w:rsidRDefault="00DA7A57" w:rsidP="00DA7A57">
      <w:r>
        <w:t>---</w:t>
      </w:r>
    </w:p>
    <w:p w14:paraId="31243C01" w14:textId="77777777" w:rsidR="00DA7A57" w:rsidRDefault="00DA7A57" w:rsidP="00DA7A57"/>
    <w:p w14:paraId="561EC29C" w14:textId="77777777" w:rsidR="00DA7A57" w:rsidRDefault="00DA7A57" w:rsidP="00DA7A57">
      <w:r>
        <w:t>## Phase 1: Prepare</w:t>
      </w:r>
    </w:p>
    <w:p w14:paraId="751CC91D" w14:textId="77777777" w:rsidR="00DA7A57" w:rsidRDefault="00DA7A57" w:rsidP="00DA7A57"/>
    <w:p w14:paraId="6C5C53B2" w14:textId="77777777" w:rsidR="00DA7A57" w:rsidRDefault="00DA7A57" w:rsidP="00DA7A57">
      <w:r>
        <w:t>The coordinator sends a `prepare` message to all participants.</w:t>
      </w:r>
    </w:p>
    <w:p w14:paraId="2D03BEBD" w14:textId="77777777" w:rsidR="00DA7A57" w:rsidRDefault="00DA7A57" w:rsidP="00DA7A57"/>
    <w:p w14:paraId="03B921DE" w14:textId="77777777" w:rsidR="00DA7A57" w:rsidRDefault="00DA7A57" w:rsidP="00DA7A57">
      <w:r>
        <w:t>Each participant:</w:t>
      </w:r>
    </w:p>
    <w:p w14:paraId="705506E1" w14:textId="77777777" w:rsidR="00DA7A57" w:rsidRDefault="00DA7A57" w:rsidP="00DA7A57">
      <w:r>
        <w:t>- checks whether it can commit</w:t>
      </w:r>
    </w:p>
    <w:p w14:paraId="08F5DFA6" w14:textId="77777777" w:rsidR="00DA7A57" w:rsidRDefault="00DA7A57" w:rsidP="00DA7A57">
      <w:r>
        <w:t>- locks the necessary resources</w:t>
      </w:r>
    </w:p>
    <w:p w14:paraId="5B91AB29" w14:textId="77777777" w:rsidR="00DA7A57" w:rsidRDefault="00DA7A57" w:rsidP="00DA7A57">
      <w:r>
        <w:t>- writes enough state to durable storage so it can recover later</w:t>
      </w:r>
    </w:p>
    <w:p w14:paraId="7E602526" w14:textId="77777777" w:rsidR="00DA7A57" w:rsidRDefault="00DA7A57" w:rsidP="00DA7A57">
      <w:r>
        <w:t>- responds either:</w:t>
      </w:r>
    </w:p>
    <w:p w14:paraId="497E1A2A" w14:textId="77777777" w:rsidR="00DA7A57" w:rsidRDefault="00DA7A57" w:rsidP="00DA7A57">
      <w:r>
        <w:t xml:space="preserve">  - **yes, I can commit**</w:t>
      </w:r>
    </w:p>
    <w:p w14:paraId="05BEA4BD" w14:textId="77777777" w:rsidR="00DA7A57" w:rsidRDefault="00DA7A57" w:rsidP="00DA7A57">
      <w:r>
        <w:t xml:space="preserve">  - **no, I cannot commit**</w:t>
      </w:r>
    </w:p>
    <w:p w14:paraId="7DC29437" w14:textId="77777777" w:rsidR="00DA7A57" w:rsidRDefault="00DA7A57" w:rsidP="00DA7A57"/>
    <w:p w14:paraId="2CBCEC9B" w14:textId="77777777" w:rsidR="00DA7A57" w:rsidRDefault="00DA7A57" w:rsidP="00DA7A57">
      <w:r>
        <w:t>At this stage, participants are saying, “I am ready, but I have not committed yet.”</w:t>
      </w:r>
    </w:p>
    <w:p w14:paraId="66CDBC11" w14:textId="77777777" w:rsidR="00DA7A57" w:rsidRDefault="00DA7A57" w:rsidP="00DA7A57"/>
    <w:p w14:paraId="7DB4B622" w14:textId="77777777" w:rsidR="00DA7A57" w:rsidRDefault="00DA7A57" w:rsidP="00DA7A57">
      <w:r>
        <w:t>---</w:t>
      </w:r>
    </w:p>
    <w:p w14:paraId="18BC2E04" w14:textId="77777777" w:rsidR="00DA7A57" w:rsidRDefault="00DA7A57" w:rsidP="00DA7A57"/>
    <w:p w14:paraId="063E0614" w14:textId="77777777" w:rsidR="00DA7A57" w:rsidRDefault="00DA7A57" w:rsidP="00DA7A57">
      <w:r>
        <w:lastRenderedPageBreak/>
        <w:t>## Phase 2: Commit or Abort</w:t>
      </w:r>
    </w:p>
    <w:p w14:paraId="147BF0B4" w14:textId="77777777" w:rsidR="00DA7A57" w:rsidRDefault="00DA7A57" w:rsidP="00DA7A57"/>
    <w:p w14:paraId="71CDEF25" w14:textId="77777777" w:rsidR="00DA7A57" w:rsidRDefault="00DA7A57" w:rsidP="00DA7A57">
      <w:r>
        <w:t>If **all participants vote yes**, the coordinator sends a `commit` message.</w:t>
      </w:r>
    </w:p>
    <w:p w14:paraId="045C62C5" w14:textId="77777777" w:rsidR="00DA7A57" w:rsidRDefault="00DA7A57" w:rsidP="00DA7A57"/>
    <w:p w14:paraId="6745CAA6" w14:textId="77777777" w:rsidR="00DA7A57" w:rsidRDefault="00DA7A57" w:rsidP="00DA7A57">
      <w:r>
        <w:t>If **any participant votes no**, or if a timeout occurs, the coordinator sends an `abort` message.</w:t>
      </w:r>
    </w:p>
    <w:p w14:paraId="7B7C2D26" w14:textId="77777777" w:rsidR="00DA7A57" w:rsidRDefault="00DA7A57" w:rsidP="00DA7A57"/>
    <w:p w14:paraId="65DD0BC1" w14:textId="77777777" w:rsidR="00DA7A57" w:rsidRDefault="00DA7A57" w:rsidP="00DA7A57">
      <w:r>
        <w:t>Each participant then:</w:t>
      </w:r>
    </w:p>
    <w:p w14:paraId="6C18DC2D" w14:textId="77777777" w:rsidR="00DA7A57" w:rsidRDefault="00DA7A57" w:rsidP="00DA7A57">
      <w:r>
        <w:t>- commits the changes, or</w:t>
      </w:r>
    </w:p>
    <w:p w14:paraId="10C3AE3A" w14:textId="77777777" w:rsidR="00DA7A57" w:rsidRDefault="00DA7A57" w:rsidP="00DA7A57">
      <w:r>
        <w:t>- rolls back the changes</w:t>
      </w:r>
    </w:p>
    <w:p w14:paraId="3DFF8E8F" w14:textId="77777777" w:rsidR="00DA7A57" w:rsidRDefault="00DA7A57" w:rsidP="00DA7A57"/>
    <w:p w14:paraId="100CD33A" w14:textId="77777777" w:rsidR="00DA7A57" w:rsidRDefault="00DA7A57" w:rsidP="00DA7A57">
      <w:r>
        <w:t>---</w:t>
      </w:r>
    </w:p>
    <w:p w14:paraId="5710124A" w14:textId="77777777" w:rsidR="00DA7A57" w:rsidRDefault="00DA7A57" w:rsidP="00DA7A57"/>
    <w:p w14:paraId="1E9A7FE5" w14:textId="77777777" w:rsidR="00DA7A57" w:rsidRDefault="00DA7A57" w:rsidP="00DA7A57">
      <w:r>
        <w:t>## Example</w:t>
      </w:r>
    </w:p>
    <w:p w14:paraId="282933F5" w14:textId="77777777" w:rsidR="00DA7A57" w:rsidRDefault="00DA7A57" w:rsidP="00DA7A57"/>
    <w:p w14:paraId="4FBB0795" w14:textId="77777777" w:rsidR="00DA7A57" w:rsidRDefault="00DA7A57" w:rsidP="00DA7A57">
      <w:r>
        <w:t>Suppose a bank transfer needs to:</w:t>
      </w:r>
    </w:p>
    <w:p w14:paraId="551EC734" w14:textId="77777777" w:rsidR="00DA7A57" w:rsidRDefault="00DA7A57" w:rsidP="00DA7A57">
      <w:r>
        <w:t>- deduct money from Account A</w:t>
      </w:r>
    </w:p>
    <w:p w14:paraId="18CCFB32" w14:textId="77777777" w:rsidR="00DA7A57" w:rsidRDefault="00DA7A57" w:rsidP="00DA7A57">
      <w:r>
        <w:t>- add money to Account B</w:t>
      </w:r>
    </w:p>
    <w:p w14:paraId="0ACD76D2" w14:textId="77777777" w:rsidR="00DA7A57" w:rsidRDefault="00DA7A57" w:rsidP="00DA7A57">
      <w:r>
        <w:t>- update an audit log</w:t>
      </w:r>
    </w:p>
    <w:p w14:paraId="07541EF9" w14:textId="77777777" w:rsidR="00DA7A57" w:rsidRDefault="00DA7A57" w:rsidP="00DA7A57"/>
    <w:p w14:paraId="4134F147" w14:textId="77777777" w:rsidR="00DA7A57" w:rsidRDefault="00DA7A57" w:rsidP="00DA7A57">
      <w:r>
        <w:t>With 2PC:</w:t>
      </w:r>
    </w:p>
    <w:p w14:paraId="2718FAD3" w14:textId="77777777" w:rsidR="00DA7A57" w:rsidRDefault="00DA7A57" w:rsidP="00DA7A57">
      <w:r>
        <w:t>- the coordinator asks all three systems if they are ready</w:t>
      </w:r>
    </w:p>
    <w:p w14:paraId="045B35D1" w14:textId="77777777" w:rsidR="00DA7A57" w:rsidRDefault="00DA7A57" w:rsidP="00DA7A57">
      <w:r>
        <w:t>- if all say yes, it commits everywhere</w:t>
      </w:r>
    </w:p>
    <w:p w14:paraId="3A2C3924" w14:textId="77777777" w:rsidR="00DA7A57" w:rsidRDefault="00DA7A57" w:rsidP="00DA7A57">
      <w:r>
        <w:t>- if any system fails, the transaction is aborted everywhere</w:t>
      </w:r>
    </w:p>
    <w:p w14:paraId="4D98E5FB" w14:textId="77777777" w:rsidR="00DA7A57" w:rsidRDefault="00DA7A57" w:rsidP="00DA7A57"/>
    <w:p w14:paraId="7DBBA818" w14:textId="77777777" w:rsidR="00DA7A57" w:rsidRDefault="00DA7A57" w:rsidP="00DA7A57">
      <w:r>
        <w:t>This preserves atomicity.</w:t>
      </w:r>
    </w:p>
    <w:p w14:paraId="232C9FB9" w14:textId="77777777" w:rsidR="00DA7A57" w:rsidRDefault="00DA7A57" w:rsidP="00DA7A57"/>
    <w:p w14:paraId="01F8518E" w14:textId="77777777" w:rsidR="00DA7A57" w:rsidRDefault="00DA7A57" w:rsidP="00DA7A57">
      <w:r>
        <w:t>---</w:t>
      </w:r>
    </w:p>
    <w:p w14:paraId="2E5D63CB" w14:textId="77777777" w:rsidR="00DA7A57" w:rsidRDefault="00DA7A57" w:rsidP="00DA7A57"/>
    <w:p w14:paraId="4FCA26DC" w14:textId="77777777" w:rsidR="00DA7A57" w:rsidRDefault="00DA7A57" w:rsidP="00DA7A57">
      <w:r>
        <w:t>## Why 2PC exists</w:t>
      </w:r>
    </w:p>
    <w:p w14:paraId="194194AD" w14:textId="77777777" w:rsidR="00DA7A57" w:rsidRDefault="00DA7A57" w:rsidP="00DA7A57"/>
    <w:p w14:paraId="03F160A8" w14:textId="77777777" w:rsidR="00DA7A57" w:rsidRDefault="00DA7A57" w:rsidP="00DA7A57">
      <w:r>
        <w:t>It solves the problem of **distributed atomicity**.</w:t>
      </w:r>
    </w:p>
    <w:p w14:paraId="5E15BC29" w14:textId="77777777" w:rsidR="00DA7A57" w:rsidRDefault="00DA7A57" w:rsidP="00DA7A57"/>
    <w:p w14:paraId="02E05467" w14:textId="77777777" w:rsidR="00DA7A57" w:rsidRDefault="00DA7A57" w:rsidP="00DA7A57">
      <w:r>
        <w:t>Without 2PC, one database might commit while another fails, leaving the system in an inconsistent state.</w:t>
      </w:r>
    </w:p>
    <w:p w14:paraId="7312AF48" w14:textId="77777777" w:rsidR="00DA7A57" w:rsidRDefault="00DA7A57" w:rsidP="00DA7A57"/>
    <w:p w14:paraId="2EDB6262" w14:textId="77777777" w:rsidR="00DA7A57" w:rsidRDefault="00DA7A57" w:rsidP="00DA7A57">
      <w:r>
        <w:t>---</w:t>
      </w:r>
    </w:p>
    <w:p w14:paraId="315A1282" w14:textId="77777777" w:rsidR="00DA7A57" w:rsidRDefault="00DA7A57" w:rsidP="00DA7A57"/>
    <w:p w14:paraId="6784D4F3" w14:textId="77777777" w:rsidR="00DA7A57" w:rsidRDefault="00DA7A57" w:rsidP="00DA7A57">
      <w:r>
        <w:t>## Benefits</w:t>
      </w:r>
    </w:p>
    <w:p w14:paraId="6DEA524E" w14:textId="77777777" w:rsidR="00DA7A57" w:rsidRDefault="00DA7A57" w:rsidP="00DA7A57"/>
    <w:p w14:paraId="516466FB" w14:textId="77777777" w:rsidR="00DA7A57" w:rsidRDefault="00DA7A57" w:rsidP="00DA7A57">
      <w:r>
        <w:t>- Provides **atomic commit** across multiple participants</w:t>
      </w:r>
    </w:p>
    <w:p w14:paraId="13CF93B6" w14:textId="77777777" w:rsidR="00DA7A57" w:rsidRDefault="00DA7A57" w:rsidP="00DA7A57">
      <w:r>
        <w:t>- Simple conceptual model</w:t>
      </w:r>
    </w:p>
    <w:p w14:paraId="1D626F82" w14:textId="77777777" w:rsidR="00DA7A57" w:rsidRDefault="00DA7A57" w:rsidP="00DA7A57">
      <w:r>
        <w:t>- Helps preserve consistency in distributed transactions</w:t>
      </w:r>
    </w:p>
    <w:p w14:paraId="645C7F27" w14:textId="77777777" w:rsidR="00DA7A57" w:rsidRDefault="00DA7A57" w:rsidP="00DA7A57"/>
    <w:p w14:paraId="4B86EC76" w14:textId="77777777" w:rsidR="00DA7A57" w:rsidRDefault="00DA7A57" w:rsidP="00DA7A57">
      <w:r>
        <w:t>---</w:t>
      </w:r>
    </w:p>
    <w:p w14:paraId="122A36EC" w14:textId="77777777" w:rsidR="00DA7A57" w:rsidRDefault="00DA7A57" w:rsidP="00DA7A57"/>
    <w:p w14:paraId="7889BD38" w14:textId="77777777" w:rsidR="00DA7A57" w:rsidRDefault="00DA7A57" w:rsidP="00DA7A57">
      <w:r>
        <w:t>## Problems and trade-offs</w:t>
      </w:r>
    </w:p>
    <w:p w14:paraId="572D041B" w14:textId="77777777" w:rsidR="00DA7A57" w:rsidRDefault="00DA7A57" w:rsidP="00DA7A57"/>
    <w:p w14:paraId="750355E6" w14:textId="77777777" w:rsidR="00DA7A57" w:rsidRDefault="00DA7A57" w:rsidP="00DA7A57">
      <w:r>
        <w:lastRenderedPageBreak/>
        <w:t>2PC is powerful, but it has serious drawbacks.</w:t>
      </w:r>
    </w:p>
    <w:p w14:paraId="1C034D72" w14:textId="77777777" w:rsidR="00DA7A57" w:rsidRDefault="00DA7A57" w:rsidP="00DA7A57"/>
    <w:p w14:paraId="45BECFAD" w14:textId="77777777" w:rsidR="00DA7A57" w:rsidRDefault="00DA7A57" w:rsidP="00DA7A57">
      <w:r>
        <w:t>### 1. Blocking</w:t>
      </w:r>
    </w:p>
    <w:p w14:paraId="443201B4" w14:textId="77777777" w:rsidR="00DA7A57" w:rsidRDefault="00DA7A57" w:rsidP="00DA7A57">
      <w:r>
        <w:t>If the coordinator crashes after participants have voted yes but before the final decision, participants may have to wait while holding locks.</w:t>
      </w:r>
    </w:p>
    <w:p w14:paraId="4D7838C5" w14:textId="77777777" w:rsidR="00DA7A57" w:rsidRDefault="00DA7A57" w:rsidP="00DA7A57"/>
    <w:p w14:paraId="1826CA5D" w14:textId="77777777" w:rsidR="00DA7A57" w:rsidRDefault="00DA7A57" w:rsidP="00DA7A57">
      <w:r>
        <w:t>This can block other transactions and reduce availability.</w:t>
      </w:r>
    </w:p>
    <w:p w14:paraId="232E21BC" w14:textId="77777777" w:rsidR="00DA7A57" w:rsidRDefault="00DA7A57" w:rsidP="00DA7A57"/>
    <w:p w14:paraId="3BD0FBDE" w14:textId="77777777" w:rsidR="00DA7A57" w:rsidRDefault="00DA7A57" w:rsidP="00DA7A57">
      <w:r>
        <w:t>### 2. Latency</w:t>
      </w:r>
    </w:p>
    <w:p w14:paraId="5B5B53EE" w14:textId="77777777" w:rsidR="00DA7A57" w:rsidRDefault="00DA7A57" w:rsidP="00DA7A57">
      <w:r>
        <w:t>It requires multiple network round trips, so it is slower than a local transaction.</w:t>
      </w:r>
    </w:p>
    <w:p w14:paraId="59AFBAF5" w14:textId="77777777" w:rsidR="00DA7A57" w:rsidRDefault="00DA7A57" w:rsidP="00DA7A57"/>
    <w:p w14:paraId="45A43F9E" w14:textId="77777777" w:rsidR="00DA7A57" w:rsidRDefault="00DA7A57" w:rsidP="00DA7A57">
      <w:r>
        <w:t>### 3. Reduced availability</w:t>
      </w:r>
    </w:p>
    <w:p w14:paraId="4929587B" w14:textId="77777777" w:rsidR="00DA7A57" w:rsidRDefault="00DA7A57" w:rsidP="00DA7A57">
      <w:r>
        <w:t>If one participant is down, the whole transaction may fail or stall.</w:t>
      </w:r>
    </w:p>
    <w:p w14:paraId="5234367B" w14:textId="77777777" w:rsidR="00DA7A57" w:rsidRDefault="00DA7A57" w:rsidP="00DA7A57"/>
    <w:p w14:paraId="381AF7AF" w14:textId="77777777" w:rsidR="00DA7A57" w:rsidRDefault="00DA7A57" w:rsidP="00DA7A57">
      <w:r>
        <w:t>### 4. Tightly coupled</w:t>
      </w:r>
    </w:p>
    <w:p w14:paraId="7D9CB6BC" w14:textId="77777777" w:rsidR="00DA7A57" w:rsidRDefault="00DA7A57" w:rsidP="00DA7A57">
      <w:r>
        <w:t>Participants must coordinate closely, which makes systems harder to scale and operate independently.</w:t>
      </w:r>
    </w:p>
    <w:p w14:paraId="001B330D" w14:textId="77777777" w:rsidR="00DA7A57" w:rsidRDefault="00DA7A57" w:rsidP="00DA7A57"/>
    <w:p w14:paraId="2E822ACD" w14:textId="77777777" w:rsidR="00DA7A57" w:rsidRDefault="00DA7A57" w:rsidP="00DA7A57">
      <w:r>
        <w:t>### 5. Not ideal for microservices</w:t>
      </w:r>
    </w:p>
    <w:p w14:paraId="52B0D357" w14:textId="77777777" w:rsidR="00DA7A57" w:rsidRDefault="00DA7A57" w:rsidP="00DA7A57">
      <w:r>
        <w:t>In microservices, 2PC is often avoided because it conflicts with service autonomy and availability goals.</w:t>
      </w:r>
    </w:p>
    <w:p w14:paraId="64A882CD" w14:textId="77777777" w:rsidR="00DA7A57" w:rsidRDefault="00DA7A57" w:rsidP="00DA7A57"/>
    <w:p w14:paraId="2FAED647" w14:textId="77777777" w:rsidR="00DA7A57" w:rsidRDefault="00DA7A57" w:rsidP="00DA7A57">
      <w:r>
        <w:t>---</w:t>
      </w:r>
    </w:p>
    <w:p w14:paraId="615F3988" w14:textId="77777777" w:rsidR="00DA7A57" w:rsidRDefault="00DA7A57" w:rsidP="00DA7A57"/>
    <w:p w14:paraId="1D2F0B26" w14:textId="77777777" w:rsidR="00DA7A57" w:rsidRDefault="00DA7A57" w:rsidP="00DA7A57">
      <w:r>
        <w:t>## 2PC in practice</w:t>
      </w:r>
    </w:p>
    <w:p w14:paraId="30CB6422" w14:textId="77777777" w:rsidR="00DA7A57" w:rsidRDefault="00DA7A57" w:rsidP="00DA7A57"/>
    <w:p w14:paraId="05CD3017" w14:textId="77777777" w:rsidR="00DA7A57" w:rsidRDefault="00DA7A57" w:rsidP="00DA7A57">
      <w:r>
        <w:t>In modern distributed systems, 2PC is often avoided in favor of:</w:t>
      </w:r>
    </w:p>
    <w:p w14:paraId="2BBA9DA0" w14:textId="77777777" w:rsidR="00DA7A57" w:rsidRDefault="00DA7A57" w:rsidP="00DA7A57">
      <w:r>
        <w:t>- **Saga pattern**</w:t>
      </w:r>
    </w:p>
    <w:p w14:paraId="313DD09A" w14:textId="77777777" w:rsidR="00DA7A57" w:rsidRDefault="00DA7A57" w:rsidP="00DA7A57">
      <w:r>
        <w:t>- **eventual consistency**</w:t>
      </w:r>
    </w:p>
    <w:p w14:paraId="2B7876BE" w14:textId="77777777" w:rsidR="00DA7A57" w:rsidRDefault="00DA7A57" w:rsidP="00DA7A57">
      <w:r>
        <w:t>- **compensating transactions**</w:t>
      </w:r>
    </w:p>
    <w:p w14:paraId="477025D9" w14:textId="77777777" w:rsidR="00DA7A57" w:rsidRDefault="00DA7A57" w:rsidP="00DA7A57">
      <w:r>
        <w:t>- **outbox pattern**</w:t>
      </w:r>
    </w:p>
    <w:p w14:paraId="3468D2F8" w14:textId="77777777" w:rsidR="00DA7A57" w:rsidRDefault="00DA7A57" w:rsidP="00DA7A57"/>
    <w:p w14:paraId="34724578" w14:textId="77777777" w:rsidR="00DA7A57" w:rsidRDefault="00DA7A57" w:rsidP="00DA7A57">
      <w:r>
        <w:t>These are usually more scalable and resilient in microservices environments.</w:t>
      </w:r>
    </w:p>
    <w:p w14:paraId="1EDFCA1D" w14:textId="77777777" w:rsidR="00DA7A57" w:rsidRDefault="00DA7A57" w:rsidP="00DA7A57"/>
    <w:p w14:paraId="0A5972E3" w14:textId="77777777" w:rsidR="00DA7A57" w:rsidRDefault="00DA7A57" w:rsidP="00DA7A57">
      <w:r>
        <w:t>2PC is still more common in:</w:t>
      </w:r>
    </w:p>
    <w:p w14:paraId="2499125C" w14:textId="77777777" w:rsidR="00DA7A57" w:rsidRDefault="00DA7A57" w:rsidP="00DA7A57">
      <w:r>
        <w:t>- traditional distributed databases</w:t>
      </w:r>
    </w:p>
    <w:p w14:paraId="1F620720" w14:textId="77777777" w:rsidR="00DA7A57" w:rsidRDefault="00DA7A57" w:rsidP="00DA7A57">
      <w:r>
        <w:t>- tightly controlled enterprise systems</w:t>
      </w:r>
    </w:p>
    <w:p w14:paraId="0EB816D8" w14:textId="77777777" w:rsidR="00DA7A57" w:rsidRDefault="00DA7A57" w:rsidP="00DA7A57">
      <w:r>
        <w:t>- systems where strong atomicity is more important than availability</w:t>
      </w:r>
    </w:p>
    <w:p w14:paraId="47510322" w14:textId="77777777" w:rsidR="00DA7A57" w:rsidRDefault="00DA7A57" w:rsidP="00DA7A57"/>
    <w:p w14:paraId="09F1FEB4" w14:textId="77777777" w:rsidR="00DA7A57" w:rsidRDefault="00DA7A57" w:rsidP="00DA7A57">
      <w:r>
        <w:t>---</w:t>
      </w:r>
    </w:p>
    <w:p w14:paraId="23C50095" w14:textId="77777777" w:rsidR="00DA7A57" w:rsidRDefault="00DA7A57" w:rsidP="00DA7A57"/>
    <w:p w14:paraId="57B408A7" w14:textId="77777777" w:rsidR="00DA7A57" w:rsidRDefault="00DA7A57" w:rsidP="00DA7A57">
      <w:r>
        <w:t>## 2PC vs Saga</w:t>
      </w:r>
    </w:p>
    <w:p w14:paraId="30BCD52C" w14:textId="77777777" w:rsidR="00DA7A57" w:rsidRDefault="00DA7A57" w:rsidP="00DA7A57"/>
    <w:p w14:paraId="574ABF0B" w14:textId="77777777" w:rsidR="00DA7A57" w:rsidRDefault="00DA7A57" w:rsidP="00DA7A57">
      <w:r>
        <w:t>### 2PC</w:t>
      </w:r>
    </w:p>
    <w:p w14:paraId="698FDC77" w14:textId="77777777" w:rsidR="00DA7A57" w:rsidRDefault="00DA7A57" w:rsidP="00DA7A57">
      <w:r>
        <w:t>- guarantees atomic commit</w:t>
      </w:r>
    </w:p>
    <w:p w14:paraId="4F09A868" w14:textId="77777777" w:rsidR="00DA7A57" w:rsidRDefault="00DA7A57" w:rsidP="00DA7A57">
      <w:r>
        <w:t>- blocks on failures</w:t>
      </w:r>
    </w:p>
    <w:p w14:paraId="408E7C31" w14:textId="77777777" w:rsidR="00DA7A57" w:rsidRDefault="00DA7A57" w:rsidP="00DA7A57">
      <w:r>
        <w:lastRenderedPageBreak/>
        <w:t>- tightly coordinated</w:t>
      </w:r>
    </w:p>
    <w:p w14:paraId="353F388C" w14:textId="77777777" w:rsidR="00DA7A57" w:rsidRDefault="00DA7A57" w:rsidP="00DA7A57">
      <w:r>
        <w:t>- stronger consistency</w:t>
      </w:r>
    </w:p>
    <w:p w14:paraId="5569170B" w14:textId="77777777" w:rsidR="00DA7A57" w:rsidRDefault="00DA7A57" w:rsidP="00DA7A57"/>
    <w:p w14:paraId="3BA5E613" w14:textId="77777777" w:rsidR="00DA7A57" w:rsidRDefault="00DA7A57" w:rsidP="00DA7A57">
      <w:r>
        <w:t>### Saga</w:t>
      </w:r>
    </w:p>
    <w:p w14:paraId="66784203" w14:textId="77777777" w:rsidR="00DA7A57" w:rsidRDefault="00DA7A57" w:rsidP="00DA7A57">
      <w:r>
        <w:t>- uses local transactions plus compensating actions</w:t>
      </w:r>
    </w:p>
    <w:p w14:paraId="2E896880" w14:textId="77777777" w:rsidR="00DA7A57" w:rsidRDefault="00DA7A57" w:rsidP="00DA7A57">
      <w:r>
        <w:t>- no global lock across services</w:t>
      </w:r>
    </w:p>
    <w:p w14:paraId="687AB031" w14:textId="77777777" w:rsidR="00DA7A57" w:rsidRDefault="00DA7A57" w:rsidP="00DA7A57">
      <w:r>
        <w:t>- more available and scalable</w:t>
      </w:r>
    </w:p>
    <w:p w14:paraId="45C642C2" w14:textId="77777777" w:rsidR="00DA7A57" w:rsidRDefault="00DA7A57" w:rsidP="00DA7A57">
      <w:r>
        <w:t>- eventual consistency instead of strict atomicity</w:t>
      </w:r>
    </w:p>
    <w:p w14:paraId="61FBE916" w14:textId="77777777" w:rsidR="00DA7A57" w:rsidRDefault="00DA7A57" w:rsidP="00DA7A57"/>
    <w:p w14:paraId="1829DE51" w14:textId="77777777" w:rsidR="00DA7A57" w:rsidRDefault="00DA7A57" w:rsidP="00DA7A57">
      <w:r>
        <w:t>In microservices, Saga is usually preferred.</w:t>
      </w:r>
    </w:p>
    <w:p w14:paraId="19427D6E" w14:textId="77777777" w:rsidR="00DA7A57" w:rsidRDefault="00DA7A57" w:rsidP="00DA7A57"/>
    <w:p w14:paraId="26D29AB0" w14:textId="77777777" w:rsidR="00DA7A57" w:rsidRDefault="00DA7A57" w:rsidP="00DA7A57">
      <w:r>
        <w:t>---</w:t>
      </w:r>
    </w:p>
    <w:p w14:paraId="78850E7A" w14:textId="77777777" w:rsidR="00DA7A57" w:rsidRDefault="00DA7A57" w:rsidP="00DA7A57"/>
    <w:p w14:paraId="23895589" w14:textId="77777777" w:rsidR="00DA7A57" w:rsidRDefault="00DA7A57" w:rsidP="00DA7A57">
      <w:r>
        <w:t>## Simple mental model</w:t>
      </w:r>
    </w:p>
    <w:p w14:paraId="66A31BF2" w14:textId="77777777" w:rsidR="00DA7A57" w:rsidRDefault="00DA7A57" w:rsidP="00DA7A57"/>
    <w:p w14:paraId="1A73EF14" w14:textId="77777777" w:rsidR="00DA7A57" w:rsidRDefault="00DA7A57" w:rsidP="00DA7A57">
      <w:r>
        <w:t>Think of 2PC like a group vote:</w:t>
      </w:r>
    </w:p>
    <w:p w14:paraId="6CA795C6" w14:textId="77777777" w:rsidR="00DA7A57" w:rsidRDefault="00DA7A57" w:rsidP="00DA7A57">
      <w:r>
        <w:t>- first everyone promises they are ready</w:t>
      </w:r>
    </w:p>
    <w:p w14:paraId="7429C004" w14:textId="77777777" w:rsidR="00DA7A57" w:rsidRDefault="00DA7A57" w:rsidP="00DA7A57">
      <w:r>
        <w:t>- then everyone commits together</w:t>
      </w:r>
    </w:p>
    <w:p w14:paraId="00B859A9" w14:textId="77777777" w:rsidR="00DA7A57" w:rsidRDefault="00DA7A57" w:rsidP="00DA7A57"/>
    <w:p w14:paraId="3B5453C7" w14:textId="77777777" w:rsidR="00DA7A57" w:rsidRDefault="00DA7A57" w:rsidP="00DA7A57">
      <w:r>
        <w:t>If one person says no, nobody proceeds.</w:t>
      </w:r>
    </w:p>
    <w:p w14:paraId="2D1ED9A7" w14:textId="77777777" w:rsidR="00DA7A57" w:rsidRDefault="00DA7A57" w:rsidP="00DA7A57"/>
    <w:p w14:paraId="1390B13D" w14:textId="77777777" w:rsidR="00DA7A57" w:rsidRDefault="00DA7A57" w:rsidP="00DA7A57">
      <w:r>
        <w:t>---</w:t>
      </w:r>
    </w:p>
    <w:p w14:paraId="30EC3545" w14:textId="77777777" w:rsidR="00DA7A57" w:rsidRDefault="00DA7A57" w:rsidP="00DA7A57"/>
    <w:p w14:paraId="70C4762C" w14:textId="77777777" w:rsidR="00DA7A57" w:rsidRDefault="00DA7A57" w:rsidP="00DA7A57">
      <w:r>
        <w:t>## Quick interview answer</w:t>
      </w:r>
    </w:p>
    <w:p w14:paraId="3BF67B95" w14:textId="77777777" w:rsidR="00DA7A57" w:rsidRDefault="00DA7A57" w:rsidP="00DA7A57"/>
    <w:p w14:paraId="79EFD7DF" w14:textId="77777777" w:rsidR="00DA7A57" w:rsidRDefault="00DA7A57" w:rsidP="00DA7A57">
      <w:r>
        <w:t>&gt; Two-Phase Commit is a distributed transaction protocol that ensures all participants in a transaction either commit or abort together. In phase one, the coordinator asks each participant to prepare and vote yes or no. In phase two, if all vote yes, the coordinator sends commit, otherwise abort. It provides atomicity but can block, add latency, and reduce availability, which is why microservices often prefer Saga instead.</w:t>
      </w:r>
    </w:p>
    <w:p w14:paraId="01397090" w14:textId="77777777" w:rsidR="00DA7A57" w:rsidRDefault="00DA7A57" w:rsidP="00DA7A57"/>
    <w:p w14:paraId="13A0032E" w14:textId="77777777" w:rsidR="00DA7A57" w:rsidRDefault="00DA7A57" w:rsidP="00DA7A57">
      <w:r>
        <w:t>If you want, I can also explain:</w:t>
      </w:r>
    </w:p>
    <w:p w14:paraId="7CA6BE65" w14:textId="77777777" w:rsidR="00DA7A57" w:rsidRDefault="00DA7A57" w:rsidP="00DA7A57">
      <w:r>
        <w:t>1. **2PC with a sequence diagram**</w:t>
      </w:r>
    </w:p>
    <w:p w14:paraId="23E3275C" w14:textId="77777777" w:rsidR="00DA7A57" w:rsidRDefault="00DA7A57" w:rsidP="00DA7A57">
      <w:r>
        <w:t>2. **2PC vs Saga**</w:t>
      </w:r>
    </w:p>
    <w:p w14:paraId="5C69BDA0" w14:textId="77777777" w:rsidR="00DA7A57" w:rsidRDefault="00DA7A57" w:rsidP="00DA7A57">
      <w:r>
        <w:t>3. **why 2PC is avoided in microservices**</w:t>
      </w:r>
    </w:p>
    <w:p w14:paraId="2174694D" w14:textId="0C5EAEE3" w:rsidR="00BE54A8" w:rsidRDefault="00DA7A57" w:rsidP="00DA7A57">
      <w:r>
        <w:t>4. **3-phase commit**</w:t>
      </w:r>
    </w:p>
    <w:p w14:paraId="267CA567" w14:textId="77777777" w:rsidR="00DA7A57" w:rsidRPr="00DA7A57" w:rsidRDefault="00DA7A57" w:rsidP="00DA7A57"/>
    <w:p w14:paraId="0A60268A" w14:textId="09F87B7A" w:rsidR="007D0BDA" w:rsidRDefault="007D0BDA" w:rsidP="00FC1FE3">
      <w:pPr>
        <w:pStyle w:val="Heading1"/>
        <w:numPr>
          <w:ilvl w:val="0"/>
          <w:numId w:val="13"/>
        </w:numPr>
        <w:jc w:val="center"/>
      </w:pPr>
      <w:bookmarkStart w:id="7" w:name="_Toc234595915"/>
      <w:r w:rsidRPr="000170F7">
        <w:t>Command Query Responsibility Segregation</w:t>
      </w:r>
      <w:r>
        <w:t xml:space="preserve"> (CQRS)</w:t>
      </w:r>
      <w:bookmarkEnd w:id="7"/>
    </w:p>
    <w:p w14:paraId="6960E0DF" w14:textId="77777777" w:rsidR="007D0BDA" w:rsidRDefault="007D0BDA" w:rsidP="006473A7"/>
    <w:p w14:paraId="7E7A0236" w14:textId="25B344BE" w:rsidR="000A45BF" w:rsidRDefault="000A45BF" w:rsidP="006473A7">
      <w:r>
        <w:t>CQRS stands for **</w:t>
      </w:r>
      <w:r w:rsidRPr="000170F7">
        <w:rPr>
          <w:b/>
          <w:bCs/>
        </w:rPr>
        <w:t>Command Query Responsibility Segregation</w:t>
      </w:r>
      <w:r>
        <w:t>**.</w:t>
      </w:r>
    </w:p>
    <w:p w14:paraId="29B3DE42" w14:textId="77777777" w:rsidR="000A45BF" w:rsidRDefault="000A45BF" w:rsidP="006473A7"/>
    <w:p w14:paraId="74626191" w14:textId="77777777" w:rsidR="000A45BF" w:rsidRDefault="000A45BF" w:rsidP="006473A7">
      <w:r>
        <w:t>In simple terms, it means **separating the code path that changes data from the code path that reads data**.</w:t>
      </w:r>
    </w:p>
    <w:p w14:paraId="7D45DE79" w14:textId="77777777" w:rsidR="000A45BF" w:rsidRDefault="000A45BF" w:rsidP="006473A7"/>
    <w:p w14:paraId="7C74D040" w14:textId="77777777" w:rsidR="000A45BF" w:rsidRDefault="000A45BF" w:rsidP="006473A7">
      <w:r>
        <w:t>### Core idea</w:t>
      </w:r>
    </w:p>
    <w:p w14:paraId="286610AD" w14:textId="77777777" w:rsidR="000A45BF" w:rsidRDefault="000A45BF" w:rsidP="006473A7">
      <w:r>
        <w:lastRenderedPageBreak/>
        <w:t>Instead of one model doing both read and write operations, CQRS uses:</w:t>
      </w:r>
    </w:p>
    <w:p w14:paraId="6E9A8633" w14:textId="77777777" w:rsidR="000A45BF" w:rsidRDefault="000A45BF" w:rsidP="006473A7"/>
    <w:p w14:paraId="391B4C10" w14:textId="40639E1A" w:rsidR="000A45BF" w:rsidRDefault="000A45BF" w:rsidP="006473A7">
      <w:r>
        <w:t>**Commands**: requests that **change state**</w:t>
      </w:r>
    </w:p>
    <w:p w14:paraId="6741CD43" w14:textId="180AF401" w:rsidR="000A45BF" w:rsidRDefault="000A45BF" w:rsidP="006473A7">
      <w:r>
        <w:t>examples: `CreateOrder`, `CancelBooking`, `UpdateProfile`</w:t>
      </w:r>
    </w:p>
    <w:p w14:paraId="626C802B" w14:textId="773F7BF6" w:rsidR="000A45BF" w:rsidRDefault="000A45BF" w:rsidP="006473A7">
      <w:r>
        <w:t>**Queries**: requests that **read state**</w:t>
      </w:r>
    </w:p>
    <w:p w14:paraId="777DE2FC" w14:textId="281EBE7E" w:rsidR="000A45BF" w:rsidRDefault="000A45BF" w:rsidP="006473A7">
      <w:r>
        <w:t>examples: `GetOrderDetails`, `ListBookings`, `SearchUsers`</w:t>
      </w:r>
    </w:p>
    <w:p w14:paraId="3379D6EF" w14:textId="77777777" w:rsidR="000A45BF" w:rsidRDefault="000A45BF" w:rsidP="006473A7"/>
    <w:p w14:paraId="64374C30" w14:textId="77777777" w:rsidR="000A45BF" w:rsidRDefault="000A45BF" w:rsidP="006473A7">
      <w:r>
        <w:t>A command should not return the data you are querying for. It just says, “do this change.” A query should not modify state. It just says, “give me this information.”</w:t>
      </w:r>
    </w:p>
    <w:p w14:paraId="3872C493" w14:textId="77777777" w:rsidR="000A45BF" w:rsidRDefault="000A45BF" w:rsidP="006473A7"/>
    <w:p w14:paraId="0EEC09FE" w14:textId="77777777" w:rsidR="00752C93" w:rsidRDefault="00752C93" w:rsidP="006473A7"/>
    <w:p w14:paraId="3A307522" w14:textId="77777777" w:rsidR="00752C93" w:rsidRDefault="00752C93" w:rsidP="006473A7"/>
    <w:p w14:paraId="25EC0DE6" w14:textId="77777777" w:rsidR="000A45BF" w:rsidRDefault="000A45BF" w:rsidP="006473A7">
      <w:r>
        <w:t>### Why people use it</w:t>
      </w:r>
    </w:p>
    <w:p w14:paraId="6BDE09DE" w14:textId="77777777" w:rsidR="000A45BF" w:rsidRDefault="000A45BF" w:rsidP="006473A7">
      <w:r>
        <w:t>CQRS is useful when read and write requirements are very different.</w:t>
      </w:r>
    </w:p>
    <w:p w14:paraId="402D7745" w14:textId="77777777" w:rsidR="000A45BF" w:rsidRDefault="000A45BF" w:rsidP="006473A7"/>
    <w:p w14:paraId="2B456204" w14:textId="77777777" w:rsidR="000A45BF" w:rsidRDefault="000A45BF" w:rsidP="006473A7">
      <w:r>
        <w:t>For example:</w:t>
      </w:r>
    </w:p>
    <w:p w14:paraId="1FCE0607" w14:textId="3E7EB39A" w:rsidR="000A45BF" w:rsidRDefault="000A45BF" w:rsidP="006473A7">
      <w:r>
        <w:t>Writes may need validation, transactions, and business rules</w:t>
      </w:r>
    </w:p>
    <w:p w14:paraId="3DC9F477" w14:textId="1DBCEDE5" w:rsidR="000A45BF" w:rsidRDefault="000A45BF" w:rsidP="006473A7">
      <w:r>
        <w:t>Reads may need fast denormalized views, search indexing, or pagination</w:t>
      </w:r>
    </w:p>
    <w:p w14:paraId="07B43C5F" w14:textId="77777777" w:rsidR="000A45BF" w:rsidRDefault="000A45BF" w:rsidP="006473A7"/>
    <w:p w14:paraId="287CB266" w14:textId="77777777" w:rsidR="000A45BF" w:rsidRDefault="000A45BF" w:rsidP="006473A7">
      <w:r>
        <w:t>By separating them, you can optimize each side independently.</w:t>
      </w:r>
    </w:p>
    <w:p w14:paraId="52D4BB23" w14:textId="77777777" w:rsidR="000A45BF" w:rsidRDefault="000A45BF" w:rsidP="006473A7"/>
    <w:p w14:paraId="461BFD83" w14:textId="77777777" w:rsidR="000A45BF" w:rsidRDefault="000A45BF" w:rsidP="006473A7">
      <w:r>
        <w:lastRenderedPageBreak/>
        <w:t>### Benefits</w:t>
      </w:r>
    </w:p>
    <w:p w14:paraId="3AD97597" w14:textId="73FF2096" w:rsidR="000A45BF" w:rsidRDefault="000A45BF" w:rsidP="006473A7">
      <w:r>
        <w:t>**Clearer code structure**</w:t>
      </w:r>
    </w:p>
    <w:p w14:paraId="4380E404" w14:textId="1D9215C0" w:rsidR="000A45BF" w:rsidRDefault="000A45BF" w:rsidP="006473A7">
      <w:r>
        <w:t>**Better scalability**, especially when reads are much more frequent than writes</w:t>
      </w:r>
    </w:p>
    <w:p w14:paraId="42B85634" w14:textId="085938F3" w:rsidR="000A45BF" w:rsidRDefault="000A45BF" w:rsidP="006473A7">
      <w:r>
        <w:t>**Different data models** for reads and writes</w:t>
      </w:r>
    </w:p>
    <w:p w14:paraId="34CFE02F" w14:textId="61EA7FB8" w:rsidR="000A45BF" w:rsidRDefault="000A45BF" w:rsidP="006473A7">
      <w:r>
        <w:t>**Easier to evolve** complex domains in some cases</w:t>
      </w:r>
    </w:p>
    <w:p w14:paraId="25D83601" w14:textId="77777777" w:rsidR="000A45BF" w:rsidRDefault="000A45BF" w:rsidP="006473A7"/>
    <w:p w14:paraId="729C906A" w14:textId="77777777" w:rsidR="000A45BF" w:rsidRDefault="000A45BF" w:rsidP="006473A7">
      <w:r>
        <w:t>### Trade-offs</w:t>
      </w:r>
    </w:p>
    <w:p w14:paraId="7B5D1A5B" w14:textId="77777777" w:rsidR="000A45BF" w:rsidRDefault="000A45BF" w:rsidP="006473A7">
      <w:r>
        <w:t>CQRS is **not free**. It adds complexity:</w:t>
      </w:r>
    </w:p>
    <w:p w14:paraId="3DC90BF8" w14:textId="7C328D95" w:rsidR="000A45BF" w:rsidRDefault="000A45BF" w:rsidP="006473A7">
      <w:r>
        <w:t>more classes/services</w:t>
      </w:r>
    </w:p>
    <w:p w14:paraId="64DD0D1F" w14:textId="3A6E81DE" w:rsidR="000A45BF" w:rsidRDefault="000A45BF" w:rsidP="006473A7">
      <w:r>
        <w:t>more moving parts</w:t>
      </w:r>
    </w:p>
    <w:p w14:paraId="0F4D4AE9" w14:textId="3C78FB7D" w:rsidR="000A45BF" w:rsidRDefault="000A45BF" w:rsidP="006473A7">
      <w:r>
        <w:t>possible **eventual consistency** if read models are updated asynchronously</w:t>
      </w:r>
    </w:p>
    <w:p w14:paraId="233F8EA9" w14:textId="0854BC16" w:rsidR="000A45BF" w:rsidRDefault="000A45BF" w:rsidP="006473A7">
      <w:r>
        <w:t>harder debugging and testing</w:t>
      </w:r>
    </w:p>
    <w:p w14:paraId="58509DD8" w14:textId="77777777" w:rsidR="000A45BF" w:rsidRDefault="000A45BF" w:rsidP="006473A7"/>
    <w:p w14:paraId="27C44701" w14:textId="77777777" w:rsidR="000A45BF" w:rsidRDefault="000A45BF" w:rsidP="006473A7">
      <w:r>
        <w:t>Because of that, CQRS is usually worth it only when the domain is complex or the read/write workloads are very different.</w:t>
      </w:r>
    </w:p>
    <w:p w14:paraId="2FE4BB8B" w14:textId="77777777" w:rsidR="000A45BF" w:rsidRDefault="000A45BF" w:rsidP="006473A7"/>
    <w:p w14:paraId="74FB9697" w14:textId="77777777" w:rsidR="000A45BF" w:rsidRDefault="000A45BF" w:rsidP="006473A7">
      <w:r>
        <w:t>### Simple example</w:t>
      </w:r>
    </w:p>
    <w:p w14:paraId="72CD098D" w14:textId="77777777" w:rsidR="000A45BF" w:rsidRDefault="000A45BF" w:rsidP="006473A7">
      <w:r>
        <w:t>Suppose you have an e-commerce app:</w:t>
      </w:r>
    </w:p>
    <w:p w14:paraId="3EF4593D" w14:textId="77777777" w:rsidR="000A45BF" w:rsidRDefault="000A45BF" w:rsidP="006473A7"/>
    <w:p w14:paraId="3F104C1B" w14:textId="35C04B05" w:rsidR="000A45BF" w:rsidRDefault="000A45BF" w:rsidP="006473A7">
      <w:r>
        <w:t>**Command side**: `PlaceOrder`</w:t>
      </w:r>
    </w:p>
    <w:p w14:paraId="6F448491" w14:textId="1268EAC0" w:rsidR="000A45BF" w:rsidRDefault="000A45BF" w:rsidP="006473A7">
      <w:r>
        <w:t>checks inventory</w:t>
      </w:r>
    </w:p>
    <w:p w14:paraId="329EA9EF" w14:textId="23EA2774" w:rsidR="000A45BF" w:rsidRDefault="000A45BF" w:rsidP="006473A7">
      <w:r>
        <w:t>reserves stock</w:t>
      </w:r>
    </w:p>
    <w:p w14:paraId="0BEA0806" w14:textId="1BC7660A" w:rsidR="000A45BF" w:rsidRDefault="000A45BF" w:rsidP="006473A7">
      <w:r>
        <w:t>writes order to the database</w:t>
      </w:r>
    </w:p>
    <w:p w14:paraId="2C428B9F" w14:textId="4BA258B6" w:rsidR="000A45BF" w:rsidRDefault="000A45BF" w:rsidP="006473A7">
      <w:r>
        <w:lastRenderedPageBreak/>
        <w:t>**Query side**: `GetOrderSummary`</w:t>
      </w:r>
    </w:p>
    <w:p w14:paraId="0FF32A82" w14:textId="52D3A36B" w:rsidR="000A45BF" w:rsidRDefault="000A45BF" w:rsidP="006473A7">
      <w:r>
        <w:t>reads from a fast read-optimized table or cache</w:t>
      </w:r>
    </w:p>
    <w:p w14:paraId="7EB2653C" w14:textId="77777777" w:rsidR="000A45BF" w:rsidRDefault="000A45BF" w:rsidP="006473A7"/>
    <w:p w14:paraId="1CE2AEDA" w14:textId="77777777" w:rsidR="000A45BF" w:rsidRDefault="000A45BF" w:rsidP="006473A7">
      <w:r>
        <w:t>The write model is focused on correctness. The read model is focused on speed.</w:t>
      </w:r>
    </w:p>
    <w:p w14:paraId="3F5AA501" w14:textId="77777777" w:rsidR="000A45BF" w:rsidRDefault="000A45BF" w:rsidP="006473A7"/>
    <w:p w14:paraId="1378FFF7" w14:textId="77777777" w:rsidR="000A45BF" w:rsidRDefault="000A45BF" w:rsidP="006473A7">
      <w:r>
        <w:t>### CQRS vs CRUD</w:t>
      </w:r>
    </w:p>
    <w:p w14:paraId="24007016" w14:textId="77777777" w:rsidR="000A45BF" w:rsidRDefault="000A45BF" w:rsidP="006473A7">
      <w:r>
        <w:t>A normal CRUD app often uses one model for everything:</w:t>
      </w:r>
    </w:p>
    <w:p w14:paraId="3FD8CF2A" w14:textId="1C311105" w:rsidR="000A45BF" w:rsidRDefault="000A45BF" w:rsidP="006473A7">
      <w:r>
        <w:t>create</w:t>
      </w:r>
    </w:p>
    <w:p w14:paraId="7B90498F" w14:textId="2166BBCB" w:rsidR="000A45BF" w:rsidRDefault="000A45BF" w:rsidP="006473A7">
      <w:r>
        <w:t>read</w:t>
      </w:r>
    </w:p>
    <w:p w14:paraId="6962E1D7" w14:textId="7D3F1F74" w:rsidR="000A45BF" w:rsidRDefault="000A45BF" w:rsidP="006473A7">
      <w:r>
        <w:t>update</w:t>
      </w:r>
    </w:p>
    <w:p w14:paraId="117EEEB8" w14:textId="79A694A1" w:rsidR="000A45BF" w:rsidRDefault="000A45BF" w:rsidP="006473A7">
      <w:r>
        <w:t>delete</w:t>
      </w:r>
    </w:p>
    <w:p w14:paraId="4D98B4C0" w14:textId="77777777" w:rsidR="000A45BF" w:rsidRDefault="000A45BF" w:rsidP="006473A7"/>
    <w:p w14:paraId="765B1485" w14:textId="77777777" w:rsidR="000A45BF" w:rsidRDefault="000A45BF" w:rsidP="006473A7">
      <w:r>
        <w:t>CQRS says, “split reads and writes if that separation gives you a real benefit.”</w:t>
      </w:r>
    </w:p>
    <w:p w14:paraId="1F2F2C4D" w14:textId="77777777" w:rsidR="000A45BF" w:rsidRDefault="000A45BF" w:rsidP="006473A7"/>
    <w:p w14:paraId="6FC354B8" w14:textId="77777777" w:rsidR="000A45BF" w:rsidRDefault="000A45BF" w:rsidP="006473A7">
      <w:r>
        <w:t>### Important note</w:t>
      </w:r>
    </w:p>
    <w:p w14:paraId="33961360" w14:textId="77777777" w:rsidR="000A45BF" w:rsidRDefault="000A45BF" w:rsidP="006473A7">
      <w:r>
        <w:t>CQRS is often confused with Event Sourcing, but they are **not the same**.</w:t>
      </w:r>
    </w:p>
    <w:p w14:paraId="1F721F85" w14:textId="77777777" w:rsidR="000A45BF" w:rsidRDefault="000A45BF" w:rsidP="006473A7"/>
    <w:p w14:paraId="782FFC64" w14:textId="06A0EF7C" w:rsidR="000A45BF" w:rsidRDefault="000A45BF" w:rsidP="006473A7">
      <w:r>
        <w:t>**CQRS** is about separating reads and writes</w:t>
      </w:r>
    </w:p>
    <w:p w14:paraId="63F288AE" w14:textId="6710196C" w:rsidR="000A45BF" w:rsidRDefault="000A45BF" w:rsidP="006473A7">
      <w:r>
        <w:t>**Event Sourcing** is about storing state changes as events</w:t>
      </w:r>
    </w:p>
    <w:p w14:paraId="6A725AE4" w14:textId="77777777" w:rsidR="000A45BF" w:rsidRDefault="000A45BF" w:rsidP="006473A7"/>
    <w:p w14:paraId="4015DB4F" w14:textId="77777777" w:rsidR="000A45BF" w:rsidRDefault="000A45BF" w:rsidP="006473A7">
      <w:r>
        <w:t>You can use CQRS without Event Sourcing, and vice versa.</w:t>
      </w:r>
    </w:p>
    <w:p w14:paraId="218B308E" w14:textId="77777777" w:rsidR="000A45BF" w:rsidRDefault="000A45BF" w:rsidP="006473A7"/>
    <w:p w14:paraId="73D27CAB" w14:textId="77777777" w:rsidR="000A45BF" w:rsidRDefault="000A45BF" w:rsidP="006473A7">
      <w:r>
        <w:lastRenderedPageBreak/>
        <w:t>If you want, I can also explain:</w:t>
      </w:r>
    </w:p>
    <w:p w14:paraId="6D059817" w14:textId="6FAC38F8" w:rsidR="000A45BF" w:rsidRDefault="000A45BF" w:rsidP="006473A7">
      <w:r>
        <w:t>**CQRS with a diagram**</w:t>
      </w:r>
    </w:p>
    <w:p w14:paraId="0AA8A0D2" w14:textId="5D6F3EFF" w:rsidR="000A45BF" w:rsidRDefault="000A45BF" w:rsidP="006473A7">
      <w:r>
        <w:t>**CQRS vs CRUD**</w:t>
      </w:r>
    </w:p>
    <w:p w14:paraId="022E5283" w14:textId="0FD09C79" w:rsidR="000A45BF" w:rsidRDefault="000A45BF" w:rsidP="006473A7">
      <w:r>
        <w:t>**CQRS vs Event Sourcing**</w:t>
      </w:r>
    </w:p>
    <w:p w14:paraId="58B613C3" w14:textId="510F8DA5" w:rsidR="00CD666D" w:rsidRDefault="000A45BF" w:rsidP="006473A7">
      <w:r>
        <w:t>**A real-world system design example using CQRS**</w:t>
      </w:r>
    </w:p>
    <w:p w14:paraId="05B1A165" w14:textId="77777777" w:rsidR="00407D79" w:rsidRDefault="00407D79" w:rsidP="006473A7"/>
    <w:p w14:paraId="52B579DE" w14:textId="77777777" w:rsidR="00407D79" w:rsidRDefault="00407D79" w:rsidP="006473A7"/>
    <w:p w14:paraId="07223D32" w14:textId="77777777" w:rsidR="00407D79" w:rsidRDefault="00407D79" w:rsidP="006473A7"/>
    <w:p w14:paraId="5486B8EE" w14:textId="77777777" w:rsidR="00407D79" w:rsidRDefault="00407D79" w:rsidP="006473A7"/>
    <w:p w14:paraId="4D250E2B" w14:textId="77777777" w:rsidR="00407D79" w:rsidRDefault="00407D79" w:rsidP="006473A7"/>
    <w:p w14:paraId="3262C62B" w14:textId="77777777" w:rsidR="00407D79" w:rsidRDefault="00407D79" w:rsidP="006473A7"/>
    <w:p w14:paraId="54AA94C3" w14:textId="77777777" w:rsidR="000C2514" w:rsidRDefault="000C2514" w:rsidP="006473A7"/>
    <w:p w14:paraId="10DFB9C3" w14:textId="77777777" w:rsidR="000C2514" w:rsidRDefault="000C2514" w:rsidP="006473A7"/>
    <w:p w14:paraId="239BFD7B" w14:textId="77777777" w:rsidR="000C2514" w:rsidRDefault="000C2514" w:rsidP="006473A7"/>
    <w:p w14:paraId="79405814" w14:textId="1E89967C" w:rsidR="000C2514" w:rsidRDefault="00752C93" w:rsidP="00FC1FE3">
      <w:pPr>
        <w:pStyle w:val="Heading1"/>
        <w:numPr>
          <w:ilvl w:val="0"/>
          <w:numId w:val="13"/>
        </w:numPr>
        <w:jc w:val="center"/>
      </w:pPr>
      <w:bookmarkStart w:id="8" w:name="_Toc234595916"/>
      <w:r>
        <w:t>Event Sourcing</w:t>
      </w:r>
      <w:bookmarkEnd w:id="8"/>
    </w:p>
    <w:p w14:paraId="4ED33753" w14:textId="77777777" w:rsidR="00752C93" w:rsidRPr="00752C93" w:rsidRDefault="00752C93" w:rsidP="00752C93"/>
    <w:p w14:paraId="740DA96E" w14:textId="32581C3F" w:rsidR="00491F9D" w:rsidRDefault="00491F9D" w:rsidP="006473A7">
      <w:r>
        <w:t>**Event Sourcing** is a design pattern where you **store every change to an application’s state as an event**, instead of storing only the current state.</w:t>
      </w:r>
    </w:p>
    <w:p w14:paraId="4B29D2B4" w14:textId="77777777" w:rsidR="00491F9D" w:rsidRDefault="00491F9D" w:rsidP="006473A7"/>
    <w:p w14:paraId="1E85130B" w14:textId="77777777" w:rsidR="00491F9D" w:rsidRDefault="00491F9D" w:rsidP="006473A7">
      <w:r>
        <w:t>So rather than saving:</w:t>
      </w:r>
    </w:p>
    <w:p w14:paraId="723843B1" w14:textId="77777777" w:rsidR="00491F9D" w:rsidRDefault="00491F9D" w:rsidP="006473A7"/>
    <w:p w14:paraId="7389CE11" w14:textId="77777777" w:rsidR="00491F9D" w:rsidRDefault="00491F9D" w:rsidP="006473A7">
      <w:r>
        <w:t>- `Account balance = 500`</w:t>
      </w:r>
    </w:p>
    <w:p w14:paraId="08B34A41" w14:textId="77777777" w:rsidR="00491F9D" w:rsidRDefault="00491F9D" w:rsidP="006473A7"/>
    <w:p w14:paraId="61345EA0" w14:textId="77777777" w:rsidR="00491F9D" w:rsidRDefault="00491F9D" w:rsidP="006473A7">
      <w:r>
        <w:lastRenderedPageBreak/>
        <w:t>you save the sequence of facts that led there, like:</w:t>
      </w:r>
    </w:p>
    <w:p w14:paraId="311F171D" w14:textId="77777777" w:rsidR="00491F9D" w:rsidRDefault="00491F9D" w:rsidP="006473A7"/>
    <w:p w14:paraId="10C67819" w14:textId="77777777" w:rsidR="00491F9D" w:rsidRDefault="00491F9D" w:rsidP="006473A7">
      <w:r>
        <w:t>- `MoneyDeposited(amount=100)`</w:t>
      </w:r>
    </w:p>
    <w:p w14:paraId="28FA1247" w14:textId="77777777" w:rsidR="00491F9D" w:rsidRDefault="00491F9D" w:rsidP="006473A7">
      <w:r>
        <w:t>- `MoneyWithdrawn(amount=20)`</w:t>
      </w:r>
    </w:p>
    <w:p w14:paraId="1C9BF44E" w14:textId="77777777" w:rsidR="00491F9D" w:rsidRDefault="00491F9D" w:rsidP="006473A7">
      <w:r>
        <w:t>- `MoneyDeposited(amount=420)`</w:t>
      </w:r>
    </w:p>
    <w:p w14:paraId="25F804E4" w14:textId="77777777" w:rsidR="00491F9D" w:rsidRDefault="00491F9D" w:rsidP="006473A7"/>
    <w:p w14:paraId="36E06D47" w14:textId="77777777" w:rsidR="00491F9D" w:rsidRDefault="00491F9D" w:rsidP="006473A7">
      <w:r>
        <w:t>The current state is then **reconstructed by replaying the events**.</w:t>
      </w:r>
    </w:p>
    <w:p w14:paraId="5ACD1D73" w14:textId="77777777" w:rsidR="00491F9D" w:rsidRDefault="00491F9D" w:rsidP="006473A7"/>
    <w:p w14:paraId="09EFAAC2" w14:textId="77777777" w:rsidR="00491F9D" w:rsidRDefault="00491F9D" w:rsidP="006473A7">
      <w:r>
        <w:t>## Core idea</w:t>
      </w:r>
    </w:p>
    <w:p w14:paraId="4A76901F" w14:textId="77777777" w:rsidR="00491F9D" w:rsidRDefault="00491F9D" w:rsidP="006473A7"/>
    <w:p w14:paraId="4183BF37" w14:textId="77777777" w:rsidR="00491F9D" w:rsidRDefault="00491F9D" w:rsidP="006473A7">
      <w:r>
        <w:t>In a normal system, you persist the latest state.</w:t>
      </w:r>
    </w:p>
    <w:p w14:paraId="764B8588" w14:textId="77777777" w:rsidR="00491F9D" w:rsidRDefault="00491F9D" w:rsidP="006473A7"/>
    <w:p w14:paraId="4A4EA978" w14:textId="77777777" w:rsidR="00491F9D" w:rsidRDefault="00491F9D" w:rsidP="006473A7">
      <w:r>
        <w:t>In event sourcing, you persist the **history of changes**.</w:t>
      </w:r>
    </w:p>
    <w:p w14:paraId="46C82C32" w14:textId="77777777" w:rsidR="00491F9D" w:rsidRDefault="00491F9D" w:rsidP="006473A7"/>
    <w:p w14:paraId="08545E92" w14:textId="77777777" w:rsidR="00491F9D" w:rsidRDefault="00491F9D" w:rsidP="006473A7">
      <w:r>
        <w:t>That means the event log becomes the source of truth, and the current state is derived from it.</w:t>
      </w:r>
    </w:p>
    <w:p w14:paraId="27BCC9CD" w14:textId="77777777" w:rsidR="00491F9D" w:rsidRDefault="00491F9D" w:rsidP="006473A7"/>
    <w:p w14:paraId="1096913F" w14:textId="77777777" w:rsidR="00491F9D" w:rsidRDefault="00491F9D" w:rsidP="006473A7">
      <w:r>
        <w:t>## Example</w:t>
      </w:r>
    </w:p>
    <w:p w14:paraId="7B4ED435" w14:textId="77777777" w:rsidR="00491F9D" w:rsidRDefault="00491F9D" w:rsidP="006473A7"/>
    <w:p w14:paraId="1A2FE98C" w14:textId="77777777" w:rsidR="00491F9D" w:rsidRDefault="00491F9D" w:rsidP="006473A7">
      <w:r>
        <w:t>Suppose you have a bank account.</w:t>
      </w:r>
    </w:p>
    <w:p w14:paraId="3B1F4FBD" w14:textId="77777777" w:rsidR="00491F9D" w:rsidRDefault="00491F9D" w:rsidP="006473A7"/>
    <w:p w14:paraId="3B42E21F" w14:textId="77777777" w:rsidR="00491F9D" w:rsidRDefault="00491F9D" w:rsidP="006473A7">
      <w:r>
        <w:t>### Traditional approach</w:t>
      </w:r>
    </w:p>
    <w:p w14:paraId="0FE99EA6" w14:textId="77777777" w:rsidR="00491F9D" w:rsidRDefault="00491F9D" w:rsidP="006473A7">
      <w:r>
        <w:t>You store:</w:t>
      </w:r>
    </w:p>
    <w:p w14:paraId="1078028D" w14:textId="77777777" w:rsidR="00491F9D" w:rsidRDefault="00491F9D" w:rsidP="006473A7">
      <w:r>
        <w:t>- account id</w:t>
      </w:r>
    </w:p>
    <w:p w14:paraId="67069032" w14:textId="77777777" w:rsidR="00491F9D" w:rsidRDefault="00491F9D" w:rsidP="006473A7">
      <w:r>
        <w:lastRenderedPageBreak/>
        <w:t>- balance</w:t>
      </w:r>
    </w:p>
    <w:p w14:paraId="01D6B81E" w14:textId="77777777" w:rsidR="00491F9D" w:rsidRDefault="00491F9D" w:rsidP="006473A7">
      <w:r>
        <w:t>- status</w:t>
      </w:r>
    </w:p>
    <w:p w14:paraId="2562043B" w14:textId="77777777" w:rsidR="00491F9D" w:rsidRDefault="00491F9D" w:rsidP="006473A7"/>
    <w:p w14:paraId="3C492128" w14:textId="77777777" w:rsidR="00491F9D" w:rsidRDefault="00491F9D" w:rsidP="006473A7">
      <w:r>
        <w:t>### Event sourcing approach</w:t>
      </w:r>
    </w:p>
    <w:p w14:paraId="5C89BE37" w14:textId="77777777" w:rsidR="00491F9D" w:rsidRDefault="00491F9D" w:rsidP="006473A7">
      <w:r>
        <w:t>You store events:</w:t>
      </w:r>
    </w:p>
    <w:p w14:paraId="2B533726" w14:textId="77777777" w:rsidR="00491F9D" w:rsidRDefault="00491F9D" w:rsidP="006473A7">
      <w:r>
        <w:t>- `AccountCreated`</w:t>
      </w:r>
    </w:p>
    <w:p w14:paraId="32776740" w14:textId="77777777" w:rsidR="00491F9D" w:rsidRDefault="00491F9D" w:rsidP="006473A7">
      <w:r>
        <w:t>- `DepositMade`</w:t>
      </w:r>
    </w:p>
    <w:p w14:paraId="29C0CFCD" w14:textId="77777777" w:rsidR="00491F9D" w:rsidRDefault="00491F9D" w:rsidP="006473A7">
      <w:r>
        <w:t>- `WithdrawalMade`</w:t>
      </w:r>
    </w:p>
    <w:p w14:paraId="64F0C53C" w14:textId="77777777" w:rsidR="00491F9D" w:rsidRDefault="00491F9D" w:rsidP="006473A7">
      <w:r>
        <w:t>- `AccountClosed`</w:t>
      </w:r>
    </w:p>
    <w:p w14:paraId="03CB7FDE" w14:textId="77777777" w:rsidR="00491F9D" w:rsidRDefault="00491F9D" w:rsidP="006473A7"/>
    <w:p w14:paraId="30F51ECC" w14:textId="77777777" w:rsidR="00491F9D" w:rsidRDefault="00491F9D" w:rsidP="006473A7">
      <w:r>
        <w:t>To know the current balance, you replay the events in order.</w:t>
      </w:r>
    </w:p>
    <w:p w14:paraId="46AB45F6" w14:textId="77777777" w:rsidR="00491F9D" w:rsidRDefault="00491F9D" w:rsidP="006473A7"/>
    <w:p w14:paraId="33A7BDA4" w14:textId="77777777" w:rsidR="00491F9D" w:rsidRDefault="00491F9D" w:rsidP="006473A7">
      <w:r>
        <w:t>## Why use event sourcing?</w:t>
      </w:r>
    </w:p>
    <w:p w14:paraId="45231D29" w14:textId="77777777" w:rsidR="00491F9D" w:rsidRDefault="00491F9D" w:rsidP="006473A7"/>
    <w:p w14:paraId="6F228CE7" w14:textId="77777777" w:rsidR="00491F9D" w:rsidRDefault="00491F9D" w:rsidP="006473A7">
      <w:r>
        <w:t>It is useful when you want:</w:t>
      </w:r>
    </w:p>
    <w:p w14:paraId="1B84600C" w14:textId="77777777" w:rsidR="00491F9D" w:rsidRDefault="00491F9D" w:rsidP="006473A7">
      <w:r>
        <w:t>- a complete audit trail</w:t>
      </w:r>
    </w:p>
    <w:p w14:paraId="40657604" w14:textId="77777777" w:rsidR="00491F9D" w:rsidRDefault="00491F9D" w:rsidP="006473A7">
      <w:r>
        <w:t>- ability to reconstruct past state</w:t>
      </w:r>
    </w:p>
    <w:p w14:paraId="0F6D4023" w14:textId="77777777" w:rsidR="00491F9D" w:rsidRDefault="00491F9D" w:rsidP="006473A7">
      <w:r>
        <w:t>- strong traceability</w:t>
      </w:r>
    </w:p>
    <w:p w14:paraId="6D423988" w14:textId="77777777" w:rsidR="00491F9D" w:rsidRDefault="00491F9D" w:rsidP="006473A7">
      <w:r>
        <w:t>- easy integration with other systems through events</w:t>
      </w:r>
    </w:p>
    <w:p w14:paraId="20A606CD" w14:textId="77777777" w:rsidR="00491F9D" w:rsidRDefault="00491F9D" w:rsidP="006473A7">
      <w:r>
        <w:t>- support for complex business workflows</w:t>
      </w:r>
    </w:p>
    <w:p w14:paraId="1C5FABA2" w14:textId="77777777" w:rsidR="00491F9D" w:rsidRDefault="00491F9D" w:rsidP="006473A7"/>
    <w:p w14:paraId="1D48326E" w14:textId="77777777" w:rsidR="00491F9D" w:rsidRDefault="00491F9D" w:rsidP="006473A7">
      <w:r>
        <w:t>## Benefits</w:t>
      </w:r>
    </w:p>
    <w:p w14:paraId="75C371DC" w14:textId="77777777" w:rsidR="00491F9D" w:rsidRDefault="00491F9D" w:rsidP="006473A7"/>
    <w:p w14:paraId="65F40532" w14:textId="77777777" w:rsidR="00491F9D" w:rsidRDefault="00491F9D" w:rsidP="006473A7">
      <w:r>
        <w:t>### 1. Full audit history</w:t>
      </w:r>
    </w:p>
    <w:p w14:paraId="5D784E2B" w14:textId="77777777" w:rsidR="00491F9D" w:rsidRDefault="00491F9D" w:rsidP="006473A7">
      <w:r>
        <w:lastRenderedPageBreak/>
        <w:t>You know **exactly what happened and when**. This is great for finance, logistics, compliance, and audit-heavy domains.</w:t>
      </w:r>
    </w:p>
    <w:p w14:paraId="6B5B9CE3" w14:textId="77777777" w:rsidR="00491F9D" w:rsidRDefault="00491F9D" w:rsidP="006473A7"/>
    <w:p w14:paraId="349EA56E" w14:textId="77777777" w:rsidR="00491F9D" w:rsidRDefault="00491F9D" w:rsidP="006473A7">
      <w:r>
        <w:t>### 2. Rebuild state</w:t>
      </w:r>
    </w:p>
    <w:p w14:paraId="453D3544" w14:textId="77777777" w:rsidR="00491F9D" w:rsidRDefault="00491F9D" w:rsidP="006473A7">
      <w:r>
        <w:t>If your current projection is broken, you can replay the events and rebuild it.</w:t>
      </w:r>
    </w:p>
    <w:p w14:paraId="58315668" w14:textId="77777777" w:rsidR="00491F9D" w:rsidRDefault="00491F9D" w:rsidP="006473A7"/>
    <w:p w14:paraId="77CCB26A" w14:textId="77777777" w:rsidR="00491F9D" w:rsidRDefault="00491F9D" w:rsidP="006473A7">
      <w:r>
        <w:t>### 3. Temporal queries</w:t>
      </w:r>
    </w:p>
    <w:p w14:paraId="02E57629" w14:textId="77777777" w:rsidR="00491F9D" w:rsidRDefault="00491F9D" w:rsidP="006473A7">
      <w:r>
        <w:t>You can answer questions like:</w:t>
      </w:r>
    </w:p>
    <w:p w14:paraId="37F2BADE" w14:textId="77777777" w:rsidR="00491F9D" w:rsidRDefault="00491F9D" w:rsidP="006473A7">
      <w:r>
        <w:t>- What was the account state yesterday?</w:t>
      </w:r>
    </w:p>
    <w:p w14:paraId="75F7A46C" w14:textId="77777777" w:rsidR="00491F9D" w:rsidRDefault="00491F9D" w:rsidP="006473A7">
      <w:r>
        <w:t>- How did the order evolve over time?</w:t>
      </w:r>
    </w:p>
    <w:p w14:paraId="386BC8E8" w14:textId="77777777" w:rsidR="00491F9D" w:rsidRDefault="00491F9D" w:rsidP="006473A7"/>
    <w:p w14:paraId="059249C0" w14:textId="77777777" w:rsidR="00D06A62" w:rsidRDefault="00D06A62" w:rsidP="006473A7"/>
    <w:p w14:paraId="1A0747EC" w14:textId="77777777" w:rsidR="00491F9D" w:rsidRDefault="00491F9D" w:rsidP="006473A7">
      <w:r>
        <w:t>### 4. Decoupled integrations</w:t>
      </w:r>
    </w:p>
    <w:p w14:paraId="245EE1D5" w14:textId="77777777" w:rsidR="00491F9D" w:rsidRDefault="00491F9D" w:rsidP="006473A7">
      <w:r>
        <w:t>Other services can subscribe to events and react to changes without tight coupling.</w:t>
      </w:r>
    </w:p>
    <w:p w14:paraId="670A6B96" w14:textId="77777777" w:rsidR="00491F9D" w:rsidRDefault="00491F9D" w:rsidP="006473A7"/>
    <w:p w14:paraId="15CE5713" w14:textId="77777777" w:rsidR="00491F9D" w:rsidRDefault="00491F9D" w:rsidP="006473A7">
      <w:r>
        <w:t>## Trade-offs</w:t>
      </w:r>
    </w:p>
    <w:p w14:paraId="27EF37DD" w14:textId="77777777" w:rsidR="00491F9D" w:rsidRDefault="00491F9D" w:rsidP="006473A7"/>
    <w:p w14:paraId="1F3EE976" w14:textId="77777777" w:rsidR="00491F9D" w:rsidRDefault="00491F9D" w:rsidP="006473A7">
      <w:r>
        <w:t>Event sourcing is powerful, but it adds complexity.</w:t>
      </w:r>
    </w:p>
    <w:p w14:paraId="4B8F14FB" w14:textId="77777777" w:rsidR="00491F9D" w:rsidRDefault="00491F9D" w:rsidP="006473A7"/>
    <w:p w14:paraId="4B24B51A" w14:textId="77777777" w:rsidR="00491F9D" w:rsidRDefault="00491F9D" w:rsidP="006473A7">
      <w:r>
        <w:t>### 1. More complexity</w:t>
      </w:r>
    </w:p>
    <w:p w14:paraId="5A449111" w14:textId="77777777" w:rsidR="00491F9D" w:rsidRDefault="00491F9D" w:rsidP="006473A7">
      <w:r>
        <w:t>You now have:</w:t>
      </w:r>
    </w:p>
    <w:p w14:paraId="137E253A" w14:textId="77777777" w:rsidR="00491F9D" w:rsidRDefault="00491F9D" w:rsidP="006473A7">
      <w:r>
        <w:t>- event schemas</w:t>
      </w:r>
    </w:p>
    <w:p w14:paraId="6966D2B2" w14:textId="77777777" w:rsidR="00491F9D" w:rsidRDefault="00491F9D" w:rsidP="006473A7">
      <w:r>
        <w:t>- replay logic</w:t>
      </w:r>
    </w:p>
    <w:p w14:paraId="28ADF273" w14:textId="77777777" w:rsidR="00491F9D" w:rsidRDefault="00491F9D" w:rsidP="006473A7">
      <w:r>
        <w:lastRenderedPageBreak/>
        <w:t>- versioning concerns</w:t>
      </w:r>
    </w:p>
    <w:p w14:paraId="343ADBF4" w14:textId="77777777" w:rsidR="00491F9D" w:rsidRDefault="00491F9D" w:rsidP="006473A7">
      <w:r>
        <w:t>- projections/read models</w:t>
      </w:r>
    </w:p>
    <w:p w14:paraId="5114DFA1" w14:textId="77777777" w:rsidR="00491F9D" w:rsidRDefault="00491F9D" w:rsidP="006473A7"/>
    <w:p w14:paraId="28D401F9" w14:textId="77777777" w:rsidR="00491F9D" w:rsidRDefault="00491F9D" w:rsidP="006473A7">
      <w:r>
        <w:t>### 2. Event evolution is hard</w:t>
      </w:r>
    </w:p>
    <w:p w14:paraId="685C892B" w14:textId="77777777" w:rsidR="00491F9D" w:rsidRDefault="00491F9D" w:rsidP="006473A7">
      <w:r>
        <w:t>Once events are stored, changing their structure carefully matters a lot.</w:t>
      </w:r>
    </w:p>
    <w:p w14:paraId="41071D0C" w14:textId="77777777" w:rsidR="00491F9D" w:rsidRDefault="00491F9D" w:rsidP="006473A7"/>
    <w:p w14:paraId="48F23AD0" w14:textId="77777777" w:rsidR="00491F9D" w:rsidRDefault="00491F9D" w:rsidP="006473A7">
      <w:r>
        <w:t>### 3. Rebuilding state takes time</w:t>
      </w:r>
    </w:p>
    <w:p w14:paraId="0FC71528" w14:textId="77777777" w:rsidR="00491F9D" w:rsidRDefault="00491F9D" w:rsidP="006473A7">
      <w:r>
        <w:t>To get current state, you may need to replay many events unless you use snapshots.</w:t>
      </w:r>
    </w:p>
    <w:p w14:paraId="63835FF8" w14:textId="77777777" w:rsidR="00491F9D" w:rsidRDefault="00491F9D" w:rsidP="006473A7"/>
    <w:p w14:paraId="226C297B" w14:textId="77777777" w:rsidR="00785AF0" w:rsidRDefault="00785AF0" w:rsidP="006473A7"/>
    <w:p w14:paraId="0E0F7104" w14:textId="77777777" w:rsidR="00785AF0" w:rsidRDefault="00785AF0" w:rsidP="006473A7"/>
    <w:p w14:paraId="42058F06" w14:textId="77777777" w:rsidR="00491F9D" w:rsidRDefault="00491F9D" w:rsidP="006473A7">
      <w:r>
        <w:t>### 4. Eventual consistency</w:t>
      </w:r>
    </w:p>
    <w:p w14:paraId="6A4CC287" w14:textId="77777777" w:rsidR="00491F9D" w:rsidRDefault="00491F9D" w:rsidP="006473A7">
      <w:r>
        <w:t>Often the write model and read model are updated asynchronously, so the system may not be instantly consistent everywhere.</w:t>
      </w:r>
    </w:p>
    <w:p w14:paraId="1DCF9DB8" w14:textId="77777777" w:rsidR="00491F9D" w:rsidRDefault="00491F9D" w:rsidP="006473A7"/>
    <w:p w14:paraId="40E26C2B" w14:textId="77777777" w:rsidR="00491F9D" w:rsidRDefault="00491F9D" w:rsidP="006473A7">
      <w:r>
        <w:t>## Event sourcing vs normal CRUD</w:t>
      </w:r>
    </w:p>
    <w:p w14:paraId="495C7CAC" w14:textId="77777777" w:rsidR="00491F9D" w:rsidRDefault="00491F9D" w:rsidP="006473A7"/>
    <w:p w14:paraId="7C279E29" w14:textId="77777777" w:rsidR="00491F9D" w:rsidRDefault="00491F9D" w:rsidP="006473A7">
      <w:r>
        <w:t>### CRUD</w:t>
      </w:r>
    </w:p>
    <w:p w14:paraId="16EB7645" w14:textId="77777777" w:rsidR="00491F9D" w:rsidRDefault="00491F9D" w:rsidP="006473A7">
      <w:r>
        <w:t>- store latest state</w:t>
      </w:r>
    </w:p>
    <w:p w14:paraId="6224F3C8" w14:textId="77777777" w:rsidR="00491F9D" w:rsidRDefault="00491F9D" w:rsidP="006473A7">
      <w:r>
        <w:t>- simpler</w:t>
      </w:r>
    </w:p>
    <w:p w14:paraId="3EA91AC5" w14:textId="77777777" w:rsidR="00491F9D" w:rsidRDefault="00491F9D" w:rsidP="006473A7">
      <w:r>
        <w:t>- easier to query directly</w:t>
      </w:r>
    </w:p>
    <w:p w14:paraId="7874CC9B" w14:textId="77777777" w:rsidR="00491F9D" w:rsidRDefault="00491F9D" w:rsidP="006473A7">
      <w:r>
        <w:t>- less history</w:t>
      </w:r>
    </w:p>
    <w:p w14:paraId="33DA5CBB" w14:textId="77777777" w:rsidR="00491F9D" w:rsidRDefault="00491F9D" w:rsidP="006473A7"/>
    <w:p w14:paraId="5B2446AD" w14:textId="77777777" w:rsidR="00491F9D" w:rsidRDefault="00491F9D" w:rsidP="006473A7">
      <w:r>
        <w:t>### Event sourcing</w:t>
      </w:r>
    </w:p>
    <w:p w14:paraId="19B84566" w14:textId="77777777" w:rsidR="00491F9D" w:rsidRDefault="00491F9D" w:rsidP="006473A7">
      <w:r>
        <w:t>- store changes as events</w:t>
      </w:r>
    </w:p>
    <w:p w14:paraId="4D4B18C5" w14:textId="77777777" w:rsidR="00491F9D" w:rsidRDefault="00491F9D" w:rsidP="006473A7">
      <w:r>
        <w:t>- more history and auditability</w:t>
      </w:r>
    </w:p>
    <w:p w14:paraId="550218AE" w14:textId="77777777" w:rsidR="00491F9D" w:rsidRDefault="00491F9D" w:rsidP="006473A7">
      <w:r>
        <w:t>- more complexity</w:t>
      </w:r>
    </w:p>
    <w:p w14:paraId="4C79A041" w14:textId="77777777" w:rsidR="00491F9D" w:rsidRDefault="00491F9D" w:rsidP="006473A7">
      <w:r>
        <w:t>- derived read models</w:t>
      </w:r>
    </w:p>
    <w:p w14:paraId="7105BDAB" w14:textId="77777777" w:rsidR="00491F9D" w:rsidRDefault="00491F9D" w:rsidP="006473A7"/>
    <w:p w14:paraId="044A4415" w14:textId="77777777" w:rsidR="00491F9D" w:rsidRDefault="00491F9D" w:rsidP="006473A7">
      <w:r>
        <w:t>## Event sourcing and CQRS</w:t>
      </w:r>
    </w:p>
    <w:p w14:paraId="30228FF4" w14:textId="77777777" w:rsidR="00491F9D" w:rsidRDefault="00491F9D" w:rsidP="006473A7"/>
    <w:p w14:paraId="38F95191" w14:textId="77777777" w:rsidR="00491F9D" w:rsidRDefault="00491F9D" w:rsidP="006473A7">
      <w:r>
        <w:t>These two are often used together, but they are not the same.</w:t>
      </w:r>
    </w:p>
    <w:p w14:paraId="4FBAFDEB" w14:textId="77777777" w:rsidR="00491F9D" w:rsidRDefault="00491F9D" w:rsidP="006473A7"/>
    <w:p w14:paraId="53ABFCD5" w14:textId="77777777" w:rsidR="00491F9D" w:rsidRDefault="00491F9D" w:rsidP="006473A7">
      <w:r>
        <w:t>- **Event sourcing**: how you store the write history</w:t>
      </w:r>
    </w:p>
    <w:p w14:paraId="080F56C4" w14:textId="77777777" w:rsidR="00491F9D" w:rsidRDefault="00491F9D" w:rsidP="006473A7">
      <w:r>
        <w:t>- **CQRS**: separate write and read models</w:t>
      </w:r>
    </w:p>
    <w:p w14:paraId="4F805972" w14:textId="77777777" w:rsidR="00491F9D" w:rsidRDefault="00491F9D" w:rsidP="006473A7"/>
    <w:p w14:paraId="09F445C1" w14:textId="77777777" w:rsidR="00491F9D" w:rsidRDefault="00491F9D" w:rsidP="006473A7">
      <w:r>
        <w:t>A system can use:</w:t>
      </w:r>
    </w:p>
    <w:p w14:paraId="7B24C0B2" w14:textId="77777777" w:rsidR="00491F9D" w:rsidRDefault="00491F9D" w:rsidP="006473A7">
      <w:r>
        <w:t>- CQRS without event sourcing</w:t>
      </w:r>
    </w:p>
    <w:p w14:paraId="4C0166B9" w14:textId="77777777" w:rsidR="00491F9D" w:rsidRDefault="00491F9D" w:rsidP="006473A7">
      <w:r>
        <w:t>- event sourcing without CQRS</w:t>
      </w:r>
    </w:p>
    <w:p w14:paraId="6CCE9CFF" w14:textId="77777777" w:rsidR="00491F9D" w:rsidRDefault="00491F9D" w:rsidP="006473A7">
      <w:r>
        <w:t>- both together</w:t>
      </w:r>
    </w:p>
    <w:p w14:paraId="4D69E204" w14:textId="77777777" w:rsidR="00491F9D" w:rsidRDefault="00491F9D" w:rsidP="006473A7"/>
    <w:p w14:paraId="72108532" w14:textId="77777777" w:rsidR="00491F9D" w:rsidRDefault="00491F9D" w:rsidP="006473A7">
      <w:r>
        <w:t>## Real-world use cases</w:t>
      </w:r>
    </w:p>
    <w:p w14:paraId="7ED2D5E2" w14:textId="77777777" w:rsidR="00491F9D" w:rsidRDefault="00491F9D" w:rsidP="006473A7">
      <w:r>
        <w:t>Common places where event sourcing makes sense:</w:t>
      </w:r>
    </w:p>
    <w:p w14:paraId="79642FB7" w14:textId="77777777" w:rsidR="00491F9D" w:rsidRDefault="00491F9D" w:rsidP="006473A7">
      <w:r>
        <w:t>- financial systems</w:t>
      </w:r>
    </w:p>
    <w:p w14:paraId="13877FFC" w14:textId="77777777" w:rsidR="00491F9D" w:rsidRDefault="00491F9D" w:rsidP="006473A7">
      <w:r>
        <w:t>- order management</w:t>
      </w:r>
    </w:p>
    <w:p w14:paraId="5045ADCE" w14:textId="77777777" w:rsidR="00491F9D" w:rsidRDefault="00491F9D" w:rsidP="006473A7">
      <w:r>
        <w:t>- logistics</w:t>
      </w:r>
    </w:p>
    <w:p w14:paraId="1C2987B6" w14:textId="77777777" w:rsidR="00491F9D" w:rsidRDefault="00491F9D" w:rsidP="006473A7">
      <w:r>
        <w:lastRenderedPageBreak/>
        <w:t>- audit/compliance-heavy systems</w:t>
      </w:r>
    </w:p>
    <w:p w14:paraId="00481CB9" w14:textId="77777777" w:rsidR="00491F9D" w:rsidRDefault="00491F9D" w:rsidP="006473A7">
      <w:r>
        <w:t>- workflows with complex state transitions</w:t>
      </w:r>
    </w:p>
    <w:p w14:paraId="6982A33F" w14:textId="77777777" w:rsidR="00491F9D" w:rsidRDefault="00491F9D" w:rsidP="006473A7"/>
    <w:p w14:paraId="53BD9103" w14:textId="77777777" w:rsidR="00491F9D" w:rsidRDefault="00491F9D" w:rsidP="006473A7">
      <w:r>
        <w:t>## Simple mental model</w:t>
      </w:r>
    </w:p>
    <w:p w14:paraId="2A71023F" w14:textId="77777777" w:rsidR="00491F9D" w:rsidRDefault="00491F9D" w:rsidP="006473A7">
      <w:r>
        <w:t>Think of event sourcing like a **git log for application state**.</w:t>
      </w:r>
    </w:p>
    <w:p w14:paraId="4C7002C7" w14:textId="77777777" w:rsidR="00491F9D" w:rsidRDefault="00491F9D" w:rsidP="006473A7"/>
    <w:p w14:paraId="02E4D3C2" w14:textId="35911DA8" w:rsidR="00491F9D" w:rsidRDefault="00491F9D" w:rsidP="006473A7">
      <w:r>
        <w:t>Instead of saving just the latest file, you save every commit. The current state is the result of applying all commits.</w:t>
      </w:r>
    </w:p>
    <w:p w14:paraId="1F9C7DF7" w14:textId="77777777" w:rsidR="00491F9D" w:rsidRDefault="00491F9D" w:rsidP="006473A7">
      <w:r>
        <w:t>If you want, I can also explain:</w:t>
      </w:r>
    </w:p>
    <w:p w14:paraId="51992F54" w14:textId="77777777" w:rsidR="00491F9D" w:rsidRDefault="00491F9D" w:rsidP="006473A7">
      <w:r>
        <w:t>1. **Event sourcing with a diagram**</w:t>
      </w:r>
    </w:p>
    <w:p w14:paraId="7CB995D2" w14:textId="77777777" w:rsidR="00491F9D" w:rsidRDefault="00491F9D" w:rsidP="006473A7">
      <w:r>
        <w:t>2. **Event sourcing vs CQRS**</w:t>
      </w:r>
    </w:p>
    <w:p w14:paraId="76B59BD0" w14:textId="77777777" w:rsidR="00491F9D" w:rsidRDefault="00491F9D" w:rsidP="006473A7">
      <w:r>
        <w:t>3. **How to implement event sourcing**</w:t>
      </w:r>
    </w:p>
    <w:p w14:paraId="6E75596F" w14:textId="735E031C" w:rsidR="00491F9D" w:rsidRPr="0067208B" w:rsidRDefault="00491F9D" w:rsidP="006473A7">
      <w:r>
        <w:t>4. **Event sourcing interview answer**</w:t>
      </w:r>
      <w:r>
        <w:br w:type="page"/>
      </w:r>
    </w:p>
    <w:p w14:paraId="04BECCE1" w14:textId="61C57062" w:rsidR="00407D79" w:rsidRDefault="007F2E7D" w:rsidP="00FC1FE3">
      <w:pPr>
        <w:pStyle w:val="Heading1"/>
        <w:numPr>
          <w:ilvl w:val="0"/>
          <w:numId w:val="13"/>
        </w:numPr>
        <w:jc w:val="center"/>
      </w:pPr>
      <w:bookmarkStart w:id="9" w:name="_Toc234595917"/>
      <w:r w:rsidRPr="003F1EA3">
        <w:lastRenderedPageBreak/>
        <w:t>AWS Well-Architected Framework</w:t>
      </w:r>
      <w:bookmarkEnd w:id="9"/>
    </w:p>
    <w:p w14:paraId="280A887E" w14:textId="77777777" w:rsidR="00407D79" w:rsidRDefault="00407D79" w:rsidP="006473A7"/>
    <w:p w14:paraId="761CCE95" w14:textId="77777777" w:rsidR="00407D79" w:rsidRDefault="00407D79" w:rsidP="006473A7">
      <w:r>
        <w:t>The **</w:t>
      </w:r>
      <w:r w:rsidRPr="003F1EA3">
        <w:rPr>
          <w:b/>
          <w:bCs/>
        </w:rPr>
        <w:t>AWS Well-Architected Framework</w:t>
      </w:r>
      <w:r>
        <w:t>** is a set of design principles and best practices from AWS that helps you build **</w:t>
      </w:r>
      <w:r w:rsidRPr="003E58CA">
        <w:rPr>
          <w:color w:val="0070C0"/>
        </w:rPr>
        <w:t>secure, reliable, efficient, cost-effective, and sustainable</w:t>
      </w:r>
      <w:r>
        <w:t>** cloud systems.</w:t>
      </w:r>
    </w:p>
    <w:p w14:paraId="4A2E3353" w14:textId="77777777" w:rsidR="00407D79" w:rsidRDefault="00407D79" w:rsidP="006473A7"/>
    <w:p w14:paraId="6973C11B" w14:textId="77777777" w:rsidR="00407D79" w:rsidRDefault="00407D79" w:rsidP="006473A7">
      <w:r>
        <w:t>It is often used in system design interviews and real architecture reviews to evaluate whether a solution is well built, not just whether it works.</w:t>
      </w:r>
    </w:p>
    <w:p w14:paraId="18C40D5D" w14:textId="77777777" w:rsidR="00407D79" w:rsidRDefault="00407D79" w:rsidP="006473A7"/>
    <w:p w14:paraId="3441797C" w14:textId="77777777" w:rsidR="00407D79" w:rsidRDefault="00407D79" w:rsidP="006473A7">
      <w:r>
        <w:t xml:space="preserve">## </w:t>
      </w:r>
      <w:r w:rsidRPr="0068596C">
        <w:rPr>
          <w:b/>
          <w:bCs/>
        </w:rPr>
        <w:t>The 6 pillars</w:t>
      </w:r>
    </w:p>
    <w:p w14:paraId="4EDE5593" w14:textId="77777777" w:rsidR="00407D79" w:rsidRDefault="00407D79" w:rsidP="006473A7"/>
    <w:p w14:paraId="4285C5D7" w14:textId="77777777" w:rsidR="00407D79" w:rsidRDefault="00407D79" w:rsidP="006473A7">
      <w:r>
        <w:t>AWS organizes the framework into six pillars:</w:t>
      </w:r>
    </w:p>
    <w:p w14:paraId="21038FFD" w14:textId="77777777" w:rsidR="00407D79" w:rsidRDefault="00407D79" w:rsidP="006473A7"/>
    <w:p w14:paraId="20B7B04F" w14:textId="77777777" w:rsidR="00407D79" w:rsidRDefault="00407D79" w:rsidP="006473A7">
      <w:r>
        <w:t>1. **</w:t>
      </w:r>
      <w:r w:rsidRPr="00F517F1">
        <w:rPr>
          <w:b/>
          <w:bCs/>
        </w:rPr>
        <w:t>Operational Excellence</w:t>
      </w:r>
      <w:r>
        <w:t>**</w:t>
      </w:r>
    </w:p>
    <w:p w14:paraId="41F3808B" w14:textId="77777777" w:rsidR="00407D79" w:rsidRDefault="00407D79" w:rsidP="006473A7">
      <w:r>
        <w:t xml:space="preserve">   Focuses on running and monitoring systems effectively, and continuously improving them.</w:t>
      </w:r>
    </w:p>
    <w:p w14:paraId="35973707" w14:textId="77777777" w:rsidR="00407D79" w:rsidRDefault="00407D79" w:rsidP="006473A7"/>
    <w:p w14:paraId="0526DBEB" w14:textId="77777777" w:rsidR="00407D79" w:rsidRDefault="00407D79" w:rsidP="006473A7">
      <w:r>
        <w:t>2. **</w:t>
      </w:r>
      <w:r w:rsidRPr="008823AE">
        <w:rPr>
          <w:b/>
          <w:bCs/>
        </w:rPr>
        <w:t>Security</w:t>
      </w:r>
      <w:r>
        <w:t>**</w:t>
      </w:r>
    </w:p>
    <w:p w14:paraId="3ECF67B7" w14:textId="77777777" w:rsidR="00407D79" w:rsidRDefault="00407D79" w:rsidP="006473A7">
      <w:r>
        <w:t xml:space="preserve">   Covers protecting data, systems, and assets.</w:t>
      </w:r>
    </w:p>
    <w:p w14:paraId="35CAAACD" w14:textId="77777777" w:rsidR="00407D79" w:rsidRDefault="00407D79" w:rsidP="006473A7"/>
    <w:p w14:paraId="3B0753B6" w14:textId="77777777" w:rsidR="00407D79" w:rsidRDefault="00407D79" w:rsidP="006473A7">
      <w:r>
        <w:t>3. **</w:t>
      </w:r>
      <w:r w:rsidRPr="008823AE">
        <w:rPr>
          <w:b/>
          <w:bCs/>
        </w:rPr>
        <w:t>Reliability</w:t>
      </w:r>
      <w:r>
        <w:t>**</w:t>
      </w:r>
    </w:p>
    <w:p w14:paraId="232353C5" w14:textId="77777777" w:rsidR="00407D79" w:rsidRDefault="00407D79" w:rsidP="006473A7">
      <w:r>
        <w:t xml:space="preserve">   Ensures workloads recover quickly from failure and meet availability goals.</w:t>
      </w:r>
    </w:p>
    <w:p w14:paraId="1D518090" w14:textId="77777777" w:rsidR="00407D79" w:rsidRDefault="00407D79" w:rsidP="006473A7"/>
    <w:p w14:paraId="5ABDDF8A" w14:textId="77777777" w:rsidR="00407D79" w:rsidRDefault="00407D79" w:rsidP="006473A7">
      <w:r>
        <w:t>4. **</w:t>
      </w:r>
      <w:r w:rsidRPr="008823AE">
        <w:rPr>
          <w:b/>
          <w:bCs/>
        </w:rPr>
        <w:t>Performance</w:t>
      </w:r>
      <w:r>
        <w:t xml:space="preserve"> </w:t>
      </w:r>
      <w:r w:rsidRPr="008823AE">
        <w:rPr>
          <w:b/>
          <w:bCs/>
        </w:rPr>
        <w:t>Efficiency</w:t>
      </w:r>
      <w:r>
        <w:t>**</w:t>
      </w:r>
    </w:p>
    <w:p w14:paraId="4135990F" w14:textId="77777777" w:rsidR="00407D79" w:rsidRDefault="00407D79" w:rsidP="006473A7">
      <w:r>
        <w:t xml:space="preserve">   Uses computing resources efficiently and adapts to changing demand.</w:t>
      </w:r>
    </w:p>
    <w:p w14:paraId="403DABD1" w14:textId="77777777" w:rsidR="00407D79" w:rsidRDefault="00407D79" w:rsidP="006473A7"/>
    <w:p w14:paraId="18F542D3" w14:textId="77777777" w:rsidR="00407D79" w:rsidRDefault="00407D79" w:rsidP="006473A7">
      <w:r>
        <w:t>5. **</w:t>
      </w:r>
      <w:r w:rsidRPr="0068596C">
        <w:rPr>
          <w:b/>
          <w:bCs/>
        </w:rPr>
        <w:t>Cost</w:t>
      </w:r>
      <w:r>
        <w:t xml:space="preserve"> </w:t>
      </w:r>
      <w:r w:rsidRPr="0068596C">
        <w:rPr>
          <w:b/>
          <w:bCs/>
        </w:rPr>
        <w:t>Optimization</w:t>
      </w:r>
      <w:r>
        <w:t>**</w:t>
      </w:r>
    </w:p>
    <w:p w14:paraId="14116096" w14:textId="77777777" w:rsidR="00407D79" w:rsidRDefault="00407D79" w:rsidP="006473A7">
      <w:r>
        <w:t xml:space="preserve">   Avoids unnecessary costs and gets the most value from resources.</w:t>
      </w:r>
    </w:p>
    <w:p w14:paraId="79B31C5A" w14:textId="77777777" w:rsidR="00407D79" w:rsidRDefault="00407D79" w:rsidP="006473A7"/>
    <w:p w14:paraId="67539BEF" w14:textId="77777777" w:rsidR="00407D79" w:rsidRDefault="00407D79" w:rsidP="006473A7">
      <w:r>
        <w:t>6. **</w:t>
      </w:r>
      <w:r w:rsidRPr="0068596C">
        <w:rPr>
          <w:b/>
          <w:bCs/>
        </w:rPr>
        <w:t>Sustainability</w:t>
      </w:r>
      <w:r>
        <w:t>**</w:t>
      </w:r>
    </w:p>
    <w:p w14:paraId="0D9207C1" w14:textId="77777777" w:rsidR="00407D79" w:rsidRDefault="00407D79" w:rsidP="006473A7">
      <w:r>
        <w:t xml:space="preserve">   Minimizes environmental impact by using resources efficiently.</w:t>
      </w:r>
    </w:p>
    <w:p w14:paraId="3640281E" w14:textId="77777777" w:rsidR="00407D79" w:rsidRDefault="00407D79" w:rsidP="006473A7"/>
    <w:p w14:paraId="564FD8CB" w14:textId="77777777" w:rsidR="00407D79" w:rsidRDefault="00407D79" w:rsidP="006473A7">
      <w:r>
        <w:t>## What each pillar means</w:t>
      </w:r>
    </w:p>
    <w:p w14:paraId="503CD20A" w14:textId="77777777" w:rsidR="00407D79" w:rsidRDefault="00407D79" w:rsidP="006473A7"/>
    <w:p w14:paraId="4852B1DC" w14:textId="77777777" w:rsidR="00407D79" w:rsidRDefault="00407D79" w:rsidP="006473A7">
      <w:r>
        <w:t xml:space="preserve">### 1. </w:t>
      </w:r>
      <w:r w:rsidRPr="00090DC9">
        <w:rPr>
          <w:b/>
          <w:bCs/>
        </w:rPr>
        <w:t>Operational Excellence</w:t>
      </w:r>
    </w:p>
    <w:p w14:paraId="277E11CD" w14:textId="77777777" w:rsidR="00407D79" w:rsidRPr="00DC175F" w:rsidRDefault="00407D79" w:rsidP="006473A7">
      <w:pPr>
        <w:rPr>
          <w:color w:val="0070C0"/>
        </w:rPr>
      </w:pPr>
      <w:r w:rsidRPr="00DC175F">
        <w:rPr>
          <w:color w:val="0070C0"/>
        </w:rPr>
        <w:t>This is about how well you can **operate** the system in production.</w:t>
      </w:r>
    </w:p>
    <w:p w14:paraId="2A7DA6E3" w14:textId="77777777" w:rsidR="00407D79" w:rsidRDefault="00407D79" w:rsidP="006473A7"/>
    <w:p w14:paraId="31781BE5" w14:textId="77777777" w:rsidR="00407D79" w:rsidRDefault="00407D79" w:rsidP="006473A7">
      <w:r>
        <w:t>You think about:</w:t>
      </w:r>
    </w:p>
    <w:p w14:paraId="67D2FA54" w14:textId="77777777" w:rsidR="00407D79" w:rsidRDefault="00407D79" w:rsidP="006473A7">
      <w:r>
        <w:t>- monitoring and alerts</w:t>
      </w:r>
    </w:p>
    <w:p w14:paraId="23DA5610" w14:textId="77777777" w:rsidR="00407D79" w:rsidRDefault="00407D79" w:rsidP="006473A7">
      <w:r>
        <w:t>- deployment automation</w:t>
      </w:r>
    </w:p>
    <w:p w14:paraId="0A246CB9" w14:textId="77777777" w:rsidR="00407D79" w:rsidRDefault="00407D79" w:rsidP="006473A7">
      <w:r>
        <w:t>- incident response</w:t>
      </w:r>
    </w:p>
    <w:p w14:paraId="326B9E92" w14:textId="77777777" w:rsidR="00407D79" w:rsidRDefault="00407D79" w:rsidP="006473A7">
      <w:r>
        <w:t>- postmortems</w:t>
      </w:r>
    </w:p>
    <w:p w14:paraId="65AF04B4" w14:textId="77777777" w:rsidR="00407D79" w:rsidRDefault="00407D79" w:rsidP="006473A7">
      <w:r>
        <w:t>- continuous improvement</w:t>
      </w:r>
    </w:p>
    <w:p w14:paraId="06545A0A" w14:textId="77777777" w:rsidR="00407D79" w:rsidRDefault="00407D79" w:rsidP="006473A7"/>
    <w:p w14:paraId="6D0EF3A4" w14:textId="77777777" w:rsidR="00407D79" w:rsidRDefault="00407D79" w:rsidP="006473A7">
      <w:r>
        <w:lastRenderedPageBreak/>
        <w:t>Example: If a service fails, do you know quickly? Can you roll back safely? Do you have runbooks?</w:t>
      </w:r>
    </w:p>
    <w:p w14:paraId="71A5DBC0" w14:textId="77777777" w:rsidR="00407D79" w:rsidRDefault="00407D79" w:rsidP="006473A7"/>
    <w:p w14:paraId="02EC5AA7" w14:textId="77777777" w:rsidR="00407D79" w:rsidRDefault="00407D79" w:rsidP="006473A7">
      <w:r>
        <w:t xml:space="preserve">### 2. </w:t>
      </w:r>
      <w:r w:rsidRPr="00B338CB">
        <w:rPr>
          <w:b/>
          <w:bCs/>
        </w:rPr>
        <w:t>Security</w:t>
      </w:r>
    </w:p>
    <w:p w14:paraId="405E5C8F" w14:textId="77777777" w:rsidR="00407D79" w:rsidRPr="009C4E6C" w:rsidRDefault="00407D79" w:rsidP="006473A7">
      <w:pPr>
        <w:rPr>
          <w:color w:val="0070C0"/>
        </w:rPr>
      </w:pPr>
      <w:r w:rsidRPr="009C4E6C">
        <w:rPr>
          <w:color w:val="0070C0"/>
        </w:rPr>
        <w:t>This is about protecting the system.</w:t>
      </w:r>
    </w:p>
    <w:p w14:paraId="7F11B403" w14:textId="77777777" w:rsidR="00407D79" w:rsidRDefault="00407D79" w:rsidP="006473A7"/>
    <w:p w14:paraId="6533D4AB" w14:textId="77777777" w:rsidR="00407D79" w:rsidRDefault="00407D79" w:rsidP="006473A7">
      <w:r>
        <w:t>You think about:</w:t>
      </w:r>
    </w:p>
    <w:p w14:paraId="10728E73" w14:textId="77777777" w:rsidR="00407D79" w:rsidRDefault="00407D79" w:rsidP="006473A7">
      <w:r>
        <w:t>- identity and access management</w:t>
      </w:r>
    </w:p>
    <w:p w14:paraId="15CF7B97" w14:textId="77777777" w:rsidR="00407D79" w:rsidRDefault="00407D79" w:rsidP="006473A7">
      <w:r>
        <w:t>- encryption in transit and at rest</w:t>
      </w:r>
    </w:p>
    <w:p w14:paraId="53C510F8" w14:textId="77777777" w:rsidR="00407D79" w:rsidRDefault="00407D79" w:rsidP="006473A7">
      <w:r>
        <w:t>- network security</w:t>
      </w:r>
    </w:p>
    <w:p w14:paraId="4A28CE03" w14:textId="77777777" w:rsidR="00407D79" w:rsidRDefault="00407D79" w:rsidP="006473A7">
      <w:r>
        <w:t>- secrets management</w:t>
      </w:r>
    </w:p>
    <w:p w14:paraId="1A7433B7" w14:textId="77777777" w:rsidR="00407D79" w:rsidRDefault="00407D79" w:rsidP="006473A7">
      <w:r>
        <w:t>- logging and auditability</w:t>
      </w:r>
    </w:p>
    <w:p w14:paraId="76F0B929" w14:textId="77777777" w:rsidR="00407D79" w:rsidRDefault="00407D79" w:rsidP="006473A7"/>
    <w:p w14:paraId="0BFC5741" w14:textId="77777777" w:rsidR="00407D79" w:rsidRDefault="00407D79" w:rsidP="006473A7">
      <w:r>
        <w:t>Example: Can only the right roles access the database? Are credentials stored safely?</w:t>
      </w:r>
    </w:p>
    <w:p w14:paraId="6AAC07BE" w14:textId="77777777" w:rsidR="00407D79" w:rsidRDefault="00407D79" w:rsidP="006473A7"/>
    <w:p w14:paraId="64B1E787" w14:textId="77777777" w:rsidR="00407D79" w:rsidRDefault="00407D79" w:rsidP="006473A7">
      <w:r>
        <w:t xml:space="preserve">### 3. </w:t>
      </w:r>
      <w:r w:rsidRPr="00443626">
        <w:rPr>
          <w:b/>
          <w:bCs/>
        </w:rPr>
        <w:t>Reliability</w:t>
      </w:r>
    </w:p>
    <w:p w14:paraId="180C0847" w14:textId="77777777" w:rsidR="00407D79" w:rsidRPr="007C344C" w:rsidRDefault="00407D79" w:rsidP="006473A7">
      <w:pPr>
        <w:rPr>
          <w:color w:val="0070C0"/>
        </w:rPr>
      </w:pPr>
      <w:r w:rsidRPr="007C344C">
        <w:rPr>
          <w:color w:val="0070C0"/>
        </w:rPr>
        <w:t>This is about keeping the system working correctly even when parts fail.</w:t>
      </w:r>
    </w:p>
    <w:p w14:paraId="20A6444B" w14:textId="77777777" w:rsidR="00407D79" w:rsidRDefault="00407D79" w:rsidP="006473A7"/>
    <w:p w14:paraId="2596A313" w14:textId="77777777" w:rsidR="00407D79" w:rsidRDefault="00407D79" w:rsidP="006473A7">
      <w:r>
        <w:t>You think about:</w:t>
      </w:r>
    </w:p>
    <w:p w14:paraId="1EFAE1BA" w14:textId="77777777" w:rsidR="00407D79" w:rsidRDefault="00407D79" w:rsidP="006473A7">
      <w:r>
        <w:t>- fault isolation</w:t>
      </w:r>
    </w:p>
    <w:p w14:paraId="19B25D89" w14:textId="77777777" w:rsidR="00407D79" w:rsidRDefault="00407D79" w:rsidP="006473A7">
      <w:r>
        <w:t>- retries and timeouts</w:t>
      </w:r>
    </w:p>
    <w:p w14:paraId="6ABB16C0" w14:textId="77777777" w:rsidR="00407D79" w:rsidRDefault="00407D79" w:rsidP="006473A7">
      <w:r>
        <w:t>- replication</w:t>
      </w:r>
    </w:p>
    <w:p w14:paraId="2664B69E" w14:textId="77777777" w:rsidR="00407D79" w:rsidRDefault="00407D79" w:rsidP="006473A7">
      <w:r>
        <w:t>- backups</w:t>
      </w:r>
    </w:p>
    <w:p w14:paraId="00BE9056" w14:textId="77777777" w:rsidR="00407D79" w:rsidRDefault="00407D79" w:rsidP="006473A7">
      <w:r>
        <w:lastRenderedPageBreak/>
        <w:t>- disaster recovery</w:t>
      </w:r>
    </w:p>
    <w:p w14:paraId="29B3EAEA" w14:textId="77777777" w:rsidR="00407D79" w:rsidRDefault="00407D79" w:rsidP="006473A7">
      <w:r>
        <w:t>- graceful degradation</w:t>
      </w:r>
    </w:p>
    <w:p w14:paraId="7647EB46" w14:textId="77777777" w:rsidR="00407D79" w:rsidRDefault="00407D79" w:rsidP="006473A7"/>
    <w:p w14:paraId="4019C0B9" w14:textId="77777777" w:rsidR="00407D79" w:rsidRDefault="00407D79" w:rsidP="006473A7">
      <w:r>
        <w:t>Example: If one availability zone goes down, does the system keep running?</w:t>
      </w:r>
    </w:p>
    <w:p w14:paraId="370344D0" w14:textId="77777777" w:rsidR="00407D79" w:rsidRDefault="00407D79" w:rsidP="006473A7"/>
    <w:p w14:paraId="13739D9B" w14:textId="77777777" w:rsidR="00407D79" w:rsidRDefault="00407D79" w:rsidP="006473A7">
      <w:r>
        <w:t xml:space="preserve">### 4. </w:t>
      </w:r>
      <w:r w:rsidRPr="00FB2AB0">
        <w:rPr>
          <w:b/>
          <w:bCs/>
        </w:rPr>
        <w:t>Performance Efficiency</w:t>
      </w:r>
    </w:p>
    <w:p w14:paraId="55720612" w14:textId="77777777" w:rsidR="00407D79" w:rsidRPr="00994F0E" w:rsidRDefault="00407D79" w:rsidP="006473A7">
      <w:pPr>
        <w:rPr>
          <w:color w:val="0070C0"/>
        </w:rPr>
      </w:pPr>
      <w:r w:rsidRPr="00994F0E">
        <w:rPr>
          <w:color w:val="0070C0"/>
        </w:rPr>
        <w:t>This is about choosing the right resources and scaling approach.</w:t>
      </w:r>
    </w:p>
    <w:p w14:paraId="125FB450" w14:textId="77777777" w:rsidR="00407D79" w:rsidRDefault="00407D79" w:rsidP="006473A7"/>
    <w:p w14:paraId="7C951762" w14:textId="77777777" w:rsidR="00407D79" w:rsidRDefault="00407D79" w:rsidP="006473A7">
      <w:r>
        <w:t>You think about:</w:t>
      </w:r>
    </w:p>
    <w:p w14:paraId="7EAEFEE3" w14:textId="77777777" w:rsidR="00407D79" w:rsidRDefault="00407D79" w:rsidP="006473A7">
      <w:r>
        <w:t>- autoscaling</w:t>
      </w:r>
    </w:p>
    <w:p w14:paraId="1A754713" w14:textId="77777777" w:rsidR="00407D79" w:rsidRDefault="00407D79" w:rsidP="006473A7">
      <w:r>
        <w:t>- caching</w:t>
      </w:r>
    </w:p>
    <w:p w14:paraId="20345A14" w14:textId="77777777" w:rsidR="00407D79" w:rsidRDefault="00407D79" w:rsidP="006473A7">
      <w:r>
        <w:t>- choosing the right database</w:t>
      </w:r>
    </w:p>
    <w:p w14:paraId="13707142" w14:textId="77777777" w:rsidR="00407D79" w:rsidRDefault="00407D79" w:rsidP="006473A7">
      <w:r>
        <w:t>- compute sizing</w:t>
      </w:r>
    </w:p>
    <w:p w14:paraId="5BB5A919" w14:textId="77777777" w:rsidR="00407D79" w:rsidRDefault="00407D79" w:rsidP="006473A7">
      <w:r>
        <w:t>- serverless vs containers vs VMs</w:t>
      </w:r>
    </w:p>
    <w:p w14:paraId="6324FFCB" w14:textId="77777777" w:rsidR="00407D79" w:rsidRDefault="00407D79" w:rsidP="006473A7"/>
    <w:p w14:paraId="1D75F52D" w14:textId="77777777" w:rsidR="00407D79" w:rsidRDefault="00407D79" w:rsidP="006473A7">
      <w:r>
        <w:t>Example: Are you using a cache for frequent reads? Are you overprovisioning instances?</w:t>
      </w:r>
    </w:p>
    <w:p w14:paraId="514B7E70" w14:textId="77777777" w:rsidR="00407D79" w:rsidRDefault="00407D79" w:rsidP="006473A7"/>
    <w:p w14:paraId="583E6647" w14:textId="77777777" w:rsidR="00407D79" w:rsidRDefault="00407D79" w:rsidP="006473A7">
      <w:r>
        <w:t xml:space="preserve">### 5. </w:t>
      </w:r>
      <w:r w:rsidRPr="001C15AA">
        <w:rPr>
          <w:b/>
          <w:bCs/>
        </w:rPr>
        <w:t>Cost Optimization</w:t>
      </w:r>
    </w:p>
    <w:p w14:paraId="6CE69898" w14:textId="77777777" w:rsidR="00407D79" w:rsidRPr="001F0968" w:rsidRDefault="00407D79" w:rsidP="006473A7">
      <w:pPr>
        <w:rPr>
          <w:color w:val="0070C0"/>
        </w:rPr>
      </w:pPr>
      <w:r w:rsidRPr="001F0968">
        <w:rPr>
          <w:color w:val="0070C0"/>
        </w:rPr>
        <w:t>This is about spending wisely.</w:t>
      </w:r>
    </w:p>
    <w:p w14:paraId="6578E126" w14:textId="77777777" w:rsidR="00407D79" w:rsidRDefault="00407D79" w:rsidP="006473A7"/>
    <w:p w14:paraId="6962583A" w14:textId="77777777" w:rsidR="00407D79" w:rsidRDefault="00407D79" w:rsidP="006473A7">
      <w:r>
        <w:t>You think about:</w:t>
      </w:r>
    </w:p>
    <w:p w14:paraId="7CDF98B6" w14:textId="77777777" w:rsidR="00407D79" w:rsidRDefault="00407D79" w:rsidP="006473A7">
      <w:r>
        <w:t>- right-sizing</w:t>
      </w:r>
    </w:p>
    <w:p w14:paraId="28F270AF" w14:textId="77777777" w:rsidR="00407D79" w:rsidRDefault="00407D79" w:rsidP="006473A7">
      <w:r>
        <w:t>- using managed services where appropriate</w:t>
      </w:r>
    </w:p>
    <w:p w14:paraId="77D9B912" w14:textId="77777777" w:rsidR="00407D79" w:rsidRDefault="00407D79" w:rsidP="006473A7">
      <w:r>
        <w:lastRenderedPageBreak/>
        <w:t>- turning off idle resources</w:t>
      </w:r>
    </w:p>
    <w:p w14:paraId="769DDD06" w14:textId="77777777" w:rsidR="00407D79" w:rsidRDefault="00407D79" w:rsidP="006473A7">
      <w:r>
        <w:t>- storage lifecycle policies</w:t>
      </w:r>
    </w:p>
    <w:p w14:paraId="21352831" w14:textId="77777777" w:rsidR="00407D79" w:rsidRDefault="00407D79" w:rsidP="006473A7">
      <w:r>
        <w:t>- reserved pricing or savings plans</w:t>
      </w:r>
    </w:p>
    <w:p w14:paraId="0F53A0C4" w14:textId="77777777" w:rsidR="00407D79" w:rsidRDefault="00407D79" w:rsidP="006473A7"/>
    <w:p w14:paraId="164B4530" w14:textId="77777777" w:rsidR="00407D79" w:rsidRDefault="00407D79" w:rsidP="006473A7">
      <w:r>
        <w:t>Example: Are you keeping expensive instances running 24/7 when traffic is low?</w:t>
      </w:r>
    </w:p>
    <w:p w14:paraId="60AA0EF0" w14:textId="77777777" w:rsidR="00407D79" w:rsidRDefault="00407D79" w:rsidP="006473A7"/>
    <w:p w14:paraId="770BF87B" w14:textId="77777777" w:rsidR="00407D79" w:rsidRDefault="00407D79" w:rsidP="006473A7">
      <w:r>
        <w:t xml:space="preserve">### 6. </w:t>
      </w:r>
      <w:r w:rsidRPr="00B57410">
        <w:rPr>
          <w:b/>
          <w:bCs/>
        </w:rPr>
        <w:t>Sustainability</w:t>
      </w:r>
    </w:p>
    <w:p w14:paraId="21488B16" w14:textId="77777777" w:rsidR="00407D79" w:rsidRPr="00B92733" w:rsidRDefault="00407D79" w:rsidP="006473A7">
      <w:pPr>
        <w:rPr>
          <w:color w:val="0070C0"/>
        </w:rPr>
      </w:pPr>
      <w:r w:rsidRPr="00B92733">
        <w:rPr>
          <w:color w:val="0070C0"/>
        </w:rPr>
        <w:t>This is about reducing environmental impact.</w:t>
      </w:r>
    </w:p>
    <w:p w14:paraId="770C7CF7" w14:textId="77777777" w:rsidR="00407D79" w:rsidRDefault="00407D79" w:rsidP="006473A7"/>
    <w:p w14:paraId="352315DA" w14:textId="77777777" w:rsidR="00407D79" w:rsidRDefault="00407D79" w:rsidP="006473A7">
      <w:r>
        <w:t>You think about:</w:t>
      </w:r>
    </w:p>
    <w:p w14:paraId="1E0A2B6E" w14:textId="77777777" w:rsidR="00407D79" w:rsidRDefault="00407D79" w:rsidP="006473A7">
      <w:r>
        <w:t>- efficient hardware utilization</w:t>
      </w:r>
    </w:p>
    <w:p w14:paraId="0730EFA2" w14:textId="77777777" w:rsidR="00407D79" w:rsidRDefault="00407D79" w:rsidP="006473A7">
      <w:r>
        <w:t>- reducing wasteful overprovisioning</w:t>
      </w:r>
    </w:p>
    <w:p w14:paraId="7B65D711" w14:textId="77777777" w:rsidR="00407D79" w:rsidRDefault="00407D79" w:rsidP="006473A7">
      <w:r>
        <w:t>- selecting efficient regions and services</w:t>
      </w:r>
    </w:p>
    <w:p w14:paraId="0CF89061" w14:textId="77777777" w:rsidR="00407D79" w:rsidRDefault="00407D79" w:rsidP="006473A7">
      <w:r>
        <w:t>- minimizing unnecessary data transfer</w:t>
      </w:r>
    </w:p>
    <w:p w14:paraId="36C78D9D" w14:textId="77777777" w:rsidR="00407D79" w:rsidRDefault="00407D79" w:rsidP="006473A7"/>
    <w:p w14:paraId="2090989A" w14:textId="77777777" w:rsidR="00407D79" w:rsidRDefault="00407D79" w:rsidP="006473A7">
      <w:r>
        <w:t>Example: Can you process jobs in batches instead of keeping systems active all the time?</w:t>
      </w:r>
    </w:p>
    <w:p w14:paraId="663B1A3E" w14:textId="77777777" w:rsidR="00407D79" w:rsidRDefault="00407D79" w:rsidP="006473A7"/>
    <w:p w14:paraId="046AB59D" w14:textId="77777777" w:rsidR="00407D79" w:rsidRDefault="00407D79" w:rsidP="006473A7">
      <w:r>
        <w:t>## How it is used</w:t>
      </w:r>
    </w:p>
    <w:p w14:paraId="0CC5E988" w14:textId="77777777" w:rsidR="00407D79" w:rsidRDefault="00407D79" w:rsidP="006473A7">
      <w:r>
        <w:t>When reviewing an architecture, you ask questions from each pillar:</w:t>
      </w:r>
    </w:p>
    <w:p w14:paraId="1F9CC14D" w14:textId="77777777" w:rsidR="00407D79" w:rsidRDefault="00407D79" w:rsidP="006473A7"/>
    <w:p w14:paraId="5BB077F8" w14:textId="77777777" w:rsidR="00407D79" w:rsidRDefault="00407D79" w:rsidP="006473A7">
      <w:r>
        <w:t>- Is it secure?</w:t>
      </w:r>
    </w:p>
    <w:p w14:paraId="1BF74C7F" w14:textId="77777777" w:rsidR="00407D79" w:rsidRDefault="00407D79" w:rsidP="006473A7">
      <w:r>
        <w:t>- Is it reliable?</w:t>
      </w:r>
    </w:p>
    <w:p w14:paraId="793E7116" w14:textId="77777777" w:rsidR="00407D79" w:rsidRDefault="00407D79" w:rsidP="006473A7">
      <w:r>
        <w:lastRenderedPageBreak/>
        <w:t>- Can it scale efficiently?</w:t>
      </w:r>
    </w:p>
    <w:p w14:paraId="6B8547BC" w14:textId="77777777" w:rsidR="00407D79" w:rsidRDefault="00407D79" w:rsidP="006473A7">
      <w:r>
        <w:t>- Is it affordable?</w:t>
      </w:r>
    </w:p>
    <w:p w14:paraId="731DE31E" w14:textId="77777777" w:rsidR="00407D79" w:rsidRDefault="00407D79" w:rsidP="006473A7">
      <w:r>
        <w:t>- Can we operate it well?</w:t>
      </w:r>
    </w:p>
    <w:p w14:paraId="5C9EDE6C" w14:textId="77777777" w:rsidR="00407D79" w:rsidRDefault="00407D79" w:rsidP="006473A7">
      <w:r>
        <w:t>- Is it sustainable?</w:t>
      </w:r>
    </w:p>
    <w:p w14:paraId="55C7BE0F" w14:textId="77777777" w:rsidR="00407D79" w:rsidRDefault="00407D79" w:rsidP="006473A7"/>
    <w:p w14:paraId="6AD323B5" w14:textId="77777777" w:rsidR="00407D79" w:rsidRDefault="00407D79" w:rsidP="006473A7">
      <w:r>
        <w:t>That makes it a strong checklist for design discussions.</w:t>
      </w:r>
    </w:p>
    <w:p w14:paraId="410DC3ED" w14:textId="77777777" w:rsidR="00407D79" w:rsidRDefault="00407D79" w:rsidP="006473A7"/>
    <w:p w14:paraId="48222799" w14:textId="77777777" w:rsidR="00407D79" w:rsidRDefault="00407D79" w:rsidP="006473A7">
      <w:r>
        <w:t>## Simple example</w:t>
      </w:r>
    </w:p>
    <w:p w14:paraId="615603E1" w14:textId="77777777" w:rsidR="00407D79" w:rsidRDefault="00407D79" w:rsidP="006473A7">
      <w:r>
        <w:t>Imagine an image upload system.</w:t>
      </w:r>
    </w:p>
    <w:p w14:paraId="3BDFACC6" w14:textId="77777777" w:rsidR="00407D79" w:rsidRDefault="00407D79" w:rsidP="006473A7"/>
    <w:p w14:paraId="0EF40033" w14:textId="77777777" w:rsidR="00407D79" w:rsidRDefault="00407D79" w:rsidP="006473A7">
      <w:r>
        <w:t>A Well-Architected design might include:</w:t>
      </w:r>
    </w:p>
    <w:p w14:paraId="41B856F4" w14:textId="77777777" w:rsidR="00407D79" w:rsidRDefault="00407D79" w:rsidP="006473A7">
      <w:r>
        <w:t>- **S3** for file storage</w:t>
      </w:r>
    </w:p>
    <w:p w14:paraId="57ECB1D8" w14:textId="77777777" w:rsidR="00407D79" w:rsidRDefault="00407D79" w:rsidP="006473A7">
      <w:r>
        <w:t>- **CloudFront** for fast delivery</w:t>
      </w:r>
    </w:p>
    <w:p w14:paraId="2E6F9831" w14:textId="77777777" w:rsidR="00407D79" w:rsidRDefault="00407D79" w:rsidP="006473A7">
      <w:r>
        <w:t>- **Lambda** or **EC2** for processing</w:t>
      </w:r>
    </w:p>
    <w:p w14:paraId="0A2E58C9" w14:textId="77777777" w:rsidR="00407D79" w:rsidRDefault="00407D79" w:rsidP="006473A7">
      <w:r>
        <w:t>- **IAM** for access control</w:t>
      </w:r>
    </w:p>
    <w:p w14:paraId="2F10C75A" w14:textId="77777777" w:rsidR="00407D79" w:rsidRDefault="00407D79" w:rsidP="006473A7">
      <w:r>
        <w:t>- **CloudWatch** for monitoring</w:t>
      </w:r>
    </w:p>
    <w:p w14:paraId="31BC813E" w14:textId="77777777" w:rsidR="00407D79" w:rsidRDefault="00407D79" w:rsidP="006473A7">
      <w:r>
        <w:t>- **Multi-AZ** setup for reliability</w:t>
      </w:r>
    </w:p>
    <w:p w14:paraId="27B6EE2F" w14:textId="77777777" w:rsidR="00407D79" w:rsidRDefault="00407D79" w:rsidP="006473A7">
      <w:r>
        <w:t>- **Lifecycle rules** to move old files to cheaper storage</w:t>
      </w:r>
    </w:p>
    <w:p w14:paraId="2FDC3F91" w14:textId="77777777" w:rsidR="00407D79" w:rsidRDefault="00407D79" w:rsidP="006473A7"/>
    <w:p w14:paraId="2F7F63E3" w14:textId="77777777" w:rsidR="00407D79" w:rsidRDefault="00407D79" w:rsidP="006473A7">
      <w:r>
        <w:t>Each of these choices can be evaluated using the six pillars.</w:t>
      </w:r>
    </w:p>
    <w:p w14:paraId="4527B682" w14:textId="77777777" w:rsidR="00407D79" w:rsidRDefault="00407D79" w:rsidP="006473A7"/>
    <w:p w14:paraId="1F91782A" w14:textId="77777777" w:rsidR="00407D79" w:rsidRDefault="00407D79" w:rsidP="006473A7">
      <w:r>
        <w:t>## Interview tip</w:t>
      </w:r>
    </w:p>
    <w:p w14:paraId="2ABB9C0E" w14:textId="77777777" w:rsidR="00407D79" w:rsidRDefault="00407D79" w:rsidP="006473A7">
      <w:r>
        <w:t xml:space="preserve">If asked about </w:t>
      </w:r>
      <w:r w:rsidRPr="00D33BAA">
        <w:rPr>
          <w:color w:val="0070C0"/>
          <w:sz w:val="40"/>
          <w:szCs w:val="40"/>
        </w:rPr>
        <w:t>AWS Well-Architected Framework</w:t>
      </w:r>
      <w:r>
        <w:t>, a strong answer is:</w:t>
      </w:r>
    </w:p>
    <w:p w14:paraId="7A5E92C9" w14:textId="77777777" w:rsidR="00407D79" w:rsidRDefault="00407D79" w:rsidP="006473A7"/>
    <w:p w14:paraId="193210B9" w14:textId="77777777" w:rsidR="00407D79" w:rsidRDefault="00407D79" w:rsidP="006473A7">
      <w:r>
        <w:t>&gt; “</w:t>
      </w:r>
      <w:r w:rsidRPr="00355BA9">
        <w:rPr>
          <w:color w:val="0070C0"/>
          <w:sz w:val="40"/>
          <w:szCs w:val="40"/>
        </w:rPr>
        <w:t xml:space="preserve">It’s AWS’s architecture review framework based on six pillars, </w:t>
      </w:r>
      <w:r w:rsidRPr="00EB5EE7">
        <w:rPr>
          <w:b/>
          <w:bCs/>
          <w:color w:val="0070C0"/>
          <w:sz w:val="40"/>
          <w:szCs w:val="40"/>
        </w:rPr>
        <w:t>operational excellence, security, reliability, performance efficiency, cost optimization, and sustainability</w:t>
      </w:r>
      <w:r w:rsidRPr="00355BA9">
        <w:rPr>
          <w:color w:val="0070C0"/>
          <w:sz w:val="40"/>
          <w:szCs w:val="40"/>
        </w:rPr>
        <w:t xml:space="preserve">. It helps ensure a system is not just </w:t>
      </w:r>
      <w:r w:rsidRPr="00EB5EE7">
        <w:rPr>
          <w:b/>
          <w:bCs/>
          <w:color w:val="0070C0"/>
          <w:sz w:val="40"/>
          <w:szCs w:val="40"/>
        </w:rPr>
        <w:t>functional</w:t>
      </w:r>
      <w:r w:rsidRPr="00355BA9">
        <w:rPr>
          <w:color w:val="0070C0"/>
          <w:sz w:val="40"/>
          <w:szCs w:val="40"/>
        </w:rPr>
        <w:t xml:space="preserve">, but also </w:t>
      </w:r>
      <w:r w:rsidRPr="00EB5EE7">
        <w:rPr>
          <w:b/>
          <w:bCs/>
          <w:color w:val="0070C0"/>
          <w:sz w:val="40"/>
          <w:szCs w:val="40"/>
        </w:rPr>
        <w:t>safe, scalable, efficient, and maintainable</w:t>
      </w:r>
      <w:r w:rsidRPr="00CA4634">
        <w:rPr>
          <w:color w:val="0070C0"/>
        </w:rPr>
        <w:t>.</w:t>
      </w:r>
      <w:r>
        <w:t>”</w:t>
      </w:r>
    </w:p>
    <w:p w14:paraId="30B84BAB" w14:textId="77777777" w:rsidR="00407D79" w:rsidRDefault="00407D79" w:rsidP="006473A7"/>
    <w:p w14:paraId="293BBD62" w14:textId="77777777" w:rsidR="00407D79" w:rsidRDefault="00407D79" w:rsidP="006473A7">
      <w:r>
        <w:t>If you want, I can also give you:</w:t>
      </w:r>
    </w:p>
    <w:p w14:paraId="73DD1F68" w14:textId="77777777" w:rsidR="00407D79" w:rsidRDefault="00407D79" w:rsidP="006473A7">
      <w:r>
        <w:t>- a **1-minute interview answer**</w:t>
      </w:r>
    </w:p>
    <w:p w14:paraId="050ACB93" w14:textId="77777777" w:rsidR="00407D79" w:rsidRDefault="00407D79" w:rsidP="006473A7">
      <w:r>
        <w:t>- a **detailed explanation of each pillar with AWS services**</w:t>
      </w:r>
    </w:p>
    <w:p w14:paraId="572051FA" w14:textId="5CB9DBEA" w:rsidR="00407D79" w:rsidRDefault="00407D79" w:rsidP="006473A7">
      <w:r>
        <w:t>a **comparison of AWS Well-Architected vs generic system design principles**</w:t>
      </w:r>
    </w:p>
    <w:p w14:paraId="25B6A4E4" w14:textId="77777777" w:rsidR="00EB7822" w:rsidRDefault="00EB7822" w:rsidP="006473A7"/>
    <w:p w14:paraId="7595F0F0" w14:textId="77777777" w:rsidR="00EB7822" w:rsidRDefault="00EB7822" w:rsidP="006473A7"/>
    <w:p w14:paraId="4BA52A52" w14:textId="77777777" w:rsidR="00813FC2" w:rsidRDefault="00813FC2" w:rsidP="006473A7"/>
    <w:p w14:paraId="5A95B2BC" w14:textId="77777777" w:rsidR="00813FC2" w:rsidRDefault="00813FC2" w:rsidP="006473A7"/>
    <w:p w14:paraId="03CCC980" w14:textId="77777777" w:rsidR="00813FC2" w:rsidRDefault="00813FC2" w:rsidP="006473A7"/>
    <w:p w14:paraId="5436782C" w14:textId="77777777" w:rsidR="00813FC2" w:rsidRDefault="00813FC2" w:rsidP="006473A7"/>
    <w:p w14:paraId="3394FBD9" w14:textId="77777777" w:rsidR="00813FC2" w:rsidRDefault="00813FC2" w:rsidP="006473A7"/>
    <w:p w14:paraId="77DDFCAA" w14:textId="77777777" w:rsidR="00813FC2" w:rsidRDefault="00813FC2" w:rsidP="006473A7"/>
    <w:p w14:paraId="2FE35DDC" w14:textId="77777777" w:rsidR="00813FC2" w:rsidRDefault="00813FC2" w:rsidP="006473A7"/>
    <w:p w14:paraId="21F2316B" w14:textId="0518B0A5" w:rsidR="00813FC2" w:rsidRDefault="00813FC2" w:rsidP="00FC1FE3">
      <w:pPr>
        <w:pStyle w:val="Heading1"/>
        <w:numPr>
          <w:ilvl w:val="0"/>
          <w:numId w:val="13"/>
        </w:numPr>
        <w:jc w:val="center"/>
      </w:pPr>
      <w:bookmarkStart w:id="10" w:name="_Toc234595918"/>
      <w:r>
        <w:lastRenderedPageBreak/>
        <w:t>AWS important services</w:t>
      </w:r>
      <w:bookmarkEnd w:id="10"/>
    </w:p>
    <w:p w14:paraId="79FD5720" w14:textId="77777777" w:rsidR="00813FC2" w:rsidRPr="00813FC2" w:rsidRDefault="00813FC2" w:rsidP="00813FC2"/>
    <w:p w14:paraId="3DBD4C44" w14:textId="77777777" w:rsidR="00EB7822" w:rsidRDefault="00EB7822" w:rsidP="00EB7822">
      <w:r>
        <w:t>Below is a detailed, interview-friendly summary of the **most important AWS services**. I’ll group them by category so you can remember them more easily and understand what problem each one solves.</w:t>
      </w:r>
    </w:p>
    <w:p w14:paraId="2223A100" w14:textId="77777777" w:rsidR="00EB7822" w:rsidRDefault="00EB7822" w:rsidP="00EB7822"/>
    <w:p w14:paraId="4BE43DBD" w14:textId="77777777" w:rsidR="00EB7822" w:rsidRDefault="00EB7822" w:rsidP="00EB7822">
      <w:r>
        <w:t>---</w:t>
      </w:r>
    </w:p>
    <w:p w14:paraId="0E21531B" w14:textId="77777777" w:rsidR="00EB7822" w:rsidRDefault="00EB7822" w:rsidP="00EB7822"/>
    <w:p w14:paraId="2F7DE550" w14:textId="77777777" w:rsidR="00EB7822" w:rsidRDefault="00EB7822" w:rsidP="00EB7822">
      <w:r>
        <w:t xml:space="preserve"># </w:t>
      </w:r>
      <w:r w:rsidRPr="00295527">
        <w:rPr>
          <w:b/>
          <w:bCs/>
        </w:rPr>
        <w:t>1. Compute</w:t>
      </w:r>
    </w:p>
    <w:p w14:paraId="0BD2F1E0" w14:textId="77777777" w:rsidR="00EB7822" w:rsidRDefault="00EB7822" w:rsidP="00EB7822"/>
    <w:p w14:paraId="3695E09D" w14:textId="77777777" w:rsidR="00EB7822" w:rsidRDefault="00EB7822" w:rsidP="00EB7822">
      <w:r>
        <w:t xml:space="preserve">## </w:t>
      </w:r>
      <w:r w:rsidRPr="00E13244">
        <w:rPr>
          <w:b/>
          <w:bCs/>
        </w:rPr>
        <w:t>EC2</w:t>
      </w:r>
    </w:p>
    <w:p w14:paraId="2ED6B064" w14:textId="77777777" w:rsidR="00EB7822" w:rsidRPr="00AD57BA" w:rsidRDefault="00EB7822" w:rsidP="00EB7822">
      <w:pPr>
        <w:rPr>
          <w:color w:val="0070C0"/>
        </w:rPr>
      </w:pPr>
      <w:r w:rsidRPr="00AD57BA">
        <w:rPr>
          <w:color w:val="0070C0"/>
        </w:rPr>
        <w:t>**Elastic Compute Cloud** provides virtual machines in the cloud.</w:t>
      </w:r>
    </w:p>
    <w:p w14:paraId="7D39BF7F" w14:textId="77777777" w:rsidR="00EB7822" w:rsidRDefault="00EB7822" w:rsidP="00EB7822"/>
    <w:p w14:paraId="2B745CCE" w14:textId="77777777" w:rsidR="00EB7822" w:rsidRDefault="00EB7822" w:rsidP="00EB7822">
      <w:r>
        <w:t>Use it when you need:</w:t>
      </w:r>
    </w:p>
    <w:p w14:paraId="2A191371" w14:textId="77777777" w:rsidR="00EB7822" w:rsidRDefault="00EB7822" w:rsidP="00EB7822">
      <w:r>
        <w:t>- full control over the operating system</w:t>
      </w:r>
    </w:p>
    <w:p w14:paraId="1F0BB044" w14:textId="77777777" w:rsidR="00EB7822" w:rsidRDefault="00EB7822" w:rsidP="00EB7822">
      <w:r>
        <w:t>- custom software installations</w:t>
      </w:r>
    </w:p>
    <w:p w14:paraId="1E75EEDB" w14:textId="77777777" w:rsidR="00EB7822" w:rsidRDefault="00EB7822" w:rsidP="00EB7822">
      <w:r>
        <w:t>- long-running server workloads</w:t>
      </w:r>
    </w:p>
    <w:p w14:paraId="2D590C58" w14:textId="77777777" w:rsidR="00EB7822" w:rsidRDefault="00EB7822" w:rsidP="00EB7822">
      <w:r>
        <w:t>- traditional application hosting</w:t>
      </w:r>
    </w:p>
    <w:p w14:paraId="4C3B5C11" w14:textId="77777777" w:rsidR="00EB7822" w:rsidRDefault="00EB7822" w:rsidP="00EB7822"/>
    <w:p w14:paraId="1C47D8B0" w14:textId="77777777" w:rsidR="00EB7822" w:rsidRDefault="00EB7822" w:rsidP="00EB7822">
      <w:r>
        <w:t>Key ideas:</w:t>
      </w:r>
    </w:p>
    <w:p w14:paraId="0B50899E" w14:textId="77777777" w:rsidR="00EB7822" w:rsidRDefault="00EB7822" w:rsidP="00EB7822">
      <w:r>
        <w:t>- different instance families for different workloads</w:t>
      </w:r>
    </w:p>
    <w:p w14:paraId="2BBC3649" w14:textId="77777777" w:rsidR="00EB7822" w:rsidRDefault="00EB7822" w:rsidP="00EB7822">
      <w:r>
        <w:t>- can scale horizontally behind load balancers</w:t>
      </w:r>
    </w:p>
    <w:p w14:paraId="6E7B57B9" w14:textId="77777777" w:rsidR="00EB7822" w:rsidRDefault="00EB7822" w:rsidP="00EB7822">
      <w:r>
        <w:t>- supports EBS, networking, autoscaling, and security groups</w:t>
      </w:r>
    </w:p>
    <w:p w14:paraId="0CE13FCF" w14:textId="77777777" w:rsidR="00EB7822" w:rsidRDefault="00EB7822" w:rsidP="00EB7822"/>
    <w:p w14:paraId="38599562" w14:textId="77777777" w:rsidR="00EB7822" w:rsidRDefault="00EB7822" w:rsidP="00EB7822">
      <w:r>
        <w:t>### Good for</w:t>
      </w:r>
    </w:p>
    <w:p w14:paraId="5FC49862" w14:textId="77777777" w:rsidR="00EB7822" w:rsidRDefault="00EB7822" w:rsidP="00EB7822">
      <w:r>
        <w:t>- web servers</w:t>
      </w:r>
    </w:p>
    <w:p w14:paraId="1416C1E5" w14:textId="77777777" w:rsidR="00EB7822" w:rsidRDefault="00EB7822" w:rsidP="00EB7822">
      <w:r>
        <w:t>- application servers</w:t>
      </w:r>
    </w:p>
    <w:p w14:paraId="48191CF2" w14:textId="77777777" w:rsidR="00EB7822" w:rsidRDefault="00EB7822" w:rsidP="00EB7822">
      <w:r>
        <w:t>- batch processing</w:t>
      </w:r>
    </w:p>
    <w:p w14:paraId="067856F2" w14:textId="77777777" w:rsidR="00EB7822" w:rsidRDefault="00EB7822" w:rsidP="00EB7822">
      <w:r>
        <w:t>- legacy applications</w:t>
      </w:r>
    </w:p>
    <w:p w14:paraId="51AC2C06" w14:textId="77777777" w:rsidR="00EB7822" w:rsidRDefault="00EB7822" w:rsidP="00EB7822"/>
    <w:p w14:paraId="5521BF2A" w14:textId="77777777" w:rsidR="00EB7822" w:rsidRDefault="00EB7822" w:rsidP="00EB7822">
      <w:r>
        <w:t>---</w:t>
      </w:r>
    </w:p>
    <w:p w14:paraId="0AAF980F" w14:textId="77777777" w:rsidR="00EB7822" w:rsidRDefault="00EB7822" w:rsidP="00EB7822"/>
    <w:p w14:paraId="0D693D36" w14:textId="77777777" w:rsidR="00EB7822" w:rsidRDefault="00EB7822" w:rsidP="00EB7822">
      <w:r>
        <w:t xml:space="preserve">## </w:t>
      </w:r>
      <w:r w:rsidRPr="000544F1">
        <w:rPr>
          <w:b/>
          <w:bCs/>
        </w:rPr>
        <w:t>Lambda</w:t>
      </w:r>
    </w:p>
    <w:p w14:paraId="195DF837" w14:textId="77777777" w:rsidR="00EB7822" w:rsidRPr="00AD57BA" w:rsidRDefault="00EB7822" w:rsidP="00EB7822">
      <w:pPr>
        <w:rPr>
          <w:color w:val="0070C0"/>
        </w:rPr>
      </w:pPr>
      <w:r w:rsidRPr="00AD57BA">
        <w:rPr>
          <w:color w:val="0070C0"/>
        </w:rPr>
        <w:t>A serverless compute service that runs code in response to events.</w:t>
      </w:r>
    </w:p>
    <w:p w14:paraId="45082747" w14:textId="77777777" w:rsidR="00EB7822" w:rsidRDefault="00EB7822" w:rsidP="00EB7822"/>
    <w:p w14:paraId="64D7ABB4" w14:textId="77777777" w:rsidR="00EB7822" w:rsidRDefault="00EB7822" w:rsidP="00EB7822">
      <w:r>
        <w:t>Use it when:</w:t>
      </w:r>
    </w:p>
    <w:p w14:paraId="40E2FB39" w14:textId="77777777" w:rsidR="00EB7822" w:rsidRDefault="00EB7822" w:rsidP="00EB7822">
      <w:r>
        <w:t>- you want to avoid managing servers</w:t>
      </w:r>
    </w:p>
    <w:p w14:paraId="5ECC8396" w14:textId="77777777" w:rsidR="00EB7822" w:rsidRDefault="00EB7822" w:rsidP="00EB7822">
      <w:r>
        <w:t>- your workload is event-driven</w:t>
      </w:r>
    </w:p>
    <w:p w14:paraId="66E0EF13" w14:textId="77777777" w:rsidR="00EB7822" w:rsidRDefault="00EB7822" w:rsidP="00EB7822">
      <w:r>
        <w:t>- traffic is spiky or unpredictable</w:t>
      </w:r>
    </w:p>
    <w:p w14:paraId="5E40A715" w14:textId="77777777" w:rsidR="00EB7822" w:rsidRDefault="00EB7822" w:rsidP="00EB7822"/>
    <w:p w14:paraId="7156C225" w14:textId="77777777" w:rsidR="00EB7822" w:rsidRDefault="00EB7822" w:rsidP="00EB7822">
      <w:r>
        <w:t>### Good for</w:t>
      </w:r>
    </w:p>
    <w:p w14:paraId="2862E667" w14:textId="77777777" w:rsidR="00EB7822" w:rsidRDefault="00EB7822" w:rsidP="00EB7822">
      <w:r>
        <w:t>- API backends</w:t>
      </w:r>
    </w:p>
    <w:p w14:paraId="752DB2B0" w14:textId="77777777" w:rsidR="00EB7822" w:rsidRDefault="00EB7822" w:rsidP="00EB7822">
      <w:r>
        <w:t>- file processing</w:t>
      </w:r>
    </w:p>
    <w:p w14:paraId="752D0FC2" w14:textId="77777777" w:rsidR="00EB7822" w:rsidRDefault="00EB7822" w:rsidP="00EB7822">
      <w:r>
        <w:t>- event-driven workflows</w:t>
      </w:r>
    </w:p>
    <w:p w14:paraId="5CC26F33" w14:textId="77777777" w:rsidR="00EB7822" w:rsidRDefault="00EB7822" w:rsidP="00EB7822">
      <w:r>
        <w:t>- cron-like jobs</w:t>
      </w:r>
    </w:p>
    <w:p w14:paraId="2A30DCC2" w14:textId="77777777" w:rsidR="00EB7822" w:rsidRDefault="00EB7822" w:rsidP="00EB7822"/>
    <w:p w14:paraId="2F91C12A" w14:textId="77777777" w:rsidR="00EB7822" w:rsidRDefault="00EB7822" w:rsidP="00EB7822">
      <w:r>
        <w:lastRenderedPageBreak/>
        <w:t>### Trade-offs</w:t>
      </w:r>
    </w:p>
    <w:p w14:paraId="05AC3510" w14:textId="77777777" w:rsidR="00EB7822" w:rsidRDefault="00EB7822" w:rsidP="00EB7822">
      <w:r>
        <w:t>- cold starts</w:t>
      </w:r>
    </w:p>
    <w:p w14:paraId="3A7C6142" w14:textId="77777777" w:rsidR="00EB7822" w:rsidRDefault="00EB7822" w:rsidP="00EB7822">
      <w:r>
        <w:t>- execution time limits</w:t>
      </w:r>
    </w:p>
    <w:p w14:paraId="50ABEE87" w14:textId="77777777" w:rsidR="00EB7822" w:rsidRDefault="00EB7822" w:rsidP="00EB7822">
      <w:r>
        <w:t>- less control than EC2</w:t>
      </w:r>
    </w:p>
    <w:p w14:paraId="6EEA8ACE" w14:textId="77777777" w:rsidR="00EB7822" w:rsidRDefault="00EB7822" w:rsidP="00EB7822"/>
    <w:p w14:paraId="36DBF1E7" w14:textId="77777777" w:rsidR="00EB7822" w:rsidRDefault="00EB7822" w:rsidP="00EB7822">
      <w:r>
        <w:t>---</w:t>
      </w:r>
    </w:p>
    <w:p w14:paraId="2EDC0881" w14:textId="77777777" w:rsidR="00EB7822" w:rsidRDefault="00EB7822" w:rsidP="00EB7822"/>
    <w:p w14:paraId="4A3F11AF" w14:textId="77777777" w:rsidR="00EB7822" w:rsidRDefault="00EB7822" w:rsidP="00EB7822">
      <w:r>
        <w:t xml:space="preserve">## </w:t>
      </w:r>
      <w:r w:rsidRPr="0064773E">
        <w:rPr>
          <w:b/>
          <w:bCs/>
        </w:rPr>
        <w:t>ECS</w:t>
      </w:r>
    </w:p>
    <w:p w14:paraId="709631BA" w14:textId="77777777" w:rsidR="00EB7822" w:rsidRDefault="00EB7822" w:rsidP="00EB7822">
      <w:r w:rsidRPr="009E7F4B">
        <w:rPr>
          <w:color w:val="0070C0"/>
        </w:rPr>
        <w:t>**Elastic Container Service** manages Docker containers</w:t>
      </w:r>
      <w:r>
        <w:t>.</w:t>
      </w:r>
    </w:p>
    <w:p w14:paraId="4CFE8D87" w14:textId="77777777" w:rsidR="00EB7822" w:rsidRDefault="00EB7822" w:rsidP="00EB7822"/>
    <w:p w14:paraId="5C884FAE" w14:textId="77777777" w:rsidR="00EB7822" w:rsidRDefault="00EB7822" w:rsidP="00EB7822">
      <w:r>
        <w:t>Use it when:</w:t>
      </w:r>
    </w:p>
    <w:p w14:paraId="7465A5AB" w14:textId="77777777" w:rsidR="00EB7822" w:rsidRDefault="00EB7822" w:rsidP="00EB7822">
      <w:r>
        <w:t>- you want to run containers without fully managing Kubernetes</w:t>
      </w:r>
    </w:p>
    <w:p w14:paraId="7A917AB1" w14:textId="77777777" w:rsidR="00EB7822" w:rsidRDefault="00EB7822" w:rsidP="00EB7822">
      <w:r>
        <w:t>- you need container orchestration on AWS</w:t>
      </w:r>
    </w:p>
    <w:p w14:paraId="3A1CD5F5" w14:textId="77777777" w:rsidR="00EB7822" w:rsidRDefault="00EB7822" w:rsidP="00EB7822"/>
    <w:p w14:paraId="7F48E301" w14:textId="77777777" w:rsidR="00EB7822" w:rsidRDefault="00EB7822" w:rsidP="00EB7822">
      <w:r>
        <w:t>### Good for</w:t>
      </w:r>
    </w:p>
    <w:p w14:paraId="2A3996C0" w14:textId="77777777" w:rsidR="00EB7822" w:rsidRDefault="00EB7822" w:rsidP="00EB7822">
      <w:r>
        <w:t>- microservices</w:t>
      </w:r>
    </w:p>
    <w:p w14:paraId="7E59011D" w14:textId="77777777" w:rsidR="00EB7822" w:rsidRDefault="00EB7822" w:rsidP="00EB7822">
      <w:r>
        <w:t>- containerized APIs</w:t>
      </w:r>
    </w:p>
    <w:p w14:paraId="378CACAC" w14:textId="77777777" w:rsidR="00EB7822" w:rsidRDefault="00EB7822" w:rsidP="00EB7822">
      <w:r>
        <w:t>- background workers</w:t>
      </w:r>
    </w:p>
    <w:p w14:paraId="2AC91522" w14:textId="77777777" w:rsidR="00EB7822" w:rsidRDefault="00EB7822" w:rsidP="00EB7822"/>
    <w:p w14:paraId="7F3C7A3C" w14:textId="77777777" w:rsidR="00EB7822" w:rsidRDefault="00EB7822" w:rsidP="00EB7822">
      <w:r>
        <w:t>---</w:t>
      </w:r>
    </w:p>
    <w:p w14:paraId="4E2A5B8A" w14:textId="77777777" w:rsidR="00EB7822" w:rsidRDefault="00EB7822" w:rsidP="00EB7822"/>
    <w:p w14:paraId="4A068DD5" w14:textId="77777777" w:rsidR="00EB7822" w:rsidRPr="008E368C" w:rsidRDefault="00EB7822" w:rsidP="00EB7822">
      <w:pPr>
        <w:rPr>
          <w:b/>
          <w:bCs/>
        </w:rPr>
      </w:pPr>
      <w:r>
        <w:t xml:space="preserve">## </w:t>
      </w:r>
      <w:r w:rsidRPr="008E368C">
        <w:rPr>
          <w:b/>
          <w:bCs/>
        </w:rPr>
        <w:t>EKS</w:t>
      </w:r>
    </w:p>
    <w:p w14:paraId="787BEFE7" w14:textId="77777777" w:rsidR="00EB7822" w:rsidRPr="00CE1E44" w:rsidRDefault="00EB7822" w:rsidP="00EB7822">
      <w:pPr>
        <w:rPr>
          <w:color w:val="0070C0"/>
        </w:rPr>
      </w:pPr>
      <w:r w:rsidRPr="00CE1E44">
        <w:rPr>
          <w:color w:val="0070C0"/>
        </w:rPr>
        <w:t>**Elastic Kubernetes Service** is AWS’s managed Kubernetes offering.</w:t>
      </w:r>
    </w:p>
    <w:p w14:paraId="45AF74B8" w14:textId="77777777" w:rsidR="00EB7822" w:rsidRDefault="00EB7822" w:rsidP="00EB7822"/>
    <w:p w14:paraId="771D7DCC" w14:textId="77777777" w:rsidR="00EB7822" w:rsidRDefault="00EB7822" w:rsidP="00EB7822">
      <w:r>
        <w:t>Use it when:</w:t>
      </w:r>
    </w:p>
    <w:p w14:paraId="416FFBD6" w14:textId="77777777" w:rsidR="00EB7822" w:rsidRDefault="00EB7822" w:rsidP="00EB7822">
      <w:r>
        <w:t>- your team already knows Kubernetes</w:t>
      </w:r>
    </w:p>
    <w:p w14:paraId="001D1CFC" w14:textId="77777777" w:rsidR="00EB7822" w:rsidRDefault="00EB7822" w:rsidP="00EB7822">
      <w:r>
        <w:t>- you want Kubernetes portability</w:t>
      </w:r>
    </w:p>
    <w:p w14:paraId="77ED93A9" w14:textId="77777777" w:rsidR="00EB7822" w:rsidRDefault="00EB7822" w:rsidP="00EB7822">
      <w:r>
        <w:t>- you need Kubernetes ecosystem tools</w:t>
      </w:r>
    </w:p>
    <w:p w14:paraId="7046A95D" w14:textId="77777777" w:rsidR="00EB7822" w:rsidRDefault="00EB7822" w:rsidP="00EB7822"/>
    <w:p w14:paraId="61DC3D75" w14:textId="77777777" w:rsidR="00EB7822" w:rsidRDefault="00EB7822" w:rsidP="00EB7822">
      <w:r>
        <w:t>### Good for</w:t>
      </w:r>
    </w:p>
    <w:p w14:paraId="592EA844" w14:textId="77777777" w:rsidR="00EB7822" w:rsidRDefault="00EB7822" w:rsidP="00EB7822">
      <w:r>
        <w:t>- large container platforms</w:t>
      </w:r>
    </w:p>
    <w:p w14:paraId="6DFA0EB8" w14:textId="77777777" w:rsidR="00EB7822" w:rsidRDefault="00EB7822" w:rsidP="00EB7822">
      <w:r>
        <w:t>- teams standardizing on Kubernetes</w:t>
      </w:r>
    </w:p>
    <w:p w14:paraId="2D1396C4" w14:textId="77777777" w:rsidR="00EB7822" w:rsidRDefault="00EB7822" w:rsidP="00EB7822"/>
    <w:p w14:paraId="638BA2A9" w14:textId="77777777" w:rsidR="00EB7822" w:rsidRDefault="00EB7822" w:rsidP="00EB7822">
      <w:r>
        <w:t>---</w:t>
      </w:r>
    </w:p>
    <w:p w14:paraId="7EEC15D7" w14:textId="77777777" w:rsidR="00EB7822" w:rsidRDefault="00EB7822" w:rsidP="00EB7822"/>
    <w:p w14:paraId="420EE140" w14:textId="77777777" w:rsidR="00EB7822" w:rsidRDefault="00EB7822" w:rsidP="00EB7822">
      <w:r>
        <w:t xml:space="preserve">## </w:t>
      </w:r>
      <w:r w:rsidRPr="002F60FB">
        <w:rPr>
          <w:b/>
          <w:bCs/>
        </w:rPr>
        <w:t>Fargate</w:t>
      </w:r>
    </w:p>
    <w:p w14:paraId="4FE42FBD" w14:textId="77777777" w:rsidR="00EB7822" w:rsidRPr="00452718" w:rsidRDefault="00EB7822" w:rsidP="00EB7822">
      <w:pPr>
        <w:rPr>
          <w:color w:val="0070C0"/>
        </w:rPr>
      </w:pPr>
      <w:r w:rsidRPr="00452718">
        <w:rPr>
          <w:color w:val="0070C0"/>
        </w:rPr>
        <w:t>A serverless compute engine for containers.</w:t>
      </w:r>
    </w:p>
    <w:p w14:paraId="00083730" w14:textId="77777777" w:rsidR="00EB7822" w:rsidRDefault="00EB7822" w:rsidP="00EB7822"/>
    <w:p w14:paraId="5639D187" w14:textId="77777777" w:rsidR="00EB7822" w:rsidRDefault="00EB7822" w:rsidP="00EB7822">
      <w:r>
        <w:t>Use it with ECS or EKS when:</w:t>
      </w:r>
    </w:p>
    <w:p w14:paraId="0327FE84" w14:textId="77777777" w:rsidR="00EB7822" w:rsidRDefault="00EB7822" w:rsidP="00EB7822">
      <w:r>
        <w:t>- you want containers without managing servers</w:t>
      </w:r>
    </w:p>
    <w:p w14:paraId="305BC03B" w14:textId="77777777" w:rsidR="00EB7822" w:rsidRDefault="00EB7822" w:rsidP="00EB7822">
      <w:r>
        <w:t>- you want AWS to handle infrastructure provisioning</w:t>
      </w:r>
    </w:p>
    <w:p w14:paraId="4AEA6CB4" w14:textId="77777777" w:rsidR="00EB7822" w:rsidRDefault="00EB7822" w:rsidP="00EB7822"/>
    <w:p w14:paraId="1E591AFF" w14:textId="77777777" w:rsidR="00EB7822" w:rsidRDefault="00EB7822" w:rsidP="00EB7822">
      <w:r>
        <w:t>---</w:t>
      </w:r>
    </w:p>
    <w:p w14:paraId="5B6D67CD" w14:textId="77777777" w:rsidR="00EB7822" w:rsidRDefault="00EB7822" w:rsidP="00EB7822"/>
    <w:p w14:paraId="03DDBB46" w14:textId="77777777" w:rsidR="00AD11CF" w:rsidRDefault="00AD11CF" w:rsidP="00EB7822"/>
    <w:p w14:paraId="2483FD39" w14:textId="77777777" w:rsidR="00AD11CF" w:rsidRDefault="00AD11CF" w:rsidP="00EB7822"/>
    <w:p w14:paraId="7C7DA44F" w14:textId="77777777" w:rsidR="00AD11CF" w:rsidRDefault="00AD11CF" w:rsidP="00EB7822"/>
    <w:p w14:paraId="0F340209" w14:textId="77777777" w:rsidR="00EB7822" w:rsidRDefault="00EB7822" w:rsidP="00EB7822">
      <w:r>
        <w:lastRenderedPageBreak/>
        <w:t xml:space="preserve"># </w:t>
      </w:r>
      <w:r w:rsidRPr="00452718">
        <w:rPr>
          <w:b/>
          <w:bCs/>
        </w:rPr>
        <w:t>2. Storage</w:t>
      </w:r>
    </w:p>
    <w:p w14:paraId="593ECF96" w14:textId="77777777" w:rsidR="00EB7822" w:rsidRDefault="00EB7822" w:rsidP="00EB7822"/>
    <w:p w14:paraId="59AE8FCC" w14:textId="77777777" w:rsidR="00EB7822" w:rsidRDefault="00EB7822" w:rsidP="00EB7822">
      <w:r>
        <w:t xml:space="preserve">## </w:t>
      </w:r>
      <w:r w:rsidRPr="00AD11CF">
        <w:rPr>
          <w:b/>
          <w:bCs/>
        </w:rPr>
        <w:t>S3</w:t>
      </w:r>
    </w:p>
    <w:p w14:paraId="18CF6AF1" w14:textId="77777777" w:rsidR="00EB7822" w:rsidRPr="00FC3EA4" w:rsidRDefault="00EB7822" w:rsidP="00EB7822">
      <w:pPr>
        <w:rPr>
          <w:color w:val="0070C0"/>
        </w:rPr>
      </w:pPr>
      <w:r w:rsidRPr="00FC3EA4">
        <w:rPr>
          <w:color w:val="0070C0"/>
        </w:rPr>
        <w:t>**Simple Storage Service** is object storage for files, backups, logs, media, and static assets.</w:t>
      </w:r>
    </w:p>
    <w:p w14:paraId="68464D41" w14:textId="77777777" w:rsidR="00EB7822" w:rsidRDefault="00EB7822" w:rsidP="00EB7822"/>
    <w:p w14:paraId="6C0EAF2C" w14:textId="77777777" w:rsidR="00EB7822" w:rsidRDefault="00EB7822" w:rsidP="00EB7822">
      <w:r>
        <w:t>Use it for:</w:t>
      </w:r>
    </w:p>
    <w:p w14:paraId="0A630ECB" w14:textId="77777777" w:rsidR="00EB7822" w:rsidRDefault="00EB7822" w:rsidP="00EB7822">
      <w:r>
        <w:t>- file uploads</w:t>
      </w:r>
    </w:p>
    <w:p w14:paraId="153B3320" w14:textId="77777777" w:rsidR="00EB7822" w:rsidRDefault="00EB7822" w:rsidP="00EB7822">
      <w:r>
        <w:t>- backups</w:t>
      </w:r>
    </w:p>
    <w:p w14:paraId="1B252101" w14:textId="77777777" w:rsidR="00EB7822" w:rsidRDefault="00EB7822" w:rsidP="00EB7822">
      <w:r>
        <w:t>- data lakes</w:t>
      </w:r>
    </w:p>
    <w:p w14:paraId="7A6FD6B0" w14:textId="77777777" w:rsidR="00EB7822" w:rsidRDefault="00EB7822" w:rsidP="00EB7822">
      <w:r>
        <w:t>- static website hosting</w:t>
      </w:r>
    </w:p>
    <w:p w14:paraId="2F8C080A" w14:textId="77777777" w:rsidR="00EB7822" w:rsidRDefault="00EB7822" w:rsidP="00EB7822">
      <w:r>
        <w:t>- logs and archive storage</w:t>
      </w:r>
    </w:p>
    <w:p w14:paraId="2A1D22E7" w14:textId="77777777" w:rsidR="00EB7822" w:rsidRDefault="00EB7822" w:rsidP="00EB7822"/>
    <w:p w14:paraId="3AD0C565" w14:textId="77777777" w:rsidR="00EB7822" w:rsidRDefault="00EB7822" w:rsidP="00EB7822">
      <w:r>
        <w:t>### Strengths</w:t>
      </w:r>
    </w:p>
    <w:p w14:paraId="7631867C" w14:textId="77777777" w:rsidR="00EB7822" w:rsidRDefault="00EB7822" w:rsidP="00EB7822">
      <w:r>
        <w:t>- highly durable</w:t>
      </w:r>
    </w:p>
    <w:p w14:paraId="6501383C" w14:textId="77777777" w:rsidR="00EB7822" w:rsidRDefault="00EB7822" w:rsidP="00EB7822">
      <w:r>
        <w:t>- highly scalable</w:t>
      </w:r>
    </w:p>
    <w:p w14:paraId="7AD732EE" w14:textId="77777777" w:rsidR="00EB7822" w:rsidRDefault="00EB7822" w:rsidP="00EB7822">
      <w:r>
        <w:t>- low cost for storage</w:t>
      </w:r>
    </w:p>
    <w:p w14:paraId="2CC9CC33" w14:textId="77777777" w:rsidR="00EB7822" w:rsidRDefault="00EB7822" w:rsidP="00EB7822">
      <w:r>
        <w:t>- integrates with many AWS services</w:t>
      </w:r>
    </w:p>
    <w:p w14:paraId="54AB7E31" w14:textId="77777777" w:rsidR="00EB7822" w:rsidRDefault="00EB7822" w:rsidP="00EB7822"/>
    <w:p w14:paraId="52150A72" w14:textId="77777777" w:rsidR="00EB7822" w:rsidRDefault="00EB7822" w:rsidP="00EB7822">
      <w:r>
        <w:t>### Common features</w:t>
      </w:r>
    </w:p>
    <w:p w14:paraId="0C3E9FCB" w14:textId="77777777" w:rsidR="00EB7822" w:rsidRDefault="00EB7822" w:rsidP="00EB7822">
      <w:r>
        <w:t>- versioning</w:t>
      </w:r>
    </w:p>
    <w:p w14:paraId="5984E332" w14:textId="77777777" w:rsidR="00EB7822" w:rsidRDefault="00EB7822" w:rsidP="00EB7822">
      <w:r>
        <w:t>- lifecycle policies</w:t>
      </w:r>
    </w:p>
    <w:p w14:paraId="5A0CD4B2" w14:textId="77777777" w:rsidR="00EB7822" w:rsidRDefault="00EB7822" w:rsidP="00EB7822">
      <w:r>
        <w:t>- encryption</w:t>
      </w:r>
    </w:p>
    <w:p w14:paraId="3948A135" w14:textId="77777777" w:rsidR="00EB7822" w:rsidRDefault="00EB7822" w:rsidP="00EB7822">
      <w:r>
        <w:t>- event notifications</w:t>
      </w:r>
    </w:p>
    <w:p w14:paraId="325D415A" w14:textId="77777777" w:rsidR="00EB7822" w:rsidRDefault="00EB7822" w:rsidP="00EB7822">
      <w:r>
        <w:lastRenderedPageBreak/>
        <w:t>- access control</w:t>
      </w:r>
    </w:p>
    <w:p w14:paraId="3EA0DE08" w14:textId="77777777" w:rsidR="00EB7822" w:rsidRDefault="00EB7822" w:rsidP="00EB7822"/>
    <w:p w14:paraId="3C72A58F" w14:textId="77777777" w:rsidR="00EB7822" w:rsidRDefault="00EB7822" w:rsidP="00EB7822">
      <w:r>
        <w:t>---</w:t>
      </w:r>
    </w:p>
    <w:p w14:paraId="154631D3" w14:textId="77777777" w:rsidR="00EB7822" w:rsidRDefault="00EB7822" w:rsidP="00EB7822"/>
    <w:p w14:paraId="40F21B15" w14:textId="77777777" w:rsidR="00EB7822" w:rsidRDefault="00EB7822" w:rsidP="00EB7822">
      <w:r>
        <w:t xml:space="preserve">## </w:t>
      </w:r>
      <w:r w:rsidRPr="00EB4FE8">
        <w:rPr>
          <w:b/>
          <w:bCs/>
        </w:rPr>
        <w:t>EBS</w:t>
      </w:r>
    </w:p>
    <w:p w14:paraId="2305CDA5" w14:textId="77777777" w:rsidR="00EB7822" w:rsidRPr="00EB4FE8" w:rsidRDefault="00EB7822" w:rsidP="00EB7822">
      <w:pPr>
        <w:rPr>
          <w:color w:val="0070C0"/>
        </w:rPr>
      </w:pPr>
      <w:r w:rsidRPr="00EB4FE8">
        <w:rPr>
          <w:color w:val="0070C0"/>
        </w:rPr>
        <w:t>**Elastic Block Store** provides block storage for EC2 instances.</w:t>
      </w:r>
    </w:p>
    <w:p w14:paraId="30AF04B0" w14:textId="77777777" w:rsidR="00EB7822" w:rsidRDefault="00EB7822" w:rsidP="00EB7822"/>
    <w:p w14:paraId="4553B44C" w14:textId="77777777" w:rsidR="00EB7822" w:rsidRDefault="00EB7822" w:rsidP="00EB7822">
      <w:r>
        <w:t>Use it when:</w:t>
      </w:r>
    </w:p>
    <w:p w14:paraId="373891B7" w14:textId="77777777" w:rsidR="00EB7822" w:rsidRDefault="00EB7822" w:rsidP="00EB7822">
      <w:r>
        <w:t>- you need a disk attached to a virtual machine</w:t>
      </w:r>
    </w:p>
    <w:p w14:paraId="103AE59C" w14:textId="77777777" w:rsidR="00EB7822" w:rsidRDefault="00EB7822" w:rsidP="00EB7822">
      <w:r>
        <w:t>- you are running databases or workloads requiring persistent block storage</w:t>
      </w:r>
    </w:p>
    <w:p w14:paraId="3E875A21" w14:textId="77777777" w:rsidR="00EB7822" w:rsidRDefault="00EB7822" w:rsidP="00EB7822"/>
    <w:p w14:paraId="69997043" w14:textId="77777777" w:rsidR="00EB7822" w:rsidRDefault="00EB7822" w:rsidP="00EB7822">
      <w:r>
        <w:t>### Good for</w:t>
      </w:r>
    </w:p>
    <w:p w14:paraId="3E74B719" w14:textId="77777777" w:rsidR="00EB7822" w:rsidRDefault="00EB7822" w:rsidP="00EB7822">
      <w:r>
        <w:t>- EC2 root volumes</w:t>
      </w:r>
    </w:p>
    <w:p w14:paraId="1EA0FE1F" w14:textId="77777777" w:rsidR="00EB7822" w:rsidRDefault="00EB7822" w:rsidP="00EB7822">
      <w:r>
        <w:t>- databases</w:t>
      </w:r>
    </w:p>
    <w:p w14:paraId="21419C0B" w14:textId="77777777" w:rsidR="00EB7822" w:rsidRDefault="00EB7822" w:rsidP="00EB7822">
      <w:r>
        <w:t>- low-latency storage attached to a single instance</w:t>
      </w:r>
    </w:p>
    <w:p w14:paraId="6D0C0EFC" w14:textId="77777777" w:rsidR="00EB7822" w:rsidRDefault="00EB7822" w:rsidP="00EB7822"/>
    <w:p w14:paraId="02A7D435" w14:textId="77777777" w:rsidR="00EB7822" w:rsidRDefault="00EB7822" w:rsidP="00EB7822">
      <w:r>
        <w:t>---</w:t>
      </w:r>
    </w:p>
    <w:p w14:paraId="7B84B610" w14:textId="77777777" w:rsidR="00EB7822" w:rsidRDefault="00EB7822" w:rsidP="00EB7822"/>
    <w:p w14:paraId="2D498897" w14:textId="77777777" w:rsidR="00EB7822" w:rsidRDefault="00EB7822" w:rsidP="00EB7822">
      <w:r>
        <w:t xml:space="preserve">## </w:t>
      </w:r>
      <w:r w:rsidRPr="00893FC9">
        <w:rPr>
          <w:b/>
          <w:bCs/>
        </w:rPr>
        <w:t>EFS</w:t>
      </w:r>
    </w:p>
    <w:p w14:paraId="7909CE50" w14:textId="77777777" w:rsidR="00EB7822" w:rsidRPr="00893FC9" w:rsidRDefault="00EB7822" w:rsidP="00EB7822">
      <w:pPr>
        <w:rPr>
          <w:color w:val="0070C0"/>
        </w:rPr>
      </w:pPr>
      <w:r w:rsidRPr="00893FC9">
        <w:rPr>
          <w:color w:val="0070C0"/>
        </w:rPr>
        <w:t>**Elastic File System** is shared file storage for multiple instances.</w:t>
      </w:r>
    </w:p>
    <w:p w14:paraId="083CBB84" w14:textId="77777777" w:rsidR="00EB7822" w:rsidRDefault="00EB7822" w:rsidP="00EB7822"/>
    <w:p w14:paraId="1CF27286" w14:textId="77777777" w:rsidR="00EB7822" w:rsidRDefault="00EB7822" w:rsidP="00EB7822">
      <w:r>
        <w:t>Use it when:</w:t>
      </w:r>
    </w:p>
    <w:p w14:paraId="1C2041AB" w14:textId="77777777" w:rsidR="00EB7822" w:rsidRDefault="00EB7822" w:rsidP="00EB7822">
      <w:r>
        <w:t>- many servers need access to the same files</w:t>
      </w:r>
    </w:p>
    <w:p w14:paraId="1C83FF6F" w14:textId="77777777" w:rsidR="00EB7822" w:rsidRDefault="00EB7822" w:rsidP="00EB7822">
      <w:r>
        <w:lastRenderedPageBreak/>
        <w:t>- you need a managed NFS-style file system</w:t>
      </w:r>
    </w:p>
    <w:p w14:paraId="0EEB15A7" w14:textId="77777777" w:rsidR="00EB7822" w:rsidRDefault="00EB7822" w:rsidP="00EB7822"/>
    <w:p w14:paraId="6BAA505A" w14:textId="77777777" w:rsidR="00EB7822" w:rsidRDefault="00EB7822" w:rsidP="00EB7822">
      <w:r>
        <w:t>### Good for</w:t>
      </w:r>
    </w:p>
    <w:p w14:paraId="7FD97EBC" w14:textId="77777777" w:rsidR="00EB7822" w:rsidRDefault="00EB7822" w:rsidP="00EB7822">
      <w:r>
        <w:t>- shared application assets</w:t>
      </w:r>
    </w:p>
    <w:p w14:paraId="55DFDDD1" w14:textId="77777777" w:rsidR="00EB7822" w:rsidRDefault="00EB7822" w:rsidP="00EB7822">
      <w:r>
        <w:t>- content management systems</w:t>
      </w:r>
    </w:p>
    <w:p w14:paraId="084D8DF2" w14:textId="77777777" w:rsidR="00EB7822" w:rsidRDefault="00EB7822" w:rsidP="00EB7822">
      <w:r>
        <w:t>- container workloads needing shared storage</w:t>
      </w:r>
    </w:p>
    <w:p w14:paraId="224B296C" w14:textId="77777777" w:rsidR="00EB7822" w:rsidRDefault="00EB7822" w:rsidP="00EB7822"/>
    <w:p w14:paraId="3880EA07" w14:textId="77777777" w:rsidR="00EB7822" w:rsidRDefault="00EB7822" w:rsidP="00EB7822">
      <w:r>
        <w:t>---</w:t>
      </w:r>
    </w:p>
    <w:p w14:paraId="449EE78F" w14:textId="77777777" w:rsidR="00EB7822" w:rsidRDefault="00EB7822" w:rsidP="00EB7822"/>
    <w:p w14:paraId="1F262AB3" w14:textId="77777777" w:rsidR="00EB7822" w:rsidRDefault="00EB7822" w:rsidP="00EB7822">
      <w:r>
        <w:t xml:space="preserve">## </w:t>
      </w:r>
      <w:r w:rsidRPr="00471471">
        <w:rPr>
          <w:b/>
          <w:bCs/>
        </w:rPr>
        <w:t>Glacier</w:t>
      </w:r>
    </w:p>
    <w:p w14:paraId="1640CF06" w14:textId="77777777" w:rsidR="00EB7822" w:rsidRPr="00471471" w:rsidRDefault="00EB7822" w:rsidP="00EB7822">
      <w:pPr>
        <w:rPr>
          <w:color w:val="0070C0"/>
        </w:rPr>
      </w:pPr>
      <w:r w:rsidRPr="00471471">
        <w:rPr>
          <w:color w:val="0070C0"/>
        </w:rPr>
        <w:t>Low-cost archival storage for rarely accessed data.</w:t>
      </w:r>
    </w:p>
    <w:p w14:paraId="4F52E348" w14:textId="77777777" w:rsidR="00EB7822" w:rsidRDefault="00EB7822" w:rsidP="00EB7822"/>
    <w:p w14:paraId="39E633A6" w14:textId="77777777" w:rsidR="00EB7822" w:rsidRDefault="00EB7822" w:rsidP="00EB7822">
      <w:r>
        <w:t>Use it for:</w:t>
      </w:r>
    </w:p>
    <w:p w14:paraId="4F582FC2" w14:textId="77777777" w:rsidR="00EB7822" w:rsidRDefault="00EB7822" w:rsidP="00EB7822">
      <w:r>
        <w:t>- long-term backups</w:t>
      </w:r>
    </w:p>
    <w:p w14:paraId="052D181F" w14:textId="77777777" w:rsidR="00EB7822" w:rsidRDefault="00EB7822" w:rsidP="00EB7822">
      <w:r>
        <w:t>- compliance archives</w:t>
      </w:r>
    </w:p>
    <w:p w14:paraId="2E030D4B" w14:textId="77777777" w:rsidR="00EB7822" w:rsidRDefault="00EB7822" w:rsidP="00EB7822">
      <w:r>
        <w:t>- cold data</w:t>
      </w:r>
    </w:p>
    <w:p w14:paraId="4621BA48" w14:textId="77777777" w:rsidR="00EB7822" w:rsidRDefault="00EB7822" w:rsidP="00EB7822"/>
    <w:p w14:paraId="16F4334D" w14:textId="77777777" w:rsidR="00EB7822" w:rsidRDefault="00EB7822" w:rsidP="00EB7822">
      <w:r>
        <w:t>---</w:t>
      </w:r>
    </w:p>
    <w:p w14:paraId="3160CDF7" w14:textId="77777777" w:rsidR="00EB7822" w:rsidRDefault="00EB7822" w:rsidP="00EB7822"/>
    <w:p w14:paraId="69CA5106" w14:textId="77777777" w:rsidR="00EB7822" w:rsidRDefault="00EB7822" w:rsidP="00EB7822">
      <w:r>
        <w:t xml:space="preserve"># </w:t>
      </w:r>
      <w:r w:rsidRPr="00471471">
        <w:rPr>
          <w:b/>
          <w:bCs/>
        </w:rPr>
        <w:t>3. Databases</w:t>
      </w:r>
    </w:p>
    <w:p w14:paraId="11933A49" w14:textId="77777777" w:rsidR="00EB7822" w:rsidRDefault="00EB7822" w:rsidP="00EB7822"/>
    <w:p w14:paraId="582FB399" w14:textId="77777777" w:rsidR="00EB7822" w:rsidRDefault="00EB7822" w:rsidP="00EB7822">
      <w:r>
        <w:t xml:space="preserve">## </w:t>
      </w:r>
      <w:r w:rsidRPr="0072715B">
        <w:rPr>
          <w:b/>
          <w:bCs/>
        </w:rPr>
        <w:t>RDS</w:t>
      </w:r>
    </w:p>
    <w:p w14:paraId="3909CD73" w14:textId="77777777" w:rsidR="00EB7822" w:rsidRPr="003A2C5C" w:rsidRDefault="00EB7822" w:rsidP="00EB7822">
      <w:pPr>
        <w:rPr>
          <w:color w:val="0070C0"/>
        </w:rPr>
      </w:pPr>
      <w:r w:rsidRPr="003A2C5C">
        <w:rPr>
          <w:color w:val="0070C0"/>
        </w:rPr>
        <w:t>**Relational Database Service** manages relational databases like MySQL, PostgreSQL, MariaDB, Oracle, and SQL Server.</w:t>
      </w:r>
    </w:p>
    <w:p w14:paraId="481B7896" w14:textId="77777777" w:rsidR="00EB7822" w:rsidRDefault="00EB7822" w:rsidP="00EB7822"/>
    <w:p w14:paraId="60EDFB17" w14:textId="77777777" w:rsidR="00EB7822" w:rsidRDefault="00EB7822" w:rsidP="00EB7822">
      <w:r>
        <w:t>Use it when:</w:t>
      </w:r>
    </w:p>
    <w:p w14:paraId="24C69113" w14:textId="77777777" w:rsidR="00EB7822" w:rsidRDefault="00EB7822" w:rsidP="00EB7822">
      <w:r>
        <w:t>- you need SQL</w:t>
      </w:r>
    </w:p>
    <w:p w14:paraId="70B85912" w14:textId="77777777" w:rsidR="00EB7822" w:rsidRDefault="00EB7822" w:rsidP="00EB7822">
      <w:r>
        <w:t>- you need joins, ACID transactions, and relational modeling</w:t>
      </w:r>
    </w:p>
    <w:p w14:paraId="6B3DF934" w14:textId="77777777" w:rsidR="00EB7822" w:rsidRDefault="00EB7822" w:rsidP="00EB7822">
      <w:r>
        <w:t>- you want a managed database service</w:t>
      </w:r>
    </w:p>
    <w:p w14:paraId="438E2EDC" w14:textId="77777777" w:rsidR="00EB7822" w:rsidRDefault="00EB7822" w:rsidP="00EB7822"/>
    <w:p w14:paraId="40A88836" w14:textId="77777777" w:rsidR="00EB7822" w:rsidRDefault="00EB7822" w:rsidP="00EB7822">
      <w:r>
        <w:t>### Benefits</w:t>
      </w:r>
    </w:p>
    <w:p w14:paraId="1C7E54BD" w14:textId="77777777" w:rsidR="00EB7822" w:rsidRDefault="00EB7822" w:rsidP="00EB7822">
      <w:r>
        <w:t>- automated backups</w:t>
      </w:r>
    </w:p>
    <w:p w14:paraId="35859753" w14:textId="77777777" w:rsidR="00EB7822" w:rsidRDefault="00EB7822" w:rsidP="00EB7822">
      <w:r>
        <w:t>- patching</w:t>
      </w:r>
    </w:p>
    <w:p w14:paraId="610B1BA0" w14:textId="77777777" w:rsidR="00EB7822" w:rsidRDefault="00EB7822" w:rsidP="00EB7822">
      <w:r>
        <w:t>- replication</w:t>
      </w:r>
    </w:p>
    <w:p w14:paraId="022FA61D" w14:textId="77777777" w:rsidR="00EB7822" w:rsidRDefault="00EB7822" w:rsidP="00EB7822">
      <w:r>
        <w:t>- failover support</w:t>
      </w:r>
    </w:p>
    <w:p w14:paraId="790469F8" w14:textId="77777777" w:rsidR="00EB7822" w:rsidRDefault="00EB7822" w:rsidP="00EB7822"/>
    <w:p w14:paraId="39623B38" w14:textId="77777777" w:rsidR="00EB7822" w:rsidRDefault="00EB7822" w:rsidP="00EB7822">
      <w:r>
        <w:t>---</w:t>
      </w:r>
    </w:p>
    <w:p w14:paraId="0886A1F2" w14:textId="77777777" w:rsidR="00EB7822" w:rsidRDefault="00EB7822" w:rsidP="00EB7822"/>
    <w:p w14:paraId="2FFF8925" w14:textId="77777777" w:rsidR="00EB7822" w:rsidRPr="0034460D" w:rsidRDefault="00EB7822" w:rsidP="00EB7822">
      <w:pPr>
        <w:rPr>
          <w:b/>
          <w:bCs/>
        </w:rPr>
      </w:pPr>
      <w:r>
        <w:t xml:space="preserve">## </w:t>
      </w:r>
      <w:r w:rsidRPr="0034460D">
        <w:rPr>
          <w:b/>
          <w:bCs/>
        </w:rPr>
        <w:t>Aurora</w:t>
      </w:r>
    </w:p>
    <w:p w14:paraId="793D2E2C" w14:textId="77777777" w:rsidR="00EB7822" w:rsidRPr="00736CC4" w:rsidRDefault="00EB7822" w:rsidP="00EB7822">
      <w:pPr>
        <w:rPr>
          <w:color w:val="0070C0"/>
        </w:rPr>
      </w:pPr>
      <w:r w:rsidRPr="00736CC4">
        <w:rPr>
          <w:color w:val="0070C0"/>
        </w:rPr>
        <w:t>A high-performance AWS-built relational database compatible with MySQL and PostgreSQL.</w:t>
      </w:r>
    </w:p>
    <w:p w14:paraId="3B21571B" w14:textId="77777777" w:rsidR="00EB7822" w:rsidRDefault="00EB7822" w:rsidP="00EB7822"/>
    <w:p w14:paraId="091769E0" w14:textId="77777777" w:rsidR="00EB7822" w:rsidRDefault="00EB7822" w:rsidP="00EB7822">
      <w:r>
        <w:t>Use it when:</w:t>
      </w:r>
    </w:p>
    <w:p w14:paraId="6245594A" w14:textId="77777777" w:rsidR="00EB7822" w:rsidRDefault="00EB7822" w:rsidP="00EB7822">
      <w:r>
        <w:t>- you need relational semantics with better scalability and performance</w:t>
      </w:r>
    </w:p>
    <w:p w14:paraId="197F5E73" w14:textId="77777777" w:rsidR="00EB7822" w:rsidRDefault="00EB7822" w:rsidP="00EB7822">
      <w:r>
        <w:t>- you want managed high availability</w:t>
      </w:r>
    </w:p>
    <w:p w14:paraId="46573134" w14:textId="77777777" w:rsidR="00EB7822" w:rsidRDefault="00EB7822" w:rsidP="00EB7822"/>
    <w:p w14:paraId="1A07600D" w14:textId="77777777" w:rsidR="00EB7822" w:rsidRDefault="00EB7822" w:rsidP="00EB7822">
      <w:r>
        <w:t>### Good for</w:t>
      </w:r>
    </w:p>
    <w:p w14:paraId="27FC8321" w14:textId="77777777" w:rsidR="00EB7822" w:rsidRDefault="00EB7822" w:rsidP="00EB7822">
      <w:r>
        <w:t>- transactional apps</w:t>
      </w:r>
    </w:p>
    <w:p w14:paraId="1D3F4981" w14:textId="77777777" w:rsidR="00EB7822" w:rsidRDefault="00EB7822" w:rsidP="00EB7822">
      <w:r>
        <w:lastRenderedPageBreak/>
        <w:t>- high-throughput SQL workloads</w:t>
      </w:r>
    </w:p>
    <w:p w14:paraId="1FF39C67" w14:textId="77777777" w:rsidR="00EB7822" w:rsidRDefault="00EB7822" w:rsidP="00EB7822"/>
    <w:p w14:paraId="5FC3DA48" w14:textId="77777777" w:rsidR="00EB7822" w:rsidRDefault="00EB7822" w:rsidP="00EB7822">
      <w:r>
        <w:t>---</w:t>
      </w:r>
    </w:p>
    <w:p w14:paraId="7799E534" w14:textId="77777777" w:rsidR="00EB7822" w:rsidRDefault="00EB7822" w:rsidP="00EB7822"/>
    <w:p w14:paraId="65FAEF0E" w14:textId="77777777" w:rsidR="00EB7822" w:rsidRDefault="00EB7822" w:rsidP="00EB7822">
      <w:r>
        <w:t xml:space="preserve">## </w:t>
      </w:r>
      <w:r w:rsidRPr="002E1895">
        <w:rPr>
          <w:b/>
          <w:bCs/>
        </w:rPr>
        <w:t>DynamoDB</w:t>
      </w:r>
    </w:p>
    <w:p w14:paraId="66B1CCF7" w14:textId="77777777" w:rsidR="00EB7822" w:rsidRDefault="00EB7822" w:rsidP="00EB7822">
      <w:r>
        <w:t>A fully managed NoSQL key-value and document database.</w:t>
      </w:r>
    </w:p>
    <w:p w14:paraId="4E111A9D" w14:textId="77777777" w:rsidR="00EB7822" w:rsidRDefault="00EB7822" w:rsidP="00EB7822"/>
    <w:p w14:paraId="0136CEAF" w14:textId="77777777" w:rsidR="00EB7822" w:rsidRDefault="00EB7822" w:rsidP="00EB7822">
      <w:r>
        <w:t>Use it when:</w:t>
      </w:r>
    </w:p>
    <w:p w14:paraId="2EA3B44A" w14:textId="77777777" w:rsidR="00EB7822" w:rsidRDefault="00EB7822" w:rsidP="00EB7822">
      <w:r>
        <w:t>- you need very low latency</w:t>
      </w:r>
    </w:p>
    <w:p w14:paraId="594854DF" w14:textId="77777777" w:rsidR="00EB7822" w:rsidRDefault="00EB7822" w:rsidP="00EB7822">
      <w:r>
        <w:t>- you need massive scale</w:t>
      </w:r>
    </w:p>
    <w:p w14:paraId="46ECDA1F" w14:textId="77777777" w:rsidR="00EB7822" w:rsidRDefault="00EB7822" w:rsidP="00EB7822">
      <w:r>
        <w:t>- your access patterns are well known</w:t>
      </w:r>
    </w:p>
    <w:p w14:paraId="0778B706" w14:textId="77777777" w:rsidR="00EB7822" w:rsidRDefault="00EB7822" w:rsidP="00EB7822"/>
    <w:p w14:paraId="3D1219E7" w14:textId="77777777" w:rsidR="00EB7822" w:rsidRDefault="00EB7822" w:rsidP="00EB7822">
      <w:r>
        <w:t>### Good for</w:t>
      </w:r>
    </w:p>
    <w:p w14:paraId="7A7879A6" w14:textId="77777777" w:rsidR="00EB7822" w:rsidRDefault="00EB7822" w:rsidP="00EB7822">
      <w:r>
        <w:t>- sessions</w:t>
      </w:r>
    </w:p>
    <w:p w14:paraId="7ADFC120" w14:textId="77777777" w:rsidR="00EB7822" w:rsidRDefault="00EB7822" w:rsidP="00EB7822">
      <w:r>
        <w:t>- shopping carts</w:t>
      </w:r>
    </w:p>
    <w:p w14:paraId="7500D126" w14:textId="77777777" w:rsidR="00EB7822" w:rsidRDefault="00EB7822" w:rsidP="00EB7822">
      <w:r>
        <w:t>- metadata</w:t>
      </w:r>
    </w:p>
    <w:p w14:paraId="3B6487A1" w14:textId="77777777" w:rsidR="00EB7822" w:rsidRDefault="00EB7822" w:rsidP="00EB7822">
      <w:r>
        <w:t>- high-scale event data</w:t>
      </w:r>
    </w:p>
    <w:p w14:paraId="1AB409D3" w14:textId="77777777" w:rsidR="00EB7822" w:rsidRDefault="00EB7822" w:rsidP="00EB7822"/>
    <w:p w14:paraId="07E9B16F" w14:textId="77777777" w:rsidR="00EB7822" w:rsidRDefault="00EB7822" w:rsidP="00EB7822">
      <w:r>
        <w:t>---</w:t>
      </w:r>
    </w:p>
    <w:p w14:paraId="2B489145" w14:textId="77777777" w:rsidR="00EB7822" w:rsidRDefault="00EB7822" w:rsidP="00EB7822"/>
    <w:p w14:paraId="19F9C269" w14:textId="77777777" w:rsidR="00EB7822" w:rsidRDefault="00EB7822" w:rsidP="00EB7822">
      <w:r>
        <w:t xml:space="preserve">## </w:t>
      </w:r>
      <w:r w:rsidRPr="00625B71">
        <w:rPr>
          <w:b/>
          <w:bCs/>
        </w:rPr>
        <w:t>ElastiCache</w:t>
      </w:r>
    </w:p>
    <w:p w14:paraId="1DA3EE6B" w14:textId="77777777" w:rsidR="00EB7822" w:rsidRPr="00625B71" w:rsidRDefault="00EB7822" w:rsidP="00EB7822">
      <w:pPr>
        <w:rPr>
          <w:color w:val="0070C0"/>
        </w:rPr>
      </w:pPr>
      <w:r w:rsidRPr="00625B71">
        <w:rPr>
          <w:color w:val="0070C0"/>
        </w:rPr>
        <w:t>Managed caching service using Redis or Memcached.</w:t>
      </w:r>
    </w:p>
    <w:p w14:paraId="34FE4228" w14:textId="77777777" w:rsidR="00EB7822" w:rsidRDefault="00EB7822" w:rsidP="00EB7822"/>
    <w:p w14:paraId="193CD6B8" w14:textId="77777777" w:rsidR="00EB7822" w:rsidRDefault="00EB7822" w:rsidP="00EB7822">
      <w:r>
        <w:t>Use it when:</w:t>
      </w:r>
    </w:p>
    <w:p w14:paraId="4E0610AF" w14:textId="77777777" w:rsidR="00EB7822" w:rsidRDefault="00EB7822" w:rsidP="00EB7822">
      <w:r>
        <w:lastRenderedPageBreak/>
        <w:t>- you want to reduce database load</w:t>
      </w:r>
    </w:p>
    <w:p w14:paraId="59BADA1F" w14:textId="77777777" w:rsidR="00EB7822" w:rsidRDefault="00EB7822" w:rsidP="00EB7822">
      <w:r>
        <w:t>- you want lower latency</w:t>
      </w:r>
    </w:p>
    <w:p w14:paraId="704EBB37" w14:textId="77777777" w:rsidR="00EB7822" w:rsidRDefault="00EB7822" w:rsidP="00EB7822">
      <w:r>
        <w:t>- you need session storage or caching</w:t>
      </w:r>
    </w:p>
    <w:p w14:paraId="177112A9" w14:textId="77777777" w:rsidR="00EB7822" w:rsidRDefault="00EB7822" w:rsidP="00EB7822"/>
    <w:p w14:paraId="67E5A39A" w14:textId="77777777" w:rsidR="00EB7822" w:rsidRDefault="00EB7822" w:rsidP="00EB7822">
      <w:r>
        <w:t>### Good for</w:t>
      </w:r>
    </w:p>
    <w:p w14:paraId="6FC22C59" w14:textId="77777777" w:rsidR="00EB7822" w:rsidRDefault="00EB7822" w:rsidP="00EB7822">
      <w:r>
        <w:t>- read caching</w:t>
      </w:r>
    </w:p>
    <w:p w14:paraId="072C57A2" w14:textId="77777777" w:rsidR="00EB7822" w:rsidRDefault="00EB7822" w:rsidP="00EB7822">
      <w:r>
        <w:t>- leaderboards</w:t>
      </w:r>
    </w:p>
    <w:p w14:paraId="4B2A9AB9" w14:textId="77777777" w:rsidR="00EB7822" w:rsidRDefault="00EB7822" w:rsidP="00EB7822">
      <w:r>
        <w:t>- distributed locks</w:t>
      </w:r>
    </w:p>
    <w:p w14:paraId="3C7E7FE0" w14:textId="77777777" w:rsidR="00EB7822" w:rsidRDefault="00EB7822" w:rsidP="00EB7822">
      <w:r>
        <w:t>- session management</w:t>
      </w:r>
    </w:p>
    <w:p w14:paraId="5BFC97F4" w14:textId="77777777" w:rsidR="00EB7822" w:rsidRDefault="00EB7822" w:rsidP="00EB7822"/>
    <w:p w14:paraId="045E54D8" w14:textId="77777777" w:rsidR="00EB7822" w:rsidRDefault="00EB7822" w:rsidP="00EB7822">
      <w:r>
        <w:t>---</w:t>
      </w:r>
    </w:p>
    <w:p w14:paraId="31E996D8" w14:textId="77777777" w:rsidR="00EB7822" w:rsidRDefault="00EB7822" w:rsidP="00EB7822"/>
    <w:p w14:paraId="694CB508" w14:textId="77777777" w:rsidR="00EB7822" w:rsidRDefault="00EB7822" w:rsidP="00EB7822">
      <w:r>
        <w:t xml:space="preserve">## </w:t>
      </w:r>
      <w:r w:rsidRPr="00EC4A21">
        <w:rPr>
          <w:b/>
          <w:bCs/>
        </w:rPr>
        <w:t>Redshift</w:t>
      </w:r>
    </w:p>
    <w:p w14:paraId="3EC9E892" w14:textId="77777777" w:rsidR="00EB7822" w:rsidRDefault="00EB7822" w:rsidP="00EB7822">
      <w:r>
        <w:t>A data warehouse for analytics and large-scale reporting.</w:t>
      </w:r>
    </w:p>
    <w:p w14:paraId="62EBFBC2" w14:textId="77777777" w:rsidR="00EB7822" w:rsidRDefault="00EB7822" w:rsidP="00EB7822"/>
    <w:p w14:paraId="12262FB3" w14:textId="77777777" w:rsidR="00EB7822" w:rsidRDefault="00EB7822" w:rsidP="00EB7822">
      <w:r>
        <w:t>Use it when:</w:t>
      </w:r>
    </w:p>
    <w:p w14:paraId="5E00A0EB" w14:textId="77777777" w:rsidR="00EB7822" w:rsidRDefault="00EB7822" w:rsidP="00EB7822">
      <w:r>
        <w:t>- you need OLAP workloads</w:t>
      </w:r>
    </w:p>
    <w:p w14:paraId="592A4EBB" w14:textId="77777777" w:rsidR="00EB7822" w:rsidRDefault="00EB7822" w:rsidP="00EB7822">
      <w:r>
        <w:t>- you run complex analytical queries over large datasets</w:t>
      </w:r>
    </w:p>
    <w:p w14:paraId="471B4356" w14:textId="77777777" w:rsidR="00EB7822" w:rsidRDefault="00EB7822" w:rsidP="00EB7822"/>
    <w:p w14:paraId="7BF30731" w14:textId="77777777" w:rsidR="00EB7822" w:rsidRDefault="00EB7822" w:rsidP="00EB7822">
      <w:r>
        <w:t>### Good for</w:t>
      </w:r>
    </w:p>
    <w:p w14:paraId="3567D18C" w14:textId="77777777" w:rsidR="00EB7822" w:rsidRDefault="00EB7822" w:rsidP="00EB7822">
      <w:r>
        <w:t>- BI dashboards</w:t>
      </w:r>
    </w:p>
    <w:p w14:paraId="6ADEAD51" w14:textId="77777777" w:rsidR="00EB7822" w:rsidRDefault="00EB7822" w:rsidP="00EB7822">
      <w:r>
        <w:t>- reporting</w:t>
      </w:r>
    </w:p>
    <w:p w14:paraId="7BABE4DF" w14:textId="77777777" w:rsidR="00EB7822" w:rsidRDefault="00EB7822" w:rsidP="00EB7822">
      <w:r>
        <w:t>- data warehousing</w:t>
      </w:r>
    </w:p>
    <w:p w14:paraId="0C78474F" w14:textId="77777777" w:rsidR="00EB7822" w:rsidRDefault="00EB7822" w:rsidP="00EB7822"/>
    <w:p w14:paraId="7D5464C2" w14:textId="77777777" w:rsidR="00EB7822" w:rsidRDefault="00EB7822" w:rsidP="00EB7822">
      <w:r>
        <w:lastRenderedPageBreak/>
        <w:t>---</w:t>
      </w:r>
    </w:p>
    <w:p w14:paraId="29AA561F" w14:textId="77777777" w:rsidR="00EB7822" w:rsidRDefault="00EB7822" w:rsidP="00EB7822"/>
    <w:p w14:paraId="06B6AF9E" w14:textId="77777777" w:rsidR="00EB7822" w:rsidRDefault="00EB7822" w:rsidP="00EB7822">
      <w:r>
        <w:t xml:space="preserve"># </w:t>
      </w:r>
      <w:r w:rsidRPr="00113209">
        <w:rPr>
          <w:b/>
          <w:bCs/>
        </w:rPr>
        <w:t>4. Networking and Content Delivery</w:t>
      </w:r>
    </w:p>
    <w:p w14:paraId="297BF766" w14:textId="77777777" w:rsidR="00EB7822" w:rsidRDefault="00EB7822" w:rsidP="00EB7822"/>
    <w:p w14:paraId="13CEC3F9" w14:textId="77777777" w:rsidR="00EB7822" w:rsidRDefault="00EB7822" w:rsidP="00EB7822">
      <w:r>
        <w:t xml:space="preserve">## </w:t>
      </w:r>
      <w:r w:rsidRPr="00436EF0">
        <w:rPr>
          <w:b/>
          <w:bCs/>
        </w:rPr>
        <w:t>VPC</w:t>
      </w:r>
    </w:p>
    <w:p w14:paraId="7E40D89B" w14:textId="77777777" w:rsidR="00EB7822" w:rsidRPr="004D1341" w:rsidRDefault="00EB7822" w:rsidP="00EB7822">
      <w:pPr>
        <w:rPr>
          <w:color w:val="0070C0"/>
        </w:rPr>
      </w:pPr>
      <w:r w:rsidRPr="004D1341">
        <w:rPr>
          <w:color w:val="0070C0"/>
        </w:rPr>
        <w:t>**Virtual Private Cloud** is your isolated private network in AWS.</w:t>
      </w:r>
    </w:p>
    <w:p w14:paraId="18C2B882" w14:textId="77777777" w:rsidR="00EB7822" w:rsidRDefault="00EB7822" w:rsidP="00EB7822"/>
    <w:p w14:paraId="012D12FF" w14:textId="77777777" w:rsidR="00EB7822" w:rsidRDefault="00EB7822" w:rsidP="00EB7822">
      <w:r>
        <w:t>Use it to:</w:t>
      </w:r>
    </w:p>
    <w:p w14:paraId="393E63DB" w14:textId="77777777" w:rsidR="00EB7822" w:rsidRDefault="00EB7822" w:rsidP="00EB7822">
      <w:r>
        <w:t>- control network boundaries</w:t>
      </w:r>
    </w:p>
    <w:p w14:paraId="29898A46" w14:textId="77777777" w:rsidR="00EB7822" w:rsidRDefault="00EB7822" w:rsidP="00EB7822">
      <w:r>
        <w:t>- create public and private subnets</w:t>
      </w:r>
    </w:p>
    <w:p w14:paraId="1C8A69D6" w14:textId="77777777" w:rsidR="00EB7822" w:rsidRDefault="00EB7822" w:rsidP="00EB7822">
      <w:r>
        <w:t>- define routing and security rules</w:t>
      </w:r>
    </w:p>
    <w:p w14:paraId="050AF862" w14:textId="77777777" w:rsidR="00EB7822" w:rsidRDefault="00EB7822" w:rsidP="00EB7822"/>
    <w:p w14:paraId="10E77F94" w14:textId="77777777" w:rsidR="00EB7822" w:rsidRDefault="00EB7822" w:rsidP="00EB7822">
      <w:r>
        <w:t>This is one of the foundational AWS services.</w:t>
      </w:r>
    </w:p>
    <w:p w14:paraId="1C15F82E" w14:textId="77777777" w:rsidR="00EB7822" w:rsidRDefault="00EB7822" w:rsidP="00EB7822"/>
    <w:p w14:paraId="11DEC505" w14:textId="77777777" w:rsidR="00EB7822" w:rsidRDefault="00EB7822" w:rsidP="00EB7822">
      <w:r>
        <w:t>---</w:t>
      </w:r>
    </w:p>
    <w:p w14:paraId="2A390F29" w14:textId="77777777" w:rsidR="00EB7822" w:rsidRDefault="00EB7822" w:rsidP="00EB7822"/>
    <w:p w14:paraId="6A07502A" w14:textId="77777777" w:rsidR="00EB7822" w:rsidRDefault="00EB7822" w:rsidP="00EB7822">
      <w:r>
        <w:t xml:space="preserve">## </w:t>
      </w:r>
      <w:r w:rsidRPr="00DE46E7">
        <w:rPr>
          <w:b/>
          <w:bCs/>
        </w:rPr>
        <w:t>Route 53</w:t>
      </w:r>
    </w:p>
    <w:p w14:paraId="359B44E8" w14:textId="77777777" w:rsidR="00EB7822" w:rsidRPr="00DE46E7" w:rsidRDefault="00EB7822" w:rsidP="00EB7822">
      <w:pPr>
        <w:rPr>
          <w:color w:val="0070C0"/>
        </w:rPr>
      </w:pPr>
      <w:r w:rsidRPr="00DE46E7">
        <w:rPr>
          <w:color w:val="0070C0"/>
        </w:rPr>
        <w:t>AWS’s DNS service.</w:t>
      </w:r>
    </w:p>
    <w:p w14:paraId="20AF5678" w14:textId="77777777" w:rsidR="00EB7822" w:rsidRDefault="00EB7822" w:rsidP="00EB7822"/>
    <w:p w14:paraId="0194F970" w14:textId="77777777" w:rsidR="00EB7822" w:rsidRDefault="00EB7822" w:rsidP="00EB7822">
      <w:r>
        <w:t>Use it for:</w:t>
      </w:r>
    </w:p>
    <w:p w14:paraId="4B31E7DF" w14:textId="77777777" w:rsidR="00EB7822" w:rsidRDefault="00EB7822" w:rsidP="00EB7822">
      <w:r>
        <w:t>- domain registration</w:t>
      </w:r>
    </w:p>
    <w:p w14:paraId="549939F7" w14:textId="77777777" w:rsidR="00EB7822" w:rsidRDefault="00EB7822" w:rsidP="00EB7822">
      <w:r>
        <w:t>- DNS routing</w:t>
      </w:r>
    </w:p>
    <w:p w14:paraId="1551A9E0" w14:textId="77777777" w:rsidR="00EB7822" w:rsidRDefault="00EB7822" w:rsidP="00EB7822">
      <w:r>
        <w:t>- health checks</w:t>
      </w:r>
    </w:p>
    <w:p w14:paraId="78EEB47D" w14:textId="77777777" w:rsidR="00EB7822" w:rsidRDefault="00EB7822" w:rsidP="00EB7822">
      <w:r>
        <w:t>- latency-based routing</w:t>
      </w:r>
    </w:p>
    <w:p w14:paraId="788F0F80" w14:textId="77777777" w:rsidR="00EB7822" w:rsidRDefault="00EB7822" w:rsidP="00EB7822">
      <w:r>
        <w:lastRenderedPageBreak/>
        <w:t>- failover routing</w:t>
      </w:r>
    </w:p>
    <w:p w14:paraId="23529784" w14:textId="77777777" w:rsidR="00EB7822" w:rsidRDefault="00EB7822" w:rsidP="00EB7822"/>
    <w:p w14:paraId="328B59BA" w14:textId="77777777" w:rsidR="00EB7822" w:rsidRDefault="00EB7822" w:rsidP="00EB7822">
      <w:r>
        <w:t>---</w:t>
      </w:r>
    </w:p>
    <w:p w14:paraId="26FE05F2" w14:textId="77777777" w:rsidR="00EB7822" w:rsidRDefault="00EB7822" w:rsidP="00EB7822"/>
    <w:p w14:paraId="7A36D26D" w14:textId="77777777" w:rsidR="00EB7822" w:rsidRDefault="00EB7822" w:rsidP="00EB7822">
      <w:r>
        <w:t xml:space="preserve">## </w:t>
      </w:r>
      <w:r w:rsidRPr="00D74D02">
        <w:rPr>
          <w:b/>
          <w:bCs/>
        </w:rPr>
        <w:t>CloudFront</w:t>
      </w:r>
    </w:p>
    <w:p w14:paraId="2433A4AC" w14:textId="77777777" w:rsidR="00EB7822" w:rsidRPr="00D74D02" w:rsidRDefault="00EB7822" w:rsidP="00EB7822">
      <w:pPr>
        <w:rPr>
          <w:color w:val="0070C0"/>
        </w:rPr>
      </w:pPr>
      <w:r w:rsidRPr="00D74D02">
        <w:rPr>
          <w:color w:val="0070C0"/>
        </w:rPr>
        <w:t>AWS CDN for delivering content with low latency worldwide.</w:t>
      </w:r>
    </w:p>
    <w:p w14:paraId="6C4124BC" w14:textId="77777777" w:rsidR="00EB7822" w:rsidRDefault="00EB7822" w:rsidP="00EB7822"/>
    <w:p w14:paraId="1A2B40BA" w14:textId="77777777" w:rsidR="00EB7822" w:rsidRDefault="00EB7822" w:rsidP="00EB7822">
      <w:r>
        <w:t>Use it for:</w:t>
      </w:r>
    </w:p>
    <w:p w14:paraId="085EDFF0" w14:textId="77777777" w:rsidR="00EB7822" w:rsidRDefault="00EB7822" w:rsidP="00EB7822">
      <w:r>
        <w:t>- static files</w:t>
      </w:r>
    </w:p>
    <w:p w14:paraId="3AC1AECA" w14:textId="77777777" w:rsidR="00EB7822" w:rsidRDefault="00EB7822" w:rsidP="00EB7822">
      <w:r>
        <w:t>- videos</w:t>
      </w:r>
    </w:p>
    <w:p w14:paraId="335B427E" w14:textId="77777777" w:rsidR="00EB7822" w:rsidRDefault="00EB7822" w:rsidP="00EB7822">
      <w:r>
        <w:t>- APIs</w:t>
      </w:r>
    </w:p>
    <w:p w14:paraId="4F129DB6" w14:textId="77777777" w:rsidR="00EB7822" w:rsidRDefault="00EB7822" w:rsidP="00EB7822">
      <w:r>
        <w:t>- global edge caching</w:t>
      </w:r>
    </w:p>
    <w:p w14:paraId="183922F7" w14:textId="77777777" w:rsidR="00EB7822" w:rsidRDefault="00EB7822" w:rsidP="00EB7822"/>
    <w:p w14:paraId="62FF1B05" w14:textId="77777777" w:rsidR="00EB7822" w:rsidRDefault="00EB7822" w:rsidP="00EB7822">
      <w:r>
        <w:t>---</w:t>
      </w:r>
    </w:p>
    <w:p w14:paraId="6FBC7EFB" w14:textId="77777777" w:rsidR="00EB7822" w:rsidRDefault="00EB7822" w:rsidP="00EB7822"/>
    <w:p w14:paraId="2D60602A" w14:textId="77777777" w:rsidR="00EB7822" w:rsidRPr="00C34D15" w:rsidRDefault="00EB7822" w:rsidP="00EB7822">
      <w:pPr>
        <w:rPr>
          <w:b/>
          <w:bCs/>
        </w:rPr>
      </w:pPr>
      <w:r>
        <w:t xml:space="preserve">## </w:t>
      </w:r>
      <w:r w:rsidRPr="00C34D15">
        <w:rPr>
          <w:b/>
          <w:bCs/>
        </w:rPr>
        <w:t>Elastic Load Balancing</w:t>
      </w:r>
    </w:p>
    <w:p w14:paraId="65560432" w14:textId="77777777" w:rsidR="00EB7822" w:rsidRPr="00B637CC" w:rsidRDefault="00EB7822" w:rsidP="00EB7822">
      <w:pPr>
        <w:rPr>
          <w:color w:val="0070C0"/>
        </w:rPr>
      </w:pPr>
      <w:r w:rsidRPr="00B637CC">
        <w:rPr>
          <w:color w:val="0070C0"/>
        </w:rPr>
        <w:t>Distributes traffic across multiple targets.</w:t>
      </w:r>
    </w:p>
    <w:p w14:paraId="2FEBE34F" w14:textId="77777777" w:rsidR="00EB7822" w:rsidRDefault="00EB7822" w:rsidP="00EB7822"/>
    <w:p w14:paraId="077C0BD2" w14:textId="77777777" w:rsidR="00EB7822" w:rsidRDefault="00EB7822" w:rsidP="00EB7822">
      <w:r>
        <w:t>Types include:</w:t>
      </w:r>
    </w:p>
    <w:p w14:paraId="3CDE1AA8" w14:textId="77777777" w:rsidR="00EB7822" w:rsidRDefault="00EB7822" w:rsidP="00EB7822">
      <w:r>
        <w:t>- **ALB** for HTTP/HTTPS routing</w:t>
      </w:r>
    </w:p>
    <w:p w14:paraId="2FB16EAE" w14:textId="77777777" w:rsidR="00EB7822" w:rsidRDefault="00EB7822" w:rsidP="00EB7822">
      <w:r>
        <w:t>- **NLB** for high-performance TCP/UDP traffic</w:t>
      </w:r>
    </w:p>
    <w:p w14:paraId="44EFE646" w14:textId="77777777" w:rsidR="00EB7822" w:rsidRDefault="00EB7822" w:rsidP="00EB7822">
      <w:r>
        <w:t>- **GWLB** for network appliances</w:t>
      </w:r>
    </w:p>
    <w:p w14:paraId="4261D5D5" w14:textId="77777777" w:rsidR="00EB7822" w:rsidRDefault="00EB7822" w:rsidP="00EB7822"/>
    <w:p w14:paraId="3E553461" w14:textId="77777777" w:rsidR="00EB7822" w:rsidRDefault="00EB7822" w:rsidP="00EB7822">
      <w:r>
        <w:t>Use it to:</w:t>
      </w:r>
    </w:p>
    <w:p w14:paraId="65C74B92" w14:textId="77777777" w:rsidR="00EB7822" w:rsidRDefault="00EB7822" w:rsidP="00EB7822">
      <w:r>
        <w:lastRenderedPageBreak/>
        <w:t>- scale horizontally</w:t>
      </w:r>
    </w:p>
    <w:p w14:paraId="29AB142E" w14:textId="77777777" w:rsidR="00EB7822" w:rsidRDefault="00EB7822" w:rsidP="00EB7822">
      <w:r>
        <w:t>- improve availability</w:t>
      </w:r>
    </w:p>
    <w:p w14:paraId="2331F105" w14:textId="77777777" w:rsidR="00EB7822" w:rsidRDefault="00EB7822" w:rsidP="00EB7822">
      <w:r>
        <w:t>- distribute traffic fairly</w:t>
      </w:r>
    </w:p>
    <w:p w14:paraId="4DF80B28" w14:textId="77777777" w:rsidR="00EB7822" w:rsidRDefault="00EB7822" w:rsidP="00EB7822"/>
    <w:p w14:paraId="3FD0DC2B" w14:textId="77777777" w:rsidR="00EB7822" w:rsidRDefault="00EB7822" w:rsidP="00EB7822">
      <w:r>
        <w:t>---</w:t>
      </w:r>
    </w:p>
    <w:p w14:paraId="4A9B20E8" w14:textId="77777777" w:rsidR="00EB7822" w:rsidRDefault="00EB7822" w:rsidP="00EB7822"/>
    <w:p w14:paraId="3C4A4277" w14:textId="77777777" w:rsidR="00EB7822" w:rsidRDefault="00EB7822" w:rsidP="00EB7822">
      <w:r>
        <w:t xml:space="preserve">## </w:t>
      </w:r>
      <w:r w:rsidRPr="00B637CC">
        <w:rPr>
          <w:b/>
          <w:bCs/>
        </w:rPr>
        <w:t>API Gateway</w:t>
      </w:r>
    </w:p>
    <w:p w14:paraId="07E4B570" w14:textId="77777777" w:rsidR="00EB7822" w:rsidRPr="00B637CC" w:rsidRDefault="00EB7822" w:rsidP="00EB7822">
      <w:pPr>
        <w:rPr>
          <w:color w:val="0070C0"/>
        </w:rPr>
      </w:pPr>
      <w:r w:rsidRPr="00B637CC">
        <w:rPr>
          <w:color w:val="0070C0"/>
        </w:rPr>
        <w:t>Managed front door for serverless and API-based architectures.</w:t>
      </w:r>
    </w:p>
    <w:p w14:paraId="6C1133DF" w14:textId="77777777" w:rsidR="00EB7822" w:rsidRDefault="00EB7822" w:rsidP="00EB7822"/>
    <w:p w14:paraId="6AFFD5F7" w14:textId="77777777" w:rsidR="00EB7822" w:rsidRDefault="00EB7822" w:rsidP="00EB7822">
      <w:r>
        <w:t>Use it when:</w:t>
      </w:r>
    </w:p>
    <w:p w14:paraId="73C04A8E" w14:textId="77777777" w:rsidR="00EB7822" w:rsidRDefault="00EB7822" w:rsidP="00EB7822">
      <w:r>
        <w:t>- you want to expose APIs securely</w:t>
      </w:r>
    </w:p>
    <w:p w14:paraId="32F92418" w14:textId="77777777" w:rsidR="00EB7822" w:rsidRDefault="00EB7822" w:rsidP="00EB7822">
      <w:r>
        <w:t>- you need auth, throttling, request validation, and routing</w:t>
      </w:r>
    </w:p>
    <w:p w14:paraId="1AEA85F6" w14:textId="77777777" w:rsidR="00EB7822" w:rsidRDefault="00EB7822" w:rsidP="00EB7822">
      <w:r>
        <w:t>- you are building Lambda-based APIs</w:t>
      </w:r>
    </w:p>
    <w:p w14:paraId="3221EEA8" w14:textId="77777777" w:rsidR="00EB7822" w:rsidRDefault="00EB7822" w:rsidP="00EB7822"/>
    <w:p w14:paraId="5ACD7706" w14:textId="77777777" w:rsidR="00EB7822" w:rsidRDefault="00EB7822" w:rsidP="00EB7822">
      <w:r>
        <w:t>---</w:t>
      </w:r>
    </w:p>
    <w:p w14:paraId="175C12C6" w14:textId="77777777" w:rsidR="00EB7822" w:rsidRDefault="00EB7822" w:rsidP="00EB7822"/>
    <w:p w14:paraId="4248F77E" w14:textId="77777777" w:rsidR="00EB7822" w:rsidRPr="00D74173" w:rsidRDefault="00EB7822" w:rsidP="00EB7822">
      <w:pPr>
        <w:rPr>
          <w:b/>
          <w:bCs/>
        </w:rPr>
      </w:pPr>
      <w:r>
        <w:t xml:space="preserve"># </w:t>
      </w:r>
      <w:r w:rsidRPr="00D74173">
        <w:rPr>
          <w:b/>
          <w:bCs/>
        </w:rPr>
        <w:t>5. Identity and Security</w:t>
      </w:r>
    </w:p>
    <w:p w14:paraId="044B7425" w14:textId="77777777" w:rsidR="00EB7822" w:rsidRDefault="00EB7822" w:rsidP="00EB7822"/>
    <w:p w14:paraId="5DB35AF9" w14:textId="77777777" w:rsidR="00EB7822" w:rsidRPr="00D74173" w:rsidRDefault="00EB7822" w:rsidP="00EB7822">
      <w:pPr>
        <w:rPr>
          <w:b/>
          <w:bCs/>
        </w:rPr>
      </w:pPr>
      <w:r>
        <w:t xml:space="preserve">## </w:t>
      </w:r>
      <w:r w:rsidRPr="00D74173">
        <w:rPr>
          <w:b/>
          <w:bCs/>
        </w:rPr>
        <w:t>IAM</w:t>
      </w:r>
    </w:p>
    <w:p w14:paraId="44B5F0C0" w14:textId="77777777" w:rsidR="00EB7822" w:rsidRPr="00D74173" w:rsidRDefault="00EB7822" w:rsidP="00EB7822">
      <w:pPr>
        <w:rPr>
          <w:color w:val="0070C0"/>
        </w:rPr>
      </w:pPr>
      <w:r w:rsidRPr="00D74173">
        <w:rPr>
          <w:color w:val="0070C0"/>
        </w:rPr>
        <w:t>**Identity and Access Management** controls permissions in AWS.</w:t>
      </w:r>
    </w:p>
    <w:p w14:paraId="12E1DDFA" w14:textId="77777777" w:rsidR="00EB7822" w:rsidRDefault="00EB7822" w:rsidP="00EB7822"/>
    <w:p w14:paraId="7E0D8CB1" w14:textId="77777777" w:rsidR="00EB7822" w:rsidRDefault="00EB7822" w:rsidP="00EB7822">
      <w:r>
        <w:t>Use it for:</w:t>
      </w:r>
    </w:p>
    <w:p w14:paraId="68DB7070" w14:textId="77777777" w:rsidR="00EB7822" w:rsidRDefault="00EB7822" w:rsidP="00EB7822">
      <w:r>
        <w:t>- users</w:t>
      </w:r>
    </w:p>
    <w:p w14:paraId="4575688E" w14:textId="77777777" w:rsidR="00EB7822" w:rsidRDefault="00EB7822" w:rsidP="00EB7822">
      <w:r>
        <w:lastRenderedPageBreak/>
        <w:t>- groups</w:t>
      </w:r>
    </w:p>
    <w:p w14:paraId="4438F0B1" w14:textId="77777777" w:rsidR="00EB7822" w:rsidRDefault="00EB7822" w:rsidP="00EB7822">
      <w:r>
        <w:t>- roles</w:t>
      </w:r>
    </w:p>
    <w:p w14:paraId="57769FB9" w14:textId="77777777" w:rsidR="00EB7822" w:rsidRDefault="00EB7822" w:rsidP="00EB7822">
      <w:r>
        <w:t>- policies</w:t>
      </w:r>
    </w:p>
    <w:p w14:paraId="7CDA6BD9" w14:textId="77777777" w:rsidR="00EB7822" w:rsidRDefault="00EB7822" w:rsidP="00EB7822"/>
    <w:p w14:paraId="62685665" w14:textId="77777777" w:rsidR="00EB7822" w:rsidRDefault="00EB7822" w:rsidP="00EB7822">
      <w:r>
        <w:t>This is one of the most important AWS security services.</w:t>
      </w:r>
    </w:p>
    <w:p w14:paraId="57C7568D" w14:textId="77777777" w:rsidR="00EB7822" w:rsidRDefault="00EB7822" w:rsidP="00EB7822"/>
    <w:p w14:paraId="155054B7" w14:textId="77777777" w:rsidR="00EB7822" w:rsidRDefault="00EB7822" w:rsidP="00EB7822">
      <w:r>
        <w:t>---</w:t>
      </w:r>
    </w:p>
    <w:p w14:paraId="45CE9CC3" w14:textId="77777777" w:rsidR="00EB7822" w:rsidRDefault="00EB7822" w:rsidP="00EB7822"/>
    <w:p w14:paraId="2260CC18" w14:textId="77777777" w:rsidR="00EB7822" w:rsidRDefault="00EB7822" w:rsidP="00EB7822">
      <w:r>
        <w:t xml:space="preserve">## </w:t>
      </w:r>
      <w:r w:rsidRPr="00C1224F">
        <w:rPr>
          <w:b/>
          <w:bCs/>
        </w:rPr>
        <w:t>KMS</w:t>
      </w:r>
    </w:p>
    <w:p w14:paraId="768273BB" w14:textId="77777777" w:rsidR="00EB7822" w:rsidRPr="00C1224F" w:rsidRDefault="00EB7822" w:rsidP="00EB7822">
      <w:pPr>
        <w:rPr>
          <w:color w:val="0070C0"/>
        </w:rPr>
      </w:pPr>
      <w:r w:rsidRPr="00C1224F">
        <w:rPr>
          <w:color w:val="0070C0"/>
        </w:rPr>
        <w:t>**Key Management Service** manages encryption keys.</w:t>
      </w:r>
    </w:p>
    <w:p w14:paraId="059EC3EC" w14:textId="77777777" w:rsidR="00EB7822" w:rsidRDefault="00EB7822" w:rsidP="00EB7822"/>
    <w:p w14:paraId="36CEF94B" w14:textId="77777777" w:rsidR="00EB7822" w:rsidRDefault="00EB7822" w:rsidP="00EB7822">
      <w:r>
        <w:t>Use it for:</w:t>
      </w:r>
    </w:p>
    <w:p w14:paraId="3D3E93CE" w14:textId="77777777" w:rsidR="00EB7822" w:rsidRDefault="00EB7822" w:rsidP="00EB7822">
      <w:r>
        <w:t>- encrypting data at rest</w:t>
      </w:r>
    </w:p>
    <w:p w14:paraId="24B90C58" w14:textId="77777777" w:rsidR="00EB7822" w:rsidRDefault="00EB7822" w:rsidP="00EB7822">
      <w:r>
        <w:t>- managing customer-managed keys</w:t>
      </w:r>
    </w:p>
    <w:p w14:paraId="6A1B62E2" w14:textId="77777777" w:rsidR="00EB7822" w:rsidRDefault="00EB7822" w:rsidP="00EB7822">
      <w:r>
        <w:t>- integrating encryption across services</w:t>
      </w:r>
    </w:p>
    <w:p w14:paraId="37AD6CEA" w14:textId="77777777" w:rsidR="00EB7822" w:rsidRDefault="00EB7822" w:rsidP="00EB7822"/>
    <w:p w14:paraId="13382DAB" w14:textId="77777777" w:rsidR="00EB7822" w:rsidRDefault="00EB7822" w:rsidP="00EB7822">
      <w:r>
        <w:t>---</w:t>
      </w:r>
    </w:p>
    <w:p w14:paraId="6D3CB8BC" w14:textId="77777777" w:rsidR="00EB7822" w:rsidRDefault="00EB7822" w:rsidP="00EB7822"/>
    <w:p w14:paraId="4D87E64D" w14:textId="77777777" w:rsidR="00EB7822" w:rsidRDefault="00EB7822" w:rsidP="00EB7822">
      <w:r>
        <w:t xml:space="preserve">## </w:t>
      </w:r>
      <w:r w:rsidRPr="00C1224F">
        <w:rPr>
          <w:b/>
          <w:bCs/>
        </w:rPr>
        <w:t>Secrets Manager</w:t>
      </w:r>
    </w:p>
    <w:p w14:paraId="719B084A" w14:textId="77777777" w:rsidR="00EB7822" w:rsidRPr="00C1224F" w:rsidRDefault="00EB7822" w:rsidP="00EB7822">
      <w:pPr>
        <w:rPr>
          <w:color w:val="0070C0"/>
        </w:rPr>
      </w:pPr>
      <w:r w:rsidRPr="00C1224F">
        <w:rPr>
          <w:color w:val="0070C0"/>
        </w:rPr>
        <w:t>Stores and rotates secrets like:</w:t>
      </w:r>
    </w:p>
    <w:p w14:paraId="6399E36F" w14:textId="77777777" w:rsidR="00EB7822" w:rsidRPr="00C1224F" w:rsidRDefault="00EB7822" w:rsidP="00EB7822">
      <w:pPr>
        <w:rPr>
          <w:color w:val="0070C0"/>
        </w:rPr>
      </w:pPr>
      <w:r w:rsidRPr="00C1224F">
        <w:rPr>
          <w:color w:val="0070C0"/>
        </w:rPr>
        <w:t>- database passwords</w:t>
      </w:r>
    </w:p>
    <w:p w14:paraId="21B7108A" w14:textId="77777777" w:rsidR="00EB7822" w:rsidRPr="00C1224F" w:rsidRDefault="00EB7822" w:rsidP="00EB7822">
      <w:pPr>
        <w:rPr>
          <w:color w:val="0070C0"/>
        </w:rPr>
      </w:pPr>
      <w:r w:rsidRPr="00C1224F">
        <w:rPr>
          <w:color w:val="0070C0"/>
        </w:rPr>
        <w:t>- API keys</w:t>
      </w:r>
    </w:p>
    <w:p w14:paraId="0702313D" w14:textId="77777777" w:rsidR="00EB7822" w:rsidRPr="00C1224F" w:rsidRDefault="00EB7822" w:rsidP="00EB7822">
      <w:pPr>
        <w:rPr>
          <w:color w:val="0070C0"/>
        </w:rPr>
      </w:pPr>
      <w:r w:rsidRPr="00C1224F">
        <w:rPr>
          <w:color w:val="0070C0"/>
        </w:rPr>
        <w:t>- tokens</w:t>
      </w:r>
    </w:p>
    <w:p w14:paraId="7A279FFD" w14:textId="77777777" w:rsidR="00EB7822" w:rsidRDefault="00EB7822" w:rsidP="00EB7822"/>
    <w:p w14:paraId="5D319AE7" w14:textId="77777777" w:rsidR="00EB7822" w:rsidRDefault="00EB7822" w:rsidP="00EB7822">
      <w:r>
        <w:lastRenderedPageBreak/>
        <w:t>Use it instead of hardcoding secrets in code or config files.</w:t>
      </w:r>
    </w:p>
    <w:p w14:paraId="531082A2" w14:textId="77777777" w:rsidR="00EB7822" w:rsidRDefault="00EB7822" w:rsidP="00EB7822"/>
    <w:p w14:paraId="3B705E36" w14:textId="77777777" w:rsidR="00EB7822" w:rsidRDefault="00EB7822" w:rsidP="00EB7822">
      <w:r>
        <w:t>---</w:t>
      </w:r>
    </w:p>
    <w:p w14:paraId="60DB23E5" w14:textId="77777777" w:rsidR="00EB7822" w:rsidRDefault="00EB7822" w:rsidP="00EB7822"/>
    <w:p w14:paraId="51FCDFB5" w14:textId="77777777" w:rsidR="00EB7822" w:rsidRDefault="00EB7822" w:rsidP="00EB7822">
      <w:r>
        <w:t xml:space="preserve">## </w:t>
      </w:r>
      <w:r w:rsidRPr="00D1783B">
        <w:rPr>
          <w:b/>
          <w:bCs/>
        </w:rPr>
        <w:t>Cognito</w:t>
      </w:r>
    </w:p>
    <w:p w14:paraId="6D1F0296" w14:textId="77777777" w:rsidR="00EB7822" w:rsidRPr="00D1783B" w:rsidRDefault="00EB7822" w:rsidP="00EB7822">
      <w:pPr>
        <w:rPr>
          <w:color w:val="0070C0"/>
        </w:rPr>
      </w:pPr>
      <w:r w:rsidRPr="00D1783B">
        <w:rPr>
          <w:color w:val="0070C0"/>
        </w:rPr>
        <w:t>User identity service for authentication and authorization.</w:t>
      </w:r>
    </w:p>
    <w:p w14:paraId="59B31A8B" w14:textId="77777777" w:rsidR="00EB7822" w:rsidRDefault="00EB7822" w:rsidP="00EB7822"/>
    <w:p w14:paraId="470E2F9F" w14:textId="77777777" w:rsidR="00EB7822" w:rsidRDefault="00EB7822" w:rsidP="00EB7822">
      <w:r>
        <w:t>Use it for:</w:t>
      </w:r>
    </w:p>
    <w:p w14:paraId="0645BA89" w14:textId="77777777" w:rsidR="00EB7822" w:rsidRDefault="00EB7822" w:rsidP="00EB7822">
      <w:r>
        <w:t>- login/signup</w:t>
      </w:r>
    </w:p>
    <w:p w14:paraId="3C11D018" w14:textId="77777777" w:rsidR="00EB7822" w:rsidRDefault="00EB7822" w:rsidP="00EB7822">
      <w:r>
        <w:t>- social identity providers</w:t>
      </w:r>
    </w:p>
    <w:p w14:paraId="1268F6A6" w14:textId="77777777" w:rsidR="00EB7822" w:rsidRDefault="00EB7822" w:rsidP="00EB7822">
      <w:r>
        <w:t>- user pools and identity pools</w:t>
      </w:r>
    </w:p>
    <w:p w14:paraId="5FCAEE2F" w14:textId="77777777" w:rsidR="00EB7822" w:rsidRDefault="00EB7822" w:rsidP="00EB7822"/>
    <w:p w14:paraId="07205D8A" w14:textId="77777777" w:rsidR="00EB7822" w:rsidRDefault="00EB7822" w:rsidP="00EB7822">
      <w:r>
        <w:t>Good for app-level auth without building everything yourself.</w:t>
      </w:r>
    </w:p>
    <w:p w14:paraId="7FB13026" w14:textId="77777777" w:rsidR="00EB7822" w:rsidRDefault="00EB7822" w:rsidP="00EB7822"/>
    <w:p w14:paraId="4B912AC6" w14:textId="77777777" w:rsidR="00EB7822" w:rsidRDefault="00EB7822" w:rsidP="00EB7822">
      <w:r>
        <w:t>---</w:t>
      </w:r>
    </w:p>
    <w:p w14:paraId="1B22C945" w14:textId="77777777" w:rsidR="00EB7822" w:rsidRDefault="00EB7822" w:rsidP="00EB7822"/>
    <w:p w14:paraId="20901FA7" w14:textId="77777777" w:rsidR="00EB7822" w:rsidRPr="00521249" w:rsidRDefault="00EB7822" w:rsidP="00EB7822">
      <w:pPr>
        <w:rPr>
          <w:b/>
          <w:bCs/>
        </w:rPr>
      </w:pPr>
      <w:r>
        <w:t xml:space="preserve"># </w:t>
      </w:r>
      <w:r w:rsidRPr="00521249">
        <w:rPr>
          <w:b/>
          <w:bCs/>
        </w:rPr>
        <w:t>6. Monitoring and Management</w:t>
      </w:r>
    </w:p>
    <w:p w14:paraId="541B1D5D" w14:textId="77777777" w:rsidR="00EB7822" w:rsidRDefault="00EB7822" w:rsidP="00EB7822"/>
    <w:p w14:paraId="2F424E81" w14:textId="77777777" w:rsidR="00EB7822" w:rsidRPr="00521249" w:rsidRDefault="00EB7822" w:rsidP="00EB7822">
      <w:pPr>
        <w:rPr>
          <w:b/>
          <w:bCs/>
        </w:rPr>
      </w:pPr>
      <w:r>
        <w:t xml:space="preserve">## </w:t>
      </w:r>
      <w:r w:rsidRPr="00521249">
        <w:rPr>
          <w:b/>
          <w:bCs/>
        </w:rPr>
        <w:t>CloudWatch</w:t>
      </w:r>
    </w:p>
    <w:p w14:paraId="1DCA7CEA" w14:textId="77777777" w:rsidR="00EB7822" w:rsidRPr="00521249" w:rsidRDefault="00EB7822" w:rsidP="00EB7822">
      <w:pPr>
        <w:rPr>
          <w:color w:val="0070C0"/>
        </w:rPr>
      </w:pPr>
      <w:r w:rsidRPr="00521249">
        <w:rPr>
          <w:color w:val="0070C0"/>
        </w:rPr>
        <w:t>AWS monitoring service for metrics, logs, and alarms.</w:t>
      </w:r>
    </w:p>
    <w:p w14:paraId="7C26CC82" w14:textId="77777777" w:rsidR="00EB7822" w:rsidRDefault="00EB7822" w:rsidP="00EB7822"/>
    <w:p w14:paraId="77809D92" w14:textId="77777777" w:rsidR="00EB7822" w:rsidRDefault="00EB7822" w:rsidP="00EB7822">
      <w:r>
        <w:t>Use it for:</w:t>
      </w:r>
    </w:p>
    <w:p w14:paraId="1C29DE1B" w14:textId="77777777" w:rsidR="00EB7822" w:rsidRDefault="00EB7822" w:rsidP="00EB7822">
      <w:r>
        <w:t>- monitoring infrastructure</w:t>
      </w:r>
    </w:p>
    <w:p w14:paraId="0D3A7339" w14:textId="77777777" w:rsidR="00EB7822" w:rsidRDefault="00EB7822" w:rsidP="00EB7822">
      <w:r>
        <w:t>- collecting application logs</w:t>
      </w:r>
    </w:p>
    <w:p w14:paraId="16631B24" w14:textId="77777777" w:rsidR="00EB7822" w:rsidRDefault="00EB7822" w:rsidP="00EB7822">
      <w:r>
        <w:lastRenderedPageBreak/>
        <w:t>- setting alarms</w:t>
      </w:r>
    </w:p>
    <w:p w14:paraId="7314E7DA" w14:textId="77777777" w:rsidR="00EB7822" w:rsidRDefault="00EB7822" w:rsidP="00EB7822">
      <w:r>
        <w:t>- dashboards</w:t>
      </w:r>
    </w:p>
    <w:p w14:paraId="040F83BF" w14:textId="77777777" w:rsidR="00EB7822" w:rsidRDefault="00EB7822" w:rsidP="00EB7822"/>
    <w:p w14:paraId="623DD914" w14:textId="77777777" w:rsidR="00EB7822" w:rsidRDefault="00EB7822" w:rsidP="00EB7822">
      <w:r>
        <w:t>---</w:t>
      </w:r>
    </w:p>
    <w:p w14:paraId="79BDB1EC" w14:textId="77777777" w:rsidR="00EB7822" w:rsidRDefault="00EB7822" w:rsidP="00EB7822"/>
    <w:p w14:paraId="7D5FACE2" w14:textId="77777777" w:rsidR="00EB7822" w:rsidRPr="009B436F" w:rsidRDefault="00EB7822" w:rsidP="00EB7822">
      <w:pPr>
        <w:rPr>
          <w:b/>
          <w:bCs/>
        </w:rPr>
      </w:pPr>
      <w:r>
        <w:t xml:space="preserve">## </w:t>
      </w:r>
      <w:r w:rsidRPr="009B436F">
        <w:rPr>
          <w:b/>
          <w:bCs/>
        </w:rPr>
        <w:t>CloudTrail</w:t>
      </w:r>
    </w:p>
    <w:p w14:paraId="5A784792" w14:textId="77777777" w:rsidR="00EB7822" w:rsidRPr="009B436F" w:rsidRDefault="00EB7822" w:rsidP="00EB7822">
      <w:pPr>
        <w:rPr>
          <w:color w:val="0070C0"/>
        </w:rPr>
      </w:pPr>
      <w:r w:rsidRPr="009B436F">
        <w:rPr>
          <w:color w:val="0070C0"/>
        </w:rPr>
        <w:t>Tracks API activity in your AWS account.</w:t>
      </w:r>
    </w:p>
    <w:p w14:paraId="535E946A" w14:textId="77777777" w:rsidR="00EB7822" w:rsidRDefault="00EB7822" w:rsidP="00EB7822"/>
    <w:p w14:paraId="6E708152" w14:textId="77777777" w:rsidR="00EB7822" w:rsidRDefault="00EB7822" w:rsidP="00EB7822">
      <w:r>
        <w:t>Use it for:</w:t>
      </w:r>
    </w:p>
    <w:p w14:paraId="6D1E0652" w14:textId="77777777" w:rsidR="00EB7822" w:rsidRDefault="00EB7822" w:rsidP="00EB7822">
      <w:r>
        <w:t>- auditing</w:t>
      </w:r>
    </w:p>
    <w:p w14:paraId="33E56868" w14:textId="77777777" w:rsidR="00EB7822" w:rsidRDefault="00EB7822" w:rsidP="00EB7822">
      <w:r>
        <w:t>- compliance</w:t>
      </w:r>
    </w:p>
    <w:p w14:paraId="02E337ED" w14:textId="77777777" w:rsidR="00EB7822" w:rsidRDefault="00EB7822" w:rsidP="00EB7822">
      <w:r>
        <w:t>- security investigations</w:t>
      </w:r>
    </w:p>
    <w:p w14:paraId="61E51FEA" w14:textId="77777777" w:rsidR="00EB7822" w:rsidRDefault="00EB7822" w:rsidP="00EB7822">
      <w:r>
        <w:t>- change tracking</w:t>
      </w:r>
    </w:p>
    <w:p w14:paraId="2E064348" w14:textId="77777777" w:rsidR="00EB7822" w:rsidRDefault="00EB7822" w:rsidP="00EB7822"/>
    <w:p w14:paraId="414FE185" w14:textId="77777777" w:rsidR="00EB7822" w:rsidRDefault="00EB7822" w:rsidP="00EB7822">
      <w:r>
        <w:t>---</w:t>
      </w:r>
    </w:p>
    <w:p w14:paraId="308B8648" w14:textId="77777777" w:rsidR="00EB7822" w:rsidRDefault="00EB7822" w:rsidP="00EB7822"/>
    <w:p w14:paraId="73AB3F43" w14:textId="77777777" w:rsidR="00EB7822" w:rsidRDefault="00EB7822" w:rsidP="00EB7822">
      <w:r>
        <w:t xml:space="preserve">## </w:t>
      </w:r>
      <w:r w:rsidRPr="00593308">
        <w:rPr>
          <w:b/>
          <w:bCs/>
        </w:rPr>
        <w:t>Config</w:t>
      </w:r>
    </w:p>
    <w:p w14:paraId="0BA6D5A5" w14:textId="77777777" w:rsidR="00EB7822" w:rsidRPr="00593308" w:rsidRDefault="00EB7822" w:rsidP="00EB7822">
      <w:pPr>
        <w:rPr>
          <w:color w:val="0070C0"/>
        </w:rPr>
      </w:pPr>
      <w:r w:rsidRPr="00593308">
        <w:rPr>
          <w:color w:val="0070C0"/>
        </w:rPr>
        <w:t>Tracks configuration changes and evaluates compliance against rules.</w:t>
      </w:r>
    </w:p>
    <w:p w14:paraId="1A5EC86D" w14:textId="77777777" w:rsidR="00EB7822" w:rsidRDefault="00EB7822" w:rsidP="00EB7822"/>
    <w:p w14:paraId="413BBAE4" w14:textId="77777777" w:rsidR="00EB7822" w:rsidRDefault="00EB7822" w:rsidP="00EB7822">
      <w:r>
        <w:t>Use it for:</w:t>
      </w:r>
    </w:p>
    <w:p w14:paraId="2B7D86A2" w14:textId="77777777" w:rsidR="00EB7822" w:rsidRDefault="00EB7822" w:rsidP="00EB7822">
      <w:r>
        <w:t>- detecting resource drift</w:t>
      </w:r>
    </w:p>
    <w:p w14:paraId="09A2CB79" w14:textId="77777777" w:rsidR="00EB7822" w:rsidRDefault="00EB7822" w:rsidP="00EB7822">
      <w:r>
        <w:t>- compliance checks</w:t>
      </w:r>
    </w:p>
    <w:p w14:paraId="45649389" w14:textId="77777777" w:rsidR="00EB7822" w:rsidRDefault="00EB7822" w:rsidP="00EB7822">
      <w:r>
        <w:t>- governance</w:t>
      </w:r>
    </w:p>
    <w:p w14:paraId="3E7CB98C" w14:textId="77777777" w:rsidR="00EB7822" w:rsidRDefault="00EB7822" w:rsidP="00EB7822"/>
    <w:p w14:paraId="51E71456" w14:textId="77777777" w:rsidR="00EB7822" w:rsidRDefault="00EB7822" w:rsidP="00EB7822">
      <w:r>
        <w:t>---</w:t>
      </w:r>
    </w:p>
    <w:p w14:paraId="29041756" w14:textId="77777777" w:rsidR="00EB7822" w:rsidRDefault="00EB7822" w:rsidP="00EB7822"/>
    <w:p w14:paraId="1D000DE5" w14:textId="77777777" w:rsidR="00EB7822" w:rsidRPr="008A1A32" w:rsidRDefault="00EB7822" w:rsidP="00EB7822">
      <w:pPr>
        <w:rPr>
          <w:b/>
          <w:bCs/>
        </w:rPr>
      </w:pPr>
      <w:r>
        <w:t xml:space="preserve"># </w:t>
      </w:r>
      <w:r w:rsidRPr="008A1A32">
        <w:rPr>
          <w:b/>
          <w:bCs/>
        </w:rPr>
        <w:t>7. Messaging and Integration</w:t>
      </w:r>
    </w:p>
    <w:p w14:paraId="2621C0E4" w14:textId="77777777" w:rsidR="00EB7822" w:rsidRDefault="00EB7822" w:rsidP="00EB7822"/>
    <w:p w14:paraId="77F1B53B" w14:textId="77777777" w:rsidR="00EB7822" w:rsidRDefault="00EB7822" w:rsidP="00EB7822">
      <w:r>
        <w:t xml:space="preserve">## </w:t>
      </w:r>
      <w:r w:rsidRPr="00E22E8C">
        <w:rPr>
          <w:b/>
          <w:bCs/>
        </w:rPr>
        <w:t>SQS</w:t>
      </w:r>
    </w:p>
    <w:p w14:paraId="0EC28070" w14:textId="77777777" w:rsidR="00EB7822" w:rsidRPr="00E22E8C" w:rsidRDefault="00EB7822" w:rsidP="00EB7822">
      <w:pPr>
        <w:rPr>
          <w:color w:val="0070C0"/>
        </w:rPr>
      </w:pPr>
      <w:r w:rsidRPr="00E22E8C">
        <w:rPr>
          <w:color w:val="0070C0"/>
        </w:rPr>
        <w:t>**Simple Queue Service** is a managed message queue.</w:t>
      </w:r>
    </w:p>
    <w:p w14:paraId="56C600A8" w14:textId="77777777" w:rsidR="00EB7822" w:rsidRDefault="00EB7822" w:rsidP="00EB7822"/>
    <w:p w14:paraId="0514212D" w14:textId="77777777" w:rsidR="00EB7822" w:rsidRDefault="00EB7822" w:rsidP="00EB7822">
      <w:r>
        <w:t>Use it when:</w:t>
      </w:r>
    </w:p>
    <w:p w14:paraId="70495D4A" w14:textId="77777777" w:rsidR="00EB7822" w:rsidRDefault="00EB7822" w:rsidP="00EB7822">
      <w:r>
        <w:t>- you want asynchronous processing</w:t>
      </w:r>
    </w:p>
    <w:p w14:paraId="498CC496" w14:textId="77777777" w:rsidR="00EB7822" w:rsidRDefault="00EB7822" w:rsidP="00EB7822">
      <w:r>
        <w:t>- you want to decouple services</w:t>
      </w:r>
    </w:p>
    <w:p w14:paraId="385E8D21" w14:textId="77777777" w:rsidR="00EB7822" w:rsidRDefault="00EB7822" w:rsidP="00EB7822">
      <w:r>
        <w:t>- you want retryable background jobs</w:t>
      </w:r>
    </w:p>
    <w:p w14:paraId="1E58EE47" w14:textId="77777777" w:rsidR="00EB7822" w:rsidRDefault="00EB7822" w:rsidP="00EB7822"/>
    <w:p w14:paraId="54B9D19D" w14:textId="77777777" w:rsidR="00EB7822" w:rsidRDefault="00EB7822" w:rsidP="00EB7822">
      <w:r>
        <w:t>### Good for</w:t>
      </w:r>
    </w:p>
    <w:p w14:paraId="77AB5A3C" w14:textId="77777777" w:rsidR="00EB7822" w:rsidRDefault="00EB7822" w:rsidP="00EB7822">
      <w:r>
        <w:t>- task queues</w:t>
      </w:r>
    </w:p>
    <w:p w14:paraId="03B1A6B6" w14:textId="77777777" w:rsidR="00EB7822" w:rsidRDefault="00EB7822" w:rsidP="00EB7822">
      <w:r>
        <w:t>- buffering traffic spikes</w:t>
      </w:r>
    </w:p>
    <w:p w14:paraId="515551C8" w14:textId="77777777" w:rsidR="00EB7822" w:rsidRDefault="00EB7822" w:rsidP="00EB7822">
      <w:r>
        <w:t>- worker-based systems</w:t>
      </w:r>
    </w:p>
    <w:p w14:paraId="512F524D" w14:textId="77777777" w:rsidR="00EB7822" w:rsidRDefault="00EB7822" w:rsidP="00EB7822"/>
    <w:p w14:paraId="1F753C5A" w14:textId="77777777" w:rsidR="00EB7822" w:rsidRDefault="00EB7822" w:rsidP="00EB7822">
      <w:r>
        <w:t>---</w:t>
      </w:r>
    </w:p>
    <w:p w14:paraId="6F98FD24" w14:textId="77777777" w:rsidR="00EB7822" w:rsidRDefault="00EB7822" w:rsidP="00EB7822"/>
    <w:p w14:paraId="5B3453F9" w14:textId="77777777" w:rsidR="00EB7822" w:rsidRDefault="00EB7822" w:rsidP="00EB7822">
      <w:r>
        <w:t xml:space="preserve">## </w:t>
      </w:r>
      <w:r w:rsidRPr="00866453">
        <w:rPr>
          <w:b/>
          <w:bCs/>
        </w:rPr>
        <w:t>SNS</w:t>
      </w:r>
    </w:p>
    <w:p w14:paraId="01866814" w14:textId="77777777" w:rsidR="00EB7822" w:rsidRPr="00866453" w:rsidRDefault="00EB7822" w:rsidP="00EB7822">
      <w:pPr>
        <w:rPr>
          <w:color w:val="0070C0"/>
        </w:rPr>
      </w:pPr>
      <w:r w:rsidRPr="00866453">
        <w:rPr>
          <w:color w:val="0070C0"/>
        </w:rPr>
        <w:t>**Simple Notification Service** is a pub-sub messaging service.</w:t>
      </w:r>
    </w:p>
    <w:p w14:paraId="1C537AF8" w14:textId="77777777" w:rsidR="00EB7822" w:rsidRDefault="00EB7822" w:rsidP="00EB7822"/>
    <w:p w14:paraId="49A13C4F" w14:textId="77777777" w:rsidR="00EB7822" w:rsidRDefault="00EB7822" w:rsidP="00EB7822">
      <w:r>
        <w:t>Use it when:</w:t>
      </w:r>
    </w:p>
    <w:p w14:paraId="49937B3A" w14:textId="77777777" w:rsidR="00EB7822" w:rsidRDefault="00EB7822" w:rsidP="00EB7822">
      <w:r>
        <w:lastRenderedPageBreak/>
        <w:t>- one event should notify many subscribers</w:t>
      </w:r>
    </w:p>
    <w:p w14:paraId="39EB3E08" w14:textId="77777777" w:rsidR="00EB7822" w:rsidRDefault="00EB7822" w:rsidP="00EB7822">
      <w:r>
        <w:t>- you want fan-out notifications</w:t>
      </w:r>
    </w:p>
    <w:p w14:paraId="10B78A35" w14:textId="77777777" w:rsidR="00EB7822" w:rsidRDefault="00EB7822" w:rsidP="00EB7822"/>
    <w:p w14:paraId="6C3DC9CD" w14:textId="77777777" w:rsidR="00EB7822" w:rsidRDefault="00EB7822" w:rsidP="00EB7822">
      <w:r>
        <w:t>### Good for</w:t>
      </w:r>
    </w:p>
    <w:p w14:paraId="1973A04E" w14:textId="77777777" w:rsidR="00EB7822" w:rsidRDefault="00EB7822" w:rsidP="00EB7822">
      <w:r>
        <w:t>- alerting</w:t>
      </w:r>
    </w:p>
    <w:p w14:paraId="03D99A4B" w14:textId="77777777" w:rsidR="00EB7822" w:rsidRDefault="00EB7822" w:rsidP="00EB7822">
      <w:r>
        <w:t>- event distribution</w:t>
      </w:r>
    </w:p>
    <w:p w14:paraId="4E00ED70" w14:textId="77777777" w:rsidR="00EB7822" w:rsidRDefault="00EB7822" w:rsidP="00EB7822">
      <w:r>
        <w:t>- mobile push or email notifications</w:t>
      </w:r>
    </w:p>
    <w:p w14:paraId="14A1B263" w14:textId="77777777" w:rsidR="00EB7822" w:rsidRDefault="00EB7822" w:rsidP="00EB7822"/>
    <w:p w14:paraId="1A454B7F" w14:textId="77777777" w:rsidR="00EB7822" w:rsidRDefault="00EB7822" w:rsidP="00EB7822">
      <w:r>
        <w:t>---</w:t>
      </w:r>
    </w:p>
    <w:p w14:paraId="6F6DFE35" w14:textId="77777777" w:rsidR="00EB7822" w:rsidRDefault="00EB7822" w:rsidP="00EB7822"/>
    <w:p w14:paraId="69BE247F" w14:textId="77777777" w:rsidR="00EB7822" w:rsidRDefault="00EB7822" w:rsidP="00EB7822">
      <w:r>
        <w:t xml:space="preserve">## </w:t>
      </w:r>
      <w:r w:rsidRPr="00866453">
        <w:rPr>
          <w:b/>
          <w:bCs/>
        </w:rPr>
        <w:t>EventBridge</w:t>
      </w:r>
    </w:p>
    <w:p w14:paraId="3E8B160C" w14:textId="77777777" w:rsidR="00EB7822" w:rsidRPr="00866453" w:rsidRDefault="00EB7822" w:rsidP="00EB7822">
      <w:pPr>
        <w:rPr>
          <w:color w:val="0070C0"/>
        </w:rPr>
      </w:pPr>
      <w:r w:rsidRPr="00866453">
        <w:rPr>
          <w:color w:val="0070C0"/>
        </w:rPr>
        <w:t>An event bus for routing events between AWS services and custom apps.</w:t>
      </w:r>
    </w:p>
    <w:p w14:paraId="78D99223" w14:textId="77777777" w:rsidR="00EB7822" w:rsidRDefault="00EB7822" w:rsidP="00EB7822"/>
    <w:p w14:paraId="4DC8495E" w14:textId="77777777" w:rsidR="00EB7822" w:rsidRDefault="00EB7822" w:rsidP="00EB7822">
      <w:r>
        <w:t>Use it when:</w:t>
      </w:r>
    </w:p>
    <w:p w14:paraId="17B37058" w14:textId="77777777" w:rsidR="00EB7822" w:rsidRDefault="00EB7822" w:rsidP="00EB7822">
      <w:r>
        <w:t>- you want event-driven architectures</w:t>
      </w:r>
    </w:p>
    <w:p w14:paraId="59E9A799" w14:textId="77777777" w:rsidR="00EB7822" w:rsidRDefault="00EB7822" w:rsidP="00EB7822">
      <w:r>
        <w:t>- you need loosely coupled event routing</w:t>
      </w:r>
    </w:p>
    <w:p w14:paraId="73CF8B4B" w14:textId="77777777" w:rsidR="00EB7822" w:rsidRDefault="00EB7822" w:rsidP="00EB7822">
      <w:r>
        <w:t>- you want to connect services with rules</w:t>
      </w:r>
    </w:p>
    <w:p w14:paraId="7C1FBFF7" w14:textId="77777777" w:rsidR="00EB7822" w:rsidRDefault="00EB7822" w:rsidP="00EB7822"/>
    <w:p w14:paraId="69147385" w14:textId="77777777" w:rsidR="00EB7822" w:rsidRDefault="00EB7822" w:rsidP="00EB7822">
      <w:r>
        <w:t>---</w:t>
      </w:r>
    </w:p>
    <w:p w14:paraId="50A09AD8" w14:textId="77777777" w:rsidR="00EB7822" w:rsidRDefault="00EB7822" w:rsidP="00EB7822"/>
    <w:p w14:paraId="5E3DCEA0" w14:textId="77777777" w:rsidR="0033538D" w:rsidRDefault="0033538D" w:rsidP="00EB7822"/>
    <w:p w14:paraId="44F38730" w14:textId="77777777" w:rsidR="0033538D" w:rsidRDefault="0033538D" w:rsidP="00EB7822"/>
    <w:p w14:paraId="147695B9" w14:textId="77777777" w:rsidR="0033538D" w:rsidRDefault="0033538D" w:rsidP="00EB7822"/>
    <w:p w14:paraId="3C612F07" w14:textId="77777777" w:rsidR="00EB7822" w:rsidRPr="004D2D4E" w:rsidRDefault="00EB7822" w:rsidP="00EB7822">
      <w:pPr>
        <w:rPr>
          <w:b/>
          <w:bCs/>
        </w:rPr>
      </w:pPr>
      <w:r>
        <w:lastRenderedPageBreak/>
        <w:t xml:space="preserve"># </w:t>
      </w:r>
      <w:r w:rsidRPr="004D2D4E">
        <w:rPr>
          <w:b/>
          <w:bCs/>
        </w:rPr>
        <w:t>8. Application Integration and Workflow</w:t>
      </w:r>
    </w:p>
    <w:p w14:paraId="77560238" w14:textId="77777777" w:rsidR="00EB7822" w:rsidRDefault="00EB7822" w:rsidP="00EB7822"/>
    <w:p w14:paraId="39A02703" w14:textId="77777777" w:rsidR="00EB7822" w:rsidRPr="0033538D" w:rsidRDefault="00EB7822" w:rsidP="00EB7822">
      <w:pPr>
        <w:rPr>
          <w:b/>
          <w:bCs/>
        </w:rPr>
      </w:pPr>
      <w:r>
        <w:t xml:space="preserve">## </w:t>
      </w:r>
      <w:r w:rsidRPr="0033538D">
        <w:rPr>
          <w:b/>
          <w:bCs/>
        </w:rPr>
        <w:t>Step Functions</w:t>
      </w:r>
    </w:p>
    <w:p w14:paraId="500583EB" w14:textId="77777777" w:rsidR="00EB7822" w:rsidRPr="0033538D" w:rsidRDefault="00EB7822" w:rsidP="00EB7822">
      <w:pPr>
        <w:rPr>
          <w:color w:val="0070C0"/>
        </w:rPr>
      </w:pPr>
      <w:r w:rsidRPr="0033538D">
        <w:rPr>
          <w:color w:val="0070C0"/>
        </w:rPr>
        <w:t>Workflow orchestration service for coordinating multiple AWS services.</w:t>
      </w:r>
    </w:p>
    <w:p w14:paraId="7EA2A270" w14:textId="77777777" w:rsidR="00EB7822" w:rsidRDefault="00EB7822" w:rsidP="00EB7822"/>
    <w:p w14:paraId="403E9B3F" w14:textId="77777777" w:rsidR="00EB7822" w:rsidRDefault="00EB7822" w:rsidP="00EB7822">
      <w:r>
        <w:t>Use it when:</w:t>
      </w:r>
    </w:p>
    <w:p w14:paraId="3CD6A3C4" w14:textId="77777777" w:rsidR="00EB7822" w:rsidRDefault="00EB7822" w:rsidP="00EB7822">
      <w:r>
        <w:t>- you have multi-step business processes</w:t>
      </w:r>
    </w:p>
    <w:p w14:paraId="115574EA" w14:textId="77777777" w:rsidR="00EB7822" w:rsidRDefault="00EB7822" w:rsidP="00EB7822">
      <w:r>
        <w:t>- you need retries, branching, and error handling</w:t>
      </w:r>
    </w:p>
    <w:p w14:paraId="1672FF44" w14:textId="77777777" w:rsidR="00EB7822" w:rsidRDefault="00EB7822" w:rsidP="00EB7822">
      <w:r>
        <w:t>- you want to model workflows clearly</w:t>
      </w:r>
    </w:p>
    <w:p w14:paraId="54B78767" w14:textId="77777777" w:rsidR="00EB7822" w:rsidRDefault="00EB7822" w:rsidP="00EB7822"/>
    <w:p w14:paraId="1FD260FF" w14:textId="77777777" w:rsidR="00EB7822" w:rsidRDefault="00EB7822" w:rsidP="00EB7822">
      <w:r>
        <w:t>### Good for</w:t>
      </w:r>
    </w:p>
    <w:p w14:paraId="64DFE3A9" w14:textId="77777777" w:rsidR="00EB7822" w:rsidRDefault="00EB7822" w:rsidP="00EB7822">
      <w:r>
        <w:t>- order processing</w:t>
      </w:r>
    </w:p>
    <w:p w14:paraId="7C2DC01B" w14:textId="77777777" w:rsidR="00EB7822" w:rsidRDefault="00EB7822" w:rsidP="00EB7822">
      <w:r>
        <w:t>- payment workflows</w:t>
      </w:r>
    </w:p>
    <w:p w14:paraId="022FB35D" w14:textId="77777777" w:rsidR="00EB7822" w:rsidRDefault="00EB7822" w:rsidP="00EB7822">
      <w:r>
        <w:t>- data pipelines</w:t>
      </w:r>
    </w:p>
    <w:p w14:paraId="7B00AB75" w14:textId="77777777" w:rsidR="00EB7822" w:rsidRDefault="00EB7822" w:rsidP="00EB7822"/>
    <w:p w14:paraId="63BE9BF1" w14:textId="77777777" w:rsidR="00EB7822" w:rsidRDefault="00EB7822" w:rsidP="00EB7822">
      <w:r>
        <w:t>---</w:t>
      </w:r>
    </w:p>
    <w:p w14:paraId="227167CF" w14:textId="77777777" w:rsidR="00EB7822" w:rsidRDefault="00EB7822" w:rsidP="00EB7822"/>
    <w:p w14:paraId="73A84251" w14:textId="77777777" w:rsidR="00EB7822" w:rsidRPr="005F484A" w:rsidRDefault="00EB7822" w:rsidP="00EB7822">
      <w:pPr>
        <w:rPr>
          <w:b/>
          <w:bCs/>
        </w:rPr>
      </w:pPr>
      <w:r>
        <w:t xml:space="preserve">## </w:t>
      </w:r>
      <w:r w:rsidRPr="005F484A">
        <w:rPr>
          <w:b/>
          <w:bCs/>
        </w:rPr>
        <w:t>Lambda + Step Functions</w:t>
      </w:r>
    </w:p>
    <w:p w14:paraId="190520A1" w14:textId="77777777" w:rsidR="00EB7822" w:rsidRPr="005F484A" w:rsidRDefault="00EB7822" w:rsidP="00EB7822">
      <w:pPr>
        <w:rPr>
          <w:color w:val="0070C0"/>
        </w:rPr>
      </w:pPr>
      <w:r w:rsidRPr="005F484A">
        <w:rPr>
          <w:color w:val="0070C0"/>
        </w:rPr>
        <w:t>A common combination for serverless workflows.</w:t>
      </w:r>
    </w:p>
    <w:p w14:paraId="74C1760F" w14:textId="77777777" w:rsidR="00EB7822" w:rsidRDefault="00EB7822" w:rsidP="00EB7822"/>
    <w:p w14:paraId="3CDB18C8" w14:textId="77777777" w:rsidR="00EB7822" w:rsidRDefault="00EB7822" w:rsidP="00EB7822">
      <w:r>
        <w:t>Example:</w:t>
      </w:r>
    </w:p>
    <w:p w14:paraId="3C5289E5" w14:textId="77777777" w:rsidR="00EB7822" w:rsidRDefault="00EB7822" w:rsidP="00EB7822">
      <w:r>
        <w:t>- Step Functions orchestrates the process</w:t>
      </w:r>
    </w:p>
    <w:p w14:paraId="4580FCD8" w14:textId="77777777" w:rsidR="00EB7822" w:rsidRDefault="00EB7822" w:rsidP="00EB7822">
      <w:r>
        <w:t>- Lambda functions execute each step</w:t>
      </w:r>
    </w:p>
    <w:p w14:paraId="0070BE78" w14:textId="77777777" w:rsidR="00EB7822" w:rsidRDefault="00EB7822" w:rsidP="00EB7822"/>
    <w:p w14:paraId="0047A676" w14:textId="77777777" w:rsidR="00EB7822" w:rsidRDefault="00EB7822" w:rsidP="00EB7822">
      <w:r>
        <w:t>---</w:t>
      </w:r>
    </w:p>
    <w:p w14:paraId="57C9BE6E" w14:textId="77777777" w:rsidR="00EB7822" w:rsidRDefault="00EB7822" w:rsidP="00EB7822"/>
    <w:p w14:paraId="719B64D3" w14:textId="77777777" w:rsidR="00EB7822" w:rsidRPr="00FD662D" w:rsidRDefault="00EB7822" w:rsidP="00EB7822">
      <w:pPr>
        <w:rPr>
          <w:b/>
          <w:bCs/>
        </w:rPr>
      </w:pPr>
      <w:r>
        <w:t xml:space="preserve"># </w:t>
      </w:r>
      <w:r w:rsidRPr="00FD662D">
        <w:rPr>
          <w:b/>
          <w:bCs/>
        </w:rPr>
        <w:t>9. Analytics and Data Processing</w:t>
      </w:r>
    </w:p>
    <w:p w14:paraId="7177E571" w14:textId="77777777" w:rsidR="00EB7822" w:rsidRDefault="00EB7822" w:rsidP="00EB7822"/>
    <w:p w14:paraId="1FAA0462" w14:textId="77777777" w:rsidR="00EB7822" w:rsidRDefault="00EB7822" w:rsidP="00EB7822">
      <w:r>
        <w:t xml:space="preserve">## </w:t>
      </w:r>
      <w:r w:rsidRPr="00FD662D">
        <w:rPr>
          <w:b/>
          <w:bCs/>
        </w:rPr>
        <w:t>Glue</w:t>
      </w:r>
    </w:p>
    <w:p w14:paraId="5876DF78" w14:textId="77777777" w:rsidR="00EB7822" w:rsidRPr="00FD662D" w:rsidRDefault="00EB7822" w:rsidP="00EB7822">
      <w:pPr>
        <w:rPr>
          <w:color w:val="0070C0"/>
        </w:rPr>
      </w:pPr>
      <w:r w:rsidRPr="00FD662D">
        <w:rPr>
          <w:color w:val="0070C0"/>
        </w:rPr>
        <w:t>Serverless ETL service for data preparation and transformation.</w:t>
      </w:r>
    </w:p>
    <w:p w14:paraId="6367DD73" w14:textId="77777777" w:rsidR="00EB7822" w:rsidRDefault="00EB7822" w:rsidP="00EB7822"/>
    <w:p w14:paraId="22A78355" w14:textId="77777777" w:rsidR="00EB7822" w:rsidRDefault="00EB7822" w:rsidP="00EB7822">
      <w:r>
        <w:t>Use it when:</w:t>
      </w:r>
    </w:p>
    <w:p w14:paraId="0F6625B4" w14:textId="77777777" w:rsidR="00EB7822" w:rsidRDefault="00EB7822" w:rsidP="00EB7822">
      <w:r>
        <w:t>- you need to move and transform data</w:t>
      </w:r>
    </w:p>
    <w:p w14:paraId="5CC12B5A" w14:textId="77777777" w:rsidR="00EB7822" w:rsidRDefault="00EB7822" w:rsidP="00EB7822">
      <w:r>
        <w:t>- you are building a data lake pipeline</w:t>
      </w:r>
    </w:p>
    <w:p w14:paraId="79A9080A" w14:textId="77777777" w:rsidR="00EB7822" w:rsidRDefault="00EB7822" w:rsidP="00EB7822"/>
    <w:p w14:paraId="64A65A7F" w14:textId="77777777" w:rsidR="00EB7822" w:rsidRDefault="00EB7822" w:rsidP="00EB7822">
      <w:r>
        <w:t>---</w:t>
      </w:r>
    </w:p>
    <w:p w14:paraId="5CEAA582" w14:textId="77777777" w:rsidR="00EB7822" w:rsidRDefault="00EB7822" w:rsidP="00EB7822"/>
    <w:p w14:paraId="30DC513B" w14:textId="77777777" w:rsidR="00EB7822" w:rsidRPr="00A60D08" w:rsidRDefault="00EB7822" w:rsidP="00EB7822">
      <w:pPr>
        <w:rPr>
          <w:b/>
          <w:bCs/>
        </w:rPr>
      </w:pPr>
      <w:r>
        <w:t xml:space="preserve">## </w:t>
      </w:r>
      <w:r w:rsidRPr="00A60D08">
        <w:rPr>
          <w:b/>
          <w:bCs/>
        </w:rPr>
        <w:t>Athena</w:t>
      </w:r>
    </w:p>
    <w:p w14:paraId="0F251895" w14:textId="77777777" w:rsidR="00EB7822" w:rsidRPr="00A60D08" w:rsidRDefault="00EB7822" w:rsidP="00EB7822">
      <w:pPr>
        <w:rPr>
          <w:color w:val="0070C0"/>
        </w:rPr>
      </w:pPr>
      <w:r w:rsidRPr="00A60D08">
        <w:rPr>
          <w:color w:val="0070C0"/>
        </w:rPr>
        <w:t>Serverless SQL query service for data stored in S3.</w:t>
      </w:r>
    </w:p>
    <w:p w14:paraId="1D2CBEEF" w14:textId="77777777" w:rsidR="00EB7822" w:rsidRDefault="00EB7822" w:rsidP="00EB7822"/>
    <w:p w14:paraId="58A59025" w14:textId="77777777" w:rsidR="00EB7822" w:rsidRDefault="00EB7822" w:rsidP="00EB7822">
      <w:r>
        <w:t>Use it when:</w:t>
      </w:r>
    </w:p>
    <w:p w14:paraId="6297B38E" w14:textId="77777777" w:rsidR="00EB7822" w:rsidRDefault="00EB7822" w:rsidP="00EB7822">
      <w:r>
        <w:t>- you want to run ad hoc SQL queries over files</w:t>
      </w:r>
    </w:p>
    <w:p w14:paraId="70D03FCD" w14:textId="77777777" w:rsidR="00EB7822" w:rsidRDefault="00EB7822" w:rsidP="00EB7822">
      <w:r>
        <w:t>- you do not want to manage a database</w:t>
      </w:r>
    </w:p>
    <w:p w14:paraId="002C86ED" w14:textId="77777777" w:rsidR="00EB7822" w:rsidRDefault="00EB7822" w:rsidP="00EB7822"/>
    <w:p w14:paraId="4740D17E" w14:textId="77777777" w:rsidR="00EB7822" w:rsidRDefault="00EB7822" w:rsidP="00EB7822">
      <w:r>
        <w:t>---</w:t>
      </w:r>
    </w:p>
    <w:p w14:paraId="1CB1ACBD" w14:textId="77777777" w:rsidR="00EB7822" w:rsidRDefault="00EB7822" w:rsidP="00EB7822"/>
    <w:p w14:paraId="68D8B434" w14:textId="77777777" w:rsidR="004C14CC" w:rsidRDefault="004C14CC" w:rsidP="00EB7822"/>
    <w:p w14:paraId="673C87FA" w14:textId="77777777" w:rsidR="00EB7822" w:rsidRDefault="00EB7822" w:rsidP="00EB7822">
      <w:r>
        <w:lastRenderedPageBreak/>
        <w:t xml:space="preserve">## </w:t>
      </w:r>
      <w:r w:rsidRPr="004C14CC">
        <w:rPr>
          <w:b/>
          <w:bCs/>
        </w:rPr>
        <w:t>EMR</w:t>
      </w:r>
    </w:p>
    <w:p w14:paraId="1839804D" w14:textId="77777777" w:rsidR="00EB7822" w:rsidRPr="004C14CC" w:rsidRDefault="00EB7822" w:rsidP="00EB7822">
      <w:pPr>
        <w:rPr>
          <w:color w:val="0070C0"/>
        </w:rPr>
      </w:pPr>
      <w:r w:rsidRPr="004C14CC">
        <w:rPr>
          <w:color w:val="0070C0"/>
        </w:rPr>
        <w:t>Managed big data platform for Spark, Hadoop, and related tools.</w:t>
      </w:r>
    </w:p>
    <w:p w14:paraId="70FBD4D3" w14:textId="77777777" w:rsidR="00EB7822" w:rsidRDefault="00EB7822" w:rsidP="00EB7822"/>
    <w:p w14:paraId="08208E1A" w14:textId="77777777" w:rsidR="00EB7822" w:rsidRDefault="00EB7822" w:rsidP="00EB7822">
      <w:r>
        <w:t>Use it when:</w:t>
      </w:r>
    </w:p>
    <w:p w14:paraId="63F84134" w14:textId="77777777" w:rsidR="00EB7822" w:rsidRDefault="00EB7822" w:rsidP="00EB7822">
      <w:r>
        <w:t>- you need large-scale distributed data processing</w:t>
      </w:r>
    </w:p>
    <w:p w14:paraId="45EA45DA" w14:textId="77777777" w:rsidR="00EB7822" w:rsidRDefault="00EB7822" w:rsidP="00EB7822">
      <w:r>
        <w:t>- you already use Spark or Hadoop ecosystems</w:t>
      </w:r>
    </w:p>
    <w:p w14:paraId="47868D7E" w14:textId="77777777" w:rsidR="00EB7822" w:rsidRDefault="00EB7822" w:rsidP="00EB7822"/>
    <w:p w14:paraId="0FEEF7B0" w14:textId="77777777" w:rsidR="00EB7822" w:rsidRDefault="00EB7822" w:rsidP="00EB7822">
      <w:r>
        <w:t>---</w:t>
      </w:r>
    </w:p>
    <w:p w14:paraId="5DA0D767" w14:textId="77777777" w:rsidR="00EB7822" w:rsidRDefault="00EB7822" w:rsidP="00EB7822"/>
    <w:p w14:paraId="7E747AA8" w14:textId="77777777" w:rsidR="00EB7822" w:rsidRPr="00545645" w:rsidRDefault="00EB7822" w:rsidP="00EB7822">
      <w:pPr>
        <w:rPr>
          <w:b/>
          <w:bCs/>
        </w:rPr>
      </w:pPr>
      <w:r>
        <w:t xml:space="preserve"># </w:t>
      </w:r>
      <w:r w:rsidRPr="00545645">
        <w:rPr>
          <w:b/>
          <w:bCs/>
        </w:rPr>
        <w:t>10. Developer Tools and DevOps</w:t>
      </w:r>
    </w:p>
    <w:p w14:paraId="559282FB" w14:textId="77777777" w:rsidR="00EB7822" w:rsidRDefault="00EB7822" w:rsidP="00EB7822"/>
    <w:p w14:paraId="70B7AC13" w14:textId="77777777" w:rsidR="00EB7822" w:rsidRPr="009036C8" w:rsidRDefault="00EB7822" w:rsidP="00EB7822">
      <w:pPr>
        <w:rPr>
          <w:b/>
          <w:bCs/>
        </w:rPr>
      </w:pPr>
      <w:r>
        <w:t xml:space="preserve">## </w:t>
      </w:r>
      <w:r w:rsidRPr="009036C8">
        <w:rPr>
          <w:b/>
          <w:bCs/>
        </w:rPr>
        <w:t>CodeCommit</w:t>
      </w:r>
    </w:p>
    <w:p w14:paraId="51514D63" w14:textId="77777777" w:rsidR="00EB7822" w:rsidRPr="009036C8" w:rsidRDefault="00EB7822" w:rsidP="00EB7822">
      <w:pPr>
        <w:rPr>
          <w:color w:val="0070C0"/>
        </w:rPr>
      </w:pPr>
      <w:r w:rsidRPr="009036C8">
        <w:rPr>
          <w:color w:val="0070C0"/>
        </w:rPr>
        <w:t>Git repository service.</w:t>
      </w:r>
    </w:p>
    <w:p w14:paraId="3712ABCD" w14:textId="77777777" w:rsidR="00EB7822" w:rsidRDefault="00EB7822" w:rsidP="00EB7822"/>
    <w:p w14:paraId="6255B355" w14:textId="77777777" w:rsidR="00EB7822" w:rsidRPr="009036C8" w:rsidRDefault="00EB7822" w:rsidP="00EB7822">
      <w:pPr>
        <w:rPr>
          <w:b/>
          <w:bCs/>
        </w:rPr>
      </w:pPr>
      <w:r>
        <w:t xml:space="preserve">## </w:t>
      </w:r>
      <w:r w:rsidRPr="009036C8">
        <w:rPr>
          <w:b/>
          <w:bCs/>
        </w:rPr>
        <w:t>CodeBuild</w:t>
      </w:r>
    </w:p>
    <w:p w14:paraId="0CCDB83F" w14:textId="77777777" w:rsidR="00EB7822" w:rsidRPr="00051BF4" w:rsidRDefault="00EB7822" w:rsidP="00EB7822">
      <w:pPr>
        <w:rPr>
          <w:color w:val="0070C0"/>
        </w:rPr>
      </w:pPr>
      <w:r w:rsidRPr="00051BF4">
        <w:rPr>
          <w:color w:val="0070C0"/>
        </w:rPr>
        <w:t>Build service for compiling and testing code.</w:t>
      </w:r>
    </w:p>
    <w:p w14:paraId="4B21FFBC" w14:textId="77777777" w:rsidR="00EB7822" w:rsidRDefault="00EB7822" w:rsidP="00EB7822"/>
    <w:p w14:paraId="725CA7A2" w14:textId="77777777" w:rsidR="00EB7822" w:rsidRPr="00051BF4" w:rsidRDefault="00EB7822" w:rsidP="00EB7822">
      <w:pPr>
        <w:rPr>
          <w:b/>
          <w:bCs/>
        </w:rPr>
      </w:pPr>
      <w:r>
        <w:t xml:space="preserve">## </w:t>
      </w:r>
      <w:r w:rsidRPr="00051BF4">
        <w:rPr>
          <w:b/>
          <w:bCs/>
        </w:rPr>
        <w:t>CodeDeploy</w:t>
      </w:r>
    </w:p>
    <w:p w14:paraId="6797F7F9" w14:textId="77777777" w:rsidR="00EB7822" w:rsidRPr="00051BF4" w:rsidRDefault="00EB7822" w:rsidP="00EB7822">
      <w:pPr>
        <w:rPr>
          <w:color w:val="0070C0"/>
        </w:rPr>
      </w:pPr>
      <w:r w:rsidRPr="00051BF4">
        <w:rPr>
          <w:color w:val="0070C0"/>
        </w:rPr>
        <w:t>Automates application deployments.</w:t>
      </w:r>
    </w:p>
    <w:p w14:paraId="4C10EAB1" w14:textId="77777777" w:rsidR="00EB7822" w:rsidRDefault="00EB7822" w:rsidP="00EB7822"/>
    <w:p w14:paraId="40085CF8" w14:textId="77777777" w:rsidR="00EB7822" w:rsidRPr="00051BF4" w:rsidRDefault="00EB7822" w:rsidP="00EB7822">
      <w:pPr>
        <w:rPr>
          <w:b/>
          <w:bCs/>
        </w:rPr>
      </w:pPr>
      <w:r>
        <w:t xml:space="preserve">## </w:t>
      </w:r>
      <w:r w:rsidRPr="00051BF4">
        <w:rPr>
          <w:b/>
          <w:bCs/>
        </w:rPr>
        <w:t>CodePipeline</w:t>
      </w:r>
    </w:p>
    <w:p w14:paraId="1BE379AD" w14:textId="77777777" w:rsidR="00EB7822" w:rsidRPr="00051BF4" w:rsidRDefault="00EB7822" w:rsidP="00EB7822">
      <w:pPr>
        <w:rPr>
          <w:color w:val="0070C0"/>
        </w:rPr>
      </w:pPr>
      <w:r w:rsidRPr="00051BF4">
        <w:rPr>
          <w:color w:val="0070C0"/>
        </w:rPr>
        <w:t>Orchestrates CI/CD pipelines.</w:t>
      </w:r>
    </w:p>
    <w:p w14:paraId="00BFA4B0" w14:textId="77777777" w:rsidR="00EB7822" w:rsidRDefault="00EB7822" w:rsidP="00EB7822"/>
    <w:p w14:paraId="531DA850" w14:textId="77777777" w:rsidR="00EB7822" w:rsidRDefault="00EB7822" w:rsidP="00EB7822">
      <w:r>
        <w:lastRenderedPageBreak/>
        <w:t>Together, these help with:</w:t>
      </w:r>
    </w:p>
    <w:p w14:paraId="33CEDDA1" w14:textId="77777777" w:rsidR="00EB7822" w:rsidRDefault="00EB7822" w:rsidP="00EB7822">
      <w:r>
        <w:t>- source control</w:t>
      </w:r>
    </w:p>
    <w:p w14:paraId="22194341" w14:textId="77777777" w:rsidR="00EB7822" w:rsidRDefault="00EB7822" w:rsidP="00EB7822">
      <w:r>
        <w:t>- build automation</w:t>
      </w:r>
    </w:p>
    <w:p w14:paraId="3E35DF51" w14:textId="77777777" w:rsidR="00EB7822" w:rsidRDefault="00EB7822" w:rsidP="00EB7822">
      <w:r>
        <w:t>- deployment automation</w:t>
      </w:r>
    </w:p>
    <w:p w14:paraId="33C503F0" w14:textId="77777777" w:rsidR="00EB7822" w:rsidRDefault="00EB7822" w:rsidP="00EB7822">
      <w:r>
        <w:t>- release workflows</w:t>
      </w:r>
    </w:p>
    <w:p w14:paraId="2834DC0A" w14:textId="77777777" w:rsidR="00EB7822" w:rsidRDefault="00EB7822" w:rsidP="00EB7822"/>
    <w:p w14:paraId="0EEA3AE9" w14:textId="77777777" w:rsidR="00EB7822" w:rsidRDefault="00EB7822" w:rsidP="00EB7822">
      <w:r>
        <w:t>---</w:t>
      </w:r>
    </w:p>
    <w:p w14:paraId="4AE2B6DD" w14:textId="77777777" w:rsidR="00EB7822" w:rsidRDefault="00EB7822" w:rsidP="00EB7822"/>
    <w:p w14:paraId="768E1B4B" w14:textId="77777777" w:rsidR="00EB7822" w:rsidRPr="0051027D" w:rsidRDefault="00EB7822" w:rsidP="00EB7822">
      <w:pPr>
        <w:rPr>
          <w:b/>
          <w:bCs/>
        </w:rPr>
      </w:pPr>
      <w:r>
        <w:t xml:space="preserve"># </w:t>
      </w:r>
      <w:r w:rsidRPr="0051027D">
        <w:rPr>
          <w:b/>
          <w:bCs/>
        </w:rPr>
        <w:t>11. Containers and Serverless</w:t>
      </w:r>
    </w:p>
    <w:p w14:paraId="44B9F260" w14:textId="77777777" w:rsidR="00EB7822" w:rsidRDefault="00EB7822" w:rsidP="00EB7822"/>
    <w:p w14:paraId="2C941688" w14:textId="77777777" w:rsidR="00EB7822" w:rsidRDefault="00EB7822" w:rsidP="00EB7822">
      <w:r>
        <w:t xml:space="preserve">## </w:t>
      </w:r>
      <w:r w:rsidRPr="0051027D">
        <w:rPr>
          <w:b/>
          <w:bCs/>
        </w:rPr>
        <w:t>ECS</w:t>
      </w:r>
    </w:p>
    <w:p w14:paraId="48312816" w14:textId="77777777" w:rsidR="00EB7822" w:rsidRPr="0051027D" w:rsidRDefault="00EB7822" w:rsidP="00EB7822">
      <w:pPr>
        <w:rPr>
          <w:color w:val="0070C0"/>
        </w:rPr>
      </w:pPr>
      <w:r w:rsidRPr="0051027D">
        <w:rPr>
          <w:color w:val="0070C0"/>
        </w:rPr>
        <w:t>Container orchestration.</w:t>
      </w:r>
    </w:p>
    <w:p w14:paraId="20DBB52D" w14:textId="77777777" w:rsidR="00EB7822" w:rsidRDefault="00EB7822" w:rsidP="00EB7822"/>
    <w:p w14:paraId="27C24961" w14:textId="77777777" w:rsidR="00EB7822" w:rsidRDefault="00EB7822" w:rsidP="00EB7822">
      <w:r>
        <w:t xml:space="preserve">## </w:t>
      </w:r>
      <w:r w:rsidRPr="00184C5D">
        <w:rPr>
          <w:b/>
          <w:bCs/>
        </w:rPr>
        <w:t>EKS</w:t>
      </w:r>
    </w:p>
    <w:p w14:paraId="6385D365" w14:textId="77777777" w:rsidR="00EB7822" w:rsidRPr="00184C5D" w:rsidRDefault="00EB7822" w:rsidP="00EB7822">
      <w:pPr>
        <w:rPr>
          <w:color w:val="0070C0"/>
        </w:rPr>
      </w:pPr>
      <w:r w:rsidRPr="00184C5D">
        <w:rPr>
          <w:color w:val="0070C0"/>
        </w:rPr>
        <w:t>Managed Kubernetes.</w:t>
      </w:r>
    </w:p>
    <w:p w14:paraId="200BBCA2" w14:textId="77777777" w:rsidR="00EB7822" w:rsidRDefault="00EB7822" w:rsidP="00EB7822"/>
    <w:p w14:paraId="7D505EC0" w14:textId="77777777" w:rsidR="00EB7822" w:rsidRDefault="00EB7822" w:rsidP="00EB7822">
      <w:r>
        <w:t xml:space="preserve">## </w:t>
      </w:r>
      <w:r w:rsidRPr="00184C5D">
        <w:rPr>
          <w:b/>
          <w:bCs/>
        </w:rPr>
        <w:t>Fargate</w:t>
      </w:r>
    </w:p>
    <w:p w14:paraId="0F4FEC08" w14:textId="77777777" w:rsidR="00EB7822" w:rsidRPr="00184C5D" w:rsidRDefault="00EB7822" w:rsidP="00EB7822">
      <w:pPr>
        <w:rPr>
          <w:color w:val="0070C0"/>
        </w:rPr>
      </w:pPr>
      <w:r w:rsidRPr="00184C5D">
        <w:rPr>
          <w:color w:val="0070C0"/>
        </w:rPr>
        <w:t>Serverless containers.</w:t>
      </w:r>
    </w:p>
    <w:p w14:paraId="081EA130" w14:textId="77777777" w:rsidR="00EB7822" w:rsidRDefault="00EB7822" w:rsidP="00EB7822"/>
    <w:p w14:paraId="1A1A5D58" w14:textId="77777777" w:rsidR="00EB7822" w:rsidRDefault="00EB7822" w:rsidP="00EB7822">
      <w:r>
        <w:t xml:space="preserve">## </w:t>
      </w:r>
      <w:r w:rsidRPr="00184C5D">
        <w:rPr>
          <w:b/>
          <w:bCs/>
        </w:rPr>
        <w:t>Lambda</w:t>
      </w:r>
    </w:p>
    <w:p w14:paraId="007BC793" w14:textId="77777777" w:rsidR="00EB7822" w:rsidRPr="00184C5D" w:rsidRDefault="00EB7822" w:rsidP="00EB7822">
      <w:pPr>
        <w:rPr>
          <w:color w:val="0070C0"/>
        </w:rPr>
      </w:pPr>
      <w:r w:rsidRPr="00184C5D">
        <w:rPr>
          <w:color w:val="0070C0"/>
        </w:rPr>
        <w:t>Serverless functions.</w:t>
      </w:r>
    </w:p>
    <w:p w14:paraId="27A3F446" w14:textId="77777777" w:rsidR="00EB7822" w:rsidRDefault="00EB7822" w:rsidP="00EB7822"/>
    <w:p w14:paraId="57DED8CD" w14:textId="77777777" w:rsidR="00EB7822" w:rsidRDefault="00EB7822" w:rsidP="00EB7822">
      <w:r>
        <w:t>These are often compared in interviews, so remember:</w:t>
      </w:r>
    </w:p>
    <w:p w14:paraId="1B301EBB" w14:textId="77777777" w:rsidR="00EB7822" w:rsidRDefault="00EB7822" w:rsidP="00EB7822"/>
    <w:p w14:paraId="2017BD75" w14:textId="77777777" w:rsidR="00EB7822" w:rsidRDefault="00EB7822" w:rsidP="00EB7822">
      <w:r>
        <w:lastRenderedPageBreak/>
        <w:t>- **Lambda** for event-driven code</w:t>
      </w:r>
    </w:p>
    <w:p w14:paraId="49CBFCF5" w14:textId="77777777" w:rsidR="00EB7822" w:rsidRDefault="00EB7822" w:rsidP="00EB7822">
      <w:r>
        <w:t>- **Fargate** for containers without servers</w:t>
      </w:r>
    </w:p>
    <w:p w14:paraId="31B41979" w14:textId="77777777" w:rsidR="00EB7822" w:rsidRDefault="00EB7822" w:rsidP="00EB7822">
      <w:r>
        <w:t>- **ECS/EKS** for long-running containerized services</w:t>
      </w:r>
    </w:p>
    <w:p w14:paraId="654201F5" w14:textId="77777777" w:rsidR="00EB7822" w:rsidRDefault="00EB7822" w:rsidP="00EB7822"/>
    <w:p w14:paraId="30520D64" w14:textId="77777777" w:rsidR="00EB7822" w:rsidRDefault="00EB7822" w:rsidP="00EB7822">
      <w:r>
        <w:t>---</w:t>
      </w:r>
    </w:p>
    <w:p w14:paraId="56D872B1" w14:textId="77777777" w:rsidR="00EB7822" w:rsidRDefault="00EB7822" w:rsidP="00EB7822"/>
    <w:p w14:paraId="48B4E770" w14:textId="77777777" w:rsidR="00EB7822" w:rsidRPr="0060784C" w:rsidRDefault="00EB7822" w:rsidP="00EB7822">
      <w:pPr>
        <w:rPr>
          <w:b/>
          <w:bCs/>
        </w:rPr>
      </w:pPr>
      <w:r>
        <w:t xml:space="preserve"># </w:t>
      </w:r>
      <w:r w:rsidRPr="0060784C">
        <w:rPr>
          <w:b/>
          <w:bCs/>
        </w:rPr>
        <w:t>12. High-Value Services to Know First</w:t>
      </w:r>
    </w:p>
    <w:p w14:paraId="5F1F862F" w14:textId="77777777" w:rsidR="00EB7822" w:rsidRDefault="00EB7822" w:rsidP="00EB7822"/>
    <w:p w14:paraId="576B9263" w14:textId="77777777" w:rsidR="00EB7822" w:rsidRDefault="00EB7822" w:rsidP="00EB7822">
      <w:r>
        <w:t>If you are learning AWS for interviews or practical architecture, focus on these first:</w:t>
      </w:r>
    </w:p>
    <w:p w14:paraId="54DBCD96" w14:textId="77777777" w:rsidR="00EB7822" w:rsidRDefault="00EB7822" w:rsidP="00EB7822"/>
    <w:p w14:paraId="0F6AC35E" w14:textId="77777777" w:rsidR="00EB7822" w:rsidRDefault="00EB7822" w:rsidP="00EB7822">
      <w:r>
        <w:t>- **EC2**</w:t>
      </w:r>
    </w:p>
    <w:p w14:paraId="0DD5B8C1" w14:textId="77777777" w:rsidR="00EB7822" w:rsidRDefault="00EB7822" w:rsidP="00EB7822">
      <w:r>
        <w:t>- **S3**</w:t>
      </w:r>
    </w:p>
    <w:p w14:paraId="5B1D8227" w14:textId="77777777" w:rsidR="00EB7822" w:rsidRDefault="00EB7822" w:rsidP="00EB7822">
      <w:r>
        <w:t>- **RDS**</w:t>
      </w:r>
    </w:p>
    <w:p w14:paraId="1616FB4C" w14:textId="77777777" w:rsidR="00EB7822" w:rsidRDefault="00EB7822" w:rsidP="00EB7822">
      <w:r>
        <w:t>- **DynamoDB**</w:t>
      </w:r>
    </w:p>
    <w:p w14:paraId="0AB34005" w14:textId="77777777" w:rsidR="00EB7822" w:rsidRDefault="00EB7822" w:rsidP="00EB7822">
      <w:r>
        <w:t>- **VPC**</w:t>
      </w:r>
    </w:p>
    <w:p w14:paraId="19ABB624" w14:textId="77777777" w:rsidR="00EB7822" w:rsidRDefault="00EB7822" w:rsidP="00EB7822">
      <w:r>
        <w:t>- **IAM**</w:t>
      </w:r>
    </w:p>
    <w:p w14:paraId="6B775100" w14:textId="77777777" w:rsidR="00EB7822" w:rsidRDefault="00EB7822" w:rsidP="00EB7822">
      <w:r>
        <w:t>- **CloudWatch**</w:t>
      </w:r>
    </w:p>
    <w:p w14:paraId="5B6B699B" w14:textId="77777777" w:rsidR="00EB7822" w:rsidRDefault="00EB7822" w:rsidP="00EB7822">
      <w:r>
        <w:t>- **Lambda**</w:t>
      </w:r>
    </w:p>
    <w:p w14:paraId="42BF3BD8" w14:textId="77777777" w:rsidR="00EB7822" w:rsidRDefault="00EB7822" w:rsidP="00EB7822">
      <w:r>
        <w:t>- **SQS**</w:t>
      </w:r>
    </w:p>
    <w:p w14:paraId="3D67B3D2" w14:textId="77777777" w:rsidR="00EB7822" w:rsidRDefault="00EB7822" w:rsidP="00EB7822">
      <w:r>
        <w:t>- **SNS**</w:t>
      </w:r>
    </w:p>
    <w:p w14:paraId="4E6A5DC6" w14:textId="77777777" w:rsidR="00EB7822" w:rsidRDefault="00EB7822" w:rsidP="00EB7822">
      <w:r>
        <w:t>- **CloudFront**</w:t>
      </w:r>
    </w:p>
    <w:p w14:paraId="619C50A4" w14:textId="77777777" w:rsidR="00EB7822" w:rsidRDefault="00EB7822" w:rsidP="00EB7822">
      <w:r>
        <w:t>- **Route 53**</w:t>
      </w:r>
    </w:p>
    <w:p w14:paraId="44CE8A01" w14:textId="77777777" w:rsidR="00EB7822" w:rsidRDefault="00EB7822" w:rsidP="00EB7822">
      <w:r>
        <w:t>- **ELB**</w:t>
      </w:r>
    </w:p>
    <w:p w14:paraId="42912DD1" w14:textId="77777777" w:rsidR="00EB7822" w:rsidRDefault="00EB7822" w:rsidP="00EB7822">
      <w:r>
        <w:lastRenderedPageBreak/>
        <w:t>- **ECS / EKS / Fargate**</w:t>
      </w:r>
    </w:p>
    <w:p w14:paraId="56978284" w14:textId="77777777" w:rsidR="00EB7822" w:rsidRDefault="00EB7822" w:rsidP="00EB7822">
      <w:r>
        <w:t>- **KMS**</w:t>
      </w:r>
    </w:p>
    <w:p w14:paraId="0D76E8C2" w14:textId="77777777" w:rsidR="00EB7822" w:rsidRDefault="00EB7822" w:rsidP="00EB7822">
      <w:r>
        <w:t>- **Secrets Manager**</w:t>
      </w:r>
    </w:p>
    <w:p w14:paraId="25CC160C" w14:textId="77777777" w:rsidR="00EB7822" w:rsidRDefault="00EB7822" w:rsidP="00EB7822">
      <w:r>
        <w:t>- **API Gateway**</w:t>
      </w:r>
    </w:p>
    <w:p w14:paraId="21768D59" w14:textId="77777777" w:rsidR="00EB7822" w:rsidRDefault="00EB7822" w:rsidP="00EB7822">
      <w:r>
        <w:t>- **Step Functions**</w:t>
      </w:r>
    </w:p>
    <w:p w14:paraId="5C1951A4" w14:textId="77777777" w:rsidR="00EB7822" w:rsidRDefault="00EB7822" w:rsidP="00EB7822"/>
    <w:p w14:paraId="525DF744" w14:textId="77777777" w:rsidR="00EB7822" w:rsidRDefault="00EB7822" w:rsidP="00EB7822">
      <w:r>
        <w:t>These come up constantly in system design and cloud architecture discussions.</w:t>
      </w:r>
    </w:p>
    <w:p w14:paraId="79E3BAC0" w14:textId="77777777" w:rsidR="00EB7822" w:rsidRDefault="00EB7822" w:rsidP="00EB7822"/>
    <w:p w14:paraId="308049CB" w14:textId="77777777" w:rsidR="00EB7822" w:rsidRDefault="00EB7822" w:rsidP="00EB7822">
      <w:r>
        <w:t>---</w:t>
      </w:r>
    </w:p>
    <w:p w14:paraId="449BB5E8" w14:textId="77777777" w:rsidR="00EB7822" w:rsidRDefault="00EB7822" w:rsidP="00EB7822"/>
    <w:p w14:paraId="249E51DC" w14:textId="77777777" w:rsidR="00EB7822" w:rsidRPr="0014103C" w:rsidRDefault="00EB7822" w:rsidP="00EB7822">
      <w:pPr>
        <w:rPr>
          <w:b/>
          <w:bCs/>
        </w:rPr>
      </w:pPr>
      <w:r>
        <w:t xml:space="preserve"># </w:t>
      </w:r>
      <w:r w:rsidRPr="0014103C">
        <w:rPr>
          <w:b/>
          <w:bCs/>
        </w:rPr>
        <w:t>13. Simple mental model</w:t>
      </w:r>
    </w:p>
    <w:p w14:paraId="68B730D2" w14:textId="77777777" w:rsidR="00EB7822" w:rsidRDefault="00EB7822" w:rsidP="00EB7822"/>
    <w:p w14:paraId="56D8E891" w14:textId="77777777" w:rsidR="00EB7822" w:rsidRDefault="00EB7822" w:rsidP="00EB7822">
      <w:r>
        <w:t>You can remember AWS services like this:</w:t>
      </w:r>
    </w:p>
    <w:p w14:paraId="5A5EDB51" w14:textId="77777777" w:rsidR="00EB7822" w:rsidRDefault="00EB7822" w:rsidP="00EB7822"/>
    <w:p w14:paraId="041087B3" w14:textId="77777777" w:rsidR="00EB7822" w:rsidRDefault="00EB7822" w:rsidP="00EB7822">
      <w:r>
        <w:t>- **Compute**: EC2, Lambda, ECS, EKS, Fargate</w:t>
      </w:r>
    </w:p>
    <w:p w14:paraId="09328644" w14:textId="77777777" w:rsidR="00EB7822" w:rsidRDefault="00EB7822" w:rsidP="00EB7822">
      <w:r>
        <w:t>- **Storage**: S3, EBS, EFS, Glacier</w:t>
      </w:r>
    </w:p>
    <w:p w14:paraId="7255A6EE" w14:textId="77777777" w:rsidR="00EB7822" w:rsidRDefault="00EB7822" w:rsidP="00EB7822">
      <w:r>
        <w:t>- **Databases**: RDS, Aurora, DynamoDB, ElastiCache, Redshift</w:t>
      </w:r>
    </w:p>
    <w:p w14:paraId="5AF1FC8F" w14:textId="77777777" w:rsidR="00EB7822" w:rsidRDefault="00EB7822" w:rsidP="00EB7822">
      <w:r>
        <w:t>- **Networking**: VPC, Route 53, CloudFront, ELB, API Gateway</w:t>
      </w:r>
    </w:p>
    <w:p w14:paraId="1072DCC8" w14:textId="77777777" w:rsidR="00EB7822" w:rsidRDefault="00EB7822" w:rsidP="00EB7822">
      <w:r>
        <w:t>- **Security**: IAM, KMS, Secrets Manager, Cognito</w:t>
      </w:r>
    </w:p>
    <w:p w14:paraId="218CAE8A" w14:textId="77777777" w:rsidR="00EB7822" w:rsidRDefault="00EB7822" w:rsidP="00EB7822">
      <w:r>
        <w:t>- **Monitoring**: CloudWatch, CloudTrail, Config</w:t>
      </w:r>
    </w:p>
    <w:p w14:paraId="2D109B5B" w14:textId="77777777" w:rsidR="00EB7822" w:rsidRDefault="00EB7822" w:rsidP="00EB7822">
      <w:r>
        <w:t>- **Messaging**: SQS, SNS, EventBridge</w:t>
      </w:r>
    </w:p>
    <w:p w14:paraId="7124C6E0" w14:textId="77777777" w:rsidR="00EB7822" w:rsidRDefault="00EB7822" w:rsidP="00EB7822">
      <w:r>
        <w:t>- **Workflow**: Step Functions</w:t>
      </w:r>
    </w:p>
    <w:p w14:paraId="2AEE70E5" w14:textId="77777777" w:rsidR="00EB7822" w:rsidRDefault="00EB7822" w:rsidP="00EB7822">
      <w:r>
        <w:t>- **Analytics**: Glue, Athena, EMR</w:t>
      </w:r>
    </w:p>
    <w:p w14:paraId="186DBBDD" w14:textId="77777777" w:rsidR="00EB7822" w:rsidRDefault="00EB7822" w:rsidP="00EB7822"/>
    <w:p w14:paraId="44CCC961" w14:textId="77777777" w:rsidR="00EB7822" w:rsidRDefault="00EB7822" w:rsidP="00EB7822">
      <w:r>
        <w:t>---</w:t>
      </w:r>
    </w:p>
    <w:p w14:paraId="7F565BA3" w14:textId="77777777" w:rsidR="00EB7822" w:rsidRDefault="00EB7822" w:rsidP="00EB7822"/>
    <w:p w14:paraId="2F066E68" w14:textId="77777777" w:rsidR="00EB7822" w:rsidRPr="008D51BD" w:rsidRDefault="00EB7822" w:rsidP="00EB7822">
      <w:pPr>
        <w:rPr>
          <w:b/>
          <w:bCs/>
        </w:rPr>
      </w:pPr>
      <w:r>
        <w:t xml:space="preserve"># </w:t>
      </w:r>
      <w:r w:rsidRPr="008D51BD">
        <w:rPr>
          <w:b/>
          <w:bCs/>
        </w:rPr>
        <w:t>14. Quick interview summary</w:t>
      </w:r>
    </w:p>
    <w:p w14:paraId="24C65EBB" w14:textId="77777777" w:rsidR="00EB7822" w:rsidRDefault="00EB7822" w:rsidP="00EB7822"/>
    <w:p w14:paraId="692CE254" w14:textId="77777777" w:rsidR="00EB7822" w:rsidRDefault="00EB7822" w:rsidP="00EB7822">
      <w:r>
        <w:t>&gt; The most important AWS services include EC2 for compute, S3 for object storage, RDS and DynamoDB for databases, VPC for networking, IAM for security, CloudWatch for monitoring, Lambda for serverless compute, SQS and SNS for messaging, CloudFront and Route 53 for delivery and DNS, and ECS/EKS/Fargate for containers. These services form the backbone of most AWS architectures.</w:t>
      </w:r>
    </w:p>
    <w:p w14:paraId="79F3ABC5" w14:textId="77777777" w:rsidR="00EB7822" w:rsidRDefault="00EB7822" w:rsidP="00EB7822"/>
    <w:p w14:paraId="14119D0E" w14:textId="77777777" w:rsidR="00EB7822" w:rsidRDefault="00EB7822" w:rsidP="00EB7822">
      <w:r>
        <w:t>If you want, I can also give you:</w:t>
      </w:r>
    </w:p>
    <w:p w14:paraId="02C2D890" w14:textId="77777777" w:rsidR="00EB7822" w:rsidRDefault="00EB7822" w:rsidP="00EB7822">
      <w:r>
        <w:t>1. a **table of AWS services with use cases**</w:t>
      </w:r>
    </w:p>
    <w:p w14:paraId="07FAC1D1" w14:textId="77777777" w:rsidR="00EB7822" w:rsidRDefault="00EB7822" w:rsidP="00EB7822">
      <w:r>
        <w:t>2. a **diagram showing how the main AWS services fit together**</w:t>
      </w:r>
    </w:p>
    <w:p w14:paraId="39EA1691" w14:textId="77777777" w:rsidR="00EB7822" w:rsidRDefault="00EB7822" w:rsidP="00EB7822">
      <w:r>
        <w:t>3. a **system design-focused AWS cheat sheet**</w:t>
      </w:r>
    </w:p>
    <w:p w14:paraId="5212002F" w14:textId="64708684" w:rsidR="00EB7822" w:rsidRDefault="00EB7822" w:rsidP="00EB7822">
      <w:r>
        <w:t>4. **AWS services by interview frequency and importance**</w:t>
      </w:r>
    </w:p>
    <w:p w14:paraId="2A178FEF" w14:textId="77777777" w:rsidR="00407D79" w:rsidRDefault="00407D79" w:rsidP="006473A7"/>
    <w:p w14:paraId="56E5F725" w14:textId="77777777" w:rsidR="00407D79" w:rsidRDefault="00407D79" w:rsidP="006473A7"/>
    <w:p w14:paraId="5F8FDEB1" w14:textId="77777777" w:rsidR="0015733D" w:rsidRDefault="0015733D" w:rsidP="006473A7"/>
    <w:p w14:paraId="3156066F" w14:textId="77777777" w:rsidR="0015733D" w:rsidRDefault="0015733D" w:rsidP="006473A7"/>
    <w:p w14:paraId="0AA067AC" w14:textId="77777777" w:rsidR="0015733D" w:rsidRDefault="0015733D" w:rsidP="006473A7"/>
    <w:p w14:paraId="4A1DAE8C" w14:textId="77777777" w:rsidR="0015733D" w:rsidRDefault="0015733D" w:rsidP="006473A7"/>
    <w:p w14:paraId="6BD5025B" w14:textId="77777777" w:rsidR="0015733D" w:rsidRDefault="0015733D" w:rsidP="006473A7"/>
    <w:p w14:paraId="518F3205" w14:textId="77777777" w:rsidR="0015733D" w:rsidRDefault="0015733D" w:rsidP="006473A7"/>
    <w:p w14:paraId="02A37B87" w14:textId="77777777" w:rsidR="0015733D" w:rsidRDefault="0015733D" w:rsidP="006473A7"/>
    <w:p w14:paraId="619314A1" w14:textId="77777777" w:rsidR="0015733D" w:rsidRDefault="0015733D" w:rsidP="006473A7"/>
    <w:p w14:paraId="145B7D40" w14:textId="77777777" w:rsidR="0015733D" w:rsidRDefault="0015733D" w:rsidP="006473A7"/>
    <w:p w14:paraId="38C80FF9" w14:textId="0A777846" w:rsidR="00D21330" w:rsidRDefault="00D21330" w:rsidP="00FC1FE3">
      <w:pPr>
        <w:pStyle w:val="Heading1"/>
        <w:numPr>
          <w:ilvl w:val="0"/>
          <w:numId w:val="13"/>
        </w:numPr>
        <w:jc w:val="center"/>
      </w:pPr>
      <w:bookmarkStart w:id="11" w:name="_Toc234595919"/>
      <w:r>
        <w:t>EC2 instance types</w:t>
      </w:r>
      <w:bookmarkEnd w:id="11"/>
    </w:p>
    <w:p w14:paraId="660511AE" w14:textId="77777777" w:rsidR="00D21330" w:rsidRDefault="00D21330" w:rsidP="00D21330"/>
    <w:p w14:paraId="43DE87CE" w14:textId="6E19920E" w:rsidR="00D21330" w:rsidRDefault="00D21330" w:rsidP="00D21330">
      <w:r>
        <w:t>Amazon EC2 instance types are grouped by **workload pattern**. AWS gives each family a different balance of **CPU, memory, storage, and networking**.</w:t>
      </w:r>
    </w:p>
    <w:p w14:paraId="4B0CB956" w14:textId="77777777" w:rsidR="00D21330" w:rsidRDefault="00D21330" w:rsidP="00D21330"/>
    <w:p w14:paraId="422EE75E" w14:textId="77777777" w:rsidR="00D21330" w:rsidRDefault="00D21330" w:rsidP="00D21330">
      <w:r>
        <w:t>Here are the main types:</w:t>
      </w:r>
    </w:p>
    <w:p w14:paraId="1C6ED3CC" w14:textId="77777777" w:rsidR="00D21330" w:rsidRDefault="00D21330" w:rsidP="00D21330"/>
    <w:p w14:paraId="62BFF9FF" w14:textId="77777777" w:rsidR="00D21330" w:rsidRDefault="00D21330" w:rsidP="00D21330">
      <w:r>
        <w:t xml:space="preserve">## </w:t>
      </w:r>
      <w:r w:rsidRPr="009700EB">
        <w:rPr>
          <w:b/>
          <w:bCs/>
        </w:rPr>
        <w:t>1. General Purpose</w:t>
      </w:r>
    </w:p>
    <w:p w14:paraId="79E69103" w14:textId="77777777" w:rsidR="00D21330" w:rsidRDefault="00D21330" w:rsidP="00D21330">
      <w:r>
        <w:t>Balanced compute, memory, and networking. Good when you do not need extreme optimization in one area.</w:t>
      </w:r>
    </w:p>
    <w:p w14:paraId="1D561714" w14:textId="77777777" w:rsidR="00D21330" w:rsidRDefault="00D21330" w:rsidP="00D21330"/>
    <w:p w14:paraId="0AC01ED4" w14:textId="77777777" w:rsidR="00D21330" w:rsidRDefault="00D21330" w:rsidP="00D21330">
      <w:r>
        <w:t>Examples:</w:t>
      </w:r>
    </w:p>
    <w:p w14:paraId="076B6636" w14:textId="77777777" w:rsidR="00D21330" w:rsidRDefault="00D21330" w:rsidP="00D21330">
      <w:r>
        <w:t>- **T3, T4g**</w:t>
      </w:r>
    </w:p>
    <w:p w14:paraId="3E3CEC20" w14:textId="77777777" w:rsidR="00D21330" w:rsidRDefault="00D21330" w:rsidP="00D21330">
      <w:r>
        <w:t>- **M5, M6i, M7g**</w:t>
      </w:r>
    </w:p>
    <w:p w14:paraId="423B5E8B" w14:textId="77777777" w:rsidR="00D21330" w:rsidRDefault="00D21330" w:rsidP="00D21330"/>
    <w:p w14:paraId="7AA6C8F1" w14:textId="77777777" w:rsidR="00D21330" w:rsidRDefault="00D21330" w:rsidP="00D21330">
      <w:r>
        <w:t>Use cases:</w:t>
      </w:r>
    </w:p>
    <w:p w14:paraId="6B77CC92" w14:textId="77777777" w:rsidR="00D21330" w:rsidRDefault="00D21330" w:rsidP="00D21330">
      <w:r>
        <w:t>- web servers</w:t>
      </w:r>
    </w:p>
    <w:p w14:paraId="6DEFE32A" w14:textId="77777777" w:rsidR="00D21330" w:rsidRDefault="00D21330" w:rsidP="00D21330">
      <w:r>
        <w:t>- small and medium databases</w:t>
      </w:r>
    </w:p>
    <w:p w14:paraId="26EAB247" w14:textId="77777777" w:rsidR="00D21330" w:rsidRDefault="00D21330" w:rsidP="00D21330">
      <w:r>
        <w:t>- application servers</w:t>
      </w:r>
    </w:p>
    <w:p w14:paraId="14C6168D" w14:textId="77777777" w:rsidR="00D21330" w:rsidRDefault="00D21330" w:rsidP="00D21330">
      <w:r>
        <w:lastRenderedPageBreak/>
        <w:t>- development and test environments</w:t>
      </w:r>
    </w:p>
    <w:p w14:paraId="0E5BE103" w14:textId="77777777" w:rsidR="00D21330" w:rsidRDefault="00D21330" w:rsidP="00D21330"/>
    <w:p w14:paraId="75D3F5FF" w14:textId="77777777" w:rsidR="00D21330" w:rsidRDefault="00D21330" w:rsidP="00D21330">
      <w:r>
        <w:t>Think of these as the default choice when you are not sure.</w:t>
      </w:r>
    </w:p>
    <w:p w14:paraId="5F912388" w14:textId="77777777" w:rsidR="00D21330" w:rsidRDefault="00D21330" w:rsidP="00D21330"/>
    <w:p w14:paraId="5E0D07D3" w14:textId="77777777" w:rsidR="00D21330" w:rsidRPr="00CB052B" w:rsidRDefault="00D21330" w:rsidP="00D21330">
      <w:pPr>
        <w:rPr>
          <w:b/>
          <w:bCs/>
        </w:rPr>
      </w:pPr>
      <w:r>
        <w:t xml:space="preserve">## </w:t>
      </w:r>
      <w:r w:rsidRPr="00CB052B">
        <w:rPr>
          <w:b/>
          <w:bCs/>
        </w:rPr>
        <w:t>2. Compute Optimized</w:t>
      </w:r>
    </w:p>
    <w:p w14:paraId="34F20750" w14:textId="77777777" w:rsidR="00D21330" w:rsidRDefault="00D21330" w:rsidP="00D21330">
      <w:r>
        <w:t>High CPU performance for compute-heavy workloads.</w:t>
      </w:r>
    </w:p>
    <w:p w14:paraId="440F63DA" w14:textId="77777777" w:rsidR="00D21330" w:rsidRDefault="00D21330" w:rsidP="00D21330"/>
    <w:p w14:paraId="1D76693B" w14:textId="77777777" w:rsidR="00D21330" w:rsidRDefault="00D21330" w:rsidP="00D21330">
      <w:r>
        <w:t>Examples:</w:t>
      </w:r>
    </w:p>
    <w:p w14:paraId="62AFB766" w14:textId="77777777" w:rsidR="00D21330" w:rsidRDefault="00D21330" w:rsidP="00D21330">
      <w:r>
        <w:t>- **C5, C6i, C7g**</w:t>
      </w:r>
    </w:p>
    <w:p w14:paraId="0A1BC263" w14:textId="77777777" w:rsidR="00D21330" w:rsidRDefault="00D21330" w:rsidP="00D21330"/>
    <w:p w14:paraId="65FD0CE1" w14:textId="77777777" w:rsidR="00D21330" w:rsidRDefault="00D21330" w:rsidP="00D21330">
      <w:r>
        <w:t>Use cases:</w:t>
      </w:r>
    </w:p>
    <w:p w14:paraId="37E4076E" w14:textId="77777777" w:rsidR="00D21330" w:rsidRDefault="00D21330" w:rsidP="00D21330">
      <w:r>
        <w:t>- batch processing</w:t>
      </w:r>
    </w:p>
    <w:p w14:paraId="41FDCBD2" w14:textId="77777777" w:rsidR="00D21330" w:rsidRDefault="00D21330" w:rsidP="00D21330">
      <w:r>
        <w:t>- gaming servers</w:t>
      </w:r>
    </w:p>
    <w:p w14:paraId="40810E5B" w14:textId="77777777" w:rsidR="00D21330" w:rsidRDefault="00D21330" w:rsidP="00D21330">
      <w:r>
        <w:t>- high-performance web servers</w:t>
      </w:r>
    </w:p>
    <w:p w14:paraId="32109572" w14:textId="77777777" w:rsidR="00D21330" w:rsidRDefault="00D21330" w:rsidP="00D21330">
      <w:r>
        <w:t>- scientific modeling</w:t>
      </w:r>
    </w:p>
    <w:p w14:paraId="41420ED4" w14:textId="77777777" w:rsidR="00D21330" w:rsidRDefault="00D21330" w:rsidP="00D21330">
      <w:r>
        <w:t>- CPU-bound microservices</w:t>
      </w:r>
    </w:p>
    <w:p w14:paraId="1E3FC1BF" w14:textId="77777777" w:rsidR="00D21330" w:rsidRDefault="00D21330" w:rsidP="00D21330"/>
    <w:p w14:paraId="0EF870FD" w14:textId="77777777" w:rsidR="00D21330" w:rsidRDefault="00D21330" w:rsidP="00D21330">
      <w:r>
        <w:t>Use these when the bottleneck is CPU.</w:t>
      </w:r>
    </w:p>
    <w:p w14:paraId="6C136104" w14:textId="77777777" w:rsidR="00D21330" w:rsidRDefault="00D21330" w:rsidP="00D21330"/>
    <w:p w14:paraId="3E7DBEC1" w14:textId="77777777" w:rsidR="00D21330" w:rsidRDefault="00D21330" w:rsidP="00D21330">
      <w:r>
        <w:t xml:space="preserve">## </w:t>
      </w:r>
      <w:r w:rsidRPr="00A218E5">
        <w:rPr>
          <w:b/>
          <w:bCs/>
        </w:rPr>
        <w:t>3. Memory Optimized</w:t>
      </w:r>
    </w:p>
    <w:p w14:paraId="790BC5F4" w14:textId="77777777" w:rsidR="00D21330" w:rsidRDefault="00D21330" w:rsidP="00D21330">
      <w:r>
        <w:t>More RAM relative to CPU.</w:t>
      </w:r>
    </w:p>
    <w:p w14:paraId="53B62BA8" w14:textId="77777777" w:rsidR="00D21330" w:rsidRDefault="00D21330" w:rsidP="00D21330"/>
    <w:p w14:paraId="0EB5BC5A" w14:textId="77777777" w:rsidR="00D21330" w:rsidRDefault="00D21330" w:rsidP="00D21330">
      <w:r>
        <w:t>Examples:</w:t>
      </w:r>
    </w:p>
    <w:p w14:paraId="6D0786E2" w14:textId="77777777" w:rsidR="00D21330" w:rsidRDefault="00D21330" w:rsidP="00D21330">
      <w:r>
        <w:t>- **R5, R6i, R7g**</w:t>
      </w:r>
    </w:p>
    <w:p w14:paraId="54CE8329" w14:textId="77777777" w:rsidR="00D21330" w:rsidRDefault="00D21330" w:rsidP="00D21330">
      <w:r>
        <w:lastRenderedPageBreak/>
        <w:t>- **X2**</w:t>
      </w:r>
    </w:p>
    <w:p w14:paraId="118AADDD" w14:textId="77777777" w:rsidR="00D21330" w:rsidRDefault="00D21330" w:rsidP="00D21330">
      <w:r>
        <w:t>- **U instances** for very large memory</w:t>
      </w:r>
    </w:p>
    <w:p w14:paraId="103CB554" w14:textId="77777777" w:rsidR="00D21330" w:rsidRDefault="00D21330" w:rsidP="00D21330"/>
    <w:p w14:paraId="69E68D21" w14:textId="77777777" w:rsidR="00A218E5" w:rsidRDefault="00A218E5" w:rsidP="00D21330"/>
    <w:p w14:paraId="04051A48" w14:textId="77777777" w:rsidR="00D21330" w:rsidRDefault="00D21330" w:rsidP="00D21330">
      <w:r>
        <w:t>Use cases:</w:t>
      </w:r>
    </w:p>
    <w:p w14:paraId="52CDE990" w14:textId="77777777" w:rsidR="00D21330" w:rsidRDefault="00D21330" w:rsidP="00D21330">
      <w:r>
        <w:t>- in-memory databases</w:t>
      </w:r>
    </w:p>
    <w:p w14:paraId="40861600" w14:textId="77777777" w:rsidR="00D21330" w:rsidRDefault="00D21330" w:rsidP="00D21330">
      <w:r>
        <w:t>- real-time analytics</w:t>
      </w:r>
    </w:p>
    <w:p w14:paraId="7306CBEC" w14:textId="77777777" w:rsidR="00D21330" w:rsidRDefault="00D21330" w:rsidP="00D21330">
      <w:r>
        <w:t>- caching</w:t>
      </w:r>
    </w:p>
    <w:p w14:paraId="66CA1957" w14:textId="77777777" w:rsidR="00D21330" w:rsidRDefault="00D21330" w:rsidP="00D21330">
      <w:r>
        <w:t>- high-performance databases</w:t>
      </w:r>
    </w:p>
    <w:p w14:paraId="723AFB24" w14:textId="77777777" w:rsidR="00D21330" w:rsidRDefault="00D21330" w:rsidP="00D21330">
      <w:r>
        <w:t>- big data processing</w:t>
      </w:r>
    </w:p>
    <w:p w14:paraId="5BC17A6E" w14:textId="77777777" w:rsidR="00D21330" w:rsidRDefault="00D21330" w:rsidP="00D21330"/>
    <w:p w14:paraId="2882AC99" w14:textId="77777777" w:rsidR="00D21330" w:rsidRDefault="00D21330" w:rsidP="00D21330">
      <w:r>
        <w:t>Use these when the workload needs lots of memory.</w:t>
      </w:r>
    </w:p>
    <w:p w14:paraId="38242CDE" w14:textId="77777777" w:rsidR="00D21330" w:rsidRDefault="00D21330" w:rsidP="00D21330"/>
    <w:p w14:paraId="5EDA1ED5" w14:textId="77777777" w:rsidR="00D21330" w:rsidRDefault="00D21330" w:rsidP="00D21330">
      <w:r>
        <w:t>##</w:t>
      </w:r>
      <w:r w:rsidRPr="002208C3">
        <w:rPr>
          <w:b/>
          <w:bCs/>
        </w:rPr>
        <w:t xml:space="preserve"> 4. Storage Optimized</w:t>
      </w:r>
    </w:p>
    <w:p w14:paraId="04D89FAE" w14:textId="61854F76" w:rsidR="00D21330" w:rsidRDefault="00D21330" w:rsidP="00D21330">
      <w:r>
        <w:t>Designed for very fast local storage, high IOPS, or sequential disk throughput.</w:t>
      </w:r>
    </w:p>
    <w:p w14:paraId="057293E1" w14:textId="77777777" w:rsidR="00D21330" w:rsidRDefault="00D21330" w:rsidP="00D21330">
      <w:r>
        <w:t>Examples:</w:t>
      </w:r>
    </w:p>
    <w:p w14:paraId="179FE506" w14:textId="77777777" w:rsidR="00D21330" w:rsidRDefault="00D21330" w:rsidP="00D21330">
      <w:r>
        <w:t>- **I3, I4i**</w:t>
      </w:r>
    </w:p>
    <w:p w14:paraId="6C21D930" w14:textId="77777777" w:rsidR="00D21330" w:rsidRDefault="00D21330" w:rsidP="00D21330">
      <w:r>
        <w:t>- **D2**</w:t>
      </w:r>
    </w:p>
    <w:p w14:paraId="3BAEF192" w14:textId="09AF2373" w:rsidR="00D21330" w:rsidRDefault="00D21330" w:rsidP="00D21330">
      <w:r>
        <w:t>- **H1**</w:t>
      </w:r>
    </w:p>
    <w:p w14:paraId="41763838" w14:textId="77777777" w:rsidR="00D21330" w:rsidRDefault="00D21330" w:rsidP="00D21330">
      <w:r>
        <w:t>Use cases:</w:t>
      </w:r>
    </w:p>
    <w:p w14:paraId="6F578F70" w14:textId="77777777" w:rsidR="00D21330" w:rsidRDefault="00D21330" w:rsidP="00D21330">
      <w:r>
        <w:t>- NoSQL databases</w:t>
      </w:r>
    </w:p>
    <w:p w14:paraId="0D26A664" w14:textId="77777777" w:rsidR="00D21330" w:rsidRDefault="00D21330" w:rsidP="00D21330">
      <w:r>
        <w:t>- data warehousing</w:t>
      </w:r>
    </w:p>
    <w:p w14:paraId="1EC9F09E" w14:textId="77777777" w:rsidR="00D21330" w:rsidRDefault="00D21330" w:rsidP="00D21330">
      <w:r>
        <w:t>- logging</w:t>
      </w:r>
    </w:p>
    <w:p w14:paraId="4420B045" w14:textId="77777777" w:rsidR="00D21330" w:rsidRDefault="00D21330" w:rsidP="00D21330">
      <w:r>
        <w:lastRenderedPageBreak/>
        <w:t>- distributed file systems</w:t>
      </w:r>
    </w:p>
    <w:p w14:paraId="35171CDC" w14:textId="77777777" w:rsidR="00D21330" w:rsidRDefault="00D21330" w:rsidP="00D21330">
      <w:r>
        <w:t>- high-IO workloads</w:t>
      </w:r>
    </w:p>
    <w:p w14:paraId="52BAFCF0" w14:textId="77777777" w:rsidR="00D21330" w:rsidRDefault="00D21330" w:rsidP="00D21330"/>
    <w:p w14:paraId="6A8654EF" w14:textId="77777777" w:rsidR="00D21330" w:rsidRDefault="00D21330" w:rsidP="00D21330">
      <w:r>
        <w:t>Use these when disk speed matters a lot.</w:t>
      </w:r>
    </w:p>
    <w:p w14:paraId="3E75352F" w14:textId="77777777" w:rsidR="00D21330" w:rsidRDefault="00D21330" w:rsidP="00D21330"/>
    <w:p w14:paraId="3186162E" w14:textId="77777777" w:rsidR="00D21330" w:rsidRDefault="00D21330" w:rsidP="00D21330">
      <w:r>
        <w:t xml:space="preserve">## </w:t>
      </w:r>
      <w:r w:rsidRPr="00A42ABC">
        <w:rPr>
          <w:b/>
          <w:bCs/>
        </w:rPr>
        <w:t>5. Accelerated Computing</w:t>
      </w:r>
    </w:p>
    <w:p w14:paraId="000DAED8" w14:textId="77777777" w:rsidR="00D21330" w:rsidRDefault="00D21330" w:rsidP="00D21330">
      <w:r>
        <w:t>Use hardware accelerators like GPUs, FPGAs, or specialized chips.</w:t>
      </w:r>
    </w:p>
    <w:p w14:paraId="27F93690" w14:textId="77777777" w:rsidR="00D21330" w:rsidRDefault="00D21330" w:rsidP="00D21330"/>
    <w:p w14:paraId="1EAEFE98" w14:textId="77777777" w:rsidR="00D21330" w:rsidRDefault="00D21330" w:rsidP="00D21330">
      <w:r>
        <w:t>Examples:</w:t>
      </w:r>
    </w:p>
    <w:p w14:paraId="3A69CAE3" w14:textId="77777777" w:rsidR="00D21330" w:rsidRDefault="00D21330" w:rsidP="00D21330">
      <w:r>
        <w:t>- **P4, P5** for ML training</w:t>
      </w:r>
    </w:p>
    <w:p w14:paraId="07992CC0" w14:textId="77777777" w:rsidR="00D21330" w:rsidRDefault="00D21330" w:rsidP="00D21330">
      <w:r>
        <w:t>- **G4, G5** for graphics and inference</w:t>
      </w:r>
    </w:p>
    <w:p w14:paraId="1A5683C4" w14:textId="77777777" w:rsidR="00D21330" w:rsidRDefault="00D21330" w:rsidP="00D21330">
      <w:r>
        <w:t>- **Inf1, Inf2** for ML inference</w:t>
      </w:r>
    </w:p>
    <w:p w14:paraId="0409AAA8" w14:textId="77777777" w:rsidR="00D21330" w:rsidRDefault="00D21330" w:rsidP="00D21330">
      <w:r>
        <w:t>- **F1** for FPGA workloads</w:t>
      </w:r>
    </w:p>
    <w:p w14:paraId="01E4A835" w14:textId="77777777" w:rsidR="00D21330" w:rsidRDefault="00D21330" w:rsidP="00D21330"/>
    <w:p w14:paraId="3C159D12" w14:textId="77777777" w:rsidR="00D21330" w:rsidRDefault="00D21330" w:rsidP="00D21330">
      <w:r>
        <w:t>Use cases:</w:t>
      </w:r>
    </w:p>
    <w:p w14:paraId="24378EA4" w14:textId="77777777" w:rsidR="00D21330" w:rsidRDefault="00D21330" w:rsidP="00D21330">
      <w:r>
        <w:t>- machine learning</w:t>
      </w:r>
    </w:p>
    <w:p w14:paraId="0267DE8E" w14:textId="77777777" w:rsidR="00D21330" w:rsidRDefault="00D21330" w:rsidP="00D21330">
      <w:r>
        <w:t>- graphics rendering</w:t>
      </w:r>
    </w:p>
    <w:p w14:paraId="65D1B12B" w14:textId="77777777" w:rsidR="00D21330" w:rsidRDefault="00D21330" w:rsidP="00D21330">
      <w:r>
        <w:t>- video processing</w:t>
      </w:r>
    </w:p>
    <w:p w14:paraId="3886B8AF" w14:textId="77777777" w:rsidR="00D21330" w:rsidRDefault="00D21330" w:rsidP="00D21330">
      <w:r>
        <w:t>- high-performance simulations</w:t>
      </w:r>
    </w:p>
    <w:p w14:paraId="2367D7EF" w14:textId="77777777" w:rsidR="00D21330" w:rsidRDefault="00D21330" w:rsidP="00D21330"/>
    <w:p w14:paraId="61D3B4CD" w14:textId="77777777" w:rsidR="00D21330" w:rsidRDefault="00D21330" w:rsidP="00D21330">
      <w:r>
        <w:t>Use these when the workload needs specialized hardware.</w:t>
      </w:r>
    </w:p>
    <w:p w14:paraId="11CC1988" w14:textId="77777777" w:rsidR="00D21330" w:rsidRDefault="00D21330" w:rsidP="00D21330"/>
    <w:p w14:paraId="5DFC2FF3" w14:textId="77777777" w:rsidR="00D21330" w:rsidRDefault="00D21330" w:rsidP="00D21330">
      <w:r>
        <w:t xml:space="preserve">## </w:t>
      </w:r>
      <w:r w:rsidRPr="000C6A22">
        <w:rPr>
          <w:b/>
          <w:bCs/>
        </w:rPr>
        <w:t>6. HPC Optimized</w:t>
      </w:r>
    </w:p>
    <w:p w14:paraId="2EC86A4D" w14:textId="77777777" w:rsidR="00D21330" w:rsidRDefault="00D21330" w:rsidP="00D21330">
      <w:r>
        <w:lastRenderedPageBreak/>
        <w:t>For high performance computing workloads that need very low latency and high throughput.</w:t>
      </w:r>
    </w:p>
    <w:p w14:paraId="59A2CA76" w14:textId="77777777" w:rsidR="00D21330" w:rsidRDefault="00D21330" w:rsidP="00D21330"/>
    <w:p w14:paraId="553DFD70" w14:textId="77777777" w:rsidR="00D21330" w:rsidRDefault="00D21330" w:rsidP="00D21330">
      <w:r>
        <w:t>Examples:</w:t>
      </w:r>
    </w:p>
    <w:p w14:paraId="46309318" w14:textId="77777777" w:rsidR="00D21330" w:rsidRDefault="00D21330" w:rsidP="00D21330">
      <w:r>
        <w:t>- **Hpc6a**, **Hpc7g**</w:t>
      </w:r>
    </w:p>
    <w:p w14:paraId="5087DEA7" w14:textId="77777777" w:rsidR="00D21330" w:rsidRDefault="00D21330" w:rsidP="00D21330"/>
    <w:p w14:paraId="07758BD5" w14:textId="77777777" w:rsidR="00D21330" w:rsidRDefault="00D21330" w:rsidP="00D21330">
      <w:r>
        <w:t>Use cases:</w:t>
      </w:r>
    </w:p>
    <w:p w14:paraId="438211B7" w14:textId="77777777" w:rsidR="00D21330" w:rsidRDefault="00D21330" w:rsidP="00D21330">
      <w:r>
        <w:t>- distributed scientific computing</w:t>
      </w:r>
    </w:p>
    <w:p w14:paraId="6FEE812E" w14:textId="77777777" w:rsidR="00D21330" w:rsidRDefault="00D21330" w:rsidP="00D21330">
      <w:r>
        <w:t>- fluid dynamics</w:t>
      </w:r>
    </w:p>
    <w:p w14:paraId="2BDEAA8A" w14:textId="77777777" w:rsidR="00D21330" w:rsidRDefault="00D21330" w:rsidP="00D21330">
      <w:r>
        <w:t>- weather modeling</w:t>
      </w:r>
    </w:p>
    <w:p w14:paraId="1841281B" w14:textId="77777777" w:rsidR="00D21330" w:rsidRDefault="00D21330" w:rsidP="00D21330">
      <w:r>
        <w:t>- genomics</w:t>
      </w:r>
    </w:p>
    <w:p w14:paraId="16AC6196" w14:textId="77777777" w:rsidR="00D21330" w:rsidRDefault="00D21330" w:rsidP="00D21330">
      <w:r>
        <w:t>- large-scale simulations</w:t>
      </w:r>
    </w:p>
    <w:p w14:paraId="6E287FCC" w14:textId="77777777" w:rsidR="00D21330" w:rsidRDefault="00D21330" w:rsidP="00D21330"/>
    <w:p w14:paraId="22BB99D1" w14:textId="77777777" w:rsidR="00D21330" w:rsidRDefault="00D21330" w:rsidP="00D21330">
      <w:r>
        <w:t>## Common naming pattern</w:t>
      </w:r>
    </w:p>
    <w:p w14:paraId="12089F33" w14:textId="77777777" w:rsidR="00D21330" w:rsidRDefault="00D21330" w:rsidP="00D21330">
      <w:r>
        <w:t>An EC2 instance name often tells you a lot:</w:t>
      </w:r>
    </w:p>
    <w:p w14:paraId="6FD02ACF" w14:textId="77777777" w:rsidR="00D21330" w:rsidRDefault="00D21330" w:rsidP="00D21330"/>
    <w:p w14:paraId="20074BC0" w14:textId="77777777" w:rsidR="00D21330" w:rsidRDefault="00D21330" w:rsidP="00D21330">
      <w:r>
        <w:t xml:space="preserve">- **Family letter** tells the category  </w:t>
      </w:r>
    </w:p>
    <w:p w14:paraId="52F1C4AA" w14:textId="77777777" w:rsidR="00D21330" w:rsidRDefault="00D21330" w:rsidP="00D21330">
      <w:r>
        <w:t xml:space="preserve">  - `t` = burstable general purpose</w:t>
      </w:r>
    </w:p>
    <w:p w14:paraId="20128547" w14:textId="77777777" w:rsidR="00D21330" w:rsidRDefault="00D21330" w:rsidP="00D21330">
      <w:r>
        <w:t xml:space="preserve">  - `m` = general purpose</w:t>
      </w:r>
    </w:p>
    <w:p w14:paraId="018FAE44" w14:textId="77777777" w:rsidR="00D21330" w:rsidRDefault="00D21330" w:rsidP="00D21330">
      <w:r>
        <w:t xml:space="preserve">  - `c` = compute optimized</w:t>
      </w:r>
    </w:p>
    <w:p w14:paraId="001D2665" w14:textId="77777777" w:rsidR="00D21330" w:rsidRDefault="00D21330" w:rsidP="00D21330">
      <w:r>
        <w:t xml:space="preserve">  - `r` = memory optimized</w:t>
      </w:r>
    </w:p>
    <w:p w14:paraId="7956B34D" w14:textId="77777777" w:rsidR="00D21330" w:rsidRDefault="00D21330" w:rsidP="00D21330">
      <w:r>
        <w:t xml:space="preserve">  - `i` = storage optimized</w:t>
      </w:r>
    </w:p>
    <w:p w14:paraId="0E2988AC" w14:textId="77777777" w:rsidR="00D21330" w:rsidRDefault="00D21330" w:rsidP="00D21330">
      <w:r>
        <w:t xml:space="preserve">  - `g` = graphics / general purpose in some newer families</w:t>
      </w:r>
    </w:p>
    <w:p w14:paraId="6A6CE7A7" w14:textId="77777777" w:rsidR="00D21330" w:rsidRDefault="00D21330" w:rsidP="00D21330">
      <w:r>
        <w:t xml:space="preserve">  - `p` = ML training / GPU</w:t>
      </w:r>
    </w:p>
    <w:p w14:paraId="6EFFE235" w14:textId="77777777" w:rsidR="00D21330" w:rsidRDefault="00D21330" w:rsidP="00D21330">
      <w:r>
        <w:lastRenderedPageBreak/>
        <w:t xml:space="preserve">  - `inf` = inference</w:t>
      </w:r>
    </w:p>
    <w:p w14:paraId="699604B6" w14:textId="77777777" w:rsidR="00D21330" w:rsidRDefault="00D21330" w:rsidP="00D21330">
      <w:r>
        <w:t>- **Generation number** tells you how new it is</w:t>
      </w:r>
    </w:p>
    <w:p w14:paraId="3B3FA4E4" w14:textId="77777777" w:rsidR="00D21330" w:rsidRDefault="00D21330" w:rsidP="00D21330">
      <w:r>
        <w:t>- **Suffix** often indicates CPU architecture or special hardware</w:t>
      </w:r>
    </w:p>
    <w:p w14:paraId="13A59273" w14:textId="77777777" w:rsidR="00D21330" w:rsidRDefault="00D21330" w:rsidP="00D21330">
      <w:r>
        <w:t xml:space="preserve">  - `g` often means Graviton-based</w:t>
      </w:r>
    </w:p>
    <w:p w14:paraId="51F01487" w14:textId="77777777" w:rsidR="00D21330" w:rsidRDefault="00D21330" w:rsidP="00D21330">
      <w:r>
        <w:t xml:space="preserve">  - `i` often means Intel</w:t>
      </w:r>
    </w:p>
    <w:p w14:paraId="02505537" w14:textId="77777777" w:rsidR="00D21330" w:rsidRDefault="00D21330" w:rsidP="00D21330">
      <w:r>
        <w:t xml:space="preserve">  - `a` often means AMD</w:t>
      </w:r>
    </w:p>
    <w:p w14:paraId="5EE1CE1C" w14:textId="77777777" w:rsidR="00D21330" w:rsidRDefault="00D21330" w:rsidP="00D21330"/>
    <w:p w14:paraId="17ACEBAF" w14:textId="77777777" w:rsidR="00D21330" w:rsidRDefault="00D21330" w:rsidP="00D21330">
      <w:r>
        <w:t>Example:</w:t>
      </w:r>
    </w:p>
    <w:p w14:paraId="5FDA4514" w14:textId="77777777" w:rsidR="00D21330" w:rsidRDefault="00D21330" w:rsidP="00D21330">
      <w:r>
        <w:t>- **m6i** = general purpose, 6th gen, Intel-based</w:t>
      </w:r>
    </w:p>
    <w:p w14:paraId="53990C6C" w14:textId="77777777" w:rsidR="00D21330" w:rsidRDefault="00D21330" w:rsidP="00D21330">
      <w:r>
        <w:t>- **c7g** = compute optimized, 7th gen, Graviton-based</w:t>
      </w:r>
    </w:p>
    <w:p w14:paraId="317E6440" w14:textId="77777777" w:rsidR="00D21330" w:rsidRDefault="00D21330" w:rsidP="00D21330"/>
    <w:p w14:paraId="58D8BCFF" w14:textId="77777777" w:rsidR="00D21330" w:rsidRDefault="00D21330" w:rsidP="00D21330">
      <w:r>
        <w:t>## Burstable vs non-burstable</w:t>
      </w:r>
    </w:p>
    <w:p w14:paraId="0DD762FF" w14:textId="77777777" w:rsidR="00D21330" w:rsidRDefault="00D21330" w:rsidP="00D21330">
      <w:r>
        <w:t>A special note for **T instances**:</w:t>
      </w:r>
    </w:p>
    <w:p w14:paraId="1AFD9ABE" w14:textId="77777777" w:rsidR="00D21330" w:rsidRDefault="00D21330" w:rsidP="00D21330">
      <w:r>
        <w:t>They are **burstable**, which means they can run above baseline CPU for short periods using CPU credits.</w:t>
      </w:r>
    </w:p>
    <w:p w14:paraId="0E263727" w14:textId="77777777" w:rsidR="00D21330" w:rsidRDefault="00D21330" w:rsidP="00D21330"/>
    <w:p w14:paraId="6B1E9B9F" w14:textId="77777777" w:rsidR="00D21330" w:rsidRDefault="00D21330" w:rsidP="00D21330">
      <w:r>
        <w:t>Good for:</w:t>
      </w:r>
    </w:p>
    <w:p w14:paraId="10451568" w14:textId="77777777" w:rsidR="00D21330" w:rsidRDefault="00D21330" w:rsidP="00D21330">
      <w:r>
        <w:t>- low steady usage</w:t>
      </w:r>
    </w:p>
    <w:p w14:paraId="4552E6F6" w14:textId="77777777" w:rsidR="00D21330" w:rsidRDefault="00D21330" w:rsidP="00D21330">
      <w:r>
        <w:t>- spiky traffic</w:t>
      </w:r>
    </w:p>
    <w:p w14:paraId="18733D57" w14:textId="77777777" w:rsidR="00D21330" w:rsidRDefault="00D21330" w:rsidP="00D21330">
      <w:r>
        <w:t>- dev/test</w:t>
      </w:r>
    </w:p>
    <w:p w14:paraId="18050182" w14:textId="77777777" w:rsidR="00D21330" w:rsidRDefault="00D21330" w:rsidP="00D21330"/>
    <w:p w14:paraId="131795F8" w14:textId="77777777" w:rsidR="00D21330" w:rsidRDefault="00D21330" w:rsidP="00D21330">
      <w:r>
        <w:t>Not ideal for:</w:t>
      </w:r>
    </w:p>
    <w:p w14:paraId="0AE11859" w14:textId="77777777" w:rsidR="00D21330" w:rsidRDefault="00D21330" w:rsidP="00D21330">
      <w:r>
        <w:t>- sustained heavy CPU workloads</w:t>
      </w:r>
    </w:p>
    <w:p w14:paraId="786FCC38" w14:textId="77777777" w:rsidR="00D21330" w:rsidRDefault="00D21330" w:rsidP="00D21330"/>
    <w:p w14:paraId="73FA81E4" w14:textId="77777777" w:rsidR="00D21330" w:rsidRDefault="00D21330" w:rsidP="00D21330">
      <w:r>
        <w:lastRenderedPageBreak/>
        <w:t>## How to choose</w:t>
      </w:r>
    </w:p>
    <w:p w14:paraId="6C560A47" w14:textId="77777777" w:rsidR="00D21330" w:rsidRDefault="00D21330" w:rsidP="00D21330">
      <w:r>
        <w:t>A simple rule:</w:t>
      </w:r>
    </w:p>
    <w:p w14:paraId="3BD528C6" w14:textId="77777777" w:rsidR="00D21330" w:rsidRDefault="00D21330" w:rsidP="00D21330"/>
    <w:p w14:paraId="7B8A0BD1" w14:textId="77777777" w:rsidR="00D21330" w:rsidRDefault="00D21330" w:rsidP="00D21330">
      <w:r>
        <w:t>- Choose **general purpose** first if unsure</w:t>
      </w:r>
    </w:p>
    <w:p w14:paraId="79F45399" w14:textId="77777777" w:rsidR="00D21330" w:rsidRDefault="00D21330" w:rsidP="00D21330">
      <w:r>
        <w:t>- Choose **compute optimized** for CPU-heavy work</w:t>
      </w:r>
    </w:p>
    <w:p w14:paraId="2D380C65" w14:textId="77777777" w:rsidR="00D21330" w:rsidRDefault="00D21330" w:rsidP="00D21330">
      <w:r>
        <w:t>- Choose **memory optimized** for RAM-heavy work</w:t>
      </w:r>
    </w:p>
    <w:p w14:paraId="5A404340" w14:textId="77777777" w:rsidR="00D21330" w:rsidRDefault="00D21330" w:rsidP="00D21330">
      <w:r>
        <w:t>- Choose **storage optimized** for disk-heavy work</w:t>
      </w:r>
    </w:p>
    <w:p w14:paraId="6E60CFCE" w14:textId="77777777" w:rsidR="00D21330" w:rsidRDefault="00D21330" w:rsidP="00D21330">
      <w:r>
        <w:t>- Choose **accelerated computing** for GPU/ML/rendering</w:t>
      </w:r>
    </w:p>
    <w:p w14:paraId="1310FEB6" w14:textId="77777777" w:rsidR="00D21330" w:rsidRDefault="00D21330" w:rsidP="00D21330">
      <w:r>
        <w:t>- Choose **HPC** for scientific simulation</w:t>
      </w:r>
    </w:p>
    <w:p w14:paraId="0E083CC0" w14:textId="77777777" w:rsidR="00D21330" w:rsidRDefault="00D21330" w:rsidP="00D21330"/>
    <w:p w14:paraId="6D0F40CD" w14:textId="77777777" w:rsidR="00D21330" w:rsidRDefault="00D21330" w:rsidP="00D21330">
      <w:r>
        <w:t>## Quick interview answer</w:t>
      </w:r>
    </w:p>
    <w:p w14:paraId="7D35FB5E" w14:textId="77777777" w:rsidR="00D21330" w:rsidRDefault="00D21330" w:rsidP="00D21330">
      <w:r>
        <w:t>&gt; EC2 instance types are categorized by workload: general purpose, compute optimized, memory optimized, storage optimized, accelerated computing, and HPC optimized. Each family balances CPU, memory, storage, or specialized hardware differently depending on the use case.</w:t>
      </w:r>
    </w:p>
    <w:p w14:paraId="1AF951F1" w14:textId="77777777" w:rsidR="00D21330" w:rsidRDefault="00D21330" w:rsidP="00D21330"/>
    <w:p w14:paraId="69C949B7" w14:textId="77777777" w:rsidR="00D21330" w:rsidRDefault="00D21330" w:rsidP="00D21330">
      <w:r>
        <w:t>If you want, I can also give you:</w:t>
      </w:r>
    </w:p>
    <w:p w14:paraId="6A1DD00A" w14:textId="77777777" w:rsidR="00D21330" w:rsidRDefault="00D21330" w:rsidP="00D21330">
      <w:r>
        <w:t>- a **table of EC2 families with examples**</w:t>
      </w:r>
    </w:p>
    <w:p w14:paraId="14C2F251" w14:textId="77777777" w:rsidR="00D21330" w:rsidRDefault="00D21330" w:rsidP="00D21330">
      <w:r>
        <w:t>- **which EC2 type to use for common applications**</w:t>
      </w:r>
    </w:p>
    <w:p w14:paraId="0AE01DCF" w14:textId="15D6C95F" w:rsidR="0015733D" w:rsidRDefault="00D21330" w:rsidP="00D21330">
      <w:r>
        <w:t>- **EC2 vs Lambda vs ECS**</w:t>
      </w:r>
    </w:p>
    <w:p w14:paraId="3C115F29" w14:textId="77777777" w:rsidR="00D3293D" w:rsidRDefault="00D3293D" w:rsidP="00D21330"/>
    <w:p w14:paraId="1E2B5642" w14:textId="77777777" w:rsidR="00D3293D" w:rsidRDefault="00D3293D" w:rsidP="00D21330"/>
    <w:p w14:paraId="290494FE" w14:textId="77777777" w:rsidR="00D3293D" w:rsidRDefault="00D3293D" w:rsidP="00D21330"/>
    <w:p w14:paraId="09A1C8D2" w14:textId="77777777" w:rsidR="00D3293D" w:rsidRDefault="00D3293D" w:rsidP="00D21330"/>
    <w:p w14:paraId="3FA7EA80" w14:textId="77777777" w:rsidR="00D3293D" w:rsidRDefault="00D3293D" w:rsidP="00D21330"/>
    <w:p w14:paraId="3C66613B" w14:textId="77777777" w:rsidR="00D3293D" w:rsidRDefault="00D3293D" w:rsidP="00D21330"/>
    <w:p w14:paraId="0A634EEF" w14:textId="77777777" w:rsidR="00D3293D" w:rsidRDefault="00D3293D" w:rsidP="00D21330"/>
    <w:p w14:paraId="5ABEC38E" w14:textId="77777777" w:rsidR="00D3293D" w:rsidRDefault="00D3293D" w:rsidP="00D21330"/>
    <w:p w14:paraId="1DA816EC" w14:textId="77777777" w:rsidR="00D3293D" w:rsidRDefault="00D3293D" w:rsidP="00D21330"/>
    <w:p w14:paraId="1E648821" w14:textId="5D136DDC" w:rsidR="006F42B9" w:rsidRDefault="00CF1B6D" w:rsidP="00FC1FE3">
      <w:pPr>
        <w:pStyle w:val="Heading1"/>
        <w:numPr>
          <w:ilvl w:val="0"/>
          <w:numId w:val="13"/>
        </w:numPr>
        <w:jc w:val="center"/>
      </w:pPr>
      <w:bookmarkStart w:id="12" w:name="_Toc234595920"/>
      <w:r>
        <w:t>Design patterns in Microservices</w:t>
      </w:r>
      <w:bookmarkEnd w:id="12"/>
    </w:p>
    <w:p w14:paraId="5B2FD0BE" w14:textId="77777777" w:rsidR="00CF1B6D" w:rsidRPr="00CF1B6D" w:rsidRDefault="00CF1B6D" w:rsidP="00CF1B6D"/>
    <w:p w14:paraId="789F3567" w14:textId="72AE28EA" w:rsidR="009245C1" w:rsidRDefault="009245C1" w:rsidP="009245C1">
      <w:r>
        <w:t>Microservices design patterns are recurring solutions to common problems that show up when you split a system into independent services. They help with things like communication, data consistency, deployment, reliability, and observability.</w:t>
      </w:r>
    </w:p>
    <w:p w14:paraId="0ED0AF46" w14:textId="77777777" w:rsidR="009245C1" w:rsidRDefault="009245C1" w:rsidP="009245C1"/>
    <w:p w14:paraId="76E0D7D5" w14:textId="77777777" w:rsidR="009245C1" w:rsidRDefault="009245C1" w:rsidP="009245C1">
      <w:r>
        <w:t>A good way to think about them is: microservices create flexibility, but they also create distributed-systems problems. Design patterns are how you manage those problems.</w:t>
      </w:r>
    </w:p>
    <w:p w14:paraId="2AC50A8E" w14:textId="77777777" w:rsidR="009245C1" w:rsidRDefault="009245C1" w:rsidP="009245C1"/>
    <w:p w14:paraId="6432ACF2" w14:textId="77777777" w:rsidR="009245C1" w:rsidRDefault="009245C1" w:rsidP="009245C1">
      <w:r>
        <w:t>##</w:t>
      </w:r>
      <w:r w:rsidRPr="00C75001">
        <w:rPr>
          <w:b/>
          <w:bCs/>
        </w:rPr>
        <w:t xml:space="preserve"> 1. API Gateway Pattern</w:t>
      </w:r>
    </w:p>
    <w:p w14:paraId="0721A512" w14:textId="77777777" w:rsidR="009245C1" w:rsidRDefault="009245C1" w:rsidP="009245C1"/>
    <w:p w14:paraId="30C65F42" w14:textId="77777777" w:rsidR="009245C1" w:rsidRDefault="009245C1" w:rsidP="009245C1">
      <w:r>
        <w:t>An API Gateway is a single entry point for clients. Instead of the client calling many services directly, it calls the gateway, which routes requests to the right services.</w:t>
      </w:r>
    </w:p>
    <w:p w14:paraId="454137E6" w14:textId="77777777" w:rsidR="009245C1" w:rsidRDefault="009245C1" w:rsidP="009245C1"/>
    <w:p w14:paraId="720A52FC" w14:textId="77777777" w:rsidR="009245C1" w:rsidRDefault="009245C1" w:rsidP="009245C1">
      <w:r>
        <w:t>### Why it is useful</w:t>
      </w:r>
    </w:p>
    <w:p w14:paraId="111E84FC" w14:textId="77777777" w:rsidR="009245C1" w:rsidRDefault="009245C1" w:rsidP="009245C1">
      <w:r>
        <w:t>- hides internal service structure</w:t>
      </w:r>
    </w:p>
    <w:p w14:paraId="5AE07FB4" w14:textId="77777777" w:rsidR="009245C1" w:rsidRDefault="009245C1" w:rsidP="009245C1">
      <w:r>
        <w:t>- reduces client complexity</w:t>
      </w:r>
    </w:p>
    <w:p w14:paraId="718FF328" w14:textId="77777777" w:rsidR="009245C1" w:rsidRDefault="009245C1" w:rsidP="009245C1">
      <w:r>
        <w:lastRenderedPageBreak/>
        <w:t>- handles authentication, rate limiting, and request routing centrally</w:t>
      </w:r>
    </w:p>
    <w:p w14:paraId="3A702C69" w14:textId="77777777" w:rsidR="009245C1" w:rsidRDefault="009245C1" w:rsidP="009245C1">
      <w:r>
        <w:t>- can aggregate responses from multiple services</w:t>
      </w:r>
    </w:p>
    <w:p w14:paraId="7C647AC1" w14:textId="77777777" w:rsidR="009245C1" w:rsidRDefault="009245C1" w:rsidP="009245C1"/>
    <w:p w14:paraId="7EFC9A34" w14:textId="77777777" w:rsidR="00D04F2E" w:rsidRDefault="00D04F2E" w:rsidP="009245C1"/>
    <w:p w14:paraId="1FEF51A8" w14:textId="77777777" w:rsidR="00D04F2E" w:rsidRDefault="00D04F2E" w:rsidP="009245C1"/>
    <w:p w14:paraId="35C62A50" w14:textId="77777777" w:rsidR="009245C1" w:rsidRDefault="009245C1" w:rsidP="009245C1">
      <w:r>
        <w:t>### Trade-offs</w:t>
      </w:r>
    </w:p>
    <w:p w14:paraId="0E51FDA2" w14:textId="77777777" w:rsidR="009245C1" w:rsidRDefault="009245C1" w:rsidP="009245C1">
      <w:r>
        <w:t>- can become a bottleneck if overloaded</w:t>
      </w:r>
    </w:p>
    <w:p w14:paraId="7A7BD6A9" w14:textId="77777777" w:rsidR="009245C1" w:rsidRDefault="009245C1" w:rsidP="009245C1">
      <w:r>
        <w:t>- if it contains business logic, it becomes an anti-pattern</w:t>
      </w:r>
    </w:p>
    <w:p w14:paraId="7BE7150A" w14:textId="77777777" w:rsidR="009245C1" w:rsidRDefault="009245C1" w:rsidP="009245C1">
      <w:r>
        <w:t>- can increase latency if overused</w:t>
      </w:r>
    </w:p>
    <w:p w14:paraId="6B1F2661" w14:textId="77777777" w:rsidR="009245C1" w:rsidRDefault="009245C1" w:rsidP="009245C1"/>
    <w:p w14:paraId="251039EC" w14:textId="77777777" w:rsidR="009245C1" w:rsidRDefault="009245C1" w:rsidP="009245C1">
      <w:r>
        <w:t>### Example</w:t>
      </w:r>
    </w:p>
    <w:p w14:paraId="7A8ACEC0" w14:textId="77777777" w:rsidR="009245C1" w:rsidRDefault="009245C1" w:rsidP="009245C1">
      <w:r>
        <w:t>A mobile app calls one endpoint on the gateway, and the gateway fetches user data, order data, and recommendations from separate services.</w:t>
      </w:r>
    </w:p>
    <w:p w14:paraId="3A2A888C" w14:textId="77777777" w:rsidR="009245C1" w:rsidRDefault="009245C1" w:rsidP="009245C1"/>
    <w:p w14:paraId="0CC532D0" w14:textId="77777777" w:rsidR="009245C1" w:rsidRDefault="009245C1" w:rsidP="009245C1">
      <w:r>
        <w:t xml:space="preserve">## </w:t>
      </w:r>
      <w:r w:rsidRPr="00CB0964">
        <w:rPr>
          <w:b/>
          <w:bCs/>
        </w:rPr>
        <w:t>2. Service Discovery Pattern</w:t>
      </w:r>
    </w:p>
    <w:p w14:paraId="043B01C6" w14:textId="77777777" w:rsidR="009245C1" w:rsidRDefault="009245C1" w:rsidP="009245C1"/>
    <w:p w14:paraId="66BFC2D9" w14:textId="77777777" w:rsidR="009245C1" w:rsidRDefault="009245C1" w:rsidP="009245C1">
      <w:r>
        <w:t>Services need to find each other dynamically because instances change constantly.</w:t>
      </w:r>
    </w:p>
    <w:p w14:paraId="65A2E854" w14:textId="77777777" w:rsidR="009245C1" w:rsidRDefault="009245C1" w:rsidP="009245C1"/>
    <w:p w14:paraId="35B7D521" w14:textId="77777777" w:rsidR="009245C1" w:rsidRDefault="009245C1" w:rsidP="009245C1">
      <w:r>
        <w:t>### Why it is useful</w:t>
      </w:r>
    </w:p>
    <w:p w14:paraId="68781B11" w14:textId="77777777" w:rsidR="009245C1" w:rsidRDefault="009245C1" w:rsidP="009245C1">
      <w:r>
        <w:t>- avoids hardcoding service IPs</w:t>
      </w:r>
    </w:p>
    <w:p w14:paraId="62B35156" w14:textId="77777777" w:rsidR="009245C1" w:rsidRDefault="009245C1" w:rsidP="009245C1">
      <w:r>
        <w:t>- supports autoscaling and failure recovery</w:t>
      </w:r>
    </w:p>
    <w:p w14:paraId="14443B3E" w14:textId="77777777" w:rsidR="009245C1" w:rsidRDefault="009245C1" w:rsidP="009245C1">
      <w:r>
        <w:t>- makes deployments easier</w:t>
      </w:r>
    </w:p>
    <w:p w14:paraId="18A17BB0" w14:textId="77777777" w:rsidR="009245C1" w:rsidRDefault="009245C1" w:rsidP="009245C1"/>
    <w:p w14:paraId="0612D154" w14:textId="77777777" w:rsidR="009245C1" w:rsidRDefault="009245C1" w:rsidP="009245C1">
      <w:r>
        <w:t>### How it works</w:t>
      </w:r>
    </w:p>
    <w:p w14:paraId="1AF53472" w14:textId="77777777" w:rsidR="009245C1" w:rsidRDefault="009245C1" w:rsidP="009245C1">
      <w:r>
        <w:t>- **Client-side discovery**, the client or load balancer asks a registry where the service is</w:t>
      </w:r>
    </w:p>
    <w:p w14:paraId="4BE9C458" w14:textId="77777777" w:rsidR="009245C1" w:rsidRDefault="009245C1" w:rsidP="009245C1">
      <w:r>
        <w:t>- **Server-side discovery**, a router or load balancer handles discovery for the client</w:t>
      </w:r>
    </w:p>
    <w:p w14:paraId="621E3005" w14:textId="77777777" w:rsidR="009245C1" w:rsidRDefault="009245C1" w:rsidP="009245C1"/>
    <w:p w14:paraId="3B2517AB" w14:textId="77777777" w:rsidR="009245C1" w:rsidRDefault="009245C1" w:rsidP="009245C1">
      <w:r>
        <w:t>### Example</w:t>
      </w:r>
    </w:p>
    <w:p w14:paraId="1909CB86" w14:textId="77777777" w:rsidR="009245C1" w:rsidRDefault="009245C1" w:rsidP="009245C1">
      <w:r>
        <w:t>A payment service asks the service registry for the current location of the inventory service.</w:t>
      </w:r>
    </w:p>
    <w:p w14:paraId="27D18356" w14:textId="77777777" w:rsidR="009245C1" w:rsidRDefault="009245C1" w:rsidP="009245C1"/>
    <w:p w14:paraId="2BA841CD" w14:textId="77777777" w:rsidR="009245C1" w:rsidRDefault="009245C1" w:rsidP="009245C1">
      <w:r>
        <w:t>##</w:t>
      </w:r>
      <w:r w:rsidRPr="00960270">
        <w:rPr>
          <w:b/>
          <w:bCs/>
        </w:rPr>
        <w:t xml:space="preserve"> 3. Database per Service Pattern</w:t>
      </w:r>
    </w:p>
    <w:p w14:paraId="70F11ADB" w14:textId="77777777" w:rsidR="009245C1" w:rsidRDefault="009245C1" w:rsidP="009245C1"/>
    <w:p w14:paraId="6CA0250A" w14:textId="77777777" w:rsidR="009245C1" w:rsidRDefault="009245C1" w:rsidP="009245C1">
      <w:r>
        <w:t>Each service owns its own database.</w:t>
      </w:r>
    </w:p>
    <w:p w14:paraId="56B9D69C" w14:textId="77777777" w:rsidR="009245C1" w:rsidRDefault="009245C1" w:rsidP="009245C1"/>
    <w:p w14:paraId="326B00C1" w14:textId="77777777" w:rsidR="009245C1" w:rsidRDefault="009245C1" w:rsidP="009245C1">
      <w:r>
        <w:t>### Why it is useful</w:t>
      </w:r>
    </w:p>
    <w:p w14:paraId="4E08BD09" w14:textId="77777777" w:rsidR="009245C1" w:rsidRDefault="009245C1" w:rsidP="009245C1">
      <w:r>
        <w:t>- reduces coupling</w:t>
      </w:r>
    </w:p>
    <w:p w14:paraId="4048E2B4" w14:textId="77777777" w:rsidR="009245C1" w:rsidRDefault="009245C1" w:rsidP="009245C1">
      <w:r>
        <w:t>- allows services to evolve independently</w:t>
      </w:r>
    </w:p>
    <w:p w14:paraId="472DE477" w14:textId="77777777" w:rsidR="009245C1" w:rsidRDefault="009245C1" w:rsidP="009245C1">
      <w:r>
        <w:t>- avoids shared-schema conflicts</w:t>
      </w:r>
    </w:p>
    <w:p w14:paraId="46A2713D" w14:textId="77777777" w:rsidR="009245C1" w:rsidRDefault="009245C1" w:rsidP="009245C1"/>
    <w:p w14:paraId="60DEF9FD" w14:textId="77777777" w:rsidR="009245C1" w:rsidRDefault="009245C1" w:rsidP="009245C1">
      <w:r>
        <w:t>### Trade-offs</w:t>
      </w:r>
    </w:p>
    <w:p w14:paraId="65294E07" w14:textId="77777777" w:rsidR="009245C1" w:rsidRDefault="009245C1" w:rsidP="009245C1">
      <w:r>
        <w:t>- harder cross-service queries</w:t>
      </w:r>
    </w:p>
    <w:p w14:paraId="7CA34AB1" w14:textId="77777777" w:rsidR="009245C1" w:rsidRDefault="009245C1" w:rsidP="009245C1">
      <w:r>
        <w:t>- requires events or API calls for coordination</w:t>
      </w:r>
    </w:p>
    <w:p w14:paraId="1F755493" w14:textId="77777777" w:rsidR="009245C1" w:rsidRDefault="009245C1" w:rsidP="009245C1">
      <w:r>
        <w:t>- consistency becomes harder</w:t>
      </w:r>
    </w:p>
    <w:p w14:paraId="733A5102" w14:textId="77777777" w:rsidR="009245C1" w:rsidRDefault="009245C1" w:rsidP="009245C1"/>
    <w:p w14:paraId="1F42B01E" w14:textId="77777777" w:rsidR="009245C1" w:rsidRDefault="009245C1" w:rsidP="009245C1">
      <w:r>
        <w:lastRenderedPageBreak/>
        <w:t>This is one of the most important microservices patterns, because shared databases often lead to distributed monoliths.</w:t>
      </w:r>
    </w:p>
    <w:p w14:paraId="5C6B2213" w14:textId="77777777" w:rsidR="009245C1" w:rsidRDefault="009245C1" w:rsidP="009245C1"/>
    <w:p w14:paraId="5A3A7DF5" w14:textId="77777777" w:rsidR="00570AA9" w:rsidRDefault="00570AA9" w:rsidP="009245C1"/>
    <w:p w14:paraId="22EA1C6A" w14:textId="77777777" w:rsidR="00570AA9" w:rsidRDefault="00570AA9" w:rsidP="009245C1"/>
    <w:p w14:paraId="5A1A1098" w14:textId="77777777" w:rsidR="00570AA9" w:rsidRDefault="00570AA9" w:rsidP="009245C1"/>
    <w:p w14:paraId="15070F11" w14:textId="77777777" w:rsidR="009245C1" w:rsidRDefault="009245C1" w:rsidP="009245C1">
      <w:r>
        <w:t>##</w:t>
      </w:r>
      <w:r w:rsidRPr="004D3890">
        <w:rPr>
          <w:b/>
          <w:bCs/>
        </w:rPr>
        <w:t xml:space="preserve"> 4. Saga Pattern</w:t>
      </w:r>
    </w:p>
    <w:p w14:paraId="4AD9C2B0" w14:textId="77777777" w:rsidR="009245C1" w:rsidRDefault="009245C1" w:rsidP="009245C1"/>
    <w:p w14:paraId="1F0EA6AB" w14:textId="77777777" w:rsidR="009245C1" w:rsidRDefault="009245C1" w:rsidP="009245C1">
      <w:r>
        <w:t>A saga manages a transaction that spans multiple services.</w:t>
      </w:r>
    </w:p>
    <w:p w14:paraId="101CA19A" w14:textId="77777777" w:rsidR="009245C1" w:rsidRDefault="009245C1" w:rsidP="009245C1"/>
    <w:p w14:paraId="35703C41" w14:textId="77777777" w:rsidR="009245C1" w:rsidRDefault="009245C1" w:rsidP="009245C1">
      <w:r>
        <w:t>Instead of one big distributed transaction, each service does its local work and publishes an event. If something fails, the saga triggers compensating actions.</w:t>
      </w:r>
    </w:p>
    <w:p w14:paraId="2DC46301" w14:textId="77777777" w:rsidR="009245C1" w:rsidRDefault="009245C1" w:rsidP="009245C1"/>
    <w:p w14:paraId="6216EB96" w14:textId="77777777" w:rsidR="009245C1" w:rsidRDefault="009245C1" w:rsidP="009245C1">
      <w:r>
        <w:t>### Two styles</w:t>
      </w:r>
    </w:p>
    <w:p w14:paraId="2458CB9C" w14:textId="77777777" w:rsidR="009245C1" w:rsidRDefault="009245C1" w:rsidP="009245C1">
      <w:r>
        <w:t>- **Choreography**: services react to events</w:t>
      </w:r>
    </w:p>
    <w:p w14:paraId="7D87EBA5" w14:textId="77777777" w:rsidR="009245C1" w:rsidRDefault="009245C1" w:rsidP="009245C1">
      <w:r>
        <w:t>- **Orchestration**: a central saga coordinator tells services what to do</w:t>
      </w:r>
    </w:p>
    <w:p w14:paraId="6268202F" w14:textId="77777777" w:rsidR="009245C1" w:rsidRDefault="009245C1" w:rsidP="009245C1"/>
    <w:p w14:paraId="4FA7A608" w14:textId="77777777" w:rsidR="009245C1" w:rsidRDefault="009245C1" w:rsidP="009245C1">
      <w:r>
        <w:t>### Why it is useful</w:t>
      </w:r>
    </w:p>
    <w:p w14:paraId="6D995D84" w14:textId="77777777" w:rsidR="009245C1" w:rsidRDefault="009245C1" w:rsidP="009245C1">
      <w:r>
        <w:t>- handles multi-service workflows</w:t>
      </w:r>
    </w:p>
    <w:p w14:paraId="2FA57E46" w14:textId="77777777" w:rsidR="009245C1" w:rsidRDefault="009245C1" w:rsidP="009245C1">
      <w:r>
        <w:t>- avoids two-phase commit</w:t>
      </w:r>
    </w:p>
    <w:p w14:paraId="7AEA1DDD" w14:textId="77777777" w:rsidR="009245C1" w:rsidRDefault="009245C1" w:rsidP="009245C1">
      <w:r>
        <w:t>- supports eventual consistency</w:t>
      </w:r>
    </w:p>
    <w:p w14:paraId="0288B0B5" w14:textId="77777777" w:rsidR="009245C1" w:rsidRDefault="009245C1" w:rsidP="009245C1"/>
    <w:p w14:paraId="50EFC853" w14:textId="77777777" w:rsidR="009245C1" w:rsidRDefault="009245C1" w:rsidP="009245C1">
      <w:r>
        <w:t>### Example</w:t>
      </w:r>
    </w:p>
    <w:p w14:paraId="19E4F751" w14:textId="77777777" w:rsidR="009245C1" w:rsidRDefault="009245C1" w:rsidP="009245C1">
      <w:r>
        <w:lastRenderedPageBreak/>
        <w:t>For an order:</w:t>
      </w:r>
    </w:p>
    <w:p w14:paraId="7FF09CC3" w14:textId="77777777" w:rsidR="009245C1" w:rsidRDefault="009245C1" w:rsidP="009245C1">
      <w:r>
        <w:t>1. Order service creates order</w:t>
      </w:r>
    </w:p>
    <w:p w14:paraId="4CBAE9D6" w14:textId="77777777" w:rsidR="009245C1" w:rsidRDefault="009245C1" w:rsidP="009245C1">
      <w:r>
        <w:t>2. Payment service charges card</w:t>
      </w:r>
    </w:p>
    <w:p w14:paraId="39A9A077" w14:textId="77777777" w:rsidR="009245C1" w:rsidRDefault="009245C1" w:rsidP="009245C1">
      <w:r>
        <w:t>3. Inventory service reserves stock</w:t>
      </w:r>
    </w:p>
    <w:p w14:paraId="3B7DDA62" w14:textId="77777777" w:rsidR="009245C1" w:rsidRDefault="009245C1" w:rsidP="009245C1">
      <w:r>
        <w:t>4. If inventory fails, payment is refunded</w:t>
      </w:r>
    </w:p>
    <w:p w14:paraId="662FC3AE" w14:textId="77777777" w:rsidR="009245C1" w:rsidRDefault="009245C1" w:rsidP="009245C1"/>
    <w:p w14:paraId="5172E17F" w14:textId="77777777" w:rsidR="009245C1" w:rsidRDefault="009245C1" w:rsidP="009245C1">
      <w:r>
        <w:t xml:space="preserve">## </w:t>
      </w:r>
      <w:r w:rsidRPr="00943C0F">
        <w:rPr>
          <w:b/>
          <w:bCs/>
        </w:rPr>
        <w:t>5. CQRS Pattern</w:t>
      </w:r>
    </w:p>
    <w:p w14:paraId="3F41A592" w14:textId="77777777" w:rsidR="009245C1" w:rsidRDefault="009245C1" w:rsidP="009245C1"/>
    <w:p w14:paraId="5479A31C" w14:textId="77777777" w:rsidR="009245C1" w:rsidRDefault="009245C1" w:rsidP="009245C1">
      <w:r>
        <w:t>Command Query Responsibility Segregation separates write operations from read operations.</w:t>
      </w:r>
    </w:p>
    <w:p w14:paraId="5973578A" w14:textId="77777777" w:rsidR="009245C1" w:rsidRDefault="009245C1" w:rsidP="009245C1"/>
    <w:p w14:paraId="38F23854" w14:textId="77777777" w:rsidR="009245C1" w:rsidRDefault="009245C1" w:rsidP="009245C1">
      <w:r>
        <w:t>### Why it is useful</w:t>
      </w:r>
    </w:p>
    <w:p w14:paraId="3F67B745" w14:textId="77777777" w:rsidR="009245C1" w:rsidRDefault="009245C1" w:rsidP="009245C1">
      <w:r>
        <w:t>- optimizes reads and writes separately</w:t>
      </w:r>
    </w:p>
    <w:p w14:paraId="08EEBA38" w14:textId="77777777" w:rsidR="009245C1" w:rsidRDefault="009245C1" w:rsidP="009245C1">
      <w:r>
        <w:t>- allows different data models for each</w:t>
      </w:r>
    </w:p>
    <w:p w14:paraId="496ABC40" w14:textId="77777777" w:rsidR="009245C1" w:rsidRDefault="009245C1" w:rsidP="009245C1">
      <w:r>
        <w:t>- useful when read load is very different from write load</w:t>
      </w:r>
    </w:p>
    <w:p w14:paraId="1EC4CF26" w14:textId="77777777" w:rsidR="009245C1" w:rsidRDefault="009245C1" w:rsidP="009245C1"/>
    <w:p w14:paraId="7F4BADDB" w14:textId="77777777" w:rsidR="009245C1" w:rsidRDefault="009245C1" w:rsidP="009245C1">
      <w:r>
        <w:t>### Trade-offs</w:t>
      </w:r>
    </w:p>
    <w:p w14:paraId="1559AE96" w14:textId="77777777" w:rsidR="009245C1" w:rsidRDefault="009245C1" w:rsidP="009245C1">
      <w:r>
        <w:t>- added complexity</w:t>
      </w:r>
    </w:p>
    <w:p w14:paraId="2C8B6611" w14:textId="77777777" w:rsidR="009245C1" w:rsidRDefault="009245C1" w:rsidP="009245C1">
      <w:r>
        <w:t>- eventual consistency between write and read models</w:t>
      </w:r>
    </w:p>
    <w:p w14:paraId="7AD76F24" w14:textId="77777777" w:rsidR="009245C1" w:rsidRDefault="009245C1" w:rsidP="009245C1">
      <w:r>
        <w:t>- more infrastructure</w:t>
      </w:r>
    </w:p>
    <w:p w14:paraId="35CFB788" w14:textId="77777777" w:rsidR="009245C1" w:rsidRDefault="009245C1" w:rsidP="009245C1"/>
    <w:p w14:paraId="7CC0B531" w14:textId="77777777" w:rsidR="009245C1" w:rsidRDefault="009245C1" w:rsidP="009245C1">
      <w:r>
        <w:t>### Example</w:t>
      </w:r>
    </w:p>
    <w:p w14:paraId="07F4225F" w14:textId="77777777" w:rsidR="009245C1" w:rsidRDefault="009245C1" w:rsidP="009245C1">
      <w:r>
        <w:t>The order write service stores transactions, while a separate read model powers fast dashboards and search.</w:t>
      </w:r>
    </w:p>
    <w:p w14:paraId="3BD75CDF" w14:textId="77777777" w:rsidR="009245C1" w:rsidRDefault="009245C1" w:rsidP="009245C1"/>
    <w:p w14:paraId="50129FFE" w14:textId="77777777" w:rsidR="009245C1" w:rsidRDefault="009245C1" w:rsidP="009245C1">
      <w:r>
        <w:lastRenderedPageBreak/>
        <w:t xml:space="preserve">## </w:t>
      </w:r>
      <w:r w:rsidRPr="007D7E00">
        <w:rPr>
          <w:b/>
          <w:bCs/>
        </w:rPr>
        <w:t>6. Event-Driven Architecture</w:t>
      </w:r>
    </w:p>
    <w:p w14:paraId="7590A9F6" w14:textId="77777777" w:rsidR="009245C1" w:rsidRDefault="009245C1" w:rsidP="009245C1"/>
    <w:p w14:paraId="49D548A3" w14:textId="77777777" w:rsidR="009245C1" w:rsidRDefault="009245C1" w:rsidP="009245C1">
      <w:r>
        <w:t>Services communicate through events instead of synchronous calls.</w:t>
      </w:r>
    </w:p>
    <w:p w14:paraId="1650823D" w14:textId="77777777" w:rsidR="009245C1" w:rsidRDefault="009245C1" w:rsidP="009245C1"/>
    <w:p w14:paraId="29A11CA7" w14:textId="77777777" w:rsidR="009245C1" w:rsidRDefault="009245C1" w:rsidP="009245C1">
      <w:r>
        <w:t>### Why it is useful</w:t>
      </w:r>
    </w:p>
    <w:p w14:paraId="24D4F8E1" w14:textId="77777777" w:rsidR="009245C1" w:rsidRDefault="009245C1" w:rsidP="009245C1">
      <w:r>
        <w:t>- loose coupling</w:t>
      </w:r>
    </w:p>
    <w:p w14:paraId="195C8AC9" w14:textId="77777777" w:rsidR="009245C1" w:rsidRDefault="009245C1" w:rsidP="009245C1">
      <w:r>
        <w:t>- better scalability</w:t>
      </w:r>
    </w:p>
    <w:p w14:paraId="0E44F998" w14:textId="77777777" w:rsidR="009245C1" w:rsidRDefault="009245C1" w:rsidP="009245C1">
      <w:r>
        <w:t>- easier to add new consumers</w:t>
      </w:r>
    </w:p>
    <w:p w14:paraId="0727F505" w14:textId="77777777" w:rsidR="009245C1" w:rsidRDefault="009245C1" w:rsidP="009245C1">
      <w:r>
        <w:t>- more resilient than long synchronous call chains</w:t>
      </w:r>
    </w:p>
    <w:p w14:paraId="22EF6828" w14:textId="77777777" w:rsidR="009245C1" w:rsidRDefault="009245C1" w:rsidP="009245C1"/>
    <w:p w14:paraId="557B87DE" w14:textId="77777777" w:rsidR="009245C1" w:rsidRDefault="009245C1" w:rsidP="009245C1">
      <w:r>
        <w:t>### Example</w:t>
      </w:r>
    </w:p>
    <w:p w14:paraId="7F183878" w14:textId="77777777" w:rsidR="009245C1" w:rsidRDefault="009245C1" w:rsidP="009245C1">
      <w:r>
        <w:t>When an order is placed, the Order service emits `OrderCreated`. Payment, shipping, and analytics services subscribe to it.</w:t>
      </w:r>
    </w:p>
    <w:p w14:paraId="5F3B5837" w14:textId="77777777" w:rsidR="009245C1" w:rsidRDefault="009245C1" w:rsidP="009245C1"/>
    <w:p w14:paraId="02B4234E" w14:textId="77777777" w:rsidR="009245C1" w:rsidRDefault="009245C1" w:rsidP="009245C1">
      <w:r>
        <w:t>### Trade-offs</w:t>
      </w:r>
    </w:p>
    <w:p w14:paraId="53BB1B56" w14:textId="77777777" w:rsidR="009245C1" w:rsidRDefault="009245C1" w:rsidP="009245C1">
      <w:r>
        <w:t>- harder debugging</w:t>
      </w:r>
    </w:p>
    <w:p w14:paraId="4C148E55" w14:textId="77777777" w:rsidR="009245C1" w:rsidRDefault="009245C1" w:rsidP="009245C1">
      <w:r>
        <w:t>- event ordering and duplication must be handled</w:t>
      </w:r>
    </w:p>
    <w:p w14:paraId="4BA5266C" w14:textId="77777777" w:rsidR="009245C1" w:rsidRDefault="009245C1" w:rsidP="009245C1">
      <w:r>
        <w:t>- eventual consistency</w:t>
      </w:r>
    </w:p>
    <w:p w14:paraId="19BFEB62" w14:textId="77777777" w:rsidR="009245C1" w:rsidRDefault="009245C1" w:rsidP="009245C1"/>
    <w:p w14:paraId="72B5C286" w14:textId="77777777" w:rsidR="009245C1" w:rsidRDefault="009245C1" w:rsidP="009245C1">
      <w:r>
        <w:t xml:space="preserve">## </w:t>
      </w:r>
      <w:r w:rsidRPr="00571616">
        <w:rPr>
          <w:b/>
          <w:bCs/>
        </w:rPr>
        <w:t>7. Circuit Breaker Pattern</w:t>
      </w:r>
    </w:p>
    <w:p w14:paraId="41F48A29" w14:textId="77777777" w:rsidR="009245C1" w:rsidRDefault="009245C1" w:rsidP="009245C1"/>
    <w:p w14:paraId="5D652DEB" w14:textId="77777777" w:rsidR="009245C1" w:rsidRDefault="009245C1" w:rsidP="009245C1">
      <w:r>
        <w:t>A circuit breaker prevents repeated calls to a failing service.</w:t>
      </w:r>
    </w:p>
    <w:p w14:paraId="0D9F8736" w14:textId="77777777" w:rsidR="009245C1" w:rsidRDefault="009245C1" w:rsidP="009245C1"/>
    <w:p w14:paraId="3C12D93E" w14:textId="77777777" w:rsidR="009245C1" w:rsidRDefault="009245C1" w:rsidP="009245C1">
      <w:r>
        <w:lastRenderedPageBreak/>
        <w:t>### Why it is useful</w:t>
      </w:r>
    </w:p>
    <w:p w14:paraId="3A24E2F6" w14:textId="77777777" w:rsidR="009245C1" w:rsidRDefault="009245C1" w:rsidP="009245C1">
      <w:r>
        <w:t>- avoids cascading failures</w:t>
      </w:r>
    </w:p>
    <w:p w14:paraId="3423BD20" w14:textId="77777777" w:rsidR="009245C1" w:rsidRDefault="009245C1" w:rsidP="009245C1">
      <w:r>
        <w:t>- improves resilience</w:t>
      </w:r>
    </w:p>
    <w:p w14:paraId="5A1B5295" w14:textId="77777777" w:rsidR="009245C1" w:rsidRDefault="009245C1" w:rsidP="009245C1">
      <w:r>
        <w:t>- allows fast failure instead of long timeouts</w:t>
      </w:r>
    </w:p>
    <w:p w14:paraId="653C15CA" w14:textId="77777777" w:rsidR="009245C1" w:rsidRDefault="009245C1" w:rsidP="009245C1"/>
    <w:p w14:paraId="4D1CC34B" w14:textId="77777777" w:rsidR="009245C1" w:rsidRDefault="009245C1" w:rsidP="009245C1">
      <w:r>
        <w:t>### States</w:t>
      </w:r>
    </w:p>
    <w:p w14:paraId="637CF713" w14:textId="77777777" w:rsidR="009245C1" w:rsidRDefault="009245C1" w:rsidP="009245C1">
      <w:r>
        <w:t>- **Closed**: normal operation</w:t>
      </w:r>
    </w:p>
    <w:p w14:paraId="4C1F8425" w14:textId="77777777" w:rsidR="009245C1" w:rsidRDefault="009245C1" w:rsidP="009245C1">
      <w:r>
        <w:t>- **Open**: stop calling the failing service</w:t>
      </w:r>
    </w:p>
    <w:p w14:paraId="701D5D06" w14:textId="77777777" w:rsidR="009245C1" w:rsidRDefault="009245C1" w:rsidP="009245C1">
      <w:r>
        <w:t>- **Half-open**: test if service has recovered</w:t>
      </w:r>
    </w:p>
    <w:p w14:paraId="3186AA5D" w14:textId="77777777" w:rsidR="009245C1" w:rsidRDefault="009245C1" w:rsidP="009245C1"/>
    <w:p w14:paraId="16427CF1" w14:textId="77777777" w:rsidR="009245C1" w:rsidRDefault="009245C1" w:rsidP="009245C1">
      <w:r>
        <w:t>### Example</w:t>
      </w:r>
    </w:p>
    <w:p w14:paraId="0FBFE426" w14:textId="77777777" w:rsidR="009245C1" w:rsidRDefault="009245C1" w:rsidP="009245C1">
      <w:r>
        <w:t>If the recommendation service keeps timing out, the circuit breaker stops calling it temporarily and returns fallback results.</w:t>
      </w:r>
    </w:p>
    <w:p w14:paraId="4FA03AEE" w14:textId="77777777" w:rsidR="009245C1" w:rsidRDefault="009245C1" w:rsidP="009245C1"/>
    <w:p w14:paraId="51018DFB" w14:textId="77777777" w:rsidR="009245C1" w:rsidRDefault="009245C1" w:rsidP="009245C1">
      <w:r>
        <w:t xml:space="preserve">## </w:t>
      </w:r>
      <w:r w:rsidRPr="00BD0F85">
        <w:rPr>
          <w:b/>
          <w:bCs/>
        </w:rPr>
        <w:t>8. Bulkhead Pattern</w:t>
      </w:r>
    </w:p>
    <w:p w14:paraId="43B0C800" w14:textId="77777777" w:rsidR="009245C1" w:rsidRDefault="009245C1" w:rsidP="009245C1"/>
    <w:p w14:paraId="6FF57E77" w14:textId="77777777" w:rsidR="009245C1" w:rsidRDefault="009245C1" w:rsidP="009245C1">
      <w:r>
        <w:t>Bulkheads isolate resources so one failing area does not take down everything.</w:t>
      </w:r>
    </w:p>
    <w:p w14:paraId="38018C99" w14:textId="77777777" w:rsidR="009245C1" w:rsidRDefault="009245C1" w:rsidP="009245C1"/>
    <w:p w14:paraId="2E7B9CAE" w14:textId="77777777" w:rsidR="009245C1" w:rsidRDefault="009245C1" w:rsidP="009245C1">
      <w:r>
        <w:t>### Why it is useful</w:t>
      </w:r>
    </w:p>
    <w:p w14:paraId="5736838B" w14:textId="77777777" w:rsidR="009245C1" w:rsidRDefault="009245C1" w:rsidP="009245C1">
      <w:r>
        <w:t>- limits blast radius</w:t>
      </w:r>
    </w:p>
    <w:p w14:paraId="61615E82" w14:textId="77777777" w:rsidR="009245C1" w:rsidRDefault="009245C1" w:rsidP="009245C1">
      <w:r>
        <w:t>- protects critical services</w:t>
      </w:r>
    </w:p>
    <w:p w14:paraId="6F739A75" w14:textId="77777777" w:rsidR="009245C1" w:rsidRDefault="009245C1" w:rsidP="009245C1">
      <w:r>
        <w:t>- prevents resource starvation</w:t>
      </w:r>
    </w:p>
    <w:p w14:paraId="40F976A9" w14:textId="77777777" w:rsidR="009245C1" w:rsidRDefault="009245C1" w:rsidP="009245C1"/>
    <w:p w14:paraId="3D4A0A7C" w14:textId="77777777" w:rsidR="009245C1" w:rsidRDefault="009245C1" w:rsidP="009245C1">
      <w:r>
        <w:t>### Example</w:t>
      </w:r>
    </w:p>
    <w:p w14:paraId="5C810FC3" w14:textId="77777777" w:rsidR="009245C1" w:rsidRDefault="009245C1" w:rsidP="009245C1">
      <w:r>
        <w:lastRenderedPageBreak/>
        <w:t>Separate thread pools for payment calls and search calls, so a slow search service cannot exhaust all threads.</w:t>
      </w:r>
    </w:p>
    <w:p w14:paraId="5E468813" w14:textId="77777777" w:rsidR="009245C1" w:rsidRDefault="009245C1" w:rsidP="009245C1"/>
    <w:p w14:paraId="727A6B76" w14:textId="77777777" w:rsidR="001963FC" w:rsidRDefault="001963FC" w:rsidP="009245C1"/>
    <w:p w14:paraId="19E7AA53" w14:textId="77777777" w:rsidR="001963FC" w:rsidRDefault="001963FC" w:rsidP="009245C1"/>
    <w:p w14:paraId="66B0A2B3" w14:textId="77777777" w:rsidR="001963FC" w:rsidRDefault="001963FC" w:rsidP="009245C1"/>
    <w:p w14:paraId="52DF31BE" w14:textId="77777777" w:rsidR="009245C1" w:rsidRDefault="009245C1" w:rsidP="009245C1">
      <w:r>
        <w:t xml:space="preserve">## </w:t>
      </w:r>
      <w:r w:rsidRPr="001963FC">
        <w:rPr>
          <w:b/>
          <w:bCs/>
        </w:rPr>
        <w:t>9. Strangler Fig Pattern</w:t>
      </w:r>
    </w:p>
    <w:p w14:paraId="578434FE" w14:textId="77777777" w:rsidR="009245C1" w:rsidRDefault="009245C1" w:rsidP="009245C1"/>
    <w:p w14:paraId="05F1CE7E" w14:textId="77777777" w:rsidR="009245C1" w:rsidRDefault="009245C1" w:rsidP="009245C1">
      <w:r>
        <w:t>Used for migrating from a monolith to microservices gradually.</w:t>
      </w:r>
    </w:p>
    <w:p w14:paraId="288B5F90" w14:textId="77777777" w:rsidR="009245C1" w:rsidRDefault="009245C1" w:rsidP="009245C1"/>
    <w:p w14:paraId="05DDDC1A" w14:textId="77777777" w:rsidR="009245C1" w:rsidRDefault="009245C1" w:rsidP="009245C1">
      <w:r>
        <w:t>### Why it is useful</w:t>
      </w:r>
    </w:p>
    <w:p w14:paraId="2B517B2F" w14:textId="77777777" w:rsidR="009245C1" w:rsidRDefault="009245C1" w:rsidP="009245C1">
      <w:r>
        <w:t>- lowers migration risk</w:t>
      </w:r>
    </w:p>
    <w:p w14:paraId="6FEF7437" w14:textId="77777777" w:rsidR="009245C1" w:rsidRDefault="009245C1" w:rsidP="009245C1">
      <w:r>
        <w:t>- allows incremental replacement</w:t>
      </w:r>
    </w:p>
    <w:p w14:paraId="504A6062" w14:textId="77777777" w:rsidR="009245C1" w:rsidRDefault="009245C1" w:rsidP="009245C1">
      <w:r>
        <w:t>- avoids a big-bang rewrite</w:t>
      </w:r>
    </w:p>
    <w:p w14:paraId="506079ED" w14:textId="77777777" w:rsidR="009245C1" w:rsidRDefault="009245C1" w:rsidP="009245C1"/>
    <w:p w14:paraId="20324946" w14:textId="77777777" w:rsidR="009245C1" w:rsidRDefault="009245C1" w:rsidP="009245C1">
      <w:r>
        <w:t>### Example</w:t>
      </w:r>
    </w:p>
    <w:p w14:paraId="4431C38B" w14:textId="77777777" w:rsidR="009245C1" w:rsidRDefault="009245C1" w:rsidP="009245C1">
      <w:r>
        <w:t>Route new order traffic to a new Order service while leaving old parts of the monolith in place until they are replaced.</w:t>
      </w:r>
    </w:p>
    <w:p w14:paraId="44277F6A" w14:textId="77777777" w:rsidR="009245C1" w:rsidRDefault="009245C1" w:rsidP="009245C1"/>
    <w:p w14:paraId="3A4FF022" w14:textId="77777777" w:rsidR="009245C1" w:rsidRDefault="009245C1" w:rsidP="009245C1">
      <w:r>
        <w:t>##</w:t>
      </w:r>
      <w:r w:rsidRPr="00BC7A3D">
        <w:rPr>
          <w:b/>
          <w:bCs/>
        </w:rPr>
        <w:t xml:space="preserve"> 10. Sidecar Pattern</w:t>
      </w:r>
    </w:p>
    <w:p w14:paraId="27BC0E09" w14:textId="77777777" w:rsidR="009245C1" w:rsidRDefault="009245C1" w:rsidP="009245C1"/>
    <w:p w14:paraId="74734642" w14:textId="77777777" w:rsidR="009245C1" w:rsidRDefault="009245C1" w:rsidP="009245C1">
      <w:r>
        <w:t>A sidecar is a helper process deployed alongside a service.</w:t>
      </w:r>
    </w:p>
    <w:p w14:paraId="055B4DC3" w14:textId="77777777" w:rsidR="009245C1" w:rsidRDefault="009245C1" w:rsidP="009245C1"/>
    <w:p w14:paraId="1AC2E804" w14:textId="77777777" w:rsidR="009245C1" w:rsidRDefault="009245C1" w:rsidP="009245C1">
      <w:r>
        <w:t>### Why it is useful</w:t>
      </w:r>
    </w:p>
    <w:p w14:paraId="424BA171" w14:textId="77777777" w:rsidR="009245C1" w:rsidRDefault="009245C1" w:rsidP="009245C1">
      <w:r>
        <w:t>- keeps cross-cutting concerns separate</w:t>
      </w:r>
    </w:p>
    <w:p w14:paraId="6A7D4A88" w14:textId="77777777" w:rsidR="009245C1" w:rsidRDefault="009245C1" w:rsidP="009245C1">
      <w:r>
        <w:lastRenderedPageBreak/>
        <w:t>- can handle logging, proxying, security, tracing</w:t>
      </w:r>
    </w:p>
    <w:p w14:paraId="63A1457B" w14:textId="77777777" w:rsidR="009245C1" w:rsidRDefault="009245C1" w:rsidP="009245C1">
      <w:r>
        <w:t>- common in service mesh architectures</w:t>
      </w:r>
    </w:p>
    <w:p w14:paraId="3CF3661C" w14:textId="77777777" w:rsidR="009245C1" w:rsidRDefault="009245C1" w:rsidP="009245C1"/>
    <w:p w14:paraId="60A125A0" w14:textId="77777777" w:rsidR="009245C1" w:rsidRDefault="009245C1" w:rsidP="009245C1">
      <w:r>
        <w:t>### Example</w:t>
      </w:r>
    </w:p>
    <w:p w14:paraId="212D42B8" w14:textId="77777777" w:rsidR="009245C1" w:rsidRDefault="009245C1" w:rsidP="009245C1">
      <w:r>
        <w:t>A sidecar handles retries, metrics, and mTLS, while the main service focuses on business logic.</w:t>
      </w:r>
    </w:p>
    <w:p w14:paraId="60654D48" w14:textId="77777777" w:rsidR="009245C1" w:rsidRDefault="009245C1" w:rsidP="009245C1"/>
    <w:p w14:paraId="2952A517" w14:textId="77777777" w:rsidR="009245C1" w:rsidRDefault="009245C1" w:rsidP="009245C1">
      <w:r>
        <w:t xml:space="preserve">## </w:t>
      </w:r>
      <w:r w:rsidRPr="004F2C5D">
        <w:rPr>
          <w:b/>
          <w:bCs/>
        </w:rPr>
        <w:t>11. Ambassador Pattern</w:t>
      </w:r>
    </w:p>
    <w:p w14:paraId="62942657" w14:textId="77777777" w:rsidR="009245C1" w:rsidRDefault="009245C1" w:rsidP="009245C1"/>
    <w:p w14:paraId="688FC047" w14:textId="77777777" w:rsidR="009245C1" w:rsidRDefault="009245C1" w:rsidP="009245C1">
      <w:r>
        <w:t>A local proxy acts as a helper for service communication.</w:t>
      </w:r>
    </w:p>
    <w:p w14:paraId="6DD05A7A" w14:textId="77777777" w:rsidR="009245C1" w:rsidRDefault="009245C1" w:rsidP="009245C1"/>
    <w:p w14:paraId="6D2BEFBB" w14:textId="77777777" w:rsidR="009245C1" w:rsidRDefault="009245C1" w:rsidP="009245C1">
      <w:r>
        <w:t>### Why it is useful</w:t>
      </w:r>
    </w:p>
    <w:p w14:paraId="4998CB0D" w14:textId="77777777" w:rsidR="009245C1" w:rsidRDefault="009245C1" w:rsidP="009245C1">
      <w:r>
        <w:t>- abstracts communication concerns</w:t>
      </w:r>
    </w:p>
    <w:p w14:paraId="05B27DC7" w14:textId="77777777" w:rsidR="009245C1" w:rsidRDefault="009245C1" w:rsidP="009245C1">
      <w:r>
        <w:t>- can manage retries, TLS, or discovery</w:t>
      </w:r>
    </w:p>
    <w:p w14:paraId="2B8FFCC8" w14:textId="77777777" w:rsidR="009245C1" w:rsidRDefault="009245C1" w:rsidP="009245C1"/>
    <w:p w14:paraId="4DE1550E" w14:textId="77777777" w:rsidR="009245C1" w:rsidRDefault="009245C1" w:rsidP="009245C1">
      <w:r>
        <w:t>It is similar to sidecar, but often used to describe a proxy focused on outbound communication.</w:t>
      </w:r>
    </w:p>
    <w:p w14:paraId="5888D01A" w14:textId="77777777" w:rsidR="009245C1" w:rsidRDefault="009245C1" w:rsidP="009245C1"/>
    <w:p w14:paraId="13A4635E" w14:textId="77777777" w:rsidR="009245C1" w:rsidRDefault="009245C1" w:rsidP="009245C1">
      <w:r>
        <w:t xml:space="preserve">## </w:t>
      </w:r>
      <w:r w:rsidRPr="00CD5A2C">
        <w:rPr>
          <w:b/>
          <w:bCs/>
        </w:rPr>
        <w:t>12. Anti-Corruption Layer</w:t>
      </w:r>
    </w:p>
    <w:p w14:paraId="2484D289" w14:textId="77777777" w:rsidR="009245C1" w:rsidRDefault="009245C1" w:rsidP="009245C1"/>
    <w:p w14:paraId="168D8CE4" w14:textId="77777777" w:rsidR="009245C1" w:rsidRDefault="009245C1" w:rsidP="009245C1">
      <w:r>
        <w:t>This protects your domain model from external systems or legacy systems.</w:t>
      </w:r>
    </w:p>
    <w:p w14:paraId="4F62C65E" w14:textId="77777777" w:rsidR="009245C1" w:rsidRDefault="009245C1" w:rsidP="009245C1"/>
    <w:p w14:paraId="1B60DF30" w14:textId="77777777" w:rsidR="009245C1" w:rsidRDefault="009245C1" w:rsidP="009245C1">
      <w:r>
        <w:t>### Why it is useful</w:t>
      </w:r>
    </w:p>
    <w:p w14:paraId="6E5F0283" w14:textId="77777777" w:rsidR="009245C1" w:rsidRDefault="009245C1" w:rsidP="009245C1">
      <w:r>
        <w:t>- prevents external schemas from leaking into your core</w:t>
      </w:r>
    </w:p>
    <w:p w14:paraId="4DF03FC5" w14:textId="77777777" w:rsidR="009245C1" w:rsidRDefault="009245C1" w:rsidP="009245C1">
      <w:r>
        <w:lastRenderedPageBreak/>
        <w:t>- translates between models cleanly</w:t>
      </w:r>
    </w:p>
    <w:p w14:paraId="14CB3CDD" w14:textId="77777777" w:rsidR="009245C1" w:rsidRDefault="009245C1" w:rsidP="009245C1">
      <w:r>
        <w:t>- useful during integration or migration</w:t>
      </w:r>
    </w:p>
    <w:p w14:paraId="53EAAB06" w14:textId="77777777" w:rsidR="009245C1" w:rsidRDefault="009245C1" w:rsidP="009245C1"/>
    <w:p w14:paraId="6CAFDC9E" w14:textId="77777777" w:rsidR="009245C1" w:rsidRDefault="009245C1" w:rsidP="009245C1">
      <w:r>
        <w:t>### Example</w:t>
      </w:r>
    </w:p>
    <w:p w14:paraId="31AF98A1" w14:textId="77777777" w:rsidR="009245C1" w:rsidRDefault="009245C1" w:rsidP="009245C1">
      <w:r>
        <w:t>A billing service talks to a legacy ERP system through a translation layer, not directly.</w:t>
      </w:r>
    </w:p>
    <w:p w14:paraId="387F1C73" w14:textId="77777777" w:rsidR="009245C1" w:rsidRDefault="009245C1" w:rsidP="009245C1"/>
    <w:p w14:paraId="7F7337F2" w14:textId="77777777" w:rsidR="009245C1" w:rsidRDefault="009245C1" w:rsidP="009245C1">
      <w:r>
        <w:t xml:space="preserve">## </w:t>
      </w:r>
      <w:r w:rsidRPr="0020216B">
        <w:rPr>
          <w:b/>
          <w:bCs/>
        </w:rPr>
        <w:t>13. Saga with Outbox Pattern</w:t>
      </w:r>
    </w:p>
    <w:p w14:paraId="02364CC2" w14:textId="77777777" w:rsidR="009245C1" w:rsidRDefault="009245C1" w:rsidP="009245C1"/>
    <w:p w14:paraId="782B5C1B" w14:textId="77777777" w:rsidR="009245C1" w:rsidRDefault="009245C1" w:rsidP="009245C1">
      <w:r>
        <w:t>This is often used together with event-driven systems.</w:t>
      </w:r>
    </w:p>
    <w:p w14:paraId="32796967" w14:textId="77777777" w:rsidR="009245C1" w:rsidRDefault="009245C1" w:rsidP="0020216B">
      <w:pPr>
        <w:jc w:val="center"/>
      </w:pPr>
    </w:p>
    <w:p w14:paraId="76CD6D0E" w14:textId="77777777" w:rsidR="009245C1" w:rsidRDefault="009245C1" w:rsidP="009245C1">
      <w:r>
        <w:t>### Problem it solves</w:t>
      </w:r>
    </w:p>
    <w:p w14:paraId="41DDADB8" w14:textId="77777777" w:rsidR="009245C1" w:rsidRDefault="009245C1" w:rsidP="009245C1">
      <w:r>
        <w:t>If a service writes to its database and publishes an event separately, one can succeed while the other fails.</w:t>
      </w:r>
    </w:p>
    <w:p w14:paraId="705E3A97" w14:textId="77777777" w:rsidR="009245C1" w:rsidRDefault="009245C1" w:rsidP="009245C1"/>
    <w:p w14:paraId="69FAAF62" w14:textId="77777777" w:rsidR="009245C1" w:rsidRDefault="009245C1" w:rsidP="009245C1">
      <w:r>
        <w:t>### Solution</w:t>
      </w:r>
    </w:p>
    <w:p w14:paraId="51273E9B" w14:textId="77777777" w:rsidR="009245C1" w:rsidRDefault="009245C1" w:rsidP="009245C1">
      <w:r>
        <w:t>Write the business data and the event to the database in the same transaction, then publish the event asynchronously.</w:t>
      </w:r>
    </w:p>
    <w:p w14:paraId="6999B1BF" w14:textId="77777777" w:rsidR="009245C1" w:rsidRDefault="009245C1" w:rsidP="009245C1"/>
    <w:p w14:paraId="4844ECBD" w14:textId="77777777" w:rsidR="009245C1" w:rsidRDefault="009245C1" w:rsidP="009245C1">
      <w:r>
        <w:t>### Why it is useful</w:t>
      </w:r>
    </w:p>
    <w:p w14:paraId="173AEE45" w14:textId="77777777" w:rsidR="009245C1" w:rsidRDefault="009245C1" w:rsidP="009245C1">
      <w:r>
        <w:t>- avoids lost events</w:t>
      </w:r>
    </w:p>
    <w:p w14:paraId="4AD39E37" w14:textId="77777777" w:rsidR="009245C1" w:rsidRDefault="009245C1" w:rsidP="009245C1">
      <w:r>
        <w:t>- improves reliability</w:t>
      </w:r>
    </w:p>
    <w:p w14:paraId="336972F5" w14:textId="77777777" w:rsidR="009245C1" w:rsidRDefault="009245C1" w:rsidP="009245C1"/>
    <w:p w14:paraId="6F6BE5B6" w14:textId="77777777" w:rsidR="009245C1" w:rsidRDefault="009245C1" w:rsidP="009245C1">
      <w:r>
        <w:t xml:space="preserve">## </w:t>
      </w:r>
      <w:r w:rsidRPr="0063389F">
        <w:rPr>
          <w:b/>
          <w:bCs/>
        </w:rPr>
        <w:t>14. Idempotency Pattern</w:t>
      </w:r>
    </w:p>
    <w:p w14:paraId="1958669D" w14:textId="77777777" w:rsidR="009245C1" w:rsidRDefault="009245C1" w:rsidP="009245C1"/>
    <w:p w14:paraId="6F65534C" w14:textId="77777777" w:rsidR="009245C1" w:rsidRDefault="009245C1" w:rsidP="009245C1">
      <w:r>
        <w:lastRenderedPageBreak/>
        <w:t>An operation is idempotent if repeating it does not cause duplicate side effects.</w:t>
      </w:r>
    </w:p>
    <w:p w14:paraId="1D3988A4" w14:textId="77777777" w:rsidR="009245C1" w:rsidRDefault="009245C1" w:rsidP="009245C1"/>
    <w:p w14:paraId="433BC323" w14:textId="77777777" w:rsidR="009245C1" w:rsidRDefault="009245C1" w:rsidP="009245C1">
      <w:r>
        <w:t>### Why it is useful</w:t>
      </w:r>
    </w:p>
    <w:p w14:paraId="66B9DB19" w14:textId="77777777" w:rsidR="009245C1" w:rsidRDefault="009245C1" w:rsidP="009245C1">
      <w:r>
        <w:t>- important in distributed systems where retries happen</w:t>
      </w:r>
    </w:p>
    <w:p w14:paraId="03172F91" w14:textId="77777777" w:rsidR="009245C1" w:rsidRDefault="009245C1" w:rsidP="009245C1">
      <w:r>
        <w:t>- prevents duplicate orders, charges, or shipments</w:t>
      </w:r>
    </w:p>
    <w:p w14:paraId="2B888D37" w14:textId="77777777" w:rsidR="009245C1" w:rsidRDefault="009245C1" w:rsidP="009245C1"/>
    <w:p w14:paraId="309E5206" w14:textId="77777777" w:rsidR="009245C1" w:rsidRDefault="009245C1" w:rsidP="009245C1">
      <w:r>
        <w:t>### Example</w:t>
      </w:r>
    </w:p>
    <w:p w14:paraId="44BD6EE5" w14:textId="77777777" w:rsidR="009245C1" w:rsidRDefault="009245C1" w:rsidP="009245C1">
      <w:r>
        <w:t>If `PlaceOrder` is retried, the system should not create two orders.</w:t>
      </w:r>
    </w:p>
    <w:p w14:paraId="3254224E" w14:textId="77777777" w:rsidR="009245C1" w:rsidRDefault="009245C1" w:rsidP="009245C1"/>
    <w:p w14:paraId="60B4DF61" w14:textId="77777777" w:rsidR="009245C1" w:rsidRDefault="009245C1" w:rsidP="009245C1">
      <w:r>
        <w:t>---</w:t>
      </w:r>
    </w:p>
    <w:p w14:paraId="15EA6C4D" w14:textId="77777777" w:rsidR="009245C1" w:rsidRDefault="009245C1" w:rsidP="009245C1"/>
    <w:p w14:paraId="5D497434" w14:textId="77777777" w:rsidR="009245C1" w:rsidRDefault="009245C1" w:rsidP="009245C1">
      <w:r>
        <w:t>## Common microservices principles behind these patterns</w:t>
      </w:r>
    </w:p>
    <w:p w14:paraId="65FBCB80" w14:textId="77777777" w:rsidR="009245C1" w:rsidRDefault="009245C1" w:rsidP="009245C1"/>
    <w:p w14:paraId="07BADAD3" w14:textId="77777777" w:rsidR="009245C1" w:rsidRDefault="009245C1" w:rsidP="009245C1">
      <w:r>
        <w:t>A lot of these patterns support a few core ideas:</w:t>
      </w:r>
    </w:p>
    <w:p w14:paraId="266984A8" w14:textId="77777777" w:rsidR="009245C1" w:rsidRDefault="009245C1" w:rsidP="009245C1"/>
    <w:p w14:paraId="3912D6C1" w14:textId="77777777" w:rsidR="009245C1" w:rsidRDefault="009245C1" w:rsidP="009245C1">
      <w:r>
        <w:t>- **Loose coupling**</w:t>
      </w:r>
    </w:p>
    <w:p w14:paraId="22C58D05" w14:textId="77777777" w:rsidR="009245C1" w:rsidRDefault="009245C1" w:rsidP="009245C1">
      <w:r>
        <w:t>- **Independent deployment**</w:t>
      </w:r>
    </w:p>
    <w:p w14:paraId="0FBFC9AB" w14:textId="77777777" w:rsidR="009245C1" w:rsidRDefault="009245C1" w:rsidP="009245C1">
      <w:r>
        <w:t>- **Fault isolation**</w:t>
      </w:r>
    </w:p>
    <w:p w14:paraId="4BA85839" w14:textId="77777777" w:rsidR="009245C1" w:rsidRDefault="009245C1" w:rsidP="009245C1">
      <w:r>
        <w:t>- **Eventual consistency**</w:t>
      </w:r>
    </w:p>
    <w:p w14:paraId="144D57E7" w14:textId="77777777" w:rsidR="009245C1" w:rsidRDefault="009245C1" w:rsidP="009245C1">
      <w:r>
        <w:t>- **Observability**</w:t>
      </w:r>
    </w:p>
    <w:p w14:paraId="7632008C" w14:textId="77777777" w:rsidR="009245C1" w:rsidRDefault="009245C1" w:rsidP="009245C1">
      <w:r>
        <w:t>- **Resilience**</w:t>
      </w:r>
    </w:p>
    <w:p w14:paraId="774BED92" w14:textId="77777777" w:rsidR="009245C1" w:rsidRDefault="009245C1" w:rsidP="009245C1"/>
    <w:p w14:paraId="36E5FDD7" w14:textId="77777777" w:rsidR="009245C1" w:rsidRDefault="009245C1" w:rsidP="009245C1">
      <w:r>
        <w:t>## Which patterns are most important to know for interviews?</w:t>
      </w:r>
    </w:p>
    <w:p w14:paraId="3047E810" w14:textId="77777777" w:rsidR="009245C1" w:rsidRDefault="009245C1" w:rsidP="009245C1">
      <w:r>
        <w:lastRenderedPageBreak/>
        <w:t>If you are preparing for interviews, focus on these first:</w:t>
      </w:r>
    </w:p>
    <w:p w14:paraId="519E882D" w14:textId="77777777" w:rsidR="009245C1" w:rsidRDefault="009245C1" w:rsidP="009245C1"/>
    <w:p w14:paraId="49DB026F" w14:textId="77777777" w:rsidR="009245C1" w:rsidRDefault="009245C1" w:rsidP="009245C1">
      <w:r>
        <w:t>- API Gateway</w:t>
      </w:r>
    </w:p>
    <w:p w14:paraId="71F93F3A" w14:textId="77777777" w:rsidR="009245C1" w:rsidRDefault="009245C1" w:rsidP="009245C1">
      <w:r>
        <w:t>- Service Discovery</w:t>
      </w:r>
    </w:p>
    <w:p w14:paraId="01FB8B49" w14:textId="77777777" w:rsidR="009245C1" w:rsidRDefault="009245C1" w:rsidP="009245C1">
      <w:r>
        <w:t>- Database per Service</w:t>
      </w:r>
    </w:p>
    <w:p w14:paraId="2A1B22B2" w14:textId="77777777" w:rsidR="009245C1" w:rsidRDefault="009245C1" w:rsidP="009245C1">
      <w:r>
        <w:t>- Saga</w:t>
      </w:r>
    </w:p>
    <w:p w14:paraId="6E0EE2D3" w14:textId="77777777" w:rsidR="009245C1" w:rsidRDefault="009245C1" w:rsidP="009245C1">
      <w:r>
        <w:t>- CQRS</w:t>
      </w:r>
    </w:p>
    <w:p w14:paraId="4C20B987" w14:textId="77777777" w:rsidR="009245C1" w:rsidRDefault="009245C1" w:rsidP="009245C1">
      <w:r>
        <w:t>- Event-Driven Architecture</w:t>
      </w:r>
    </w:p>
    <w:p w14:paraId="1E7A5A12" w14:textId="77777777" w:rsidR="009245C1" w:rsidRDefault="009245C1" w:rsidP="009245C1">
      <w:r>
        <w:t>- Circuit Breaker</w:t>
      </w:r>
    </w:p>
    <w:p w14:paraId="56DE18D7" w14:textId="77777777" w:rsidR="009245C1" w:rsidRDefault="009245C1" w:rsidP="009245C1">
      <w:r>
        <w:t>- Strangler Fig</w:t>
      </w:r>
    </w:p>
    <w:p w14:paraId="216BC1B4" w14:textId="77777777" w:rsidR="009245C1" w:rsidRDefault="009245C1" w:rsidP="009245C1">
      <w:r>
        <w:t>- Outbox</w:t>
      </w:r>
    </w:p>
    <w:p w14:paraId="3DF2E8D0" w14:textId="77777777" w:rsidR="009245C1" w:rsidRDefault="009245C1" w:rsidP="009245C1">
      <w:r>
        <w:t>- Idempotency</w:t>
      </w:r>
    </w:p>
    <w:p w14:paraId="2ADA45E9" w14:textId="77777777" w:rsidR="009245C1" w:rsidRDefault="009245C1" w:rsidP="009245C1"/>
    <w:p w14:paraId="12B8C707" w14:textId="77777777" w:rsidR="009245C1" w:rsidRDefault="009245C1" w:rsidP="009245C1">
      <w:r>
        <w:t>## Quick summary</w:t>
      </w:r>
    </w:p>
    <w:p w14:paraId="55B800AD" w14:textId="77777777" w:rsidR="009245C1" w:rsidRDefault="009245C1" w:rsidP="009245C1">
      <w:r>
        <w:t>Microservices design patterns help you manage communication, data consistency, resilience, and migration. The most common ones are API Gateway, Service Discovery, Database per Service, Saga, CQRS, Event-Driven Architecture, Circuit Breaker, and Strangler Fig.</w:t>
      </w:r>
    </w:p>
    <w:p w14:paraId="0EFEE257" w14:textId="77777777" w:rsidR="009245C1" w:rsidRDefault="009245C1" w:rsidP="009245C1"/>
    <w:p w14:paraId="633DCFE3" w14:textId="77777777" w:rsidR="009245C1" w:rsidRDefault="009245C1" w:rsidP="009245C1">
      <w:r>
        <w:t>If you want, I can also give you:</w:t>
      </w:r>
    </w:p>
    <w:p w14:paraId="555D1EB7" w14:textId="77777777" w:rsidR="009245C1" w:rsidRDefault="009245C1" w:rsidP="009245C1">
      <w:r>
        <w:t>1. a **microservices pattern cheat sheet**</w:t>
      </w:r>
    </w:p>
    <w:p w14:paraId="707037DB" w14:textId="77777777" w:rsidR="009245C1" w:rsidRDefault="009245C1" w:rsidP="009245C1">
      <w:r>
        <w:t>2. a **Mermaid diagram showing how these patterns fit together**</w:t>
      </w:r>
    </w:p>
    <w:p w14:paraId="1C1BC38C" w14:textId="77777777" w:rsidR="009245C1" w:rsidRDefault="009245C1" w:rsidP="009245C1">
      <w:r>
        <w:t>3. **interview answers for each pattern**</w:t>
      </w:r>
    </w:p>
    <w:p w14:paraId="6BFFFCFD" w14:textId="7029966B" w:rsidR="00D3293D" w:rsidRDefault="009245C1" w:rsidP="009245C1">
      <w:r>
        <w:lastRenderedPageBreak/>
        <w:t>4. a **real-world system design example using these patterns**</w:t>
      </w:r>
    </w:p>
    <w:p w14:paraId="42F6B3A7" w14:textId="77777777" w:rsidR="00831AB5" w:rsidRDefault="00831AB5" w:rsidP="009245C1"/>
    <w:p w14:paraId="59A5FBC7" w14:textId="77777777" w:rsidR="00831AB5" w:rsidRDefault="00831AB5" w:rsidP="009245C1"/>
    <w:p w14:paraId="02F1EB0F" w14:textId="77777777" w:rsidR="00831AB5" w:rsidRDefault="00831AB5" w:rsidP="009245C1"/>
    <w:p w14:paraId="6933E92A" w14:textId="77777777" w:rsidR="00831AB5" w:rsidRDefault="00831AB5" w:rsidP="009245C1"/>
    <w:p w14:paraId="2372A877" w14:textId="0E5A11A2" w:rsidR="00BC5976" w:rsidRDefault="00BC5976" w:rsidP="00FC1FE3">
      <w:pPr>
        <w:pStyle w:val="Heading1"/>
        <w:numPr>
          <w:ilvl w:val="0"/>
          <w:numId w:val="13"/>
        </w:numPr>
        <w:jc w:val="center"/>
      </w:pPr>
      <w:bookmarkStart w:id="13" w:name="_Toc234595921"/>
      <w:r>
        <w:t>Service Mesh</w:t>
      </w:r>
      <w:bookmarkEnd w:id="13"/>
    </w:p>
    <w:p w14:paraId="13A2ACA9" w14:textId="77777777" w:rsidR="00BC5976" w:rsidRPr="00BC5976" w:rsidRDefault="00BC5976" w:rsidP="00BC5976"/>
    <w:p w14:paraId="5C29A4A7" w14:textId="0ED884FD" w:rsidR="00BC5976" w:rsidRDefault="00BC5976" w:rsidP="00BC5976">
      <w:r>
        <w:t>A **service mesh** is an infrastructure layer that manages **service-to-service communication** in a microservices system.</w:t>
      </w:r>
    </w:p>
    <w:p w14:paraId="449E7927" w14:textId="77777777" w:rsidR="00BC5976" w:rsidRDefault="00BC5976" w:rsidP="00BC5976"/>
    <w:p w14:paraId="0E9AA8E2" w14:textId="77777777" w:rsidR="00BC5976" w:rsidRDefault="00BC5976" w:rsidP="00BC5976">
      <w:r>
        <w:t>Instead of each service handling retries, timeouts, mTLS, traffic splitting, and tracing on its own, the service mesh takes care of those concerns for it.</w:t>
      </w:r>
    </w:p>
    <w:p w14:paraId="5E4DA62A" w14:textId="77777777" w:rsidR="00BC5976" w:rsidRDefault="00BC5976" w:rsidP="00BC5976"/>
    <w:p w14:paraId="63EC7EB5" w14:textId="77777777" w:rsidR="00BC5976" w:rsidRDefault="00BC5976" w:rsidP="00BC5976">
      <w:r>
        <w:t>## Core idea</w:t>
      </w:r>
    </w:p>
    <w:p w14:paraId="02C5E3B6" w14:textId="77777777" w:rsidR="00BC5976" w:rsidRDefault="00BC5976" w:rsidP="00BC5976"/>
    <w:p w14:paraId="7CBD7D8D" w14:textId="77777777" w:rsidR="00BC5976" w:rsidRDefault="00BC5976" w:rsidP="00BC5976">
      <w:r>
        <w:t>In microservices, services talk to each other constantly. That creates a lot of repetitive networking logic:</w:t>
      </w:r>
    </w:p>
    <w:p w14:paraId="0C869286" w14:textId="77777777" w:rsidR="00BC5976" w:rsidRDefault="00BC5976" w:rsidP="00BC5976"/>
    <w:p w14:paraId="21AFD24F" w14:textId="77777777" w:rsidR="00BC5976" w:rsidRDefault="00BC5976" w:rsidP="00BC5976">
      <w:r>
        <w:t>- service discovery</w:t>
      </w:r>
    </w:p>
    <w:p w14:paraId="7123D9F1" w14:textId="77777777" w:rsidR="00BC5976" w:rsidRDefault="00BC5976" w:rsidP="00BC5976">
      <w:r>
        <w:t>- load balancing</w:t>
      </w:r>
    </w:p>
    <w:p w14:paraId="076CEA11" w14:textId="77777777" w:rsidR="00BC5976" w:rsidRDefault="00BC5976" w:rsidP="00BC5976">
      <w:r>
        <w:t>- retries</w:t>
      </w:r>
    </w:p>
    <w:p w14:paraId="785C36DC" w14:textId="77777777" w:rsidR="00BC5976" w:rsidRDefault="00BC5976" w:rsidP="00BC5976">
      <w:r>
        <w:t>- timeouts</w:t>
      </w:r>
    </w:p>
    <w:p w14:paraId="04B187F7" w14:textId="77777777" w:rsidR="00BC5976" w:rsidRDefault="00BC5976" w:rsidP="00BC5976">
      <w:r>
        <w:t>- circuit breaking</w:t>
      </w:r>
    </w:p>
    <w:p w14:paraId="29B9D3E4" w14:textId="77777777" w:rsidR="00BC5976" w:rsidRDefault="00BC5976" w:rsidP="00BC5976">
      <w:r>
        <w:lastRenderedPageBreak/>
        <w:t>- mutual TLS</w:t>
      </w:r>
    </w:p>
    <w:p w14:paraId="59029E67" w14:textId="77777777" w:rsidR="00BC5976" w:rsidRDefault="00BC5976" w:rsidP="00BC5976">
      <w:r>
        <w:t>- traffic shaping</w:t>
      </w:r>
    </w:p>
    <w:p w14:paraId="5483C7AF" w14:textId="77777777" w:rsidR="00BC5976" w:rsidRDefault="00BC5976" w:rsidP="00BC5976">
      <w:r>
        <w:t>- observability</w:t>
      </w:r>
    </w:p>
    <w:p w14:paraId="5E905E7D" w14:textId="77777777" w:rsidR="00BC5976" w:rsidRDefault="00BC5976" w:rsidP="00BC5976"/>
    <w:p w14:paraId="6385BA0C" w14:textId="77777777" w:rsidR="00BC5976" w:rsidRDefault="00BC5976" w:rsidP="00BC5976">
      <w:r>
        <w:t>A service mesh moves much of that logic out of the application code and into the infrastructure layer.</w:t>
      </w:r>
    </w:p>
    <w:p w14:paraId="1C3F59FE" w14:textId="77777777" w:rsidR="00BC5976" w:rsidRDefault="00BC5976" w:rsidP="00BC5976"/>
    <w:p w14:paraId="456C33E0" w14:textId="77777777" w:rsidR="00BC5976" w:rsidRDefault="00BC5976" w:rsidP="00BC5976">
      <w:r>
        <w:t>## How it works</w:t>
      </w:r>
    </w:p>
    <w:p w14:paraId="630EE09B" w14:textId="77777777" w:rsidR="00BC5976" w:rsidRDefault="00BC5976" w:rsidP="00BC5976"/>
    <w:p w14:paraId="4CCB780B" w14:textId="77777777" w:rsidR="00BC5976" w:rsidRDefault="00BC5976" w:rsidP="00BC5976">
      <w:r>
        <w:t>A service mesh usually has two parts:</w:t>
      </w:r>
    </w:p>
    <w:p w14:paraId="34C920C1" w14:textId="77777777" w:rsidR="00BC5976" w:rsidRDefault="00BC5976" w:rsidP="00BC5976"/>
    <w:p w14:paraId="22FA4F07" w14:textId="77777777" w:rsidR="00BC5976" w:rsidRDefault="00BC5976" w:rsidP="00BC5976">
      <w:r>
        <w:t>- **Data plane**, which handles the actual traffic between services</w:t>
      </w:r>
    </w:p>
    <w:p w14:paraId="77B67AE2" w14:textId="77777777" w:rsidR="00BC5976" w:rsidRDefault="00BC5976" w:rsidP="00BC5976">
      <w:r>
        <w:t>- **Control plane**, which configures and manages the data plane</w:t>
      </w:r>
    </w:p>
    <w:p w14:paraId="2E952AE9" w14:textId="77777777" w:rsidR="00BC5976" w:rsidRDefault="00BC5976" w:rsidP="00BC5976"/>
    <w:p w14:paraId="2B9BFB65" w14:textId="77777777" w:rsidR="00BC5976" w:rsidRDefault="00BC5976" w:rsidP="00BC5976">
      <w:r>
        <w:t>Most commonly, each service gets a **sidecar proxy** deployed next to it. The service sends traffic through the proxy, and the proxy handles communication concerns.</w:t>
      </w:r>
    </w:p>
    <w:p w14:paraId="1A0827DD" w14:textId="77777777" w:rsidR="00BC5976" w:rsidRDefault="00BC5976" w:rsidP="00BC5976"/>
    <w:p w14:paraId="45EDF86A" w14:textId="77777777" w:rsidR="00BC5976" w:rsidRDefault="00BC5976" w:rsidP="00BC5976">
      <w:r>
        <w:t>## Why it is useful</w:t>
      </w:r>
    </w:p>
    <w:p w14:paraId="555FDE03" w14:textId="77777777" w:rsidR="00BC5976" w:rsidRDefault="00BC5976" w:rsidP="00BC5976"/>
    <w:p w14:paraId="59D4FB52" w14:textId="77777777" w:rsidR="00BC5976" w:rsidRDefault="00BC5976" w:rsidP="00BC5976">
      <w:r>
        <w:t>A service mesh gives you:</w:t>
      </w:r>
    </w:p>
    <w:p w14:paraId="5ABA57A6" w14:textId="77777777" w:rsidR="00BC5976" w:rsidRDefault="00BC5976" w:rsidP="00BC5976"/>
    <w:p w14:paraId="39C1537F" w14:textId="77777777" w:rsidR="00BC5976" w:rsidRDefault="00BC5976" w:rsidP="00BC5976">
      <w:r>
        <w:t>- **Consistent security**, especially mTLS between services</w:t>
      </w:r>
    </w:p>
    <w:p w14:paraId="48AD00F5" w14:textId="77777777" w:rsidR="00BC5976" w:rsidRDefault="00BC5976" w:rsidP="00BC5976">
      <w:r>
        <w:lastRenderedPageBreak/>
        <w:t>- **Better observability**, with metrics, logs, and tracing</w:t>
      </w:r>
    </w:p>
    <w:p w14:paraId="300A9E55" w14:textId="77777777" w:rsidR="00BC5976" w:rsidRDefault="00BC5976" w:rsidP="00BC5976">
      <w:r>
        <w:t>- **Traffic control**, such as canary releases and blue-green deployments</w:t>
      </w:r>
    </w:p>
    <w:p w14:paraId="2268E8DD" w14:textId="77777777" w:rsidR="00BC5976" w:rsidRDefault="00BC5976" w:rsidP="00BC5976">
      <w:r>
        <w:t>- **Resilience features**, like retries, timeouts, and circuit breakers</w:t>
      </w:r>
    </w:p>
    <w:p w14:paraId="2DBA32CA" w14:textId="77777777" w:rsidR="00BC5976" w:rsidRDefault="00BC5976" w:rsidP="00BC5976">
      <w:r>
        <w:t>- **Less duplicated code**, because networking logic is not repeated in every service</w:t>
      </w:r>
    </w:p>
    <w:p w14:paraId="5B3B3451" w14:textId="77777777" w:rsidR="00BC5976" w:rsidRDefault="00BC5976" w:rsidP="00BC5976"/>
    <w:p w14:paraId="0952E577" w14:textId="77777777" w:rsidR="00BC5976" w:rsidRDefault="00BC5976" w:rsidP="00BC5976">
      <w:r>
        <w:t>## Example</w:t>
      </w:r>
    </w:p>
    <w:p w14:paraId="4C39B822" w14:textId="77777777" w:rsidR="00BC5976" w:rsidRDefault="00BC5976" w:rsidP="00BC5976"/>
    <w:p w14:paraId="5D59C924" w14:textId="77777777" w:rsidR="00BC5976" w:rsidRDefault="00BC5976" w:rsidP="00BC5976">
      <w:r>
        <w:t>Imagine Service A calling Service B.</w:t>
      </w:r>
    </w:p>
    <w:p w14:paraId="58864D48" w14:textId="77777777" w:rsidR="00BC5976" w:rsidRDefault="00BC5976" w:rsidP="00BC5976"/>
    <w:p w14:paraId="334FAFE1" w14:textId="77777777" w:rsidR="00BC5976" w:rsidRDefault="00BC5976" w:rsidP="00BC5976">
      <w:r>
        <w:t>Without a mesh:</w:t>
      </w:r>
    </w:p>
    <w:p w14:paraId="131B13B9" w14:textId="77777777" w:rsidR="00BC5976" w:rsidRDefault="00BC5976" w:rsidP="00BC5976">
      <w:r>
        <w:t>- Service A has to implement retries</w:t>
      </w:r>
    </w:p>
    <w:p w14:paraId="10D0508A" w14:textId="77777777" w:rsidR="00BC5976" w:rsidRDefault="00BC5976" w:rsidP="00BC5976">
      <w:r>
        <w:t>- Service A has to configure TLS</w:t>
      </w:r>
    </w:p>
    <w:p w14:paraId="22AE77AE" w14:textId="77777777" w:rsidR="00BC5976" w:rsidRDefault="00BC5976" w:rsidP="00BC5976">
      <w:r>
        <w:t>- Service A has to emit tracing data</w:t>
      </w:r>
    </w:p>
    <w:p w14:paraId="1A3214DF" w14:textId="77777777" w:rsidR="00BC5976" w:rsidRDefault="00BC5976" w:rsidP="00BC5976">
      <w:r>
        <w:t>- Service A has to know how to reach Service B</w:t>
      </w:r>
    </w:p>
    <w:p w14:paraId="0E576D81" w14:textId="77777777" w:rsidR="00BC5976" w:rsidRDefault="00BC5976" w:rsidP="00BC5976"/>
    <w:p w14:paraId="4B10B412" w14:textId="77777777" w:rsidR="00BC5976" w:rsidRDefault="00BC5976" w:rsidP="00BC5976">
      <w:r>
        <w:t>With a mesh:</w:t>
      </w:r>
    </w:p>
    <w:p w14:paraId="5AD8F7F2" w14:textId="77777777" w:rsidR="00BC5976" w:rsidRDefault="00BC5976" w:rsidP="00BC5976">
      <w:r>
        <w:t>- Service A just makes the request</w:t>
      </w:r>
    </w:p>
    <w:p w14:paraId="50ACDDD9" w14:textId="77777777" w:rsidR="00BC5976" w:rsidRDefault="00BC5976" w:rsidP="00BC5976">
      <w:r>
        <w:t>- the sidecar proxy handles secure communication, retries, routing, and telemetry</w:t>
      </w:r>
    </w:p>
    <w:p w14:paraId="12C7ACFE" w14:textId="77777777" w:rsidR="00BC5976" w:rsidRDefault="00BC5976" w:rsidP="00BC5976"/>
    <w:p w14:paraId="114459FA" w14:textId="77777777" w:rsidR="00BC5976" w:rsidRDefault="00BC5976" w:rsidP="00BC5976">
      <w:r>
        <w:t>## Common service mesh features</w:t>
      </w:r>
    </w:p>
    <w:p w14:paraId="063C8D29" w14:textId="77777777" w:rsidR="00BC5976" w:rsidRDefault="00BC5976" w:rsidP="00BC5976"/>
    <w:p w14:paraId="5C00205B" w14:textId="77777777" w:rsidR="00BC5976" w:rsidRDefault="00BC5976" w:rsidP="00BC5976">
      <w:r>
        <w:lastRenderedPageBreak/>
        <w:t>### 1. mTLS</w:t>
      </w:r>
    </w:p>
    <w:p w14:paraId="0BE62152" w14:textId="77777777" w:rsidR="00BC5976" w:rsidRDefault="00BC5976" w:rsidP="00BC5976">
      <w:r>
        <w:t>Services authenticate each other automatically and encrypt traffic in transit.</w:t>
      </w:r>
    </w:p>
    <w:p w14:paraId="16990D99" w14:textId="77777777" w:rsidR="00BC5976" w:rsidRDefault="00BC5976" w:rsidP="00BC5976"/>
    <w:p w14:paraId="08AB7303" w14:textId="77777777" w:rsidR="00BC5976" w:rsidRDefault="00BC5976" w:rsidP="00BC5976">
      <w:r>
        <w:t>### 2. Traffic splitting</w:t>
      </w:r>
    </w:p>
    <w:p w14:paraId="3467F80E" w14:textId="77777777" w:rsidR="00BC5976" w:rsidRDefault="00BC5976" w:rsidP="00BC5976">
      <w:r>
        <w:t>You can send 90 percent of traffic to version 1 and 10 percent to version 2 for a canary rollout.</w:t>
      </w:r>
    </w:p>
    <w:p w14:paraId="13A4133F" w14:textId="77777777" w:rsidR="00BC5976" w:rsidRDefault="00BC5976" w:rsidP="00BC5976"/>
    <w:p w14:paraId="1883096B" w14:textId="77777777" w:rsidR="00BC5976" w:rsidRDefault="00BC5976" w:rsidP="00BC5976">
      <w:r>
        <w:t>### 3. Retries and timeouts</w:t>
      </w:r>
    </w:p>
    <w:p w14:paraId="760D03D1" w14:textId="77777777" w:rsidR="00BC5976" w:rsidRDefault="00BC5976" w:rsidP="00BC5976">
      <w:r>
        <w:t>The mesh can retry failed calls and stop hanging requests.</w:t>
      </w:r>
    </w:p>
    <w:p w14:paraId="6C5860BC" w14:textId="77777777" w:rsidR="00BC5976" w:rsidRDefault="00BC5976" w:rsidP="00BC5976"/>
    <w:p w14:paraId="1583F739" w14:textId="77777777" w:rsidR="00BC5976" w:rsidRDefault="00BC5976" w:rsidP="00BC5976">
      <w:r>
        <w:t>### 4. Circuit breaking</w:t>
      </w:r>
    </w:p>
    <w:p w14:paraId="02B000FB" w14:textId="77777777" w:rsidR="00BC5976" w:rsidRDefault="00BC5976" w:rsidP="00BC5976">
      <w:r>
        <w:t>If a service is unhealthy, the mesh can stop sending it traffic temporarily.</w:t>
      </w:r>
    </w:p>
    <w:p w14:paraId="3522444C" w14:textId="77777777" w:rsidR="00BC5976" w:rsidRDefault="00BC5976" w:rsidP="00BC5976"/>
    <w:p w14:paraId="7EA2EA67" w14:textId="77777777" w:rsidR="00BC5976" w:rsidRDefault="00BC5976" w:rsidP="00BC5976">
      <w:r>
        <w:t>### 5. Observability</w:t>
      </w:r>
    </w:p>
    <w:p w14:paraId="4B077D9C" w14:textId="77777777" w:rsidR="00BC5976" w:rsidRDefault="00BC5976" w:rsidP="00BC5976">
      <w:r>
        <w:t>You get request metrics, distributed traces, and service graphs.</w:t>
      </w:r>
    </w:p>
    <w:p w14:paraId="796A9DD0" w14:textId="77777777" w:rsidR="00BC5976" w:rsidRDefault="00BC5976" w:rsidP="00BC5976"/>
    <w:p w14:paraId="0A353418" w14:textId="77777777" w:rsidR="00BC5976" w:rsidRDefault="00BC5976" w:rsidP="00BC5976">
      <w:r>
        <w:t>## Benefits</w:t>
      </w:r>
    </w:p>
    <w:p w14:paraId="361C3631" w14:textId="77777777" w:rsidR="00BC5976" w:rsidRDefault="00BC5976" w:rsidP="00BC5976">
      <w:r>
        <w:t>- Centralized control of cross-cutting concerns</w:t>
      </w:r>
    </w:p>
    <w:p w14:paraId="7357B57D" w14:textId="77777777" w:rsidR="00BC5976" w:rsidRDefault="00BC5976" w:rsidP="00BC5976">
      <w:r>
        <w:t>- Improved reliability and security</w:t>
      </w:r>
    </w:p>
    <w:p w14:paraId="06DA6563" w14:textId="77777777" w:rsidR="00BC5976" w:rsidRDefault="00BC5976" w:rsidP="00BC5976">
      <w:r>
        <w:t>- Useful for large microservices environments</w:t>
      </w:r>
    </w:p>
    <w:p w14:paraId="03704CE1" w14:textId="77777777" w:rsidR="00BC5976" w:rsidRDefault="00BC5976" w:rsidP="00BC5976">
      <w:r>
        <w:t>- Great for progressive delivery and observability</w:t>
      </w:r>
    </w:p>
    <w:p w14:paraId="0641F2EA" w14:textId="77777777" w:rsidR="00BC5976" w:rsidRDefault="00BC5976" w:rsidP="00BC5976"/>
    <w:p w14:paraId="2B109DB4" w14:textId="77777777" w:rsidR="00BC5976" w:rsidRDefault="00BC5976" w:rsidP="00BC5976">
      <w:r>
        <w:t>## Trade-offs</w:t>
      </w:r>
    </w:p>
    <w:p w14:paraId="377EB9B0" w14:textId="77777777" w:rsidR="00BC5976" w:rsidRDefault="00BC5976" w:rsidP="00BC5976">
      <w:r>
        <w:lastRenderedPageBreak/>
        <w:t>A service mesh is powerful, but it is not free:</w:t>
      </w:r>
    </w:p>
    <w:p w14:paraId="13A670BA" w14:textId="77777777" w:rsidR="00BC5976" w:rsidRDefault="00BC5976" w:rsidP="00BC5976"/>
    <w:p w14:paraId="733F5699" w14:textId="77777777" w:rsidR="00BC5976" w:rsidRDefault="00BC5976" w:rsidP="00BC5976">
      <w:r>
        <w:t>- It adds **operational complexity**</w:t>
      </w:r>
    </w:p>
    <w:p w14:paraId="5FEA3347" w14:textId="77777777" w:rsidR="00BC5976" w:rsidRDefault="00BC5976" w:rsidP="00BC5976">
      <w:r>
        <w:t>- It can increase **latency**</w:t>
      </w:r>
    </w:p>
    <w:p w14:paraId="36BE02D6" w14:textId="77777777" w:rsidR="00BC5976" w:rsidRDefault="00BC5976" w:rsidP="00BC5976">
      <w:r>
        <w:t>- It requires **extra infrastructure**</w:t>
      </w:r>
    </w:p>
    <w:p w14:paraId="327F8FA1" w14:textId="77777777" w:rsidR="00BC5976" w:rsidRDefault="00BC5976" w:rsidP="00BC5976">
      <w:r>
        <w:t>- It can be hard to debug when traffic is flowing through proxies</w:t>
      </w:r>
    </w:p>
    <w:p w14:paraId="62B5DCB1" w14:textId="77777777" w:rsidR="00BC5976" w:rsidRDefault="00BC5976" w:rsidP="00BC5976">
      <w:r>
        <w:t>- It may be overkill for small systems</w:t>
      </w:r>
    </w:p>
    <w:p w14:paraId="75E05DE5" w14:textId="77777777" w:rsidR="00BC5976" w:rsidRDefault="00BC5976" w:rsidP="00BC5976"/>
    <w:p w14:paraId="3B7F141A" w14:textId="77777777" w:rsidR="00BC5976" w:rsidRDefault="00BC5976" w:rsidP="00BC5976">
      <w:r>
        <w:t>## Service mesh vs API gateway</w:t>
      </w:r>
    </w:p>
    <w:p w14:paraId="1532F14E" w14:textId="77777777" w:rsidR="00BC5976" w:rsidRDefault="00BC5976" w:rsidP="00BC5976"/>
    <w:p w14:paraId="5E5FF83A" w14:textId="77777777" w:rsidR="00BC5976" w:rsidRDefault="00BC5976" w:rsidP="00BC5976">
      <w:r>
        <w:t>These are related but not the same.</w:t>
      </w:r>
    </w:p>
    <w:p w14:paraId="22C2C06F" w14:textId="77777777" w:rsidR="00BC5976" w:rsidRDefault="00BC5976" w:rsidP="00BC5976"/>
    <w:p w14:paraId="245D235D" w14:textId="77777777" w:rsidR="00BC5976" w:rsidRDefault="00BC5976" w:rsidP="00BC5976">
      <w:r>
        <w:t>### API Gateway</w:t>
      </w:r>
    </w:p>
    <w:p w14:paraId="242273BD" w14:textId="77777777" w:rsidR="00BC5976" w:rsidRDefault="00BC5976" w:rsidP="00BC5976">
      <w:r>
        <w:t>- handles **client to service** traffic</w:t>
      </w:r>
    </w:p>
    <w:p w14:paraId="58BEE20A" w14:textId="77777777" w:rsidR="00BC5976" w:rsidRDefault="00BC5976" w:rsidP="00BC5976">
      <w:r>
        <w:t>- entry point for external requests</w:t>
      </w:r>
    </w:p>
    <w:p w14:paraId="2DF2854E" w14:textId="77777777" w:rsidR="00BC5976" w:rsidRDefault="00BC5976" w:rsidP="00BC5976">
      <w:r>
        <w:t>- useful for auth, routing, request aggregation</w:t>
      </w:r>
    </w:p>
    <w:p w14:paraId="4BF0DBD9" w14:textId="77777777" w:rsidR="00BC5976" w:rsidRDefault="00BC5976" w:rsidP="00BC5976"/>
    <w:p w14:paraId="722EFDDA" w14:textId="77777777" w:rsidR="00BC5976" w:rsidRDefault="00BC5976" w:rsidP="00BC5976">
      <w:r>
        <w:t>### Service Mesh</w:t>
      </w:r>
    </w:p>
    <w:p w14:paraId="0FCD953A" w14:textId="77777777" w:rsidR="00BC5976" w:rsidRDefault="00BC5976" w:rsidP="00BC5976">
      <w:r>
        <w:t>- handles **service to service** traffic</w:t>
      </w:r>
    </w:p>
    <w:p w14:paraId="5CE27D74" w14:textId="77777777" w:rsidR="00BC5976" w:rsidRDefault="00BC5976" w:rsidP="00BC5976">
      <w:r>
        <w:t>- internal communication between microservices</w:t>
      </w:r>
    </w:p>
    <w:p w14:paraId="77F3AB7F" w14:textId="77777777" w:rsidR="00BC5976" w:rsidRDefault="00BC5976" w:rsidP="00BC5976">
      <w:r>
        <w:t>- useful for security, reliability, observability</w:t>
      </w:r>
    </w:p>
    <w:p w14:paraId="5A07179A" w14:textId="77777777" w:rsidR="00BC5976" w:rsidRDefault="00BC5976" w:rsidP="00BC5976"/>
    <w:p w14:paraId="5D216182" w14:textId="77777777" w:rsidR="00BC5976" w:rsidRDefault="00BC5976" w:rsidP="00BC5976">
      <w:r>
        <w:t>A common architecture uses both:</w:t>
      </w:r>
    </w:p>
    <w:p w14:paraId="64A6AE03" w14:textId="77777777" w:rsidR="00BC5976" w:rsidRDefault="00BC5976" w:rsidP="00BC5976">
      <w:r>
        <w:t>- clients talk to an API gateway</w:t>
      </w:r>
    </w:p>
    <w:p w14:paraId="696E979B" w14:textId="77777777" w:rsidR="00BC5976" w:rsidRDefault="00BC5976" w:rsidP="00BC5976">
      <w:r>
        <w:lastRenderedPageBreak/>
        <w:t>- services talk to each other through a service mesh</w:t>
      </w:r>
    </w:p>
    <w:p w14:paraId="52BB1270" w14:textId="77777777" w:rsidR="00BC5976" w:rsidRDefault="00BC5976" w:rsidP="00BC5976"/>
    <w:p w14:paraId="6DBF3990" w14:textId="77777777" w:rsidR="00BC5976" w:rsidRDefault="00BC5976" w:rsidP="00BC5976">
      <w:r>
        <w:t>## Simple mental model</w:t>
      </w:r>
    </w:p>
    <w:p w14:paraId="5C103236" w14:textId="77777777" w:rsidR="00BC5976" w:rsidRDefault="00BC5976" w:rsidP="00BC5976">
      <w:r>
        <w:t>Think of the service mesh as a **networking and communication layer for microservices**, similar to how a traffic control system manages roads without each driver having to coordinate everything manually.</w:t>
      </w:r>
    </w:p>
    <w:p w14:paraId="746326D8" w14:textId="77777777" w:rsidR="00BC5976" w:rsidRDefault="00BC5976" w:rsidP="00BC5976"/>
    <w:p w14:paraId="1AD61585" w14:textId="77777777" w:rsidR="00BC5976" w:rsidRDefault="00BC5976" w:rsidP="00BC5976">
      <w:r>
        <w:t>## Example architecture</w:t>
      </w:r>
    </w:p>
    <w:p w14:paraId="22045C45" w14:textId="77777777" w:rsidR="00BC5976" w:rsidRDefault="00BC5976" w:rsidP="00BC5976"/>
    <w:p w14:paraId="1C548B73" w14:textId="77777777" w:rsidR="00BC5976" w:rsidRDefault="00BC5976" w:rsidP="00BC5976">
      <w:r>
        <w:t>```mermaid</w:t>
      </w:r>
    </w:p>
    <w:p w14:paraId="72768015" w14:textId="77777777" w:rsidR="00BC5976" w:rsidRDefault="00BC5976" w:rsidP="00BC5976">
      <w:r>
        <w:t>flowchart TB</w:t>
      </w:r>
    </w:p>
    <w:p w14:paraId="471CA681" w14:textId="77777777" w:rsidR="00BC5976" w:rsidRDefault="00BC5976" w:rsidP="00BC5976">
      <w:r>
        <w:t xml:space="preserve">    Client[Client] --&gt; Gateway[API Gateway]</w:t>
      </w:r>
    </w:p>
    <w:p w14:paraId="312C8CE3" w14:textId="77777777" w:rsidR="00BC5976" w:rsidRDefault="00BC5976" w:rsidP="00BC5976">
      <w:r>
        <w:t xml:space="preserve">    Gateway --&gt; SVC1[Service A]</w:t>
      </w:r>
    </w:p>
    <w:p w14:paraId="1525BB22" w14:textId="77777777" w:rsidR="00BC5976" w:rsidRDefault="00BC5976" w:rsidP="00BC5976">
      <w:r>
        <w:t xml:space="preserve">    Gateway --&gt; SVC2[Service B]</w:t>
      </w:r>
    </w:p>
    <w:p w14:paraId="6388B295" w14:textId="77777777" w:rsidR="00BC5976" w:rsidRDefault="00BC5976" w:rsidP="00BC5976"/>
    <w:p w14:paraId="0E37F6EB" w14:textId="77777777" w:rsidR="00BC5976" w:rsidRDefault="00BC5976" w:rsidP="00BC5976">
      <w:r>
        <w:t xml:space="preserve">    SVC1 --&gt; Proxy1[Sidecar Proxy]</w:t>
      </w:r>
    </w:p>
    <w:p w14:paraId="1408415B" w14:textId="77777777" w:rsidR="00BC5976" w:rsidRDefault="00BC5976" w:rsidP="00BC5976">
      <w:r>
        <w:t xml:space="preserve">    SVC2 --&gt; Proxy2[Sidecar Proxy]</w:t>
      </w:r>
    </w:p>
    <w:p w14:paraId="1BC00B70" w14:textId="77777777" w:rsidR="00BC5976" w:rsidRDefault="00BC5976" w:rsidP="00BC5976">
      <w:r>
        <w:t xml:space="preserve">    Proxy1 &lt;--&gt; Proxy2</w:t>
      </w:r>
    </w:p>
    <w:p w14:paraId="31839730" w14:textId="77777777" w:rsidR="00BC5976" w:rsidRDefault="00BC5976" w:rsidP="00BC5976"/>
    <w:p w14:paraId="204BDB90" w14:textId="77777777" w:rsidR="00BC5976" w:rsidRDefault="00BC5976" w:rsidP="00BC5976">
      <w:r>
        <w:t xml:space="preserve">    style Client fill:#00ceff,stroke:#000000,stroke-width:2px,color:#000000</w:t>
      </w:r>
    </w:p>
    <w:p w14:paraId="1932F5F6" w14:textId="77777777" w:rsidR="00BC5976" w:rsidRDefault="00BC5976" w:rsidP="00BC5976">
      <w:r>
        <w:t xml:space="preserve">    style Gateway fill:#69db7c,stroke:#000000,stroke-width:2px,color:#000000</w:t>
      </w:r>
    </w:p>
    <w:p w14:paraId="53129F41" w14:textId="77777777" w:rsidR="00BC5976" w:rsidRDefault="00BC5976" w:rsidP="00BC5976">
      <w:r>
        <w:t xml:space="preserve">    style SVC1 fill:#ffd43b,stroke:#000000,stroke-width:2px,color:#000000</w:t>
      </w:r>
    </w:p>
    <w:p w14:paraId="0C7465FF" w14:textId="77777777" w:rsidR="00BC5976" w:rsidRDefault="00BC5976" w:rsidP="00BC5976">
      <w:r>
        <w:lastRenderedPageBreak/>
        <w:t xml:space="preserve">    style SVC2 fill:#ffd43b,stroke:#000000,stroke-width:2px,color:#000000</w:t>
      </w:r>
    </w:p>
    <w:p w14:paraId="687991E5" w14:textId="77777777" w:rsidR="00BC5976" w:rsidRDefault="00BC5976" w:rsidP="00BC5976">
      <w:r>
        <w:t xml:space="preserve">    style Proxy1 fill:#748ffc,stroke:#000000,stroke-width:2px,color:#000000</w:t>
      </w:r>
    </w:p>
    <w:p w14:paraId="1ADEE91E" w14:textId="77777777" w:rsidR="00BC5976" w:rsidRDefault="00BC5976" w:rsidP="00BC5976">
      <w:r>
        <w:t xml:space="preserve">    style Proxy2 fill:#748ffc,stroke:#000000,stroke-width:2px,color:#000000</w:t>
      </w:r>
    </w:p>
    <w:p w14:paraId="74A1DF17" w14:textId="77777777" w:rsidR="00BC5976" w:rsidRDefault="00BC5976" w:rsidP="00BC5976">
      <w:r>
        <w:t>```</w:t>
      </w:r>
    </w:p>
    <w:p w14:paraId="00F8623B" w14:textId="77777777" w:rsidR="00BC5976" w:rsidRDefault="00BC5976" w:rsidP="00BC5976"/>
    <w:p w14:paraId="53DD2210" w14:textId="77777777" w:rsidR="00BC5976" w:rsidRDefault="00BC5976" w:rsidP="00BC5976">
      <w:r>
        <w:t>If you want, I can also explain:</w:t>
      </w:r>
    </w:p>
    <w:p w14:paraId="6570953B" w14:textId="77777777" w:rsidR="00BC5976" w:rsidRDefault="00BC5976" w:rsidP="00BC5976">
      <w:r>
        <w:t>1. **service mesh vs API gateway**</w:t>
      </w:r>
    </w:p>
    <w:p w14:paraId="2B19E070" w14:textId="77777777" w:rsidR="00BC5976" w:rsidRDefault="00BC5976" w:rsidP="00BC5976">
      <w:r>
        <w:t>2. **service mesh vs service discovery**</w:t>
      </w:r>
    </w:p>
    <w:p w14:paraId="1AC3E0A9" w14:textId="77777777" w:rsidR="00BC5976" w:rsidRDefault="00BC5976" w:rsidP="00BC5976">
      <w:r>
        <w:t>3. **Istio / Linkerd basics**</w:t>
      </w:r>
    </w:p>
    <w:p w14:paraId="0E1E7DAD" w14:textId="678E812B" w:rsidR="00831AB5" w:rsidRDefault="00BC5976" w:rsidP="00BC5976">
      <w:r>
        <w:t>4. **when you should not use a service mesh**</w:t>
      </w:r>
    </w:p>
    <w:p w14:paraId="6C99D1CB" w14:textId="77777777" w:rsidR="00B708D3" w:rsidRDefault="00B708D3" w:rsidP="00BC5976"/>
    <w:p w14:paraId="2C23C3FF" w14:textId="0A285222" w:rsidR="00084096" w:rsidRDefault="00084096" w:rsidP="00BC5976"/>
    <w:p w14:paraId="47E38AF6" w14:textId="77777777" w:rsidR="00084096" w:rsidRDefault="00084096">
      <w:r>
        <w:br w:type="page"/>
      </w:r>
    </w:p>
    <w:p w14:paraId="2F039C2D" w14:textId="6964A730" w:rsidR="00ED1780" w:rsidRDefault="00ED1780" w:rsidP="00FC1FE3">
      <w:pPr>
        <w:pStyle w:val="Heading1"/>
        <w:numPr>
          <w:ilvl w:val="0"/>
          <w:numId w:val="13"/>
        </w:numPr>
        <w:jc w:val="center"/>
      </w:pPr>
      <w:bookmarkStart w:id="14" w:name="_Toc234595922"/>
      <w:r>
        <w:lastRenderedPageBreak/>
        <w:t>Istio</w:t>
      </w:r>
      <w:bookmarkEnd w:id="14"/>
    </w:p>
    <w:p w14:paraId="1F9788F4" w14:textId="77777777" w:rsidR="00ED1780" w:rsidRPr="00ED1780" w:rsidRDefault="00ED1780" w:rsidP="00ED1780"/>
    <w:p w14:paraId="3B077076" w14:textId="2EB348FB" w:rsidR="00736FF0" w:rsidRDefault="00736FF0" w:rsidP="00736FF0">
      <w:r>
        <w:t>Istio is a **service mesh** for Kubernetes and microservices environments. It helps manage **service-to-service communication** without requiring every application to implement networking concerns itself.</w:t>
      </w:r>
    </w:p>
    <w:p w14:paraId="2772230E" w14:textId="77777777" w:rsidR="00736FF0" w:rsidRDefault="00736FF0" w:rsidP="00736FF0"/>
    <w:p w14:paraId="60B78ECD" w14:textId="77777777" w:rsidR="00736FF0" w:rsidRDefault="00736FF0" w:rsidP="00736FF0">
      <w:r>
        <w:t>At a basic level, Istio gives you control over:</w:t>
      </w:r>
    </w:p>
    <w:p w14:paraId="7CEE2995" w14:textId="77777777" w:rsidR="00736FF0" w:rsidRDefault="00736FF0" w:rsidP="00736FF0"/>
    <w:p w14:paraId="57BE3489" w14:textId="77777777" w:rsidR="00736FF0" w:rsidRDefault="00736FF0" w:rsidP="00736FF0">
      <w:r>
        <w:t>- **traffic management**</w:t>
      </w:r>
    </w:p>
    <w:p w14:paraId="36F24BE7" w14:textId="77777777" w:rsidR="00736FF0" w:rsidRDefault="00736FF0" w:rsidP="00736FF0">
      <w:r>
        <w:t>- **security**</w:t>
      </w:r>
    </w:p>
    <w:p w14:paraId="0856B87C" w14:textId="77777777" w:rsidR="00736FF0" w:rsidRDefault="00736FF0" w:rsidP="00736FF0">
      <w:r>
        <w:t>- **observability**</w:t>
      </w:r>
    </w:p>
    <w:p w14:paraId="01F01F2E" w14:textId="77777777" w:rsidR="00736FF0" w:rsidRDefault="00736FF0" w:rsidP="00736FF0">
      <w:r>
        <w:t>- **reliability**</w:t>
      </w:r>
    </w:p>
    <w:p w14:paraId="73E8C8AD" w14:textId="77777777" w:rsidR="00736FF0" w:rsidRDefault="00736FF0" w:rsidP="00736FF0"/>
    <w:p w14:paraId="4467920E" w14:textId="77777777" w:rsidR="00736FF0" w:rsidRDefault="00736FF0" w:rsidP="00736FF0">
      <w:r>
        <w:t>## Why Istio exists</w:t>
      </w:r>
    </w:p>
    <w:p w14:paraId="545B0192" w14:textId="77777777" w:rsidR="00736FF0" w:rsidRDefault="00736FF0" w:rsidP="00736FF0"/>
    <w:p w14:paraId="425819C0" w14:textId="77777777" w:rsidR="00736FF0" w:rsidRDefault="00736FF0" w:rsidP="00736FF0">
      <w:r>
        <w:t>In microservices, each service has to deal with:</w:t>
      </w:r>
    </w:p>
    <w:p w14:paraId="48E0C12D" w14:textId="77777777" w:rsidR="00736FF0" w:rsidRDefault="00736FF0" w:rsidP="00736FF0">
      <w:r>
        <w:t>- retries</w:t>
      </w:r>
    </w:p>
    <w:p w14:paraId="715FC0CC" w14:textId="77777777" w:rsidR="00736FF0" w:rsidRDefault="00736FF0" w:rsidP="00736FF0">
      <w:r>
        <w:t>- timeouts</w:t>
      </w:r>
    </w:p>
    <w:p w14:paraId="01745011" w14:textId="77777777" w:rsidR="00736FF0" w:rsidRDefault="00736FF0" w:rsidP="00736FF0">
      <w:r>
        <w:t>- TLS</w:t>
      </w:r>
    </w:p>
    <w:p w14:paraId="66305CB0" w14:textId="77777777" w:rsidR="00736FF0" w:rsidRDefault="00736FF0" w:rsidP="00736FF0">
      <w:r>
        <w:t>- load balancing</w:t>
      </w:r>
    </w:p>
    <w:p w14:paraId="6860B4D6" w14:textId="77777777" w:rsidR="00736FF0" w:rsidRDefault="00736FF0" w:rsidP="00736FF0">
      <w:r>
        <w:t>- tracing</w:t>
      </w:r>
    </w:p>
    <w:p w14:paraId="6106666F" w14:textId="77777777" w:rsidR="00736FF0" w:rsidRDefault="00736FF0" w:rsidP="00736FF0">
      <w:r>
        <w:t>- traffic splitting</w:t>
      </w:r>
    </w:p>
    <w:p w14:paraId="4D94915B" w14:textId="77777777" w:rsidR="00736FF0" w:rsidRDefault="00736FF0" w:rsidP="00736FF0">
      <w:r>
        <w:t>- failure handling</w:t>
      </w:r>
    </w:p>
    <w:p w14:paraId="57993283" w14:textId="77777777" w:rsidR="00736FF0" w:rsidRDefault="00736FF0" w:rsidP="00736FF0"/>
    <w:p w14:paraId="2B33BF5B" w14:textId="77777777" w:rsidR="00736FF0" w:rsidRDefault="00736FF0" w:rsidP="00736FF0">
      <w:r>
        <w:t>Istio moves much of that complexity into the infrastructure layer, so your services can focus on business logic.</w:t>
      </w:r>
    </w:p>
    <w:p w14:paraId="7B40D1E2" w14:textId="77777777" w:rsidR="00736FF0" w:rsidRDefault="00736FF0" w:rsidP="00736FF0"/>
    <w:p w14:paraId="00C0C46A" w14:textId="77777777" w:rsidR="00736FF0" w:rsidRDefault="00736FF0" w:rsidP="00736FF0">
      <w:r>
        <w:t>## Core architecture</w:t>
      </w:r>
    </w:p>
    <w:p w14:paraId="7E3BCCFA" w14:textId="77777777" w:rsidR="00736FF0" w:rsidRDefault="00736FF0" w:rsidP="00736FF0"/>
    <w:p w14:paraId="5733950C" w14:textId="77777777" w:rsidR="00736FF0" w:rsidRDefault="00736FF0" w:rsidP="00736FF0">
      <w:r>
        <w:t>Istio has two main parts:</w:t>
      </w:r>
    </w:p>
    <w:p w14:paraId="70E9C6E5" w14:textId="77777777" w:rsidR="00736FF0" w:rsidRDefault="00736FF0" w:rsidP="00736FF0"/>
    <w:p w14:paraId="538041B7" w14:textId="77777777" w:rsidR="00736FF0" w:rsidRDefault="00736FF0" w:rsidP="00736FF0">
      <w:r>
        <w:t>- **Data plane**</w:t>
      </w:r>
    </w:p>
    <w:p w14:paraId="7A65F380" w14:textId="77777777" w:rsidR="00736FF0" w:rsidRDefault="00736FF0" w:rsidP="00736FF0">
      <w:r>
        <w:t xml:space="preserve">  - the proxies that handle actual traffic</w:t>
      </w:r>
    </w:p>
    <w:p w14:paraId="343B7687" w14:textId="77777777" w:rsidR="00736FF0" w:rsidRDefault="00736FF0" w:rsidP="00736FF0">
      <w:r>
        <w:t xml:space="preserve">  - usually Envoy sidecars alongside your services</w:t>
      </w:r>
    </w:p>
    <w:p w14:paraId="683EEACA" w14:textId="77777777" w:rsidR="00736FF0" w:rsidRDefault="00736FF0" w:rsidP="00736FF0"/>
    <w:p w14:paraId="50C227BD" w14:textId="77777777" w:rsidR="00736FF0" w:rsidRDefault="00736FF0" w:rsidP="00736FF0">
      <w:r>
        <w:t>- **Control plane**</w:t>
      </w:r>
    </w:p>
    <w:p w14:paraId="437B6E21" w14:textId="77777777" w:rsidR="00736FF0" w:rsidRDefault="00736FF0" w:rsidP="00736FF0">
      <w:r>
        <w:t xml:space="preserve">  - manages configuration and policy</w:t>
      </w:r>
    </w:p>
    <w:p w14:paraId="713CB41D" w14:textId="77777777" w:rsidR="00736FF0" w:rsidRDefault="00736FF0" w:rsidP="00736FF0">
      <w:r>
        <w:t xml:space="preserve">  - pushes routing rules, security settings, and telemetry configuration to the proxies</w:t>
      </w:r>
    </w:p>
    <w:p w14:paraId="40D6AB5B" w14:textId="77777777" w:rsidR="00736FF0" w:rsidRDefault="00736FF0" w:rsidP="00736FF0"/>
    <w:p w14:paraId="06788E6A" w14:textId="77777777" w:rsidR="00736FF0" w:rsidRDefault="00736FF0" w:rsidP="00736FF0">
      <w:r>
        <w:t>## How it works</w:t>
      </w:r>
    </w:p>
    <w:p w14:paraId="59FC2F81" w14:textId="77777777" w:rsidR="00736FF0" w:rsidRDefault="00736FF0" w:rsidP="00736FF0"/>
    <w:p w14:paraId="3AB74E24" w14:textId="77777777" w:rsidR="00736FF0" w:rsidRDefault="00736FF0" w:rsidP="00736FF0">
      <w:r>
        <w:t>When a service sends traffic, the request goes through the sidecar proxy. The proxy can then apply:</w:t>
      </w:r>
    </w:p>
    <w:p w14:paraId="253D9299" w14:textId="77777777" w:rsidR="00736FF0" w:rsidRDefault="00736FF0" w:rsidP="00736FF0">
      <w:r>
        <w:t>- routing rules</w:t>
      </w:r>
    </w:p>
    <w:p w14:paraId="462DB10D" w14:textId="77777777" w:rsidR="00736FF0" w:rsidRDefault="00736FF0" w:rsidP="00736FF0">
      <w:r>
        <w:t>- authentication</w:t>
      </w:r>
    </w:p>
    <w:p w14:paraId="61EE25C6" w14:textId="77777777" w:rsidR="00736FF0" w:rsidRDefault="00736FF0" w:rsidP="00736FF0">
      <w:r>
        <w:t>- encryption</w:t>
      </w:r>
    </w:p>
    <w:p w14:paraId="082C05E8" w14:textId="77777777" w:rsidR="00736FF0" w:rsidRDefault="00736FF0" w:rsidP="00736FF0">
      <w:r>
        <w:t>- retries</w:t>
      </w:r>
    </w:p>
    <w:p w14:paraId="1BEB5B1E" w14:textId="77777777" w:rsidR="00736FF0" w:rsidRDefault="00736FF0" w:rsidP="00736FF0">
      <w:r>
        <w:lastRenderedPageBreak/>
        <w:t>- metrics collection</w:t>
      </w:r>
    </w:p>
    <w:p w14:paraId="2F134C77" w14:textId="77777777" w:rsidR="00736FF0" w:rsidRDefault="00736FF0" w:rsidP="00736FF0"/>
    <w:p w14:paraId="12693E69" w14:textId="77777777" w:rsidR="00736FF0" w:rsidRDefault="00736FF0" w:rsidP="00736FF0">
      <w:r>
        <w:t>This gives you consistent behavior across services.</w:t>
      </w:r>
    </w:p>
    <w:p w14:paraId="6A8BF911" w14:textId="77777777" w:rsidR="00736FF0" w:rsidRDefault="00736FF0" w:rsidP="00736FF0"/>
    <w:p w14:paraId="16DEE07D" w14:textId="77777777" w:rsidR="00736FF0" w:rsidRDefault="00736FF0" w:rsidP="00736FF0">
      <w:r>
        <w:t>## Main features</w:t>
      </w:r>
    </w:p>
    <w:p w14:paraId="7F56D0AE" w14:textId="77777777" w:rsidR="00736FF0" w:rsidRDefault="00736FF0" w:rsidP="00736FF0"/>
    <w:p w14:paraId="4090A908" w14:textId="77777777" w:rsidR="00736FF0" w:rsidRDefault="00736FF0" w:rsidP="00736FF0">
      <w:r>
        <w:t>### 1. Traffic management</w:t>
      </w:r>
    </w:p>
    <w:p w14:paraId="08B181A2" w14:textId="77777777" w:rsidR="00736FF0" w:rsidRDefault="00736FF0" w:rsidP="00736FF0">
      <w:r>
        <w:t>Istio lets you control how requests flow between services.</w:t>
      </w:r>
    </w:p>
    <w:p w14:paraId="1CC6E2A5" w14:textId="77777777" w:rsidR="00736FF0" w:rsidRDefault="00736FF0" w:rsidP="00736FF0"/>
    <w:p w14:paraId="14F18FAA" w14:textId="77777777" w:rsidR="00736FF0" w:rsidRDefault="00736FF0" w:rsidP="00736FF0">
      <w:r>
        <w:t>You can do things like:</w:t>
      </w:r>
    </w:p>
    <w:p w14:paraId="12211752" w14:textId="77777777" w:rsidR="00736FF0" w:rsidRDefault="00736FF0" w:rsidP="00736FF0">
      <w:r>
        <w:t>- route traffic to different service versions</w:t>
      </w:r>
    </w:p>
    <w:p w14:paraId="1A885EDC" w14:textId="77777777" w:rsidR="00736FF0" w:rsidRDefault="00736FF0" w:rsidP="00736FF0">
      <w:r>
        <w:t>- split traffic for canary deployments</w:t>
      </w:r>
    </w:p>
    <w:p w14:paraId="7CABEEFE" w14:textId="77777777" w:rsidR="00736FF0" w:rsidRDefault="00736FF0" w:rsidP="00736FF0">
      <w:r>
        <w:t>- do blue-green releases</w:t>
      </w:r>
    </w:p>
    <w:p w14:paraId="6AFC74A4" w14:textId="77777777" w:rsidR="00736FF0" w:rsidRDefault="00736FF0" w:rsidP="00736FF0">
      <w:r>
        <w:t>- set retries and timeouts</w:t>
      </w:r>
    </w:p>
    <w:p w14:paraId="7213A6D8" w14:textId="77777777" w:rsidR="00736FF0" w:rsidRDefault="00736FF0" w:rsidP="00736FF0"/>
    <w:p w14:paraId="76F4A2A1" w14:textId="77777777" w:rsidR="00736FF0" w:rsidRDefault="00736FF0" w:rsidP="00736FF0">
      <w:r>
        <w:t>Example:</w:t>
      </w:r>
    </w:p>
    <w:p w14:paraId="220FE590" w14:textId="77777777" w:rsidR="00736FF0" w:rsidRDefault="00736FF0" w:rsidP="00736FF0">
      <w:r>
        <w:t>- 90 percent of traffic goes to v1</w:t>
      </w:r>
    </w:p>
    <w:p w14:paraId="56E68E84" w14:textId="77777777" w:rsidR="00736FF0" w:rsidRDefault="00736FF0" w:rsidP="00736FF0">
      <w:r>
        <w:t>- 10 percent goes to v2</w:t>
      </w:r>
    </w:p>
    <w:p w14:paraId="65F6498C" w14:textId="77777777" w:rsidR="00736FF0" w:rsidRDefault="00736FF0" w:rsidP="00736FF0"/>
    <w:p w14:paraId="347079C5" w14:textId="77777777" w:rsidR="00736FF0" w:rsidRDefault="00736FF0" w:rsidP="00736FF0">
      <w:r>
        <w:t>### 2. Security</w:t>
      </w:r>
    </w:p>
    <w:p w14:paraId="59FC4259" w14:textId="77777777" w:rsidR="00736FF0" w:rsidRDefault="00736FF0" w:rsidP="00736FF0">
      <w:r>
        <w:t>Istio supports **mTLS** between services, which means service-to-service communication is encrypted and authenticated.</w:t>
      </w:r>
    </w:p>
    <w:p w14:paraId="3D8A2A9F" w14:textId="77777777" w:rsidR="00736FF0" w:rsidRDefault="00736FF0" w:rsidP="00736FF0"/>
    <w:p w14:paraId="7891EAE1" w14:textId="77777777" w:rsidR="00736FF0" w:rsidRDefault="00736FF0" w:rsidP="00736FF0">
      <w:r>
        <w:t>It also supports:</w:t>
      </w:r>
    </w:p>
    <w:p w14:paraId="10ECA0C5" w14:textId="77777777" w:rsidR="00736FF0" w:rsidRDefault="00736FF0" w:rsidP="00736FF0">
      <w:r>
        <w:lastRenderedPageBreak/>
        <w:t>- authorization policies</w:t>
      </w:r>
    </w:p>
    <w:p w14:paraId="60E04FC0" w14:textId="77777777" w:rsidR="00736FF0" w:rsidRDefault="00736FF0" w:rsidP="00736FF0">
      <w:r>
        <w:t>- identity-based access control</w:t>
      </w:r>
    </w:p>
    <w:p w14:paraId="18605CB5" w14:textId="77777777" w:rsidR="00736FF0" w:rsidRDefault="00736FF0" w:rsidP="00736FF0">
      <w:r>
        <w:t>- certificate management</w:t>
      </w:r>
    </w:p>
    <w:p w14:paraId="43D14B12" w14:textId="77777777" w:rsidR="00736FF0" w:rsidRDefault="00736FF0" w:rsidP="00736FF0"/>
    <w:p w14:paraId="4F39B7AC" w14:textId="77777777" w:rsidR="00736FF0" w:rsidRDefault="00736FF0" w:rsidP="00736FF0">
      <w:r>
        <w:t>### 3. Observability</w:t>
      </w:r>
    </w:p>
    <w:p w14:paraId="74481BEC" w14:textId="77777777" w:rsidR="00736FF0" w:rsidRDefault="00736FF0" w:rsidP="00736FF0">
      <w:r>
        <w:t>Istio helps you see what is happening in the mesh.</w:t>
      </w:r>
    </w:p>
    <w:p w14:paraId="0D640FCB" w14:textId="77777777" w:rsidR="00736FF0" w:rsidRDefault="00736FF0" w:rsidP="00736FF0"/>
    <w:p w14:paraId="52BE9751" w14:textId="77777777" w:rsidR="00736FF0" w:rsidRDefault="00736FF0" w:rsidP="00736FF0">
      <w:r>
        <w:t>You can get:</w:t>
      </w:r>
    </w:p>
    <w:p w14:paraId="74BFDD95" w14:textId="77777777" w:rsidR="00736FF0" w:rsidRDefault="00736FF0" w:rsidP="00736FF0">
      <w:r>
        <w:t>- metrics</w:t>
      </w:r>
    </w:p>
    <w:p w14:paraId="7FA49130" w14:textId="77777777" w:rsidR="00736FF0" w:rsidRDefault="00736FF0" w:rsidP="00736FF0">
      <w:r>
        <w:t>- logs</w:t>
      </w:r>
    </w:p>
    <w:p w14:paraId="6762EC93" w14:textId="77777777" w:rsidR="00736FF0" w:rsidRDefault="00736FF0" w:rsidP="00736FF0">
      <w:r>
        <w:t>- distributed traces</w:t>
      </w:r>
    </w:p>
    <w:p w14:paraId="591AB345" w14:textId="77777777" w:rsidR="00736FF0" w:rsidRDefault="00736FF0" w:rsidP="00736FF0">
      <w:r>
        <w:t>- service dependency graphs</w:t>
      </w:r>
    </w:p>
    <w:p w14:paraId="705C3F2C" w14:textId="77777777" w:rsidR="00736FF0" w:rsidRDefault="00736FF0" w:rsidP="00736FF0"/>
    <w:p w14:paraId="1DF06469" w14:textId="77777777" w:rsidR="00736FF0" w:rsidRDefault="00736FF0" w:rsidP="00736FF0">
      <w:r>
        <w:t>This is very useful for debugging latency or failures across microservices.</w:t>
      </w:r>
    </w:p>
    <w:p w14:paraId="2A48D980" w14:textId="77777777" w:rsidR="00736FF0" w:rsidRDefault="00736FF0" w:rsidP="00736FF0"/>
    <w:p w14:paraId="47CCD6AC" w14:textId="77777777" w:rsidR="00736FF0" w:rsidRDefault="00736FF0" w:rsidP="00736FF0">
      <w:r>
        <w:t>### 4. Reliability</w:t>
      </w:r>
    </w:p>
    <w:p w14:paraId="18544FCA" w14:textId="77777777" w:rsidR="00736FF0" w:rsidRDefault="00736FF0" w:rsidP="00736FF0">
      <w:r>
        <w:t>Istio can improve resilience with:</w:t>
      </w:r>
    </w:p>
    <w:p w14:paraId="7585C0E9" w14:textId="77777777" w:rsidR="00736FF0" w:rsidRDefault="00736FF0" w:rsidP="00736FF0">
      <w:r>
        <w:t>- retries</w:t>
      </w:r>
    </w:p>
    <w:p w14:paraId="2746A441" w14:textId="77777777" w:rsidR="00736FF0" w:rsidRDefault="00736FF0" w:rsidP="00736FF0">
      <w:r>
        <w:t>- timeouts</w:t>
      </w:r>
    </w:p>
    <w:p w14:paraId="5C1823F5" w14:textId="77777777" w:rsidR="00736FF0" w:rsidRDefault="00736FF0" w:rsidP="00736FF0">
      <w:r>
        <w:t>- circuit breaking</w:t>
      </w:r>
    </w:p>
    <w:p w14:paraId="25285FBF" w14:textId="77777777" w:rsidR="00736FF0" w:rsidRDefault="00736FF0" w:rsidP="00736FF0">
      <w:r>
        <w:t>- failover policies</w:t>
      </w:r>
    </w:p>
    <w:p w14:paraId="18EDF1E3" w14:textId="77777777" w:rsidR="00736FF0" w:rsidRDefault="00736FF0" w:rsidP="00736FF0"/>
    <w:p w14:paraId="7B656096" w14:textId="77777777" w:rsidR="00736FF0" w:rsidRDefault="00736FF0" w:rsidP="00736FF0">
      <w:r>
        <w:t>## Key Istio concepts</w:t>
      </w:r>
    </w:p>
    <w:p w14:paraId="7B375380" w14:textId="77777777" w:rsidR="00736FF0" w:rsidRDefault="00736FF0" w:rsidP="00736FF0"/>
    <w:p w14:paraId="148B3CD4" w14:textId="77777777" w:rsidR="00736FF0" w:rsidRDefault="00736FF0" w:rsidP="00736FF0">
      <w:r>
        <w:t>### Sidecar</w:t>
      </w:r>
    </w:p>
    <w:p w14:paraId="3CA95713" w14:textId="77777777" w:rsidR="00736FF0" w:rsidRDefault="00736FF0" w:rsidP="00736FF0">
      <w:r>
        <w:t>A small proxy running next to each service instance. It handles communication for the app.</w:t>
      </w:r>
    </w:p>
    <w:p w14:paraId="477E475F" w14:textId="77777777" w:rsidR="00736FF0" w:rsidRDefault="00736FF0" w:rsidP="00736FF0"/>
    <w:p w14:paraId="5284EEB0" w14:textId="77777777" w:rsidR="00736FF0" w:rsidRDefault="00736FF0" w:rsidP="00736FF0">
      <w:r>
        <w:t>### Virtual Service</w:t>
      </w:r>
    </w:p>
    <w:p w14:paraId="50C5B459" w14:textId="77777777" w:rsidR="00736FF0" w:rsidRDefault="00736FF0" w:rsidP="00736FF0">
      <w:r>
        <w:t>Defines how traffic should be routed.</w:t>
      </w:r>
    </w:p>
    <w:p w14:paraId="4BA48F13" w14:textId="77777777" w:rsidR="00736FF0" w:rsidRDefault="00736FF0" w:rsidP="00736FF0"/>
    <w:p w14:paraId="0311B674" w14:textId="77777777" w:rsidR="00736FF0" w:rsidRDefault="00736FF0" w:rsidP="00736FF0">
      <w:r>
        <w:t>Example use cases:</w:t>
      </w:r>
    </w:p>
    <w:p w14:paraId="59913EDB" w14:textId="77777777" w:rsidR="00736FF0" w:rsidRDefault="00736FF0" w:rsidP="00736FF0">
      <w:r>
        <w:t>- route requests based on headers</w:t>
      </w:r>
    </w:p>
    <w:p w14:paraId="342532AD" w14:textId="77777777" w:rsidR="00736FF0" w:rsidRDefault="00736FF0" w:rsidP="00736FF0">
      <w:r>
        <w:t>- split traffic across versions</w:t>
      </w:r>
    </w:p>
    <w:p w14:paraId="1215DC89" w14:textId="77777777" w:rsidR="00736FF0" w:rsidRDefault="00736FF0" w:rsidP="00736FF0">
      <w:r>
        <w:t>- implement canary release</w:t>
      </w:r>
    </w:p>
    <w:p w14:paraId="6BBA2465" w14:textId="77777777" w:rsidR="00736FF0" w:rsidRDefault="00736FF0" w:rsidP="00736FF0"/>
    <w:p w14:paraId="5F133279" w14:textId="77777777" w:rsidR="00736FF0" w:rsidRDefault="00736FF0" w:rsidP="00736FF0">
      <w:r>
        <w:t>### Destination Rule</w:t>
      </w:r>
    </w:p>
    <w:p w14:paraId="7E84287D" w14:textId="77777777" w:rsidR="00736FF0" w:rsidRDefault="00736FF0" w:rsidP="00736FF0">
      <w:r>
        <w:t>Defines policies for traffic once it reaches a destination.</w:t>
      </w:r>
    </w:p>
    <w:p w14:paraId="2F125020" w14:textId="77777777" w:rsidR="00736FF0" w:rsidRDefault="00736FF0" w:rsidP="00736FF0"/>
    <w:p w14:paraId="6C98BA42" w14:textId="77777777" w:rsidR="00736FF0" w:rsidRDefault="00736FF0" w:rsidP="00736FF0">
      <w:r>
        <w:t>Example:</w:t>
      </w:r>
    </w:p>
    <w:p w14:paraId="3A2E5FA0" w14:textId="77777777" w:rsidR="00736FF0" w:rsidRDefault="00736FF0" w:rsidP="00736FF0">
      <w:r>
        <w:t>- load balancing policy</w:t>
      </w:r>
    </w:p>
    <w:p w14:paraId="20175B76" w14:textId="77777777" w:rsidR="00736FF0" w:rsidRDefault="00736FF0" w:rsidP="00736FF0">
      <w:r>
        <w:t>- connection pool settings</w:t>
      </w:r>
    </w:p>
    <w:p w14:paraId="3B1C8BA5" w14:textId="77777777" w:rsidR="00736FF0" w:rsidRDefault="00736FF0" w:rsidP="00736FF0">
      <w:r>
        <w:t>- subsets for different versions</w:t>
      </w:r>
    </w:p>
    <w:p w14:paraId="5126013F" w14:textId="77777777" w:rsidR="00736FF0" w:rsidRDefault="00736FF0" w:rsidP="00736FF0"/>
    <w:p w14:paraId="3A0AB297" w14:textId="77777777" w:rsidR="00736FF0" w:rsidRDefault="00736FF0" w:rsidP="00736FF0">
      <w:r>
        <w:t>### Gateway</w:t>
      </w:r>
    </w:p>
    <w:p w14:paraId="4772297D" w14:textId="77777777" w:rsidR="00736FF0" w:rsidRDefault="00736FF0" w:rsidP="00736FF0">
      <w:r>
        <w:t>Exposes services to traffic entering or leaving the mesh.</w:t>
      </w:r>
    </w:p>
    <w:p w14:paraId="01AE8A10" w14:textId="77777777" w:rsidR="00736FF0" w:rsidRDefault="00736FF0" w:rsidP="00736FF0"/>
    <w:p w14:paraId="1FF33FA3" w14:textId="77777777" w:rsidR="00736FF0" w:rsidRDefault="00736FF0" w:rsidP="00736FF0">
      <w:r>
        <w:lastRenderedPageBreak/>
        <w:t>Used for:</w:t>
      </w:r>
    </w:p>
    <w:p w14:paraId="51DD100E" w14:textId="77777777" w:rsidR="00736FF0" w:rsidRDefault="00736FF0" w:rsidP="00736FF0">
      <w:r>
        <w:t>- ingress traffic</w:t>
      </w:r>
    </w:p>
    <w:p w14:paraId="28BDD0A3" w14:textId="77777777" w:rsidR="00736FF0" w:rsidRDefault="00736FF0" w:rsidP="00736FF0">
      <w:r>
        <w:t>- egress traffic</w:t>
      </w:r>
    </w:p>
    <w:p w14:paraId="14F9D81B" w14:textId="77777777" w:rsidR="00736FF0" w:rsidRDefault="00736FF0" w:rsidP="00736FF0"/>
    <w:p w14:paraId="4FE443F2" w14:textId="77777777" w:rsidR="00736FF0" w:rsidRDefault="00736FF0" w:rsidP="00736FF0">
      <w:r>
        <w:t>### Pilot, Citadel, Mixer</w:t>
      </w:r>
    </w:p>
    <w:p w14:paraId="030F8757" w14:textId="77777777" w:rsidR="00736FF0" w:rsidRDefault="00736FF0" w:rsidP="00736FF0">
      <w:r>
        <w:t>Older Istio explanations mention these components. In modern Istio, the architecture has evolved, but the important idea remains the same: the control plane configures the proxies, and the data plane handles traffic.</w:t>
      </w:r>
    </w:p>
    <w:p w14:paraId="05C7C1B7" w14:textId="77777777" w:rsidR="00736FF0" w:rsidRDefault="00736FF0" w:rsidP="00736FF0"/>
    <w:p w14:paraId="5B5F4A4B" w14:textId="77777777" w:rsidR="00736FF0" w:rsidRDefault="00736FF0" w:rsidP="00736FF0">
      <w:r>
        <w:t>## Simple example</w:t>
      </w:r>
    </w:p>
    <w:p w14:paraId="71B214A6" w14:textId="77777777" w:rsidR="00736FF0" w:rsidRDefault="00736FF0" w:rsidP="00736FF0"/>
    <w:p w14:paraId="57CF070F" w14:textId="77777777" w:rsidR="00736FF0" w:rsidRDefault="00736FF0" w:rsidP="00736FF0">
      <w:r>
        <w:t>Suppose you have:</w:t>
      </w:r>
    </w:p>
    <w:p w14:paraId="3C4EB3E0" w14:textId="77777777" w:rsidR="00736FF0" w:rsidRDefault="00736FF0" w:rsidP="00736FF0">
      <w:r>
        <w:t>- `frontend`</w:t>
      </w:r>
    </w:p>
    <w:p w14:paraId="325761A8" w14:textId="77777777" w:rsidR="00736FF0" w:rsidRDefault="00736FF0" w:rsidP="00736FF0">
      <w:r>
        <w:t>- `orders`</w:t>
      </w:r>
    </w:p>
    <w:p w14:paraId="5D4A363B" w14:textId="77777777" w:rsidR="00736FF0" w:rsidRDefault="00736FF0" w:rsidP="00736FF0">
      <w:r>
        <w:t>- `payments`</w:t>
      </w:r>
    </w:p>
    <w:p w14:paraId="030F6B3A" w14:textId="77777777" w:rsidR="00736FF0" w:rsidRDefault="00736FF0" w:rsidP="00736FF0"/>
    <w:p w14:paraId="019131DE" w14:textId="77777777" w:rsidR="00736FF0" w:rsidRDefault="00736FF0" w:rsidP="00736FF0">
      <w:r>
        <w:t>Without Istio:</w:t>
      </w:r>
    </w:p>
    <w:p w14:paraId="3A32C20E" w14:textId="77777777" w:rsidR="00736FF0" w:rsidRDefault="00736FF0" w:rsidP="00736FF0">
      <w:r>
        <w:t>- each service must implement retries, TLS, and telemetry separately</w:t>
      </w:r>
    </w:p>
    <w:p w14:paraId="484B6A99" w14:textId="77777777" w:rsidR="00736FF0" w:rsidRDefault="00736FF0" w:rsidP="00736FF0"/>
    <w:p w14:paraId="10453C50" w14:textId="77777777" w:rsidR="00736FF0" w:rsidRDefault="00736FF0" w:rsidP="00736FF0">
      <w:r>
        <w:t>With Istio:</w:t>
      </w:r>
    </w:p>
    <w:p w14:paraId="4B277C8A" w14:textId="77777777" w:rsidR="00736FF0" w:rsidRDefault="00736FF0" w:rsidP="00736FF0">
      <w:r>
        <w:t>- traffic between services flows through Envoy proxies</w:t>
      </w:r>
    </w:p>
    <w:p w14:paraId="44E18BCE" w14:textId="77777777" w:rsidR="00736FF0" w:rsidRDefault="00736FF0" w:rsidP="00736FF0">
      <w:r>
        <w:t>- Istio enforces mTLS</w:t>
      </w:r>
    </w:p>
    <w:p w14:paraId="1BBD373A" w14:textId="77777777" w:rsidR="00736FF0" w:rsidRDefault="00736FF0" w:rsidP="00736FF0">
      <w:r>
        <w:t>- you can route 5 percent of traffic to a new `orders` version</w:t>
      </w:r>
    </w:p>
    <w:p w14:paraId="44FC7A4C" w14:textId="77777777" w:rsidR="00736FF0" w:rsidRDefault="00736FF0" w:rsidP="00736FF0">
      <w:r>
        <w:lastRenderedPageBreak/>
        <w:t>- traces show where latency is happening</w:t>
      </w:r>
    </w:p>
    <w:p w14:paraId="24EC815D" w14:textId="77777777" w:rsidR="00736FF0" w:rsidRDefault="00736FF0" w:rsidP="00736FF0"/>
    <w:p w14:paraId="202B98C4" w14:textId="77777777" w:rsidR="00736FF0" w:rsidRDefault="00736FF0" w:rsidP="00736FF0">
      <w:r>
        <w:t>## Benefits</w:t>
      </w:r>
    </w:p>
    <w:p w14:paraId="439051B9" w14:textId="77777777" w:rsidR="00736FF0" w:rsidRDefault="00736FF0" w:rsidP="00736FF0">
      <w:r>
        <w:t>- centralized traffic control</w:t>
      </w:r>
    </w:p>
    <w:p w14:paraId="129BFABB" w14:textId="77777777" w:rsidR="00736FF0" w:rsidRDefault="00736FF0" w:rsidP="00736FF0">
      <w:r>
        <w:t>- stronger security</w:t>
      </w:r>
    </w:p>
    <w:p w14:paraId="04EE8738" w14:textId="77777777" w:rsidR="00736FF0" w:rsidRDefault="00736FF0" w:rsidP="00736FF0">
      <w:r>
        <w:t>- better observability</w:t>
      </w:r>
    </w:p>
    <w:p w14:paraId="4DC6140F" w14:textId="77777777" w:rsidR="00736FF0" w:rsidRDefault="00736FF0" w:rsidP="00736FF0">
      <w:r>
        <w:t>- easier canary and blue-green deployments</w:t>
      </w:r>
    </w:p>
    <w:p w14:paraId="42FC5D70" w14:textId="77777777" w:rsidR="00736FF0" w:rsidRDefault="00736FF0" w:rsidP="00736FF0">
      <w:r>
        <w:t>- less application-level networking code</w:t>
      </w:r>
    </w:p>
    <w:p w14:paraId="6699714B" w14:textId="77777777" w:rsidR="00736FF0" w:rsidRDefault="00736FF0" w:rsidP="00736FF0"/>
    <w:p w14:paraId="279C41C2" w14:textId="77777777" w:rsidR="00736FF0" w:rsidRDefault="00736FF0" w:rsidP="00736FF0">
      <w:r>
        <w:t>## Trade-offs</w:t>
      </w:r>
    </w:p>
    <w:p w14:paraId="30937E74" w14:textId="77777777" w:rsidR="00736FF0" w:rsidRDefault="00736FF0" w:rsidP="00736FF0">
      <w:r>
        <w:t>Istio is powerful, but it adds complexity:</w:t>
      </w:r>
    </w:p>
    <w:p w14:paraId="2566ECDA" w14:textId="77777777" w:rsidR="00736FF0" w:rsidRDefault="00736FF0" w:rsidP="00736FF0"/>
    <w:p w14:paraId="78993052" w14:textId="77777777" w:rsidR="00736FF0" w:rsidRDefault="00736FF0" w:rsidP="00736FF0">
      <w:r>
        <w:t>- more moving parts</w:t>
      </w:r>
    </w:p>
    <w:p w14:paraId="27DFC4C8" w14:textId="77777777" w:rsidR="00736FF0" w:rsidRDefault="00736FF0" w:rsidP="00736FF0">
      <w:r>
        <w:t>- steeper learning curve</w:t>
      </w:r>
    </w:p>
    <w:p w14:paraId="4E8D0466" w14:textId="77777777" w:rsidR="00736FF0" w:rsidRDefault="00736FF0" w:rsidP="00736FF0">
      <w:r>
        <w:t>- operational overhead</w:t>
      </w:r>
    </w:p>
    <w:p w14:paraId="12EE8B6F" w14:textId="77777777" w:rsidR="00736FF0" w:rsidRDefault="00736FF0" w:rsidP="00736FF0">
      <w:r>
        <w:t>- possible latency overhead from proxies</w:t>
      </w:r>
    </w:p>
    <w:p w14:paraId="6467D4A6" w14:textId="77777777" w:rsidR="00736FF0" w:rsidRDefault="00736FF0" w:rsidP="00736FF0">
      <w:r>
        <w:t>- can be overkill for small systems</w:t>
      </w:r>
    </w:p>
    <w:p w14:paraId="7E55CE66" w14:textId="77777777" w:rsidR="00736FF0" w:rsidRDefault="00736FF0" w:rsidP="00736FF0"/>
    <w:p w14:paraId="3CDC270D" w14:textId="77777777" w:rsidR="00736FF0" w:rsidRDefault="00736FF0" w:rsidP="00736FF0">
      <w:r>
        <w:t>## When to use Istio</w:t>
      </w:r>
    </w:p>
    <w:p w14:paraId="64D2EB46" w14:textId="77777777" w:rsidR="00736FF0" w:rsidRDefault="00736FF0" w:rsidP="00736FF0">
      <w:r>
        <w:t>Use it when you have:</w:t>
      </w:r>
    </w:p>
    <w:p w14:paraId="0A98B633" w14:textId="77777777" w:rsidR="00736FF0" w:rsidRDefault="00736FF0" w:rsidP="00736FF0">
      <w:r>
        <w:t>- many microservices</w:t>
      </w:r>
    </w:p>
    <w:p w14:paraId="1F9266DF" w14:textId="77777777" w:rsidR="00736FF0" w:rsidRDefault="00736FF0" w:rsidP="00736FF0">
      <w:r>
        <w:t>- strict security needs</w:t>
      </w:r>
    </w:p>
    <w:p w14:paraId="4E813029" w14:textId="77777777" w:rsidR="00736FF0" w:rsidRDefault="00736FF0" w:rsidP="00736FF0">
      <w:r>
        <w:t>- need for traffic control and observability</w:t>
      </w:r>
    </w:p>
    <w:p w14:paraId="4D2162BF" w14:textId="77777777" w:rsidR="00736FF0" w:rsidRDefault="00736FF0" w:rsidP="00736FF0">
      <w:r>
        <w:t>- a Kubernetes-based platform</w:t>
      </w:r>
    </w:p>
    <w:p w14:paraId="14D608AA" w14:textId="77777777" w:rsidR="00736FF0" w:rsidRDefault="00736FF0" w:rsidP="00736FF0">
      <w:r>
        <w:lastRenderedPageBreak/>
        <w:t>- multiple teams operating independently</w:t>
      </w:r>
    </w:p>
    <w:p w14:paraId="72171BF9" w14:textId="77777777" w:rsidR="00736FF0" w:rsidRDefault="00736FF0" w:rsidP="00736FF0"/>
    <w:p w14:paraId="7B9924D3" w14:textId="77777777" w:rsidR="00736FF0" w:rsidRDefault="00736FF0" w:rsidP="00736FF0">
      <w:r>
        <w:t>You may not need it for:</w:t>
      </w:r>
    </w:p>
    <w:p w14:paraId="3D26BF25" w14:textId="77777777" w:rsidR="00736FF0" w:rsidRDefault="00736FF0" w:rsidP="00736FF0">
      <w:r>
        <w:t>- small systems</w:t>
      </w:r>
    </w:p>
    <w:p w14:paraId="127FB819" w14:textId="77777777" w:rsidR="00736FF0" w:rsidRDefault="00736FF0" w:rsidP="00736FF0">
      <w:r>
        <w:t>- simple services</w:t>
      </w:r>
    </w:p>
    <w:p w14:paraId="48C65FC3" w14:textId="77777777" w:rsidR="00736FF0" w:rsidRDefault="00736FF0" w:rsidP="00736FF0">
      <w:r>
        <w:t>- early-stage products</w:t>
      </w:r>
    </w:p>
    <w:p w14:paraId="7D549D05" w14:textId="77777777" w:rsidR="00736FF0" w:rsidRDefault="00736FF0" w:rsidP="00736FF0">
      <w:r>
        <w:t>- teams that do not need advanced traffic policies yet</w:t>
      </w:r>
    </w:p>
    <w:p w14:paraId="3218B936" w14:textId="77777777" w:rsidR="00736FF0" w:rsidRDefault="00736FF0" w:rsidP="00736FF0"/>
    <w:p w14:paraId="798611C6" w14:textId="77777777" w:rsidR="00736FF0" w:rsidRDefault="00736FF0" w:rsidP="00736FF0">
      <w:r>
        <w:t>## Istio vs service mesh</w:t>
      </w:r>
    </w:p>
    <w:p w14:paraId="2764CBDF" w14:textId="77777777" w:rsidR="00736FF0" w:rsidRDefault="00736FF0" w:rsidP="00736FF0">
      <w:r>
        <w:t>Istio is one implementation of a service mesh. The service mesh is the architectural concept. Istio is the product/platform that implements it.</w:t>
      </w:r>
    </w:p>
    <w:p w14:paraId="60EDF610" w14:textId="77777777" w:rsidR="00736FF0" w:rsidRDefault="00736FF0" w:rsidP="00736FF0"/>
    <w:p w14:paraId="2405ABAA" w14:textId="77777777" w:rsidR="00736FF0" w:rsidRDefault="00736FF0" w:rsidP="00736FF0">
      <w:r>
        <w:t>## Quick interview answer</w:t>
      </w:r>
    </w:p>
    <w:p w14:paraId="08976929" w14:textId="77777777" w:rsidR="00736FF0" w:rsidRDefault="00736FF0" w:rsidP="00736FF0">
      <w:r>
        <w:t>&gt; Istio is a service mesh for Kubernetes that manages service-to-service communication. It provides traffic routing, mTLS security, observability, retries, and traffic splitting through sidecar proxies and a central control plane.</w:t>
      </w:r>
    </w:p>
    <w:p w14:paraId="33A9F98D" w14:textId="77777777" w:rsidR="00736FF0" w:rsidRDefault="00736FF0" w:rsidP="00736FF0"/>
    <w:p w14:paraId="1AD75DC8" w14:textId="77777777" w:rsidR="00736FF0" w:rsidRDefault="00736FF0" w:rsidP="00736FF0">
      <w:r>
        <w:t>If you want, I can also give you:</w:t>
      </w:r>
    </w:p>
    <w:p w14:paraId="5335870A" w14:textId="77777777" w:rsidR="00736FF0" w:rsidRDefault="00736FF0" w:rsidP="00736FF0">
      <w:r>
        <w:t>1. a **Mermaid diagram of Istio architecture**</w:t>
      </w:r>
    </w:p>
    <w:p w14:paraId="478A6C1D" w14:textId="77777777" w:rsidR="00736FF0" w:rsidRDefault="00736FF0" w:rsidP="00736FF0">
      <w:r>
        <w:t>2. **Istio vs Linkerd**</w:t>
      </w:r>
    </w:p>
    <w:p w14:paraId="24627A71" w14:textId="77777777" w:rsidR="00736FF0" w:rsidRDefault="00736FF0" w:rsidP="00736FF0">
      <w:r>
        <w:t>3. **Istio virtual service and destination rule examples**</w:t>
      </w:r>
    </w:p>
    <w:p w14:paraId="51461F37" w14:textId="70FFF5B9" w:rsidR="00B708D3" w:rsidRDefault="00736FF0" w:rsidP="00736FF0">
      <w:r>
        <w:t>4. **a simple canary deployment example using Istio**</w:t>
      </w:r>
    </w:p>
    <w:p w14:paraId="24E0F58B" w14:textId="77777777" w:rsidR="00984100" w:rsidRDefault="00984100" w:rsidP="00BC5976"/>
    <w:p w14:paraId="1B859078" w14:textId="7424D54B" w:rsidR="00536D96" w:rsidRDefault="00536D96" w:rsidP="00FC1FE3">
      <w:pPr>
        <w:pStyle w:val="Heading1"/>
        <w:numPr>
          <w:ilvl w:val="0"/>
          <w:numId w:val="13"/>
        </w:numPr>
        <w:jc w:val="center"/>
      </w:pPr>
      <w:bookmarkStart w:id="15" w:name="_Toc234595923"/>
      <w:r>
        <w:lastRenderedPageBreak/>
        <w:t>DynamoDB</w:t>
      </w:r>
      <w:bookmarkEnd w:id="15"/>
    </w:p>
    <w:p w14:paraId="3046A721" w14:textId="77777777" w:rsidR="00536D96" w:rsidRPr="00536D96" w:rsidRDefault="00536D96" w:rsidP="00536D96"/>
    <w:p w14:paraId="54B250C8" w14:textId="59012216" w:rsidR="007B7787" w:rsidRDefault="007B7787" w:rsidP="007B7787">
      <w:r>
        <w:t>Amazon **DynamoDB** is a fully managed, serverless, NoSQL database from AWS. It is designed for **high scalability, low-latency access, and automatic management**, especially when you need predictable performance at large scale.</w:t>
      </w:r>
    </w:p>
    <w:p w14:paraId="57D1DE4C" w14:textId="77777777" w:rsidR="007B7787" w:rsidRDefault="007B7787" w:rsidP="007B7787"/>
    <w:p w14:paraId="2949FB0D" w14:textId="77777777" w:rsidR="007B7787" w:rsidRDefault="007B7787" w:rsidP="007B7787">
      <w:r>
        <w:t>Unlike relational databases, DynamoDB does not use joins, complex SQL queries, or fixed table schemas in the same way. Instead, it stores data as items in tables and is optimized for fast key-based access.</w:t>
      </w:r>
    </w:p>
    <w:p w14:paraId="1630FBB7" w14:textId="77777777" w:rsidR="007B7787" w:rsidRDefault="007B7787" w:rsidP="007B7787"/>
    <w:p w14:paraId="703554B9" w14:textId="77777777" w:rsidR="007B7787" w:rsidRDefault="007B7787" w:rsidP="007B7787">
      <w:r>
        <w:t>## Core ideas</w:t>
      </w:r>
    </w:p>
    <w:p w14:paraId="490034B8" w14:textId="77777777" w:rsidR="007B7787" w:rsidRDefault="007B7787" w:rsidP="007B7787"/>
    <w:p w14:paraId="27F345E5" w14:textId="77777777" w:rsidR="007B7787" w:rsidRDefault="007B7787" w:rsidP="007B7787">
      <w:r>
        <w:t>A DynamoDB table contains:</w:t>
      </w:r>
    </w:p>
    <w:p w14:paraId="3ACD2DDF" w14:textId="77777777" w:rsidR="007B7787" w:rsidRDefault="007B7787" w:rsidP="007B7787">
      <w:r>
        <w:t>- **Items**, which are like rows</w:t>
      </w:r>
    </w:p>
    <w:p w14:paraId="6C658905" w14:textId="77777777" w:rsidR="007B7787" w:rsidRDefault="007B7787" w:rsidP="007B7787">
      <w:r>
        <w:t>- **Attributes**, which are like columns</w:t>
      </w:r>
    </w:p>
    <w:p w14:paraId="0E4669D3" w14:textId="77777777" w:rsidR="007B7787" w:rsidRDefault="007B7787" w:rsidP="007B7787">
      <w:r>
        <w:t>- **Primary keys**, which uniquely identify an item</w:t>
      </w:r>
    </w:p>
    <w:p w14:paraId="3E56716F" w14:textId="77777777" w:rsidR="007B7787" w:rsidRDefault="007B7787" w:rsidP="007B7787"/>
    <w:p w14:paraId="154A887E" w14:textId="77777777" w:rsidR="007B7787" w:rsidRDefault="007B7787" w:rsidP="007B7787">
      <w:r>
        <w:t>Each item can have different attributes, so the schema is flexible.</w:t>
      </w:r>
    </w:p>
    <w:p w14:paraId="67630317" w14:textId="77777777" w:rsidR="007B7787" w:rsidRDefault="007B7787" w:rsidP="007B7787"/>
    <w:p w14:paraId="5C7A87D5" w14:textId="77777777" w:rsidR="007B7787" w:rsidRDefault="007B7787" w:rsidP="007B7787">
      <w:r>
        <w:t>## Primary key types</w:t>
      </w:r>
    </w:p>
    <w:p w14:paraId="63B9E798" w14:textId="77777777" w:rsidR="007B7787" w:rsidRDefault="007B7787" w:rsidP="007B7787"/>
    <w:p w14:paraId="6DF69DAA" w14:textId="77777777" w:rsidR="007B7787" w:rsidRDefault="007B7787" w:rsidP="007B7787">
      <w:r>
        <w:t>DynamoDB supports two main primary key designs.</w:t>
      </w:r>
    </w:p>
    <w:p w14:paraId="290B6EBB" w14:textId="77777777" w:rsidR="007B7787" w:rsidRDefault="007B7787" w:rsidP="007B7787"/>
    <w:p w14:paraId="36A3CC08" w14:textId="77777777" w:rsidR="007B7787" w:rsidRDefault="007B7787" w:rsidP="007B7787">
      <w:r>
        <w:t>### 1. Partition key only</w:t>
      </w:r>
    </w:p>
    <w:p w14:paraId="44D72F6A" w14:textId="77777777" w:rsidR="007B7787" w:rsidRDefault="007B7787" w:rsidP="007B7787">
      <w:r>
        <w:t>A simple primary key with one attribute.</w:t>
      </w:r>
    </w:p>
    <w:p w14:paraId="0E42CD8D" w14:textId="77777777" w:rsidR="007B7787" w:rsidRDefault="007B7787" w:rsidP="007B7787"/>
    <w:p w14:paraId="33D45E1C" w14:textId="77777777" w:rsidR="007B7787" w:rsidRDefault="007B7787" w:rsidP="007B7787">
      <w:r>
        <w:t>Example:</w:t>
      </w:r>
    </w:p>
    <w:p w14:paraId="752B2160" w14:textId="77777777" w:rsidR="007B7787" w:rsidRDefault="007B7787" w:rsidP="007B7787">
      <w:r>
        <w:t>- `UserId`</w:t>
      </w:r>
    </w:p>
    <w:p w14:paraId="12AC4B7A" w14:textId="77777777" w:rsidR="007B7787" w:rsidRDefault="007B7787" w:rsidP="007B7787"/>
    <w:p w14:paraId="76D83480" w14:textId="77777777" w:rsidR="007B7787" w:rsidRDefault="007B7787" w:rsidP="007B7787">
      <w:r>
        <w:t>This works when one attribute is enough to uniquely identify the item.</w:t>
      </w:r>
    </w:p>
    <w:p w14:paraId="5F6300A5" w14:textId="77777777" w:rsidR="007B7787" w:rsidRDefault="007B7787" w:rsidP="007B7787"/>
    <w:p w14:paraId="741C9461" w14:textId="77777777" w:rsidR="007B7787" w:rsidRDefault="007B7787" w:rsidP="007B7787">
      <w:r>
        <w:t>### 2. Partition key + sort key</w:t>
      </w:r>
    </w:p>
    <w:p w14:paraId="0775304C" w14:textId="77777777" w:rsidR="007B7787" w:rsidRDefault="007B7787" w:rsidP="007B7787">
      <w:r>
        <w:t>A composite key made of:</w:t>
      </w:r>
    </w:p>
    <w:p w14:paraId="35CA8C2E" w14:textId="77777777" w:rsidR="007B7787" w:rsidRDefault="007B7787" w:rsidP="007B7787">
      <w:r>
        <w:t>- **partition key**</w:t>
      </w:r>
    </w:p>
    <w:p w14:paraId="36709FDF" w14:textId="77777777" w:rsidR="007B7787" w:rsidRDefault="007B7787" w:rsidP="007B7787">
      <w:r>
        <w:t>- **sort key**</w:t>
      </w:r>
    </w:p>
    <w:p w14:paraId="19B1FBB7" w14:textId="77777777" w:rsidR="007B7787" w:rsidRDefault="007B7787" w:rsidP="007B7787"/>
    <w:p w14:paraId="5C125CD1" w14:textId="77777777" w:rsidR="007B7787" w:rsidRDefault="007B7787" w:rsidP="007B7787">
      <w:r>
        <w:t>Example:</w:t>
      </w:r>
    </w:p>
    <w:p w14:paraId="477FA6C0" w14:textId="77777777" w:rsidR="007B7787" w:rsidRDefault="007B7787" w:rsidP="007B7787">
      <w:r>
        <w:t>- `CustomerId` as partition key</w:t>
      </w:r>
    </w:p>
    <w:p w14:paraId="072CF203" w14:textId="77777777" w:rsidR="007B7787" w:rsidRDefault="007B7787" w:rsidP="007B7787">
      <w:r>
        <w:t>- `OrderDate` as sort key</w:t>
      </w:r>
    </w:p>
    <w:p w14:paraId="624D23E5" w14:textId="77777777" w:rsidR="007B7787" w:rsidRDefault="007B7787" w:rsidP="007B7787"/>
    <w:p w14:paraId="4466FAFB" w14:textId="77777777" w:rsidR="007B7787" w:rsidRDefault="007B7787" w:rsidP="007B7787">
      <w:r>
        <w:t>This lets you store multiple related items under the same partition key and query them efficiently.</w:t>
      </w:r>
    </w:p>
    <w:p w14:paraId="3DB75383" w14:textId="77777777" w:rsidR="007B7787" w:rsidRDefault="007B7787" w:rsidP="007B7787"/>
    <w:p w14:paraId="3D0BAABF" w14:textId="77777777" w:rsidR="007B7787" w:rsidRDefault="007B7787" w:rsidP="007B7787">
      <w:r>
        <w:t>## How data is stored</w:t>
      </w:r>
    </w:p>
    <w:p w14:paraId="03A23948" w14:textId="77777777" w:rsidR="007B7787" w:rsidRDefault="007B7787" w:rsidP="007B7787"/>
    <w:p w14:paraId="017C351C" w14:textId="77777777" w:rsidR="007B7787" w:rsidRDefault="007B7787" w:rsidP="007B7787">
      <w:r>
        <w:lastRenderedPageBreak/>
        <w:t>DynamoDB uses the partition key to distribute data across storage partitions. This is what gives it scale and performance.</w:t>
      </w:r>
    </w:p>
    <w:p w14:paraId="150E1E42" w14:textId="77777777" w:rsidR="007B7787" w:rsidRDefault="007B7787" w:rsidP="007B7787"/>
    <w:p w14:paraId="59AB8E76" w14:textId="77777777" w:rsidR="007B7787" w:rsidRDefault="007B7787" w:rsidP="007B7787">
      <w:r>
        <w:t>If your access pattern is designed well, DynamoDB can return data very quickly because it can go directly to the right partition.</w:t>
      </w:r>
    </w:p>
    <w:p w14:paraId="25852AF5" w14:textId="77777777" w:rsidR="007B7787" w:rsidRDefault="007B7787" w:rsidP="007B7787"/>
    <w:p w14:paraId="00CDD253" w14:textId="77777777" w:rsidR="007B7787" w:rsidRDefault="007B7787" w:rsidP="007B7787">
      <w:r>
        <w:t>## Access patterns are everything</w:t>
      </w:r>
    </w:p>
    <w:p w14:paraId="730A5B0B" w14:textId="77777777" w:rsidR="007B7787" w:rsidRDefault="007B7787" w:rsidP="007B7787"/>
    <w:p w14:paraId="6F53AB3B" w14:textId="77777777" w:rsidR="007B7787" w:rsidRDefault="007B7787" w:rsidP="007B7787">
      <w:r>
        <w:t>This is one of the most important DynamoDB concepts.</w:t>
      </w:r>
    </w:p>
    <w:p w14:paraId="77DCF3EF" w14:textId="77777777" w:rsidR="007B7787" w:rsidRDefault="007B7787" w:rsidP="007B7787"/>
    <w:p w14:paraId="7287219D" w14:textId="77777777" w:rsidR="007B7787" w:rsidRDefault="007B7787" w:rsidP="007B7787">
      <w:r>
        <w:t>You do not design DynamoDB by asking:</w:t>
      </w:r>
    </w:p>
    <w:p w14:paraId="452185BC" w14:textId="77777777" w:rsidR="007B7787" w:rsidRDefault="007B7787" w:rsidP="007B7787">
      <w:r>
        <w:t>- “What tables do I have?”</w:t>
      </w:r>
    </w:p>
    <w:p w14:paraId="32146752" w14:textId="77777777" w:rsidR="007B7787" w:rsidRDefault="007B7787" w:rsidP="007B7787"/>
    <w:p w14:paraId="53CC8F74" w14:textId="77777777" w:rsidR="007B7787" w:rsidRDefault="007B7787" w:rsidP="007B7787">
      <w:r>
        <w:t>You design it by asking:</w:t>
      </w:r>
    </w:p>
    <w:p w14:paraId="69A826BC" w14:textId="77777777" w:rsidR="007B7787" w:rsidRDefault="007B7787" w:rsidP="007B7787">
      <w:r>
        <w:t>- “What queries do I need to support?”</w:t>
      </w:r>
    </w:p>
    <w:p w14:paraId="72E2F314" w14:textId="77777777" w:rsidR="007B7787" w:rsidRDefault="007B7787" w:rsidP="007B7787"/>
    <w:p w14:paraId="07943EFB" w14:textId="77777777" w:rsidR="007B7787" w:rsidRDefault="007B7787" w:rsidP="007B7787">
      <w:r>
        <w:t>For example:</w:t>
      </w:r>
    </w:p>
    <w:p w14:paraId="5D40C846" w14:textId="77777777" w:rsidR="007B7787" w:rsidRDefault="007B7787" w:rsidP="007B7787">
      <w:r>
        <w:t>- get user by id</w:t>
      </w:r>
    </w:p>
    <w:p w14:paraId="194FFBE6" w14:textId="77777777" w:rsidR="007B7787" w:rsidRDefault="007B7787" w:rsidP="007B7787">
      <w:r>
        <w:t>- list orders by customer</w:t>
      </w:r>
    </w:p>
    <w:p w14:paraId="2C7F718F" w14:textId="77777777" w:rsidR="007B7787" w:rsidRDefault="007B7787" w:rsidP="007B7787">
      <w:r>
        <w:t>- fetch latest activity for an account</w:t>
      </w:r>
    </w:p>
    <w:p w14:paraId="30344DF9" w14:textId="77777777" w:rsidR="007B7787" w:rsidRDefault="007B7787" w:rsidP="007B7787"/>
    <w:p w14:paraId="61A006D2" w14:textId="77777777" w:rsidR="007B7787" w:rsidRDefault="007B7787" w:rsidP="007B7787">
      <w:r>
        <w:t>Then you design the primary key and indexes around those access patterns.</w:t>
      </w:r>
    </w:p>
    <w:p w14:paraId="53329D6D" w14:textId="77777777" w:rsidR="007B7787" w:rsidRDefault="007B7787" w:rsidP="007B7787"/>
    <w:p w14:paraId="57CE3118" w14:textId="77777777" w:rsidR="007B7787" w:rsidRDefault="007B7787" w:rsidP="007B7787">
      <w:r>
        <w:lastRenderedPageBreak/>
        <w:t>## Why people use DynamoDB</w:t>
      </w:r>
    </w:p>
    <w:p w14:paraId="1C3E3F09" w14:textId="77777777" w:rsidR="007B7787" w:rsidRDefault="007B7787" w:rsidP="007B7787"/>
    <w:p w14:paraId="1B050387" w14:textId="77777777" w:rsidR="007B7787" w:rsidRDefault="007B7787" w:rsidP="007B7787">
      <w:r>
        <w:t>DynamoDB is useful when you want:</w:t>
      </w:r>
    </w:p>
    <w:p w14:paraId="2A6521EB" w14:textId="77777777" w:rsidR="007B7787" w:rsidRDefault="007B7787" w:rsidP="007B7787">
      <w:r>
        <w:t>- very low latency</w:t>
      </w:r>
    </w:p>
    <w:p w14:paraId="04D2FFFA" w14:textId="77777777" w:rsidR="007B7787" w:rsidRDefault="007B7787" w:rsidP="007B7787">
      <w:r>
        <w:t>- automatic scaling</w:t>
      </w:r>
    </w:p>
    <w:p w14:paraId="2DB2D7DD" w14:textId="77777777" w:rsidR="007B7787" w:rsidRDefault="007B7787" w:rsidP="007B7787">
      <w:r>
        <w:t>- no server management</w:t>
      </w:r>
    </w:p>
    <w:p w14:paraId="410FFC0C" w14:textId="77777777" w:rsidR="007B7787" w:rsidRDefault="007B7787" w:rsidP="007B7787">
      <w:r>
        <w:t>- high availability</w:t>
      </w:r>
    </w:p>
    <w:p w14:paraId="1D452C22" w14:textId="77777777" w:rsidR="007B7787" w:rsidRDefault="007B7787" w:rsidP="007B7787">
      <w:r>
        <w:t>- predictable performance at scale</w:t>
      </w:r>
    </w:p>
    <w:p w14:paraId="01BACAAE" w14:textId="77777777" w:rsidR="007B7787" w:rsidRDefault="007B7787" w:rsidP="007B7787"/>
    <w:p w14:paraId="75FE1CC5" w14:textId="77777777" w:rsidR="007B7787" w:rsidRDefault="007B7787" w:rsidP="007B7787">
      <w:r>
        <w:t>It is often used for:</w:t>
      </w:r>
    </w:p>
    <w:p w14:paraId="30A2AE2D" w14:textId="77777777" w:rsidR="007B7787" w:rsidRDefault="007B7787" w:rsidP="007B7787">
      <w:r>
        <w:t>- user sessions</w:t>
      </w:r>
    </w:p>
    <w:p w14:paraId="6C00C172" w14:textId="77777777" w:rsidR="007B7787" w:rsidRDefault="007B7787" w:rsidP="007B7787">
      <w:r>
        <w:t>- shopping carts</w:t>
      </w:r>
    </w:p>
    <w:p w14:paraId="740A2F18" w14:textId="77777777" w:rsidR="007B7787" w:rsidRDefault="007B7787" w:rsidP="007B7787">
      <w:r>
        <w:t>- game state</w:t>
      </w:r>
    </w:p>
    <w:p w14:paraId="45BD8F26" w14:textId="77777777" w:rsidR="007B7787" w:rsidRDefault="007B7787" w:rsidP="007B7787">
      <w:r>
        <w:t>- IoT data</w:t>
      </w:r>
    </w:p>
    <w:p w14:paraId="14298025" w14:textId="77777777" w:rsidR="007B7787" w:rsidRDefault="007B7787" w:rsidP="007B7787">
      <w:r>
        <w:t>- metadata stores</w:t>
      </w:r>
    </w:p>
    <w:p w14:paraId="1725CF08" w14:textId="77777777" w:rsidR="007B7787" w:rsidRDefault="007B7787" w:rsidP="007B7787">
      <w:r>
        <w:t>- event tracking</w:t>
      </w:r>
    </w:p>
    <w:p w14:paraId="2084133D" w14:textId="77777777" w:rsidR="007B7787" w:rsidRDefault="007B7787" w:rsidP="007B7787">
      <w:r>
        <w:t>- high-traffic apps</w:t>
      </w:r>
    </w:p>
    <w:p w14:paraId="05E2E0E2" w14:textId="77777777" w:rsidR="007B7787" w:rsidRDefault="007B7787" w:rsidP="007B7787"/>
    <w:p w14:paraId="6BD9E9C8" w14:textId="77777777" w:rsidR="007B7787" w:rsidRDefault="007B7787" w:rsidP="007B7787">
      <w:r>
        <w:t>## Main features</w:t>
      </w:r>
    </w:p>
    <w:p w14:paraId="21EA99E4" w14:textId="77777777" w:rsidR="007B7787" w:rsidRDefault="007B7787" w:rsidP="007B7787"/>
    <w:p w14:paraId="401E7999" w14:textId="77777777" w:rsidR="007B7787" w:rsidRDefault="007B7787" w:rsidP="007B7787">
      <w:r>
        <w:t>### 1. Managed and serverless</w:t>
      </w:r>
    </w:p>
    <w:p w14:paraId="6C2BBE24" w14:textId="77777777" w:rsidR="007B7787" w:rsidRDefault="007B7787" w:rsidP="007B7787">
      <w:r>
        <w:t>You do not provision servers. AWS handles scaling, replication, and availability.</w:t>
      </w:r>
    </w:p>
    <w:p w14:paraId="652A69EE" w14:textId="77777777" w:rsidR="007B7787" w:rsidRDefault="007B7787" w:rsidP="007B7787"/>
    <w:p w14:paraId="272EBD3C" w14:textId="77777777" w:rsidR="007B7787" w:rsidRDefault="007B7787" w:rsidP="007B7787">
      <w:r>
        <w:lastRenderedPageBreak/>
        <w:t>### 2. High availability</w:t>
      </w:r>
    </w:p>
    <w:p w14:paraId="471E5E3E" w14:textId="77777777" w:rsidR="007B7787" w:rsidRDefault="007B7787" w:rsidP="007B7787">
      <w:r>
        <w:t>DynamoDB automatically replicates data across multiple Availability Zones.</w:t>
      </w:r>
    </w:p>
    <w:p w14:paraId="73125A3F" w14:textId="77777777" w:rsidR="007B7787" w:rsidRDefault="007B7787" w:rsidP="007B7787"/>
    <w:p w14:paraId="221D080B" w14:textId="77777777" w:rsidR="007B7787" w:rsidRDefault="007B7787" w:rsidP="007B7787">
      <w:r>
        <w:t>### 3. Flexible schema</w:t>
      </w:r>
    </w:p>
    <w:p w14:paraId="4ECA49DD" w14:textId="77777777" w:rsidR="007B7787" w:rsidRDefault="007B7787" w:rsidP="007B7787">
      <w:r>
        <w:t>Items in the same table can have different attributes.</w:t>
      </w:r>
    </w:p>
    <w:p w14:paraId="41808225" w14:textId="77777777" w:rsidR="007B7787" w:rsidRDefault="007B7787" w:rsidP="007B7787"/>
    <w:p w14:paraId="7A0D9DA1" w14:textId="77777777" w:rsidR="007B7787" w:rsidRDefault="007B7787" w:rsidP="007B7787">
      <w:r>
        <w:t>### 4. Automatic scaling</w:t>
      </w:r>
    </w:p>
    <w:p w14:paraId="776521AC" w14:textId="77777777" w:rsidR="007B7787" w:rsidRDefault="007B7787" w:rsidP="007B7787">
      <w:r>
        <w:t>You can use on-demand mode or provisioned capacity with auto scaling.</w:t>
      </w:r>
    </w:p>
    <w:p w14:paraId="7DC9AACF" w14:textId="77777777" w:rsidR="007B7787" w:rsidRDefault="007B7787" w:rsidP="007B7787"/>
    <w:p w14:paraId="3CAAB39F" w14:textId="77777777" w:rsidR="007B7787" w:rsidRDefault="007B7787" w:rsidP="007B7787">
      <w:r>
        <w:t>### 5. Fast reads and writes</w:t>
      </w:r>
    </w:p>
    <w:p w14:paraId="7BB9AE4E" w14:textId="77777777" w:rsidR="007B7787" w:rsidRDefault="007B7787" w:rsidP="007B7787">
      <w:r>
        <w:t>Especially strong for key-value and document-style access patterns.</w:t>
      </w:r>
    </w:p>
    <w:p w14:paraId="1D60D47C" w14:textId="77777777" w:rsidR="007B7787" w:rsidRDefault="007B7787" w:rsidP="007B7787"/>
    <w:p w14:paraId="26C44D20" w14:textId="77777777" w:rsidR="007B7787" w:rsidRDefault="007B7787" w:rsidP="007B7787">
      <w:r>
        <w:t>---</w:t>
      </w:r>
    </w:p>
    <w:p w14:paraId="53CF8151" w14:textId="77777777" w:rsidR="007B7787" w:rsidRDefault="007B7787" w:rsidP="007B7787"/>
    <w:p w14:paraId="5AA0DF35" w14:textId="77777777" w:rsidR="007B7787" w:rsidRDefault="007B7787" w:rsidP="007B7787">
      <w:r>
        <w:t># Key concepts in detail</w:t>
      </w:r>
    </w:p>
    <w:p w14:paraId="689FEBD6" w14:textId="77777777" w:rsidR="007B7787" w:rsidRDefault="007B7787" w:rsidP="007B7787"/>
    <w:p w14:paraId="5A276D0C" w14:textId="77777777" w:rsidR="007B7787" w:rsidRDefault="007B7787" w:rsidP="007B7787">
      <w:r>
        <w:t>## 1. Partition key</w:t>
      </w:r>
    </w:p>
    <w:p w14:paraId="358F4C50" w14:textId="77777777" w:rsidR="007B7787" w:rsidRDefault="007B7787" w:rsidP="007B7787">
      <w:r>
        <w:t>The partition key determines where an item is stored.</w:t>
      </w:r>
    </w:p>
    <w:p w14:paraId="556F6291" w14:textId="77777777" w:rsidR="007B7787" w:rsidRDefault="007B7787" w:rsidP="007B7787"/>
    <w:p w14:paraId="2D2535C9" w14:textId="77777777" w:rsidR="007B7787" w:rsidRDefault="007B7787" w:rsidP="007B7787">
      <w:r>
        <w:t>Good partition key design is critical. You want:</w:t>
      </w:r>
    </w:p>
    <w:p w14:paraId="078D2316" w14:textId="77777777" w:rsidR="007B7787" w:rsidRDefault="007B7787" w:rsidP="007B7787">
      <w:r>
        <w:t>- high cardinality</w:t>
      </w:r>
    </w:p>
    <w:p w14:paraId="4C87A5E9" w14:textId="77777777" w:rsidR="007B7787" w:rsidRDefault="007B7787" w:rsidP="007B7787">
      <w:r>
        <w:t>- even distribution</w:t>
      </w:r>
    </w:p>
    <w:p w14:paraId="0AF4A7DA" w14:textId="77777777" w:rsidR="007B7787" w:rsidRDefault="007B7787" w:rsidP="007B7787">
      <w:r>
        <w:lastRenderedPageBreak/>
        <w:t>- no hot partitions</w:t>
      </w:r>
    </w:p>
    <w:p w14:paraId="66D7FF41" w14:textId="77777777" w:rsidR="007B7787" w:rsidRDefault="007B7787" w:rsidP="007B7787"/>
    <w:p w14:paraId="07684F23" w14:textId="77777777" w:rsidR="007B7787" w:rsidRDefault="007B7787" w:rsidP="007B7787">
      <w:r>
        <w:t>### Bad example</w:t>
      </w:r>
    </w:p>
    <w:p w14:paraId="47B0A21E" w14:textId="77777777" w:rsidR="007B7787" w:rsidRDefault="007B7787" w:rsidP="007B7787">
      <w:r>
        <w:t>If every request uses the same partition key like `status = ACTIVE`, all traffic goes to one partition.</w:t>
      </w:r>
    </w:p>
    <w:p w14:paraId="5E483FC6" w14:textId="77777777" w:rsidR="007B7787" w:rsidRDefault="007B7787" w:rsidP="007B7787"/>
    <w:p w14:paraId="14C377D5" w14:textId="77777777" w:rsidR="007B7787" w:rsidRDefault="007B7787" w:rsidP="007B7787">
      <w:r>
        <w:t>### Good example</w:t>
      </w:r>
    </w:p>
    <w:p w14:paraId="29D8E53F" w14:textId="77777777" w:rsidR="007B7787" w:rsidRDefault="007B7787" w:rsidP="007B7787">
      <w:r>
        <w:t>Using `UserId` or `OrderId` spreads data more evenly.</w:t>
      </w:r>
    </w:p>
    <w:p w14:paraId="00DF6494" w14:textId="77777777" w:rsidR="007B7787" w:rsidRDefault="007B7787" w:rsidP="007B7787"/>
    <w:p w14:paraId="15222835" w14:textId="77777777" w:rsidR="007B7787" w:rsidRDefault="007B7787" w:rsidP="007B7787">
      <w:r>
        <w:t>## 2. Sort key</w:t>
      </w:r>
    </w:p>
    <w:p w14:paraId="5A6D33B3" w14:textId="77777777" w:rsidR="007B7787" w:rsidRDefault="007B7787" w:rsidP="007B7787">
      <w:r>
        <w:t>The sort key lets you store multiple items under one partition key in sorted order.</w:t>
      </w:r>
    </w:p>
    <w:p w14:paraId="2A653315" w14:textId="77777777" w:rsidR="007B7787" w:rsidRDefault="007B7787" w:rsidP="007B7787"/>
    <w:p w14:paraId="07656EB8" w14:textId="77777777" w:rsidR="007B7787" w:rsidRDefault="007B7787" w:rsidP="007B7787">
      <w:r>
        <w:t>Example:</w:t>
      </w:r>
    </w:p>
    <w:p w14:paraId="59554443" w14:textId="77777777" w:rsidR="007B7787" w:rsidRDefault="007B7787" w:rsidP="007B7787">
      <w:r>
        <w:t>- partition key = `UserId`</w:t>
      </w:r>
    </w:p>
    <w:p w14:paraId="372899C1" w14:textId="77777777" w:rsidR="007B7787" w:rsidRDefault="007B7787" w:rsidP="007B7787">
      <w:r>
        <w:t>- sort key = `Timestamp`</w:t>
      </w:r>
    </w:p>
    <w:p w14:paraId="2B9F4BAB" w14:textId="77777777" w:rsidR="007B7787" w:rsidRDefault="007B7787" w:rsidP="007B7787"/>
    <w:p w14:paraId="1926AEB3" w14:textId="77777777" w:rsidR="007B7787" w:rsidRDefault="007B7787" w:rsidP="007B7787">
      <w:r>
        <w:t>This lets you query:</w:t>
      </w:r>
    </w:p>
    <w:p w14:paraId="7C08B8C1" w14:textId="77777777" w:rsidR="007B7787" w:rsidRDefault="007B7787" w:rsidP="007B7787">
      <w:r>
        <w:t>- all events for a user</w:t>
      </w:r>
    </w:p>
    <w:p w14:paraId="75A4B900" w14:textId="77777777" w:rsidR="007B7787" w:rsidRDefault="007B7787" w:rsidP="007B7787">
      <w:r>
        <w:t>- latest events first</w:t>
      </w:r>
    </w:p>
    <w:p w14:paraId="4B5A1CA0" w14:textId="77777777" w:rsidR="007B7787" w:rsidRDefault="007B7787" w:rsidP="007B7787">
      <w:r>
        <w:t>- date ranges</w:t>
      </w:r>
    </w:p>
    <w:p w14:paraId="5B09080E" w14:textId="77777777" w:rsidR="007B7787" w:rsidRDefault="007B7787" w:rsidP="007B7787"/>
    <w:p w14:paraId="0486EA70" w14:textId="77777777" w:rsidR="007B7787" w:rsidRDefault="007B7787" w:rsidP="007B7787">
      <w:r>
        <w:t>## 3. Secondary indexes</w:t>
      </w:r>
    </w:p>
    <w:p w14:paraId="46DC8D00" w14:textId="77777777" w:rsidR="007B7787" w:rsidRDefault="007B7787" w:rsidP="007B7787">
      <w:r>
        <w:t>When your access pattern does not match the primary key, you use indexes.</w:t>
      </w:r>
    </w:p>
    <w:p w14:paraId="161A0953" w14:textId="77777777" w:rsidR="007B7787" w:rsidRDefault="007B7787" w:rsidP="007B7787"/>
    <w:p w14:paraId="7FE48433" w14:textId="77777777" w:rsidR="007B7787" w:rsidRDefault="007B7787" w:rsidP="007B7787">
      <w:r>
        <w:t>### Global Secondary Index (GSI)</w:t>
      </w:r>
    </w:p>
    <w:p w14:paraId="7CB08A91" w14:textId="77777777" w:rsidR="007B7787" w:rsidRDefault="007B7787" w:rsidP="007B7787">
      <w:r>
        <w:t>A GSI lets you query the table using a different partition key and sort key.</w:t>
      </w:r>
    </w:p>
    <w:p w14:paraId="1BC0C833" w14:textId="77777777" w:rsidR="007B7787" w:rsidRDefault="007B7787" w:rsidP="007B7787"/>
    <w:p w14:paraId="4DCD192E" w14:textId="77777777" w:rsidR="007B7787" w:rsidRDefault="007B7787" w:rsidP="007B7787">
      <w:r>
        <w:t>Example:</w:t>
      </w:r>
    </w:p>
    <w:p w14:paraId="504BCC95" w14:textId="77777777" w:rsidR="007B7787" w:rsidRDefault="007B7787" w:rsidP="007B7787">
      <w:r>
        <w:t>- primary key: `UserId`</w:t>
      </w:r>
    </w:p>
    <w:p w14:paraId="06F445ED" w14:textId="77777777" w:rsidR="007B7787" w:rsidRDefault="007B7787" w:rsidP="007B7787">
      <w:r>
        <w:t>- GSI: `Email`</w:t>
      </w:r>
    </w:p>
    <w:p w14:paraId="642B47BF" w14:textId="77777777" w:rsidR="007B7787" w:rsidRDefault="007B7787" w:rsidP="007B7787"/>
    <w:p w14:paraId="6B6C627F" w14:textId="77777777" w:rsidR="007B7787" w:rsidRDefault="007B7787" w:rsidP="007B7787">
      <w:r>
        <w:t>Useful when you need lookup by email.</w:t>
      </w:r>
    </w:p>
    <w:p w14:paraId="380B827F" w14:textId="77777777" w:rsidR="007B7787" w:rsidRDefault="007B7787" w:rsidP="007B7787"/>
    <w:p w14:paraId="2C9A0C64" w14:textId="77777777" w:rsidR="007B7787" w:rsidRDefault="007B7787" w:rsidP="007B7787">
      <w:r>
        <w:t>### Local Secondary Index (LSI)</w:t>
      </w:r>
    </w:p>
    <w:p w14:paraId="2CDA3265" w14:textId="77777777" w:rsidR="007B7787" w:rsidRDefault="007B7787" w:rsidP="007B7787">
      <w:r>
        <w:t>An LSI uses the same partition key as the table but a different sort key.</w:t>
      </w:r>
    </w:p>
    <w:p w14:paraId="49CC0CE8" w14:textId="77777777" w:rsidR="007B7787" w:rsidRDefault="007B7787" w:rsidP="007B7787"/>
    <w:p w14:paraId="3417ED4F" w14:textId="77777777" w:rsidR="007B7787" w:rsidRDefault="007B7787" w:rsidP="007B7787">
      <w:r>
        <w:t>LSIs are less commonly used than GSIs.</w:t>
      </w:r>
    </w:p>
    <w:p w14:paraId="14F7BF0D" w14:textId="77777777" w:rsidR="007B7787" w:rsidRDefault="007B7787" w:rsidP="007B7787"/>
    <w:p w14:paraId="7F6916E8" w14:textId="77777777" w:rsidR="007B7787" w:rsidRDefault="007B7787" w:rsidP="007B7787">
      <w:r>
        <w:t>## 4. Consistency models</w:t>
      </w:r>
    </w:p>
    <w:p w14:paraId="7DA0C387" w14:textId="77777777" w:rsidR="007B7787" w:rsidRDefault="007B7787" w:rsidP="007B7787">
      <w:r>
        <w:t>DynamoDB supports:</w:t>
      </w:r>
    </w:p>
    <w:p w14:paraId="1B7A1EFC" w14:textId="77777777" w:rsidR="007B7787" w:rsidRDefault="007B7787" w:rsidP="007B7787"/>
    <w:p w14:paraId="370376A6" w14:textId="77777777" w:rsidR="007B7787" w:rsidRDefault="007B7787" w:rsidP="007B7787">
      <w:r>
        <w:t>### Eventually consistent reads</w:t>
      </w:r>
    </w:p>
    <w:p w14:paraId="1AEB94A0" w14:textId="77777777" w:rsidR="007B7787" w:rsidRDefault="007B7787" w:rsidP="007B7787">
      <w:r>
        <w:t>May not immediately reflect the latest write, but are faster and more efficient.</w:t>
      </w:r>
    </w:p>
    <w:p w14:paraId="5AB17B31" w14:textId="77777777" w:rsidR="007B7787" w:rsidRDefault="007B7787" w:rsidP="007B7787"/>
    <w:p w14:paraId="65CFE210" w14:textId="77777777" w:rsidR="007B7787" w:rsidRDefault="007B7787" w:rsidP="007B7787">
      <w:r>
        <w:t>### Strongly consistent reads</w:t>
      </w:r>
    </w:p>
    <w:p w14:paraId="732062CA" w14:textId="77777777" w:rsidR="007B7787" w:rsidRDefault="007B7787" w:rsidP="007B7787">
      <w:r>
        <w:lastRenderedPageBreak/>
        <w:t>Guarantee the latest committed data, but are not available in every scenario.</w:t>
      </w:r>
    </w:p>
    <w:p w14:paraId="3C7ADD90" w14:textId="77777777" w:rsidR="007B7787" w:rsidRDefault="007B7787" w:rsidP="007B7787"/>
    <w:p w14:paraId="5092B2A8" w14:textId="77777777" w:rsidR="007B7787" w:rsidRDefault="007B7787" w:rsidP="007B7787">
      <w:r>
        <w:t>## 5. Capacity modes</w:t>
      </w:r>
    </w:p>
    <w:p w14:paraId="26DCAC9A" w14:textId="77777777" w:rsidR="007B7787" w:rsidRDefault="007B7787" w:rsidP="007B7787"/>
    <w:p w14:paraId="7AD6540D" w14:textId="77777777" w:rsidR="007B7787" w:rsidRDefault="007B7787" w:rsidP="007B7787">
      <w:r>
        <w:t>### On-demand mode</w:t>
      </w:r>
    </w:p>
    <w:p w14:paraId="0B637B33" w14:textId="77777777" w:rsidR="007B7787" w:rsidRDefault="007B7787" w:rsidP="007B7787">
      <w:r>
        <w:t>AWS automatically handles scaling. Good when traffic is unpredictable.</w:t>
      </w:r>
    </w:p>
    <w:p w14:paraId="027A0C67" w14:textId="77777777" w:rsidR="007B7787" w:rsidRDefault="007B7787" w:rsidP="007B7787"/>
    <w:p w14:paraId="1F3A79BA" w14:textId="77777777" w:rsidR="007B7787" w:rsidRDefault="007B7787" w:rsidP="007B7787">
      <w:r>
        <w:t>### Provisioned mode</w:t>
      </w:r>
    </w:p>
    <w:p w14:paraId="215C91CB" w14:textId="77777777" w:rsidR="007B7787" w:rsidRDefault="007B7787" w:rsidP="007B7787">
      <w:r>
        <w:t>You specify read/write capacity units. Better when traffic is predictable and you want cost control.</w:t>
      </w:r>
    </w:p>
    <w:p w14:paraId="7751CC38" w14:textId="77777777" w:rsidR="007B7787" w:rsidRDefault="007B7787" w:rsidP="007B7787"/>
    <w:p w14:paraId="18147862" w14:textId="77777777" w:rsidR="007B7787" w:rsidRDefault="007B7787" w:rsidP="007B7787">
      <w:r>
        <w:t>## 6. TTL</w:t>
      </w:r>
    </w:p>
    <w:p w14:paraId="645AFAC7" w14:textId="77777777" w:rsidR="007B7787" w:rsidRDefault="007B7787" w:rsidP="007B7787">
      <w:r>
        <w:t>Time to Live lets DynamoDB automatically delete expired items.</w:t>
      </w:r>
    </w:p>
    <w:p w14:paraId="11538075" w14:textId="77777777" w:rsidR="007B7787" w:rsidRDefault="007B7787" w:rsidP="007B7787"/>
    <w:p w14:paraId="4B73CC04" w14:textId="77777777" w:rsidR="007B7787" w:rsidRDefault="007B7787" w:rsidP="007B7787">
      <w:r>
        <w:t>Useful for:</w:t>
      </w:r>
    </w:p>
    <w:p w14:paraId="3466822E" w14:textId="77777777" w:rsidR="007B7787" w:rsidRDefault="007B7787" w:rsidP="007B7787">
      <w:r>
        <w:t>- sessions</w:t>
      </w:r>
    </w:p>
    <w:p w14:paraId="5B9CF88C" w14:textId="77777777" w:rsidR="007B7787" w:rsidRDefault="007B7787" w:rsidP="007B7787">
      <w:r>
        <w:t>- temporary caches</w:t>
      </w:r>
    </w:p>
    <w:p w14:paraId="2FF80AE5" w14:textId="77777777" w:rsidR="007B7787" w:rsidRDefault="007B7787" w:rsidP="007B7787">
      <w:r>
        <w:t>- logs</w:t>
      </w:r>
    </w:p>
    <w:p w14:paraId="59C6CC94" w14:textId="77777777" w:rsidR="007B7787" w:rsidRDefault="007B7787" w:rsidP="007B7787">
      <w:r>
        <w:t>- ephemeral data</w:t>
      </w:r>
    </w:p>
    <w:p w14:paraId="3AA33E5B" w14:textId="77777777" w:rsidR="007B7787" w:rsidRDefault="007B7787" w:rsidP="007B7787"/>
    <w:p w14:paraId="239BF4D0" w14:textId="77777777" w:rsidR="007B7787" w:rsidRDefault="007B7787" w:rsidP="007B7787">
      <w:r>
        <w:t>## 7. Streams</w:t>
      </w:r>
    </w:p>
    <w:p w14:paraId="310B9B8B" w14:textId="77777777" w:rsidR="007B7787" w:rsidRDefault="007B7787" w:rsidP="007B7787">
      <w:r>
        <w:t>DynamoDB Streams records item-level changes.</w:t>
      </w:r>
    </w:p>
    <w:p w14:paraId="255ADE04" w14:textId="77777777" w:rsidR="007B7787" w:rsidRDefault="007B7787" w:rsidP="007B7787"/>
    <w:p w14:paraId="2A0413F9" w14:textId="77777777" w:rsidR="007B7787" w:rsidRDefault="007B7787" w:rsidP="007B7787">
      <w:r>
        <w:lastRenderedPageBreak/>
        <w:t>Useful for:</w:t>
      </w:r>
    </w:p>
    <w:p w14:paraId="797F0D19" w14:textId="77777777" w:rsidR="007B7787" w:rsidRDefault="007B7787" w:rsidP="007B7787">
      <w:r>
        <w:t>- event-driven architecture</w:t>
      </w:r>
    </w:p>
    <w:p w14:paraId="1A266987" w14:textId="77777777" w:rsidR="007B7787" w:rsidRDefault="007B7787" w:rsidP="007B7787">
      <w:r>
        <w:t>- audit trails</w:t>
      </w:r>
    </w:p>
    <w:p w14:paraId="4EAB13D1" w14:textId="77777777" w:rsidR="007B7787" w:rsidRDefault="007B7787" w:rsidP="007B7787">
      <w:r>
        <w:t>- triggering Lambda functions</w:t>
      </w:r>
    </w:p>
    <w:p w14:paraId="14242679" w14:textId="77777777" w:rsidR="007B7787" w:rsidRDefault="007B7787" w:rsidP="007B7787">
      <w:r>
        <w:t>- syncing data to other systems</w:t>
      </w:r>
    </w:p>
    <w:p w14:paraId="49E4B8DD" w14:textId="77777777" w:rsidR="007B7787" w:rsidRDefault="007B7787" w:rsidP="007B7787"/>
    <w:p w14:paraId="6694C602" w14:textId="77777777" w:rsidR="007B7787" w:rsidRDefault="007B7787" w:rsidP="007B7787">
      <w:r>
        <w:t>## 8. Transactions</w:t>
      </w:r>
    </w:p>
    <w:p w14:paraId="747D1EC1" w14:textId="77777777" w:rsidR="007B7787" w:rsidRDefault="007B7787" w:rsidP="007B7787">
      <w:r>
        <w:t>DynamoDB supports transactional reads and writes across multiple items, but it is still not a relational database.</w:t>
      </w:r>
    </w:p>
    <w:p w14:paraId="7F11BEC1" w14:textId="77777777" w:rsidR="007B7787" w:rsidRDefault="007B7787" w:rsidP="007B7787"/>
    <w:p w14:paraId="66D00100" w14:textId="77777777" w:rsidR="007B7787" w:rsidRDefault="007B7787" w:rsidP="007B7787">
      <w:r>
        <w:t>This is useful when you need atomic operations across a small set of items.</w:t>
      </w:r>
    </w:p>
    <w:p w14:paraId="54C345D3" w14:textId="77777777" w:rsidR="007B7787" w:rsidRDefault="007B7787" w:rsidP="007B7787"/>
    <w:p w14:paraId="625A8DE9" w14:textId="77777777" w:rsidR="007B7787" w:rsidRDefault="007B7787" w:rsidP="007B7787">
      <w:r>
        <w:t>---</w:t>
      </w:r>
    </w:p>
    <w:p w14:paraId="470310D1" w14:textId="77777777" w:rsidR="007B7787" w:rsidRDefault="007B7787" w:rsidP="007B7787"/>
    <w:p w14:paraId="5BA8EE5A" w14:textId="77777777" w:rsidR="007B7787" w:rsidRDefault="007B7787" w:rsidP="007B7787">
      <w:r>
        <w:t># Example data model</w:t>
      </w:r>
    </w:p>
    <w:p w14:paraId="7ACCD705" w14:textId="77777777" w:rsidR="007B7787" w:rsidRDefault="007B7787" w:rsidP="007B7787"/>
    <w:p w14:paraId="1F61E357" w14:textId="77777777" w:rsidR="007B7787" w:rsidRDefault="007B7787" w:rsidP="007B7787">
      <w:r>
        <w:t>Suppose you are building an e-commerce order system.</w:t>
      </w:r>
    </w:p>
    <w:p w14:paraId="095B3249" w14:textId="77777777" w:rsidR="007B7787" w:rsidRDefault="007B7787" w:rsidP="007B7787"/>
    <w:p w14:paraId="0AA4DE68" w14:textId="77777777" w:rsidR="007B7787" w:rsidRDefault="007B7787" w:rsidP="007B7787">
      <w:r>
        <w:t>A possible table design might be:</w:t>
      </w:r>
    </w:p>
    <w:p w14:paraId="71F504FC" w14:textId="77777777" w:rsidR="007B7787" w:rsidRDefault="007B7787" w:rsidP="007B7787"/>
    <w:p w14:paraId="5FCD2324" w14:textId="77777777" w:rsidR="007B7787" w:rsidRDefault="007B7787" w:rsidP="007B7787">
      <w:r>
        <w:t>- **Partition key**: `CustomerId`</w:t>
      </w:r>
    </w:p>
    <w:p w14:paraId="5BCA15FC" w14:textId="77777777" w:rsidR="007B7787" w:rsidRDefault="007B7787" w:rsidP="007B7787">
      <w:r>
        <w:t>- **Sort key**: `OrderId`</w:t>
      </w:r>
    </w:p>
    <w:p w14:paraId="72BA52B0" w14:textId="77777777" w:rsidR="007B7787" w:rsidRDefault="007B7787" w:rsidP="007B7787"/>
    <w:p w14:paraId="71032A96" w14:textId="77777777" w:rsidR="007B7787" w:rsidRDefault="007B7787" w:rsidP="007B7787">
      <w:r>
        <w:t>This lets you fetch all orders for a customer efficiently.</w:t>
      </w:r>
    </w:p>
    <w:p w14:paraId="2185B80D" w14:textId="77777777" w:rsidR="007B7787" w:rsidRDefault="007B7787" w:rsidP="007B7787"/>
    <w:p w14:paraId="21F2926E" w14:textId="77777777" w:rsidR="007B7787" w:rsidRDefault="007B7787" w:rsidP="007B7787">
      <w:r>
        <w:t>You may also add a GSI for:</w:t>
      </w:r>
    </w:p>
    <w:p w14:paraId="71E85947" w14:textId="77777777" w:rsidR="007B7787" w:rsidRDefault="007B7787" w:rsidP="007B7787">
      <w:r>
        <w:t>- `OrderStatus`</w:t>
      </w:r>
    </w:p>
    <w:p w14:paraId="79B5F865" w14:textId="77777777" w:rsidR="007B7787" w:rsidRDefault="007B7787" w:rsidP="007B7787">
      <w:r>
        <w:t>- `CreatedAt`</w:t>
      </w:r>
    </w:p>
    <w:p w14:paraId="5507216B" w14:textId="77777777" w:rsidR="007B7787" w:rsidRDefault="007B7787" w:rsidP="007B7787"/>
    <w:p w14:paraId="0D99E0EA" w14:textId="77777777" w:rsidR="007B7787" w:rsidRDefault="007B7787" w:rsidP="007B7787">
      <w:r>
        <w:t>So you can query:</w:t>
      </w:r>
    </w:p>
    <w:p w14:paraId="635618B8" w14:textId="77777777" w:rsidR="007B7787" w:rsidRDefault="007B7787" w:rsidP="007B7787">
      <w:r>
        <w:t>- pending orders</w:t>
      </w:r>
    </w:p>
    <w:p w14:paraId="78FF2F05" w14:textId="77777777" w:rsidR="007B7787" w:rsidRDefault="007B7787" w:rsidP="007B7787">
      <w:r>
        <w:t>- recent orders</w:t>
      </w:r>
    </w:p>
    <w:p w14:paraId="70BBCD65" w14:textId="77777777" w:rsidR="007B7787" w:rsidRDefault="007B7787" w:rsidP="007B7787">
      <w:r>
        <w:t>- failed orders</w:t>
      </w:r>
    </w:p>
    <w:p w14:paraId="6FC3A22F" w14:textId="77777777" w:rsidR="007B7787" w:rsidRDefault="007B7787" w:rsidP="007B7787"/>
    <w:p w14:paraId="3F31E713" w14:textId="77777777" w:rsidR="007B7787" w:rsidRDefault="007B7787" w:rsidP="007B7787">
      <w:r>
        <w:t>This is a typical DynamoDB approach, model around queries, not around normalization.</w:t>
      </w:r>
    </w:p>
    <w:p w14:paraId="787AA36F" w14:textId="77777777" w:rsidR="007B7787" w:rsidRDefault="007B7787" w:rsidP="007B7787"/>
    <w:p w14:paraId="13DCC9DF" w14:textId="77777777" w:rsidR="007B7787" w:rsidRDefault="007B7787" w:rsidP="007B7787">
      <w:r>
        <w:t>---</w:t>
      </w:r>
    </w:p>
    <w:p w14:paraId="18391CE6" w14:textId="77777777" w:rsidR="007B7787" w:rsidRDefault="007B7787" w:rsidP="007B7787"/>
    <w:p w14:paraId="62164F76" w14:textId="77777777" w:rsidR="007B7787" w:rsidRDefault="007B7787" w:rsidP="007B7787">
      <w:r>
        <w:t># DynamoDB vs relational databases</w:t>
      </w:r>
    </w:p>
    <w:p w14:paraId="0CF34CA5" w14:textId="77777777" w:rsidR="007B7787" w:rsidRDefault="007B7787" w:rsidP="007B7787"/>
    <w:p w14:paraId="6CD00332" w14:textId="77777777" w:rsidR="007B7787" w:rsidRDefault="007B7787" w:rsidP="007B7787">
      <w:r>
        <w:t>## DynamoDB is better when:</w:t>
      </w:r>
    </w:p>
    <w:p w14:paraId="03178A48" w14:textId="77777777" w:rsidR="007B7787" w:rsidRDefault="007B7787" w:rsidP="007B7787">
      <w:r>
        <w:t>- access patterns are known</w:t>
      </w:r>
    </w:p>
    <w:p w14:paraId="39209C09" w14:textId="77777777" w:rsidR="007B7787" w:rsidRDefault="007B7787" w:rsidP="007B7787">
      <w:r>
        <w:t>- scale is very high</w:t>
      </w:r>
    </w:p>
    <w:p w14:paraId="330EE1BC" w14:textId="77777777" w:rsidR="007B7787" w:rsidRDefault="007B7787" w:rsidP="007B7787">
      <w:r>
        <w:t>- you need single-digit millisecond latency</w:t>
      </w:r>
    </w:p>
    <w:p w14:paraId="5CF6B952" w14:textId="77777777" w:rsidR="007B7787" w:rsidRDefault="007B7787" w:rsidP="007B7787">
      <w:r>
        <w:t>- the data model is simple or key-based</w:t>
      </w:r>
    </w:p>
    <w:p w14:paraId="00305855" w14:textId="77777777" w:rsidR="007B7787" w:rsidRDefault="007B7787" w:rsidP="007B7787">
      <w:r>
        <w:t>- you want serverless operations</w:t>
      </w:r>
    </w:p>
    <w:p w14:paraId="59B96AAD" w14:textId="77777777" w:rsidR="007B7787" w:rsidRDefault="007B7787" w:rsidP="007B7787"/>
    <w:p w14:paraId="393E58B9" w14:textId="77777777" w:rsidR="007B7787" w:rsidRDefault="007B7787" w:rsidP="007B7787">
      <w:r>
        <w:lastRenderedPageBreak/>
        <w:t>## Relational DBs are better when:</w:t>
      </w:r>
    </w:p>
    <w:p w14:paraId="27DE8C52" w14:textId="77777777" w:rsidR="007B7787" w:rsidRDefault="007B7787" w:rsidP="007B7787">
      <w:r>
        <w:t>- you need joins</w:t>
      </w:r>
    </w:p>
    <w:p w14:paraId="1FB9FAD6" w14:textId="77777777" w:rsidR="007B7787" w:rsidRDefault="007B7787" w:rsidP="007B7787">
      <w:r>
        <w:t>- you need complex ad hoc queries</w:t>
      </w:r>
    </w:p>
    <w:p w14:paraId="3CD89D70" w14:textId="77777777" w:rsidR="007B7787" w:rsidRDefault="007B7787" w:rsidP="007B7787">
      <w:r>
        <w:t>- your schema is highly relational</w:t>
      </w:r>
    </w:p>
    <w:p w14:paraId="5D1CA648" w14:textId="77777777" w:rsidR="007B7787" w:rsidRDefault="007B7787" w:rsidP="007B7787">
      <w:r>
        <w:t>- consistency and relational constraints matter heavily</w:t>
      </w:r>
    </w:p>
    <w:p w14:paraId="2F23F4C5" w14:textId="77777777" w:rsidR="007B7787" w:rsidRDefault="007B7787" w:rsidP="007B7787"/>
    <w:p w14:paraId="1171F087" w14:textId="77777777" w:rsidR="007B7787" w:rsidRDefault="007B7787" w:rsidP="007B7787">
      <w:r>
        <w:t>---</w:t>
      </w:r>
    </w:p>
    <w:p w14:paraId="5B251F0B" w14:textId="77777777" w:rsidR="007B7787" w:rsidRDefault="007B7787" w:rsidP="007B7787"/>
    <w:p w14:paraId="3A24C515" w14:textId="77777777" w:rsidR="007B7787" w:rsidRDefault="007B7787" w:rsidP="007B7787">
      <w:r>
        <w:t># Common pitfalls</w:t>
      </w:r>
    </w:p>
    <w:p w14:paraId="2FA99989" w14:textId="77777777" w:rsidR="007B7787" w:rsidRDefault="007B7787" w:rsidP="007B7787"/>
    <w:p w14:paraId="1873ED9F" w14:textId="77777777" w:rsidR="007B7787" w:rsidRDefault="007B7787" w:rsidP="007B7787">
      <w:r>
        <w:t>## 1. Poor partition key choice</w:t>
      </w:r>
    </w:p>
    <w:p w14:paraId="326F9FDD" w14:textId="77777777" w:rsidR="007B7787" w:rsidRDefault="007B7787" w:rsidP="007B7787">
      <w:r>
        <w:t>This leads to hot partitions and uneven load.</w:t>
      </w:r>
    </w:p>
    <w:p w14:paraId="7F54B67A" w14:textId="77777777" w:rsidR="007B7787" w:rsidRDefault="007B7787" w:rsidP="007B7787"/>
    <w:p w14:paraId="6FE95450" w14:textId="77777777" w:rsidR="007B7787" w:rsidRDefault="007B7787" w:rsidP="007B7787">
      <w:r>
        <w:t>## 2. Designing like a relational database</w:t>
      </w:r>
    </w:p>
    <w:p w14:paraId="655473C7" w14:textId="77777777" w:rsidR="007B7787" w:rsidRDefault="007B7787" w:rsidP="007B7787">
      <w:r>
        <w:t>DynamoDB is not meant for join-heavy query patterns.</w:t>
      </w:r>
    </w:p>
    <w:p w14:paraId="73EA76BA" w14:textId="77777777" w:rsidR="007B7787" w:rsidRDefault="007B7787" w:rsidP="007B7787"/>
    <w:p w14:paraId="04D9AAD2" w14:textId="77777777" w:rsidR="007B7787" w:rsidRDefault="007B7787" w:rsidP="007B7787">
      <w:r>
        <w:t>## 3. Overusing GSIs</w:t>
      </w:r>
    </w:p>
    <w:p w14:paraId="2D7AE779" w14:textId="77777777" w:rsidR="007B7787" w:rsidRDefault="007B7787" w:rsidP="007B7787">
      <w:r>
        <w:t>Too many indexes increase cost and write complexity.</w:t>
      </w:r>
    </w:p>
    <w:p w14:paraId="5F0ED4BD" w14:textId="77777777" w:rsidR="007B7787" w:rsidRDefault="007B7787" w:rsidP="007B7787"/>
    <w:p w14:paraId="570430F3" w14:textId="77777777" w:rsidR="007B7787" w:rsidRDefault="007B7787" w:rsidP="007B7787">
      <w:r>
        <w:t>## 4. No clear access patterns</w:t>
      </w:r>
    </w:p>
    <w:p w14:paraId="56D6AF65" w14:textId="77777777" w:rsidR="007B7787" w:rsidRDefault="007B7787" w:rsidP="007B7787">
      <w:r>
        <w:t>If you do not know your reads ahead of time, DynamoDB can become awkward.</w:t>
      </w:r>
    </w:p>
    <w:p w14:paraId="05139CB9" w14:textId="77777777" w:rsidR="007B7787" w:rsidRDefault="007B7787" w:rsidP="007B7787"/>
    <w:p w14:paraId="5C700F51" w14:textId="77777777" w:rsidR="007B7787" w:rsidRDefault="007B7787" w:rsidP="007B7787">
      <w:r>
        <w:t>## 5. Large items</w:t>
      </w:r>
    </w:p>
    <w:p w14:paraId="52087369" w14:textId="77777777" w:rsidR="007B7787" w:rsidRDefault="007B7787" w:rsidP="007B7787">
      <w:r>
        <w:lastRenderedPageBreak/>
        <w:t>Very large items increase latency and cost.</w:t>
      </w:r>
    </w:p>
    <w:p w14:paraId="29406CF2" w14:textId="77777777" w:rsidR="007B7787" w:rsidRDefault="007B7787" w:rsidP="007B7787"/>
    <w:p w14:paraId="27A045AD" w14:textId="77777777" w:rsidR="007B7787" w:rsidRDefault="007B7787" w:rsidP="007B7787">
      <w:r>
        <w:t>---</w:t>
      </w:r>
    </w:p>
    <w:p w14:paraId="4A9DB572" w14:textId="77777777" w:rsidR="007B7787" w:rsidRDefault="007B7787" w:rsidP="007B7787"/>
    <w:p w14:paraId="1F46A7B7" w14:textId="77777777" w:rsidR="007B7787" w:rsidRDefault="007B7787" w:rsidP="007B7787">
      <w:r>
        <w:t># Best practices</w:t>
      </w:r>
    </w:p>
    <w:p w14:paraId="749CCE06" w14:textId="77777777" w:rsidR="007B7787" w:rsidRDefault="007B7787" w:rsidP="007B7787"/>
    <w:p w14:paraId="3E98C560" w14:textId="77777777" w:rsidR="007B7787" w:rsidRDefault="007B7787" w:rsidP="007B7787">
      <w:r>
        <w:t>- Model around access patterns</w:t>
      </w:r>
    </w:p>
    <w:p w14:paraId="05D8BDD5" w14:textId="77777777" w:rsidR="007B7787" w:rsidRDefault="007B7787" w:rsidP="007B7787">
      <w:r>
        <w:t>- Choose a high-cardinality partition key</w:t>
      </w:r>
    </w:p>
    <w:p w14:paraId="66F75291" w14:textId="77777777" w:rsidR="007B7787" w:rsidRDefault="007B7787" w:rsidP="007B7787">
      <w:r>
        <w:t>- Avoid hot partitions</w:t>
      </w:r>
    </w:p>
    <w:p w14:paraId="39277BBD" w14:textId="77777777" w:rsidR="007B7787" w:rsidRDefault="007B7787" w:rsidP="007B7787">
      <w:r>
        <w:t>- Use GSIs sparingly and intentionally</w:t>
      </w:r>
    </w:p>
    <w:p w14:paraId="3AC2CD30" w14:textId="77777777" w:rsidR="007B7787" w:rsidRDefault="007B7787" w:rsidP="007B7787">
      <w:r>
        <w:t>- Keep items small when possible</w:t>
      </w:r>
    </w:p>
    <w:p w14:paraId="5E4687DF" w14:textId="77777777" w:rsidR="007B7787" w:rsidRDefault="007B7787" w:rsidP="007B7787">
      <w:r>
        <w:t>- Use TTL for temporary data</w:t>
      </w:r>
    </w:p>
    <w:p w14:paraId="52D76342" w14:textId="77777777" w:rsidR="007B7787" w:rsidRDefault="007B7787" w:rsidP="007B7787">
      <w:r>
        <w:t>- Use Streams for event-driven workflows</w:t>
      </w:r>
    </w:p>
    <w:p w14:paraId="2C07AE60" w14:textId="77777777" w:rsidR="007B7787" w:rsidRDefault="007B7787" w:rsidP="007B7787">
      <w:r>
        <w:t>- Decide early whether you need on-demand or provisioned capacity</w:t>
      </w:r>
    </w:p>
    <w:p w14:paraId="3DB952B8" w14:textId="77777777" w:rsidR="007B7787" w:rsidRDefault="007B7787" w:rsidP="007B7787"/>
    <w:p w14:paraId="09A73F61" w14:textId="77777777" w:rsidR="007B7787" w:rsidRDefault="007B7787" w:rsidP="007B7787">
      <w:r>
        <w:t>---</w:t>
      </w:r>
    </w:p>
    <w:p w14:paraId="70371A3E" w14:textId="77777777" w:rsidR="007B7787" w:rsidRDefault="007B7787" w:rsidP="007B7787"/>
    <w:p w14:paraId="0CF6AA99" w14:textId="77777777" w:rsidR="007B7787" w:rsidRDefault="007B7787" w:rsidP="007B7787">
      <w:r>
        <w:t># Simple mental model</w:t>
      </w:r>
    </w:p>
    <w:p w14:paraId="6DFB5C9D" w14:textId="77777777" w:rsidR="007B7787" w:rsidRDefault="007B7787" w:rsidP="007B7787"/>
    <w:p w14:paraId="5F1CD33E" w14:textId="77777777" w:rsidR="007B7787" w:rsidRDefault="007B7787" w:rsidP="007B7787">
      <w:r>
        <w:t>Think of DynamoDB as a **highly scalable key-value and document store** where the main challenge is not schema design, but **query design**.</w:t>
      </w:r>
    </w:p>
    <w:p w14:paraId="6FE0D40D" w14:textId="77777777" w:rsidR="007B7787" w:rsidRDefault="007B7787" w:rsidP="007B7787"/>
    <w:p w14:paraId="1F33F175" w14:textId="77777777" w:rsidR="007B7787" w:rsidRDefault="007B7787" w:rsidP="007B7787">
      <w:r>
        <w:lastRenderedPageBreak/>
        <w:t>If you know what you need to fetch, DynamoDB is excellent. If you need flexible relational querying, it is usually the wrong tool.</w:t>
      </w:r>
    </w:p>
    <w:p w14:paraId="26C2DD5D" w14:textId="77777777" w:rsidR="007B7787" w:rsidRDefault="007B7787" w:rsidP="007B7787"/>
    <w:p w14:paraId="1CB2F3AE" w14:textId="77777777" w:rsidR="007B7787" w:rsidRDefault="007B7787" w:rsidP="007B7787">
      <w:r>
        <w:t>---</w:t>
      </w:r>
    </w:p>
    <w:p w14:paraId="183B2B36" w14:textId="77777777" w:rsidR="007B7787" w:rsidRDefault="007B7787" w:rsidP="007B7787"/>
    <w:p w14:paraId="30F577A8" w14:textId="77777777" w:rsidR="007B7787" w:rsidRDefault="007B7787" w:rsidP="007B7787">
      <w:r>
        <w:t># Quick interview answer</w:t>
      </w:r>
    </w:p>
    <w:p w14:paraId="53FC34FB" w14:textId="77777777" w:rsidR="007B7787" w:rsidRDefault="007B7787" w:rsidP="007B7787"/>
    <w:p w14:paraId="0D896FEE" w14:textId="77777777" w:rsidR="007B7787" w:rsidRDefault="007B7787" w:rsidP="007B7787">
      <w:r>
        <w:t>&gt; DynamoDB is AWS’s fully managed NoSQL database optimized for low-latency, high-scale workloads. It stores data as items in tables, uses partition and sort keys for access, supports GSIs and LSIs for alternate query patterns, and works best when you design around access patterns rather than relational joins.</w:t>
      </w:r>
    </w:p>
    <w:p w14:paraId="6C97C2C4" w14:textId="77777777" w:rsidR="007B7787" w:rsidRDefault="007B7787" w:rsidP="007B7787"/>
    <w:p w14:paraId="1517DA15" w14:textId="77777777" w:rsidR="007B7787" w:rsidRDefault="007B7787" w:rsidP="007B7787">
      <w:r>
        <w:t>If you want, I can also explain:</w:t>
      </w:r>
    </w:p>
    <w:p w14:paraId="4F161B4A" w14:textId="77777777" w:rsidR="007B7787" w:rsidRDefault="007B7787" w:rsidP="007B7787">
      <w:r>
        <w:t>1. **DynamoDB partition keys and GSIs with diagrams**</w:t>
      </w:r>
    </w:p>
    <w:p w14:paraId="1E21C08C" w14:textId="77777777" w:rsidR="007B7787" w:rsidRDefault="007B7787" w:rsidP="007B7787">
      <w:r>
        <w:t>2. **DynamoDB best practices for system design interviews**</w:t>
      </w:r>
    </w:p>
    <w:p w14:paraId="0FE48C76" w14:textId="77777777" w:rsidR="007B7787" w:rsidRDefault="007B7787" w:rsidP="007B7787">
      <w:r>
        <w:t>3. **DynamoDB vs MongoDB vs PostgreSQL**</w:t>
      </w:r>
    </w:p>
    <w:p w14:paraId="459DC21C" w14:textId="4DED36ED" w:rsidR="00984100" w:rsidRDefault="007B7787" w:rsidP="007B7787">
      <w:r>
        <w:t>4. **A real-world DynamoDB schema design example**</w:t>
      </w:r>
    </w:p>
    <w:p w14:paraId="5900DD09" w14:textId="77777777" w:rsidR="00984100" w:rsidRDefault="00984100" w:rsidP="00BC5976"/>
    <w:p w14:paraId="724BD3B9" w14:textId="77777777" w:rsidR="00984100" w:rsidRDefault="00984100" w:rsidP="00BC5976"/>
    <w:p w14:paraId="25242224" w14:textId="77777777" w:rsidR="00984100" w:rsidRDefault="00984100" w:rsidP="00BC5976"/>
    <w:p w14:paraId="5801FD9F" w14:textId="77777777" w:rsidR="00984100" w:rsidRDefault="00984100" w:rsidP="00BC5976"/>
    <w:p w14:paraId="41B07340" w14:textId="77777777" w:rsidR="00984100" w:rsidRDefault="00984100" w:rsidP="00BC5976"/>
    <w:p w14:paraId="6B5AA871" w14:textId="77777777" w:rsidR="00984100" w:rsidRDefault="00984100" w:rsidP="00BC5976"/>
    <w:p w14:paraId="72A138A8" w14:textId="77777777" w:rsidR="00984100" w:rsidRDefault="00984100" w:rsidP="00BC5976"/>
    <w:p w14:paraId="6F6A192B" w14:textId="77777777" w:rsidR="00984100" w:rsidRDefault="00984100" w:rsidP="00BC5976"/>
    <w:p w14:paraId="46EDDF32" w14:textId="77777777" w:rsidR="00984100" w:rsidRDefault="00984100" w:rsidP="00BC5976"/>
    <w:p w14:paraId="23334634" w14:textId="77777777" w:rsidR="00984100" w:rsidRDefault="00984100" w:rsidP="00BC5976"/>
    <w:p w14:paraId="393B49C1" w14:textId="77777777" w:rsidR="00984100" w:rsidRDefault="00984100" w:rsidP="00BC5976"/>
    <w:p w14:paraId="56A5FFF1" w14:textId="77777777" w:rsidR="00984100" w:rsidRDefault="00984100" w:rsidP="00BC5976"/>
    <w:p w14:paraId="1858724B" w14:textId="77777777" w:rsidR="00984100" w:rsidRDefault="00984100" w:rsidP="00BC5976"/>
    <w:p w14:paraId="7B8B950B" w14:textId="77777777" w:rsidR="00984100" w:rsidRDefault="00984100" w:rsidP="00BC5976"/>
    <w:p w14:paraId="541407BD" w14:textId="77777777" w:rsidR="00984100" w:rsidRDefault="00984100" w:rsidP="00BC5976"/>
    <w:p w14:paraId="1E9DB75A" w14:textId="77777777" w:rsidR="00984100" w:rsidRDefault="00984100" w:rsidP="00BC5976"/>
    <w:p w14:paraId="446CBA2E" w14:textId="77777777" w:rsidR="00084096" w:rsidRDefault="00084096" w:rsidP="00BC5976"/>
    <w:p w14:paraId="25CFF046" w14:textId="77777777" w:rsidR="00084096" w:rsidRDefault="00084096" w:rsidP="00BC5976"/>
    <w:p w14:paraId="2B2C138E" w14:textId="77777777" w:rsidR="00084096" w:rsidRDefault="00084096" w:rsidP="00BC5976"/>
    <w:p w14:paraId="20ACB612" w14:textId="77777777" w:rsidR="00084096" w:rsidRDefault="00084096" w:rsidP="00BC5976"/>
    <w:p w14:paraId="0D46A031" w14:textId="77777777" w:rsidR="003D3011" w:rsidRDefault="003D3011" w:rsidP="00BC5976"/>
    <w:p w14:paraId="6FE3FBFF" w14:textId="436785A2" w:rsidR="00D57E27" w:rsidRDefault="00D57E27" w:rsidP="00FC1FE3">
      <w:pPr>
        <w:pStyle w:val="Heading1"/>
        <w:numPr>
          <w:ilvl w:val="0"/>
          <w:numId w:val="13"/>
        </w:numPr>
        <w:jc w:val="center"/>
      </w:pPr>
      <w:bookmarkStart w:id="16" w:name="_Toc234595924"/>
      <w:r>
        <w:t>Java Design Patterns</w:t>
      </w:r>
      <w:bookmarkEnd w:id="16"/>
    </w:p>
    <w:p w14:paraId="0269057B" w14:textId="77777777" w:rsidR="00D57E27" w:rsidRDefault="00D57E27" w:rsidP="00D11B9C"/>
    <w:p w14:paraId="5E5D38A8" w14:textId="18474D31" w:rsidR="00D11B9C" w:rsidRDefault="00D11B9C" w:rsidP="00D11B9C">
      <w:r>
        <w:t>Design patterns in Java are reusable solutions to common software design problems. They are not language-specific, but Java is a very common language for learning and applying them because its object-oriented features make the patterns natural to implement.</w:t>
      </w:r>
    </w:p>
    <w:p w14:paraId="39536D2F" w14:textId="77777777" w:rsidR="00D11B9C" w:rsidRDefault="00D11B9C" w:rsidP="00D11B9C"/>
    <w:p w14:paraId="509069FB" w14:textId="77777777" w:rsidR="00D11B9C" w:rsidRDefault="00D11B9C" w:rsidP="00D11B9C">
      <w:r>
        <w:t>At a high level, design patterns help you write code that is easier to **maintain, extend, test, and understand**.</w:t>
      </w:r>
    </w:p>
    <w:p w14:paraId="4F3EAE14" w14:textId="77777777" w:rsidR="00D11B9C" w:rsidRDefault="00D11B9C" w:rsidP="00D11B9C"/>
    <w:p w14:paraId="32A924AF" w14:textId="77777777" w:rsidR="00D11B9C" w:rsidRDefault="00D11B9C" w:rsidP="00D11B9C">
      <w:r>
        <w:t>## The three main categories</w:t>
      </w:r>
    </w:p>
    <w:p w14:paraId="1DF12B3D" w14:textId="77777777" w:rsidR="00D11B9C" w:rsidRDefault="00D11B9C" w:rsidP="00D11B9C"/>
    <w:p w14:paraId="48147895" w14:textId="77777777" w:rsidR="00D11B9C" w:rsidRDefault="00D11B9C" w:rsidP="00D11B9C">
      <w:r>
        <w:t>Design patterns are usually grouped into three types:</w:t>
      </w:r>
    </w:p>
    <w:p w14:paraId="5462D986" w14:textId="77777777" w:rsidR="00D11B9C" w:rsidRDefault="00D11B9C" w:rsidP="00D11B9C"/>
    <w:p w14:paraId="6F3FCB02" w14:textId="77777777" w:rsidR="00D11B9C" w:rsidRDefault="00D11B9C" w:rsidP="00D11B9C">
      <w:r>
        <w:t xml:space="preserve">1. **Creational patterns**  </w:t>
      </w:r>
    </w:p>
    <w:p w14:paraId="7D5C0A0D" w14:textId="77777777" w:rsidR="00D11B9C" w:rsidRDefault="00D11B9C" w:rsidP="00D11B9C">
      <w:r>
        <w:t xml:space="preserve">   Concerned with how objects are created.</w:t>
      </w:r>
    </w:p>
    <w:p w14:paraId="4EFA9E84" w14:textId="77777777" w:rsidR="00D11B9C" w:rsidRDefault="00D11B9C" w:rsidP="00D11B9C"/>
    <w:p w14:paraId="7FA0094A" w14:textId="77777777" w:rsidR="00D11B9C" w:rsidRDefault="00D11B9C" w:rsidP="00D11B9C">
      <w:r>
        <w:t xml:space="preserve">2. **Structural patterns**  </w:t>
      </w:r>
    </w:p>
    <w:p w14:paraId="399145D5" w14:textId="77777777" w:rsidR="00D11B9C" w:rsidRDefault="00D11B9C" w:rsidP="00D11B9C">
      <w:r>
        <w:t xml:space="preserve">   Concerned with how classes and objects are composed.</w:t>
      </w:r>
    </w:p>
    <w:p w14:paraId="1530D03A" w14:textId="77777777" w:rsidR="00D11B9C" w:rsidRDefault="00D11B9C" w:rsidP="00D11B9C"/>
    <w:p w14:paraId="0CB0FE5D" w14:textId="77777777" w:rsidR="00D11B9C" w:rsidRDefault="00D11B9C" w:rsidP="00D11B9C">
      <w:r>
        <w:t xml:space="preserve">3. **Behavioral patterns**  </w:t>
      </w:r>
    </w:p>
    <w:p w14:paraId="7D1AFF96" w14:textId="77777777" w:rsidR="00D11B9C" w:rsidRDefault="00D11B9C" w:rsidP="00D11B9C">
      <w:r>
        <w:t xml:space="preserve">   Concerned with how objects communicate and share responsibilities.</w:t>
      </w:r>
    </w:p>
    <w:p w14:paraId="0FCC1A7A" w14:textId="77777777" w:rsidR="00D11B9C" w:rsidRDefault="00D11B9C" w:rsidP="00D11B9C"/>
    <w:p w14:paraId="24206CE6" w14:textId="77777777" w:rsidR="00D11B9C" w:rsidRDefault="00D11B9C" w:rsidP="00D11B9C">
      <w:r>
        <w:t>---</w:t>
      </w:r>
    </w:p>
    <w:p w14:paraId="0AFE7E56" w14:textId="77777777" w:rsidR="00D11B9C" w:rsidRDefault="00D11B9C" w:rsidP="00D11B9C"/>
    <w:p w14:paraId="6041675B" w14:textId="77777777" w:rsidR="00D11B9C" w:rsidRDefault="00D11B9C" w:rsidP="00D11B9C">
      <w:r>
        <w:t># 1. Creational Patterns</w:t>
      </w:r>
    </w:p>
    <w:p w14:paraId="4826FE27" w14:textId="77777777" w:rsidR="00D11B9C" w:rsidRDefault="00D11B9C" w:rsidP="00D11B9C"/>
    <w:p w14:paraId="1AF0EDD2" w14:textId="77777777" w:rsidR="00D11B9C" w:rsidRDefault="00D11B9C" w:rsidP="00D11B9C">
      <w:r>
        <w:t>These patterns focus on object creation logic.</w:t>
      </w:r>
    </w:p>
    <w:p w14:paraId="27E047FD" w14:textId="77777777" w:rsidR="00D11B9C" w:rsidRDefault="00D11B9C" w:rsidP="00D11B9C"/>
    <w:p w14:paraId="62367F50" w14:textId="77777777" w:rsidR="00D11B9C" w:rsidRDefault="00D11B9C" w:rsidP="00D11B9C">
      <w:r>
        <w:t>## Singleton</w:t>
      </w:r>
    </w:p>
    <w:p w14:paraId="5FBF0810" w14:textId="77777777" w:rsidR="00D11B9C" w:rsidRDefault="00D11B9C" w:rsidP="00D11B9C">
      <w:r>
        <w:t>Ensures a class has only one instance and provides a global access point to it.</w:t>
      </w:r>
    </w:p>
    <w:p w14:paraId="3EA52C26" w14:textId="77777777" w:rsidR="00D11B9C" w:rsidRDefault="00D11B9C" w:rsidP="00D11B9C"/>
    <w:p w14:paraId="619B7B94" w14:textId="77777777" w:rsidR="00D11B9C" w:rsidRDefault="00D11B9C" w:rsidP="00D11B9C">
      <w:r>
        <w:lastRenderedPageBreak/>
        <w:t>### Use case</w:t>
      </w:r>
    </w:p>
    <w:p w14:paraId="24E0CB70" w14:textId="77777777" w:rsidR="00D11B9C" w:rsidRDefault="00D11B9C" w:rsidP="00D11B9C">
      <w:r>
        <w:t>- configuration manager</w:t>
      </w:r>
    </w:p>
    <w:p w14:paraId="5EE94607" w14:textId="77777777" w:rsidR="00D11B9C" w:rsidRDefault="00D11B9C" w:rsidP="00D11B9C">
      <w:r>
        <w:t>- logger</w:t>
      </w:r>
    </w:p>
    <w:p w14:paraId="3630592E" w14:textId="77777777" w:rsidR="00D11B9C" w:rsidRDefault="00D11B9C" w:rsidP="00D11B9C">
      <w:r>
        <w:t>- connection pool</w:t>
      </w:r>
    </w:p>
    <w:p w14:paraId="77D9FCFE" w14:textId="77777777" w:rsidR="00D11B9C" w:rsidRDefault="00D11B9C" w:rsidP="00D11B9C"/>
    <w:p w14:paraId="00CBA0D3" w14:textId="77777777" w:rsidR="00D11B9C" w:rsidRDefault="00D11B9C" w:rsidP="00D11B9C">
      <w:r>
        <w:t>### Java example</w:t>
      </w:r>
    </w:p>
    <w:p w14:paraId="1EE57E92" w14:textId="77777777" w:rsidR="00D11B9C" w:rsidRDefault="00D11B9C" w:rsidP="00D11B9C">
      <w:r>
        <w:t>```java</w:t>
      </w:r>
    </w:p>
    <w:p w14:paraId="65355831" w14:textId="77777777" w:rsidR="00D11B9C" w:rsidRDefault="00D11B9C" w:rsidP="00D11B9C">
      <w:r>
        <w:t>public class Singleton {</w:t>
      </w:r>
    </w:p>
    <w:p w14:paraId="4A853B23" w14:textId="77777777" w:rsidR="00D11B9C" w:rsidRDefault="00D11B9C" w:rsidP="00D11B9C">
      <w:r>
        <w:t xml:space="preserve">    private static final Singleton instance = new Singleton();</w:t>
      </w:r>
    </w:p>
    <w:p w14:paraId="743A7C16" w14:textId="77777777" w:rsidR="00D11B9C" w:rsidRDefault="00D11B9C" w:rsidP="00D11B9C"/>
    <w:p w14:paraId="02B7580C" w14:textId="77777777" w:rsidR="00D11B9C" w:rsidRDefault="00D11B9C" w:rsidP="00D11B9C">
      <w:r>
        <w:t xml:space="preserve">    private Singleton() {}</w:t>
      </w:r>
    </w:p>
    <w:p w14:paraId="4EB9882B" w14:textId="77777777" w:rsidR="00D11B9C" w:rsidRDefault="00D11B9C" w:rsidP="00D11B9C"/>
    <w:p w14:paraId="3EA9C239" w14:textId="77777777" w:rsidR="00D11B9C" w:rsidRDefault="00D11B9C" w:rsidP="00D11B9C">
      <w:r>
        <w:t xml:space="preserve">    public static Singleton getInstance() {</w:t>
      </w:r>
    </w:p>
    <w:p w14:paraId="118CE511" w14:textId="77777777" w:rsidR="00D11B9C" w:rsidRDefault="00D11B9C" w:rsidP="00D11B9C">
      <w:r>
        <w:t xml:space="preserve">        return instance;</w:t>
      </w:r>
    </w:p>
    <w:p w14:paraId="653C8747" w14:textId="77777777" w:rsidR="00D11B9C" w:rsidRDefault="00D11B9C" w:rsidP="00D11B9C">
      <w:r>
        <w:t xml:space="preserve">    }</w:t>
      </w:r>
    </w:p>
    <w:p w14:paraId="5E1EA148" w14:textId="77777777" w:rsidR="00D11B9C" w:rsidRDefault="00D11B9C" w:rsidP="00D11B9C">
      <w:r>
        <w:t>}</w:t>
      </w:r>
    </w:p>
    <w:p w14:paraId="581E35F9" w14:textId="77777777" w:rsidR="00D11B9C" w:rsidRDefault="00D11B9C" w:rsidP="00D11B9C">
      <w:r>
        <w:t>```</w:t>
      </w:r>
    </w:p>
    <w:p w14:paraId="1A09841A" w14:textId="77777777" w:rsidR="00D11B9C" w:rsidRDefault="00D11B9C" w:rsidP="00D11B9C"/>
    <w:p w14:paraId="7A1D8979" w14:textId="77777777" w:rsidR="00D11B9C" w:rsidRDefault="00D11B9C" w:rsidP="00D11B9C">
      <w:r>
        <w:t>### Note</w:t>
      </w:r>
    </w:p>
    <w:p w14:paraId="5A2FD15B" w14:textId="77777777" w:rsidR="00D11B9C" w:rsidRDefault="00D11B9C" w:rsidP="00D11B9C">
      <w:r>
        <w:t>Singleton can be useful, but overuse can make testing harder because it introduces global state.</w:t>
      </w:r>
    </w:p>
    <w:p w14:paraId="777F6732" w14:textId="77777777" w:rsidR="00D11B9C" w:rsidRDefault="00D11B9C" w:rsidP="00D11B9C"/>
    <w:p w14:paraId="6DA6F2E1" w14:textId="77777777" w:rsidR="00D11B9C" w:rsidRDefault="00D11B9C" w:rsidP="00D11B9C">
      <w:r>
        <w:t>---</w:t>
      </w:r>
    </w:p>
    <w:p w14:paraId="38C09C8C" w14:textId="77777777" w:rsidR="00D11B9C" w:rsidRDefault="00D11B9C" w:rsidP="00D11B9C"/>
    <w:p w14:paraId="5042759C" w14:textId="77777777" w:rsidR="00D11B9C" w:rsidRDefault="00D11B9C" w:rsidP="00D11B9C">
      <w:r>
        <w:lastRenderedPageBreak/>
        <w:t>## Factory Method</w:t>
      </w:r>
    </w:p>
    <w:p w14:paraId="20A6B7D7" w14:textId="77777777" w:rsidR="00D11B9C" w:rsidRDefault="00D11B9C" w:rsidP="00D11B9C">
      <w:r>
        <w:t>Defines an interface for creating objects, but lets subclasses decide which class to instantiate.</w:t>
      </w:r>
    </w:p>
    <w:p w14:paraId="36E78899" w14:textId="77777777" w:rsidR="00D11B9C" w:rsidRDefault="00D11B9C" w:rsidP="00D11B9C"/>
    <w:p w14:paraId="6B703916" w14:textId="77777777" w:rsidR="00D11B9C" w:rsidRDefault="00D11B9C" w:rsidP="00D11B9C">
      <w:r>
        <w:t>### Use case</w:t>
      </w:r>
    </w:p>
    <w:p w14:paraId="4B4AE339" w14:textId="77777777" w:rsidR="00D11B9C" w:rsidRDefault="00D11B9C" w:rsidP="00D11B9C">
      <w:r>
        <w:t>When the exact object type depends on runtime conditions.</w:t>
      </w:r>
    </w:p>
    <w:p w14:paraId="12FBE0A5" w14:textId="77777777" w:rsidR="00D11B9C" w:rsidRDefault="00D11B9C" w:rsidP="00D11B9C"/>
    <w:p w14:paraId="63E5D2BC" w14:textId="77777777" w:rsidR="00D11B9C" w:rsidRDefault="00D11B9C" w:rsidP="00D11B9C">
      <w:r>
        <w:t>### Example</w:t>
      </w:r>
    </w:p>
    <w:p w14:paraId="02D26A5D" w14:textId="77777777" w:rsidR="00D11B9C" w:rsidRDefault="00D11B9C" w:rsidP="00D11B9C">
      <w:r>
        <w:t>Imagine a `ShapeFactory` that creates `Circle`, `Square`, or `Rectangle` objects.</w:t>
      </w:r>
    </w:p>
    <w:p w14:paraId="5D47331F" w14:textId="77777777" w:rsidR="00D11B9C" w:rsidRDefault="00D11B9C" w:rsidP="00D11B9C"/>
    <w:p w14:paraId="0F811518" w14:textId="77777777" w:rsidR="00D11B9C" w:rsidRDefault="00D11B9C" w:rsidP="00D11B9C">
      <w:r>
        <w:t>```java</w:t>
      </w:r>
    </w:p>
    <w:p w14:paraId="6612E241" w14:textId="77777777" w:rsidR="00D11B9C" w:rsidRDefault="00D11B9C" w:rsidP="00D11B9C">
      <w:r>
        <w:t>interface Shape {</w:t>
      </w:r>
    </w:p>
    <w:p w14:paraId="7D7EBBB7" w14:textId="77777777" w:rsidR="00D11B9C" w:rsidRDefault="00D11B9C" w:rsidP="00D11B9C">
      <w:r>
        <w:t xml:space="preserve">    void draw();</w:t>
      </w:r>
    </w:p>
    <w:p w14:paraId="01F44F19" w14:textId="77777777" w:rsidR="00D11B9C" w:rsidRDefault="00D11B9C" w:rsidP="00D11B9C">
      <w:r>
        <w:t>}</w:t>
      </w:r>
    </w:p>
    <w:p w14:paraId="148B300D" w14:textId="77777777" w:rsidR="00D11B9C" w:rsidRDefault="00D11B9C" w:rsidP="00D11B9C"/>
    <w:p w14:paraId="3ABF1E85" w14:textId="77777777" w:rsidR="00D11B9C" w:rsidRDefault="00D11B9C" w:rsidP="00D11B9C">
      <w:r>
        <w:t>class Circle implements Shape {</w:t>
      </w:r>
    </w:p>
    <w:p w14:paraId="51029CD9" w14:textId="77777777" w:rsidR="00D11B9C" w:rsidRDefault="00D11B9C" w:rsidP="00D11B9C">
      <w:r>
        <w:t xml:space="preserve">    public void draw() {</w:t>
      </w:r>
    </w:p>
    <w:p w14:paraId="6C480413" w14:textId="77777777" w:rsidR="00D11B9C" w:rsidRDefault="00D11B9C" w:rsidP="00D11B9C">
      <w:r>
        <w:t xml:space="preserve">        System.out.println("Drawing Circle");</w:t>
      </w:r>
    </w:p>
    <w:p w14:paraId="21D1458A" w14:textId="77777777" w:rsidR="00D11B9C" w:rsidRDefault="00D11B9C" w:rsidP="00D11B9C">
      <w:r>
        <w:t xml:space="preserve">    }</w:t>
      </w:r>
    </w:p>
    <w:p w14:paraId="746583B0" w14:textId="77777777" w:rsidR="00D11B9C" w:rsidRDefault="00D11B9C" w:rsidP="00D11B9C">
      <w:r>
        <w:t>}</w:t>
      </w:r>
    </w:p>
    <w:p w14:paraId="7579FEDB" w14:textId="77777777" w:rsidR="00D11B9C" w:rsidRDefault="00D11B9C" w:rsidP="00D11B9C"/>
    <w:p w14:paraId="64330494" w14:textId="77777777" w:rsidR="00D11B9C" w:rsidRDefault="00D11B9C" w:rsidP="00D11B9C">
      <w:r>
        <w:t>class Square implements Shape {</w:t>
      </w:r>
    </w:p>
    <w:p w14:paraId="144386B2" w14:textId="77777777" w:rsidR="00D11B9C" w:rsidRDefault="00D11B9C" w:rsidP="00D11B9C">
      <w:r>
        <w:t xml:space="preserve">    public void draw() {</w:t>
      </w:r>
    </w:p>
    <w:p w14:paraId="7D9327D6" w14:textId="77777777" w:rsidR="00D11B9C" w:rsidRDefault="00D11B9C" w:rsidP="00D11B9C">
      <w:r>
        <w:t xml:space="preserve">        System.out.println("Drawing Square");</w:t>
      </w:r>
    </w:p>
    <w:p w14:paraId="116C4065" w14:textId="77777777" w:rsidR="00D11B9C" w:rsidRDefault="00D11B9C" w:rsidP="00D11B9C">
      <w:r>
        <w:lastRenderedPageBreak/>
        <w:t xml:space="preserve">    }</w:t>
      </w:r>
    </w:p>
    <w:p w14:paraId="00EF1BB7" w14:textId="77777777" w:rsidR="00D11B9C" w:rsidRDefault="00D11B9C" w:rsidP="00D11B9C">
      <w:r>
        <w:t>}</w:t>
      </w:r>
    </w:p>
    <w:p w14:paraId="7006F7B8" w14:textId="77777777" w:rsidR="00D11B9C" w:rsidRDefault="00D11B9C" w:rsidP="00D11B9C"/>
    <w:p w14:paraId="565A4F8B" w14:textId="77777777" w:rsidR="00D11B9C" w:rsidRDefault="00D11B9C" w:rsidP="00D11B9C">
      <w:r>
        <w:t>class ShapeFactory {</w:t>
      </w:r>
    </w:p>
    <w:p w14:paraId="61AA7D0F" w14:textId="77777777" w:rsidR="00D11B9C" w:rsidRDefault="00D11B9C" w:rsidP="00D11B9C">
      <w:r>
        <w:t xml:space="preserve">    public static Shape createShape(String type) {</w:t>
      </w:r>
    </w:p>
    <w:p w14:paraId="648C8210" w14:textId="77777777" w:rsidR="00D11B9C" w:rsidRDefault="00D11B9C" w:rsidP="00D11B9C">
      <w:r>
        <w:t xml:space="preserve">        if (type.equals("circle")) return new Circle();</w:t>
      </w:r>
    </w:p>
    <w:p w14:paraId="7D6682F0" w14:textId="77777777" w:rsidR="00D11B9C" w:rsidRDefault="00D11B9C" w:rsidP="00D11B9C">
      <w:r>
        <w:t xml:space="preserve">        if (type.equals("square")) return new Square();</w:t>
      </w:r>
    </w:p>
    <w:p w14:paraId="60BA3D4D" w14:textId="77777777" w:rsidR="00D11B9C" w:rsidRDefault="00D11B9C" w:rsidP="00D11B9C">
      <w:r>
        <w:t xml:space="preserve">        throw new IllegalArgumentException("Unknown shape");</w:t>
      </w:r>
    </w:p>
    <w:p w14:paraId="63CEA696" w14:textId="77777777" w:rsidR="00D11B9C" w:rsidRDefault="00D11B9C" w:rsidP="00D11B9C">
      <w:r>
        <w:t xml:space="preserve">    }</w:t>
      </w:r>
    </w:p>
    <w:p w14:paraId="09D9ACC0" w14:textId="77777777" w:rsidR="00D11B9C" w:rsidRDefault="00D11B9C" w:rsidP="00D11B9C">
      <w:r>
        <w:t>}</w:t>
      </w:r>
    </w:p>
    <w:p w14:paraId="7EC4F692" w14:textId="77777777" w:rsidR="00D11B9C" w:rsidRDefault="00D11B9C" w:rsidP="00D11B9C">
      <w:r>
        <w:t>```</w:t>
      </w:r>
    </w:p>
    <w:p w14:paraId="6534416A" w14:textId="77777777" w:rsidR="00D11B9C" w:rsidRDefault="00D11B9C" w:rsidP="00D11B9C"/>
    <w:p w14:paraId="20BE5B72" w14:textId="77777777" w:rsidR="00D11B9C" w:rsidRDefault="00D11B9C" w:rsidP="00D11B9C">
      <w:r>
        <w:t>---</w:t>
      </w:r>
    </w:p>
    <w:p w14:paraId="41C6F962" w14:textId="77777777" w:rsidR="00D11B9C" w:rsidRDefault="00D11B9C" w:rsidP="00D11B9C"/>
    <w:p w14:paraId="0959FDB2" w14:textId="77777777" w:rsidR="00D11B9C" w:rsidRDefault="00D11B9C" w:rsidP="00D11B9C">
      <w:r>
        <w:t>## Builder</w:t>
      </w:r>
    </w:p>
    <w:p w14:paraId="5C664804" w14:textId="77777777" w:rsidR="00D11B9C" w:rsidRDefault="00D11B9C" w:rsidP="00D11B9C">
      <w:r>
        <w:t>Separates the construction of a complex object from its representation.</w:t>
      </w:r>
    </w:p>
    <w:p w14:paraId="5AE59DB0" w14:textId="77777777" w:rsidR="00D11B9C" w:rsidRDefault="00D11B9C" w:rsidP="00D11B9C"/>
    <w:p w14:paraId="35DF59C8" w14:textId="77777777" w:rsidR="00D11B9C" w:rsidRDefault="00D11B9C" w:rsidP="00D11B9C">
      <w:r>
        <w:t>### Use case</w:t>
      </w:r>
    </w:p>
    <w:p w14:paraId="54841643" w14:textId="77777777" w:rsidR="00D11B9C" w:rsidRDefault="00D11B9C" w:rsidP="00D11B9C">
      <w:r>
        <w:t>Useful when an object has many optional fields.</w:t>
      </w:r>
    </w:p>
    <w:p w14:paraId="6A56E28D" w14:textId="77777777" w:rsidR="00D11B9C" w:rsidRDefault="00D11B9C" w:rsidP="00D11B9C"/>
    <w:p w14:paraId="223E2FBD" w14:textId="77777777" w:rsidR="00D11B9C" w:rsidRDefault="00D11B9C" w:rsidP="00D11B9C">
      <w:r>
        <w:t>### Example</w:t>
      </w:r>
    </w:p>
    <w:p w14:paraId="46BA2A72" w14:textId="77777777" w:rsidR="00D11B9C" w:rsidRDefault="00D11B9C" w:rsidP="00D11B9C">
      <w:r>
        <w:t>Java’s `StringBuilder` is a good example of the builder idea.</w:t>
      </w:r>
    </w:p>
    <w:p w14:paraId="6EFB2783" w14:textId="77777777" w:rsidR="00D11B9C" w:rsidRDefault="00D11B9C" w:rsidP="00D11B9C"/>
    <w:p w14:paraId="3427AD19" w14:textId="77777777" w:rsidR="00D11B9C" w:rsidRDefault="00D11B9C" w:rsidP="00D11B9C">
      <w:r>
        <w:lastRenderedPageBreak/>
        <w:t>```java</w:t>
      </w:r>
    </w:p>
    <w:p w14:paraId="7128701F" w14:textId="77777777" w:rsidR="00D11B9C" w:rsidRDefault="00D11B9C" w:rsidP="00D11B9C">
      <w:r>
        <w:t>class User {</w:t>
      </w:r>
    </w:p>
    <w:p w14:paraId="37623F83" w14:textId="77777777" w:rsidR="00D11B9C" w:rsidRDefault="00D11B9C" w:rsidP="00D11B9C">
      <w:r>
        <w:t xml:space="preserve">    private final String name;</w:t>
      </w:r>
    </w:p>
    <w:p w14:paraId="4F2B4DF2" w14:textId="77777777" w:rsidR="00D11B9C" w:rsidRDefault="00D11B9C" w:rsidP="00D11B9C">
      <w:r>
        <w:t xml:space="preserve">    private final int age;</w:t>
      </w:r>
    </w:p>
    <w:p w14:paraId="4B5A1016" w14:textId="77777777" w:rsidR="00D11B9C" w:rsidRDefault="00D11B9C" w:rsidP="00D11B9C">
      <w:r>
        <w:t xml:space="preserve">    private final String address;</w:t>
      </w:r>
    </w:p>
    <w:p w14:paraId="5927E74B" w14:textId="77777777" w:rsidR="00D11B9C" w:rsidRDefault="00D11B9C" w:rsidP="00D11B9C"/>
    <w:p w14:paraId="6AE11723" w14:textId="77777777" w:rsidR="00D11B9C" w:rsidRDefault="00D11B9C" w:rsidP="00D11B9C">
      <w:r>
        <w:t xml:space="preserve">    private User(Builder builder) {</w:t>
      </w:r>
    </w:p>
    <w:p w14:paraId="58419353" w14:textId="77777777" w:rsidR="00D11B9C" w:rsidRDefault="00D11B9C" w:rsidP="00D11B9C">
      <w:r>
        <w:t xml:space="preserve">        this.name = builder.name;</w:t>
      </w:r>
    </w:p>
    <w:p w14:paraId="66BDA97F" w14:textId="77777777" w:rsidR="00D11B9C" w:rsidRDefault="00D11B9C" w:rsidP="00D11B9C">
      <w:r>
        <w:t xml:space="preserve">        this.age = builder.age;</w:t>
      </w:r>
    </w:p>
    <w:p w14:paraId="151C5EE1" w14:textId="77777777" w:rsidR="00D11B9C" w:rsidRDefault="00D11B9C" w:rsidP="00D11B9C">
      <w:r>
        <w:t xml:space="preserve">        this.address = builder.address;</w:t>
      </w:r>
    </w:p>
    <w:p w14:paraId="7C70AD3C" w14:textId="77777777" w:rsidR="00D11B9C" w:rsidRDefault="00D11B9C" w:rsidP="00D11B9C">
      <w:r>
        <w:t xml:space="preserve">    }</w:t>
      </w:r>
    </w:p>
    <w:p w14:paraId="09B2CC4A" w14:textId="77777777" w:rsidR="00D11B9C" w:rsidRDefault="00D11B9C" w:rsidP="00D11B9C"/>
    <w:p w14:paraId="2B53DF2B" w14:textId="77777777" w:rsidR="00D11B9C" w:rsidRDefault="00D11B9C" w:rsidP="00D11B9C">
      <w:r>
        <w:t xml:space="preserve">    public static class Builder {</w:t>
      </w:r>
    </w:p>
    <w:p w14:paraId="4BA53582" w14:textId="77777777" w:rsidR="00D11B9C" w:rsidRDefault="00D11B9C" w:rsidP="00D11B9C">
      <w:r>
        <w:t xml:space="preserve">        private String name;</w:t>
      </w:r>
    </w:p>
    <w:p w14:paraId="1C02A19B" w14:textId="77777777" w:rsidR="00D11B9C" w:rsidRDefault="00D11B9C" w:rsidP="00D11B9C">
      <w:r>
        <w:t xml:space="preserve">        private int age;</w:t>
      </w:r>
    </w:p>
    <w:p w14:paraId="2BFE87EF" w14:textId="77777777" w:rsidR="00D11B9C" w:rsidRDefault="00D11B9C" w:rsidP="00D11B9C">
      <w:r>
        <w:t xml:space="preserve">        private String address;</w:t>
      </w:r>
    </w:p>
    <w:p w14:paraId="5EB1A062" w14:textId="77777777" w:rsidR="00D11B9C" w:rsidRDefault="00D11B9C" w:rsidP="00D11B9C"/>
    <w:p w14:paraId="5F62B128" w14:textId="77777777" w:rsidR="00D11B9C" w:rsidRDefault="00D11B9C" w:rsidP="00D11B9C">
      <w:r>
        <w:t xml:space="preserve">        public Builder setName(String name) {</w:t>
      </w:r>
    </w:p>
    <w:p w14:paraId="68333866" w14:textId="77777777" w:rsidR="00D11B9C" w:rsidRDefault="00D11B9C" w:rsidP="00D11B9C">
      <w:r>
        <w:t xml:space="preserve">            this.name = name;</w:t>
      </w:r>
    </w:p>
    <w:p w14:paraId="10079E57" w14:textId="77777777" w:rsidR="00D11B9C" w:rsidRDefault="00D11B9C" w:rsidP="00D11B9C">
      <w:r>
        <w:t xml:space="preserve">            return this;</w:t>
      </w:r>
    </w:p>
    <w:p w14:paraId="0F5217B2" w14:textId="77777777" w:rsidR="00D11B9C" w:rsidRDefault="00D11B9C" w:rsidP="00D11B9C">
      <w:r>
        <w:t xml:space="preserve">        }</w:t>
      </w:r>
    </w:p>
    <w:p w14:paraId="5B63C1F5" w14:textId="77777777" w:rsidR="00D11B9C" w:rsidRDefault="00D11B9C" w:rsidP="00D11B9C"/>
    <w:p w14:paraId="1D14B9FC" w14:textId="77777777" w:rsidR="00D11B9C" w:rsidRDefault="00D11B9C" w:rsidP="00D11B9C">
      <w:r>
        <w:t xml:space="preserve">        public Builder setAge(int age) {</w:t>
      </w:r>
    </w:p>
    <w:p w14:paraId="3F2FB431" w14:textId="77777777" w:rsidR="00D11B9C" w:rsidRDefault="00D11B9C" w:rsidP="00D11B9C">
      <w:r>
        <w:t xml:space="preserve">            this.age = age;</w:t>
      </w:r>
    </w:p>
    <w:p w14:paraId="242085C2" w14:textId="77777777" w:rsidR="00D11B9C" w:rsidRDefault="00D11B9C" w:rsidP="00D11B9C">
      <w:r>
        <w:lastRenderedPageBreak/>
        <w:t xml:space="preserve">            return this;</w:t>
      </w:r>
    </w:p>
    <w:p w14:paraId="0EB821AC" w14:textId="77777777" w:rsidR="00D11B9C" w:rsidRDefault="00D11B9C" w:rsidP="00D11B9C">
      <w:r>
        <w:t xml:space="preserve">        }</w:t>
      </w:r>
    </w:p>
    <w:p w14:paraId="48F06DD2" w14:textId="77777777" w:rsidR="00D11B9C" w:rsidRDefault="00D11B9C" w:rsidP="00D11B9C"/>
    <w:p w14:paraId="4AB1DCD1" w14:textId="77777777" w:rsidR="00D11B9C" w:rsidRDefault="00D11B9C" w:rsidP="00D11B9C">
      <w:r>
        <w:t xml:space="preserve">        public Builder setAddress(String address) {</w:t>
      </w:r>
    </w:p>
    <w:p w14:paraId="24711B5D" w14:textId="77777777" w:rsidR="00D11B9C" w:rsidRDefault="00D11B9C" w:rsidP="00D11B9C">
      <w:r>
        <w:t xml:space="preserve">            this.address = address;</w:t>
      </w:r>
    </w:p>
    <w:p w14:paraId="223385AB" w14:textId="77777777" w:rsidR="00D11B9C" w:rsidRDefault="00D11B9C" w:rsidP="00D11B9C">
      <w:r>
        <w:t xml:space="preserve">            return this;</w:t>
      </w:r>
    </w:p>
    <w:p w14:paraId="2D9BC485" w14:textId="77777777" w:rsidR="00D11B9C" w:rsidRDefault="00D11B9C" w:rsidP="00D11B9C">
      <w:r>
        <w:t xml:space="preserve">        }</w:t>
      </w:r>
    </w:p>
    <w:p w14:paraId="4BCEDC29" w14:textId="77777777" w:rsidR="00D11B9C" w:rsidRDefault="00D11B9C" w:rsidP="00D11B9C"/>
    <w:p w14:paraId="59E0F36D" w14:textId="77777777" w:rsidR="00D11B9C" w:rsidRDefault="00D11B9C" w:rsidP="00D11B9C">
      <w:r>
        <w:t xml:space="preserve">        public User build() {</w:t>
      </w:r>
    </w:p>
    <w:p w14:paraId="25E770F8" w14:textId="77777777" w:rsidR="00D11B9C" w:rsidRDefault="00D11B9C" w:rsidP="00D11B9C">
      <w:r>
        <w:t xml:space="preserve">            return new User(this);</w:t>
      </w:r>
    </w:p>
    <w:p w14:paraId="3AE5A1CD" w14:textId="77777777" w:rsidR="00D11B9C" w:rsidRDefault="00D11B9C" w:rsidP="00D11B9C">
      <w:r>
        <w:t xml:space="preserve">        }</w:t>
      </w:r>
    </w:p>
    <w:p w14:paraId="167D08CC" w14:textId="77777777" w:rsidR="00D11B9C" w:rsidRDefault="00D11B9C" w:rsidP="00D11B9C">
      <w:r>
        <w:t xml:space="preserve">    }</w:t>
      </w:r>
    </w:p>
    <w:p w14:paraId="55C72CFC" w14:textId="77777777" w:rsidR="00D11B9C" w:rsidRDefault="00D11B9C" w:rsidP="00D11B9C">
      <w:r>
        <w:t>}</w:t>
      </w:r>
    </w:p>
    <w:p w14:paraId="5515A633" w14:textId="77777777" w:rsidR="00D11B9C" w:rsidRDefault="00D11B9C" w:rsidP="00D11B9C">
      <w:r>
        <w:t>```</w:t>
      </w:r>
    </w:p>
    <w:p w14:paraId="3A95C686" w14:textId="77777777" w:rsidR="00D11B9C" w:rsidRDefault="00D11B9C" w:rsidP="00D11B9C"/>
    <w:p w14:paraId="1EEDCDE9" w14:textId="77777777" w:rsidR="00D11B9C" w:rsidRDefault="00D11B9C" w:rsidP="00D11B9C">
      <w:r>
        <w:t>### Benefit</w:t>
      </w:r>
    </w:p>
    <w:p w14:paraId="24012535" w14:textId="77777777" w:rsidR="00D11B9C" w:rsidRDefault="00D11B9C" w:rsidP="00D11B9C">
      <w:r>
        <w:t>Avoids constructors with too many parameters.</w:t>
      </w:r>
    </w:p>
    <w:p w14:paraId="5AFD399E" w14:textId="77777777" w:rsidR="00D11B9C" w:rsidRDefault="00D11B9C" w:rsidP="00D11B9C"/>
    <w:p w14:paraId="3F985AA9" w14:textId="77777777" w:rsidR="00D11B9C" w:rsidRDefault="00D11B9C" w:rsidP="00D11B9C">
      <w:r>
        <w:t>---</w:t>
      </w:r>
    </w:p>
    <w:p w14:paraId="52DACD53" w14:textId="77777777" w:rsidR="00D11B9C" w:rsidRDefault="00D11B9C" w:rsidP="00D11B9C"/>
    <w:p w14:paraId="2F03D161" w14:textId="77777777" w:rsidR="00D11B9C" w:rsidRDefault="00D11B9C" w:rsidP="00D11B9C">
      <w:r>
        <w:t>## Prototype</w:t>
      </w:r>
    </w:p>
    <w:p w14:paraId="4084431D" w14:textId="77777777" w:rsidR="00D11B9C" w:rsidRDefault="00D11B9C" w:rsidP="00D11B9C">
      <w:r>
        <w:t>Creates new objects by copying an existing object.</w:t>
      </w:r>
    </w:p>
    <w:p w14:paraId="2D0F9750" w14:textId="77777777" w:rsidR="00D11B9C" w:rsidRDefault="00D11B9C" w:rsidP="00D11B9C"/>
    <w:p w14:paraId="4A2CA17E" w14:textId="77777777" w:rsidR="00D11B9C" w:rsidRDefault="00D11B9C" w:rsidP="00D11B9C">
      <w:r>
        <w:t>### Use case</w:t>
      </w:r>
    </w:p>
    <w:p w14:paraId="2D3C38EA" w14:textId="77777777" w:rsidR="00D11B9C" w:rsidRDefault="00D11B9C" w:rsidP="00D11B9C">
      <w:r>
        <w:lastRenderedPageBreak/>
        <w:t>When object creation is expensive or complex.</w:t>
      </w:r>
    </w:p>
    <w:p w14:paraId="7A603030" w14:textId="77777777" w:rsidR="00D11B9C" w:rsidRDefault="00D11B9C" w:rsidP="00D11B9C"/>
    <w:p w14:paraId="572590B4" w14:textId="77777777" w:rsidR="00D11B9C" w:rsidRDefault="00D11B9C" w:rsidP="00D11B9C">
      <w:r>
        <w:t>---</w:t>
      </w:r>
    </w:p>
    <w:p w14:paraId="572D3F8D" w14:textId="77777777" w:rsidR="00D11B9C" w:rsidRDefault="00D11B9C" w:rsidP="00D11B9C"/>
    <w:p w14:paraId="7DEBEF38" w14:textId="77777777" w:rsidR="00D11B9C" w:rsidRDefault="00D11B9C" w:rsidP="00D11B9C">
      <w:r>
        <w:t># 2. Structural Patterns</w:t>
      </w:r>
    </w:p>
    <w:p w14:paraId="5F451FDE" w14:textId="77777777" w:rsidR="00D11B9C" w:rsidRDefault="00D11B9C" w:rsidP="00D11B9C"/>
    <w:p w14:paraId="79E47078" w14:textId="77777777" w:rsidR="00D11B9C" w:rsidRDefault="00D11B9C" w:rsidP="00D11B9C">
      <w:r>
        <w:t>These patterns help structure classes and objects into larger systems.</w:t>
      </w:r>
    </w:p>
    <w:p w14:paraId="4BBBB037" w14:textId="77777777" w:rsidR="00D11B9C" w:rsidRDefault="00D11B9C" w:rsidP="00D11B9C"/>
    <w:p w14:paraId="7A641B4C" w14:textId="77777777" w:rsidR="00D11B9C" w:rsidRDefault="00D11B9C" w:rsidP="00D11B9C">
      <w:r>
        <w:t>## Adapter</w:t>
      </w:r>
    </w:p>
    <w:p w14:paraId="6D783355" w14:textId="77777777" w:rsidR="00D11B9C" w:rsidRDefault="00D11B9C" w:rsidP="00D11B9C">
      <w:r>
        <w:t>Allows incompatible interfaces to work together.</w:t>
      </w:r>
    </w:p>
    <w:p w14:paraId="3756467B" w14:textId="77777777" w:rsidR="00D11B9C" w:rsidRDefault="00D11B9C" w:rsidP="00D11B9C"/>
    <w:p w14:paraId="03DAA73E" w14:textId="77777777" w:rsidR="00D11B9C" w:rsidRDefault="00D11B9C" w:rsidP="00D11B9C">
      <w:r>
        <w:t>### Use case</w:t>
      </w:r>
    </w:p>
    <w:p w14:paraId="764E9EBB" w14:textId="77777777" w:rsidR="00D11B9C" w:rsidRDefault="00D11B9C" w:rsidP="00D11B9C">
      <w:r>
        <w:t>Integrating legacy code with a new interface.</w:t>
      </w:r>
    </w:p>
    <w:p w14:paraId="412C6864" w14:textId="77777777" w:rsidR="00D11B9C" w:rsidRDefault="00D11B9C" w:rsidP="00D11B9C"/>
    <w:p w14:paraId="5FAD92ED" w14:textId="77777777" w:rsidR="00D11B9C" w:rsidRDefault="00D11B9C" w:rsidP="00D11B9C">
      <w:r>
        <w:t>### Example</w:t>
      </w:r>
    </w:p>
    <w:p w14:paraId="20EA7CB2" w14:textId="77777777" w:rsidR="00D11B9C" w:rsidRDefault="00D11B9C" w:rsidP="00D11B9C">
      <w:r>
        <w:t>If one class expects `PaymentProcessor.pay()` but another provides `StripeGateway.charge()`, an adapter bridges them.</w:t>
      </w:r>
    </w:p>
    <w:p w14:paraId="5EBE7009" w14:textId="77777777" w:rsidR="00D11B9C" w:rsidRDefault="00D11B9C" w:rsidP="00D11B9C"/>
    <w:p w14:paraId="4ADCEC06" w14:textId="77777777" w:rsidR="00D11B9C" w:rsidRDefault="00D11B9C" w:rsidP="00D11B9C">
      <w:r>
        <w:t>---</w:t>
      </w:r>
    </w:p>
    <w:p w14:paraId="18578B75" w14:textId="77777777" w:rsidR="00D11B9C" w:rsidRDefault="00D11B9C" w:rsidP="00D11B9C"/>
    <w:p w14:paraId="718DC2D8" w14:textId="77777777" w:rsidR="00D11B9C" w:rsidRDefault="00D11B9C" w:rsidP="00D11B9C">
      <w:r>
        <w:t>## Decorator</w:t>
      </w:r>
    </w:p>
    <w:p w14:paraId="6678D346" w14:textId="77777777" w:rsidR="00D11B9C" w:rsidRDefault="00D11B9C" w:rsidP="00D11B9C">
      <w:r>
        <w:t>Adds new behavior to an object dynamically without modifying its class.</w:t>
      </w:r>
    </w:p>
    <w:p w14:paraId="444E198B" w14:textId="77777777" w:rsidR="00D11B9C" w:rsidRDefault="00D11B9C" w:rsidP="00D11B9C"/>
    <w:p w14:paraId="0336BFAB" w14:textId="77777777" w:rsidR="00D11B9C" w:rsidRDefault="00D11B9C" w:rsidP="00D11B9C">
      <w:r>
        <w:lastRenderedPageBreak/>
        <w:t>### Use case</w:t>
      </w:r>
    </w:p>
    <w:p w14:paraId="6663B240" w14:textId="77777777" w:rsidR="00D11B9C" w:rsidRDefault="00D11B9C" w:rsidP="00D11B9C">
      <w:r>
        <w:t>Adding responsibilities like logging, caching, or compression.</w:t>
      </w:r>
    </w:p>
    <w:p w14:paraId="19BA24C3" w14:textId="77777777" w:rsidR="00D11B9C" w:rsidRDefault="00D11B9C" w:rsidP="00D11B9C"/>
    <w:p w14:paraId="1520F95A" w14:textId="77777777" w:rsidR="00D11B9C" w:rsidRDefault="00D11B9C" w:rsidP="00D11B9C">
      <w:r>
        <w:t>### Example</w:t>
      </w:r>
    </w:p>
    <w:p w14:paraId="2D0AA120" w14:textId="77777777" w:rsidR="00D11B9C" w:rsidRDefault="00D11B9C" w:rsidP="00D11B9C">
      <w:r>
        <w:t>Java I/O streams use this idea heavily.</w:t>
      </w:r>
    </w:p>
    <w:p w14:paraId="0BD421A5" w14:textId="77777777" w:rsidR="00D11B9C" w:rsidRDefault="00D11B9C" w:rsidP="00D11B9C"/>
    <w:p w14:paraId="641B6253" w14:textId="77777777" w:rsidR="00D11B9C" w:rsidRDefault="00D11B9C" w:rsidP="00D11B9C">
      <w:r>
        <w:t>```java</w:t>
      </w:r>
    </w:p>
    <w:p w14:paraId="0997EA84" w14:textId="77777777" w:rsidR="00D11B9C" w:rsidRDefault="00D11B9C" w:rsidP="00D11B9C">
      <w:r>
        <w:t>InputStream in = new BufferedInputStream(new FileInputStream("file.txt"));</w:t>
      </w:r>
    </w:p>
    <w:p w14:paraId="240C6DB2" w14:textId="77777777" w:rsidR="00D11B9C" w:rsidRDefault="00D11B9C" w:rsidP="00D11B9C">
      <w:r>
        <w:t>```</w:t>
      </w:r>
    </w:p>
    <w:p w14:paraId="0BD911CB" w14:textId="77777777" w:rsidR="00D11B9C" w:rsidRDefault="00D11B9C" w:rsidP="00D11B9C"/>
    <w:p w14:paraId="218C6134" w14:textId="77777777" w:rsidR="00D11B9C" w:rsidRDefault="00D11B9C" w:rsidP="00D11B9C">
      <w:r>
        <w:t>---</w:t>
      </w:r>
    </w:p>
    <w:p w14:paraId="2179D42B" w14:textId="77777777" w:rsidR="00D11B9C" w:rsidRDefault="00D11B9C" w:rsidP="00D11B9C"/>
    <w:p w14:paraId="59CD4C03" w14:textId="77777777" w:rsidR="00D11B9C" w:rsidRDefault="00D11B9C" w:rsidP="00D11B9C">
      <w:r>
        <w:t>## Facade</w:t>
      </w:r>
    </w:p>
    <w:p w14:paraId="33E9F97D" w14:textId="77777777" w:rsidR="00D11B9C" w:rsidRDefault="00D11B9C" w:rsidP="00D11B9C">
      <w:r>
        <w:t>Provides a simplified interface to a complex subsystem.</w:t>
      </w:r>
    </w:p>
    <w:p w14:paraId="3215078E" w14:textId="77777777" w:rsidR="00D11B9C" w:rsidRDefault="00D11B9C" w:rsidP="00D11B9C"/>
    <w:p w14:paraId="6BCF8F93" w14:textId="77777777" w:rsidR="00D11B9C" w:rsidRDefault="00D11B9C" w:rsidP="00D11B9C">
      <w:r>
        <w:t>### Use case</w:t>
      </w:r>
    </w:p>
    <w:p w14:paraId="14C3F510" w14:textId="77777777" w:rsidR="00D11B9C" w:rsidRDefault="00D11B9C" w:rsidP="00D11B9C">
      <w:r>
        <w:t>When you want to hide complexity from the client code.</w:t>
      </w:r>
    </w:p>
    <w:p w14:paraId="3C9D27A0" w14:textId="77777777" w:rsidR="00D11B9C" w:rsidRDefault="00D11B9C" w:rsidP="00D11B9C"/>
    <w:p w14:paraId="74060388" w14:textId="77777777" w:rsidR="00D11B9C" w:rsidRDefault="00D11B9C" w:rsidP="00D11B9C">
      <w:r>
        <w:t>### Example</w:t>
      </w:r>
    </w:p>
    <w:p w14:paraId="25C27384" w14:textId="77777777" w:rsidR="00D11B9C" w:rsidRDefault="00D11B9C" w:rsidP="00D11B9C">
      <w:r>
        <w:t>A `HomeTheaterFacade` can wrap TV, speakers, and projector control.</w:t>
      </w:r>
    </w:p>
    <w:p w14:paraId="2FD65337" w14:textId="77777777" w:rsidR="00D11B9C" w:rsidRDefault="00D11B9C" w:rsidP="00D11B9C"/>
    <w:p w14:paraId="4C432AAA" w14:textId="77777777" w:rsidR="00D11B9C" w:rsidRDefault="00D11B9C" w:rsidP="00D11B9C">
      <w:r>
        <w:t>---</w:t>
      </w:r>
    </w:p>
    <w:p w14:paraId="47C892C0" w14:textId="77777777" w:rsidR="00D11B9C" w:rsidRDefault="00D11B9C" w:rsidP="00D11B9C"/>
    <w:p w14:paraId="74B2A52A" w14:textId="77777777" w:rsidR="00D11B9C" w:rsidRDefault="00D11B9C" w:rsidP="00D11B9C">
      <w:r>
        <w:lastRenderedPageBreak/>
        <w:t>## Proxy</w:t>
      </w:r>
    </w:p>
    <w:p w14:paraId="04773F29" w14:textId="77777777" w:rsidR="00D11B9C" w:rsidRDefault="00D11B9C" w:rsidP="00D11B9C">
      <w:r>
        <w:t>Provides a placeholder or surrogate for another object.</w:t>
      </w:r>
    </w:p>
    <w:p w14:paraId="6DBEC7F5" w14:textId="77777777" w:rsidR="00D11B9C" w:rsidRDefault="00D11B9C" w:rsidP="00D11B9C"/>
    <w:p w14:paraId="4B09E775" w14:textId="77777777" w:rsidR="00D11B9C" w:rsidRDefault="00D11B9C" w:rsidP="00D11B9C">
      <w:r>
        <w:t>### Use case</w:t>
      </w:r>
    </w:p>
    <w:p w14:paraId="56014B3E" w14:textId="77777777" w:rsidR="00D11B9C" w:rsidRDefault="00D11B9C" w:rsidP="00D11B9C">
      <w:r>
        <w:t>- lazy loading</w:t>
      </w:r>
    </w:p>
    <w:p w14:paraId="0AB07E44" w14:textId="77777777" w:rsidR="00D11B9C" w:rsidRDefault="00D11B9C" w:rsidP="00D11B9C">
      <w:r>
        <w:t>- access control</w:t>
      </w:r>
    </w:p>
    <w:p w14:paraId="2FE8AA08" w14:textId="77777777" w:rsidR="00D11B9C" w:rsidRDefault="00D11B9C" w:rsidP="00D11B9C">
      <w:r>
        <w:t>- remote object access</w:t>
      </w:r>
    </w:p>
    <w:p w14:paraId="0BCFB8A5" w14:textId="77777777" w:rsidR="00D11B9C" w:rsidRDefault="00D11B9C" w:rsidP="00D11B9C">
      <w:r>
        <w:t>- caching</w:t>
      </w:r>
    </w:p>
    <w:p w14:paraId="3AEB4D36" w14:textId="77777777" w:rsidR="00D11B9C" w:rsidRDefault="00D11B9C" w:rsidP="00D11B9C"/>
    <w:p w14:paraId="6FFDDE17" w14:textId="77777777" w:rsidR="00D11B9C" w:rsidRDefault="00D11B9C" w:rsidP="00D11B9C">
      <w:r>
        <w:t>---</w:t>
      </w:r>
    </w:p>
    <w:p w14:paraId="793E1183" w14:textId="77777777" w:rsidR="00D11B9C" w:rsidRDefault="00D11B9C" w:rsidP="00D11B9C"/>
    <w:p w14:paraId="5D32C3DA" w14:textId="77777777" w:rsidR="00D11B9C" w:rsidRDefault="00D11B9C" w:rsidP="00D11B9C">
      <w:r>
        <w:t>## Composite</w:t>
      </w:r>
    </w:p>
    <w:p w14:paraId="7F90665F" w14:textId="77777777" w:rsidR="00D11B9C" w:rsidRDefault="00D11B9C" w:rsidP="00D11B9C">
      <w:r>
        <w:t>Lets you treat individual objects and groups of objects uniformly.</w:t>
      </w:r>
    </w:p>
    <w:p w14:paraId="61B44518" w14:textId="77777777" w:rsidR="00D11B9C" w:rsidRDefault="00D11B9C" w:rsidP="00D11B9C"/>
    <w:p w14:paraId="5BCB89DA" w14:textId="77777777" w:rsidR="00D11B9C" w:rsidRDefault="00D11B9C" w:rsidP="00D11B9C">
      <w:r>
        <w:t>### Use case</w:t>
      </w:r>
    </w:p>
    <w:p w14:paraId="2A744BC2" w14:textId="77777777" w:rsidR="00D11B9C" w:rsidRDefault="00D11B9C" w:rsidP="00D11B9C">
      <w:r>
        <w:t>Tree structures like filesystems or UI components.</w:t>
      </w:r>
    </w:p>
    <w:p w14:paraId="4A8B29F7" w14:textId="77777777" w:rsidR="00D11B9C" w:rsidRDefault="00D11B9C" w:rsidP="00D11B9C"/>
    <w:p w14:paraId="57D5D66D" w14:textId="77777777" w:rsidR="00D11B9C" w:rsidRDefault="00D11B9C" w:rsidP="00D11B9C">
      <w:r>
        <w:t>### Example</w:t>
      </w:r>
    </w:p>
    <w:p w14:paraId="418FEA71" w14:textId="77777777" w:rsidR="00D11B9C" w:rsidRDefault="00D11B9C" w:rsidP="00D11B9C">
      <w:r>
        <w:t>A folder can contain files and other folders, and both can be treated through a common interface.</w:t>
      </w:r>
    </w:p>
    <w:p w14:paraId="4921B888" w14:textId="77777777" w:rsidR="00D11B9C" w:rsidRDefault="00D11B9C" w:rsidP="00D11B9C"/>
    <w:p w14:paraId="2DB11E30" w14:textId="77777777" w:rsidR="00D11B9C" w:rsidRDefault="00D11B9C" w:rsidP="00D11B9C">
      <w:r>
        <w:t>---</w:t>
      </w:r>
    </w:p>
    <w:p w14:paraId="7EDFD6AC" w14:textId="77777777" w:rsidR="00D11B9C" w:rsidRDefault="00D11B9C" w:rsidP="00D11B9C"/>
    <w:p w14:paraId="6C3B9060" w14:textId="77777777" w:rsidR="00D11B9C" w:rsidRDefault="00D11B9C" w:rsidP="00D11B9C">
      <w:r>
        <w:t># 3. Behavioral Patterns</w:t>
      </w:r>
    </w:p>
    <w:p w14:paraId="441E9182" w14:textId="77777777" w:rsidR="00D11B9C" w:rsidRDefault="00D11B9C" w:rsidP="00D11B9C"/>
    <w:p w14:paraId="63C111F3" w14:textId="77777777" w:rsidR="00D11B9C" w:rsidRDefault="00D11B9C" w:rsidP="00D11B9C">
      <w:r>
        <w:t>These patterns focus on object interaction and responsibility.</w:t>
      </w:r>
    </w:p>
    <w:p w14:paraId="00DA7C6F" w14:textId="77777777" w:rsidR="00D11B9C" w:rsidRDefault="00D11B9C" w:rsidP="00D11B9C"/>
    <w:p w14:paraId="58E46A0A" w14:textId="77777777" w:rsidR="00D11B9C" w:rsidRDefault="00D11B9C" w:rsidP="00D11B9C">
      <w:r>
        <w:t>## Observer</w:t>
      </w:r>
    </w:p>
    <w:p w14:paraId="4DC4F8EB" w14:textId="77777777" w:rsidR="00D11B9C" w:rsidRDefault="00D11B9C" w:rsidP="00D11B9C">
      <w:r>
        <w:t>Defines a one-to-many dependency so when one object changes, all dependents are notified.</w:t>
      </w:r>
    </w:p>
    <w:p w14:paraId="188E3B45" w14:textId="77777777" w:rsidR="00D11B9C" w:rsidRDefault="00D11B9C" w:rsidP="00D11B9C"/>
    <w:p w14:paraId="23848F20" w14:textId="77777777" w:rsidR="00D11B9C" w:rsidRDefault="00D11B9C" w:rsidP="00D11B9C">
      <w:r>
        <w:t>### Use case</w:t>
      </w:r>
    </w:p>
    <w:p w14:paraId="2F7375EC" w14:textId="77777777" w:rsidR="00D11B9C" w:rsidRDefault="00D11B9C" w:rsidP="00D11B9C">
      <w:r>
        <w:t>Event systems, GUI listeners, publish-subscribe style updates.</w:t>
      </w:r>
    </w:p>
    <w:p w14:paraId="7B7FBA85" w14:textId="77777777" w:rsidR="00D11B9C" w:rsidRDefault="00D11B9C" w:rsidP="00D11B9C"/>
    <w:p w14:paraId="6E236DB6" w14:textId="77777777" w:rsidR="00D11B9C" w:rsidRDefault="00D11B9C" w:rsidP="00D11B9C">
      <w:r>
        <w:t>### Example</w:t>
      </w:r>
    </w:p>
    <w:p w14:paraId="6034C073" w14:textId="77777777" w:rsidR="00D11B9C" w:rsidRDefault="00D11B9C" w:rsidP="00D11B9C">
      <w:r>
        <w:t>A stock price update notifies multiple displays.</w:t>
      </w:r>
    </w:p>
    <w:p w14:paraId="62C7D3D1" w14:textId="77777777" w:rsidR="00D11B9C" w:rsidRDefault="00D11B9C" w:rsidP="00D11B9C"/>
    <w:p w14:paraId="2715E32D" w14:textId="77777777" w:rsidR="00D11B9C" w:rsidRDefault="00D11B9C" w:rsidP="00D11B9C">
      <w:r>
        <w:t>---</w:t>
      </w:r>
    </w:p>
    <w:p w14:paraId="0DB8FE8E" w14:textId="77777777" w:rsidR="00D11B9C" w:rsidRDefault="00D11B9C" w:rsidP="00D11B9C"/>
    <w:p w14:paraId="0D0A52D3" w14:textId="77777777" w:rsidR="00D11B9C" w:rsidRDefault="00D11B9C" w:rsidP="00D11B9C">
      <w:r>
        <w:t>## Strategy</w:t>
      </w:r>
    </w:p>
    <w:p w14:paraId="601815D5" w14:textId="77777777" w:rsidR="00D11B9C" w:rsidRDefault="00D11B9C" w:rsidP="00D11B9C">
      <w:r>
        <w:t>Defines a family of algorithms, encapsulates each one, and makes them interchangeable.</w:t>
      </w:r>
    </w:p>
    <w:p w14:paraId="170A7A87" w14:textId="77777777" w:rsidR="00D11B9C" w:rsidRDefault="00D11B9C" w:rsidP="00D11B9C"/>
    <w:p w14:paraId="080B40F9" w14:textId="77777777" w:rsidR="00D11B9C" w:rsidRDefault="00D11B9C" w:rsidP="00D11B9C">
      <w:r>
        <w:t>### Use case</w:t>
      </w:r>
    </w:p>
    <w:p w14:paraId="32C83F37" w14:textId="77777777" w:rsidR="00D11B9C" w:rsidRDefault="00D11B9C" w:rsidP="00D11B9C">
      <w:r>
        <w:t>Different sorting, payment, compression, or routing behaviors.</w:t>
      </w:r>
    </w:p>
    <w:p w14:paraId="472DE1A5" w14:textId="77777777" w:rsidR="00D11B9C" w:rsidRDefault="00D11B9C" w:rsidP="00D11B9C"/>
    <w:p w14:paraId="4636476A" w14:textId="77777777" w:rsidR="00D11B9C" w:rsidRDefault="00D11B9C" w:rsidP="00D11B9C">
      <w:r>
        <w:t>### Example</w:t>
      </w:r>
    </w:p>
    <w:p w14:paraId="2B5E8A7F" w14:textId="77777777" w:rsidR="00D11B9C" w:rsidRDefault="00D11B9C" w:rsidP="00D11B9C">
      <w:r>
        <w:t>Choose payment method at runtime: card, UPI, wallet.</w:t>
      </w:r>
    </w:p>
    <w:p w14:paraId="64F3ED92" w14:textId="77777777" w:rsidR="00D11B9C" w:rsidRDefault="00D11B9C" w:rsidP="00D11B9C"/>
    <w:p w14:paraId="7CEDE628" w14:textId="77777777" w:rsidR="00D11B9C" w:rsidRDefault="00D11B9C" w:rsidP="00D11B9C">
      <w:r>
        <w:lastRenderedPageBreak/>
        <w:t>```java</w:t>
      </w:r>
    </w:p>
    <w:p w14:paraId="4DA390DB" w14:textId="77777777" w:rsidR="00D11B9C" w:rsidRDefault="00D11B9C" w:rsidP="00D11B9C">
      <w:r>
        <w:t>interface PaymentStrategy {</w:t>
      </w:r>
    </w:p>
    <w:p w14:paraId="16F8F302" w14:textId="77777777" w:rsidR="00D11B9C" w:rsidRDefault="00D11B9C" w:rsidP="00D11B9C">
      <w:r>
        <w:t xml:space="preserve">    void pay(int amount);</w:t>
      </w:r>
    </w:p>
    <w:p w14:paraId="678F5835" w14:textId="77777777" w:rsidR="00D11B9C" w:rsidRDefault="00D11B9C" w:rsidP="00D11B9C">
      <w:r>
        <w:t>}</w:t>
      </w:r>
    </w:p>
    <w:p w14:paraId="0137EA36" w14:textId="77777777" w:rsidR="00D11B9C" w:rsidRDefault="00D11B9C" w:rsidP="00D11B9C"/>
    <w:p w14:paraId="5920BDE2" w14:textId="77777777" w:rsidR="00D11B9C" w:rsidRDefault="00D11B9C" w:rsidP="00D11B9C">
      <w:r>
        <w:t>class CreditCardPayment implements PaymentStrategy {</w:t>
      </w:r>
    </w:p>
    <w:p w14:paraId="58215DA5" w14:textId="77777777" w:rsidR="00D11B9C" w:rsidRDefault="00D11B9C" w:rsidP="00D11B9C">
      <w:r>
        <w:t xml:space="preserve">    public void pay(int amount) {</w:t>
      </w:r>
    </w:p>
    <w:p w14:paraId="13126061" w14:textId="77777777" w:rsidR="00D11B9C" w:rsidRDefault="00D11B9C" w:rsidP="00D11B9C">
      <w:r>
        <w:t xml:space="preserve">        System.out.println("Paid by credit card: " + amount);</w:t>
      </w:r>
    </w:p>
    <w:p w14:paraId="4308301F" w14:textId="77777777" w:rsidR="00D11B9C" w:rsidRDefault="00D11B9C" w:rsidP="00D11B9C">
      <w:r>
        <w:t xml:space="preserve">    }</w:t>
      </w:r>
    </w:p>
    <w:p w14:paraId="2C2AE8A9" w14:textId="77777777" w:rsidR="00D11B9C" w:rsidRDefault="00D11B9C" w:rsidP="00D11B9C">
      <w:r>
        <w:t>}</w:t>
      </w:r>
    </w:p>
    <w:p w14:paraId="052C553E" w14:textId="77777777" w:rsidR="00D11B9C" w:rsidRDefault="00D11B9C" w:rsidP="00D11B9C"/>
    <w:p w14:paraId="10CEE7B2" w14:textId="77777777" w:rsidR="00D11B9C" w:rsidRDefault="00D11B9C" w:rsidP="00D11B9C">
      <w:r>
        <w:t>class UpiPayment implements PaymentStrategy {</w:t>
      </w:r>
    </w:p>
    <w:p w14:paraId="6C9B45AB" w14:textId="77777777" w:rsidR="00D11B9C" w:rsidRDefault="00D11B9C" w:rsidP="00D11B9C">
      <w:r>
        <w:t xml:space="preserve">    public void pay(int amount) {</w:t>
      </w:r>
    </w:p>
    <w:p w14:paraId="1BCC9F31" w14:textId="77777777" w:rsidR="00D11B9C" w:rsidRDefault="00D11B9C" w:rsidP="00D11B9C">
      <w:r>
        <w:t xml:space="preserve">        System.out.println("Paid by UPI: " + amount);</w:t>
      </w:r>
    </w:p>
    <w:p w14:paraId="1403EE33" w14:textId="77777777" w:rsidR="00D11B9C" w:rsidRDefault="00D11B9C" w:rsidP="00D11B9C">
      <w:r>
        <w:t xml:space="preserve">    }</w:t>
      </w:r>
    </w:p>
    <w:p w14:paraId="75D5D45E" w14:textId="77777777" w:rsidR="00D11B9C" w:rsidRDefault="00D11B9C" w:rsidP="00D11B9C">
      <w:r>
        <w:t>}</w:t>
      </w:r>
    </w:p>
    <w:p w14:paraId="2741230B" w14:textId="77777777" w:rsidR="00D11B9C" w:rsidRDefault="00D11B9C" w:rsidP="00D11B9C">
      <w:r>
        <w:t>```</w:t>
      </w:r>
    </w:p>
    <w:p w14:paraId="08EA3172" w14:textId="77777777" w:rsidR="00D11B9C" w:rsidRDefault="00D11B9C" w:rsidP="00D11B9C"/>
    <w:p w14:paraId="1B778ABA" w14:textId="77777777" w:rsidR="00D11B9C" w:rsidRDefault="00D11B9C" w:rsidP="00D11B9C">
      <w:r>
        <w:t>---</w:t>
      </w:r>
    </w:p>
    <w:p w14:paraId="5411D0C5" w14:textId="77777777" w:rsidR="00D11B9C" w:rsidRDefault="00D11B9C" w:rsidP="00D11B9C"/>
    <w:p w14:paraId="4A82EF2E" w14:textId="77777777" w:rsidR="00D11B9C" w:rsidRDefault="00D11B9C" w:rsidP="00D11B9C">
      <w:r>
        <w:t>## Command</w:t>
      </w:r>
    </w:p>
    <w:p w14:paraId="1C1E9AD8" w14:textId="77777777" w:rsidR="00D11B9C" w:rsidRDefault="00D11B9C" w:rsidP="00D11B9C">
      <w:r>
        <w:t>Encapsulates a request as an object.</w:t>
      </w:r>
    </w:p>
    <w:p w14:paraId="5D270FDB" w14:textId="77777777" w:rsidR="00D11B9C" w:rsidRDefault="00D11B9C" w:rsidP="00D11B9C"/>
    <w:p w14:paraId="3E983806" w14:textId="77777777" w:rsidR="00D11B9C" w:rsidRDefault="00D11B9C" w:rsidP="00D11B9C">
      <w:r>
        <w:t>### Use case</w:t>
      </w:r>
    </w:p>
    <w:p w14:paraId="70AA147F" w14:textId="77777777" w:rsidR="00D11B9C" w:rsidRDefault="00D11B9C" w:rsidP="00D11B9C">
      <w:r>
        <w:lastRenderedPageBreak/>
        <w:t>Undo/redo, task queues, job scheduling.</w:t>
      </w:r>
    </w:p>
    <w:p w14:paraId="47E12F91" w14:textId="77777777" w:rsidR="00D11B9C" w:rsidRDefault="00D11B9C" w:rsidP="00D11B9C"/>
    <w:p w14:paraId="24EAA904" w14:textId="77777777" w:rsidR="00D11B9C" w:rsidRDefault="00D11B9C" w:rsidP="00D11B9C">
      <w:r>
        <w:t>### Example</w:t>
      </w:r>
    </w:p>
    <w:p w14:paraId="5962C20A" w14:textId="77777777" w:rsidR="00D11B9C" w:rsidRDefault="00D11B9C" w:rsidP="00D11B9C">
      <w:r>
        <w:t>A button click can be represented as a command object.</w:t>
      </w:r>
    </w:p>
    <w:p w14:paraId="3CBACD54" w14:textId="77777777" w:rsidR="00D11B9C" w:rsidRDefault="00D11B9C" w:rsidP="00D11B9C"/>
    <w:p w14:paraId="6563E53B" w14:textId="77777777" w:rsidR="00D11B9C" w:rsidRDefault="00D11B9C" w:rsidP="00D11B9C">
      <w:r>
        <w:t>---</w:t>
      </w:r>
    </w:p>
    <w:p w14:paraId="445E00D8" w14:textId="77777777" w:rsidR="00D11B9C" w:rsidRDefault="00D11B9C" w:rsidP="00D11B9C"/>
    <w:p w14:paraId="65533456" w14:textId="77777777" w:rsidR="00D11B9C" w:rsidRDefault="00D11B9C" w:rsidP="00D11B9C">
      <w:r>
        <w:t>## Template Method</w:t>
      </w:r>
    </w:p>
    <w:p w14:paraId="440BA73A" w14:textId="77777777" w:rsidR="00D11B9C" w:rsidRDefault="00D11B9C" w:rsidP="00D11B9C">
      <w:r>
        <w:t>Defines the skeleton of an algorithm, while subclasses fill in specific steps.</w:t>
      </w:r>
    </w:p>
    <w:p w14:paraId="0E1B29B3" w14:textId="77777777" w:rsidR="00D11B9C" w:rsidRDefault="00D11B9C" w:rsidP="00D11B9C"/>
    <w:p w14:paraId="431B7266" w14:textId="77777777" w:rsidR="00D11B9C" w:rsidRDefault="00D11B9C" w:rsidP="00D11B9C">
      <w:r>
        <w:t>### Use case</w:t>
      </w:r>
    </w:p>
    <w:p w14:paraId="0F0079A4" w14:textId="77777777" w:rsidR="00D11B9C" w:rsidRDefault="00D11B9C" w:rsidP="00D11B9C">
      <w:r>
        <w:t>When the overall flow stays the same but some steps vary.</w:t>
      </w:r>
    </w:p>
    <w:p w14:paraId="2047401A" w14:textId="77777777" w:rsidR="00D11B9C" w:rsidRDefault="00D11B9C" w:rsidP="00D11B9C"/>
    <w:p w14:paraId="6872EFC6" w14:textId="77777777" w:rsidR="00D11B9C" w:rsidRDefault="00D11B9C" w:rsidP="00D11B9C">
      <w:r>
        <w:t>---</w:t>
      </w:r>
    </w:p>
    <w:p w14:paraId="1C655FF7" w14:textId="77777777" w:rsidR="00D11B9C" w:rsidRDefault="00D11B9C" w:rsidP="00D11B9C"/>
    <w:p w14:paraId="781F42D2" w14:textId="77777777" w:rsidR="00D11B9C" w:rsidRDefault="00D11B9C" w:rsidP="00D11B9C">
      <w:r>
        <w:t>## Chain of Responsibility</w:t>
      </w:r>
    </w:p>
    <w:p w14:paraId="6253660D" w14:textId="77777777" w:rsidR="00D11B9C" w:rsidRDefault="00D11B9C" w:rsidP="00D11B9C">
      <w:r>
        <w:t>Passes a request through a chain of handlers until one handles it.</w:t>
      </w:r>
    </w:p>
    <w:p w14:paraId="347EF2FD" w14:textId="77777777" w:rsidR="00D11B9C" w:rsidRDefault="00D11B9C" w:rsidP="00D11B9C"/>
    <w:p w14:paraId="053CADD4" w14:textId="77777777" w:rsidR="00D11B9C" w:rsidRDefault="00D11B9C" w:rsidP="00D11B9C">
      <w:r>
        <w:t>### Use case</w:t>
      </w:r>
    </w:p>
    <w:p w14:paraId="03E5504C" w14:textId="77777777" w:rsidR="00D11B9C" w:rsidRDefault="00D11B9C" w:rsidP="00D11B9C">
      <w:r>
        <w:t>Logging, authentication filters, request validation pipelines.</w:t>
      </w:r>
    </w:p>
    <w:p w14:paraId="0F462285" w14:textId="77777777" w:rsidR="00D11B9C" w:rsidRDefault="00D11B9C" w:rsidP="00D11B9C"/>
    <w:p w14:paraId="10A6F08E" w14:textId="77777777" w:rsidR="00D11B9C" w:rsidRDefault="00D11B9C" w:rsidP="00D11B9C">
      <w:r>
        <w:t>---</w:t>
      </w:r>
    </w:p>
    <w:p w14:paraId="6F673FD0" w14:textId="77777777" w:rsidR="00D11B9C" w:rsidRDefault="00D11B9C" w:rsidP="00D11B9C"/>
    <w:p w14:paraId="670812A9" w14:textId="77777777" w:rsidR="00D11B9C" w:rsidRDefault="00D11B9C" w:rsidP="00D11B9C">
      <w:r>
        <w:lastRenderedPageBreak/>
        <w:t>## State</w:t>
      </w:r>
    </w:p>
    <w:p w14:paraId="3BC0C03A" w14:textId="77777777" w:rsidR="00D11B9C" w:rsidRDefault="00D11B9C" w:rsidP="00D11B9C">
      <w:r>
        <w:t>Allows an object to change behavior when its internal state changes.</w:t>
      </w:r>
    </w:p>
    <w:p w14:paraId="6C9B3AF2" w14:textId="77777777" w:rsidR="00D11B9C" w:rsidRDefault="00D11B9C" w:rsidP="00D11B9C"/>
    <w:p w14:paraId="1A3159DE" w14:textId="77777777" w:rsidR="00D11B9C" w:rsidRDefault="00D11B9C" w:rsidP="00D11B9C">
      <w:r>
        <w:t>### Use case</w:t>
      </w:r>
    </w:p>
    <w:p w14:paraId="7251482D" w14:textId="77777777" w:rsidR="00D11B9C" w:rsidRDefault="00D11B9C" w:rsidP="00D11B9C">
      <w:r>
        <w:t>Workflow systems, order states, document states.</w:t>
      </w:r>
    </w:p>
    <w:p w14:paraId="334ADED5" w14:textId="77777777" w:rsidR="00D11B9C" w:rsidRDefault="00D11B9C" w:rsidP="00D11B9C"/>
    <w:p w14:paraId="5A536E37" w14:textId="77777777" w:rsidR="00D11B9C" w:rsidRDefault="00D11B9C" w:rsidP="00D11B9C">
      <w:r>
        <w:t>---</w:t>
      </w:r>
    </w:p>
    <w:p w14:paraId="4DB80FD8" w14:textId="77777777" w:rsidR="00D11B9C" w:rsidRDefault="00D11B9C" w:rsidP="00D11B9C"/>
    <w:p w14:paraId="29449F79" w14:textId="77777777" w:rsidR="00D11B9C" w:rsidRDefault="00D11B9C" w:rsidP="00D11B9C">
      <w:r>
        <w:t>## Mediator</w:t>
      </w:r>
    </w:p>
    <w:p w14:paraId="48A69BCE" w14:textId="77777777" w:rsidR="00D11B9C" w:rsidRDefault="00D11B9C" w:rsidP="00D11B9C">
      <w:r>
        <w:t>Centralizes communication between objects so they do not refer to each other directly.</w:t>
      </w:r>
    </w:p>
    <w:p w14:paraId="3AB4062D" w14:textId="77777777" w:rsidR="00D11B9C" w:rsidRDefault="00D11B9C" w:rsidP="00D11B9C"/>
    <w:p w14:paraId="275DCC1C" w14:textId="77777777" w:rsidR="00D11B9C" w:rsidRDefault="00D11B9C" w:rsidP="00D11B9C">
      <w:r>
        <w:t>### Use case</w:t>
      </w:r>
    </w:p>
    <w:p w14:paraId="546C06E4" w14:textId="77777777" w:rsidR="00D11B9C" w:rsidRDefault="00D11B9C" w:rsidP="00D11B9C">
      <w:r>
        <w:t>Complex UI logic, chat rooms, workflow coordination.</w:t>
      </w:r>
    </w:p>
    <w:p w14:paraId="4F5145EC" w14:textId="77777777" w:rsidR="00D11B9C" w:rsidRDefault="00D11B9C" w:rsidP="00D11B9C"/>
    <w:p w14:paraId="7BF45A8E" w14:textId="77777777" w:rsidR="00D11B9C" w:rsidRDefault="00D11B9C" w:rsidP="00D11B9C">
      <w:r>
        <w:t>---</w:t>
      </w:r>
    </w:p>
    <w:p w14:paraId="6842E209" w14:textId="77777777" w:rsidR="00D11B9C" w:rsidRDefault="00D11B9C" w:rsidP="00D11B9C"/>
    <w:p w14:paraId="68E65533" w14:textId="77777777" w:rsidR="00D11B9C" w:rsidRDefault="00D11B9C" w:rsidP="00D11B9C">
      <w:r>
        <w:t>## Iterator</w:t>
      </w:r>
    </w:p>
    <w:p w14:paraId="675F6EE0" w14:textId="77777777" w:rsidR="00D11B9C" w:rsidRDefault="00D11B9C" w:rsidP="00D11B9C">
      <w:r>
        <w:t>Provides a way to access elements of a collection sequentially without exposing its internal structure.</w:t>
      </w:r>
    </w:p>
    <w:p w14:paraId="532D700D" w14:textId="77777777" w:rsidR="00D11B9C" w:rsidRDefault="00D11B9C" w:rsidP="00D11B9C"/>
    <w:p w14:paraId="1130730D" w14:textId="77777777" w:rsidR="00D11B9C" w:rsidRDefault="00D11B9C" w:rsidP="00D11B9C">
      <w:r>
        <w:t>### Use case</w:t>
      </w:r>
    </w:p>
    <w:p w14:paraId="0ABA626A" w14:textId="77777777" w:rsidR="00D11B9C" w:rsidRDefault="00D11B9C" w:rsidP="00D11B9C">
      <w:r>
        <w:t>Java’s collection iteration.</w:t>
      </w:r>
    </w:p>
    <w:p w14:paraId="2B5E21D3" w14:textId="77777777" w:rsidR="00D11B9C" w:rsidRDefault="00D11B9C" w:rsidP="00D11B9C"/>
    <w:p w14:paraId="554460A9" w14:textId="77777777" w:rsidR="00D11B9C" w:rsidRDefault="00D11B9C" w:rsidP="00D11B9C">
      <w:r>
        <w:lastRenderedPageBreak/>
        <w:t>---</w:t>
      </w:r>
    </w:p>
    <w:p w14:paraId="3B3D1866" w14:textId="77777777" w:rsidR="00D11B9C" w:rsidRDefault="00D11B9C" w:rsidP="00D11B9C"/>
    <w:p w14:paraId="31DDD533" w14:textId="77777777" w:rsidR="00D11B9C" w:rsidRDefault="00D11B9C" w:rsidP="00D11B9C">
      <w:r>
        <w:t>## Memento</w:t>
      </w:r>
    </w:p>
    <w:p w14:paraId="2648DEB2" w14:textId="77777777" w:rsidR="00D11B9C" w:rsidRDefault="00D11B9C" w:rsidP="00D11B9C">
      <w:r>
        <w:t>Captures and restores an object’s internal state without exposing its internals.</w:t>
      </w:r>
    </w:p>
    <w:p w14:paraId="54940BFC" w14:textId="77777777" w:rsidR="00D11B9C" w:rsidRDefault="00D11B9C" w:rsidP="00D11B9C"/>
    <w:p w14:paraId="4E9C9AA9" w14:textId="77777777" w:rsidR="00D11B9C" w:rsidRDefault="00D11B9C" w:rsidP="00D11B9C">
      <w:r>
        <w:t>### Use case</w:t>
      </w:r>
    </w:p>
    <w:p w14:paraId="68E6369C" w14:textId="77777777" w:rsidR="00D11B9C" w:rsidRDefault="00D11B9C" w:rsidP="00D11B9C">
      <w:r>
        <w:t>Undo functionality.</w:t>
      </w:r>
    </w:p>
    <w:p w14:paraId="62C9EA1E" w14:textId="77777777" w:rsidR="00D11B9C" w:rsidRDefault="00D11B9C" w:rsidP="00D11B9C"/>
    <w:p w14:paraId="77276CDE" w14:textId="77777777" w:rsidR="00D11B9C" w:rsidRDefault="00D11B9C" w:rsidP="00D11B9C">
      <w:r>
        <w:t>---</w:t>
      </w:r>
    </w:p>
    <w:p w14:paraId="3E887709" w14:textId="77777777" w:rsidR="00D11B9C" w:rsidRDefault="00D11B9C" w:rsidP="00D11B9C"/>
    <w:p w14:paraId="144B6DD0" w14:textId="77777777" w:rsidR="00D11B9C" w:rsidRDefault="00D11B9C" w:rsidP="00D11B9C">
      <w:r>
        <w:t>## Visitor</w:t>
      </w:r>
    </w:p>
    <w:p w14:paraId="2CC07A5D" w14:textId="77777777" w:rsidR="00D11B9C" w:rsidRDefault="00D11B9C" w:rsidP="00D11B9C">
      <w:r>
        <w:t>Lets you add new operations to object structures without changing the classes of the elements.</w:t>
      </w:r>
    </w:p>
    <w:p w14:paraId="6F23054B" w14:textId="77777777" w:rsidR="00D11B9C" w:rsidRDefault="00D11B9C" w:rsidP="00D11B9C"/>
    <w:p w14:paraId="2D8F0156" w14:textId="77777777" w:rsidR="00D11B9C" w:rsidRDefault="00D11B9C" w:rsidP="00D11B9C">
      <w:r>
        <w:t>### Use case</w:t>
      </w:r>
    </w:p>
    <w:p w14:paraId="62331A14" w14:textId="77777777" w:rsidR="00D11B9C" w:rsidRDefault="00D11B9C" w:rsidP="00D11B9C">
      <w:r>
        <w:t>Operations over tree structures, ASTs, document objects.</w:t>
      </w:r>
    </w:p>
    <w:p w14:paraId="5D7C694D" w14:textId="77777777" w:rsidR="00D11B9C" w:rsidRDefault="00D11B9C" w:rsidP="00D11B9C"/>
    <w:p w14:paraId="08E0885E" w14:textId="77777777" w:rsidR="00D11B9C" w:rsidRDefault="00D11B9C" w:rsidP="00D11B9C">
      <w:r>
        <w:t>---</w:t>
      </w:r>
    </w:p>
    <w:p w14:paraId="28DC2603" w14:textId="77777777" w:rsidR="00D11B9C" w:rsidRDefault="00D11B9C" w:rsidP="00D11B9C"/>
    <w:p w14:paraId="20AB0CD8" w14:textId="77777777" w:rsidR="00D11B9C" w:rsidRDefault="00D11B9C" w:rsidP="00D11B9C">
      <w:r>
        <w:t># Common Java design patterns to know for interviews</w:t>
      </w:r>
    </w:p>
    <w:p w14:paraId="5D188672" w14:textId="77777777" w:rsidR="00D11B9C" w:rsidRDefault="00D11B9C" w:rsidP="00D11B9C"/>
    <w:p w14:paraId="10EAA44D" w14:textId="77777777" w:rsidR="00D11B9C" w:rsidRDefault="00D11B9C" w:rsidP="00D11B9C">
      <w:r>
        <w:t>If you are preparing for interviews, focus on these first:</w:t>
      </w:r>
    </w:p>
    <w:p w14:paraId="14ADCC22" w14:textId="77777777" w:rsidR="00D11B9C" w:rsidRDefault="00D11B9C" w:rsidP="00D11B9C"/>
    <w:p w14:paraId="6A7CE3A1" w14:textId="77777777" w:rsidR="00D11B9C" w:rsidRDefault="00D11B9C" w:rsidP="00D11B9C">
      <w:r>
        <w:t>- Singleton</w:t>
      </w:r>
    </w:p>
    <w:p w14:paraId="543588EE" w14:textId="77777777" w:rsidR="00D11B9C" w:rsidRDefault="00D11B9C" w:rsidP="00D11B9C">
      <w:r>
        <w:lastRenderedPageBreak/>
        <w:t>- Factory Method</w:t>
      </w:r>
    </w:p>
    <w:p w14:paraId="24D2EC74" w14:textId="77777777" w:rsidR="00D11B9C" w:rsidRDefault="00D11B9C" w:rsidP="00D11B9C">
      <w:r>
        <w:t>- Builder</w:t>
      </w:r>
    </w:p>
    <w:p w14:paraId="4AC5D763" w14:textId="77777777" w:rsidR="00D11B9C" w:rsidRDefault="00D11B9C" w:rsidP="00D11B9C">
      <w:r>
        <w:t>- Adapter</w:t>
      </w:r>
    </w:p>
    <w:p w14:paraId="22E4C21D" w14:textId="77777777" w:rsidR="00D11B9C" w:rsidRDefault="00D11B9C" w:rsidP="00D11B9C">
      <w:r>
        <w:t>- Decorator</w:t>
      </w:r>
    </w:p>
    <w:p w14:paraId="3CF7A183" w14:textId="77777777" w:rsidR="00D11B9C" w:rsidRDefault="00D11B9C" w:rsidP="00D11B9C">
      <w:r>
        <w:t>- Facade</w:t>
      </w:r>
    </w:p>
    <w:p w14:paraId="02FBE34E" w14:textId="77777777" w:rsidR="00D11B9C" w:rsidRDefault="00D11B9C" w:rsidP="00D11B9C">
      <w:r>
        <w:t>- Proxy</w:t>
      </w:r>
    </w:p>
    <w:p w14:paraId="144BCA1B" w14:textId="77777777" w:rsidR="00D11B9C" w:rsidRDefault="00D11B9C" w:rsidP="00D11B9C">
      <w:r>
        <w:t>- Strategy</w:t>
      </w:r>
    </w:p>
    <w:p w14:paraId="3A952C14" w14:textId="77777777" w:rsidR="00D11B9C" w:rsidRDefault="00D11B9C" w:rsidP="00D11B9C">
      <w:r>
        <w:t>- Observer</w:t>
      </w:r>
    </w:p>
    <w:p w14:paraId="07C8C393" w14:textId="77777777" w:rsidR="00D11B9C" w:rsidRDefault="00D11B9C" w:rsidP="00D11B9C">
      <w:r>
        <w:t>- Command</w:t>
      </w:r>
    </w:p>
    <w:p w14:paraId="3C039CBE" w14:textId="77777777" w:rsidR="00D11B9C" w:rsidRDefault="00D11B9C" w:rsidP="00D11B9C">
      <w:r>
        <w:t>- State</w:t>
      </w:r>
    </w:p>
    <w:p w14:paraId="71A103A8" w14:textId="77777777" w:rsidR="00D11B9C" w:rsidRDefault="00D11B9C" w:rsidP="00D11B9C"/>
    <w:p w14:paraId="49162DAE" w14:textId="77777777" w:rsidR="00D11B9C" w:rsidRDefault="00D11B9C" w:rsidP="00D11B9C">
      <w:r>
        <w:t>These are the ones you will see most often in Java design discussions and low-level design interviews.</w:t>
      </w:r>
    </w:p>
    <w:p w14:paraId="72E34A8B" w14:textId="77777777" w:rsidR="00D11B9C" w:rsidRDefault="00D11B9C" w:rsidP="00D11B9C"/>
    <w:p w14:paraId="14AFAAA3" w14:textId="77777777" w:rsidR="00D11B9C" w:rsidRDefault="00D11B9C" w:rsidP="00D11B9C">
      <w:r>
        <w:t>---</w:t>
      </w:r>
    </w:p>
    <w:p w14:paraId="3231F7AC" w14:textId="77777777" w:rsidR="00D11B9C" w:rsidRDefault="00D11B9C" w:rsidP="00D11B9C"/>
    <w:p w14:paraId="41F74DC3" w14:textId="77777777" w:rsidR="00D11B9C" w:rsidRDefault="00D11B9C" w:rsidP="00D11B9C">
      <w:r>
        <w:t># Important Java-specific examples</w:t>
      </w:r>
    </w:p>
    <w:p w14:paraId="476F083B" w14:textId="77777777" w:rsidR="00D11B9C" w:rsidRDefault="00D11B9C" w:rsidP="00D11B9C"/>
    <w:p w14:paraId="099BA9D6" w14:textId="77777777" w:rsidR="00D11B9C" w:rsidRDefault="00D11B9C" w:rsidP="00D11B9C">
      <w:r>
        <w:t>Java itself uses many patterns internally:</w:t>
      </w:r>
    </w:p>
    <w:p w14:paraId="33CF2786" w14:textId="77777777" w:rsidR="00D11B9C" w:rsidRDefault="00D11B9C" w:rsidP="00D11B9C"/>
    <w:p w14:paraId="2D2BFCAC" w14:textId="77777777" w:rsidR="00D11B9C" w:rsidRDefault="00D11B9C" w:rsidP="00D11B9C">
      <w:r>
        <w:t>- `Collections.unmodifiableList()` behaves like a **Decorator**</w:t>
      </w:r>
    </w:p>
    <w:p w14:paraId="0B8926C8" w14:textId="77777777" w:rsidR="00D11B9C" w:rsidRDefault="00D11B9C" w:rsidP="00D11B9C">
      <w:r>
        <w:t>- `java.util.Arrays.asList()` is often used like a **Factory**</w:t>
      </w:r>
    </w:p>
    <w:p w14:paraId="27A18765" w14:textId="77777777" w:rsidR="00D11B9C" w:rsidRDefault="00D11B9C" w:rsidP="00D11B9C">
      <w:r>
        <w:t>- `BufferedInputStream` is a **Decorator**</w:t>
      </w:r>
    </w:p>
    <w:p w14:paraId="7AD40521" w14:textId="77777777" w:rsidR="00D11B9C" w:rsidRDefault="00D11B9C" w:rsidP="00D11B9C">
      <w:r>
        <w:t>- `java.util.concurrent.Executor` is often used with **Command**</w:t>
      </w:r>
    </w:p>
    <w:p w14:paraId="32D5C238" w14:textId="77777777" w:rsidR="00D11B9C" w:rsidRDefault="00D11B9C" w:rsidP="00D11B9C">
      <w:r>
        <w:lastRenderedPageBreak/>
        <w:t>- `java.util.Observer` and event listeners follow the **Observer** idea</w:t>
      </w:r>
    </w:p>
    <w:p w14:paraId="4D88A24E" w14:textId="77777777" w:rsidR="00D11B9C" w:rsidRDefault="00D11B9C" w:rsidP="00D11B9C">
      <w:r>
        <w:t>- `java.lang.Runtime.getRuntime()` is a **Singleton-like** API</w:t>
      </w:r>
    </w:p>
    <w:p w14:paraId="0DC75A83" w14:textId="77777777" w:rsidR="00D11B9C" w:rsidRDefault="00D11B9C" w:rsidP="00D11B9C"/>
    <w:p w14:paraId="33E814B4" w14:textId="77777777" w:rsidR="00D11B9C" w:rsidRDefault="00D11B9C" w:rsidP="00D11B9C">
      <w:r>
        <w:t>---</w:t>
      </w:r>
    </w:p>
    <w:p w14:paraId="696F114F" w14:textId="77777777" w:rsidR="00D11B9C" w:rsidRDefault="00D11B9C" w:rsidP="00D11B9C"/>
    <w:p w14:paraId="64F7EE52" w14:textId="77777777" w:rsidR="00D11B9C" w:rsidRDefault="00D11B9C" w:rsidP="00D11B9C">
      <w:r>
        <w:t># How to think about them in interviews</w:t>
      </w:r>
    </w:p>
    <w:p w14:paraId="167EABD7" w14:textId="77777777" w:rsidR="00D11B9C" w:rsidRDefault="00D11B9C" w:rsidP="00D11B9C"/>
    <w:p w14:paraId="149307BD" w14:textId="77777777" w:rsidR="00D11B9C" w:rsidRDefault="00D11B9C" w:rsidP="00D11B9C">
      <w:r>
        <w:t>A strong answer is not just naming a pattern. It is explaining:</w:t>
      </w:r>
    </w:p>
    <w:p w14:paraId="679C8CB7" w14:textId="77777777" w:rsidR="00D11B9C" w:rsidRDefault="00D11B9C" w:rsidP="00D11B9C"/>
    <w:p w14:paraId="7BCF2503" w14:textId="77777777" w:rsidR="00D11B9C" w:rsidRDefault="00D11B9C" w:rsidP="00D11B9C">
      <w:r>
        <w:t>- what problem it solves</w:t>
      </w:r>
    </w:p>
    <w:p w14:paraId="54CBF0CE" w14:textId="77777777" w:rsidR="00D11B9C" w:rsidRDefault="00D11B9C" w:rsidP="00D11B9C">
      <w:r>
        <w:t>- why simpler code would be worse</w:t>
      </w:r>
    </w:p>
    <w:p w14:paraId="2EE1ED79" w14:textId="77777777" w:rsidR="00D11B9C" w:rsidRDefault="00D11B9C" w:rsidP="00D11B9C">
      <w:r>
        <w:t>- how it improves flexibility</w:t>
      </w:r>
    </w:p>
    <w:p w14:paraId="2C5FFE3F" w14:textId="77777777" w:rsidR="00D11B9C" w:rsidRDefault="00D11B9C" w:rsidP="00D11B9C">
      <w:r>
        <w:t>- what trade-offs it introduces</w:t>
      </w:r>
    </w:p>
    <w:p w14:paraId="79A96EB5" w14:textId="77777777" w:rsidR="00D11B9C" w:rsidRDefault="00D11B9C" w:rsidP="00D11B9C"/>
    <w:p w14:paraId="7408FBF4" w14:textId="77777777" w:rsidR="00D11B9C" w:rsidRDefault="00D11B9C" w:rsidP="00D11B9C">
      <w:r>
        <w:t>For example, instead of saying “use Strategy,” say:</w:t>
      </w:r>
    </w:p>
    <w:p w14:paraId="17B6B68E" w14:textId="77777777" w:rsidR="00D11B9C" w:rsidRDefault="00D11B9C" w:rsidP="00D11B9C"/>
    <w:p w14:paraId="57862340" w14:textId="77777777" w:rsidR="00D11B9C" w:rsidRDefault="00D11B9C" w:rsidP="00D11B9C">
      <w:r>
        <w:t>&gt; “I would use Strategy because the payment behavior may change at runtime, and I want to avoid a large if-else chain. Each payment method becomes its own implementation, which keeps the code open for extension and easy to test.”</w:t>
      </w:r>
    </w:p>
    <w:p w14:paraId="50033AE5" w14:textId="77777777" w:rsidR="00D11B9C" w:rsidRDefault="00D11B9C" w:rsidP="00D11B9C"/>
    <w:p w14:paraId="26F74B92" w14:textId="77777777" w:rsidR="00D11B9C" w:rsidRDefault="00D11B9C" w:rsidP="00D11B9C">
      <w:r>
        <w:t>---</w:t>
      </w:r>
    </w:p>
    <w:p w14:paraId="781AD47C" w14:textId="77777777" w:rsidR="00D11B9C" w:rsidRDefault="00D11B9C" w:rsidP="00D11B9C"/>
    <w:p w14:paraId="38569EF2" w14:textId="77777777" w:rsidR="00D11B9C" w:rsidRDefault="00D11B9C" w:rsidP="00D11B9C">
      <w:r>
        <w:t># Quick summary</w:t>
      </w:r>
    </w:p>
    <w:p w14:paraId="6E1C742A" w14:textId="77777777" w:rsidR="00D11B9C" w:rsidRDefault="00D11B9C" w:rsidP="00D11B9C"/>
    <w:p w14:paraId="54A16FAF" w14:textId="77777777" w:rsidR="00D11B9C" w:rsidRDefault="00D11B9C" w:rsidP="00D11B9C">
      <w:r>
        <w:t>Java design patterns are reusable solutions for object creation, composition, and interaction.</w:t>
      </w:r>
    </w:p>
    <w:p w14:paraId="5046734D" w14:textId="77777777" w:rsidR="00D11B9C" w:rsidRDefault="00D11B9C" w:rsidP="00D11B9C"/>
    <w:p w14:paraId="39C22BF0" w14:textId="77777777" w:rsidR="00D11B9C" w:rsidRDefault="00D11B9C" w:rsidP="00D11B9C">
      <w:r>
        <w:t>- **Creational**: Singleton, Factory, Builder, Prototype</w:t>
      </w:r>
    </w:p>
    <w:p w14:paraId="691C5D4B" w14:textId="77777777" w:rsidR="00D11B9C" w:rsidRDefault="00D11B9C" w:rsidP="00D11B9C">
      <w:r>
        <w:t>- **Structural**: Adapter, Decorator, Facade, Proxy, Composite</w:t>
      </w:r>
    </w:p>
    <w:p w14:paraId="0033EE8D" w14:textId="77777777" w:rsidR="00D11B9C" w:rsidRDefault="00D11B9C" w:rsidP="00D11B9C">
      <w:r>
        <w:t>- **Behavioral**: Strategy, Observer, Command, State, Chain of Responsibility</w:t>
      </w:r>
    </w:p>
    <w:p w14:paraId="635344B4" w14:textId="77777777" w:rsidR="00D11B9C" w:rsidRDefault="00D11B9C" w:rsidP="00D11B9C"/>
    <w:p w14:paraId="0C7F910D" w14:textId="77777777" w:rsidR="00D11B9C" w:rsidRDefault="00D11B9C" w:rsidP="00D11B9C">
      <w:r>
        <w:t>If you want, I can also give you:</w:t>
      </w:r>
    </w:p>
    <w:p w14:paraId="14EC518E" w14:textId="77777777" w:rsidR="00D11B9C" w:rsidRDefault="00D11B9C" w:rsidP="00D11B9C">
      <w:r>
        <w:t>1. a **Java design patterns cheat sheet**</w:t>
      </w:r>
    </w:p>
    <w:p w14:paraId="4901600B" w14:textId="77777777" w:rsidR="00D11B9C" w:rsidRDefault="00D11B9C" w:rsidP="00D11B9C">
      <w:r>
        <w:t>2. **one example code for each important pattern**</w:t>
      </w:r>
    </w:p>
    <w:p w14:paraId="54CE6D52" w14:textId="77777777" w:rsidR="00D11B9C" w:rsidRDefault="00D11B9C" w:rsidP="00D11B9C">
      <w:r>
        <w:t>3. a **design patterns interview Q&amp;A set**</w:t>
      </w:r>
    </w:p>
    <w:p w14:paraId="5AFC9944" w14:textId="0E44CF24" w:rsidR="00984100" w:rsidRDefault="00D11B9C" w:rsidP="00D11B9C">
      <w:r>
        <w:t>4. **a Mermaid diagram showing how the patterns are grouped**</w:t>
      </w:r>
    </w:p>
    <w:p w14:paraId="24496A9D" w14:textId="77777777" w:rsidR="005723E6" w:rsidRDefault="005723E6" w:rsidP="00D11B9C"/>
    <w:p w14:paraId="238E886E" w14:textId="77777777" w:rsidR="005723E6" w:rsidRDefault="005723E6" w:rsidP="00D11B9C"/>
    <w:p w14:paraId="2B6C7FA1" w14:textId="77777777" w:rsidR="00415D92" w:rsidRDefault="00415D92" w:rsidP="00D11B9C"/>
    <w:p w14:paraId="64A8B2F1" w14:textId="77777777" w:rsidR="00415D92" w:rsidRDefault="00415D92" w:rsidP="00D11B9C"/>
    <w:p w14:paraId="22958931" w14:textId="77777777" w:rsidR="00415D92" w:rsidRDefault="00415D92" w:rsidP="00D11B9C"/>
    <w:p w14:paraId="3257E565" w14:textId="77777777" w:rsidR="00415D92" w:rsidRDefault="00415D92" w:rsidP="00D11B9C"/>
    <w:p w14:paraId="5E077745" w14:textId="77777777" w:rsidR="00415D92" w:rsidRDefault="00415D92" w:rsidP="00D11B9C"/>
    <w:p w14:paraId="086FBB89" w14:textId="77777777" w:rsidR="00415D92" w:rsidRDefault="00415D92" w:rsidP="00D11B9C"/>
    <w:p w14:paraId="0862B12A" w14:textId="77777777" w:rsidR="00415D92" w:rsidRDefault="00415D92" w:rsidP="00D11B9C"/>
    <w:p w14:paraId="4335453F" w14:textId="77777777" w:rsidR="00415D92" w:rsidRDefault="00415D92" w:rsidP="00D11B9C"/>
    <w:p w14:paraId="698C1821" w14:textId="39992CC0" w:rsidR="005723E6" w:rsidRDefault="00415D92" w:rsidP="00FC1FE3">
      <w:pPr>
        <w:pStyle w:val="Heading1"/>
        <w:numPr>
          <w:ilvl w:val="0"/>
          <w:numId w:val="13"/>
        </w:numPr>
        <w:jc w:val="center"/>
      </w:pPr>
      <w:bookmarkStart w:id="17" w:name="_Toc234595925"/>
      <w:r>
        <w:lastRenderedPageBreak/>
        <w:t>Docker</w:t>
      </w:r>
      <w:bookmarkEnd w:id="17"/>
    </w:p>
    <w:p w14:paraId="17988D7A" w14:textId="77777777" w:rsidR="00842B80" w:rsidRPr="00842B80" w:rsidRDefault="00842B80" w:rsidP="00842B80"/>
    <w:p w14:paraId="001A97FB" w14:textId="77777777" w:rsidR="00415D92" w:rsidRPr="00A53BBE" w:rsidRDefault="00415D92" w:rsidP="00415D92">
      <w:pPr>
        <w:rPr>
          <w:color w:val="0070C0"/>
        </w:rPr>
      </w:pPr>
      <w:r w:rsidRPr="00A53BBE">
        <w:rPr>
          <w:color w:val="0070C0"/>
        </w:rPr>
        <w:t>Docker is a platform for **building, packaging, shipping, and running applications in containers**.</w:t>
      </w:r>
    </w:p>
    <w:p w14:paraId="17451A21" w14:textId="77777777" w:rsidR="00415D92" w:rsidRDefault="00415D92" w:rsidP="00415D92"/>
    <w:p w14:paraId="51082254" w14:textId="77777777" w:rsidR="00415D92" w:rsidRDefault="00415D92" w:rsidP="00415D92">
      <w:r>
        <w:t>A container is a lightweight, isolated environment that includes your application and everything it needs to run, such as libraries, runtime, and configuration. This makes the app behave the same way across development, testing, and production.</w:t>
      </w:r>
    </w:p>
    <w:p w14:paraId="4019DD85" w14:textId="77777777" w:rsidR="00415D92" w:rsidRDefault="00415D92" w:rsidP="00415D92"/>
    <w:p w14:paraId="3B53FDAD" w14:textId="77777777" w:rsidR="00415D92" w:rsidRDefault="00415D92" w:rsidP="00415D92">
      <w:r>
        <w:t>---</w:t>
      </w:r>
    </w:p>
    <w:p w14:paraId="20379ED5" w14:textId="77777777" w:rsidR="00415D92" w:rsidRDefault="00415D92" w:rsidP="00415D92"/>
    <w:p w14:paraId="10D501B6" w14:textId="77777777" w:rsidR="00415D92" w:rsidRDefault="00415D92" w:rsidP="00415D92">
      <w:r>
        <w:t># Why Docker exists</w:t>
      </w:r>
    </w:p>
    <w:p w14:paraId="56AF5CA9" w14:textId="77777777" w:rsidR="00415D92" w:rsidRDefault="00415D92" w:rsidP="00415D92"/>
    <w:p w14:paraId="2082AC6B" w14:textId="77777777" w:rsidR="00415D92" w:rsidRDefault="00415D92" w:rsidP="00415D92">
      <w:r>
        <w:t>Before Docker, developers often faced the classic problem:</w:t>
      </w:r>
    </w:p>
    <w:p w14:paraId="501D435C" w14:textId="77777777" w:rsidR="00415D92" w:rsidRDefault="00415D92" w:rsidP="00415D92"/>
    <w:p w14:paraId="0DAE0CFF" w14:textId="77777777" w:rsidR="00415D92" w:rsidRDefault="00415D92" w:rsidP="00415D92">
      <w:r>
        <w:t>&gt; “It works on my machine.”</w:t>
      </w:r>
    </w:p>
    <w:p w14:paraId="69354DAE" w14:textId="77777777" w:rsidR="00415D92" w:rsidRDefault="00415D92" w:rsidP="00415D92"/>
    <w:p w14:paraId="3CF1EB25" w14:textId="77777777" w:rsidR="00415D92" w:rsidRDefault="00415D92" w:rsidP="00415D92">
      <w:r>
        <w:t>That happened because local environments differed from production environments.</w:t>
      </w:r>
    </w:p>
    <w:p w14:paraId="27D6C99A" w14:textId="77777777" w:rsidR="00415D92" w:rsidRDefault="00415D92" w:rsidP="00415D92"/>
    <w:p w14:paraId="7600E6A5" w14:textId="77777777" w:rsidR="00415D92" w:rsidRDefault="00415D92" w:rsidP="00415D92">
      <w:r>
        <w:t>Docker solves this by packaging the application and its dependencies into a portable unit, so the same image can run anywhere Docker is supported.</w:t>
      </w:r>
    </w:p>
    <w:p w14:paraId="1B9D2FA5" w14:textId="77777777" w:rsidR="00415D92" w:rsidRDefault="00415D92" w:rsidP="00415D92"/>
    <w:p w14:paraId="78398F66" w14:textId="77777777" w:rsidR="00415D92" w:rsidRDefault="00415D92" w:rsidP="00415D92">
      <w:r>
        <w:lastRenderedPageBreak/>
        <w:t>---</w:t>
      </w:r>
    </w:p>
    <w:p w14:paraId="533F40AD" w14:textId="77777777" w:rsidR="00415D92" w:rsidRDefault="00415D92" w:rsidP="00415D92"/>
    <w:p w14:paraId="3CA11A2B" w14:textId="77777777" w:rsidR="00415D92" w:rsidRDefault="00415D92" w:rsidP="00415D92">
      <w:r>
        <w:t># Core idea</w:t>
      </w:r>
    </w:p>
    <w:p w14:paraId="0B75BDFD" w14:textId="77777777" w:rsidR="00415D92" w:rsidRDefault="00415D92" w:rsidP="00415D92"/>
    <w:p w14:paraId="3F0648A2" w14:textId="77777777" w:rsidR="00415D92" w:rsidRDefault="00415D92" w:rsidP="00415D92">
      <w:r>
        <w:t>Docker uses **containers**, which are isolated processes running on the host operating system. They are not full virtual machines.</w:t>
      </w:r>
    </w:p>
    <w:p w14:paraId="6F1D51C1" w14:textId="77777777" w:rsidR="00415D92" w:rsidRDefault="00415D92" w:rsidP="00415D92"/>
    <w:p w14:paraId="52D65053" w14:textId="77777777" w:rsidR="00415D92" w:rsidRDefault="00415D92" w:rsidP="00415D92">
      <w:r>
        <w:t>This means:</w:t>
      </w:r>
    </w:p>
    <w:p w14:paraId="02D459B2" w14:textId="77777777" w:rsidR="00415D92" w:rsidRDefault="00415D92" w:rsidP="00415D92">
      <w:r>
        <w:t>- containers start quickly</w:t>
      </w:r>
    </w:p>
    <w:p w14:paraId="2781B777" w14:textId="77777777" w:rsidR="00415D92" w:rsidRDefault="00415D92" w:rsidP="00415D92">
      <w:r>
        <w:t>- they use fewer resources than VMs</w:t>
      </w:r>
    </w:p>
    <w:p w14:paraId="366813BE" w14:textId="77777777" w:rsidR="00415D92" w:rsidRDefault="00415D92" w:rsidP="00415D92">
      <w:r>
        <w:t>- they are easy to scale and deploy</w:t>
      </w:r>
    </w:p>
    <w:p w14:paraId="51CA43C1" w14:textId="77777777" w:rsidR="00415D92" w:rsidRDefault="00415D92" w:rsidP="00415D92"/>
    <w:p w14:paraId="579613E3" w14:textId="77777777" w:rsidR="00415D92" w:rsidRDefault="00415D92" w:rsidP="00415D92">
      <w:r>
        <w:t>---</w:t>
      </w:r>
    </w:p>
    <w:p w14:paraId="3385BDF6" w14:textId="77777777" w:rsidR="00415D92" w:rsidRDefault="00415D92" w:rsidP="00415D92"/>
    <w:p w14:paraId="2CD55FAF" w14:textId="77777777" w:rsidR="00415D92" w:rsidRDefault="00415D92" w:rsidP="00415D92">
      <w:r>
        <w:t># Key Docker concepts</w:t>
      </w:r>
    </w:p>
    <w:p w14:paraId="10C483D6" w14:textId="77777777" w:rsidR="00415D92" w:rsidRDefault="00415D92" w:rsidP="00415D92"/>
    <w:p w14:paraId="5E025240" w14:textId="77777777" w:rsidR="00415D92" w:rsidRDefault="00415D92" w:rsidP="00415D92">
      <w:r>
        <w:t>## 1. Image</w:t>
      </w:r>
    </w:p>
    <w:p w14:paraId="1A1A5338" w14:textId="77777777" w:rsidR="00415D92" w:rsidRDefault="00415D92" w:rsidP="00415D92">
      <w:r>
        <w:t>An image is a **read-only template** used to create containers.</w:t>
      </w:r>
    </w:p>
    <w:p w14:paraId="7EF74962" w14:textId="77777777" w:rsidR="00415D92" w:rsidRDefault="00415D92" w:rsidP="00415D92"/>
    <w:p w14:paraId="6FC71DB9" w14:textId="77777777" w:rsidR="00415D92" w:rsidRDefault="00415D92" w:rsidP="00415D92">
      <w:r>
        <w:t>It contains:</w:t>
      </w:r>
    </w:p>
    <w:p w14:paraId="44CC3C6A" w14:textId="77777777" w:rsidR="00415D92" w:rsidRDefault="00415D92" w:rsidP="00415D92">
      <w:r>
        <w:t>- application code</w:t>
      </w:r>
    </w:p>
    <w:p w14:paraId="6A36923C" w14:textId="77777777" w:rsidR="00415D92" w:rsidRDefault="00415D92" w:rsidP="00415D92">
      <w:r>
        <w:t>- runtime</w:t>
      </w:r>
    </w:p>
    <w:p w14:paraId="4A94FEEF" w14:textId="77777777" w:rsidR="00415D92" w:rsidRDefault="00415D92" w:rsidP="00415D92">
      <w:r>
        <w:t>- libraries</w:t>
      </w:r>
    </w:p>
    <w:p w14:paraId="5104E952" w14:textId="77777777" w:rsidR="00415D92" w:rsidRDefault="00415D92" w:rsidP="00415D92">
      <w:r>
        <w:t>- environment variables</w:t>
      </w:r>
    </w:p>
    <w:p w14:paraId="4477C81B" w14:textId="77777777" w:rsidR="00415D92" w:rsidRDefault="00415D92" w:rsidP="00415D92">
      <w:r>
        <w:lastRenderedPageBreak/>
        <w:t>- default command</w:t>
      </w:r>
    </w:p>
    <w:p w14:paraId="42447B11" w14:textId="77777777" w:rsidR="00415D92" w:rsidRDefault="00415D92" w:rsidP="00415D92"/>
    <w:p w14:paraId="58320B0C" w14:textId="77777777" w:rsidR="00415D92" w:rsidRDefault="00415D92" w:rsidP="00415D92">
      <w:r>
        <w:t>Think of it like a blueprint or snapshot.</w:t>
      </w:r>
    </w:p>
    <w:p w14:paraId="12DEBD54" w14:textId="77777777" w:rsidR="00415D92" w:rsidRDefault="00415D92" w:rsidP="00415D92"/>
    <w:p w14:paraId="0611FD8F" w14:textId="77777777" w:rsidR="00415D92" w:rsidRDefault="00415D92" w:rsidP="00415D92">
      <w:r>
        <w:t>Example:</w:t>
      </w:r>
    </w:p>
    <w:p w14:paraId="7B3919B5" w14:textId="77777777" w:rsidR="00415D92" w:rsidRDefault="00415D92" w:rsidP="00415D92">
      <w:r>
        <w:t>- a Node.js app image</w:t>
      </w:r>
    </w:p>
    <w:p w14:paraId="589C2EE3" w14:textId="77777777" w:rsidR="00415D92" w:rsidRDefault="00415D92" w:rsidP="00415D92">
      <w:r>
        <w:t>- a Python Flask app image</w:t>
      </w:r>
    </w:p>
    <w:p w14:paraId="7ABF974C" w14:textId="77777777" w:rsidR="00415D92" w:rsidRDefault="00415D92" w:rsidP="00415D92">
      <w:r>
        <w:t>- a Java Spring Boot image</w:t>
      </w:r>
    </w:p>
    <w:p w14:paraId="231C40D6" w14:textId="77777777" w:rsidR="00415D92" w:rsidRDefault="00415D92" w:rsidP="00415D92"/>
    <w:p w14:paraId="0DF01FE5" w14:textId="77777777" w:rsidR="00415D92" w:rsidRDefault="00415D92" w:rsidP="00415D92">
      <w:r>
        <w:t>---</w:t>
      </w:r>
    </w:p>
    <w:p w14:paraId="500458FA" w14:textId="77777777" w:rsidR="00415D92" w:rsidRDefault="00415D92" w:rsidP="00415D92"/>
    <w:p w14:paraId="51D63EEB" w14:textId="77777777" w:rsidR="00415D92" w:rsidRDefault="00415D92" w:rsidP="00415D92">
      <w:r>
        <w:t>## 2. Container</w:t>
      </w:r>
    </w:p>
    <w:p w14:paraId="23389DE1" w14:textId="77777777" w:rsidR="00415D92" w:rsidRDefault="00415D92" w:rsidP="00415D92">
      <w:r>
        <w:t>A container is a **running instance of an image**.</w:t>
      </w:r>
    </w:p>
    <w:p w14:paraId="4E0D98C7" w14:textId="77777777" w:rsidR="00415D92" w:rsidRDefault="00415D92" w:rsidP="00415D92"/>
    <w:p w14:paraId="7AAAF48A" w14:textId="77777777" w:rsidR="00415D92" w:rsidRDefault="00415D92" w:rsidP="00415D92">
      <w:r>
        <w:t>If an image is the blueprint, the container is the actual running house built from it.</w:t>
      </w:r>
    </w:p>
    <w:p w14:paraId="0B7441B4" w14:textId="77777777" w:rsidR="00415D92" w:rsidRDefault="00415D92" w:rsidP="00415D92"/>
    <w:p w14:paraId="06095BB4" w14:textId="77777777" w:rsidR="00415D92" w:rsidRDefault="00415D92" w:rsidP="00415D92">
      <w:r>
        <w:t>Containers are:</w:t>
      </w:r>
    </w:p>
    <w:p w14:paraId="300FBC8B" w14:textId="77777777" w:rsidR="00415D92" w:rsidRDefault="00415D92" w:rsidP="00415D92">
      <w:r>
        <w:t>- isolated</w:t>
      </w:r>
    </w:p>
    <w:p w14:paraId="66C0E428" w14:textId="77777777" w:rsidR="00415D92" w:rsidRDefault="00415D92" w:rsidP="00415D92">
      <w:r>
        <w:t>- lightweight</w:t>
      </w:r>
    </w:p>
    <w:p w14:paraId="10FDAD33" w14:textId="77777777" w:rsidR="00415D92" w:rsidRDefault="00415D92" w:rsidP="00415D92">
      <w:r>
        <w:t>- ephemeral by default</w:t>
      </w:r>
    </w:p>
    <w:p w14:paraId="6EEA28C2" w14:textId="77777777" w:rsidR="00415D92" w:rsidRDefault="00415D92" w:rsidP="00415D92"/>
    <w:p w14:paraId="282A9343" w14:textId="77777777" w:rsidR="00415D92" w:rsidRDefault="00415D92" w:rsidP="00415D92">
      <w:r>
        <w:t>---</w:t>
      </w:r>
    </w:p>
    <w:p w14:paraId="046043B1" w14:textId="77777777" w:rsidR="00415D92" w:rsidRDefault="00415D92" w:rsidP="00415D92"/>
    <w:p w14:paraId="7C118250" w14:textId="77777777" w:rsidR="00415D92" w:rsidRDefault="00415D92" w:rsidP="00415D92">
      <w:r>
        <w:lastRenderedPageBreak/>
        <w:t>## 3. Dockerfile</w:t>
      </w:r>
    </w:p>
    <w:p w14:paraId="46C12CED" w14:textId="77777777" w:rsidR="00415D92" w:rsidRDefault="00415D92" w:rsidP="00415D92">
      <w:r>
        <w:t>A Dockerfile is a text file that defines how to build an image.</w:t>
      </w:r>
    </w:p>
    <w:p w14:paraId="7BE54F4B" w14:textId="77777777" w:rsidR="00415D92" w:rsidRDefault="00415D92" w:rsidP="00415D92"/>
    <w:p w14:paraId="271FF03A" w14:textId="77777777" w:rsidR="00415D92" w:rsidRDefault="00415D92" w:rsidP="00415D92">
      <w:r>
        <w:t>Example:</w:t>
      </w:r>
    </w:p>
    <w:p w14:paraId="0F4F9DD7" w14:textId="77777777" w:rsidR="00415D92" w:rsidRDefault="00415D92" w:rsidP="00415D92">
      <w:r>
        <w:t>```dockerfile</w:t>
      </w:r>
    </w:p>
    <w:p w14:paraId="7C67007E" w14:textId="77777777" w:rsidR="00415D92" w:rsidRDefault="00415D92" w:rsidP="00415D92">
      <w:r>
        <w:t>FROM openjdk:17</w:t>
      </w:r>
    </w:p>
    <w:p w14:paraId="168AD53E" w14:textId="77777777" w:rsidR="00415D92" w:rsidRDefault="00415D92" w:rsidP="00415D92">
      <w:r>
        <w:t>WORKDIR /app</w:t>
      </w:r>
    </w:p>
    <w:p w14:paraId="67235B8D" w14:textId="77777777" w:rsidR="00415D92" w:rsidRDefault="00415D92" w:rsidP="00415D92">
      <w:r>
        <w:t>COPY . .</w:t>
      </w:r>
    </w:p>
    <w:p w14:paraId="527C1A9F" w14:textId="77777777" w:rsidR="00415D92" w:rsidRDefault="00415D92" w:rsidP="00415D92">
      <w:r>
        <w:t>RUN ./mvnw package</w:t>
      </w:r>
    </w:p>
    <w:p w14:paraId="7E161CE6" w14:textId="77777777" w:rsidR="00415D92" w:rsidRDefault="00415D92" w:rsidP="00415D92">
      <w:r>
        <w:t>CMD ["java", "-jar", "target/app.jar"]</w:t>
      </w:r>
    </w:p>
    <w:p w14:paraId="315FAD46" w14:textId="77777777" w:rsidR="00415D92" w:rsidRDefault="00415D92" w:rsidP="00415D92">
      <w:r>
        <w:t>```</w:t>
      </w:r>
    </w:p>
    <w:p w14:paraId="3E872AE0" w14:textId="77777777" w:rsidR="00415D92" w:rsidRDefault="00415D92" w:rsidP="00415D92"/>
    <w:p w14:paraId="6284A20C" w14:textId="77777777" w:rsidR="00415D92" w:rsidRDefault="00415D92" w:rsidP="00415D92">
      <w:r>
        <w:t>This tells Docker how to build the application image step by step.</w:t>
      </w:r>
    </w:p>
    <w:p w14:paraId="15499BED" w14:textId="77777777" w:rsidR="00415D92" w:rsidRDefault="00415D92" w:rsidP="00415D92"/>
    <w:p w14:paraId="43EF8659" w14:textId="77777777" w:rsidR="00415D92" w:rsidRDefault="00415D92" w:rsidP="00415D92">
      <w:r>
        <w:t>---</w:t>
      </w:r>
    </w:p>
    <w:p w14:paraId="5701E776" w14:textId="77777777" w:rsidR="00415D92" w:rsidRDefault="00415D92" w:rsidP="00415D92"/>
    <w:p w14:paraId="7F197F9E" w14:textId="77777777" w:rsidR="00415D92" w:rsidRDefault="00415D92" w:rsidP="00415D92">
      <w:r>
        <w:t>## 4. Docker Engine</w:t>
      </w:r>
    </w:p>
    <w:p w14:paraId="1041C3DE" w14:textId="77777777" w:rsidR="00415D92" w:rsidRDefault="00415D92" w:rsidP="00415D92">
      <w:r>
        <w:t>Docker Engine is the runtime that builds and runs containers.</w:t>
      </w:r>
    </w:p>
    <w:p w14:paraId="4603CBAD" w14:textId="77777777" w:rsidR="00415D92" w:rsidRDefault="00415D92" w:rsidP="00415D92"/>
    <w:p w14:paraId="1AA99640" w14:textId="77777777" w:rsidR="00415D92" w:rsidRDefault="00415D92" w:rsidP="00415D92">
      <w:r>
        <w:t>It includes:</w:t>
      </w:r>
    </w:p>
    <w:p w14:paraId="76F5C606" w14:textId="77777777" w:rsidR="00415D92" w:rsidRDefault="00415D92" w:rsidP="00415D92">
      <w:r>
        <w:t>- Docker daemon</w:t>
      </w:r>
    </w:p>
    <w:p w14:paraId="4DBADDE6" w14:textId="77777777" w:rsidR="00415D92" w:rsidRDefault="00415D92" w:rsidP="00415D92">
      <w:r>
        <w:t>- REST API</w:t>
      </w:r>
    </w:p>
    <w:p w14:paraId="14DF9500" w14:textId="77777777" w:rsidR="00415D92" w:rsidRDefault="00415D92" w:rsidP="00415D92">
      <w:r>
        <w:t>- CLI</w:t>
      </w:r>
    </w:p>
    <w:p w14:paraId="6063EFAC" w14:textId="77777777" w:rsidR="00415D92" w:rsidRDefault="00415D92" w:rsidP="00415D92"/>
    <w:p w14:paraId="74EE8F0B" w14:textId="77777777" w:rsidR="00415D92" w:rsidRDefault="00415D92" w:rsidP="00415D92">
      <w:r>
        <w:t>---</w:t>
      </w:r>
    </w:p>
    <w:p w14:paraId="7EF298F8" w14:textId="77777777" w:rsidR="00415D92" w:rsidRDefault="00415D92" w:rsidP="00415D92"/>
    <w:p w14:paraId="3BE36B96" w14:textId="77777777" w:rsidR="00415D92" w:rsidRDefault="00415D92" w:rsidP="00415D92">
      <w:r>
        <w:t>## 5. Docker Hub</w:t>
      </w:r>
    </w:p>
    <w:p w14:paraId="1EA33F52" w14:textId="77777777" w:rsidR="00415D92" w:rsidRDefault="00415D92" w:rsidP="00415D92">
      <w:r>
        <w:t>A public registry for Docker images.</w:t>
      </w:r>
    </w:p>
    <w:p w14:paraId="77C100DB" w14:textId="77777777" w:rsidR="00415D92" w:rsidRDefault="00415D92" w:rsidP="00415D92"/>
    <w:p w14:paraId="424ACA1E" w14:textId="77777777" w:rsidR="00415D92" w:rsidRDefault="00415D92" w:rsidP="00415D92">
      <w:r>
        <w:t>You can:</w:t>
      </w:r>
    </w:p>
    <w:p w14:paraId="4A38C4C7" w14:textId="77777777" w:rsidR="00415D92" w:rsidRDefault="00415D92" w:rsidP="00415D92">
      <w:r>
        <w:t>- pull images from it</w:t>
      </w:r>
    </w:p>
    <w:p w14:paraId="7EE1E500" w14:textId="77777777" w:rsidR="00415D92" w:rsidRDefault="00415D92" w:rsidP="00415D92">
      <w:r>
        <w:t>- push your own images to it</w:t>
      </w:r>
    </w:p>
    <w:p w14:paraId="3B1B219E" w14:textId="77777777" w:rsidR="00415D92" w:rsidRDefault="00415D92" w:rsidP="00415D92"/>
    <w:p w14:paraId="1AE5848A" w14:textId="77777777" w:rsidR="00415D92" w:rsidRDefault="00415D92" w:rsidP="00415D92">
      <w:r>
        <w:t>Example:</w:t>
      </w:r>
    </w:p>
    <w:p w14:paraId="721A6950" w14:textId="77777777" w:rsidR="00415D92" w:rsidRDefault="00415D92" w:rsidP="00415D92">
      <w:r>
        <w:t>- `nginx`</w:t>
      </w:r>
    </w:p>
    <w:p w14:paraId="7A471154" w14:textId="77777777" w:rsidR="00415D92" w:rsidRDefault="00415D92" w:rsidP="00415D92">
      <w:r>
        <w:t>- `mysql`</w:t>
      </w:r>
    </w:p>
    <w:p w14:paraId="1370B9AE" w14:textId="77777777" w:rsidR="00415D92" w:rsidRDefault="00415D92" w:rsidP="00415D92">
      <w:r>
        <w:t>- `redis`</w:t>
      </w:r>
    </w:p>
    <w:p w14:paraId="66900CEB" w14:textId="77777777" w:rsidR="00415D92" w:rsidRDefault="00415D92" w:rsidP="00415D92">
      <w:r>
        <w:t>- custom application images</w:t>
      </w:r>
    </w:p>
    <w:p w14:paraId="3F4C82DD" w14:textId="77777777" w:rsidR="00415D92" w:rsidRDefault="00415D92" w:rsidP="00415D92"/>
    <w:p w14:paraId="75453CE9" w14:textId="77777777" w:rsidR="00415D92" w:rsidRDefault="00415D92" w:rsidP="00415D92">
      <w:r>
        <w:t>---</w:t>
      </w:r>
    </w:p>
    <w:p w14:paraId="7C3EB4AC" w14:textId="77777777" w:rsidR="00415D92" w:rsidRDefault="00415D92" w:rsidP="00415D92"/>
    <w:p w14:paraId="0CA61868" w14:textId="77777777" w:rsidR="00415D92" w:rsidRDefault="00415D92" w:rsidP="00415D92">
      <w:r>
        <w:t>## 6. Registry</w:t>
      </w:r>
    </w:p>
    <w:p w14:paraId="5B03133D" w14:textId="77777777" w:rsidR="00415D92" w:rsidRDefault="00415D92" w:rsidP="00415D92">
      <w:r>
        <w:t>A place where Docker images are stored.</w:t>
      </w:r>
    </w:p>
    <w:p w14:paraId="2005F39D" w14:textId="77777777" w:rsidR="00415D92" w:rsidRDefault="00415D92" w:rsidP="00415D92"/>
    <w:p w14:paraId="1F5F8975" w14:textId="77777777" w:rsidR="00415D92" w:rsidRDefault="00415D92" w:rsidP="00415D92">
      <w:r>
        <w:t>Docker Hub is the most common public registry, but organizations also use private registries.</w:t>
      </w:r>
    </w:p>
    <w:p w14:paraId="2F29028E" w14:textId="77777777" w:rsidR="00415D92" w:rsidRDefault="00415D92" w:rsidP="00415D92"/>
    <w:p w14:paraId="5353CC24" w14:textId="77777777" w:rsidR="00415D92" w:rsidRDefault="00415D92" w:rsidP="00415D92">
      <w:r>
        <w:lastRenderedPageBreak/>
        <w:t>---</w:t>
      </w:r>
    </w:p>
    <w:p w14:paraId="50CB50A7" w14:textId="77777777" w:rsidR="00415D92" w:rsidRDefault="00415D92" w:rsidP="00415D92"/>
    <w:p w14:paraId="22E1ECC3" w14:textId="77777777" w:rsidR="00415D92" w:rsidRDefault="00415D92" w:rsidP="00415D92">
      <w:r>
        <w:t># How Docker works</w:t>
      </w:r>
    </w:p>
    <w:p w14:paraId="5044C35D" w14:textId="77777777" w:rsidR="00415D92" w:rsidRDefault="00415D92" w:rsidP="00415D92"/>
    <w:p w14:paraId="7907AE68" w14:textId="77777777" w:rsidR="00415D92" w:rsidRDefault="00415D92" w:rsidP="00415D92">
      <w:r>
        <w:t>The typical flow is:</w:t>
      </w:r>
    </w:p>
    <w:p w14:paraId="36BAD400" w14:textId="77777777" w:rsidR="00415D92" w:rsidRDefault="00415D92" w:rsidP="00415D92"/>
    <w:p w14:paraId="3863E688" w14:textId="77777777" w:rsidR="00415D92" w:rsidRDefault="00415D92" w:rsidP="00415D92">
      <w:r>
        <w:t>1. Write a Dockerfile</w:t>
      </w:r>
    </w:p>
    <w:p w14:paraId="6B8FC3C6" w14:textId="77777777" w:rsidR="00415D92" w:rsidRDefault="00415D92" w:rsidP="00415D92">
      <w:r>
        <w:t>2. Build an image</w:t>
      </w:r>
    </w:p>
    <w:p w14:paraId="05567101" w14:textId="77777777" w:rsidR="00415D92" w:rsidRDefault="00415D92" w:rsidP="00415D92">
      <w:r>
        <w:t>3. Run a container from that image</w:t>
      </w:r>
    </w:p>
    <w:p w14:paraId="6039E065" w14:textId="77777777" w:rsidR="00415D92" w:rsidRDefault="00415D92" w:rsidP="00415D92">
      <w:r>
        <w:t>4. Push the image to a registry if needed</w:t>
      </w:r>
    </w:p>
    <w:p w14:paraId="276262E7" w14:textId="77777777" w:rsidR="00415D92" w:rsidRDefault="00415D92" w:rsidP="00415D92">
      <w:r>
        <w:t>5. Deploy the container in development, test, or production</w:t>
      </w:r>
    </w:p>
    <w:p w14:paraId="0478F417" w14:textId="77777777" w:rsidR="00415D92" w:rsidRDefault="00415D92" w:rsidP="00415D92"/>
    <w:p w14:paraId="2F38C45D" w14:textId="77777777" w:rsidR="00415D92" w:rsidRDefault="00415D92" w:rsidP="00415D92">
      <w:r>
        <w:t>---</w:t>
      </w:r>
    </w:p>
    <w:p w14:paraId="2FD1EB7E" w14:textId="77777777" w:rsidR="00415D92" w:rsidRDefault="00415D92" w:rsidP="00415D92"/>
    <w:p w14:paraId="23441419" w14:textId="77777777" w:rsidR="00415D92" w:rsidRDefault="00415D92" w:rsidP="00415D92">
      <w:r>
        <w:t># Docker vs Virtual Machines</w:t>
      </w:r>
    </w:p>
    <w:p w14:paraId="05C3B5F6" w14:textId="77777777" w:rsidR="00415D92" w:rsidRDefault="00415D92" w:rsidP="00415D92"/>
    <w:p w14:paraId="40285EA8" w14:textId="77777777" w:rsidR="00415D92" w:rsidRDefault="00415D92" w:rsidP="00415D92">
      <w:r>
        <w:t>Docker containers and VMs are both used for isolation, but they are different.</w:t>
      </w:r>
    </w:p>
    <w:p w14:paraId="67C42706" w14:textId="77777777" w:rsidR="00415D92" w:rsidRDefault="00415D92" w:rsidP="00415D92"/>
    <w:p w14:paraId="6B1A02C5" w14:textId="77777777" w:rsidR="00415D92" w:rsidRDefault="00415D92" w:rsidP="00415D92">
      <w:r>
        <w:t>## Virtual machine</w:t>
      </w:r>
    </w:p>
    <w:p w14:paraId="5FE9277E" w14:textId="77777777" w:rsidR="00415D92" w:rsidRDefault="00415D92" w:rsidP="00415D92">
      <w:r>
        <w:t>- includes full guest OS</w:t>
      </w:r>
    </w:p>
    <w:p w14:paraId="0E9CE438" w14:textId="77777777" w:rsidR="00415D92" w:rsidRDefault="00415D92" w:rsidP="00415D92">
      <w:r>
        <w:t>- heavier</w:t>
      </w:r>
    </w:p>
    <w:p w14:paraId="33EBEAD9" w14:textId="77777777" w:rsidR="00415D92" w:rsidRDefault="00415D92" w:rsidP="00415D92">
      <w:r>
        <w:t>- slower startup</w:t>
      </w:r>
    </w:p>
    <w:p w14:paraId="7C9D4AA4" w14:textId="77777777" w:rsidR="00415D92" w:rsidRDefault="00415D92" w:rsidP="00415D92">
      <w:r>
        <w:t>- more resource usage</w:t>
      </w:r>
    </w:p>
    <w:p w14:paraId="39455E2E" w14:textId="77777777" w:rsidR="00415D92" w:rsidRDefault="00415D92" w:rsidP="00415D92"/>
    <w:p w14:paraId="353AD411" w14:textId="77777777" w:rsidR="00415D92" w:rsidRDefault="00415D92" w:rsidP="00415D92">
      <w:r>
        <w:t>## Docker container</w:t>
      </w:r>
    </w:p>
    <w:p w14:paraId="2CE66359" w14:textId="77777777" w:rsidR="00415D92" w:rsidRDefault="00415D92" w:rsidP="00415D92">
      <w:r>
        <w:t>- shares the host OS kernel</w:t>
      </w:r>
    </w:p>
    <w:p w14:paraId="1D7E18A3" w14:textId="77777777" w:rsidR="00415D92" w:rsidRDefault="00415D92" w:rsidP="00415D92">
      <w:r>
        <w:t>- lighter</w:t>
      </w:r>
    </w:p>
    <w:p w14:paraId="0983EDC0" w14:textId="77777777" w:rsidR="00415D92" w:rsidRDefault="00415D92" w:rsidP="00415D92">
      <w:r>
        <w:t>- faster startup</w:t>
      </w:r>
    </w:p>
    <w:p w14:paraId="25448BA2" w14:textId="77777777" w:rsidR="00415D92" w:rsidRDefault="00415D92" w:rsidP="00415D92">
      <w:r>
        <w:t>- more efficient</w:t>
      </w:r>
    </w:p>
    <w:p w14:paraId="51AD981F" w14:textId="77777777" w:rsidR="00415D92" w:rsidRDefault="00415D92" w:rsidP="00415D92"/>
    <w:p w14:paraId="0BB1C80A" w14:textId="77777777" w:rsidR="00415D92" w:rsidRDefault="00415D92" w:rsidP="00415D92">
      <w:r>
        <w:t>### Simple comparison</w:t>
      </w:r>
    </w:p>
    <w:p w14:paraId="3E53D4E4" w14:textId="77777777" w:rsidR="00415D92" w:rsidRDefault="00415D92" w:rsidP="00415D92">
      <w:r>
        <w:t>- VM = full house</w:t>
      </w:r>
    </w:p>
    <w:p w14:paraId="311AFD94" w14:textId="77777777" w:rsidR="00415D92" w:rsidRDefault="00415D92" w:rsidP="00415D92">
      <w:r>
        <w:t>- Container = apartment within a building</w:t>
      </w:r>
    </w:p>
    <w:p w14:paraId="737EECEE" w14:textId="77777777" w:rsidR="00415D92" w:rsidRDefault="00415D92" w:rsidP="00415D92"/>
    <w:p w14:paraId="67546251" w14:textId="77777777" w:rsidR="00415D92" w:rsidRDefault="00415D92" w:rsidP="00415D92">
      <w:r>
        <w:t>---</w:t>
      </w:r>
    </w:p>
    <w:p w14:paraId="2B4CA102" w14:textId="77777777" w:rsidR="00415D92" w:rsidRDefault="00415D92" w:rsidP="00415D92"/>
    <w:p w14:paraId="35C98C90" w14:textId="77777777" w:rsidR="00415D92" w:rsidRDefault="00415D92" w:rsidP="00415D92">
      <w:r>
        <w:t># Benefits of Docker</w:t>
      </w:r>
    </w:p>
    <w:p w14:paraId="10224B0E" w14:textId="77777777" w:rsidR="00415D92" w:rsidRDefault="00415D92" w:rsidP="00415D92"/>
    <w:p w14:paraId="0EA60A4B" w14:textId="77777777" w:rsidR="00415D92" w:rsidRDefault="00415D92" w:rsidP="00415D92">
      <w:r>
        <w:t>## 1. Portability</w:t>
      </w:r>
    </w:p>
    <w:p w14:paraId="12E58730" w14:textId="77777777" w:rsidR="00415D92" w:rsidRDefault="00415D92" w:rsidP="00415D92">
      <w:r>
        <w:t>An image can run on any machine that has Docker.</w:t>
      </w:r>
    </w:p>
    <w:p w14:paraId="0A7FE8CC" w14:textId="77777777" w:rsidR="00415D92" w:rsidRDefault="00415D92" w:rsidP="00415D92"/>
    <w:p w14:paraId="6812A1F7" w14:textId="77777777" w:rsidR="00415D92" w:rsidRDefault="00415D92" w:rsidP="00415D92">
      <w:r>
        <w:t>## 2. Consistency</w:t>
      </w:r>
    </w:p>
    <w:p w14:paraId="2DDC61FD" w14:textId="77777777" w:rsidR="00415D92" w:rsidRDefault="00415D92" w:rsidP="00415D92">
      <w:r>
        <w:t>Same environment across development, staging, and production.</w:t>
      </w:r>
    </w:p>
    <w:p w14:paraId="7AA7F7E8" w14:textId="77777777" w:rsidR="00415D92" w:rsidRDefault="00415D92" w:rsidP="00415D92"/>
    <w:p w14:paraId="18DE66AF" w14:textId="77777777" w:rsidR="00415D92" w:rsidRDefault="00415D92" w:rsidP="00415D92">
      <w:r>
        <w:t>## 3. Fast startup</w:t>
      </w:r>
    </w:p>
    <w:p w14:paraId="27161487" w14:textId="77777777" w:rsidR="00415D92" w:rsidRDefault="00415D92" w:rsidP="00415D92">
      <w:r>
        <w:t>Containers start much faster than VMs.</w:t>
      </w:r>
    </w:p>
    <w:p w14:paraId="151E476D" w14:textId="77777777" w:rsidR="00415D92" w:rsidRDefault="00415D92" w:rsidP="00415D92"/>
    <w:p w14:paraId="45A6E5E8" w14:textId="77777777" w:rsidR="00415D92" w:rsidRDefault="00415D92" w:rsidP="00415D92">
      <w:r>
        <w:t>## 4. Efficiency</w:t>
      </w:r>
    </w:p>
    <w:p w14:paraId="2ECECFCC" w14:textId="77777777" w:rsidR="00415D92" w:rsidRDefault="00415D92" w:rsidP="00415D92">
      <w:r>
        <w:t>Uses fewer resources than full VMs.</w:t>
      </w:r>
    </w:p>
    <w:p w14:paraId="4F0688C5" w14:textId="77777777" w:rsidR="00415D92" w:rsidRDefault="00415D92" w:rsidP="00415D92"/>
    <w:p w14:paraId="48B9C83B" w14:textId="77777777" w:rsidR="00415D92" w:rsidRDefault="00415D92" w:rsidP="00415D92">
      <w:r>
        <w:t>## 5. Scalability</w:t>
      </w:r>
    </w:p>
    <w:p w14:paraId="1A435108" w14:textId="77777777" w:rsidR="00415D92" w:rsidRDefault="00415D92" w:rsidP="00415D92">
      <w:r>
        <w:t>Easy to run many container instances behind a load balancer.</w:t>
      </w:r>
    </w:p>
    <w:p w14:paraId="23887254" w14:textId="77777777" w:rsidR="00415D92" w:rsidRDefault="00415D92" w:rsidP="00415D92"/>
    <w:p w14:paraId="4496D2DD" w14:textId="77777777" w:rsidR="00415D92" w:rsidRDefault="00415D92" w:rsidP="00415D92">
      <w:r>
        <w:t>## 6. Isolation</w:t>
      </w:r>
    </w:p>
    <w:p w14:paraId="692433A9" w14:textId="77777777" w:rsidR="00415D92" w:rsidRDefault="00415D92" w:rsidP="00415D92">
      <w:r>
        <w:t>Each container has its own filesystem, process space, and network namespace.</w:t>
      </w:r>
    </w:p>
    <w:p w14:paraId="2CDED042" w14:textId="77777777" w:rsidR="00415D92" w:rsidRDefault="00415D92" w:rsidP="00415D92"/>
    <w:p w14:paraId="7AE84319" w14:textId="77777777" w:rsidR="00415D92" w:rsidRDefault="00415D92" w:rsidP="00415D92">
      <w:r>
        <w:t>---</w:t>
      </w:r>
    </w:p>
    <w:p w14:paraId="3B630F18" w14:textId="77777777" w:rsidR="00415D92" w:rsidRDefault="00415D92" w:rsidP="00415D92"/>
    <w:p w14:paraId="6246CCAE" w14:textId="77777777" w:rsidR="00415D92" w:rsidRDefault="00415D92" w:rsidP="00415D92">
      <w:r>
        <w:t># Common Docker use cases</w:t>
      </w:r>
    </w:p>
    <w:p w14:paraId="51271B8E" w14:textId="77777777" w:rsidR="00415D92" w:rsidRDefault="00415D92" w:rsidP="00415D92"/>
    <w:p w14:paraId="64590973" w14:textId="77777777" w:rsidR="00415D92" w:rsidRDefault="00415D92" w:rsidP="00415D92">
      <w:r>
        <w:t>## 1. Microservices</w:t>
      </w:r>
    </w:p>
    <w:p w14:paraId="46CC6C13" w14:textId="77777777" w:rsidR="00415D92" w:rsidRDefault="00415D92" w:rsidP="00415D92">
      <w:r>
        <w:t>Each service can run in its own container.</w:t>
      </w:r>
    </w:p>
    <w:p w14:paraId="2B5AF2F0" w14:textId="77777777" w:rsidR="00415D92" w:rsidRDefault="00415D92" w:rsidP="00415D92"/>
    <w:p w14:paraId="5B26B974" w14:textId="77777777" w:rsidR="00415D92" w:rsidRDefault="00415D92" w:rsidP="00415D92">
      <w:r>
        <w:t>## 2. Local development</w:t>
      </w:r>
    </w:p>
    <w:p w14:paraId="77A56FED" w14:textId="77777777" w:rsidR="00415D92" w:rsidRDefault="00415D92" w:rsidP="00415D92">
      <w:r>
        <w:t>You can run dependencies like databases and caches locally using containers.</w:t>
      </w:r>
    </w:p>
    <w:p w14:paraId="20C3E0AB" w14:textId="77777777" w:rsidR="00415D92" w:rsidRDefault="00415D92" w:rsidP="00415D92"/>
    <w:p w14:paraId="158EC67B" w14:textId="77777777" w:rsidR="00415D92" w:rsidRDefault="00415D92" w:rsidP="00415D92">
      <w:r>
        <w:t>## 3. CI/CD pipelines</w:t>
      </w:r>
    </w:p>
    <w:p w14:paraId="216125AA" w14:textId="77777777" w:rsidR="00415D92" w:rsidRDefault="00415D92" w:rsidP="00415D92">
      <w:r>
        <w:t>Containers make builds and tests repeatable.</w:t>
      </w:r>
    </w:p>
    <w:p w14:paraId="26EEC174" w14:textId="77777777" w:rsidR="00415D92" w:rsidRDefault="00415D92" w:rsidP="00415D92"/>
    <w:p w14:paraId="308038B0" w14:textId="77777777" w:rsidR="00415D92" w:rsidRDefault="00415D92" w:rsidP="00415D92">
      <w:r>
        <w:lastRenderedPageBreak/>
        <w:t>## 4. Consistent deployment</w:t>
      </w:r>
    </w:p>
    <w:p w14:paraId="420B7E98" w14:textId="77777777" w:rsidR="00415D92" w:rsidRDefault="00415D92" w:rsidP="00415D92">
      <w:r>
        <w:t>One image can be promoted from dev to production.</w:t>
      </w:r>
    </w:p>
    <w:p w14:paraId="4E047212" w14:textId="77777777" w:rsidR="00415D92" w:rsidRDefault="00415D92" w:rsidP="00415D92"/>
    <w:p w14:paraId="1B99091D" w14:textId="77777777" w:rsidR="00415D92" w:rsidRDefault="00415D92" w:rsidP="00415D92">
      <w:r>
        <w:t>## 5. Batch jobs</w:t>
      </w:r>
    </w:p>
    <w:p w14:paraId="58FF5894" w14:textId="77777777" w:rsidR="00415D92" w:rsidRDefault="00415D92" w:rsidP="00415D92">
      <w:r>
        <w:t>Short-lived workloads can run cleanly inside containers.</w:t>
      </w:r>
    </w:p>
    <w:p w14:paraId="56F604B3" w14:textId="77777777" w:rsidR="00415D92" w:rsidRDefault="00415D92" w:rsidP="00415D92"/>
    <w:p w14:paraId="371F2630" w14:textId="77777777" w:rsidR="00415D92" w:rsidRDefault="00415D92" w:rsidP="00415D92">
      <w:r>
        <w:t>---</w:t>
      </w:r>
    </w:p>
    <w:p w14:paraId="4108CD23" w14:textId="77777777" w:rsidR="00415D92" w:rsidRDefault="00415D92" w:rsidP="00415D92"/>
    <w:p w14:paraId="09B29F6B" w14:textId="77777777" w:rsidR="00415D92" w:rsidRDefault="00415D92" w:rsidP="00415D92">
      <w:r>
        <w:t># Docker lifecycle</w:t>
      </w:r>
    </w:p>
    <w:p w14:paraId="249A8E56" w14:textId="77777777" w:rsidR="00415D92" w:rsidRDefault="00415D92" w:rsidP="00415D92"/>
    <w:p w14:paraId="58533123" w14:textId="77777777" w:rsidR="00415D92" w:rsidRDefault="00415D92" w:rsidP="00415D92">
      <w:r>
        <w:t>A common lifecycle looks like this:</w:t>
      </w:r>
    </w:p>
    <w:p w14:paraId="0A90F8E4" w14:textId="77777777" w:rsidR="00415D92" w:rsidRDefault="00415D92" w:rsidP="00415D92"/>
    <w:p w14:paraId="76A8E8E4" w14:textId="77777777" w:rsidR="00415D92" w:rsidRDefault="00415D92" w:rsidP="00415D92">
      <w:r>
        <w:t>- write app code</w:t>
      </w:r>
    </w:p>
    <w:p w14:paraId="48FB5728" w14:textId="77777777" w:rsidR="00415D92" w:rsidRDefault="00415D92" w:rsidP="00415D92">
      <w:r>
        <w:t>- create Dockerfile</w:t>
      </w:r>
    </w:p>
    <w:p w14:paraId="6D4B7BC3" w14:textId="77777777" w:rsidR="00415D92" w:rsidRDefault="00415D92" w:rsidP="00415D92">
      <w:r>
        <w:t>- build image</w:t>
      </w:r>
    </w:p>
    <w:p w14:paraId="03D7C6B4" w14:textId="77777777" w:rsidR="00415D92" w:rsidRDefault="00415D92" w:rsidP="00415D92">
      <w:r>
        <w:t>- test container locally</w:t>
      </w:r>
    </w:p>
    <w:p w14:paraId="07EE995F" w14:textId="77777777" w:rsidR="00415D92" w:rsidRDefault="00415D92" w:rsidP="00415D92">
      <w:r>
        <w:t>- push image to registry</w:t>
      </w:r>
    </w:p>
    <w:p w14:paraId="677E8AE8" w14:textId="77777777" w:rsidR="00415D92" w:rsidRDefault="00415D92" w:rsidP="00415D92">
      <w:r>
        <w:t>- deploy container to production</w:t>
      </w:r>
    </w:p>
    <w:p w14:paraId="7CA3C55D" w14:textId="77777777" w:rsidR="00415D92" w:rsidRDefault="00415D92" w:rsidP="00415D92"/>
    <w:p w14:paraId="31D76DE2" w14:textId="77777777" w:rsidR="00415D92" w:rsidRDefault="00415D92" w:rsidP="00415D92">
      <w:r>
        <w:t>---</w:t>
      </w:r>
    </w:p>
    <w:p w14:paraId="309F3C90" w14:textId="77777777" w:rsidR="00415D92" w:rsidRDefault="00415D92" w:rsidP="00415D92"/>
    <w:p w14:paraId="63655B48" w14:textId="77777777" w:rsidR="0032267C" w:rsidRDefault="0032267C" w:rsidP="00415D92"/>
    <w:p w14:paraId="38B332D4" w14:textId="77777777" w:rsidR="0032267C" w:rsidRDefault="0032267C" w:rsidP="00415D92"/>
    <w:p w14:paraId="351AB1C5" w14:textId="77777777" w:rsidR="0032267C" w:rsidRDefault="0032267C" w:rsidP="00415D92"/>
    <w:p w14:paraId="67E32266" w14:textId="77777777" w:rsidR="00415D92" w:rsidRDefault="00415D92" w:rsidP="00415D92">
      <w:r>
        <w:lastRenderedPageBreak/>
        <w:t># Important Docker commands</w:t>
      </w:r>
    </w:p>
    <w:p w14:paraId="0FAB84D7" w14:textId="77777777" w:rsidR="00415D92" w:rsidRDefault="00415D92" w:rsidP="00415D92"/>
    <w:p w14:paraId="4213E128" w14:textId="77777777" w:rsidR="00415D92" w:rsidRDefault="00415D92" w:rsidP="00415D92">
      <w:r>
        <w:t>## Build an image</w:t>
      </w:r>
    </w:p>
    <w:p w14:paraId="0FB18617" w14:textId="77777777" w:rsidR="00415D92" w:rsidRDefault="00415D92" w:rsidP="00415D92">
      <w:r>
        <w:t>```bash</w:t>
      </w:r>
    </w:p>
    <w:p w14:paraId="2871C991" w14:textId="77777777" w:rsidR="00415D92" w:rsidRDefault="00415D92" w:rsidP="00415D92">
      <w:r>
        <w:t>docker build -t myapp .</w:t>
      </w:r>
    </w:p>
    <w:p w14:paraId="304E95C5" w14:textId="77777777" w:rsidR="00415D92" w:rsidRDefault="00415D92" w:rsidP="00415D92">
      <w:r>
        <w:t>```</w:t>
      </w:r>
    </w:p>
    <w:p w14:paraId="51D47517" w14:textId="77777777" w:rsidR="00415D92" w:rsidRDefault="00415D92" w:rsidP="00415D92"/>
    <w:p w14:paraId="5E9CDAFB" w14:textId="77777777" w:rsidR="00415D92" w:rsidRDefault="00415D92" w:rsidP="00415D92">
      <w:r>
        <w:t>## Run a container</w:t>
      </w:r>
    </w:p>
    <w:p w14:paraId="4289B10A" w14:textId="77777777" w:rsidR="00415D92" w:rsidRDefault="00415D92" w:rsidP="00415D92">
      <w:r>
        <w:t>```bash</w:t>
      </w:r>
    </w:p>
    <w:p w14:paraId="3759AF04" w14:textId="77777777" w:rsidR="00415D92" w:rsidRDefault="00415D92" w:rsidP="00415D92">
      <w:r>
        <w:t>docker run -p 8080:8080 myapp</w:t>
      </w:r>
    </w:p>
    <w:p w14:paraId="069BF2E4" w14:textId="77777777" w:rsidR="00415D92" w:rsidRDefault="00415D92" w:rsidP="00415D92">
      <w:r>
        <w:t>```</w:t>
      </w:r>
    </w:p>
    <w:p w14:paraId="27C1BE6A" w14:textId="77777777" w:rsidR="00415D92" w:rsidRDefault="00415D92" w:rsidP="00415D92"/>
    <w:p w14:paraId="4EB2BB14" w14:textId="77777777" w:rsidR="00415D92" w:rsidRDefault="00415D92" w:rsidP="00415D92">
      <w:r>
        <w:t>## List running containers</w:t>
      </w:r>
    </w:p>
    <w:p w14:paraId="39BFCE8D" w14:textId="77777777" w:rsidR="00415D92" w:rsidRDefault="00415D92" w:rsidP="00415D92">
      <w:r>
        <w:t>```bash</w:t>
      </w:r>
    </w:p>
    <w:p w14:paraId="0E63BA5D" w14:textId="77777777" w:rsidR="00415D92" w:rsidRDefault="00415D92" w:rsidP="00415D92">
      <w:r>
        <w:t>docker ps</w:t>
      </w:r>
    </w:p>
    <w:p w14:paraId="22F12BAC" w14:textId="77777777" w:rsidR="00415D92" w:rsidRDefault="00415D92" w:rsidP="00415D92">
      <w:r>
        <w:t>```</w:t>
      </w:r>
    </w:p>
    <w:p w14:paraId="19252D91" w14:textId="77777777" w:rsidR="00415D92" w:rsidRDefault="00415D92" w:rsidP="00415D92"/>
    <w:p w14:paraId="4251E379" w14:textId="77777777" w:rsidR="00415D92" w:rsidRDefault="00415D92" w:rsidP="00415D92">
      <w:r>
        <w:t>## Stop a container</w:t>
      </w:r>
    </w:p>
    <w:p w14:paraId="5A9083F4" w14:textId="77777777" w:rsidR="00415D92" w:rsidRDefault="00415D92" w:rsidP="00415D92">
      <w:r>
        <w:t>```bash</w:t>
      </w:r>
    </w:p>
    <w:p w14:paraId="7523102A" w14:textId="77777777" w:rsidR="00415D92" w:rsidRDefault="00415D92" w:rsidP="00415D92">
      <w:r>
        <w:t>docker stop &lt;container_id&gt;</w:t>
      </w:r>
    </w:p>
    <w:p w14:paraId="5D300402" w14:textId="77777777" w:rsidR="00415D92" w:rsidRDefault="00415D92" w:rsidP="00415D92">
      <w:r>
        <w:t>```</w:t>
      </w:r>
    </w:p>
    <w:p w14:paraId="1616982C" w14:textId="77777777" w:rsidR="00415D92" w:rsidRDefault="00415D92" w:rsidP="00415D92"/>
    <w:p w14:paraId="224A6ADB" w14:textId="77777777" w:rsidR="00F024C9" w:rsidRDefault="00F024C9" w:rsidP="00415D92"/>
    <w:p w14:paraId="31DED518" w14:textId="77777777" w:rsidR="00F024C9" w:rsidRDefault="00F024C9" w:rsidP="00415D92"/>
    <w:p w14:paraId="7BD8827C" w14:textId="77777777" w:rsidR="00415D92" w:rsidRDefault="00415D92" w:rsidP="00415D92">
      <w:r>
        <w:lastRenderedPageBreak/>
        <w:t>## Remove a container</w:t>
      </w:r>
    </w:p>
    <w:p w14:paraId="3C12B939" w14:textId="77777777" w:rsidR="00415D92" w:rsidRDefault="00415D92" w:rsidP="00415D92">
      <w:r>
        <w:t>```bash</w:t>
      </w:r>
    </w:p>
    <w:p w14:paraId="35588205" w14:textId="77777777" w:rsidR="00415D92" w:rsidRDefault="00415D92" w:rsidP="00415D92">
      <w:r>
        <w:t>docker rm &lt;container_id&gt;</w:t>
      </w:r>
    </w:p>
    <w:p w14:paraId="1F80CA24" w14:textId="77777777" w:rsidR="00415D92" w:rsidRDefault="00415D92" w:rsidP="00415D92">
      <w:r>
        <w:t>```</w:t>
      </w:r>
    </w:p>
    <w:p w14:paraId="2AD79621" w14:textId="77777777" w:rsidR="00415D92" w:rsidRDefault="00415D92" w:rsidP="00415D92"/>
    <w:p w14:paraId="2BA73BAB" w14:textId="77777777" w:rsidR="00415D92" w:rsidRDefault="00415D92" w:rsidP="00415D92">
      <w:r>
        <w:t>## List images</w:t>
      </w:r>
    </w:p>
    <w:p w14:paraId="49A8D421" w14:textId="77777777" w:rsidR="00415D92" w:rsidRDefault="00415D92" w:rsidP="00415D92">
      <w:r>
        <w:t>```bash</w:t>
      </w:r>
    </w:p>
    <w:p w14:paraId="6CDEDAFD" w14:textId="77777777" w:rsidR="00415D92" w:rsidRDefault="00415D92" w:rsidP="00415D92">
      <w:r>
        <w:t>docker images</w:t>
      </w:r>
    </w:p>
    <w:p w14:paraId="3C84166B" w14:textId="77777777" w:rsidR="00415D92" w:rsidRDefault="00415D92" w:rsidP="00415D92">
      <w:r>
        <w:t>```</w:t>
      </w:r>
    </w:p>
    <w:p w14:paraId="325CE01D" w14:textId="77777777" w:rsidR="00415D92" w:rsidRDefault="00415D92" w:rsidP="00415D92"/>
    <w:p w14:paraId="300E78D3" w14:textId="77777777" w:rsidR="00415D92" w:rsidRDefault="00415D92" w:rsidP="00415D92">
      <w:r>
        <w:t>## Pull an image</w:t>
      </w:r>
    </w:p>
    <w:p w14:paraId="363E0AA6" w14:textId="77777777" w:rsidR="00415D92" w:rsidRDefault="00415D92" w:rsidP="00415D92">
      <w:r>
        <w:t>```bash</w:t>
      </w:r>
    </w:p>
    <w:p w14:paraId="052B4D89" w14:textId="77777777" w:rsidR="00415D92" w:rsidRDefault="00415D92" w:rsidP="00415D92">
      <w:r>
        <w:t>docker pull nginx</w:t>
      </w:r>
    </w:p>
    <w:p w14:paraId="694A4254" w14:textId="77777777" w:rsidR="00415D92" w:rsidRDefault="00415D92" w:rsidP="00415D92">
      <w:r>
        <w:t>```</w:t>
      </w:r>
    </w:p>
    <w:p w14:paraId="60DF8E3E" w14:textId="77777777" w:rsidR="00415D92" w:rsidRDefault="00415D92" w:rsidP="00415D92"/>
    <w:p w14:paraId="7B60D8C8" w14:textId="77777777" w:rsidR="00415D92" w:rsidRDefault="00415D92" w:rsidP="00415D92">
      <w:r>
        <w:t>## Push an image</w:t>
      </w:r>
    </w:p>
    <w:p w14:paraId="4D695EF3" w14:textId="77777777" w:rsidR="00415D92" w:rsidRDefault="00415D92" w:rsidP="00415D92">
      <w:r>
        <w:t>```bash</w:t>
      </w:r>
    </w:p>
    <w:p w14:paraId="5E6C7880" w14:textId="77777777" w:rsidR="00415D92" w:rsidRDefault="00415D92" w:rsidP="00415D92">
      <w:r>
        <w:t>docker push myrepo/myapp</w:t>
      </w:r>
    </w:p>
    <w:p w14:paraId="0257B9BE" w14:textId="77777777" w:rsidR="00415D92" w:rsidRDefault="00415D92" w:rsidP="00415D92">
      <w:r>
        <w:t>```</w:t>
      </w:r>
    </w:p>
    <w:p w14:paraId="7A7D6F6F" w14:textId="77777777" w:rsidR="00415D92" w:rsidRDefault="00415D92" w:rsidP="00415D92"/>
    <w:p w14:paraId="3928E51F" w14:textId="77777777" w:rsidR="00415D92" w:rsidRDefault="00415D92" w:rsidP="00415D92">
      <w:r>
        <w:t>---</w:t>
      </w:r>
    </w:p>
    <w:p w14:paraId="70EAA11D" w14:textId="77777777" w:rsidR="00415D92" w:rsidRDefault="00415D92" w:rsidP="00415D92"/>
    <w:p w14:paraId="5EC605FA" w14:textId="77777777" w:rsidR="007F0A86" w:rsidRDefault="007F0A86" w:rsidP="00415D92"/>
    <w:p w14:paraId="4AA34020" w14:textId="77777777" w:rsidR="007F0A86" w:rsidRDefault="007F0A86" w:rsidP="00415D92"/>
    <w:p w14:paraId="7433C0FB" w14:textId="77777777" w:rsidR="00415D92" w:rsidRDefault="00415D92" w:rsidP="00415D92">
      <w:r>
        <w:lastRenderedPageBreak/>
        <w:t># Docker networking</w:t>
      </w:r>
    </w:p>
    <w:p w14:paraId="007F494F" w14:textId="77777777" w:rsidR="00415D92" w:rsidRDefault="00415D92" w:rsidP="00415D92"/>
    <w:p w14:paraId="2E2C135F" w14:textId="77777777" w:rsidR="00415D92" w:rsidRDefault="00415D92" w:rsidP="00415D92">
      <w:r>
        <w:t>Containers need to communicate with each other and with the outside world.</w:t>
      </w:r>
    </w:p>
    <w:p w14:paraId="6BEFFBC7" w14:textId="77777777" w:rsidR="00415D92" w:rsidRDefault="00415D92" w:rsidP="00415D92"/>
    <w:p w14:paraId="709AE595" w14:textId="77777777" w:rsidR="00415D92" w:rsidRDefault="00415D92" w:rsidP="00415D92">
      <w:r>
        <w:t>Common Docker networking concepts:</w:t>
      </w:r>
    </w:p>
    <w:p w14:paraId="01667719" w14:textId="77777777" w:rsidR="00415D92" w:rsidRDefault="00415D92" w:rsidP="00415D92">
      <w:r>
        <w:t>- **bridge network** for local container communication</w:t>
      </w:r>
    </w:p>
    <w:p w14:paraId="52F3B832" w14:textId="77777777" w:rsidR="00415D92" w:rsidRDefault="00415D92" w:rsidP="00415D92">
      <w:r>
        <w:t>- **host network** where container shares host networking</w:t>
      </w:r>
    </w:p>
    <w:p w14:paraId="6AEE4641" w14:textId="77777777" w:rsidR="00415D92" w:rsidRDefault="00415D92" w:rsidP="00415D92">
      <w:r>
        <w:t>- **none** to disable networking</w:t>
      </w:r>
    </w:p>
    <w:p w14:paraId="520A2D17" w14:textId="77777777" w:rsidR="00415D92" w:rsidRDefault="00415D92" w:rsidP="00415D92"/>
    <w:p w14:paraId="6B70A066" w14:textId="77777777" w:rsidR="00415D92" w:rsidRDefault="00415D92" w:rsidP="00415D92">
      <w:r>
        <w:t>In real deployments, containers often communicate through service discovery or orchestration platforms like Kubernetes.</w:t>
      </w:r>
    </w:p>
    <w:p w14:paraId="5AC6491D" w14:textId="77777777" w:rsidR="00415D92" w:rsidRDefault="00415D92" w:rsidP="00415D92"/>
    <w:p w14:paraId="03EFB248" w14:textId="77777777" w:rsidR="00415D92" w:rsidRDefault="00415D92" w:rsidP="00415D92">
      <w:r>
        <w:t>---</w:t>
      </w:r>
    </w:p>
    <w:p w14:paraId="1D973858" w14:textId="77777777" w:rsidR="00415D92" w:rsidRDefault="00415D92" w:rsidP="00415D92"/>
    <w:p w14:paraId="4D5946AF" w14:textId="77777777" w:rsidR="00415D92" w:rsidRDefault="00415D92" w:rsidP="00415D92">
      <w:r>
        <w:t># Docker volumes</w:t>
      </w:r>
    </w:p>
    <w:p w14:paraId="74F982AF" w14:textId="77777777" w:rsidR="00415D92" w:rsidRDefault="00415D92" w:rsidP="00415D92"/>
    <w:p w14:paraId="23176EFC" w14:textId="77777777" w:rsidR="00415D92" w:rsidRDefault="00415D92" w:rsidP="00415D92">
      <w:r>
        <w:t>Containers are ephemeral, so data stored inside them can disappear when the container is removed.</w:t>
      </w:r>
    </w:p>
    <w:p w14:paraId="55097351" w14:textId="77777777" w:rsidR="00415D92" w:rsidRDefault="00415D92" w:rsidP="00415D92"/>
    <w:p w14:paraId="6699C5FC" w14:textId="77777777" w:rsidR="00415D92" w:rsidRDefault="00415D92" w:rsidP="00415D92">
      <w:r>
        <w:t>To persist data, Docker uses **volumes** or bind mounts.</w:t>
      </w:r>
    </w:p>
    <w:p w14:paraId="344D5367" w14:textId="77777777" w:rsidR="00415D92" w:rsidRDefault="00415D92" w:rsidP="00415D92"/>
    <w:p w14:paraId="15855DC1" w14:textId="77777777" w:rsidR="00415D92" w:rsidRDefault="00415D92" w:rsidP="00415D92">
      <w:r>
        <w:t>## Use case</w:t>
      </w:r>
    </w:p>
    <w:p w14:paraId="386A6598" w14:textId="77777777" w:rsidR="00415D92" w:rsidRDefault="00415D92" w:rsidP="00415D92">
      <w:r>
        <w:t>- database files</w:t>
      </w:r>
    </w:p>
    <w:p w14:paraId="64C83FB3" w14:textId="77777777" w:rsidR="00415D92" w:rsidRDefault="00415D92" w:rsidP="00415D92">
      <w:r>
        <w:t>- logs</w:t>
      </w:r>
    </w:p>
    <w:p w14:paraId="71409ACE" w14:textId="77777777" w:rsidR="00415D92" w:rsidRDefault="00415D92" w:rsidP="00415D92">
      <w:r>
        <w:lastRenderedPageBreak/>
        <w:t>- uploaded content</w:t>
      </w:r>
    </w:p>
    <w:p w14:paraId="567FB670" w14:textId="77777777" w:rsidR="00415D92" w:rsidRDefault="00415D92" w:rsidP="00415D92"/>
    <w:p w14:paraId="7C86CC36" w14:textId="77777777" w:rsidR="00415D92" w:rsidRDefault="00415D92" w:rsidP="00415D92">
      <w:r>
        <w:t>Example:</w:t>
      </w:r>
    </w:p>
    <w:p w14:paraId="5A55388A" w14:textId="77777777" w:rsidR="00415D92" w:rsidRDefault="00415D92" w:rsidP="00415D92">
      <w:r>
        <w:t>```bash</w:t>
      </w:r>
    </w:p>
    <w:p w14:paraId="1266E8F7" w14:textId="77777777" w:rsidR="00415D92" w:rsidRDefault="00415D92" w:rsidP="00415D92">
      <w:r>
        <w:t>docker run -v mydata:/var/lib/mysql mysql</w:t>
      </w:r>
    </w:p>
    <w:p w14:paraId="1104159D" w14:textId="77777777" w:rsidR="00415D92" w:rsidRDefault="00415D92" w:rsidP="00415D92">
      <w:r>
        <w:t>```</w:t>
      </w:r>
    </w:p>
    <w:p w14:paraId="64BDDF41" w14:textId="77777777" w:rsidR="00415D92" w:rsidRDefault="00415D92" w:rsidP="00415D92"/>
    <w:p w14:paraId="632ABBCB" w14:textId="77777777" w:rsidR="00415D92" w:rsidRDefault="00415D92" w:rsidP="00415D92">
      <w:r>
        <w:t>This keeps data even if the container restarts.</w:t>
      </w:r>
    </w:p>
    <w:p w14:paraId="79734C42" w14:textId="77777777" w:rsidR="00415D92" w:rsidRDefault="00415D92" w:rsidP="00415D92"/>
    <w:p w14:paraId="5741874C" w14:textId="77777777" w:rsidR="00415D92" w:rsidRDefault="00415D92" w:rsidP="00415D92">
      <w:r>
        <w:t>---</w:t>
      </w:r>
    </w:p>
    <w:p w14:paraId="07F04A40" w14:textId="77777777" w:rsidR="00415D92" w:rsidRDefault="00415D92" w:rsidP="00415D92"/>
    <w:p w14:paraId="285D3259" w14:textId="77777777" w:rsidR="00415D92" w:rsidRDefault="00415D92" w:rsidP="00415D92">
      <w:r>
        <w:t># Docker Compose</w:t>
      </w:r>
    </w:p>
    <w:p w14:paraId="1A61438C" w14:textId="77777777" w:rsidR="00415D92" w:rsidRDefault="00415D92" w:rsidP="00415D92"/>
    <w:p w14:paraId="206902B7" w14:textId="77777777" w:rsidR="00415D92" w:rsidRDefault="00415D92" w:rsidP="00415D92">
      <w:r>
        <w:t>Docker Compose is used to define and run multi-container applications.</w:t>
      </w:r>
    </w:p>
    <w:p w14:paraId="7799EA70" w14:textId="77777777" w:rsidR="00415D92" w:rsidRDefault="00415D92" w:rsidP="00415D92"/>
    <w:p w14:paraId="66C3C139" w14:textId="77777777" w:rsidR="00415D92" w:rsidRDefault="00415D92" w:rsidP="00415D92">
      <w:r>
        <w:t>You describe services in a `docker-compose.yml` file.</w:t>
      </w:r>
    </w:p>
    <w:p w14:paraId="7ED88F54" w14:textId="77777777" w:rsidR="00415D92" w:rsidRDefault="00415D92" w:rsidP="00415D92"/>
    <w:p w14:paraId="54FF91BC" w14:textId="77777777" w:rsidR="00415D92" w:rsidRDefault="00415D92" w:rsidP="00415D92">
      <w:r>
        <w:t>Example:</w:t>
      </w:r>
    </w:p>
    <w:p w14:paraId="6B86BBD3" w14:textId="77777777" w:rsidR="00415D92" w:rsidRDefault="00415D92" w:rsidP="00415D92">
      <w:r>
        <w:t>- app container</w:t>
      </w:r>
    </w:p>
    <w:p w14:paraId="2AE08863" w14:textId="77777777" w:rsidR="00415D92" w:rsidRDefault="00415D92" w:rsidP="00415D92">
      <w:r>
        <w:t>- database container</w:t>
      </w:r>
    </w:p>
    <w:p w14:paraId="02DD05D3" w14:textId="77777777" w:rsidR="00415D92" w:rsidRDefault="00415D92" w:rsidP="00415D92">
      <w:r>
        <w:t>- redis container</w:t>
      </w:r>
    </w:p>
    <w:p w14:paraId="74352A8B" w14:textId="77777777" w:rsidR="00415D92" w:rsidRDefault="00415D92" w:rsidP="00415D92"/>
    <w:p w14:paraId="36AE0DDC" w14:textId="77777777" w:rsidR="00415D92" w:rsidRDefault="00415D92" w:rsidP="00415D92">
      <w:r>
        <w:t>This is very useful for local development and testing.</w:t>
      </w:r>
    </w:p>
    <w:p w14:paraId="4E5688F6" w14:textId="77777777" w:rsidR="00415D92" w:rsidRDefault="00415D92" w:rsidP="00415D92"/>
    <w:p w14:paraId="68D12F9D" w14:textId="77777777" w:rsidR="00415D92" w:rsidRDefault="00415D92" w:rsidP="00415D92">
      <w:r>
        <w:t>---</w:t>
      </w:r>
    </w:p>
    <w:p w14:paraId="3C1C899B" w14:textId="77777777" w:rsidR="00415D92" w:rsidRDefault="00415D92" w:rsidP="00415D92"/>
    <w:p w14:paraId="2DD7C48B" w14:textId="77777777" w:rsidR="00415D92" w:rsidRDefault="00415D92" w:rsidP="00415D92">
      <w:r>
        <w:t># Example Docker Compose idea</w:t>
      </w:r>
    </w:p>
    <w:p w14:paraId="499BDC0A" w14:textId="77777777" w:rsidR="00415D92" w:rsidRDefault="00415D92" w:rsidP="00415D92"/>
    <w:p w14:paraId="7B5559C6" w14:textId="77777777" w:rsidR="00415D92" w:rsidRDefault="00415D92" w:rsidP="00415D92">
      <w:r>
        <w:t>A web app might need:</w:t>
      </w:r>
    </w:p>
    <w:p w14:paraId="14620196" w14:textId="77777777" w:rsidR="00415D92" w:rsidRDefault="00415D92" w:rsidP="00415D92">
      <w:r>
        <w:t>- backend</w:t>
      </w:r>
    </w:p>
    <w:p w14:paraId="0EE38653" w14:textId="77777777" w:rsidR="00415D92" w:rsidRDefault="00415D92" w:rsidP="00415D92">
      <w:r>
        <w:t>- PostgreSQL</w:t>
      </w:r>
    </w:p>
    <w:p w14:paraId="49A4E5C9" w14:textId="77777777" w:rsidR="00415D92" w:rsidRDefault="00415D92" w:rsidP="00415D92">
      <w:r>
        <w:t>- Redis</w:t>
      </w:r>
    </w:p>
    <w:p w14:paraId="56101C5F" w14:textId="77777777" w:rsidR="00415D92" w:rsidRDefault="00415D92" w:rsidP="00415D92"/>
    <w:p w14:paraId="431D45DF" w14:textId="77777777" w:rsidR="00415D92" w:rsidRDefault="00415D92" w:rsidP="00415D92">
      <w:r>
        <w:t>Instead of starting each manually, Compose starts them together.</w:t>
      </w:r>
    </w:p>
    <w:p w14:paraId="550E624A" w14:textId="77777777" w:rsidR="00415D92" w:rsidRDefault="00415D92" w:rsidP="00415D92"/>
    <w:p w14:paraId="23DD8867" w14:textId="77777777" w:rsidR="00415D92" w:rsidRDefault="00415D92" w:rsidP="00415D92">
      <w:r>
        <w:t>---</w:t>
      </w:r>
    </w:p>
    <w:p w14:paraId="04C690E4" w14:textId="77777777" w:rsidR="00415D92" w:rsidRDefault="00415D92" w:rsidP="00415D92"/>
    <w:p w14:paraId="50B13A84" w14:textId="77777777" w:rsidR="00415D92" w:rsidRDefault="00415D92" w:rsidP="00415D92">
      <w:r>
        <w:t># Docker and microservices</w:t>
      </w:r>
    </w:p>
    <w:p w14:paraId="3A1EC2EE" w14:textId="77777777" w:rsidR="00415D92" w:rsidRDefault="00415D92" w:rsidP="00415D92"/>
    <w:p w14:paraId="4928EA4B" w14:textId="77777777" w:rsidR="00415D92" w:rsidRDefault="00415D92" w:rsidP="00415D92">
      <w:r>
        <w:t>Docker is a natural fit for microservices because each service can:</w:t>
      </w:r>
    </w:p>
    <w:p w14:paraId="41B1242D" w14:textId="77777777" w:rsidR="00415D92" w:rsidRDefault="00415D92" w:rsidP="00415D92">
      <w:r>
        <w:t>- be packaged independently</w:t>
      </w:r>
    </w:p>
    <w:p w14:paraId="43C59F86" w14:textId="77777777" w:rsidR="00415D92" w:rsidRDefault="00415D92" w:rsidP="00415D92">
      <w:r>
        <w:t>- be deployed independently</w:t>
      </w:r>
    </w:p>
    <w:p w14:paraId="0F85B4F8" w14:textId="77777777" w:rsidR="00415D92" w:rsidRDefault="00415D92" w:rsidP="00415D92">
      <w:r>
        <w:t>- scale independently</w:t>
      </w:r>
    </w:p>
    <w:p w14:paraId="177C470B" w14:textId="77777777" w:rsidR="00415D92" w:rsidRDefault="00415D92" w:rsidP="00415D92"/>
    <w:p w14:paraId="15BE2646" w14:textId="77777777" w:rsidR="00415D92" w:rsidRDefault="00415D92" w:rsidP="00415D92">
      <w:r>
        <w:t>This aligns well with service-oriented architectures.</w:t>
      </w:r>
    </w:p>
    <w:p w14:paraId="3ACF0487" w14:textId="77777777" w:rsidR="00415D92" w:rsidRDefault="00415D92" w:rsidP="00415D92"/>
    <w:p w14:paraId="32ED7241" w14:textId="77777777" w:rsidR="00415D92" w:rsidRDefault="00415D92" w:rsidP="00415D92">
      <w:r>
        <w:lastRenderedPageBreak/>
        <w:t>However, Docker alone does not solve orchestration. For that, people often use:</w:t>
      </w:r>
    </w:p>
    <w:p w14:paraId="5A44FED4" w14:textId="77777777" w:rsidR="00415D92" w:rsidRDefault="00415D92" w:rsidP="00415D92">
      <w:r>
        <w:t>- Kubernetes</w:t>
      </w:r>
    </w:p>
    <w:p w14:paraId="23F0F557" w14:textId="77777777" w:rsidR="00415D92" w:rsidRDefault="00415D92" w:rsidP="00415D92">
      <w:r>
        <w:t>- ECS</w:t>
      </w:r>
    </w:p>
    <w:p w14:paraId="6E00DAC7" w14:textId="77777777" w:rsidR="00415D92" w:rsidRDefault="00415D92" w:rsidP="00415D92">
      <w:r>
        <w:t>- Docker Swarm</w:t>
      </w:r>
    </w:p>
    <w:p w14:paraId="31D5EBC5" w14:textId="77777777" w:rsidR="00415D92" w:rsidRDefault="00415D92" w:rsidP="00415D92">
      <w:r>
        <w:t>- Nomad</w:t>
      </w:r>
    </w:p>
    <w:p w14:paraId="76C2B88F" w14:textId="77777777" w:rsidR="00415D92" w:rsidRDefault="00415D92" w:rsidP="00415D92"/>
    <w:p w14:paraId="272F378B" w14:textId="77777777" w:rsidR="00415D92" w:rsidRDefault="00415D92" w:rsidP="00415D92">
      <w:r>
        <w:t>---</w:t>
      </w:r>
    </w:p>
    <w:p w14:paraId="5972910F" w14:textId="77777777" w:rsidR="00415D92" w:rsidRDefault="00415D92" w:rsidP="00415D92"/>
    <w:p w14:paraId="1B33C3D1" w14:textId="77777777" w:rsidR="00415D92" w:rsidRDefault="00415D92" w:rsidP="00415D92">
      <w:r>
        <w:t># Common misconceptions</w:t>
      </w:r>
    </w:p>
    <w:p w14:paraId="2BEBFAD3" w14:textId="77777777" w:rsidR="00415D92" w:rsidRDefault="00415D92" w:rsidP="00415D92"/>
    <w:p w14:paraId="17023896" w14:textId="77777777" w:rsidR="00415D92" w:rsidRDefault="00415D92" w:rsidP="00415D92">
      <w:r>
        <w:t>## “Docker is a VM”</w:t>
      </w:r>
    </w:p>
    <w:p w14:paraId="4B41945B" w14:textId="77777777" w:rsidR="00415D92" w:rsidRDefault="00415D92" w:rsidP="00415D92">
      <w:r>
        <w:t>No, Docker containers are not full virtual machines. They are isolated processes sharing the host kernel.</w:t>
      </w:r>
    </w:p>
    <w:p w14:paraId="2DE533F0" w14:textId="77777777" w:rsidR="00415D92" w:rsidRDefault="00415D92" w:rsidP="00415D92"/>
    <w:p w14:paraId="4D063F99" w14:textId="77777777" w:rsidR="00415D92" w:rsidRDefault="00415D92" w:rsidP="00415D92">
      <w:r>
        <w:t>## “Docker replaces orchestration”</w:t>
      </w:r>
    </w:p>
    <w:p w14:paraId="03C2C061" w14:textId="77777777" w:rsidR="00415D92" w:rsidRDefault="00415D92" w:rsidP="00415D92">
      <w:r>
        <w:t>No, Docker handles containerization. Orchestration is a separate concern.</w:t>
      </w:r>
    </w:p>
    <w:p w14:paraId="615AFD03" w14:textId="77777777" w:rsidR="00415D92" w:rsidRDefault="00415D92" w:rsidP="00415D92"/>
    <w:p w14:paraId="7AA949A2" w14:textId="77777777" w:rsidR="00415D92" w:rsidRDefault="00415D92" w:rsidP="00415D92">
      <w:r>
        <w:t>## “Containers are always secure”</w:t>
      </w:r>
    </w:p>
    <w:p w14:paraId="4B7ABB1F" w14:textId="77777777" w:rsidR="00415D92" w:rsidRDefault="00415D92" w:rsidP="00415D92">
      <w:r>
        <w:t>Not automatically. Security still depends on proper image design, permissions, secrets management, and runtime isolation.</w:t>
      </w:r>
    </w:p>
    <w:p w14:paraId="3E696410" w14:textId="77777777" w:rsidR="00415D92" w:rsidRDefault="00415D92" w:rsidP="00415D92"/>
    <w:p w14:paraId="6C307E72" w14:textId="77777777" w:rsidR="00415D92" w:rsidRDefault="00415D92" w:rsidP="00415D92">
      <w:r>
        <w:t>---</w:t>
      </w:r>
    </w:p>
    <w:p w14:paraId="1B6FC3F1" w14:textId="77777777" w:rsidR="00415D92" w:rsidRDefault="00415D92" w:rsidP="00415D92"/>
    <w:p w14:paraId="29BCB704" w14:textId="77777777" w:rsidR="00415D92" w:rsidRDefault="00415D92" w:rsidP="00415D92">
      <w:r>
        <w:lastRenderedPageBreak/>
        <w:t># Best practices</w:t>
      </w:r>
    </w:p>
    <w:p w14:paraId="47C5CC59" w14:textId="77777777" w:rsidR="00415D92" w:rsidRDefault="00415D92" w:rsidP="00415D92"/>
    <w:p w14:paraId="0A3D5F82" w14:textId="77777777" w:rsidR="00415D92" w:rsidRDefault="00415D92" w:rsidP="00415D92">
      <w:r>
        <w:t>- Use small base images when possible</w:t>
      </w:r>
    </w:p>
    <w:p w14:paraId="6F85A44A" w14:textId="77777777" w:rsidR="00415D92" w:rsidRDefault="00415D92" w:rsidP="00415D92">
      <w:r>
        <w:t>- Avoid unnecessary packages in images</w:t>
      </w:r>
    </w:p>
    <w:p w14:paraId="74FC8F35" w14:textId="77777777" w:rsidR="00415D92" w:rsidRDefault="00415D92" w:rsidP="00415D92">
      <w:r>
        <w:t>- Use `.dockerignore`</w:t>
      </w:r>
    </w:p>
    <w:p w14:paraId="180EECDA" w14:textId="77777777" w:rsidR="00415D92" w:rsidRDefault="00415D92" w:rsidP="00415D92">
      <w:r>
        <w:t>- Prefer multi-stage builds to reduce image size</w:t>
      </w:r>
    </w:p>
    <w:p w14:paraId="0FA11FC5" w14:textId="77777777" w:rsidR="00415D92" w:rsidRDefault="00415D92" w:rsidP="00415D92">
      <w:r>
        <w:t>- Do not store secrets directly in images</w:t>
      </w:r>
    </w:p>
    <w:p w14:paraId="334C815D" w14:textId="77777777" w:rsidR="00415D92" w:rsidRDefault="00415D92" w:rsidP="00415D92">
      <w:r>
        <w:t>- Run containers as non-root when possible</w:t>
      </w:r>
    </w:p>
    <w:p w14:paraId="190B9A7D" w14:textId="77777777" w:rsidR="00415D92" w:rsidRDefault="00415D92" w:rsidP="00415D92">
      <w:r>
        <w:t>- Keep images versioned and reproducible</w:t>
      </w:r>
    </w:p>
    <w:p w14:paraId="6D326EBF" w14:textId="77777777" w:rsidR="00415D92" w:rsidRDefault="00415D92" w:rsidP="00415D92">
      <w:r>
        <w:t>- Separate configuration from code</w:t>
      </w:r>
    </w:p>
    <w:p w14:paraId="42CF7E36" w14:textId="77777777" w:rsidR="00415D92" w:rsidRDefault="00415D92" w:rsidP="00415D92"/>
    <w:p w14:paraId="2D29BBF4" w14:textId="77777777" w:rsidR="00415D92" w:rsidRDefault="00415D92" w:rsidP="00415D92">
      <w:r>
        <w:t>---</w:t>
      </w:r>
    </w:p>
    <w:p w14:paraId="351C4D6B" w14:textId="77777777" w:rsidR="00415D92" w:rsidRDefault="00415D92" w:rsidP="00415D92"/>
    <w:p w14:paraId="19D2CA2E" w14:textId="77777777" w:rsidR="00415D92" w:rsidRDefault="00415D92" w:rsidP="00415D92">
      <w:r>
        <w:t># Multi-stage builds</w:t>
      </w:r>
    </w:p>
    <w:p w14:paraId="46A3050D" w14:textId="77777777" w:rsidR="00415D92" w:rsidRDefault="00415D92" w:rsidP="00415D92"/>
    <w:p w14:paraId="7705A25B" w14:textId="77777777" w:rsidR="00415D92" w:rsidRDefault="00415D92" w:rsidP="00415D92">
      <w:r>
        <w:t>These help create smaller production images.</w:t>
      </w:r>
    </w:p>
    <w:p w14:paraId="2E3266B5" w14:textId="77777777" w:rsidR="00415D92" w:rsidRDefault="00415D92" w:rsidP="00415D92"/>
    <w:p w14:paraId="5E9B0C16" w14:textId="77777777" w:rsidR="00415D92" w:rsidRDefault="00415D92" w:rsidP="00415D92">
      <w:r>
        <w:t>Example:</w:t>
      </w:r>
    </w:p>
    <w:p w14:paraId="7D2B9C21" w14:textId="77777777" w:rsidR="00415D92" w:rsidRDefault="00415D92" w:rsidP="00415D92">
      <w:r>
        <w:t>- build stage compiles the app</w:t>
      </w:r>
    </w:p>
    <w:p w14:paraId="0D118CA9" w14:textId="77777777" w:rsidR="00415D92" w:rsidRDefault="00415D92" w:rsidP="00415D92">
      <w:r>
        <w:t>- runtime stage only contains the compiled artifact</w:t>
      </w:r>
    </w:p>
    <w:p w14:paraId="754DEDCF" w14:textId="77777777" w:rsidR="00415D92" w:rsidRDefault="00415D92" w:rsidP="00415D92"/>
    <w:p w14:paraId="49A903CD" w14:textId="77777777" w:rsidR="00415D92" w:rsidRDefault="00415D92" w:rsidP="00415D92">
      <w:r>
        <w:t>This keeps the final image lighter and safer.</w:t>
      </w:r>
    </w:p>
    <w:p w14:paraId="7403B4FF" w14:textId="77777777" w:rsidR="00415D92" w:rsidRDefault="00415D92" w:rsidP="00415D92"/>
    <w:p w14:paraId="4D439F8F" w14:textId="77777777" w:rsidR="00415D92" w:rsidRDefault="00415D92" w:rsidP="00415D92">
      <w:r>
        <w:t>---</w:t>
      </w:r>
    </w:p>
    <w:p w14:paraId="364D13C8" w14:textId="77777777" w:rsidR="00415D92" w:rsidRDefault="00415D92" w:rsidP="00415D92"/>
    <w:p w14:paraId="45FCA989" w14:textId="77777777" w:rsidR="00415D92" w:rsidRDefault="00415D92" w:rsidP="00415D92">
      <w:r>
        <w:t># Docker and Kubernetes</w:t>
      </w:r>
    </w:p>
    <w:p w14:paraId="0900CA5C" w14:textId="77777777" w:rsidR="00415D92" w:rsidRDefault="00415D92" w:rsidP="00415D92"/>
    <w:p w14:paraId="7E5FD9E0" w14:textId="77777777" w:rsidR="00415D92" w:rsidRDefault="00415D92" w:rsidP="00415D92">
      <w:r>
        <w:t>Docker creates and runs containers.</w:t>
      </w:r>
    </w:p>
    <w:p w14:paraId="3E3657E4" w14:textId="77777777" w:rsidR="00415D92" w:rsidRDefault="00415D92" w:rsidP="00415D92">
      <w:r>
        <w:t>Kubernetes manages them at scale.</w:t>
      </w:r>
    </w:p>
    <w:p w14:paraId="45D6A6DC" w14:textId="77777777" w:rsidR="00415D92" w:rsidRDefault="00415D92" w:rsidP="00415D92"/>
    <w:p w14:paraId="56CC2860" w14:textId="77777777" w:rsidR="00415D92" w:rsidRDefault="00415D92" w:rsidP="00415D92">
      <w:r>
        <w:t>Docker is about:</w:t>
      </w:r>
    </w:p>
    <w:p w14:paraId="7135DEA3" w14:textId="77777777" w:rsidR="00415D92" w:rsidRDefault="00415D92" w:rsidP="00415D92">
      <w:r>
        <w:t>- packaging</w:t>
      </w:r>
    </w:p>
    <w:p w14:paraId="3AAB0568" w14:textId="77777777" w:rsidR="00415D92" w:rsidRDefault="00415D92" w:rsidP="00415D92">
      <w:r>
        <w:t>- running</w:t>
      </w:r>
    </w:p>
    <w:p w14:paraId="4DFB39BA" w14:textId="77777777" w:rsidR="00415D92" w:rsidRDefault="00415D92" w:rsidP="00415D92"/>
    <w:p w14:paraId="39E27155" w14:textId="77777777" w:rsidR="00415D92" w:rsidRDefault="00415D92" w:rsidP="00415D92">
      <w:r>
        <w:t>Kubernetes is about:</w:t>
      </w:r>
    </w:p>
    <w:p w14:paraId="3F229EC6" w14:textId="77777777" w:rsidR="00415D92" w:rsidRDefault="00415D92" w:rsidP="00415D92">
      <w:r>
        <w:t>- scheduling</w:t>
      </w:r>
    </w:p>
    <w:p w14:paraId="2E31E40D" w14:textId="77777777" w:rsidR="00415D92" w:rsidRDefault="00415D92" w:rsidP="00415D92">
      <w:r>
        <w:t>- scaling</w:t>
      </w:r>
    </w:p>
    <w:p w14:paraId="4B06A38F" w14:textId="77777777" w:rsidR="00415D92" w:rsidRDefault="00415D92" w:rsidP="00415D92">
      <w:r>
        <w:t>- service discovery</w:t>
      </w:r>
    </w:p>
    <w:p w14:paraId="58BD80CF" w14:textId="77777777" w:rsidR="00415D92" w:rsidRDefault="00415D92" w:rsidP="00415D92">
      <w:r>
        <w:t>- self-healing</w:t>
      </w:r>
    </w:p>
    <w:p w14:paraId="7903798F" w14:textId="77777777" w:rsidR="00415D92" w:rsidRDefault="00415D92" w:rsidP="00415D92"/>
    <w:p w14:paraId="155B6687" w14:textId="77777777" w:rsidR="00415D92" w:rsidRDefault="00415D92" w:rsidP="00415D92">
      <w:r>
        <w:t>They solve related but different problems.</w:t>
      </w:r>
    </w:p>
    <w:p w14:paraId="6E78FB05" w14:textId="77777777" w:rsidR="00415D92" w:rsidRDefault="00415D92" w:rsidP="00415D92"/>
    <w:p w14:paraId="3242CE93" w14:textId="77777777" w:rsidR="00415D92" w:rsidRDefault="00415D92" w:rsidP="00415D92">
      <w:r>
        <w:t>---</w:t>
      </w:r>
    </w:p>
    <w:p w14:paraId="47FBBCA3" w14:textId="77777777" w:rsidR="00415D92" w:rsidRDefault="00415D92" w:rsidP="00415D92"/>
    <w:p w14:paraId="1F808DE3" w14:textId="77777777" w:rsidR="00415D92" w:rsidRDefault="00415D92" w:rsidP="00415D92">
      <w:r>
        <w:t># Simple mental model</w:t>
      </w:r>
    </w:p>
    <w:p w14:paraId="21CFFAAF" w14:textId="77777777" w:rsidR="00415D92" w:rsidRDefault="00415D92" w:rsidP="00415D92"/>
    <w:p w14:paraId="42D0CE69" w14:textId="77777777" w:rsidR="00415D92" w:rsidRDefault="00415D92" w:rsidP="00415D92">
      <w:r>
        <w:t>Think of Docker as a **portable application container system** that lets you package your app once and run it consistently anywhere.</w:t>
      </w:r>
    </w:p>
    <w:p w14:paraId="5F8B6CE2" w14:textId="77777777" w:rsidR="00415D92" w:rsidRDefault="00415D92" w:rsidP="00415D92"/>
    <w:p w14:paraId="02DCF2AC" w14:textId="77777777" w:rsidR="00415D92" w:rsidRDefault="00415D92" w:rsidP="00415D92">
      <w:r>
        <w:t>---</w:t>
      </w:r>
    </w:p>
    <w:p w14:paraId="7156586B" w14:textId="77777777" w:rsidR="00415D92" w:rsidRDefault="00415D92" w:rsidP="00415D92"/>
    <w:p w14:paraId="188AF9F6" w14:textId="77777777" w:rsidR="00415D92" w:rsidRDefault="00415D92" w:rsidP="00415D92">
      <w:r>
        <w:t># Quick interview summary</w:t>
      </w:r>
    </w:p>
    <w:p w14:paraId="26A40AF1" w14:textId="77777777" w:rsidR="00415D92" w:rsidRDefault="00415D92" w:rsidP="00415D92"/>
    <w:p w14:paraId="7E447858" w14:textId="77777777" w:rsidR="00415D92" w:rsidRPr="0072158E" w:rsidRDefault="00415D92" w:rsidP="00415D92">
      <w:pPr>
        <w:rPr>
          <w:color w:val="2683C6" w:themeColor="accent6"/>
        </w:rPr>
      </w:pPr>
      <w:r>
        <w:t xml:space="preserve">&gt; </w:t>
      </w:r>
      <w:r w:rsidRPr="0072158E">
        <w:rPr>
          <w:color w:val="2683C6" w:themeColor="accent6"/>
        </w:rPr>
        <w:t>Docker is a platform for building and running applications inside containers. Containers package the app and its dependencies into lightweight, isolated units that are portable, fast to start, and efficient. Docker is widely used for microservices, local development, CI/CD, and consistent deployment.</w:t>
      </w:r>
    </w:p>
    <w:p w14:paraId="23C9BC09" w14:textId="77777777" w:rsidR="00415D92" w:rsidRDefault="00415D92" w:rsidP="00415D92"/>
    <w:p w14:paraId="0D3F66AF" w14:textId="77777777" w:rsidR="00415D92" w:rsidRDefault="00415D92" w:rsidP="00415D92">
      <w:r>
        <w:t>If you want, I can also give you:</w:t>
      </w:r>
    </w:p>
    <w:p w14:paraId="54531101" w14:textId="77777777" w:rsidR="00415D92" w:rsidRDefault="00415D92" w:rsidP="00415D92">
      <w:r>
        <w:t>1. a **Docker architecture diagram**</w:t>
      </w:r>
    </w:p>
    <w:p w14:paraId="11C02D81" w14:textId="77777777" w:rsidR="00415D92" w:rsidRDefault="00415D92" w:rsidP="00415D92">
      <w:r>
        <w:t>2. **Docker vs Kubernetes**</w:t>
      </w:r>
    </w:p>
    <w:p w14:paraId="149E750C" w14:textId="77777777" w:rsidR="00415D92" w:rsidRDefault="00415D92" w:rsidP="00415D92">
      <w:r>
        <w:t>3. **Dockerfile best practices**</w:t>
      </w:r>
    </w:p>
    <w:p w14:paraId="4D927E9D" w14:textId="1DFD1644" w:rsidR="005723E6" w:rsidRDefault="00415D92" w:rsidP="00415D92">
      <w:r>
        <w:t>4. **Docker interview questions and answers**</w:t>
      </w:r>
    </w:p>
    <w:p w14:paraId="68186D15" w14:textId="77777777" w:rsidR="00842B80" w:rsidRDefault="00842B80" w:rsidP="00415D92"/>
    <w:p w14:paraId="68B0CB45" w14:textId="2F81846B" w:rsidR="00842B80" w:rsidRDefault="00F76033" w:rsidP="00FC1FE3">
      <w:pPr>
        <w:pStyle w:val="Heading1"/>
        <w:numPr>
          <w:ilvl w:val="0"/>
          <w:numId w:val="13"/>
        </w:numPr>
        <w:jc w:val="center"/>
      </w:pPr>
      <w:bookmarkStart w:id="18" w:name="_Toc234595926"/>
      <w:r>
        <w:t>Kubernetes</w:t>
      </w:r>
      <w:bookmarkEnd w:id="18"/>
    </w:p>
    <w:p w14:paraId="53C1BC0A" w14:textId="77777777" w:rsidR="00F76033" w:rsidRPr="00F76033" w:rsidRDefault="00F76033" w:rsidP="00F76033"/>
    <w:p w14:paraId="44A6D8B1" w14:textId="77777777" w:rsidR="00035EB3" w:rsidRDefault="00035EB3" w:rsidP="00035EB3">
      <w:r>
        <w:t>Kubernetes, often called **K8s**, is an open-source platform for **orchestrating containers** at scale.</w:t>
      </w:r>
    </w:p>
    <w:p w14:paraId="4FD3E04E" w14:textId="77777777" w:rsidR="00035EB3" w:rsidRDefault="00035EB3" w:rsidP="00035EB3"/>
    <w:p w14:paraId="0E5100A8" w14:textId="77777777" w:rsidR="00035EB3" w:rsidRDefault="00035EB3" w:rsidP="00035EB3">
      <w:r>
        <w:lastRenderedPageBreak/>
        <w:t>If Docker helps you package and run containers, Kubernetes helps you **deploy, manage, scale, and heal** those containers across many machines.</w:t>
      </w:r>
    </w:p>
    <w:p w14:paraId="5492EB39" w14:textId="77777777" w:rsidR="00035EB3" w:rsidRDefault="00035EB3" w:rsidP="00035EB3"/>
    <w:p w14:paraId="2356BA68" w14:textId="77777777" w:rsidR="00035EB3" w:rsidRDefault="00035EB3" w:rsidP="00035EB3">
      <w:r>
        <w:t>---</w:t>
      </w:r>
    </w:p>
    <w:p w14:paraId="5139F34F" w14:textId="77777777" w:rsidR="00035EB3" w:rsidRDefault="00035EB3" w:rsidP="00035EB3"/>
    <w:p w14:paraId="3737FB23" w14:textId="77777777" w:rsidR="00035EB3" w:rsidRDefault="00035EB3" w:rsidP="00035EB3">
      <w:r>
        <w:t># Why Kubernetes exists</w:t>
      </w:r>
    </w:p>
    <w:p w14:paraId="79AA3498" w14:textId="77777777" w:rsidR="00035EB3" w:rsidRDefault="00035EB3" w:rsidP="00035EB3"/>
    <w:p w14:paraId="11B0A4FB" w14:textId="77777777" w:rsidR="00035EB3" w:rsidRDefault="00035EB3" w:rsidP="00035EB3">
      <w:r>
        <w:t>Running one container is easy. Running hundreds or thousands of containers reliably is hard.</w:t>
      </w:r>
    </w:p>
    <w:p w14:paraId="40B5EB1A" w14:textId="77777777" w:rsidR="00035EB3" w:rsidRDefault="00035EB3" w:rsidP="00035EB3"/>
    <w:p w14:paraId="1E092DF2" w14:textId="77777777" w:rsidR="00035EB3" w:rsidRDefault="00035EB3" w:rsidP="00035EB3">
      <w:r>
        <w:t>You need to handle:</w:t>
      </w:r>
    </w:p>
    <w:p w14:paraId="61346D29" w14:textId="77777777" w:rsidR="00035EB3" w:rsidRDefault="00035EB3" w:rsidP="00035EB3">
      <w:r>
        <w:t>- scheduling containers onto machines</w:t>
      </w:r>
    </w:p>
    <w:p w14:paraId="334CAC57" w14:textId="77777777" w:rsidR="00035EB3" w:rsidRDefault="00035EB3" w:rsidP="00035EB3">
      <w:r>
        <w:t>- scaling up and down</w:t>
      </w:r>
    </w:p>
    <w:p w14:paraId="1F7C5568" w14:textId="77777777" w:rsidR="00035EB3" w:rsidRDefault="00035EB3" w:rsidP="00035EB3">
      <w:r>
        <w:t>- service discovery</w:t>
      </w:r>
    </w:p>
    <w:p w14:paraId="7FE53B69" w14:textId="77777777" w:rsidR="00035EB3" w:rsidRDefault="00035EB3" w:rsidP="00035EB3">
      <w:r>
        <w:t>- load balancing</w:t>
      </w:r>
    </w:p>
    <w:p w14:paraId="18253A09" w14:textId="77777777" w:rsidR="00035EB3" w:rsidRDefault="00035EB3" w:rsidP="00035EB3">
      <w:r>
        <w:t>- restarts on failure</w:t>
      </w:r>
    </w:p>
    <w:p w14:paraId="67302DBB" w14:textId="77777777" w:rsidR="00035EB3" w:rsidRDefault="00035EB3" w:rsidP="00035EB3">
      <w:r>
        <w:t>- rolling deployments</w:t>
      </w:r>
    </w:p>
    <w:p w14:paraId="3E573D32" w14:textId="77777777" w:rsidR="00035EB3" w:rsidRDefault="00035EB3" w:rsidP="00035EB3">
      <w:r>
        <w:t>- configuration management</w:t>
      </w:r>
    </w:p>
    <w:p w14:paraId="33D36DF9" w14:textId="77777777" w:rsidR="00035EB3" w:rsidRDefault="00035EB3" w:rsidP="00035EB3">
      <w:r>
        <w:t>- secret management</w:t>
      </w:r>
    </w:p>
    <w:p w14:paraId="512EB5E2" w14:textId="77777777" w:rsidR="00035EB3" w:rsidRDefault="00035EB3" w:rsidP="00035EB3"/>
    <w:p w14:paraId="0804836F" w14:textId="77777777" w:rsidR="00035EB3" w:rsidRDefault="00035EB3" w:rsidP="00035EB3">
      <w:r>
        <w:t>Kubernetes automates much of that.</w:t>
      </w:r>
    </w:p>
    <w:p w14:paraId="3032F51E" w14:textId="77777777" w:rsidR="00035EB3" w:rsidRDefault="00035EB3" w:rsidP="00035EB3"/>
    <w:p w14:paraId="2DF257CA" w14:textId="77777777" w:rsidR="00035EB3" w:rsidRDefault="00035EB3" w:rsidP="00035EB3">
      <w:r>
        <w:t>---</w:t>
      </w:r>
    </w:p>
    <w:p w14:paraId="451EBCB2" w14:textId="77777777" w:rsidR="00035EB3" w:rsidRDefault="00035EB3" w:rsidP="00035EB3"/>
    <w:p w14:paraId="4739CA1C" w14:textId="77777777" w:rsidR="00035EB3" w:rsidRDefault="00035EB3" w:rsidP="00035EB3">
      <w:r>
        <w:lastRenderedPageBreak/>
        <w:t># Core idea</w:t>
      </w:r>
    </w:p>
    <w:p w14:paraId="0F0B7F06" w14:textId="77777777" w:rsidR="00035EB3" w:rsidRDefault="00035EB3" w:rsidP="00035EB3"/>
    <w:p w14:paraId="4714BD68" w14:textId="77777777" w:rsidR="00035EB3" w:rsidRDefault="00035EB3" w:rsidP="00035EB3">
      <w:r>
        <w:t>Kubernetes treats your application as a set of desired states.</w:t>
      </w:r>
    </w:p>
    <w:p w14:paraId="01B3096A" w14:textId="77777777" w:rsidR="00035EB3" w:rsidRDefault="00035EB3" w:rsidP="00035EB3"/>
    <w:p w14:paraId="4C7CD7B0" w14:textId="77777777" w:rsidR="00035EB3" w:rsidRDefault="00035EB3" w:rsidP="00035EB3">
      <w:r>
        <w:t>For example, you say:</w:t>
      </w:r>
    </w:p>
    <w:p w14:paraId="6C6B4CE9" w14:textId="77777777" w:rsidR="00035EB3" w:rsidRDefault="00035EB3" w:rsidP="00035EB3">
      <w:r>
        <w:t>- run 3 replicas of this service</w:t>
      </w:r>
    </w:p>
    <w:p w14:paraId="6B726C8B" w14:textId="77777777" w:rsidR="00035EB3" w:rsidRDefault="00035EB3" w:rsidP="00035EB3">
      <w:r>
        <w:t>- expose it through a network endpoint</w:t>
      </w:r>
    </w:p>
    <w:p w14:paraId="1FBB11E6" w14:textId="77777777" w:rsidR="00035EB3" w:rsidRDefault="00035EB3" w:rsidP="00035EB3">
      <w:r>
        <w:t>- restart failed containers</w:t>
      </w:r>
    </w:p>
    <w:p w14:paraId="66AA72B4" w14:textId="77777777" w:rsidR="00035EB3" w:rsidRDefault="00035EB3" w:rsidP="00035EB3">
      <w:r>
        <w:t>- roll out updates safely</w:t>
      </w:r>
    </w:p>
    <w:p w14:paraId="33FF4E8A" w14:textId="77777777" w:rsidR="00035EB3" w:rsidRDefault="00035EB3" w:rsidP="00035EB3"/>
    <w:p w14:paraId="6474D43B" w14:textId="77777777" w:rsidR="00035EB3" w:rsidRDefault="00035EB3" w:rsidP="00035EB3">
      <w:r>
        <w:t>Kubernetes continuously works to make the actual state match the desired state.</w:t>
      </w:r>
    </w:p>
    <w:p w14:paraId="70FEBBF0" w14:textId="77777777" w:rsidR="00035EB3" w:rsidRDefault="00035EB3" w:rsidP="00035EB3"/>
    <w:p w14:paraId="777CE497" w14:textId="77777777" w:rsidR="00035EB3" w:rsidRDefault="00035EB3" w:rsidP="00035EB3">
      <w:r>
        <w:t>---</w:t>
      </w:r>
    </w:p>
    <w:p w14:paraId="0D5A5F2F" w14:textId="77777777" w:rsidR="00035EB3" w:rsidRDefault="00035EB3" w:rsidP="00035EB3"/>
    <w:p w14:paraId="5F0237F5" w14:textId="77777777" w:rsidR="00035EB3" w:rsidRDefault="00035EB3" w:rsidP="00035EB3">
      <w:r>
        <w:t># Main Kubernetes components</w:t>
      </w:r>
    </w:p>
    <w:p w14:paraId="7329A072" w14:textId="77777777" w:rsidR="00035EB3" w:rsidRDefault="00035EB3" w:rsidP="00035EB3"/>
    <w:p w14:paraId="1EFD2B94" w14:textId="77777777" w:rsidR="00035EB3" w:rsidRDefault="00035EB3" w:rsidP="00035EB3">
      <w:r>
        <w:t>## 1. Cluster</w:t>
      </w:r>
    </w:p>
    <w:p w14:paraId="717D9179" w14:textId="77777777" w:rsidR="00035EB3" w:rsidRDefault="00035EB3" w:rsidP="00035EB3">
      <w:r>
        <w:t>A Kubernetes cluster is the full environment where workloads run.</w:t>
      </w:r>
    </w:p>
    <w:p w14:paraId="7942BE72" w14:textId="77777777" w:rsidR="00035EB3" w:rsidRDefault="00035EB3" w:rsidP="00035EB3"/>
    <w:p w14:paraId="10912669" w14:textId="77777777" w:rsidR="00035EB3" w:rsidRDefault="00035EB3" w:rsidP="00035EB3">
      <w:r>
        <w:t>It usually contains:</w:t>
      </w:r>
    </w:p>
    <w:p w14:paraId="2B7B3B86" w14:textId="77777777" w:rsidR="00035EB3" w:rsidRDefault="00035EB3" w:rsidP="00035EB3">
      <w:r>
        <w:t>- one or more control plane nodes</w:t>
      </w:r>
    </w:p>
    <w:p w14:paraId="31A7520E" w14:textId="77777777" w:rsidR="00035EB3" w:rsidRDefault="00035EB3" w:rsidP="00035EB3">
      <w:r>
        <w:t>- one or more worker nodes</w:t>
      </w:r>
    </w:p>
    <w:p w14:paraId="7B03BCC6" w14:textId="77777777" w:rsidR="00035EB3" w:rsidRDefault="00035EB3" w:rsidP="00035EB3"/>
    <w:p w14:paraId="596DE207" w14:textId="77777777" w:rsidR="00035EB3" w:rsidRDefault="00035EB3" w:rsidP="00035EB3">
      <w:r>
        <w:lastRenderedPageBreak/>
        <w:t>---</w:t>
      </w:r>
    </w:p>
    <w:p w14:paraId="6785082C" w14:textId="77777777" w:rsidR="00035EB3" w:rsidRDefault="00035EB3" w:rsidP="00035EB3"/>
    <w:p w14:paraId="759773D2" w14:textId="77777777" w:rsidR="00035EB3" w:rsidRDefault="00035EB3" w:rsidP="00035EB3">
      <w:r>
        <w:t>## 2. Control Plane</w:t>
      </w:r>
    </w:p>
    <w:p w14:paraId="4E433873" w14:textId="77777777" w:rsidR="00035EB3" w:rsidRDefault="00035EB3" w:rsidP="00035EB3">
      <w:r>
        <w:t>The control plane manages the cluster.</w:t>
      </w:r>
    </w:p>
    <w:p w14:paraId="03D962AE" w14:textId="77777777" w:rsidR="00035EB3" w:rsidRDefault="00035EB3" w:rsidP="00035EB3"/>
    <w:p w14:paraId="45AB6AF4" w14:textId="77777777" w:rsidR="00035EB3" w:rsidRDefault="00035EB3" w:rsidP="00035EB3">
      <w:r>
        <w:t>Its responsibilities include:</w:t>
      </w:r>
    </w:p>
    <w:p w14:paraId="5C32DFE4" w14:textId="77777777" w:rsidR="00035EB3" w:rsidRDefault="00035EB3" w:rsidP="00035EB3">
      <w:r>
        <w:t>- scheduling pods</w:t>
      </w:r>
    </w:p>
    <w:p w14:paraId="26C41216" w14:textId="77777777" w:rsidR="00035EB3" w:rsidRDefault="00035EB3" w:rsidP="00035EB3">
      <w:r>
        <w:t>- maintaining cluster state</w:t>
      </w:r>
    </w:p>
    <w:p w14:paraId="4AF68AD1" w14:textId="77777777" w:rsidR="00035EB3" w:rsidRDefault="00035EB3" w:rsidP="00035EB3">
      <w:r>
        <w:t>- responding to API requests</w:t>
      </w:r>
    </w:p>
    <w:p w14:paraId="6F384FEF" w14:textId="77777777" w:rsidR="00035EB3" w:rsidRDefault="00035EB3" w:rsidP="00035EB3">
      <w:r>
        <w:t>- handling controllers and health checks</w:t>
      </w:r>
    </w:p>
    <w:p w14:paraId="5E5F861F" w14:textId="77777777" w:rsidR="00035EB3" w:rsidRDefault="00035EB3" w:rsidP="00035EB3"/>
    <w:p w14:paraId="11A94EAC" w14:textId="77777777" w:rsidR="00035EB3" w:rsidRDefault="00035EB3" w:rsidP="00035EB3">
      <w:r>
        <w:t>Important control plane components:</w:t>
      </w:r>
    </w:p>
    <w:p w14:paraId="273BD62E" w14:textId="77777777" w:rsidR="00035EB3" w:rsidRDefault="00035EB3" w:rsidP="00035EB3">
      <w:r>
        <w:t>- **API Server**</w:t>
      </w:r>
    </w:p>
    <w:p w14:paraId="3D94774E" w14:textId="77777777" w:rsidR="00035EB3" w:rsidRDefault="00035EB3" w:rsidP="00035EB3">
      <w:r>
        <w:t>- **Scheduler**</w:t>
      </w:r>
    </w:p>
    <w:p w14:paraId="03B1C7F4" w14:textId="77777777" w:rsidR="00035EB3" w:rsidRDefault="00035EB3" w:rsidP="00035EB3">
      <w:r>
        <w:t>- **Controller Manager**</w:t>
      </w:r>
    </w:p>
    <w:p w14:paraId="56507C3C" w14:textId="77777777" w:rsidR="00035EB3" w:rsidRDefault="00035EB3" w:rsidP="00035EB3">
      <w:r>
        <w:t>- **etcd**</w:t>
      </w:r>
    </w:p>
    <w:p w14:paraId="68BAE429" w14:textId="77777777" w:rsidR="00035EB3" w:rsidRDefault="00035EB3" w:rsidP="00035EB3"/>
    <w:p w14:paraId="64CFD4FB" w14:textId="77777777" w:rsidR="00035EB3" w:rsidRDefault="00035EB3" w:rsidP="00035EB3">
      <w:r>
        <w:t>### API Server</w:t>
      </w:r>
    </w:p>
    <w:p w14:paraId="142A8418" w14:textId="77777777" w:rsidR="00035EB3" w:rsidRDefault="00035EB3" w:rsidP="00035EB3">
      <w:r>
        <w:t>The entry point for all Kubernetes commands and control actions.</w:t>
      </w:r>
    </w:p>
    <w:p w14:paraId="3E1A3734" w14:textId="77777777" w:rsidR="00035EB3" w:rsidRDefault="00035EB3" w:rsidP="00035EB3"/>
    <w:p w14:paraId="0EC49F5C" w14:textId="77777777" w:rsidR="00035EB3" w:rsidRDefault="00035EB3" w:rsidP="00035EB3">
      <w:r>
        <w:t>### Scheduler</w:t>
      </w:r>
    </w:p>
    <w:p w14:paraId="28223B41" w14:textId="77777777" w:rsidR="00035EB3" w:rsidRDefault="00035EB3" w:rsidP="00035EB3">
      <w:r>
        <w:t>Decides which worker node should run a pod.</w:t>
      </w:r>
    </w:p>
    <w:p w14:paraId="4447F43F" w14:textId="77777777" w:rsidR="00035EB3" w:rsidRDefault="00035EB3" w:rsidP="00035EB3"/>
    <w:p w14:paraId="1771E13E" w14:textId="77777777" w:rsidR="00035EB3" w:rsidRDefault="00035EB3" w:rsidP="00035EB3">
      <w:r>
        <w:lastRenderedPageBreak/>
        <w:t>### Controller Manager</w:t>
      </w:r>
    </w:p>
    <w:p w14:paraId="06DABE86" w14:textId="77777777" w:rsidR="00035EB3" w:rsidRDefault="00035EB3" w:rsidP="00035EB3">
      <w:r>
        <w:t>Ensures the desired state is maintained, such as the correct number of replicas.</w:t>
      </w:r>
    </w:p>
    <w:p w14:paraId="10CBDA99" w14:textId="77777777" w:rsidR="00035EB3" w:rsidRDefault="00035EB3" w:rsidP="00035EB3"/>
    <w:p w14:paraId="778DD0BB" w14:textId="77777777" w:rsidR="00035EB3" w:rsidRDefault="00035EB3" w:rsidP="00035EB3">
      <w:r>
        <w:t>### etcd</w:t>
      </w:r>
    </w:p>
    <w:p w14:paraId="168D9C22" w14:textId="77777777" w:rsidR="00035EB3" w:rsidRDefault="00035EB3" w:rsidP="00035EB3">
      <w:r>
        <w:t>A distributed key-value store that holds cluster state.</w:t>
      </w:r>
    </w:p>
    <w:p w14:paraId="51AB841D" w14:textId="77777777" w:rsidR="00035EB3" w:rsidRDefault="00035EB3" w:rsidP="00035EB3"/>
    <w:p w14:paraId="3BF83C7B" w14:textId="77777777" w:rsidR="00035EB3" w:rsidRDefault="00035EB3" w:rsidP="00035EB3">
      <w:r>
        <w:t>---</w:t>
      </w:r>
    </w:p>
    <w:p w14:paraId="3D34FC65" w14:textId="77777777" w:rsidR="00035EB3" w:rsidRDefault="00035EB3" w:rsidP="00035EB3"/>
    <w:p w14:paraId="34C393FF" w14:textId="77777777" w:rsidR="00035EB3" w:rsidRDefault="00035EB3" w:rsidP="00035EB3">
      <w:r>
        <w:t>## 3. Worker Node</w:t>
      </w:r>
    </w:p>
    <w:p w14:paraId="4E11674A" w14:textId="77777777" w:rsidR="00035EB3" w:rsidRDefault="00035EB3" w:rsidP="00035EB3">
      <w:r>
        <w:t>A worker node is a machine that actually runs your application containers.</w:t>
      </w:r>
    </w:p>
    <w:p w14:paraId="0CB470EE" w14:textId="77777777" w:rsidR="00035EB3" w:rsidRDefault="00035EB3" w:rsidP="00035EB3"/>
    <w:p w14:paraId="015D1549" w14:textId="77777777" w:rsidR="00035EB3" w:rsidRDefault="00035EB3" w:rsidP="00035EB3">
      <w:r>
        <w:t>It usually has:</w:t>
      </w:r>
    </w:p>
    <w:p w14:paraId="6B06352F" w14:textId="77777777" w:rsidR="00035EB3" w:rsidRDefault="00035EB3" w:rsidP="00035EB3">
      <w:r>
        <w:t>- **kubelet**</w:t>
      </w:r>
    </w:p>
    <w:p w14:paraId="68333798" w14:textId="77777777" w:rsidR="00035EB3" w:rsidRDefault="00035EB3" w:rsidP="00035EB3">
      <w:r>
        <w:t>- **container runtime**</w:t>
      </w:r>
    </w:p>
    <w:p w14:paraId="0FE8C0C7" w14:textId="77777777" w:rsidR="00035EB3" w:rsidRDefault="00035EB3" w:rsidP="00035EB3">
      <w:r>
        <w:t>- **kube-proxy**</w:t>
      </w:r>
    </w:p>
    <w:p w14:paraId="6F383DC0" w14:textId="77777777" w:rsidR="00035EB3" w:rsidRDefault="00035EB3" w:rsidP="00035EB3"/>
    <w:p w14:paraId="5BA5D613" w14:textId="77777777" w:rsidR="00035EB3" w:rsidRDefault="00035EB3" w:rsidP="00035EB3">
      <w:r>
        <w:t>### kubelet</w:t>
      </w:r>
    </w:p>
    <w:p w14:paraId="04128354" w14:textId="77777777" w:rsidR="00035EB3" w:rsidRDefault="00035EB3" w:rsidP="00035EB3">
      <w:r>
        <w:t>Agent running on each node that makes sure pods are running properly.</w:t>
      </w:r>
    </w:p>
    <w:p w14:paraId="5544DA9F" w14:textId="77777777" w:rsidR="00035EB3" w:rsidRDefault="00035EB3" w:rsidP="00035EB3"/>
    <w:p w14:paraId="4D83ECF0" w14:textId="77777777" w:rsidR="00035EB3" w:rsidRDefault="00035EB3" w:rsidP="00035EB3">
      <w:r>
        <w:t>### container runtime</w:t>
      </w:r>
    </w:p>
    <w:p w14:paraId="59259199" w14:textId="77777777" w:rsidR="00035EB3" w:rsidRDefault="00035EB3" w:rsidP="00035EB3">
      <w:r>
        <w:t>Runs containers, such as containerd or CRI-O.</w:t>
      </w:r>
    </w:p>
    <w:p w14:paraId="114F6F54" w14:textId="77777777" w:rsidR="00035EB3" w:rsidRDefault="00035EB3" w:rsidP="00035EB3"/>
    <w:p w14:paraId="2F6EADB4" w14:textId="77777777" w:rsidR="00035EB3" w:rsidRDefault="00035EB3" w:rsidP="00035EB3">
      <w:r>
        <w:lastRenderedPageBreak/>
        <w:t>### kube-proxy</w:t>
      </w:r>
    </w:p>
    <w:p w14:paraId="440A911B" w14:textId="77777777" w:rsidR="00035EB3" w:rsidRDefault="00035EB3" w:rsidP="00035EB3">
      <w:r>
        <w:t>Handles networking rules and traffic forwarding.</w:t>
      </w:r>
    </w:p>
    <w:p w14:paraId="646D93EB" w14:textId="77777777" w:rsidR="00035EB3" w:rsidRDefault="00035EB3" w:rsidP="00035EB3"/>
    <w:p w14:paraId="5AD099C7" w14:textId="77777777" w:rsidR="00035EB3" w:rsidRDefault="00035EB3" w:rsidP="00035EB3">
      <w:r>
        <w:t>---</w:t>
      </w:r>
    </w:p>
    <w:p w14:paraId="0FA8475B" w14:textId="77777777" w:rsidR="00035EB3" w:rsidRDefault="00035EB3" w:rsidP="00035EB3"/>
    <w:p w14:paraId="45C61C4A" w14:textId="77777777" w:rsidR="00035EB3" w:rsidRDefault="00035EB3" w:rsidP="00035EB3">
      <w:r>
        <w:t># Key Kubernetes objects</w:t>
      </w:r>
    </w:p>
    <w:p w14:paraId="5C381F7E" w14:textId="77777777" w:rsidR="00035EB3" w:rsidRDefault="00035EB3" w:rsidP="00035EB3"/>
    <w:p w14:paraId="701D1217" w14:textId="77777777" w:rsidR="00035EB3" w:rsidRDefault="00035EB3" w:rsidP="00035EB3">
      <w:r>
        <w:t>## 1. Pod</w:t>
      </w:r>
    </w:p>
    <w:p w14:paraId="264BFD16" w14:textId="77777777" w:rsidR="00035EB3" w:rsidRDefault="00035EB3" w:rsidP="00035EB3">
      <w:r>
        <w:t>A Pod is the smallest deployable unit in Kubernetes.</w:t>
      </w:r>
    </w:p>
    <w:p w14:paraId="4C38EADD" w14:textId="77777777" w:rsidR="00035EB3" w:rsidRDefault="00035EB3" w:rsidP="00035EB3"/>
    <w:p w14:paraId="3E971121" w14:textId="77777777" w:rsidR="00035EB3" w:rsidRDefault="00035EB3" w:rsidP="00035EB3">
      <w:r>
        <w:t>A pod can contain one or more containers that share:</w:t>
      </w:r>
    </w:p>
    <w:p w14:paraId="4478E798" w14:textId="77777777" w:rsidR="00035EB3" w:rsidRDefault="00035EB3" w:rsidP="00035EB3">
      <w:r>
        <w:t>- network namespace</w:t>
      </w:r>
    </w:p>
    <w:p w14:paraId="6D598C6E" w14:textId="77777777" w:rsidR="00035EB3" w:rsidRDefault="00035EB3" w:rsidP="00035EB3">
      <w:r>
        <w:t>- storage volumes</w:t>
      </w:r>
    </w:p>
    <w:p w14:paraId="1F6D4C7A" w14:textId="77777777" w:rsidR="00035EB3" w:rsidRDefault="00035EB3" w:rsidP="00035EB3">
      <w:r>
        <w:t>- lifecycle</w:t>
      </w:r>
    </w:p>
    <w:p w14:paraId="3F1BA92E" w14:textId="77777777" w:rsidR="00035EB3" w:rsidRDefault="00035EB3" w:rsidP="00035EB3"/>
    <w:p w14:paraId="233620C8" w14:textId="77777777" w:rsidR="00035EB3" w:rsidRDefault="00035EB3" w:rsidP="00035EB3">
      <w:r>
        <w:t>Usually, one pod runs one main application container.</w:t>
      </w:r>
    </w:p>
    <w:p w14:paraId="6E944EAD" w14:textId="77777777" w:rsidR="00035EB3" w:rsidRDefault="00035EB3" w:rsidP="00035EB3"/>
    <w:p w14:paraId="4A9B41A0" w14:textId="77777777" w:rsidR="00035EB3" w:rsidRDefault="00035EB3" w:rsidP="00035EB3">
      <w:r>
        <w:t>---</w:t>
      </w:r>
    </w:p>
    <w:p w14:paraId="41317DDA" w14:textId="77777777" w:rsidR="00035EB3" w:rsidRDefault="00035EB3" w:rsidP="00035EB3"/>
    <w:p w14:paraId="22B5EF29" w14:textId="77777777" w:rsidR="00035EB3" w:rsidRDefault="00035EB3" w:rsidP="00035EB3">
      <w:r>
        <w:t>## 2. Deployment</w:t>
      </w:r>
    </w:p>
    <w:p w14:paraId="38A4BF01" w14:textId="77777777" w:rsidR="00035EB3" w:rsidRDefault="00035EB3" w:rsidP="00035EB3">
      <w:r>
        <w:t>A Deployment manages pods and ensures the desired number of replicas are running.</w:t>
      </w:r>
    </w:p>
    <w:p w14:paraId="23404B4D" w14:textId="77777777" w:rsidR="00035EB3" w:rsidRDefault="00035EB3" w:rsidP="00035EB3"/>
    <w:p w14:paraId="74959CD1" w14:textId="77777777" w:rsidR="00035EB3" w:rsidRDefault="00035EB3" w:rsidP="00035EB3">
      <w:r>
        <w:t>It also helps with:</w:t>
      </w:r>
    </w:p>
    <w:p w14:paraId="2AADE195" w14:textId="77777777" w:rsidR="00035EB3" w:rsidRDefault="00035EB3" w:rsidP="00035EB3">
      <w:r>
        <w:lastRenderedPageBreak/>
        <w:t>- rolling updates</w:t>
      </w:r>
    </w:p>
    <w:p w14:paraId="6BB3DB15" w14:textId="77777777" w:rsidR="00035EB3" w:rsidRDefault="00035EB3" w:rsidP="00035EB3">
      <w:r>
        <w:t>- rollbacks</w:t>
      </w:r>
    </w:p>
    <w:p w14:paraId="6DE8992E" w14:textId="77777777" w:rsidR="00035EB3" w:rsidRDefault="00035EB3" w:rsidP="00035EB3">
      <w:r>
        <w:t>- scaling</w:t>
      </w:r>
    </w:p>
    <w:p w14:paraId="0F4970ED" w14:textId="77777777" w:rsidR="00035EB3" w:rsidRDefault="00035EB3" w:rsidP="00035EB3"/>
    <w:p w14:paraId="0F7DE747" w14:textId="77777777" w:rsidR="00035EB3" w:rsidRDefault="00035EB3" w:rsidP="00035EB3">
      <w:r>
        <w:t>This is one of the most common objects you use.</w:t>
      </w:r>
    </w:p>
    <w:p w14:paraId="6C1E4497" w14:textId="77777777" w:rsidR="00035EB3" w:rsidRDefault="00035EB3" w:rsidP="00035EB3"/>
    <w:p w14:paraId="603A3EBA" w14:textId="77777777" w:rsidR="00035EB3" w:rsidRDefault="00035EB3" w:rsidP="00035EB3">
      <w:r>
        <w:t>---</w:t>
      </w:r>
    </w:p>
    <w:p w14:paraId="358558BC" w14:textId="77777777" w:rsidR="00035EB3" w:rsidRDefault="00035EB3" w:rsidP="00035EB3"/>
    <w:p w14:paraId="57AA051A" w14:textId="77777777" w:rsidR="00035EB3" w:rsidRDefault="00035EB3" w:rsidP="00035EB3">
      <w:r>
        <w:t>## 3. ReplicaSet</w:t>
      </w:r>
    </w:p>
    <w:p w14:paraId="3092AA5C" w14:textId="77777777" w:rsidR="00035EB3" w:rsidRDefault="00035EB3" w:rsidP="00035EB3">
      <w:r>
        <w:t>A ReplicaSet ensures a specified number of pod replicas are running.</w:t>
      </w:r>
    </w:p>
    <w:p w14:paraId="059E6531" w14:textId="77777777" w:rsidR="00035EB3" w:rsidRDefault="00035EB3" w:rsidP="00035EB3"/>
    <w:p w14:paraId="289CAD25" w14:textId="77777777" w:rsidR="00035EB3" w:rsidRDefault="00035EB3" w:rsidP="00035EB3">
      <w:r>
        <w:t>Deployments usually manage ReplicaSets for you.</w:t>
      </w:r>
    </w:p>
    <w:p w14:paraId="1DAB1B97" w14:textId="77777777" w:rsidR="00035EB3" w:rsidRDefault="00035EB3" w:rsidP="00035EB3"/>
    <w:p w14:paraId="484E3DB5" w14:textId="77777777" w:rsidR="00035EB3" w:rsidRDefault="00035EB3" w:rsidP="00035EB3">
      <w:r>
        <w:t>---</w:t>
      </w:r>
    </w:p>
    <w:p w14:paraId="7CA21806" w14:textId="77777777" w:rsidR="00035EB3" w:rsidRDefault="00035EB3" w:rsidP="00035EB3"/>
    <w:p w14:paraId="7180A51F" w14:textId="77777777" w:rsidR="00035EB3" w:rsidRDefault="00035EB3" w:rsidP="00035EB3">
      <w:r>
        <w:t>## 4. Service</w:t>
      </w:r>
    </w:p>
    <w:p w14:paraId="6F4B9BB5" w14:textId="77777777" w:rsidR="00035EB3" w:rsidRDefault="00035EB3" w:rsidP="00035EB3">
      <w:r>
        <w:t>A Service provides a stable network endpoint for a set of pods.</w:t>
      </w:r>
    </w:p>
    <w:p w14:paraId="42A15BED" w14:textId="77777777" w:rsidR="00035EB3" w:rsidRDefault="00035EB3" w:rsidP="00035EB3"/>
    <w:p w14:paraId="43505F99" w14:textId="77777777" w:rsidR="00035EB3" w:rsidRDefault="00035EB3" w:rsidP="00035EB3">
      <w:r>
        <w:t>Since pods are ephemeral and can change, Services give consistent access.</w:t>
      </w:r>
    </w:p>
    <w:p w14:paraId="7D705BE0" w14:textId="77777777" w:rsidR="00035EB3" w:rsidRDefault="00035EB3" w:rsidP="00035EB3"/>
    <w:p w14:paraId="5A81A4C6" w14:textId="77777777" w:rsidR="00035EB3" w:rsidRDefault="00035EB3" w:rsidP="00035EB3">
      <w:r>
        <w:t>Types include:</w:t>
      </w:r>
    </w:p>
    <w:p w14:paraId="3A9B1845" w14:textId="77777777" w:rsidR="00035EB3" w:rsidRDefault="00035EB3" w:rsidP="00035EB3">
      <w:r>
        <w:t>- **ClusterIP**</w:t>
      </w:r>
    </w:p>
    <w:p w14:paraId="6AFEEED3" w14:textId="77777777" w:rsidR="00035EB3" w:rsidRDefault="00035EB3" w:rsidP="00035EB3">
      <w:r>
        <w:t>- **NodePort**</w:t>
      </w:r>
    </w:p>
    <w:p w14:paraId="511CF3BC" w14:textId="77777777" w:rsidR="00035EB3" w:rsidRDefault="00035EB3" w:rsidP="00035EB3">
      <w:r>
        <w:lastRenderedPageBreak/>
        <w:t>- **LoadBalancer**</w:t>
      </w:r>
    </w:p>
    <w:p w14:paraId="5EBF6077" w14:textId="77777777" w:rsidR="00035EB3" w:rsidRDefault="00035EB3" w:rsidP="00035EB3"/>
    <w:p w14:paraId="6EE4A805" w14:textId="77777777" w:rsidR="00035EB3" w:rsidRDefault="00035EB3" w:rsidP="00035EB3">
      <w:r>
        <w:t>---</w:t>
      </w:r>
    </w:p>
    <w:p w14:paraId="550EAC25" w14:textId="77777777" w:rsidR="00035EB3" w:rsidRDefault="00035EB3" w:rsidP="00035EB3"/>
    <w:p w14:paraId="2EEEE9AC" w14:textId="77777777" w:rsidR="00035EB3" w:rsidRDefault="00035EB3" w:rsidP="00035EB3">
      <w:r>
        <w:t>## 5. Namespace</w:t>
      </w:r>
    </w:p>
    <w:p w14:paraId="1E874A59" w14:textId="77777777" w:rsidR="00035EB3" w:rsidRDefault="00035EB3" w:rsidP="00035EB3">
      <w:r>
        <w:t>A way to logically separate resources inside a cluster.</w:t>
      </w:r>
    </w:p>
    <w:p w14:paraId="473BEA29" w14:textId="77777777" w:rsidR="00035EB3" w:rsidRDefault="00035EB3" w:rsidP="00035EB3"/>
    <w:p w14:paraId="6092F8B7" w14:textId="77777777" w:rsidR="00035EB3" w:rsidRDefault="00035EB3" w:rsidP="00035EB3">
      <w:r>
        <w:t>Useful for:</w:t>
      </w:r>
    </w:p>
    <w:p w14:paraId="015C6BD0" w14:textId="77777777" w:rsidR="00035EB3" w:rsidRDefault="00035EB3" w:rsidP="00035EB3">
      <w:r>
        <w:t>- dev, staging, production separation</w:t>
      </w:r>
    </w:p>
    <w:p w14:paraId="51A0AA2E" w14:textId="77777777" w:rsidR="00035EB3" w:rsidRDefault="00035EB3" w:rsidP="00035EB3">
      <w:r>
        <w:t>- team isolation</w:t>
      </w:r>
    </w:p>
    <w:p w14:paraId="1BAD9994" w14:textId="77777777" w:rsidR="00035EB3" w:rsidRDefault="00035EB3" w:rsidP="00035EB3">
      <w:r>
        <w:t>- resource organization</w:t>
      </w:r>
    </w:p>
    <w:p w14:paraId="6DE99329" w14:textId="77777777" w:rsidR="00035EB3" w:rsidRDefault="00035EB3" w:rsidP="00035EB3"/>
    <w:p w14:paraId="34BF8847" w14:textId="77777777" w:rsidR="00035EB3" w:rsidRDefault="00035EB3" w:rsidP="00035EB3">
      <w:r>
        <w:t>---</w:t>
      </w:r>
    </w:p>
    <w:p w14:paraId="32DBD35A" w14:textId="77777777" w:rsidR="00035EB3" w:rsidRDefault="00035EB3" w:rsidP="00035EB3"/>
    <w:p w14:paraId="3647E914" w14:textId="77777777" w:rsidR="00035EB3" w:rsidRDefault="00035EB3" w:rsidP="00035EB3">
      <w:r>
        <w:t>## 6. ConfigMap</w:t>
      </w:r>
    </w:p>
    <w:p w14:paraId="7FC585BE" w14:textId="77777777" w:rsidR="00035EB3" w:rsidRDefault="00035EB3" w:rsidP="00035EB3">
      <w:r>
        <w:t>Stores non-sensitive configuration data.</w:t>
      </w:r>
    </w:p>
    <w:p w14:paraId="57A8D64A" w14:textId="77777777" w:rsidR="00035EB3" w:rsidRDefault="00035EB3" w:rsidP="00035EB3"/>
    <w:p w14:paraId="0331AFED" w14:textId="77777777" w:rsidR="00035EB3" w:rsidRDefault="00035EB3" w:rsidP="00035EB3">
      <w:r>
        <w:t>Examples:</w:t>
      </w:r>
    </w:p>
    <w:p w14:paraId="2436BED0" w14:textId="77777777" w:rsidR="00035EB3" w:rsidRDefault="00035EB3" w:rsidP="00035EB3">
      <w:r>
        <w:t>- environment variables</w:t>
      </w:r>
    </w:p>
    <w:p w14:paraId="6342EF61" w14:textId="77777777" w:rsidR="00035EB3" w:rsidRDefault="00035EB3" w:rsidP="00035EB3">
      <w:r>
        <w:t>- feature flags</w:t>
      </w:r>
    </w:p>
    <w:p w14:paraId="19E64777" w14:textId="77777777" w:rsidR="00035EB3" w:rsidRDefault="00035EB3" w:rsidP="00035EB3">
      <w:r>
        <w:t>- configuration values</w:t>
      </w:r>
    </w:p>
    <w:p w14:paraId="325050EF" w14:textId="77777777" w:rsidR="00035EB3" w:rsidRDefault="00035EB3" w:rsidP="00035EB3"/>
    <w:p w14:paraId="4E3DBD36" w14:textId="77777777" w:rsidR="00035EB3" w:rsidRDefault="00035EB3" w:rsidP="00035EB3">
      <w:r>
        <w:t>---</w:t>
      </w:r>
    </w:p>
    <w:p w14:paraId="31909909" w14:textId="77777777" w:rsidR="00035EB3" w:rsidRDefault="00035EB3" w:rsidP="00035EB3"/>
    <w:p w14:paraId="134BAEA3" w14:textId="77777777" w:rsidR="00035EB3" w:rsidRDefault="00035EB3" w:rsidP="00035EB3">
      <w:r>
        <w:lastRenderedPageBreak/>
        <w:t>## 7. Secret</w:t>
      </w:r>
    </w:p>
    <w:p w14:paraId="597757D0" w14:textId="77777777" w:rsidR="00035EB3" w:rsidRDefault="00035EB3" w:rsidP="00035EB3">
      <w:r>
        <w:t>Stores sensitive information.</w:t>
      </w:r>
    </w:p>
    <w:p w14:paraId="5270B408" w14:textId="77777777" w:rsidR="00035EB3" w:rsidRDefault="00035EB3" w:rsidP="00035EB3"/>
    <w:p w14:paraId="48B77F35" w14:textId="77777777" w:rsidR="00035EB3" w:rsidRDefault="00035EB3" w:rsidP="00035EB3">
      <w:r>
        <w:t>Examples:</w:t>
      </w:r>
    </w:p>
    <w:p w14:paraId="4297E819" w14:textId="77777777" w:rsidR="00035EB3" w:rsidRDefault="00035EB3" w:rsidP="00035EB3">
      <w:r>
        <w:t>- passwords</w:t>
      </w:r>
    </w:p>
    <w:p w14:paraId="58AFEABC" w14:textId="77777777" w:rsidR="00035EB3" w:rsidRDefault="00035EB3" w:rsidP="00035EB3">
      <w:r>
        <w:t>- API tokens</w:t>
      </w:r>
    </w:p>
    <w:p w14:paraId="6FCD1E76" w14:textId="77777777" w:rsidR="00035EB3" w:rsidRDefault="00035EB3" w:rsidP="00035EB3">
      <w:r>
        <w:t>- certificates</w:t>
      </w:r>
    </w:p>
    <w:p w14:paraId="2B1691D9" w14:textId="77777777" w:rsidR="00035EB3" w:rsidRDefault="00035EB3" w:rsidP="00035EB3"/>
    <w:p w14:paraId="1BE60AC6" w14:textId="77777777" w:rsidR="00035EB3" w:rsidRDefault="00035EB3" w:rsidP="00035EB3">
      <w:r>
        <w:t>---</w:t>
      </w:r>
    </w:p>
    <w:p w14:paraId="633818B5" w14:textId="77777777" w:rsidR="00035EB3" w:rsidRDefault="00035EB3" w:rsidP="00035EB3"/>
    <w:p w14:paraId="7A18BC3B" w14:textId="77777777" w:rsidR="00035EB3" w:rsidRDefault="00035EB3" w:rsidP="00035EB3">
      <w:r>
        <w:t># How Kubernetes works</w:t>
      </w:r>
    </w:p>
    <w:p w14:paraId="21FA1387" w14:textId="77777777" w:rsidR="00035EB3" w:rsidRDefault="00035EB3" w:rsidP="00035EB3"/>
    <w:p w14:paraId="11CBF1B2" w14:textId="77777777" w:rsidR="00035EB3" w:rsidRDefault="00035EB3" w:rsidP="00035EB3">
      <w:r>
        <w:t>You declare what you want in YAML files.</w:t>
      </w:r>
    </w:p>
    <w:p w14:paraId="5803F05C" w14:textId="77777777" w:rsidR="00035EB3" w:rsidRDefault="00035EB3" w:rsidP="00035EB3"/>
    <w:p w14:paraId="2A28EA31" w14:textId="77777777" w:rsidR="00035EB3" w:rsidRDefault="00035EB3" w:rsidP="00035EB3">
      <w:r>
        <w:t>For example:</w:t>
      </w:r>
    </w:p>
    <w:p w14:paraId="7EAD1B6F" w14:textId="77777777" w:rsidR="00035EB3" w:rsidRDefault="00035EB3" w:rsidP="00035EB3">
      <w:r>
        <w:t>- run 3 replicas</w:t>
      </w:r>
    </w:p>
    <w:p w14:paraId="52027605" w14:textId="77777777" w:rsidR="00035EB3" w:rsidRDefault="00035EB3" w:rsidP="00035EB3">
      <w:r>
        <w:t>- use this container image</w:t>
      </w:r>
    </w:p>
    <w:p w14:paraId="43769208" w14:textId="77777777" w:rsidR="00035EB3" w:rsidRDefault="00035EB3" w:rsidP="00035EB3">
      <w:r>
        <w:t>- expose port 8080</w:t>
      </w:r>
    </w:p>
    <w:p w14:paraId="36CD0C2E" w14:textId="77777777" w:rsidR="00035EB3" w:rsidRDefault="00035EB3" w:rsidP="00035EB3"/>
    <w:p w14:paraId="7359214A" w14:textId="77777777" w:rsidR="00035EB3" w:rsidRDefault="00035EB3" w:rsidP="00035EB3">
      <w:r>
        <w:t>You apply the configuration, and Kubernetes handles the rest.</w:t>
      </w:r>
    </w:p>
    <w:p w14:paraId="3D5F1941" w14:textId="77777777" w:rsidR="00035EB3" w:rsidRDefault="00035EB3" w:rsidP="00035EB3"/>
    <w:p w14:paraId="0458B8BF" w14:textId="77777777" w:rsidR="00035EB3" w:rsidRDefault="00035EB3" w:rsidP="00035EB3">
      <w:r>
        <w:t>It continuously monitors:</w:t>
      </w:r>
    </w:p>
    <w:p w14:paraId="5AB41A9A" w14:textId="77777777" w:rsidR="00035EB3" w:rsidRDefault="00035EB3" w:rsidP="00035EB3">
      <w:r>
        <w:t>- container health</w:t>
      </w:r>
    </w:p>
    <w:p w14:paraId="4A6D6E05" w14:textId="77777777" w:rsidR="00035EB3" w:rsidRDefault="00035EB3" w:rsidP="00035EB3">
      <w:r>
        <w:t>- node health</w:t>
      </w:r>
    </w:p>
    <w:p w14:paraId="63229B1E" w14:textId="77777777" w:rsidR="00035EB3" w:rsidRDefault="00035EB3" w:rsidP="00035EB3">
      <w:r>
        <w:lastRenderedPageBreak/>
        <w:t>- replica count</w:t>
      </w:r>
    </w:p>
    <w:p w14:paraId="41A5BDEB" w14:textId="77777777" w:rsidR="00035EB3" w:rsidRDefault="00035EB3" w:rsidP="00035EB3">
      <w:r>
        <w:t>- service endpoints</w:t>
      </w:r>
    </w:p>
    <w:p w14:paraId="0E73A90E" w14:textId="77777777" w:rsidR="00035EB3" w:rsidRDefault="00035EB3" w:rsidP="00035EB3"/>
    <w:p w14:paraId="062938E9" w14:textId="77777777" w:rsidR="00035EB3" w:rsidRDefault="00035EB3" w:rsidP="00035EB3">
      <w:r>
        <w:t>If a container crashes, Kubernetes can restart it. If a node fails, it can reschedule pods elsewhere.</w:t>
      </w:r>
    </w:p>
    <w:p w14:paraId="7678E64F" w14:textId="77777777" w:rsidR="00035EB3" w:rsidRDefault="00035EB3" w:rsidP="00035EB3"/>
    <w:p w14:paraId="17285039" w14:textId="77777777" w:rsidR="00035EB3" w:rsidRDefault="00035EB3" w:rsidP="00035EB3">
      <w:r>
        <w:t>---</w:t>
      </w:r>
    </w:p>
    <w:p w14:paraId="009A675D" w14:textId="77777777" w:rsidR="00035EB3" w:rsidRDefault="00035EB3" w:rsidP="00035EB3"/>
    <w:p w14:paraId="3E7C074B" w14:textId="77777777" w:rsidR="00035EB3" w:rsidRDefault="00035EB3" w:rsidP="00035EB3">
      <w:r>
        <w:t># Example deployment flow</w:t>
      </w:r>
    </w:p>
    <w:p w14:paraId="37309E0B" w14:textId="77777777" w:rsidR="00035EB3" w:rsidRDefault="00035EB3" w:rsidP="00035EB3"/>
    <w:p w14:paraId="5F2BCA1C" w14:textId="77777777" w:rsidR="00035EB3" w:rsidRDefault="00035EB3" w:rsidP="00035EB3">
      <w:r>
        <w:t>Suppose you deploy a web app:</w:t>
      </w:r>
    </w:p>
    <w:p w14:paraId="2DF58444" w14:textId="77777777" w:rsidR="00035EB3" w:rsidRDefault="00035EB3" w:rsidP="00035EB3"/>
    <w:p w14:paraId="3EDFF45A" w14:textId="77777777" w:rsidR="00035EB3" w:rsidRDefault="00035EB3" w:rsidP="00035EB3">
      <w:r>
        <w:t>1. You create a Deployment</w:t>
      </w:r>
    </w:p>
    <w:p w14:paraId="30ADFDC2" w14:textId="77777777" w:rsidR="00035EB3" w:rsidRDefault="00035EB3" w:rsidP="00035EB3">
      <w:r>
        <w:t>2. Kubernetes creates pods</w:t>
      </w:r>
    </w:p>
    <w:p w14:paraId="1DECC5E2" w14:textId="77777777" w:rsidR="00035EB3" w:rsidRDefault="00035EB3" w:rsidP="00035EB3">
      <w:r>
        <w:t>3. The Scheduler places pods on worker nodes</w:t>
      </w:r>
    </w:p>
    <w:p w14:paraId="1F7030BE" w14:textId="77777777" w:rsidR="00035EB3" w:rsidRDefault="00035EB3" w:rsidP="00035EB3">
      <w:r>
        <w:t>4. A Service exposes those pods</w:t>
      </w:r>
    </w:p>
    <w:p w14:paraId="2E0AA0FF" w14:textId="77777777" w:rsidR="00035EB3" w:rsidRDefault="00035EB3" w:rsidP="00035EB3">
      <w:r>
        <w:t>5. Traffic reaches the Service, which forwards it to healthy pods</w:t>
      </w:r>
    </w:p>
    <w:p w14:paraId="68CF2469" w14:textId="77777777" w:rsidR="00035EB3" w:rsidRDefault="00035EB3" w:rsidP="00035EB3"/>
    <w:p w14:paraId="6DB4BED0" w14:textId="77777777" w:rsidR="00035EB3" w:rsidRDefault="00035EB3" w:rsidP="00035EB3">
      <w:r>
        <w:t>---</w:t>
      </w:r>
    </w:p>
    <w:p w14:paraId="4A091644" w14:textId="77777777" w:rsidR="00035EB3" w:rsidRDefault="00035EB3" w:rsidP="00035EB3"/>
    <w:p w14:paraId="59A80D56" w14:textId="77777777" w:rsidR="00035EB3" w:rsidRDefault="00035EB3" w:rsidP="00035EB3">
      <w:r>
        <w:t># Kubernetes and scaling</w:t>
      </w:r>
    </w:p>
    <w:p w14:paraId="1F1485E5" w14:textId="77777777" w:rsidR="00035EB3" w:rsidRDefault="00035EB3" w:rsidP="00035EB3"/>
    <w:p w14:paraId="71615A03" w14:textId="77777777" w:rsidR="00035EB3" w:rsidRDefault="00035EB3" w:rsidP="00035EB3">
      <w:r>
        <w:t>Kubernetes makes scaling easier.</w:t>
      </w:r>
    </w:p>
    <w:p w14:paraId="3EC70B4B" w14:textId="77777777" w:rsidR="00035EB3" w:rsidRDefault="00035EB3" w:rsidP="00035EB3"/>
    <w:p w14:paraId="75090CCB" w14:textId="77777777" w:rsidR="00035EB3" w:rsidRDefault="00035EB3" w:rsidP="00035EB3">
      <w:r>
        <w:lastRenderedPageBreak/>
        <w:t>## Horizontal scaling</w:t>
      </w:r>
    </w:p>
    <w:p w14:paraId="773CABB3" w14:textId="77777777" w:rsidR="00035EB3" w:rsidRDefault="00035EB3" w:rsidP="00035EB3">
      <w:r>
        <w:t>Increase the number of pod replicas.</w:t>
      </w:r>
    </w:p>
    <w:p w14:paraId="6D93D7DA" w14:textId="77777777" w:rsidR="00035EB3" w:rsidRDefault="00035EB3" w:rsidP="00035EB3"/>
    <w:p w14:paraId="5BCCC0B4" w14:textId="77777777" w:rsidR="00035EB3" w:rsidRDefault="00035EB3" w:rsidP="00035EB3">
      <w:r>
        <w:t>## Autoscaling</w:t>
      </w:r>
    </w:p>
    <w:p w14:paraId="590992A1" w14:textId="77777777" w:rsidR="00035EB3" w:rsidRDefault="00035EB3" w:rsidP="00035EB3">
      <w:r>
        <w:t>Kubernetes can adjust replicas based on CPU, memory, or custom metrics.</w:t>
      </w:r>
    </w:p>
    <w:p w14:paraId="5F4B1123" w14:textId="77777777" w:rsidR="00035EB3" w:rsidRDefault="00035EB3" w:rsidP="00035EB3"/>
    <w:p w14:paraId="5DDD6612" w14:textId="77777777" w:rsidR="00035EB3" w:rsidRDefault="00035EB3" w:rsidP="00035EB3">
      <w:r>
        <w:t>This is useful when traffic changes over time.</w:t>
      </w:r>
    </w:p>
    <w:p w14:paraId="11A1B222" w14:textId="77777777" w:rsidR="00035EB3" w:rsidRDefault="00035EB3" w:rsidP="00035EB3"/>
    <w:p w14:paraId="033B83EB" w14:textId="77777777" w:rsidR="00035EB3" w:rsidRDefault="00035EB3" w:rsidP="00035EB3">
      <w:r>
        <w:t>---</w:t>
      </w:r>
    </w:p>
    <w:p w14:paraId="1D407F60" w14:textId="77777777" w:rsidR="00035EB3" w:rsidRDefault="00035EB3" w:rsidP="00035EB3"/>
    <w:p w14:paraId="4E6357C6" w14:textId="77777777" w:rsidR="00035EB3" w:rsidRDefault="00035EB3" w:rsidP="00035EB3">
      <w:r>
        <w:t># Kubernetes networking basics</w:t>
      </w:r>
    </w:p>
    <w:p w14:paraId="542B25DD" w14:textId="77777777" w:rsidR="00035EB3" w:rsidRDefault="00035EB3" w:rsidP="00035EB3"/>
    <w:p w14:paraId="16586E72" w14:textId="77777777" w:rsidR="00035EB3" w:rsidRDefault="00035EB3" w:rsidP="00035EB3">
      <w:r>
        <w:t>Kubernetes networking has a few core rules:</w:t>
      </w:r>
    </w:p>
    <w:p w14:paraId="5991D91D" w14:textId="77777777" w:rsidR="00035EB3" w:rsidRDefault="00035EB3" w:rsidP="00035EB3">
      <w:r>
        <w:t>- every pod gets its own IP</w:t>
      </w:r>
    </w:p>
    <w:p w14:paraId="4B43153C" w14:textId="77777777" w:rsidR="00035EB3" w:rsidRDefault="00035EB3" w:rsidP="00035EB3">
      <w:r>
        <w:t>- pods can communicate with each other directly</w:t>
      </w:r>
    </w:p>
    <w:p w14:paraId="6792879F" w14:textId="77777777" w:rsidR="00035EB3" w:rsidRDefault="00035EB3" w:rsidP="00035EB3">
      <w:r>
        <w:t>- Services provide stable access to pods</w:t>
      </w:r>
    </w:p>
    <w:p w14:paraId="7B69BD05" w14:textId="77777777" w:rsidR="00035EB3" w:rsidRDefault="00035EB3" w:rsidP="00035EB3">
      <w:r>
        <w:t>- networking is abstracted so apps do not need to know exact pod locations</w:t>
      </w:r>
    </w:p>
    <w:p w14:paraId="228555FD" w14:textId="77777777" w:rsidR="00035EB3" w:rsidRDefault="00035EB3" w:rsidP="00035EB3"/>
    <w:p w14:paraId="70409769" w14:textId="77777777" w:rsidR="00035EB3" w:rsidRDefault="00035EB3" w:rsidP="00035EB3">
      <w:r>
        <w:t>This makes service discovery easier.</w:t>
      </w:r>
    </w:p>
    <w:p w14:paraId="78FD8270" w14:textId="77777777" w:rsidR="00035EB3" w:rsidRDefault="00035EB3" w:rsidP="00035EB3"/>
    <w:p w14:paraId="30820716" w14:textId="77777777" w:rsidR="00035EB3" w:rsidRDefault="00035EB3" w:rsidP="00035EB3">
      <w:r>
        <w:t>---</w:t>
      </w:r>
    </w:p>
    <w:p w14:paraId="0756AF56" w14:textId="77777777" w:rsidR="00035EB3" w:rsidRDefault="00035EB3" w:rsidP="00035EB3"/>
    <w:p w14:paraId="7C473ACB" w14:textId="77777777" w:rsidR="002570D5" w:rsidRDefault="002570D5" w:rsidP="00035EB3"/>
    <w:p w14:paraId="23912FA4" w14:textId="77777777" w:rsidR="00035EB3" w:rsidRDefault="00035EB3" w:rsidP="00035EB3">
      <w:r>
        <w:lastRenderedPageBreak/>
        <w:t># Kubernetes deployment strategies</w:t>
      </w:r>
    </w:p>
    <w:p w14:paraId="13DD5F4D" w14:textId="77777777" w:rsidR="00035EB3" w:rsidRDefault="00035EB3" w:rsidP="00035EB3"/>
    <w:p w14:paraId="2E9DD3B5" w14:textId="77777777" w:rsidR="00035EB3" w:rsidRDefault="00035EB3" w:rsidP="00035EB3">
      <w:r>
        <w:t>## Rolling update</w:t>
      </w:r>
    </w:p>
    <w:p w14:paraId="77CF8C36" w14:textId="77777777" w:rsidR="00035EB3" w:rsidRDefault="00035EB3" w:rsidP="00035EB3">
      <w:r>
        <w:t>Update pods gradually so the service stays available.</w:t>
      </w:r>
    </w:p>
    <w:p w14:paraId="7042DC11" w14:textId="77777777" w:rsidR="00035EB3" w:rsidRDefault="00035EB3" w:rsidP="00035EB3"/>
    <w:p w14:paraId="50015A1B" w14:textId="77777777" w:rsidR="00035EB3" w:rsidRDefault="00035EB3" w:rsidP="00035EB3">
      <w:r>
        <w:t>## Blue-green deployment</w:t>
      </w:r>
    </w:p>
    <w:p w14:paraId="5EEAA73B" w14:textId="77777777" w:rsidR="00035EB3" w:rsidRDefault="00035EB3" w:rsidP="00035EB3">
      <w:r>
        <w:t>Run old and new versions side by side, then switch traffic.</w:t>
      </w:r>
    </w:p>
    <w:p w14:paraId="6B1E7213" w14:textId="77777777" w:rsidR="00035EB3" w:rsidRDefault="00035EB3" w:rsidP="00035EB3"/>
    <w:p w14:paraId="0A0B3579" w14:textId="77777777" w:rsidR="00035EB3" w:rsidRDefault="00035EB3" w:rsidP="00035EB3">
      <w:r>
        <w:t>## Canary deployment</w:t>
      </w:r>
    </w:p>
    <w:p w14:paraId="6B0F0C17" w14:textId="77777777" w:rsidR="00035EB3" w:rsidRDefault="00035EB3" w:rsidP="00035EB3">
      <w:r>
        <w:t>Send a small percentage of traffic to the new version first.</w:t>
      </w:r>
    </w:p>
    <w:p w14:paraId="3B4FC3D8" w14:textId="77777777" w:rsidR="00035EB3" w:rsidRDefault="00035EB3" w:rsidP="00035EB3"/>
    <w:p w14:paraId="7E19081C" w14:textId="77777777" w:rsidR="00035EB3" w:rsidRDefault="00035EB3" w:rsidP="00035EB3">
      <w:r>
        <w:t>These strategies help reduce deployment risk.</w:t>
      </w:r>
    </w:p>
    <w:p w14:paraId="215927CA" w14:textId="77777777" w:rsidR="00035EB3" w:rsidRDefault="00035EB3" w:rsidP="00035EB3"/>
    <w:p w14:paraId="74582F8B" w14:textId="77777777" w:rsidR="00035EB3" w:rsidRDefault="00035EB3" w:rsidP="00035EB3">
      <w:r>
        <w:t>---</w:t>
      </w:r>
    </w:p>
    <w:p w14:paraId="7624EC6A" w14:textId="77777777" w:rsidR="00035EB3" w:rsidRDefault="00035EB3" w:rsidP="00035EB3"/>
    <w:p w14:paraId="018EA7B5" w14:textId="77777777" w:rsidR="00035EB3" w:rsidRDefault="00035EB3" w:rsidP="00035EB3">
      <w:r>
        <w:t># Self-healing</w:t>
      </w:r>
    </w:p>
    <w:p w14:paraId="58C46E58" w14:textId="77777777" w:rsidR="00035EB3" w:rsidRDefault="00035EB3" w:rsidP="00035EB3"/>
    <w:p w14:paraId="02CA0A87" w14:textId="77777777" w:rsidR="00035EB3" w:rsidRDefault="00035EB3" w:rsidP="00035EB3">
      <w:r>
        <w:t>One of Kubernetes’ biggest strengths is self-healing.</w:t>
      </w:r>
    </w:p>
    <w:p w14:paraId="1C0292D8" w14:textId="77777777" w:rsidR="00035EB3" w:rsidRDefault="00035EB3" w:rsidP="00035EB3"/>
    <w:p w14:paraId="29C82BFC" w14:textId="77777777" w:rsidR="00035EB3" w:rsidRDefault="00035EB3" w:rsidP="00035EB3">
      <w:r>
        <w:t>It can:</w:t>
      </w:r>
    </w:p>
    <w:p w14:paraId="7F4C1FE9" w14:textId="77777777" w:rsidR="00035EB3" w:rsidRDefault="00035EB3" w:rsidP="00035EB3">
      <w:r>
        <w:t>- restart crashed containers</w:t>
      </w:r>
    </w:p>
    <w:p w14:paraId="267124C8" w14:textId="77777777" w:rsidR="00035EB3" w:rsidRDefault="00035EB3" w:rsidP="00035EB3">
      <w:r>
        <w:t>- replace failed pods</w:t>
      </w:r>
    </w:p>
    <w:p w14:paraId="5D9CDF4D" w14:textId="77777777" w:rsidR="00035EB3" w:rsidRDefault="00035EB3" w:rsidP="00035EB3">
      <w:r>
        <w:t>- reschedule pods when nodes fail</w:t>
      </w:r>
    </w:p>
    <w:p w14:paraId="662F7439" w14:textId="77777777" w:rsidR="00035EB3" w:rsidRDefault="00035EB3" w:rsidP="00035EB3">
      <w:r>
        <w:t>- maintain the desired replica count</w:t>
      </w:r>
    </w:p>
    <w:p w14:paraId="458A9416" w14:textId="77777777" w:rsidR="00035EB3" w:rsidRDefault="00035EB3" w:rsidP="00035EB3"/>
    <w:p w14:paraId="705FE09D" w14:textId="77777777" w:rsidR="00035EB3" w:rsidRDefault="00035EB3" w:rsidP="00035EB3">
      <w:r>
        <w:t>This reduces manual operational work.</w:t>
      </w:r>
    </w:p>
    <w:p w14:paraId="2938D1F6" w14:textId="77777777" w:rsidR="00035EB3" w:rsidRDefault="00035EB3" w:rsidP="00035EB3"/>
    <w:p w14:paraId="03DB85A4" w14:textId="77777777" w:rsidR="00035EB3" w:rsidRDefault="00035EB3" w:rsidP="00035EB3">
      <w:r>
        <w:t>---</w:t>
      </w:r>
    </w:p>
    <w:p w14:paraId="17A28BB2" w14:textId="77777777" w:rsidR="00035EB3" w:rsidRDefault="00035EB3" w:rsidP="00035EB3"/>
    <w:p w14:paraId="51D5D819" w14:textId="77777777" w:rsidR="00035EB3" w:rsidRDefault="00035EB3" w:rsidP="00035EB3">
      <w:r>
        <w:t># Storage in Kubernetes</w:t>
      </w:r>
    </w:p>
    <w:p w14:paraId="13D005E9" w14:textId="77777777" w:rsidR="00035EB3" w:rsidRDefault="00035EB3" w:rsidP="00035EB3"/>
    <w:p w14:paraId="2E7F726B" w14:textId="77777777" w:rsidR="00035EB3" w:rsidRDefault="00035EB3" w:rsidP="00035EB3">
      <w:r>
        <w:t>Kubernetes supports persistent storage through:</w:t>
      </w:r>
    </w:p>
    <w:p w14:paraId="6A55443E" w14:textId="77777777" w:rsidR="00035EB3" w:rsidRDefault="00035EB3" w:rsidP="00035EB3">
      <w:r>
        <w:t>- **PersistentVolume**</w:t>
      </w:r>
    </w:p>
    <w:p w14:paraId="6427E267" w14:textId="77777777" w:rsidR="00035EB3" w:rsidRDefault="00035EB3" w:rsidP="00035EB3">
      <w:r>
        <w:t>- **PersistentVolumeClaim**</w:t>
      </w:r>
    </w:p>
    <w:p w14:paraId="69256820" w14:textId="77777777" w:rsidR="00035EB3" w:rsidRDefault="00035EB3" w:rsidP="00035EB3"/>
    <w:p w14:paraId="5B18843E" w14:textId="77777777" w:rsidR="00035EB3" w:rsidRDefault="00035EB3" w:rsidP="00035EB3">
      <w:r>
        <w:t>This is important for databases and stateful applications.</w:t>
      </w:r>
    </w:p>
    <w:p w14:paraId="56961896" w14:textId="77777777" w:rsidR="00035EB3" w:rsidRDefault="00035EB3" w:rsidP="00035EB3"/>
    <w:p w14:paraId="573A1911" w14:textId="77777777" w:rsidR="00035EB3" w:rsidRDefault="00035EB3" w:rsidP="00035EB3">
      <w:r>
        <w:t>While Kubernetes is often used for stateless services, it can also support stateful workloads if storage is set up properly.</w:t>
      </w:r>
    </w:p>
    <w:p w14:paraId="6AE09490" w14:textId="77777777" w:rsidR="00035EB3" w:rsidRDefault="00035EB3" w:rsidP="00035EB3"/>
    <w:p w14:paraId="44B04E06" w14:textId="77777777" w:rsidR="00035EB3" w:rsidRDefault="00035EB3" w:rsidP="00035EB3">
      <w:r>
        <w:t>---</w:t>
      </w:r>
    </w:p>
    <w:p w14:paraId="3AAE23CE" w14:textId="77777777" w:rsidR="00035EB3" w:rsidRDefault="00035EB3" w:rsidP="00035EB3"/>
    <w:p w14:paraId="45A077B1" w14:textId="77777777" w:rsidR="00035EB3" w:rsidRDefault="00035EB3" w:rsidP="00035EB3">
      <w:r>
        <w:t># Common Kubernetes workload types</w:t>
      </w:r>
    </w:p>
    <w:p w14:paraId="381CA3AF" w14:textId="77777777" w:rsidR="00035EB3" w:rsidRDefault="00035EB3" w:rsidP="00035EB3"/>
    <w:p w14:paraId="3DC03702" w14:textId="77777777" w:rsidR="00035EB3" w:rsidRDefault="00035EB3" w:rsidP="00035EB3">
      <w:r>
        <w:t>## Deployment</w:t>
      </w:r>
    </w:p>
    <w:p w14:paraId="120B17AE" w14:textId="77777777" w:rsidR="00035EB3" w:rsidRDefault="00035EB3" w:rsidP="00035EB3">
      <w:r>
        <w:t>For stateless applications.</w:t>
      </w:r>
    </w:p>
    <w:p w14:paraId="4E981A6B" w14:textId="77777777" w:rsidR="00035EB3" w:rsidRDefault="00035EB3" w:rsidP="00035EB3"/>
    <w:p w14:paraId="6AD75D0E" w14:textId="77777777" w:rsidR="00490E30" w:rsidRDefault="00490E30" w:rsidP="00035EB3"/>
    <w:p w14:paraId="3C3A5B28" w14:textId="77777777" w:rsidR="00035EB3" w:rsidRDefault="00035EB3" w:rsidP="00035EB3">
      <w:r>
        <w:lastRenderedPageBreak/>
        <w:t>## StatefulSet</w:t>
      </w:r>
    </w:p>
    <w:p w14:paraId="25C7D0AB" w14:textId="77777777" w:rsidR="00035EB3" w:rsidRDefault="00035EB3" w:rsidP="00035EB3">
      <w:r>
        <w:t>For stateful applications that need stable identity and storage.</w:t>
      </w:r>
    </w:p>
    <w:p w14:paraId="7D9D005E" w14:textId="77777777" w:rsidR="00035EB3" w:rsidRDefault="00035EB3" w:rsidP="00035EB3"/>
    <w:p w14:paraId="0B240499" w14:textId="77777777" w:rsidR="00035EB3" w:rsidRDefault="00035EB3" w:rsidP="00035EB3">
      <w:r>
        <w:t>Examples:</w:t>
      </w:r>
    </w:p>
    <w:p w14:paraId="7FD10B2A" w14:textId="77777777" w:rsidR="00035EB3" w:rsidRDefault="00035EB3" w:rsidP="00035EB3">
      <w:r>
        <w:t>- databases</w:t>
      </w:r>
    </w:p>
    <w:p w14:paraId="11A64332" w14:textId="77777777" w:rsidR="00035EB3" w:rsidRDefault="00035EB3" w:rsidP="00035EB3">
      <w:r>
        <w:t>- message brokers</w:t>
      </w:r>
    </w:p>
    <w:p w14:paraId="326C8F3C" w14:textId="77777777" w:rsidR="00035EB3" w:rsidRDefault="00035EB3" w:rsidP="00035EB3"/>
    <w:p w14:paraId="09BFC1DF" w14:textId="77777777" w:rsidR="00035EB3" w:rsidRDefault="00035EB3" w:rsidP="00035EB3">
      <w:r>
        <w:t>## DaemonSet</w:t>
      </w:r>
    </w:p>
    <w:p w14:paraId="1C7D5005" w14:textId="77777777" w:rsidR="00035EB3" w:rsidRDefault="00035EB3" w:rsidP="00035EB3">
      <w:r>
        <w:t>Runs one pod on each node.</w:t>
      </w:r>
    </w:p>
    <w:p w14:paraId="0E7398A6" w14:textId="77777777" w:rsidR="00035EB3" w:rsidRDefault="00035EB3" w:rsidP="00035EB3"/>
    <w:p w14:paraId="03B3E110" w14:textId="77777777" w:rsidR="00035EB3" w:rsidRDefault="00035EB3" w:rsidP="00035EB3">
      <w:r>
        <w:t>Useful for:</w:t>
      </w:r>
    </w:p>
    <w:p w14:paraId="26CDE49A" w14:textId="77777777" w:rsidR="00035EB3" w:rsidRDefault="00035EB3" w:rsidP="00035EB3">
      <w:r>
        <w:t>- logging agents</w:t>
      </w:r>
    </w:p>
    <w:p w14:paraId="43C7ADDA" w14:textId="77777777" w:rsidR="00035EB3" w:rsidRDefault="00035EB3" w:rsidP="00035EB3">
      <w:r>
        <w:t>- monitoring agents</w:t>
      </w:r>
    </w:p>
    <w:p w14:paraId="5E657017" w14:textId="77777777" w:rsidR="00035EB3" w:rsidRDefault="00035EB3" w:rsidP="00035EB3">
      <w:r>
        <w:t>- node-level services</w:t>
      </w:r>
    </w:p>
    <w:p w14:paraId="748A11C5" w14:textId="77777777" w:rsidR="00035EB3" w:rsidRDefault="00035EB3" w:rsidP="00035EB3"/>
    <w:p w14:paraId="6FD8B696" w14:textId="77777777" w:rsidR="00035EB3" w:rsidRDefault="00035EB3" w:rsidP="00035EB3">
      <w:r>
        <w:t>## Job</w:t>
      </w:r>
    </w:p>
    <w:p w14:paraId="67E19ACA" w14:textId="77777777" w:rsidR="00035EB3" w:rsidRDefault="00035EB3" w:rsidP="00035EB3">
      <w:r>
        <w:t>Runs a finite task until completion.</w:t>
      </w:r>
    </w:p>
    <w:p w14:paraId="54FC32CA" w14:textId="77777777" w:rsidR="00035EB3" w:rsidRDefault="00035EB3" w:rsidP="00035EB3"/>
    <w:p w14:paraId="6A354F70" w14:textId="77777777" w:rsidR="00035EB3" w:rsidRDefault="00035EB3" w:rsidP="00035EB3">
      <w:r>
        <w:t>## CronJob</w:t>
      </w:r>
    </w:p>
    <w:p w14:paraId="1A3576A6" w14:textId="77777777" w:rsidR="00035EB3" w:rsidRDefault="00035EB3" w:rsidP="00035EB3">
      <w:r>
        <w:t>Runs jobs on a schedule.</w:t>
      </w:r>
    </w:p>
    <w:p w14:paraId="1015748E" w14:textId="77777777" w:rsidR="00035EB3" w:rsidRDefault="00035EB3" w:rsidP="00035EB3"/>
    <w:p w14:paraId="2225328C" w14:textId="77777777" w:rsidR="00035EB3" w:rsidRDefault="00035EB3" w:rsidP="00035EB3">
      <w:r>
        <w:t>---</w:t>
      </w:r>
    </w:p>
    <w:p w14:paraId="7ACDBE10" w14:textId="77777777" w:rsidR="00162782" w:rsidRDefault="00162782" w:rsidP="00035EB3"/>
    <w:p w14:paraId="3B8CCAB7" w14:textId="77777777" w:rsidR="00C35014" w:rsidRDefault="00C35014" w:rsidP="00035EB3"/>
    <w:p w14:paraId="095C4C03" w14:textId="2B4114F5" w:rsidR="00035EB3" w:rsidRDefault="00035EB3" w:rsidP="00035EB3">
      <w:r>
        <w:lastRenderedPageBreak/>
        <w:t># Why people use Kubernetes</w:t>
      </w:r>
    </w:p>
    <w:p w14:paraId="34DCCBA2" w14:textId="77777777" w:rsidR="00035EB3" w:rsidRDefault="00035EB3" w:rsidP="00035EB3"/>
    <w:p w14:paraId="157CD6B4" w14:textId="77777777" w:rsidR="00035EB3" w:rsidRDefault="00035EB3" w:rsidP="00035EB3">
      <w:r>
        <w:t>Kubernetes is popular because it provides:</w:t>
      </w:r>
    </w:p>
    <w:p w14:paraId="71456A7D" w14:textId="77777777" w:rsidR="00035EB3" w:rsidRDefault="00035EB3" w:rsidP="00035EB3">
      <w:r>
        <w:t>- portability across environments</w:t>
      </w:r>
    </w:p>
    <w:p w14:paraId="0F1338F8" w14:textId="77777777" w:rsidR="00035EB3" w:rsidRDefault="00035EB3" w:rsidP="00035EB3">
      <w:r>
        <w:t>- service scaling</w:t>
      </w:r>
    </w:p>
    <w:p w14:paraId="6F7D49CC" w14:textId="77777777" w:rsidR="00035EB3" w:rsidRDefault="00035EB3" w:rsidP="00035EB3">
      <w:r>
        <w:t>- automated recovery</w:t>
      </w:r>
    </w:p>
    <w:p w14:paraId="348510CB" w14:textId="77777777" w:rsidR="00035EB3" w:rsidRDefault="00035EB3" w:rsidP="00035EB3">
      <w:r>
        <w:t>- standard deployment model</w:t>
      </w:r>
    </w:p>
    <w:p w14:paraId="6FE214FC" w14:textId="77777777" w:rsidR="00035EB3" w:rsidRDefault="00035EB3" w:rsidP="00035EB3">
      <w:r>
        <w:t>- strong ecosystem support</w:t>
      </w:r>
    </w:p>
    <w:p w14:paraId="4F4BEE33" w14:textId="77777777" w:rsidR="00035EB3" w:rsidRDefault="00035EB3" w:rsidP="00035EB3"/>
    <w:p w14:paraId="2EFDEEAC" w14:textId="77777777" w:rsidR="00035EB3" w:rsidRDefault="00035EB3" w:rsidP="00035EB3">
      <w:r>
        <w:t>It is especially useful in microservices environments.</w:t>
      </w:r>
    </w:p>
    <w:p w14:paraId="5EBA15A6" w14:textId="77777777" w:rsidR="00035EB3" w:rsidRDefault="00035EB3" w:rsidP="00035EB3"/>
    <w:p w14:paraId="23DD60FD" w14:textId="77777777" w:rsidR="00035EB3" w:rsidRDefault="00035EB3" w:rsidP="00035EB3">
      <w:r>
        <w:t>---</w:t>
      </w:r>
    </w:p>
    <w:p w14:paraId="7EDEA206" w14:textId="77777777" w:rsidR="00035EB3" w:rsidRDefault="00035EB3" w:rsidP="00035EB3"/>
    <w:p w14:paraId="3DFAB166" w14:textId="77777777" w:rsidR="00035EB3" w:rsidRDefault="00035EB3" w:rsidP="00035EB3">
      <w:r>
        <w:t># Trade-offs</w:t>
      </w:r>
    </w:p>
    <w:p w14:paraId="55745B36" w14:textId="77777777" w:rsidR="00035EB3" w:rsidRDefault="00035EB3" w:rsidP="00035EB3"/>
    <w:p w14:paraId="6BDC198E" w14:textId="77777777" w:rsidR="00035EB3" w:rsidRDefault="00035EB3" w:rsidP="00035EB3">
      <w:r>
        <w:t>Kubernetes is powerful, but it is not simple.</w:t>
      </w:r>
    </w:p>
    <w:p w14:paraId="75CD4ED9" w14:textId="77777777" w:rsidR="00035EB3" w:rsidRDefault="00035EB3" w:rsidP="00035EB3"/>
    <w:p w14:paraId="6056DB2F" w14:textId="77777777" w:rsidR="00035EB3" w:rsidRDefault="00035EB3" w:rsidP="00035EB3">
      <w:r>
        <w:t>## Advantages</w:t>
      </w:r>
    </w:p>
    <w:p w14:paraId="7F2379C1" w14:textId="77777777" w:rsidR="00035EB3" w:rsidRDefault="00035EB3" w:rsidP="00035EB3">
      <w:r>
        <w:t>- automation</w:t>
      </w:r>
    </w:p>
    <w:p w14:paraId="0F02DF98" w14:textId="77777777" w:rsidR="00035EB3" w:rsidRDefault="00035EB3" w:rsidP="00035EB3">
      <w:r>
        <w:t>- scalability</w:t>
      </w:r>
    </w:p>
    <w:p w14:paraId="7C489512" w14:textId="77777777" w:rsidR="00035EB3" w:rsidRDefault="00035EB3" w:rsidP="00035EB3">
      <w:r>
        <w:t>- resilience</w:t>
      </w:r>
    </w:p>
    <w:p w14:paraId="078BBEFD" w14:textId="77777777" w:rsidR="00035EB3" w:rsidRDefault="00035EB3" w:rsidP="00035EB3">
      <w:r>
        <w:t>- portability</w:t>
      </w:r>
    </w:p>
    <w:p w14:paraId="172AB5AC" w14:textId="77777777" w:rsidR="00035EB3" w:rsidRDefault="00035EB3" w:rsidP="00035EB3">
      <w:r>
        <w:t>- strong ecosystem</w:t>
      </w:r>
    </w:p>
    <w:p w14:paraId="5C883F14" w14:textId="77777777" w:rsidR="00035EB3" w:rsidRDefault="00035EB3" w:rsidP="00035EB3"/>
    <w:p w14:paraId="71E8D9EC" w14:textId="77777777" w:rsidR="00035EB3" w:rsidRDefault="00035EB3" w:rsidP="00035EB3">
      <w:r>
        <w:lastRenderedPageBreak/>
        <w:t>## Challenges</w:t>
      </w:r>
    </w:p>
    <w:p w14:paraId="0CFD3603" w14:textId="77777777" w:rsidR="00035EB3" w:rsidRDefault="00035EB3" w:rsidP="00035EB3">
      <w:r>
        <w:t>- steep learning curve</w:t>
      </w:r>
    </w:p>
    <w:p w14:paraId="690DCD8E" w14:textId="77777777" w:rsidR="00035EB3" w:rsidRDefault="00035EB3" w:rsidP="00035EB3">
      <w:r>
        <w:t>- operational complexity</w:t>
      </w:r>
    </w:p>
    <w:p w14:paraId="5193B0D4" w14:textId="77777777" w:rsidR="00035EB3" w:rsidRDefault="00035EB3" w:rsidP="00035EB3">
      <w:r>
        <w:t>- configuration overhead</w:t>
      </w:r>
    </w:p>
    <w:p w14:paraId="29F3929A" w14:textId="77777777" w:rsidR="00035EB3" w:rsidRDefault="00035EB3" w:rsidP="00035EB3">
      <w:r>
        <w:t>- debugging distributed systems can be hard</w:t>
      </w:r>
    </w:p>
    <w:p w14:paraId="004BF2C5" w14:textId="77777777" w:rsidR="00035EB3" w:rsidRDefault="00035EB3" w:rsidP="00035EB3">
      <w:r>
        <w:t>- may be overkill for small applications</w:t>
      </w:r>
    </w:p>
    <w:p w14:paraId="7CAD145A" w14:textId="77777777" w:rsidR="00035EB3" w:rsidRDefault="00035EB3" w:rsidP="00035EB3"/>
    <w:p w14:paraId="16F2C805" w14:textId="77777777" w:rsidR="00035EB3" w:rsidRDefault="00035EB3" w:rsidP="00035EB3">
      <w:r>
        <w:t>---</w:t>
      </w:r>
    </w:p>
    <w:p w14:paraId="7AF02B53" w14:textId="77777777" w:rsidR="00035EB3" w:rsidRDefault="00035EB3" w:rsidP="00035EB3"/>
    <w:p w14:paraId="6ABB023D" w14:textId="77777777" w:rsidR="00035EB3" w:rsidRDefault="00035EB3" w:rsidP="00035EB3">
      <w:r>
        <w:t># Kubernetes vs Docker</w:t>
      </w:r>
    </w:p>
    <w:p w14:paraId="2351DE5D" w14:textId="77777777" w:rsidR="00035EB3" w:rsidRDefault="00035EB3" w:rsidP="00035EB3"/>
    <w:p w14:paraId="16CC6776" w14:textId="77777777" w:rsidR="00035EB3" w:rsidRDefault="00035EB3" w:rsidP="00035EB3">
      <w:r>
        <w:t>### Docker</w:t>
      </w:r>
    </w:p>
    <w:p w14:paraId="3AA9CCE5" w14:textId="77777777" w:rsidR="00035EB3" w:rsidRDefault="00035EB3" w:rsidP="00035EB3">
      <w:r>
        <w:t>- builds and runs containers</w:t>
      </w:r>
    </w:p>
    <w:p w14:paraId="1F263B6B" w14:textId="77777777" w:rsidR="00035EB3" w:rsidRDefault="00035EB3" w:rsidP="00035EB3"/>
    <w:p w14:paraId="18C243A0" w14:textId="77777777" w:rsidR="00035EB3" w:rsidRDefault="00035EB3" w:rsidP="00035EB3">
      <w:r>
        <w:t>### Kubernetes</w:t>
      </w:r>
    </w:p>
    <w:p w14:paraId="6FA91D1A" w14:textId="77777777" w:rsidR="00035EB3" w:rsidRDefault="00035EB3" w:rsidP="00035EB3">
      <w:r>
        <w:t>- manages containers across many machines</w:t>
      </w:r>
    </w:p>
    <w:p w14:paraId="45CE4F54" w14:textId="77777777" w:rsidR="00035EB3" w:rsidRDefault="00035EB3" w:rsidP="00035EB3"/>
    <w:p w14:paraId="16C61E1D" w14:textId="77777777" w:rsidR="00035EB3" w:rsidRDefault="00035EB3" w:rsidP="00035EB3">
      <w:r>
        <w:t>A simple way to remember it:</w:t>
      </w:r>
    </w:p>
    <w:p w14:paraId="497DF4C8" w14:textId="77777777" w:rsidR="00035EB3" w:rsidRDefault="00035EB3" w:rsidP="00035EB3">
      <w:r>
        <w:t>- Docker packages the app</w:t>
      </w:r>
    </w:p>
    <w:p w14:paraId="002489FB" w14:textId="77777777" w:rsidR="00035EB3" w:rsidRDefault="00035EB3" w:rsidP="00035EB3">
      <w:r>
        <w:t>- Kubernetes runs it at scale</w:t>
      </w:r>
    </w:p>
    <w:p w14:paraId="14CE1630" w14:textId="77777777" w:rsidR="00035EB3" w:rsidRDefault="00035EB3" w:rsidP="00035EB3"/>
    <w:p w14:paraId="4135E52A" w14:textId="77777777" w:rsidR="00035EB3" w:rsidRDefault="00035EB3" w:rsidP="00035EB3">
      <w:r>
        <w:t>---</w:t>
      </w:r>
    </w:p>
    <w:p w14:paraId="4BA5472B" w14:textId="77777777" w:rsidR="00035EB3" w:rsidRDefault="00035EB3" w:rsidP="00035EB3"/>
    <w:p w14:paraId="190BC6F2" w14:textId="77777777" w:rsidR="00473D2F" w:rsidRDefault="00473D2F" w:rsidP="00035EB3"/>
    <w:p w14:paraId="1EA8108B" w14:textId="77777777" w:rsidR="00035EB3" w:rsidRDefault="00035EB3" w:rsidP="00035EB3">
      <w:r>
        <w:lastRenderedPageBreak/>
        <w:t># Kubernetes vs ECS</w:t>
      </w:r>
    </w:p>
    <w:p w14:paraId="308F68C2" w14:textId="77777777" w:rsidR="00035EB3" w:rsidRDefault="00035EB3" w:rsidP="00035EB3"/>
    <w:p w14:paraId="08B2A02A" w14:textId="77777777" w:rsidR="00035EB3" w:rsidRDefault="00035EB3" w:rsidP="00035EB3">
      <w:r>
        <w:t>Kubernetes is more flexible and widely adopted across cloud providers, while ECS is simpler and more AWS-native.</w:t>
      </w:r>
    </w:p>
    <w:p w14:paraId="47B71BE3" w14:textId="77777777" w:rsidR="00035EB3" w:rsidRDefault="00035EB3" w:rsidP="00035EB3"/>
    <w:p w14:paraId="56B5A8E2" w14:textId="77777777" w:rsidR="00035EB3" w:rsidRDefault="00035EB3" w:rsidP="00035EB3">
      <w:r>
        <w:t>- **Kubernetes**: more portable, more complex</w:t>
      </w:r>
    </w:p>
    <w:p w14:paraId="121CC2A4" w14:textId="77777777" w:rsidR="00035EB3" w:rsidRDefault="00035EB3" w:rsidP="00035EB3">
      <w:r>
        <w:t>- **ECS**: easier on AWS, less ecosystem overhead</w:t>
      </w:r>
    </w:p>
    <w:p w14:paraId="7463CD90" w14:textId="77777777" w:rsidR="00035EB3" w:rsidRDefault="00035EB3" w:rsidP="00035EB3"/>
    <w:p w14:paraId="33D21229" w14:textId="77777777" w:rsidR="00035EB3" w:rsidRDefault="00035EB3" w:rsidP="00035EB3">
      <w:r>
        <w:t>---</w:t>
      </w:r>
    </w:p>
    <w:p w14:paraId="1D0F8AAF" w14:textId="77777777" w:rsidR="00035EB3" w:rsidRDefault="00035EB3" w:rsidP="00035EB3"/>
    <w:p w14:paraId="7848229A" w14:textId="77777777" w:rsidR="00035EB3" w:rsidRDefault="00035EB3" w:rsidP="00035EB3">
      <w:r>
        <w:t># Kubernetes vs serverless</w:t>
      </w:r>
    </w:p>
    <w:p w14:paraId="026475A5" w14:textId="77777777" w:rsidR="00035EB3" w:rsidRDefault="00035EB3" w:rsidP="00035EB3"/>
    <w:p w14:paraId="6301EC9E" w14:textId="77777777" w:rsidR="00035EB3" w:rsidRDefault="00035EB3" w:rsidP="00035EB3">
      <w:r>
        <w:t>Kubernetes gives more control, but you manage more infrastructure. Serverless reduces operational burden, but with less control over runtime and scaling behavior.</w:t>
      </w:r>
    </w:p>
    <w:p w14:paraId="5BDF53A6" w14:textId="77777777" w:rsidR="00035EB3" w:rsidRDefault="00035EB3" w:rsidP="00035EB3"/>
    <w:p w14:paraId="2198E784" w14:textId="77777777" w:rsidR="00035EB3" w:rsidRDefault="00035EB3" w:rsidP="00035EB3">
      <w:r>
        <w:t>---</w:t>
      </w:r>
    </w:p>
    <w:p w14:paraId="01F66F20" w14:textId="77777777" w:rsidR="00035EB3" w:rsidRDefault="00035EB3" w:rsidP="00035EB3"/>
    <w:p w14:paraId="6611CCA1" w14:textId="77777777" w:rsidR="00035EB3" w:rsidRDefault="00035EB3" w:rsidP="00035EB3">
      <w:r>
        <w:t># Simple mental model</w:t>
      </w:r>
    </w:p>
    <w:p w14:paraId="53E42A8F" w14:textId="77777777" w:rsidR="00035EB3" w:rsidRDefault="00035EB3" w:rsidP="00035EB3"/>
    <w:p w14:paraId="73419A45" w14:textId="77777777" w:rsidR="00035EB3" w:rsidRDefault="00035EB3" w:rsidP="00035EB3">
      <w:r>
        <w:t>Think of Kubernetes as an **operating system for containers**.</w:t>
      </w:r>
    </w:p>
    <w:p w14:paraId="36C83F9B" w14:textId="77777777" w:rsidR="00035EB3" w:rsidRDefault="00035EB3" w:rsidP="00035EB3"/>
    <w:p w14:paraId="3B3CDE92" w14:textId="77777777" w:rsidR="00035EB3" w:rsidRDefault="00035EB3" w:rsidP="00035EB3">
      <w:r>
        <w:t>It schedules them, restarts them, connects them, and scales them.</w:t>
      </w:r>
    </w:p>
    <w:p w14:paraId="293368E6" w14:textId="77777777" w:rsidR="00035EB3" w:rsidRDefault="00035EB3" w:rsidP="00035EB3"/>
    <w:p w14:paraId="344BFB93" w14:textId="77777777" w:rsidR="00035EB3" w:rsidRDefault="00035EB3" w:rsidP="00035EB3">
      <w:r>
        <w:lastRenderedPageBreak/>
        <w:t>---</w:t>
      </w:r>
    </w:p>
    <w:p w14:paraId="61FEFCD5" w14:textId="77777777" w:rsidR="00035EB3" w:rsidRDefault="00035EB3" w:rsidP="00035EB3"/>
    <w:p w14:paraId="0E366DB2" w14:textId="77777777" w:rsidR="00035EB3" w:rsidRDefault="00035EB3" w:rsidP="00035EB3">
      <w:r>
        <w:t># Quick interview summary</w:t>
      </w:r>
    </w:p>
    <w:p w14:paraId="591AF1DF" w14:textId="77777777" w:rsidR="00035EB3" w:rsidRDefault="00035EB3" w:rsidP="00035EB3"/>
    <w:p w14:paraId="79BDD84B" w14:textId="77777777" w:rsidR="00035EB3" w:rsidRPr="001B4DA8" w:rsidRDefault="00035EB3" w:rsidP="00035EB3">
      <w:pPr>
        <w:rPr>
          <w:color w:val="2683C6" w:themeColor="accent6"/>
        </w:rPr>
      </w:pPr>
      <w:r>
        <w:t xml:space="preserve">&gt; </w:t>
      </w:r>
      <w:r w:rsidRPr="001B4DA8">
        <w:rPr>
          <w:color w:val="2683C6" w:themeColor="accent6"/>
        </w:rPr>
        <w:t>Kubernetes is an open-source container orchestration platform that automates deployment, scaling, networking, and self-healing of containerized applications. It uses objects like Pods, Deployments, Services, and ConfigMaps, and its control plane continuously reconciles the desired state with the actual state of the cluster.</w:t>
      </w:r>
    </w:p>
    <w:p w14:paraId="031F9EC0" w14:textId="77777777" w:rsidR="00035EB3" w:rsidRDefault="00035EB3" w:rsidP="00035EB3"/>
    <w:p w14:paraId="6F19D5A2" w14:textId="77777777" w:rsidR="00035EB3" w:rsidRDefault="00035EB3" w:rsidP="00035EB3">
      <w:r>
        <w:t>If you want, I can also give you:</w:t>
      </w:r>
    </w:p>
    <w:p w14:paraId="4D25964C" w14:textId="77777777" w:rsidR="00035EB3" w:rsidRDefault="00035EB3" w:rsidP="00035EB3">
      <w:r>
        <w:t>1. a **Kubernetes architecture diagram**</w:t>
      </w:r>
    </w:p>
    <w:p w14:paraId="3603C87D" w14:textId="77777777" w:rsidR="00035EB3" w:rsidRDefault="00035EB3" w:rsidP="00035EB3">
      <w:r>
        <w:t>2. **Kubernetes objects explained with examples**</w:t>
      </w:r>
    </w:p>
    <w:p w14:paraId="4A2F25F2" w14:textId="77777777" w:rsidR="00035EB3" w:rsidRDefault="00035EB3" w:rsidP="00035EB3">
      <w:r>
        <w:t>3. **Kubernetes vs Docker vs ECS**</w:t>
      </w:r>
    </w:p>
    <w:p w14:paraId="13B1EEB4" w14:textId="0DCF9A25" w:rsidR="00842B80" w:rsidRDefault="00035EB3" w:rsidP="00035EB3">
      <w:r>
        <w:t>4. **Kubernetes interview questions and answers**</w:t>
      </w:r>
    </w:p>
    <w:p w14:paraId="6060B763" w14:textId="77777777" w:rsidR="00E54B12" w:rsidRDefault="00E54B12" w:rsidP="00035EB3"/>
    <w:p w14:paraId="2FA02B95" w14:textId="20BF4179" w:rsidR="00E54B12" w:rsidRDefault="00D47B1A" w:rsidP="00FC1FE3">
      <w:pPr>
        <w:pStyle w:val="Heading1"/>
        <w:numPr>
          <w:ilvl w:val="0"/>
          <w:numId w:val="13"/>
        </w:numPr>
        <w:jc w:val="center"/>
      </w:pPr>
      <w:bookmarkStart w:id="19" w:name="_Toc234595927"/>
      <w:r>
        <w:t>CI/CD</w:t>
      </w:r>
      <w:bookmarkEnd w:id="19"/>
    </w:p>
    <w:p w14:paraId="2AD66E4F" w14:textId="77777777" w:rsidR="00D47B1A" w:rsidRPr="00D47B1A" w:rsidRDefault="00D47B1A" w:rsidP="00D47B1A"/>
    <w:p w14:paraId="10890B64" w14:textId="77777777" w:rsidR="00E54B12" w:rsidRDefault="00E54B12" w:rsidP="00E54B12">
      <w:r>
        <w:t>CI/CD stands for **Continuous Integration** and **Continuous Delivery** or **Continuous Deployment**. It is a set of practices that helps teams build, test, and release software faster and more reliably.</w:t>
      </w:r>
    </w:p>
    <w:p w14:paraId="7486AD01" w14:textId="77777777" w:rsidR="00E54B12" w:rsidRDefault="00E54B12" w:rsidP="00E54B12"/>
    <w:p w14:paraId="6DA7E99C" w14:textId="77777777" w:rsidR="00E54B12" w:rsidRDefault="00E54B12" w:rsidP="00E54B12">
      <w:r>
        <w:lastRenderedPageBreak/>
        <w:t>At a high level, CI/CD automates the path from code change to production deployment.</w:t>
      </w:r>
    </w:p>
    <w:p w14:paraId="5DB9F563" w14:textId="77777777" w:rsidR="00E54B12" w:rsidRDefault="00E54B12" w:rsidP="00E54B12"/>
    <w:p w14:paraId="4207D093" w14:textId="77777777" w:rsidR="00E54B12" w:rsidRDefault="00E54B12" w:rsidP="00E54B12">
      <w:r>
        <w:t>---</w:t>
      </w:r>
    </w:p>
    <w:p w14:paraId="40D969AD" w14:textId="77777777" w:rsidR="00E54B12" w:rsidRDefault="00E54B12" w:rsidP="00E54B12"/>
    <w:p w14:paraId="6FB7D641" w14:textId="77777777" w:rsidR="00E54B12" w:rsidRDefault="00E54B12" w:rsidP="00E54B12">
      <w:r>
        <w:t># 1. Continuous Integration (CI)</w:t>
      </w:r>
    </w:p>
    <w:p w14:paraId="7AA37598" w14:textId="77777777" w:rsidR="00E54B12" w:rsidRDefault="00E54B12" w:rsidP="00E54B12"/>
    <w:p w14:paraId="6BE33D54" w14:textId="77777777" w:rsidR="00E54B12" w:rsidRDefault="00E54B12" w:rsidP="00E54B12">
      <w:r>
        <w:t>Continuous Integration means developers frequently merge code changes into a shared repository, and each change is automatically built and tested.</w:t>
      </w:r>
    </w:p>
    <w:p w14:paraId="07B4BC20" w14:textId="77777777" w:rsidR="00E54B12" w:rsidRDefault="00E54B12" w:rsidP="00E54B12"/>
    <w:p w14:paraId="3BA1CDCC" w14:textId="77777777" w:rsidR="00E54B12" w:rsidRDefault="00E54B12" w:rsidP="00E54B12">
      <w:r>
        <w:t>## What it solves</w:t>
      </w:r>
    </w:p>
    <w:p w14:paraId="4960F176" w14:textId="77777777" w:rsidR="00E54B12" w:rsidRDefault="00E54B12" w:rsidP="00E54B12">
      <w:r>
        <w:t>In a team, if everyone works in isolation for too long, integration becomes painful. CI reduces that pain by integrating code often.</w:t>
      </w:r>
    </w:p>
    <w:p w14:paraId="271C1A5B" w14:textId="77777777" w:rsidR="00E54B12" w:rsidRDefault="00E54B12" w:rsidP="00E54B12"/>
    <w:p w14:paraId="7C2BCA67" w14:textId="77777777" w:rsidR="00E54B12" w:rsidRDefault="00E54B12" w:rsidP="00E54B12">
      <w:r>
        <w:t>## CI typically includes</w:t>
      </w:r>
    </w:p>
    <w:p w14:paraId="3700DE36" w14:textId="77777777" w:rsidR="00E54B12" w:rsidRDefault="00E54B12" w:rsidP="00E54B12">
      <w:r>
        <w:t>- code checkout</w:t>
      </w:r>
    </w:p>
    <w:p w14:paraId="37597CC8" w14:textId="77777777" w:rsidR="00E54B12" w:rsidRDefault="00E54B12" w:rsidP="00E54B12">
      <w:r>
        <w:t>- build</w:t>
      </w:r>
    </w:p>
    <w:p w14:paraId="7F14E336" w14:textId="77777777" w:rsidR="00E54B12" w:rsidRDefault="00E54B12" w:rsidP="00E54B12">
      <w:r>
        <w:t>- unit tests</w:t>
      </w:r>
    </w:p>
    <w:p w14:paraId="5F5D97A9" w14:textId="77777777" w:rsidR="00E54B12" w:rsidRDefault="00E54B12" w:rsidP="00E54B12">
      <w:r>
        <w:t>- static analysis</w:t>
      </w:r>
    </w:p>
    <w:p w14:paraId="249010C7" w14:textId="77777777" w:rsidR="00E54B12" w:rsidRDefault="00E54B12" w:rsidP="00E54B12">
      <w:r>
        <w:t>- linting</w:t>
      </w:r>
    </w:p>
    <w:p w14:paraId="45E068BA" w14:textId="77777777" w:rsidR="00E54B12" w:rsidRDefault="00E54B12" w:rsidP="00E54B12">
      <w:r>
        <w:t>- security checks</w:t>
      </w:r>
    </w:p>
    <w:p w14:paraId="4D1E7785" w14:textId="77777777" w:rsidR="00E54B12" w:rsidRDefault="00E54B12" w:rsidP="00E54B12"/>
    <w:p w14:paraId="24DBFBE4" w14:textId="77777777" w:rsidR="00E54B12" w:rsidRDefault="00E54B12" w:rsidP="00E54B12">
      <w:r>
        <w:t>## Example</w:t>
      </w:r>
    </w:p>
    <w:p w14:paraId="265B13C0" w14:textId="77777777" w:rsidR="00E54B12" w:rsidRDefault="00E54B12" w:rsidP="00E54B12">
      <w:r>
        <w:lastRenderedPageBreak/>
        <w:t>A developer pushes code to GitHub. A pipeline runs:</w:t>
      </w:r>
    </w:p>
    <w:p w14:paraId="0F116FE4" w14:textId="77777777" w:rsidR="00E54B12" w:rsidRDefault="00E54B12" w:rsidP="00E54B12">
      <w:r>
        <w:t>- compile the code</w:t>
      </w:r>
    </w:p>
    <w:p w14:paraId="2AFE27B7" w14:textId="77777777" w:rsidR="00E54B12" w:rsidRDefault="00E54B12" w:rsidP="00E54B12">
      <w:r>
        <w:t>- run tests</w:t>
      </w:r>
    </w:p>
    <w:p w14:paraId="73465F8F" w14:textId="77777777" w:rsidR="00E54B12" w:rsidRDefault="00E54B12" w:rsidP="00E54B12">
      <w:r>
        <w:t>- check formatting</w:t>
      </w:r>
    </w:p>
    <w:p w14:paraId="6DCCE71C" w14:textId="77777777" w:rsidR="00E54B12" w:rsidRDefault="00E54B12" w:rsidP="00E54B12">
      <w:r>
        <w:t>- verify nothing breaks</w:t>
      </w:r>
    </w:p>
    <w:p w14:paraId="68CB083E" w14:textId="77777777" w:rsidR="00E54B12" w:rsidRDefault="00E54B12" w:rsidP="00E54B12"/>
    <w:p w14:paraId="50082217" w14:textId="77777777" w:rsidR="00E54B12" w:rsidRDefault="00E54B12" w:rsidP="00E54B12">
      <w:r>
        <w:t>If the build fails, the developer gets feedback quickly.</w:t>
      </w:r>
    </w:p>
    <w:p w14:paraId="6310B7F3" w14:textId="77777777" w:rsidR="00E54B12" w:rsidRDefault="00E54B12" w:rsidP="00E54B12"/>
    <w:p w14:paraId="136DDF30" w14:textId="77777777" w:rsidR="00E54B12" w:rsidRDefault="00E54B12" w:rsidP="00E54B12">
      <w:r>
        <w:t>---</w:t>
      </w:r>
    </w:p>
    <w:p w14:paraId="7917FC37" w14:textId="77777777" w:rsidR="00E54B12" w:rsidRDefault="00E54B12" w:rsidP="00E54B12"/>
    <w:p w14:paraId="2833CAA2" w14:textId="77777777" w:rsidR="00E54B12" w:rsidRDefault="00E54B12" w:rsidP="00E54B12">
      <w:r>
        <w:t># 2. Continuous Delivery</w:t>
      </w:r>
    </w:p>
    <w:p w14:paraId="65F17E0B" w14:textId="77777777" w:rsidR="00E54B12" w:rsidRDefault="00E54B12" w:rsidP="00E54B12"/>
    <w:p w14:paraId="7C7D59FD" w14:textId="77777777" w:rsidR="00E54B12" w:rsidRDefault="00E54B12" w:rsidP="00E54B12">
      <w:r>
        <w:t>Continuous Delivery means the code is always in a deployable state, and releasing to production is a manual decision.</w:t>
      </w:r>
    </w:p>
    <w:p w14:paraId="6FF2319F" w14:textId="77777777" w:rsidR="00E54B12" w:rsidRDefault="00E54B12" w:rsidP="00E54B12"/>
    <w:p w14:paraId="3966A490" w14:textId="77777777" w:rsidR="00E54B12" w:rsidRDefault="00E54B12" w:rsidP="00E54B12">
      <w:r>
        <w:t>## What it means</w:t>
      </w:r>
    </w:p>
    <w:p w14:paraId="31C3EF45" w14:textId="77777777" w:rsidR="00E54B12" w:rsidRDefault="00E54B12" w:rsidP="00E54B12">
      <w:r>
        <w:t>Every change that passes CI is packaged and prepared for release.</w:t>
      </w:r>
    </w:p>
    <w:p w14:paraId="44BF046E" w14:textId="77777777" w:rsidR="00E54B12" w:rsidRDefault="00E54B12" w:rsidP="00E54B12"/>
    <w:p w14:paraId="6F19CC0C" w14:textId="77777777" w:rsidR="00E54B12" w:rsidRDefault="00E54B12" w:rsidP="00E54B12">
      <w:r>
        <w:t>## Example</w:t>
      </w:r>
    </w:p>
    <w:p w14:paraId="4BB5CB44" w14:textId="77777777" w:rsidR="00E54B12" w:rsidRDefault="00E54B12" w:rsidP="00E54B12">
      <w:r>
        <w:t>After tests pass:</w:t>
      </w:r>
    </w:p>
    <w:p w14:paraId="1843C08E" w14:textId="77777777" w:rsidR="00E54B12" w:rsidRDefault="00E54B12" w:rsidP="00E54B12">
      <w:r>
        <w:t>- build artifact is created</w:t>
      </w:r>
    </w:p>
    <w:p w14:paraId="7A3EBAAF" w14:textId="77777777" w:rsidR="00E54B12" w:rsidRDefault="00E54B12" w:rsidP="00E54B12">
      <w:r>
        <w:t>- image is stored in registry</w:t>
      </w:r>
    </w:p>
    <w:p w14:paraId="538CC721" w14:textId="77777777" w:rsidR="00E54B12" w:rsidRDefault="00E54B12" w:rsidP="00E54B12">
      <w:r>
        <w:t>- deployment to staging happens automatically</w:t>
      </w:r>
    </w:p>
    <w:p w14:paraId="5AC02B0E" w14:textId="77777777" w:rsidR="00E54B12" w:rsidRDefault="00E54B12" w:rsidP="00E54B12">
      <w:r>
        <w:t>- production deploy waits for approval</w:t>
      </w:r>
    </w:p>
    <w:p w14:paraId="1940B1C6" w14:textId="77777777" w:rsidR="00E54B12" w:rsidRDefault="00E54B12" w:rsidP="00E54B12"/>
    <w:p w14:paraId="61F0ABCE" w14:textId="77777777" w:rsidR="00E54B12" w:rsidRDefault="00E54B12" w:rsidP="00E54B12">
      <w:r>
        <w:t>This gives teams confidence that they can release any time.</w:t>
      </w:r>
    </w:p>
    <w:p w14:paraId="68FBE47C" w14:textId="77777777" w:rsidR="00E54B12" w:rsidRDefault="00E54B12" w:rsidP="00E54B12"/>
    <w:p w14:paraId="22796368" w14:textId="77777777" w:rsidR="00E54B12" w:rsidRDefault="00E54B12" w:rsidP="00E54B12">
      <w:r>
        <w:t>---</w:t>
      </w:r>
    </w:p>
    <w:p w14:paraId="25E75803" w14:textId="77777777" w:rsidR="00E54B12" w:rsidRDefault="00E54B12" w:rsidP="00E54B12"/>
    <w:p w14:paraId="37282CA7" w14:textId="77777777" w:rsidR="00E54B12" w:rsidRDefault="00E54B12" w:rsidP="00E54B12">
      <w:r>
        <w:t># 3. Continuous Deployment</w:t>
      </w:r>
    </w:p>
    <w:p w14:paraId="1B45DA09" w14:textId="77777777" w:rsidR="00E54B12" w:rsidRDefault="00E54B12" w:rsidP="00E54B12"/>
    <w:p w14:paraId="61CA5D2A" w14:textId="77777777" w:rsidR="00E54B12" w:rsidRDefault="00E54B12" w:rsidP="00E54B12">
      <w:r>
        <w:t>Continuous Deployment goes one step further. Every change that passes the pipeline is automatically deployed to production.</w:t>
      </w:r>
    </w:p>
    <w:p w14:paraId="2B65028E" w14:textId="77777777" w:rsidR="00E54B12" w:rsidRDefault="00E54B12" w:rsidP="00E54B12"/>
    <w:p w14:paraId="5D1FC372" w14:textId="77777777" w:rsidR="00E54B12" w:rsidRDefault="00E54B12" w:rsidP="00E54B12">
      <w:r>
        <w:t>## Difference from Delivery</w:t>
      </w:r>
    </w:p>
    <w:p w14:paraId="2699DFA8" w14:textId="77777777" w:rsidR="00E54B12" w:rsidRDefault="00E54B12" w:rsidP="00E54B12">
      <w:r>
        <w:t>- **Delivery**: production deploy is manual</w:t>
      </w:r>
    </w:p>
    <w:p w14:paraId="7825F171" w14:textId="77777777" w:rsidR="00E54B12" w:rsidRDefault="00E54B12" w:rsidP="00E54B12">
      <w:r>
        <w:t>- **Deployment**: production deploy is automatic</w:t>
      </w:r>
    </w:p>
    <w:p w14:paraId="62AC6BD8" w14:textId="77777777" w:rsidR="00E54B12" w:rsidRDefault="00E54B12" w:rsidP="00E54B12"/>
    <w:p w14:paraId="0BB2179C" w14:textId="77777777" w:rsidR="00E54B12" w:rsidRDefault="00E54B12" w:rsidP="00E54B12">
      <w:r>
        <w:t>## Example</w:t>
      </w:r>
    </w:p>
    <w:p w14:paraId="4A4082DA" w14:textId="77777777" w:rsidR="00E54B12" w:rsidRDefault="00E54B12" w:rsidP="00E54B12">
      <w:r>
        <w:t>If code passes all tests and checks, it goes live without human intervention.</w:t>
      </w:r>
    </w:p>
    <w:p w14:paraId="27E8D477" w14:textId="77777777" w:rsidR="00E54B12" w:rsidRDefault="00E54B12" w:rsidP="00E54B12"/>
    <w:p w14:paraId="2A2BA8F5" w14:textId="77777777" w:rsidR="00E54B12" w:rsidRDefault="00E54B12" w:rsidP="00E54B12">
      <w:r>
        <w:t>This works well for teams with strong test coverage and mature automation.</w:t>
      </w:r>
    </w:p>
    <w:p w14:paraId="67FD7CAB" w14:textId="77777777" w:rsidR="00E54B12" w:rsidRDefault="00E54B12" w:rsidP="00E54B12"/>
    <w:p w14:paraId="02A498C5" w14:textId="77777777" w:rsidR="00E54B12" w:rsidRDefault="00E54B12" w:rsidP="00E54B12">
      <w:r>
        <w:t>---</w:t>
      </w:r>
    </w:p>
    <w:p w14:paraId="7F857F93" w14:textId="77777777" w:rsidR="00E54B12" w:rsidRDefault="00E54B12" w:rsidP="00E54B12"/>
    <w:p w14:paraId="3F7C2B95" w14:textId="77777777" w:rsidR="00E54B12" w:rsidRDefault="00E54B12" w:rsidP="00E54B12">
      <w:r>
        <w:t># 4. Typical CI/CD pipeline stages</w:t>
      </w:r>
    </w:p>
    <w:p w14:paraId="19A0C361" w14:textId="77777777" w:rsidR="00E54B12" w:rsidRDefault="00E54B12" w:rsidP="00E54B12"/>
    <w:p w14:paraId="47742852" w14:textId="77777777" w:rsidR="00E54B12" w:rsidRDefault="00E54B12" w:rsidP="00E54B12">
      <w:r>
        <w:t>A common pipeline looks like this:</w:t>
      </w:r>
    </w:p>
    <w:p w14:paraId="4E3BA196" w14:textId="77777777" w:rsidR="00E54B12" w:rsidRDefault="00E54B12" w:rsidP="00E54B12"/>
    <w:p w14:paraId="60B2E27D" w14:textId="77777777" w:rsidR="00E54B12" w:rsidRDefault="00E54B12" w:rsidP="00E54B12">
      <w:r>
        <w:t>1. **Source**</w:t>
      </w:r>
    </w:p>
    <w:p w14:paraId="49A7BDEF" w14:textId="77777777" w:rsidR="00E54B12" w:rsidRDefault="00E54B12" w:rsidP="00E54B12">
      <w:r>
        <w:t xml:space="preserve">   - code is pushed to Git repository</w:t>
      </w:r>
    </w:p>
    <w:p w14:paraId="432E6293" w14:textId="77777777" w:rsidR="00E54B12" w:rsidRDefault="00E54B12" w:rsidP="00E54B12"/>
    <w:p w14:paraId="658878B1" w14:textId="77777777" w:rsidR="00E54B12" w:rsidRDefault="00E54B12" w:rsidP="00E54B12">
      <w:r>
        <w:t>2. **Build**</w:t>
      </w:r>
    </w:p>
    <w:p w14:paraId="3F8B0F98" w14:textId="77777777" w:rsidR="00E54B12" w:rsidRDefault="00E54B12" w:rsidP="00E54B12">
      <w:r>
        <w:t xml:space="preserve">   - compile code, create artifacts</w:t>
      </w:r>
    </w:p>
    <w:p w14:paraId="54E20645" w14:textId="77777777" w:rsidR="00E54B12" w:rsidRDefault="00E54B12" w:rsidP="00E54B12"/>
    <w:p w14:paraId="7E176CEA" w14:textId="77777777" w:rsidR="00E54B12" w:rsidRDefault="00E54B12" w:rsidP="00E54B12">
      <w:r>
        <w:t>3. **Test**</w:t>
      </w:r>
    </w:p>
    <w:p w14:paraId="63BA43C4" w14:textId="77777777" w:rsidR="00E54B12" w:rsidRDefault="00E54B12" w:rsidP="00E54B12">
      <w:r>
        <w:t xml:space="preserve">   - unit tests</w:t>
      </w:r>
    </w:p>
    <w:p w14:paraId="7BC6B2A8" w14:textId="77777777" w:rsidR="00E54B12" w:rsidRDefault="00E54B12" w:rsidP="00E54B12">
      <w:r>
        <w:t xml:space="preserve">   - integration tests</w:t>
      </w:r>
    </w:p>
    <w:p w14:paraId="10C0CBEC" w14:textId="77777777" w:rsidR="00E54B12" w:rsidRDefault="00E54B12" w:rsidP="00E54B12">
      <w:r>
        <w:t xml:space="preserve">   - end-to-end tests</w:t>
      </w:r>
    </w:p>
    <w:p w14:paraId="4F5BDDFF" w14:textId="77777777" w:rsidR="00E54B12" w:rsidRDefault="00E54B12" w:rsidP="00E54B12"/>
    <w:p w14:paraId="1260617F" w14:textId="77777777" w:rsidR="00E54B12" w:rsidRDefault="00E54B12" w:rsidP="00E54B12">
      <w:r>
        <w:t>4. **Security checks**</w:t>
      </w:r>
    </w:p>
    <w:p w14:paraId="16890128" w14:textId="77777777" w:rsidR="00E54B12" w:rsidRDefault="00E54B12" w:rsidP="00E54B12">
      <w:r>
        <w:t xml:space="preserve">   - dependency scanning</w:t>
      </w:r>
    </w:p>
    <w:p w14:paraId="20FE21F7" w14:textId="77777777" w:rsidR="00E54B12" w:rsidRDefault="00E54B12" w:rsidP="00E54B12">
      <w:r>
        <w:t xml:space="preserve">   - secret scanning</w:t>
      </w:r>
    </w:p>
    <w:p w14:paraId="5069D0AE" w14:textId="77777777" w:rsidR="00E54B12" w:rsidRDefault="00E54B12" w:rsidP="00E54B12">
      <w:r>
        <w:t xml:space="preserve">   - SAST</w:t>
      </w:r>
    </w:p>
    <w:p w14:paraId="067775C9" w14:textId="77777777" w:rsidR="00E54B12" w:rsidRDefault="00E54B12" w:rsidP="00E54B12"/>
    <w:p w14:paraId="2FEE59F1" w14:textId="77777777" w:rsidR="00E54B12" w:rsidRDefault="00E54B12" w:rsidP="00E54B12">
      <w:r>
        <w:t>5. **Package**</w:t>
      </w:r>
    </w:p>
    <w:p w14:paraId="65FD35AF" w14:textId="77777777" w:rsidR="00E54B12" w:rsidRDefault="00E54B12" w:rsidP="00E54B12">
      <w:r>
        <w:t xml:space="preserve">   - create Docker image or release artifact</w:t>
      </w:r>
    </w:p>
    <w:p w14:paraId="3E017130" w14:textId="77777777" w:rsidR="00E54B12" w:rsidRDefault="00E54B12" w:rsidP="00E54B12"/>
    <w:p w14:paraId="58600684" w14:textId="77777777" w:rsidR="00E54B12" w:rsidRDefault="00E54B12" w:rsidP="00E54B12">
      <w:r>
        <w:t>6. **Deploy to staging**</w:t>
      </w:r>
    </w:p>
    <w:p w14:paraId="76E6EC1D" w14:textId="77777777" w:rsidR="00E54B12" w:rsidRDefault="00E54B12" w:rsidP="00E54B12">
      <w:r>
        <w:t xml:space="preserve">   - verify in pre-production environment</w:t>
      </w:r>
    </w:p>
    <w:p w14:paraId="13FCFF89" w14:textId="77777777" w:rsidR="00E54B12" w:rsidRDefault="00E54B12" w:rsidP="00E54B12"/>
    <w:p w14:paraId="6BE3ECEE" w14:textId="77777777" w:rsidR="00E54B12" w:rsidRDefault="00E54B12" w:rsidP="00E54B12">
      <w:r>
        <w:t>7. **Deploy to production**</w:t>
      </w:r>
    </w:p>
    <w:p w14:paraId="22054F36" w14:textId="77777777" w:rsidR="00E54B12" w:rsidRDefault="00E54B12" w:rsidP="00E54B12">
      <w:r>
        <w:t xml:space="preserve">   - manual approval or automatic release</w:t>
      </w:r>
    </w:p>
    <w:p w14:paraId="40BCA20F" w14:textId="77777777" w:rsidR="00E54B12" w:rsidRDefault="00E54B12" w:rsidP="00E54B12"/>
    <w:p w14:paraId="1FA1F251" w14:textId="77777777" w:rsidR="00E54B12" w:rsidRDefault="00E54B12" w:rsidP="00E54B12">
      <w:r>
        <w:t>8. **Monitor**</w:t>
      </w:r>
    </w:p>
    <w:p w14:paraId="22D9D13D" w14:textId="77777777" w:rsidR="00E54B12" w:rsidRDefault="00E54B12" w:rsidP="00E54B12">
      <w:r>
        <w:t xml:space="preserve">   - observe logs, metrics, errors</w:t>
      </w:r>
    </w:p>
    <w:p w14:paraId="193CD366" w14:textId="77777777" w:rsidR="00E54B12" w:rsidRDefault="00E54B12" w:rsidP="00E54B12"/>
    <w:p w14:paraId="4D86B969" w14:textId="77777777" w:rsidR="00E54B12" w:rsidRDefault="00E54B12" w:rsidP="00E54B12">
      <w:r>
        <w:t>---</w:t>
      </w:r>
    </w:p>
    <w:p w14:paraId="4483C451" w14:textId="77777777" w:rsidR="00E54B12" w:rsidRDefault="00E54B12" w:rsidP="00E54B12"/>
    <w:p w14:paraId="0E0F22BB" w14:textId="77777777" w:rsidR="00E54B12" w:rsidRDefault="00E54B12" w:rsidP="00E54B12">
      <w:r>
        <w:t># 5. Why CI/CD is important</w:t>
      </w:r>
    </w:p>
    <w:p w14:paraId="75B42876" w14:textId="77777777" w:rsidR="00E54B12" w:rsidRDefault="00E54B12" w:rsidP="00E54B12"/>
    <w:p w14:paraId="1B81307A" w14:textId="77777777" w:rsidR="00E54B12" w:rsidRDefault="00E54B12" w:rsidP="00E54B12">
      <w:r>
        <w:t>## Faster feedback</w:t>
      </w:r>
    </w:p>
    <w:p w14:paraId="462D8AAB" w14:textId="77777777" w:rsidR="00E54B12" w:rsidRDefault="00E54B12" w:rsidP="00E54B12">
      <w:r>
        <w:t>Developers know quickly if their code breaks something.</w:t>
      </w:r>
    </w:p>
    <w:p w14:paraId="5C2D8D7F" w14:textId="77777777" w:rsidR="00E54B12" w:rsidRDefault="00E54B12" w:rsidP="00E54B12"/>
    <w:p w14:paraId="5A9A36FF" w14:textId="77777777" w:rsidR="00E54B12" w:rsidRDefault="00E54B12" w:rsidP="00E54B12">
      <w:r>
        <w:t>## Smaller changes</w:t>
      </w:r>
    </w:p>
    <w:p w14:paraId="693CCA1F" w14:textId="77777777" w:rsidR="00E54B12" w:rsidRDefault="00E54B12" w:rsidP="00E54B12">
      <w:r>
        <w:t>Frequent integration encourages smaller, safer commits.</w:t>
      </w:r>
    </w:p>
    <w:p w14:paraId="5C230045" w14:textId="77777777" w:rsidR="00E54B12" w:rsidRDefault="00E54B12" w:rsidP="00E54B12"/>
    <w:p w14:paraId="45CE3E51" w14:textId="77777777" w:rsidR="00E54B12" w:rsidRDefault="00E54B12" w:rsidP="00E54B12">
      <w:r>
        <w:t>## Fewer merge conflicts</w:t>
      </w:r>
    </w:p>
    <w:p w14:paraId="14398ECF" w14:textId="77777777" w:rsidR="00E54B12" w:rsidRDefault="00E54B12" w:rsidP="00E54B12">
      <w:r>
        <w:t>Merging often reduces painful integration issues.</w:t>
      </w:r>
    </w:p>
    <w:p w14:paraId="7F284575" w14:textId="77777777" w:rsidR="00E54B12" w:rsidRDefault="00E54B12" w:rsidP="00E54B12"/>
    <w:p w14:paraId="46FD846D" w14:textId="77777777" w:rsidR="00E54B12" w:rsidRDefault="00E54B12" w:rsidP="00E54B12">
      <w:r>
        <w:t>## Reliable releases</w:t>
      </w:r>
    </w:p>
    <w:p w14:paraId="06CE2B3C" w14:textId="77777777" w:rsidR="00E54B12" w:rsidRDefault="00E54B12" w:rsidP="00E54B12">
      <w:r>
        <w:t>Automated tests and repeatable pipelines reduce human error.</w:t>
      </w:r>
    </w:p>
    <w:p w14:paraId="2E5D43E9" w14:textId="77777777" w:rsidR="00E54B12" w:rsidRDefault="00E54B12" w:rsidP="00E54B12"/>
    <w:p w14:paraId="4B031471" w14:textId="77777777" w:rsidR="00E54B12" w:rsidRDefault="00E54B12" w:rsidP="00E54B12">
      <w:r>
        <w:t>## Better productivity</w:t>
      </w:r>
    </w:p>
    <w:p w14:paraId="503401E0" w14:textId="77777777" w:rsidR="00E54B12" w:rsidRDefault="00E54B12" w:rsidP="00E54B12">
      <w:r>
        <w:lastRenderedPageBreak/>
        <w:t>Teams spend less time on manual deployment steps.</w:t>
      </w:r>
    </w:p>
    <w:p w14:paraId="7638CB82" w14:textId="77777777" w:rsidR="00E54B12" w:rsidRDefault="00E54B12" w:rsidP="00E54B12"/>
    <w:p w14:paraId="7BE431F5" w14:textId="77777777" w:rsidR="00E54B12" w:rsidRDefault="00E54B12" w:rsidP="00E54B12">
      <w:r>
        <w:t>---</w:t>
      </w:r>
    </w:p>
    <w:p w14:paraId="7C5D8E65" w14:textId="77777777" w:rsidR="00E54B12" w:rsidRDefault="00E54B12" w:rsidP="00E54B12"/>
    <w:p w14:paraId="2C2CA56A" w14:textId="77777777" w:rsidR="00E54B12" w:rsidRDefault="00E54B12" w:rsidP="00E54B12">
      <w:r>
        <w:t># 6. Common CI/CD tools</w:t>
      </w:r>
    </w:p>
    <w:p w14:paraId="47D29C90" w14:textId="77777777" w:rsidR="00E54B12" w:rsidRDefault="00E54B12" w:rsidP="00E54B12"/>
    <w:p w14:paraId="75CD1DF8" w14:textId="77777777" w:rsidR="00E54B12" w:rsidRDefault="00E54B12" w:rsidP="00E54B12">
      <w:r>
        <w:t>Different teams use different tools, but common ones include:</w:t>
      </w:r>
    </w:p>
    <w:p w14:paraId="5903B53E" w14:textId="77777777" w:rsidR="00E54B12" w:rsidRDefault="00E54B12" w:rsidP="00E54B12"/>
    <w:p w14:paraId="7E4CF8FD" w14:textId="77777777" w:rsidR="00E54B12" w:rsidRDefault="00E54B12" w:rsidP="00E54B12">
      <w:r>
        <w:t>- **GitHub Actions**</w:t>
      </w:r>
    </w:p>
    <w:p w14:paraId="69F91092" w14:textId="77777777" w:rsidR="00E54B12" w:rsidRDefault="00E54B12" w:rsidP="00E54B12">
      <w:r>
        <w:t>- **GitLab CI**</w:t>
      </w:r>
    </w:p>
    <w:p w14:paraId="12FDAB40" w14:textId="77777777" w:rsidR="00E54B12" w:rsidRDefault="00E54B12" w:rsidP="00E54B12">
      <w:r>
        <w:t>- **Jenkins**</w:t>
      </w:r>
    </w:p>
    <w:p w14:paraId="289F738B" w14:textId="77777777" w:rsidR="00E54B12" w:rsidRDefault="00E54B12" w:rsidP="00E54B12">
      <w:r>
        <w:t>- **CircleCI**</w:t>
      </w:r>
    </w:p>
    <w:p w14:paraId="0820654E" w14:textId="77777777" w:rsidR="00E54B12" w:rsidRDefault="00E54B12" w:rsidP="00E54B12">
      <w:r>
        <w:t>- **Bitbucket Pipelines**</w:t>
      </w:r>
    </w:p>
    <w:p w14:paraId="5DDB1197" w14:textId="77777777" w:rsidR="00E54B12" w:rsidRDefault="00E54B12" w:rsidP="00E54B12">
      <w:r>
        <w:t>- **AWS CodePipeline**</w:t>
      </w:r>
    </w:p>
    <w:p w14:paraId="383EA6CC" w14:textId="77777777" w:rsidR="00E54B12" w:rsidRDefault="00E54B12" w:rsidP="00E54B12">
      <w:r>
        <w:t>- **AWS CodeBuild**</w:t>
      </w:r>
    </w:p>
    <w:p w14:paraId="5691AAE3" w14:textId="77777777" w:rsidR="00E54B12" w:rsidRDefault="00E54B12" w:rsidP="00E54B12">
      <w:r>
        <w:t>- **Azure DevOps**</w:t>
      </w:r>
    </w:p>
    <w:p w14:paraId="2D55AAF2" w14:textId="77777777" w:rsidR="00E54B12" w:rsidRDefault="00E54B12" w:rsidP="00E54B12"/>
    <w:p w14:paraId="4A8BCFA5" w14:textId="77777777" w:rsidR="00E54B12" w:rsidRDefault="00E54B12" w:rsidP="00E54B12">
      <w:r>
        <w:t>---</w:t>
      </w:r>
    </w:p>
    <w:p w14:paraId="70A9BC96" w14:textId="77777777" w:rsidR="00E54B12" w:rsidRDefault="00E54B12" w:rsidP="00E54B12"/>
    <w:p w14:paraId="3AB4C9EB" w14:textId="77777777" w:rsidR="00E54B12" w:rsidRDefault="00E54B12" w:rsidP="00E54B12">
      <w:r>
        <w:t># 7. CI/CD in containerized systems</w:t>
      </w:r>
    </w:p>
    <w:p w14:paraId="44B306ED" w14:textId="77777777" w:rsidR="00E54B12" w:rsidRDefault="00E54B12" w:rsidP="00E54B12"/>
    <w:p w14:paraId="231D81AC" w14:textId="77777777" w:rsidR="00E54B12" w:rsidRDefault="00E54B12" w:rsidP="00E54B12">
      <w:r>
        <w:t>In modern systems, CI/CD often works like this:</w:t>
      </w:r>
    </w:p>
    <w:p w14:paraId="3E047994" w14:textId="77777777" w:rsidR="00E54B12" w:rsidRDefault="00E54B12" w:rsidP="00E54B12"/>
    <w:p w14:paraId="4CB8F14A" w14:textId="77777777" w:rsidR="00E54B12" w:rsidRDefault="00E54B12" w:rsidP="00E54B12">
      <w:r>
        <w:t>- source code is committed</w:t>
      </w:r>
    </w:p>
    <w:p w14:paraId="6E0D8B82" w14:textId="77777777" w:rsidR="00E54B12" w:rsidRDefault="00E54B12" w:rsidP="00E54B12">
      <w:r>
        <w:lastRenderedPageBreak/>
        <w:t>- pipeline runs tests</w:t>
      </w:r>
    </w:p>
    <w:p w14:paraId="18ADDC16" w14:textId="77777777" w:rsidR="00E54B12" w:rsidRDefault="00E54B12" w:rsidP="00E54B12">
      <w:r>
        <w:t>- Docker image is built</w:t>
      </w:r>
    </w:p>
    <w:p w14:paraId="60E0F428" w14:textId="77777777" w:rsidR="00E54B12" w:rsidRDefault="00E54B12" w:rsidP="00E54B12">
      <w:r>
        <w:t>- image is pushed to registry</w:t>
      </w:r>
    </w:p>
    <w:p w14:paraId="31039D44" w14:textId="77777777" w:rsidR="00E54B12" w:rsidRDefault="00E54B12" w:rsidP="00E54B12">
      <w:r>
        <w:t>- deployment updates Kubernetes, ECS, or VMs</w:t>
      </w:r>
    </w:p>
    <w:p w14:paraId="72B50168" w14:textId="77777777" w:rsidR="00E54B12" w:rsidRDefault="00E54B12" w:rsidP="00E54B12"/>
    <w:p w14:paraId="2503EC77" w14:textId="77777777" w:rsidR="00E54B12" w:rsidRDefault="00E54B12" w:rsidP="00E54B12">
      <w:r>
        <w:t>This is very common in microservices environments.</w:t>
      </w:r>
    </w:p>
    <w:p w14:paraId="22936A79" w14:textId="77777777" w:rsidR="00E54B12" w:rsidRDefault="00E54B12" w:rsidP="00E54B12"/>
    <w:p w14:paraId="0C686440" w14:textId="77777777" w:rsidR="00E54B12" w:rsidRDefault="00E54B12" w:rsidP="00E54B12">
      <w:r>
        <w:t>---</w:t>
      </w:r>
    </w:p>
    <w:p w14:paraId="1BDA98E2" w14:textId="77777777" w:rsidR="00E54B12" w:rsidRDefault="00E54B12" w:rsidP="00E54B12"/>
    <w:p w14:paraId="2C27E155" w14:textId="77777777" w:rsidR="00E54B12" w:rsidRDefault="00E54B12" w:rsidP="00E54B12">
      <w:r>
        <w:t># 8. Deployment strategies in CI/CD</w:t>
      </w:r>
    </w:p>
    <w:p w14:paraId="10FC3B72" w14:textId="77777777" w:rsidR="00E54B12" w:rsidRDefault="00E54B12" w:rsidP="00E54B12"/>
    <w:p w14:paraId="3781356B" w14:textId="77777777" w:rsidR="00E54B12" w:rsidRDefault="00E54B12" w:rsidP="00E54B12">
      <w:r>
        <w:t>## Rolling deployment</w:t>
      </w:r>
    </w:p>
    <w:p w14:paraId="72EB1BC4" w14:textId="77777777" w:rsidR="00E54B12" w:rsidRDefault="00E54B12" w:rsidP="00E54B12">
      <w:r>
        <w:t>Gradually replace old instances with new ones.</w:t>
      </w:r>
    </w:p>
    <w:p w14:paraId="40951C7F" w14:textId="77777777" w:rsidR="00E54B12" w:rsidRDefault="00E54B12" w:rsidP="00E54B12"/>
    <w:p w14:paraId="33731C5D" w14:textId="77777777" w:rsidR="00E54B12" w:rsidRDefault="00E54B12" w:rsidP="00E54B12">
      <w:r>
        <w:t>## Blue-green deployment</w:t>
      </w:r>
    </w:p>
    <w:p w14:paraId="6213E8A9" w14:textId="77777777" w:rsidR="00E54B12" w:rsidRDefault="00E54B12" w:rsidP="00E54B12">
      <w:r>
        <w:t>Maintain two environments and switch traffic.</w:t>
      </w:r>
    </w:p>
    <w:p w14:paraId="30D1832C" w14:textId="77777777" w:rsidR="00E54B12" w:rsidRDefault="00E54B12" w:rsidP="00E54B12"/>
    <w:p w14:paraId="70A1F869" w14:textId="77777777" w:rsidR="00E54B12" w:rsidRDefault="00E54B12" w:rsidP="00E54B12">
      <w:r>
        <w:t>## Canary deployment</w:t>
      </w:r>
    </w:p>
    <w:p w14:paraId="10C3D4A6" w14:textId="77777777" w:rsidR="00E54B12" w:rsidRDefault="00E54B12" w:rsidP="00E54B12">
      <w:r>
        <w:t>Release to a small percentage of users first.</w:t>
      </w:r>
    </w:p>
    <w:p w14:paraId="43C1AB90" w14:textId="77777777" w:rsidR="00E54B12" w:rsidRDefault="00E54B12" w:rsidP="00E54B12"/>
    <w:p w14:paraId="77DF832F" w14:textId="77777777" w:rsidR="00E54B12" w:rsidRDefault="00E54B12" w:rsidP="00E54B12">
      <w:r>
        <w:t>These strategies reduce risk during release.</w:t>
      </w:r>
    </w:p>
    <w:p w14:paraId="54B8940A" w14:textId="77777777" w:rsidR="00E54B12" w:rsidRDefault="00E54B12" w:rsidP="00E54B12"/>
    <w:p w14:paraId="4814281D" w14:textId="77777777" w:rsidR="00E54B12" w:rsidRDefault="00E54B12" w:rsidP="00E54B12">
      <w:r>
        <w:t>---</w:t>
      </w:r>
    </w:p>
    <w:p w14:paraId="4853AA44" w14:textId="77777777" w:rsidR="00E54B12" w:rsidRDefault="00E54B12" w:rsidP="00E54B12"/>
    <w:p w14:paraId="4CB7C25A" w14:textId="77777777" w:rsidR="00E54B12" w:rsidRDefault="00E54B12" w:rsidP="00E54B12">
      <w:r>
        <w:lastRenderedPageBreak/>
        <w:t># 9. Quality checks in CI/CD</w:t>
      </w:r>
    </w:p>
    <w:p w14:paraId="40A7D3C2" w14:textId="77777777" w:rsidR="00E54B12" w:rsidRDefault="00E54B12" w:rsidP="00E54B12"/>
    <w:p w14:paraId="017383E2" w14:textId="77777777" w:rsidR="00E54B12" w:rsidRDefault="00E54B12" w:rsidP="00E54B12">
      <w:r>
        <w:t>A strong pipeline usually includes more than unit tests.</w:t>
      </w:r>
    </w:p>
    <w:p w14:paraId="479736BD" w14:textId="77777777" w:rsidR="00E54B12" w:rsidRDefault="00E54B12" w:rsidP="00E54B12"/>
    <w:p w14:paraId="0F1BCF00" w14:textId="77777777" w:rsidR="00E54B12" w:rsidRDefault="00E54B12" w:rsidP="00E54B12">
      <w:r>
        <w:t>## Common checks</w:t>
      </w:r>
    </w:p>
    <w:p w14:paraId="38E0E5E1" w14:textId="77777777" w:rsidR="00E54B12" w:rsidRDefault="00E54B12" w:rsidP="00E54B12">
      <w:r>
        <w:t>- unit tests</w:t>
      </w:r>
    </w:p>
    <w:p w14:paraId="26DFA907" w14:textId="77777777" w:rsidR="00E54B12" w:rsidRDefault="00E54B12" w:rsidP="00E54B12">
      <w:r>
        <w:t>- integration tests</w:t>
      </w:r>
    </w:p>
    <w:p w14:paraId="6D644589" w14:textId="77777777" w:rsidR="00E54B12" w:rsidRDefault="00E54B12" w:rsidP="00E54B12">
      <w:r>
        <w:t>- code coverage</w:t>
      </w:r>
    </w:p>
    <w:p w14:paraId="3ACC8A5D" w14:textId="77777777" w:rsidR="00E54B12" w:rsidRDefault="00E54B12" w:rsidP="00E54B12">
      <w:r>
        <w:t>- linting</w:t>
      </w:r>
    </w:p>
    <w:p w14:paraId="53E4D359" w14:textId="77777777" w:rsidR="00E54B12" w:rsidRDefault="00E54B12" w:rsidP="00E54B12">
      <w:r>
        <w:t>- formatting</w:t>
      </w:r>
    </w:p>
    <w:p w14:paraId="0C8CD4B4" w14:textId="77777777" w:rsidR="00E54B12" w:rsidRDefault="00E54B12" w:rsidP="00E54B12">
      <w:r>
        <w:t>- security scanning</w:t>
      </w:r>
    </w:p>
    <w:p w14:paraId="11C8A8ED" w14:textId="77777777" w:rsidR="00E54B12" w:rsidRDefault="00E54B12" w:rsidP="00E54B12">
      <w:r>
        <w:t>- dependency vulnerability scanning</w:t>
      </w:r>
    </w:p>
    <w:p w14:paraId="5A055407" w14:textId="77777777" w:rsidR="00E54B12" w:rsidRDefault="00E54B12" w:rsidP="00E54B12">
      <w:r>
        <w:t>- container image scanning</w:t>
      </w:r>
    </w:p>
    <w:p w14:paraId="197578C5" w14:textId="77777777" w:rsidR="00E54B12" w:rsidRDefault="00E54B12" w:rsidP="00E54B12"/>
    <w:p w14:paraId="4AA6EA71" w14:textId="77777777" w:rsidR="00E54B12" w:rsidRDefault="00E54B12" w:rsidP="00E54B12">
      <w:r>
        <w:t>The goal is to catch issues before production.</w:t>
      </w:r>
    </w:p>
    <w:p w14:paraId="007CD8D5" w14:textId="77777777" w:rsidR="00E54B12" w:rsidRDefault="00E54B12" w:rsidP="00E54B12"/>
    <w:p w14:paraId="50970672" w14:textId="77777777" w:rsidR="00E54B12" w:rsidRDefault="00E54B12" w:rsidP="00E54B12">
      <w:r>
        <w:t>---</w:t>
      </w:r>
    </w:p>
    <w:p w14:paraId="4CDF1D8E" w14:textId="77777777" w:rsidR="00E54B12" w:rsidRDefault="00E54B12" w:rsidP="00E54B12"/>
    <w:p w14:paraId="267DA33C" w14:textId="77777777" w:rsidR="00E54B12" w:rsidRDefault="00E54B12" w:rsidP="00E54B12">
      <w:r>
        <w:t># 10. CI/CD and DevOps</w:t>
      </w:r>
    </w:p>
    <w:p w14:paraId="3CEBF5AF" w14:textId="77777777" w:rsidR="00E54B12" w:rsidRDefault="00E54B12" w:rsidP="00E54B12"/>
    <w:p w14:paraId="433D1FF4" w14:textId="77777777" w:rsidR="00E54B12" w:rsidRDefault="00E54B12" w:rsidP="00E54B12">
      <w:r>
        <w:t>CI/CD is a major part of DevOps culture.</w:t>
      </w:r>
    </w:p>
    <w:p w14:paraId="1AFFA444" w14:textId="77777777" w:rsidR="00E54B12" w:rsidRDefault="00E54B12" w:rsidP="00E54B12"/>
    <w:p w14:paraId="5C4D8943" w14:textId="77777777" w:rsidR="00E54B12" w:rsidRDefault="00E54B12" w:rsidP="00E54B12">
      <w:r>
        <w:t>DevOps emphasizes:</w:t>
      </w:r>
    </w:p>
    <w:p w14:paraId="2597B0E6" w14:textId="77777777" w:rsidR="00E54B12" w:rsidRDefault="00E54B12" w:rsidP="00E54B12">
      <w:r>
        <w:t>- collaboration between development and operations</w:t>
      </w:r>
    </w:p>
    <w:p w14:paraId="476A2E10" w14:textId="77777777" w:rsidR="00E54B12" w:rsidRDefault="00E54B12" w:rsidP="00E54B12">
      <w:r>
        <w:lastRenderedPageBreak/>
        <w:t>- automation</w:t>
      </w:r>
    </w:p>
    <w:p w14:paraId="4F75F2BB" w14:textId="77777777" w:rsidR="00E54B12" w:rsidRDefault="00E54B12" w:rsidP="00E54B12">
      <w:r>
        <w:t>- monitoring</w:t>
      </w:r>
    </w:p>
    <w:p w14:paraId="7AEDBE61" w14:textId="77777777" w:rsidR="00E54B12" w:rsidRDefault="00E54B12" w:rsidP="00E54B12">
      <w:r>
        <w:t>- shared responsibility</w:t>
      </w:r>
    </w:p>
    <w:p w14:paraId="0DAD9643" w14:textId="77777777" w:rsidR="00E54B12" w:rsidRDefault="00E54B12" w:rsidP="00E54B12">
      <w:r>
        <w:t>- faster delivery with stability</w:t>
      </w:r>
    </w:p>
    <w:p w14:paraId="576A481A" w14:textId="77777777" w:rsidR="00E54B12" w:rsidRDefault="00E54B12" w:rsidP="00E54B12"/>
    <w:p w14:paraId="235CFD64" w14:textId="77777777" w:rsidR="00E54B12" w:rsidRDefault="00E54B12" w:rsidP="00E54B12">
      <w:r>
        <w:t>CI/CD is one of the main ways DevOps is implemented in practice.</w:t>
      </w:r>
    </w:p>
    <w:p w14:paraId="4171A70A" w14:textId="77777777" w:rsidR="00E54B12" w:rsidRDefault="00E54B12" w:rsidP="00E54B12"/>
    <w:p w14:paraId="40220FF0" w14:textId="77777777" w:rsidR="00E54B12" w:rsidRDefault="00E54B12" w:rsidP="00E54B12">
      <w:r>
        <w:t>---</w:t>
      </w:r>
    </w:p>
    <w:p w14:paraId="75CA33D7" w14:textId="77777777" w:rsidR="00E54B12" w:rsidRDefault="00E54B12" w:rsidP="00E54B12"/>
    <w:p w14:paraId="6933AE26" w14:textId="77777777" w:rsidR="00E54B12" w:rsidRDefault="00E54B12" w:rsidP="00E54B12">
      <w:r>
        <w:t># 11. Best practices</w:t>
      </w:r>
    </w:p>
    <w:p w14:paraId="7EACC922" w14:textId="77777777" w:rsidR="00E54B12" w:rsidRDefault="00E54B12" w:rsidP="00E54B12"/>
    <w:p w14:paraId="45AD1BAE" w14:textId="77777777" w:rsidR="00E54B12" w:rsidRDefault="00E54B12" w:rsidP="00E54B12">
      <w:r>
        <w:t>- Keep builds fast</w:t>
      </w:r>
    </w:p>
    <w:p w14:paraId="1D0BC5A5" w14:textId="77777777" w:rsidR="00E54B12" w:rsidRDefault="00E54B12" w:rsidP="00E54B12">
      <w:r>
        <w:t>- Run tests early</w:t>
      </w:r>
    </w:p>
    <w:p w14:paraId="67A9FFD7" w14:textId="77777777" w:rsidR="00E54B12" w:rsidRDefault="00E54B12" w:rsidP="00E54B12">
      <w:r>
        <w:t>- Use small, frequent commits</w:t>
      </w:r>
    </w:p>
    <w:p w14:paraId="7FC8BE15" w14:textId="77777777" w:rsidR="00E54B12" w:rsidRDefault="00E54B12" w:rsidP="00E54B12">
      <w:r>
        <w:t>- Automate everything possible</w:t>
      </w:r>
    </w:p>
    <w:p w14:paraId="533129CF" w14:textId="77777777" w:rsidR="00E54B12" w:rsidRDefault="00E54B12" w:rsidP="00E54B12">
      <w:r>
        <w:t>- Make pipelines reproducible</w:t>
      </w:r>
    </w:p>
    <w:p w14:paraId="201DBF8B" w14:textId="77777777" w:rsidR="00E54B12" w:rsidRDefault="00E54B12" w:rsidP="00E54B12">
      <w:r>
        <w:t>- Store configuration separately from code</w:t>
      </w:r>
    </w:p>
    <w:p w14:paraId="304A0D11" w14:textId="77777777" w:rsidR="00E54B12" w:rsidRDefault="00E54B12" w:rsidP="00E54B12">
      <w:r>
        <w:t>- Use environment-specific variables</w:t>
      </w:r>
    </w:p>
    <w:p w14:paraId="23E4094A" w14:textId="77777777" w:rsidR="00E54B12" w:rsidRDefault="00E54B12" w:rsidP="00E54B12">
      <w:r>
        <w:t>- Secure secrets properly</w:t>
      </w:r>
    </w:p>
    <w:p w14:paraId="7E4513A0" w14:textId="77777777" w:rsidR="00E54B12" w:rsidRDefault="00E54B12" w:rsidP="00E54B12">
      <w:r>
        <w:t>- Add rollback support</w:t>
      </w:r>
    </w:p>
    <w:p w14:paraId="3B0EE6B9" w14:textId="77777777" w:rsidR="00E54B12" w:rsidRDefault="00E54B12" w:rsidP="00E54B12">
      <w:r>
        <w:t>- Monitor production after deploy</w:t>
      </w:r>
    </w:p>
    <w:p w14:paraId="45B61BF3" w14:textId="77777777" w:rsidR="00E54B12" w:rsidRDefault="00E54B12" w:rsidP="00E54B12"/>
    <w:p w14:paraId="765B23D3" w14:textId="77777777" w:rsidR="00E54B12" w:rsidRDefault="00E54B12" w:rsidP="00E54B12">
      <w:r>
        <w:t>---</w:t>
      </w:r>
    </w:p>
    <w:p w14:paraId="217A3ABC" w14:textId="77777777" w:rsidR="00E54B12" w:rsidRDefault="00E54B12" w:rsidP="00E54B12"/>
    <w:p w14:paraId="692BF31E" w14:textId="77777777" w:rsidR="00E54B12" w:rsidRDefault="00E54B12" w:rsidP="00E54B12">
      <w:r>
        <w:t># 12. Common mistakes</w:t>
      </w:r>
    </w:p>
    <w:p w14:paraId="561AC846" w14:textId="77777777" w:rsidR="00E54B12" w:rsidRDefault="00E54B12" w:rsidP="00E54B12"/>
    <w:p w14:paraId="5C82015E" w14:textId="77777777" w:rsidR="00E54B12" w:rsidRDefault="00E54B12" w:rsidP="00E54B12">
      <w:r>
        <w:t>## Slow pipelines</w:t>
      </w:r>
    </w:p>
    <w:p w14:paraId="027B481F" w14:textId="77777777" w:rsidR="00E54B12" w:rsidRDefault="00E54B12" w:rsidP="00E54B12">
      <w:r>
        <w:t>If pipelines take too long, developers stop trusting or using them.</w:t>
      </w:r>
    </w:p>
    <w:p w14:paraId="4E8A7FFD" w14:textId="77777777" w:rsidR="00E54B12" w:rsidRDefault="00E54B12" w:rsidP="00E54B12"/>
    <w:p w14:paraId="325CE5A1" w14:textId="77777777" w:rsidR="00E54B12" w:rsidRDefault="00E54B12" w:rsidP="00E54B12">
      <w:r>
        <w:t>## Too few tests</w:t>
      </w:r>
    </w:p>
    <w:p w14:paraId="30E21E5E" w14:textId="77777777" w:rsidR="00E54B12" w:rsidRDefault="00E54B12" w:rsidP="00E54B12">
      <w:r>
        <w:t>A pipeline without good tests gives false confidence.</w:t>
      </w:r>
    </w:p>
    <w:p w14:paraId="6DB3BD8F" w14:textId="77777777" w:rsidR="00E54B12" w:rsidRDefault="00E54B12" w:rsidP="00E54B12"/>
    <w:p w14:paraId="237C06BF" w14:textId="77777777" w:rsidR="00E54B12" w:rsidRDefault="00E54B12" w:rsidP="00E54B12">
      <w:r>
        <w:t>## Manual steps everywhere</w:t>
      </w:r>
    </w:p>
    <w:p w14:paraId="681B8129" w14:textId="77777777" w:rsidR="00E54B12" w:rsidRDefault="00E54B12" w:rsidP="00E54B12">
      <w:r>
        <w:t>Manual processes reduce the benefits of automation.</w:t>
      </w:r>
    </w:p>
    <w:p w14:paraId="0236EF72" w14:textId="77777777" w:rsidR="00E54B12" w:rsidRDefault="00E54B12" w:rsidP="00E54B12"/>
    <w:p w14:paraId="108C8AF6" w14:textId="77777777" w:rsidR="00E54B12" w:rsidRDefault="00E54B12" w:rsidP="00E54B12">
      <w:r>
        <w:t>## Poor artifact versioning</w:t>
      </w:r>
    </w:p>
    <w:p w14:paraId="7ABBA8BA" w14:textId="77777777" w:rsidR="00E54B12" w:rsidRDefault="00E54B12" w:rsidP="00E54B12">
      <w:r>
        <w:t>Every build should be traceable and reproducible.</w:t>
      </w:r>
    </w:p>
    <w:p w14:paraId="0C44E29B" w14:textId="77777777" w:rsidR="00E54B12" w:rsidRDefault="00E54B12" w:rsidP="00E54B12"/>
    <w:p w14:paraId="49B611AD" w14:textId="77777777" w:rsidR="00E54B12" w:rsidRDefault="00E54B12" w:rsidP="00E54B12">
      <w:r>
        <w:t>## No rollback plan</w:t>
      </w:r>
    </w:p>
    <w:p w14:paraId="68D0EA9E" w14:textId="77777777" w:rsidR="00E54B12" w:rsidRDefault="00E54B12" w:rsidP="00E54B12">
      <w:r>
        <w:t>If a deployment fails, you need a fast recovery path.</w:t>
      </w:r>
    </w:p>
    <w:p w14:paraId="31C5A842" w14:textId="77777777" w:rsidR="00E54B12" w:rsidRDefault="00E54B12" w:rsidP="00E54B12"/>
    <w:p w14:paraId="06D4C54B" w14:textId="77777777" w:rsidR="00E54B12" w:rsidRDefault="00E54B12" w:rsidP="00E54B12">
      <w:r>
        <w:t>---</w:t>
      </w:r>
    </w:p>
    <w:p w14:paraId="2BA19581" w14:textId="77777777" w:rsidR="00E54B12" w:rsidRDefault="00E54B12" w:rsidP="00E54B12"/>
    <w:p w14:paraId="70F145BC" w14:textId="77777777" w:rsidR="00E54B12" w:rsidRDefault="00E54B12" w:rsidP="00E54B12">
      <w:r>
        <w:t># 13. CI/CD in interviews</w:t>
      </w:r>
    </w:p>
    <w:p w14:paraId="730D2F43" w14:textId="77777777" w:rsidR="00E54B12" w:rsidRDefault="00E54B12" w:rsidP="00E54B12"/>
    <w:p w14:paraId="5BDB01D1" w14:textId="77777777" w:rsidR="00E54B12" w:rsidRDefault="00E54B12" w:rsidP="00E54B12">
      <w:r>
        <w:t>A good interview answer is:</w:t>
      </w:r>
    </w:p>
    <w:p w14:paraId="7BE19F17" w14:textId="77777777" w:rsidR="00E54B12" w:rsidRDefault="00E54B12" w:rsidP="00E54B12"/>
    <w:p w14:paraId="19A13257" w14:textId="77777777" w:rsidR="00E54B12" w:rsidRDefault="00E54B12" w:rsidP="00E54B12">
      <w:r>
        <w:lastRenderedPageBreak/>
        <w:t>&gt; CI/CD is a pipeline-driven approach to software delivery. Continuous Integration means code changes are frequently merged and automatically tested. Continuous Delivery keeps the software always ready to deploy, while Continuous Deployment automatically pushes every passing change to production. It improves speed, reliability, and feedback quality.</w:t>
      </w:r>
    </w:p>
    <w:p w14:paraId="5814E62E" w14:textId="77777777" w:rsidR="00E54B12" w:rsidRDefault="00E54B12" w:rsidP="00E54B12"/>
    <w:p w14:paraId="34CF63DB" w14:textId="77777777" w:rsidR="00E54B12" w:rsidRDefault="00E54B12" w:rsidP="00E54B12">
      <w:r>
        <w:t>---</w:t>
      </w:r>
    </w:p>
    <w:p w14:paraId="133686AD" w14:textId="77777777" w:rsidR="00E54B12" w:rsidRDefault="00E54B12" w:rsidP="00E54B12"/>
    <w:p w14:paraId="2DD96494" w14:textId="77777777" w:rsidR="00E54B12" w:rsidRDefault="00E54B12" w:rsidP="00E54B12">
      <w:r>
        <w:t># 14. Simple mental model</w:t>
      </w:r>
    </w:p>
    <w:p w14:paraId="07F4516B" w14:textId="77777777" w:rsidR="00E54B12" w:rsidRDefault="00E54B12" w:rsidP="00E54B12"/>
    <w:p w14:paraId="42E42C92" w14:textId="77777777" w:rsidR="00E54B12" w:rsidRDefault="00E54B12" w:rsidP="00E54B12">
      <w:r>
        <w:t>Think of CI/CD as an **assembly line for software**.</w:t>
      </w:r>
    </w:p>
    <w:p w14:paraId="468EA771" w14:textId="77777777" w:rsidR="00E54B12" w:rsidRDefault="00E54B12" w:rsidP="00E54B12"/>
    <w:p w14:paraId="69BA820D" w14:textId="77777777" w:rsidR="00E54B12" w:rsidRDefault="00E54B12" w:rsidP="00E54B12">
      <w:r>
        <w:t>Every code change goes through:</w:t>
      </w:r>
    </w:p>
    <w:p w14:paraId="331C0B0F" w14:textId="77777777" w:rsidR="00E54B12" w:rsidRDefault="00E54B12" w:rsidP="00E54B12">
      <w:r>
        <w:t>- build</w:t>
      </w:r>
    </w:p>
    <w:p w14:paraId="55E10C39" w14:textId="77777777" w:rsidR="00E54B12" w:rsidRDefault="00E54B12" w:rsidP="00E54B12">
      <w:r>
        <w:t>- test</w:t>
      </w:r>
    </w:p>
    <w:p w14:paraId="359ED561" w14:textId="77777777" w:rsidR="00E54B12" w:rsidRDefault="00E54B12" w:rsidP="00E54B12">
      <w:r>
        <w:t>- package</w:t>
      </w:r>
    </w:p>
    <w:p w14:paraId="296CA895" w14:textId="77777777" w:rsidR="00E54B12" w:rsidRDefault="00E54B12" w:rsidP="00E54B12">
      <w:r>
        <w:t>- deploy</w:t>
      </w:r>
    </w:p>
    <w:p w14:paraId="488C1466" w14:textId="77777777" w:rsidR="00E54B12" w:rsidRDefault="00E54B12" w:rsidP="00E54B12">
      <w:r>
        <w:t>- monitor</w:t>
      </w:r>
    </w:p>
    <w:p w14:paraId="40F776B4" w14:textId="77777777" w:rsidR="00E54B12" w:rsidRDefault="00E54B12" w:rsidP="00E54B12"/>
    <w:p w14:paraId="7091B593" w14:textId="77777777" w:rsidR="00E54B12" w:rsidRDefault="00E54B12" w:rsidP="00E54B12">
      <w:r>
        <w:t>The assembly line makes releases predictable and repeatable.</w:t>
      </w:r>
    </w:p>
    <w:p w14:paraId="20EFAE9B" w14:textId="77777777" w:rsidR="00E54B12" w:rsidRDefault="00E54B12" w:rsidP="00E54B12"/>
    <w:p w14:paraId="260A40DC" w14:textId="77777777" w:rsidR="00E54B12" w:rsidRDefault="00E54B12" w:rsidP="00E54B12">
      <w:r>
        <w:t>---</w:t>
      </w:r>
    </w:p>
    <w:p w14:paraId="7266F583" w14:textId="77777777" w:rsidR="00E54B12" w:rsidRDefault="00E54B12" w:rsidP="00E54B12"/>
    <w:p w14:paraId="72E58844" w14:textId="77777777" w:rsidR="00E54B12" w:rsidRDefault="00E54B12" w:rsidP="00E54B12">
      <w:r>
        <w:t># 15. Quick summary</w:t>
      </w:r>
    </w:p>
    <w:p w14:paraId="6AA98546" w14:textId="77777777" w:rsidR="00E54B12" w:rsidRDefault="00E54B12" w:rsidP="00E54B12"/>
    <w:p w14:paraId="046AAFEA" w14:textId="77777777" w:rsidR="00E54B12" w:rsidRDefault="00E54B12" w:rsidP="00E54B12">
      <w:r>
        <w:t>- **CI**: frequent integration with automated build and tests</w:t>
      </w:r>
    </w:p>
    <w:p w14:paraId="0BEB638D" w14:textId="77777777" w:rsidR="00E54B12" w:rsidRDefault="00E54B12" w:rsidP="00E54B12">
      <w:r>
        <w:t>- **CD**: automated delivery or deployment of code</w:t>
      </w:r>
    </w:p>
    <w:p w14:paraId="6056CCE5" w14:textId="77777777" w:rsidR="00E54B12" w:rsidRDefault="00E54B12" w:rsidP="00E54B12">
      <w:r>
        <w:t>- CI/CD reduces manual work, catches bugs early, and makes release cycles faster and safer</w:t>
      </w:r>
    </w:p>
    <w:p w14:paraId="7CFF61A0" w14:textId="77777777" w:rsidR="00E54B12" w:rsidRDefault="00E54B12" w:rsidP="00E54B12"/>
    <w:p w14:paraId="6C5141AA" w14:textId="77777777" w:rsidR="00E54B12" w:rsidRDefault="00E54B12" w:rsidP="00E54B12">
      <w:r>
        <w:t>If you want, I can also give you:</w:t>
      </w:r>
    </w:p>
    <w:p w14:paraId="0451116B" w14:textId="77777777" w:rsidR="00E54B12" w:rsidRDefault="00E54B12" w:rsidP="00E54B12">
      <w:r>
        <w:t>1. a **CI/CD pipeline diagram**</w:t>
      </w:r>
    </w:p>
    <w:p w14:paraId="3515F6AF" w14:textId="77777777" w:rsidR="00E54B12" w:rsidRDefault="00E54B12" w:rsidP="00E54B12">
      <w:r>
        <w:t>2. **CI/CD interview questions and answers**</w:t>
      </w:r>
    </w:p>
    <w:p w14:paraId="26A575FC" w14:textId="77777777" w:rsidR="00E54B12" w:rsidRDefault="00E54B12" w:rsidP="00E54B12">
      <w:r>
        <w:t>3. **CI/CD in AWS with CodePipeline, CodeBuild, and CodeDeploy**</w:t>
      </w:r>
    </w:p>
    <w:p w14:paraId="672E2E86" w14:textId="34AC194B" w:rsidR="00E54B12" w:rsidRDefault="00E54B12" w:rsidP="00E54B12">
      <w:r>
        <w:t>4. **best practices for CI/CD in microservices**</w:t>
      </w:r>
    </w:p>
    <w:p w14:paraId="03EDC430" w14:textId="77777777" w:rsidR="00142A25" w:rsidRDefault="00142A25" w:rsidP="00E54B12"/>
    <w:p w14:paraId="6C201B1A" w14:textId="527099B2" w:rsidR="009562DF" w:rsidRDefault="009562DF" w:rsidP="00FC1FE3">
      <w:pPr>
        <w:pStyle w:val="Heading1"/>
        <w:numPr>
          <w:ilvl w:val="0"/>
          <w:numId w:val="13"/>
        </w:numPr>
        <w:jc w:val="center"/>
      </w:pPr>
      <w:bookmarkStart w:id="20" w:name="_Toc234595928"/>
      <w:r>
        <w:t>Java multithreading concepts</w:t>
      </w:r>
      <w:bookmarkEnd w:id="20"/>
    </w:p>
    <w:p w14:paraId="79FF9609" w14:textId="509E834E" w:rsidR="00142A25" w:rsidRDefault="00142A25" w:rsidP="00142A25">
      <w:r>
        <w:t>Java multithreading is the ability of a Java program to execute multiple threads concurrently. It is used to improve responsiveness, utilize CPU cores better, and handle multiple tasks at once.</w:t>
      </w:r>
    </w:p>
    <w:p w14:paraId="5D2BBE98" w14:textId="77777777" w:rsidR="00142A25" w:rsidRDefault="00142A25" w:rsidP="00142A25"/>
    <w:p w14:paraId="723BB9A3" w14:textId="77777777" w:rsidR="00142A25" w:rsidRDefault="00142A25" w:rsidP="00142A25">
      <w:r>
        <w:t>A **thread** is a lightweight unit of execution inside a process. A Java application starts with at least one thread, the **main thread**.</w:t>
      </w:r>
    </w:p>
    <w:p w14:paraId="784D9C0C" w14:textId="77777777" w:rsidR="00142A25" w:rsidRDefault="00142A25" w:rsidP="00142A25"/>
    <w:p w14:paraId="54685FAF" w14:textId="77777777" w:rsidR="00142A25" w:rsidRDefault="00142A25" w:rsidP="00142A25">
      <w:r>
        <w:t>---</w:t>
      </w:r>
    </w:p>
    <w:p w14:paraId="432BA8FF" w14:textId="77777777" w:rsidR="00142A25" w:rsidRDefault="00142A25" w:rsidP="00142A25"/>
    <w:p w14:paraId="7CFF121A" w14:textId="77777777" w:rsidR="00142A25" w:rsidRDefault="00142A25" w:rsidP="00142A25">
      <w:r>
        <w:lastRenderedPageBreak/>
        <w:t># 1. Process vs Thread</w:t>
      </w:r>
    </w:p>
    <w:p w14:paraId="60667CFC" w14:textId="77777777" w:rsidR="00142A25" w:rsidRDefault="00142A25" w:rsidP="00142A25"/>
    <w:p w14:paraId="56D5AE08" w14:textId="77777777" w:rsidR="00142A25" w:rsidRDefault="00142A25" w:rsidP="00142A25">
      <w:r>
        <w:t>## Process</w:t>
      </w:r>
    </w:p>
    <w:p w14:paraId="5E82449E" w14:textId="77777777" w:rsidR="00142A25" w:rsidRDefault="00142A25" w:rsidP="00142A25">
      <w:r>
        <w:t>A process is an independent program with its own memory space.</w:t>
      </w:r>
    </w:p>
    <w:p w14:paraId="468F47D3" w14:textId="77777777" w:rsidR="00142A25" w:rsidRDefault="00142A25" w:rsidP="00142A25"/>
    <w:p w14:paraId="01C34F1C" w14:textId="77777777" w:rsidR="00142A25" w:rsidRDefault="00142A25" w:rsidP="00142A25">
      <w:r>
        <w:t>## Thread</w:t>
      </w:r>
    </w:p>
    <w:p w14:paraId="3CBE9666" w14:textId="77777777" w:rsidR="00142A25" w:rsidRDefault="00142A25" w:rsidP="00142A25">
      <w:r>
        <w:t>A thread is a smaller execution unit inside a process, sharing the same memory with other threads in that process.</w:t>
      </w:r>
    </w:p>
    <w:p w14:paraId="769CADDB" w14:textId="77777777" w:rsidR="00142A25" w:rsidRDefault="00142A25" w:rsidP="00142A25"/>
    <w:p w14:paraId="73C6A37D" w14:textId="77777777" w:rsidR="00142A25" w:rsidRDefault="00142A25" w:rsidP="00142A25">
      <w:r>
        <w:t>### Why this matters</w:t>
      </w:r>
    </w:p>
    <w:p w14:paraId="267AF935" w14:textId="77777777" w:rsidR="00142A25" w:rsidRDefault="00142A25" w:rsidP="00142A25">
      <w:r>
        <w:t>Threads are cheaper than processes, but shared memory also makes concurrency harder because of race conditions and synchronization issues.</w:t>
      </w:r>
    </w:p>
    <w:p w14:paraId="56B73766" w14:textId="77777777" w:rsidR="00142A25" w:rsidRDefault="00142A25" w:rsidP="00142A25"/>
    <w:p w14:paraId="4DD53964" w14:textId="77777777" w:rsidR="00142A25" w:rsidRDefault="00142A25" w:rsidP="00142A25">
      <w:r>
        <w:t>---</w:t>
      </w:r>
    </w:p>
    <w:p w14:paraId="08079C68" w14:textId="77777777" w:rsidR="00142A25" w:rsidRDefault="00142A25" w:rsidP="00142A25"/>
    <w:p w14:paraId="2707E48D" w14:textId="77777777" w:rsidR="00142A25" w:rsidRDefault="00142A25" w:rsidP="00142A25">
      <w:r>
        <w:t># 2. Why multithreading is used</w:t>
      </w:r>
    </w:p>
    <w:p w14:paraId="74D7B37C" w14:textId="77777777" w:rsidR="00142A25" w:rsidRDefault="00142A25" w:rsidP="00142A25"/>
    <w:p w14:paraId="120D9A14" w14:textId="77777777" w:rsidR="00142A25" w:rsidRDefault="00142A25" w:rsidP="00142A25">
      <w:r>
        <w:t>Java multithreading is useful for:</w:t>
      </w:r>
    </w:p>
    <w:p w14:paraId="2EDCB8D3" w14:textId="77777777" w:rsidR="00142A25" w:rsidRDefault="00142A25" w:rsidP="00142A25">
      <w:r>
        <w:t>- improving application responsiveness</w:t>
      </w:r>
    </w:p>
    <w:p w14:paraId="64AB3C09" w14:textId="77777777" w:rsidR="00142A25" w:rsidRDefault="00142A25" w:rsidP="00142A25">
      <w:r>
        <w:t>- handling multiple requests concurrently</w:t>
      </w:r>
    </w:p>
    <w:p w14:paraId="182B06C1" w14:textId="77777777" w:rsidR="00142A25" w:rsidRDefault="00142A25" w:rsidP="00142A25">
      <w:r>
        <w:t>- performing background work</w:t>
      </w:r>
    </w:p>
    <w:p w14:paraId="45AED9A7" w14:textId="77777777" w:rsidR="00142A25" w:rsidRDefault="00142A25" w:rsidP="00142A25">
      <w:r>
        <w:t>- making better use of multi-core CPUs</w:t>
      </w:r>
    </w:p>
    <w:p w14:paraId="5FE0B6B4" w14:textId="77777777" w:rsidR="00142A25" w:rsidRDefault="00142A25" w:rsidP="00142A25">
      <w:r>
        <w:t>- running parallel tasks</w:t>
      </w:r>
    </w:p>
    <w:p w14:paraId="4ACE0BD4" w14:textId="77777777" w:rsidR="00142A25" w:rsidRDefault="00142A25" w:rsidP="00142A25"/>
    <w:p w14:paraId="5DA8A831" w14:textId="77777777" w:rsidR="00142A25" w:rsidRDefault="00142A25" w:rsidP="00142A25">
      <w:r>
        <w:t>Examples:</w:t>
      </w:r>
    </w:p>
    <w:p w14:paraId="2A495A63" w14:textId="77777777" w:rsidR="00142A25" w:rsidRDefault="00142A25" w:rsidP="00142A25">
      <w:r>
        <w:t>- web servers handling many requests</w:t>
      </w:r>
    </w:p>
    <w:p w14:paraId="5B1D41BC" w14:textId="77777777" w:rsidR="00142A25" w:rsidRDefault="00142A25" w:rsidP="00142A25">
      <w:r>
        <w:t>- background file processing</w:t>
      </w:r>
    </w:p>
    <w:p w14:paraId="0C6FA4DD" w14:textId="77777777" w:rsidR="00142A25" w:rsidRDefault="00142A25" w:rsidP="00142A25">
      <w:r>
        <w:t>- real-time applications</w:t>
      </w:r>
    </w:p>
    <w:p w14:paraId="3214646A" w14:textId="77777777" w:rsidR="00142A25" w:rsidRDefault="00142A25" w:rsidP="00142A25">
      <w:r>
        <w:t>- GUI apps that must not freeze</w:t>
      </w:r>
    </w:p>
    <w:p w14:paraId="535CFDD7" w14:textId="77777777" w:rsidR="00142A25" w:rsidRDefault="00142A25" w:rsidP="00142A25"/>
    <w:p w14:paraId="3182F7F3" w14:textId="77777777" w:rsidR="00142A25" w:rsidRDefault="00142A25" w:rsidP="00142A25">
      <w:r>
        <w:t>---</w:t>
      </w:r>
    </w:p>
    <w:p w14:paraId="086EECC3" w14:textId="77777777" w:rsidR="00142A25" w:rsidRDefault="00142A25" w:rsidP="00142A25"/>
    <w:p w14:paraId="227DB342" w14:textId="77777777" w:rsidR="00142A25" w:rsidRDefault="00142A25" w:rsidP="00142A25">
      <w:r>
        <w:t># 3. Ways to create a thread</w:t>
      </w:r>
    </w:p>
    <w:p w14:paraId="4B52AA37" w14:textId="77777777" w:rsidR="00142A25" w:rsidRDefault="00142A25" w:rsidP="00142A25"/>
    <w:p w14:paraId="3D58E582" w14:textId="77777777" w:rsidR="00142A25" w:rsidRDefault="00142A25" w:rsidP="00142A25">
      <w:r>
        <w:t>## Extending `Thread`</w:t>
      </w:r>
    </w:p>
    <w:p w14:paraId="16698ACA" w14:textId="77777777" w:rsidR="00142A25" w:rsidRDefault="00142A25" w:rsidP="00142A25">
      <w:r>
        <w:t>```java</w:t>
      </w:r>
    </w:p>
    <w:p w14:paraId="69FE23B3" w14:textId="77777777" w:rsidR="00142A25" w:rsidRDefault="00142A25" w:rsidP="00142A25">
      <w:r>
        <w:t>class MyThread extends Thread {</w:t>
      </w:r>
    </w:p>
    <w:p w14:paraId="55AC6C55" w14:textId="77777777" w:rsidR="00142A25" w:rsidRDefault="00142A25" w:rsidP="00142A25">
      <w:r>
        <w:t xml:space="preserve">    public void run() {</w:t>
      </w:r>
    </w:p>
    <w:p w14:paraId="52C4DEB5" w14:textId="77777777" w:rsidR="00142A25" w:rsidRDefault="00142A25" w:rsidP="00142A25">
      <w:r>
        <w:t xml:space="preserve">        System.out.println("Thread running");</w:t>
      </w:r>
    </w:p>
    <w:p w14:paraId="65A099D2" w14:textId="77777777" w:rsidR="00142A25" w:rsidRDefault="00142A25" w:rsidP="00142A25">
      <w:r>
        <w:t xml:space="preserve">    }</w:t>
      </w:r>
    </w:p>
    <w:p w14:paraId="5D3A05D9" w14:textId="77777777" w:rsidR="00142A25" w:rsidRDefault="00142A25" w:rsidP="00142A25">
      <w:r>
        <w:t>}</w:t>
      </w:r>
    </w:p>
    <w:p w14:paraId="15FF39A4" w14:textId="77777777" w:rsidR="00142A25" w:rsidRDefault="00142A25" w:rsidP="00142A25"/>
    <w:p w14:paraId="7B52F9F4" w14:textId="77777777" w:rsidR="00142A25" w:rsidRDefault="00142A25" w:rsidP="00142A25">
      <w:r>
        <w:t>public class Main {</w:t>
      </w:r>
    </w:p>
    <w:p w14:paraId="394BFA61" w14:textId="77777777" w:rsidR="00142A25" w:rsidRDefault="00142A25" w:rsidP="00142A25">
      <w:r>
        <w:t xml:space="preserve">    public static void main(String[] args) {</w:t>
      </w:r>
    </w:p>
    <w:p w14:paraId="32D13514" w14:textId="77777777" w:rsidR="00142A25" w:rsidRDefault="00142A25" w:rsidP="00142A25">
      <w:r>
        <w:t xml:space="preserve">        MyThread t = new MyThread();</w:t>
      </w:r>
    </w:p>
    <w:p w14:paraId="1EEE11F1" w14:textId="77777777" w:rsidR="00142A25" w:rsidRDefault="00142A25" w:rsidP="00142A25">
      <w:r>
        <w:t xml:space="preserve">        t.start();</w:t>
      </w:r>
    </w:p>
    <w:p w14:paraId="2E32FD94" w14:textId="77777777" w:rsidR="00142A25" w:rsidRDefault="00142A25" w:rsidP="00142A25">
      <w:r>
        <w:t xml:space="preserve">    }</w:t>
      </w:r>
    </w:p>
    <w:p w14:paraId="7536E4FD" w14:textId="77777777" w:rsidR="00142A25" w:rsidRDefault="00142A25" w:rsidP="00142A25">
      <w:r>
        <w:lastRenderedPageBreak/>
        <w:t>}</w:t>
      </w:r>
    </w:p>
    <w:p w14:paraId="55FBB006" w14:textId="77777777" w:rsidR="00142A25" w:rsidRDefault="00142A25" w:rsidP="00142A25">
      <w:r>
        <w:t>```</w:t>
      </w:r>
    </w:p>
    <w:p w14:paraId="339CC899" w14:textId="77777777" w:rsidR="00142A25" w:rsidRDefault="00142A25" w:rsidP="00142A25"/>
    <w:p w14:paraId="20C85712" w14:textId="77777777" w:rsidR="00142A25" w:rsidRDefault="00142A25" w:rsidP="00142A25">
      <w:r>
        <w:t>## Implementing `Runnable`</w:t>
      </w:r>
    </w:p>
    <w:p w14:paraId="40C11DF0" w14:textId="77777777" w:rsidR="00142A25" w:rsidRDefault="00142A25" w:rsidP="00142A25">
      <w:r>
        <w:t>```java</w:t>
      </w:r>
    </w:p>
    <w:p w14:paraId="4BA65634" w14:textId="77777777" w:rsidR="00142A25" w:rsidRDefault="00142A25" w:rsidP="00142A25">
      <w:r>
        <w:t>class MyTask implements Runnable {</w:t>
      </w:r>
    </w:p>
    <w:p w14:paraId="4745F6CF" w14:textId="77777777" w:rsidR="00142A25" w:rsidRDefault="00142A25" w:rsidP="00142A25">
      <w:r>
        <w:t xml:space="preserve">    public void run() {</w:t>
      </w:r>
    </w:p>
    <w:p w14:paraId="621A4EF2" w14:textId="77777777" w:rsidR="00142A25" w:rsidRDefault="00142A25" w:rsidP="00142A25">
      <w:r>
        <w:t xml:space="preserve">        System.out.println("Task running");</w:t>
      </w:r>
    </w:p>
    <w:p w14:paraId="26537B66" w14:textId="77777777" w:rsidR="00142A25" w:rsidRDefault="00142A25" w:rsidP="00142A25">
      <w:r>
        <w:t xml:space="preserve">    }</w:t>
      </w:r>
    </w:p>
    <w:p w14:paraId="6BB1B797" w14:textId="77777777" w:rsidR="00142A25" w:rsidRDefault="00142A25" w:rsidP="00142A25">
      <w:r>
        <w:t>}</w:t>
      </w:r>
    </w:p>
    <w:p w14:paraId="1BDD1D42" w14:textId="77777777" w:rsidR="00142A25" w:rsidRDefault="00142A25" w:rsidP="00142A25"/>
    <w:p w14:paraId="0CB83B21" w14:textId="77777777" w:rsidR="00142A25" w:rsidRDefault="00142A25" w:rsidP="00142A25">
      <w:r>
        <w:t>public class Main {</w:t>
      </w:r>
    </w:p>
    <w:p w14:paraId="12C125C7" w14:textId="77777777" w:rsidR="00142A25" w:rsidRDefault="00142A25" w:rsidP="00142A25">
      <w:r>
        <w:t xml:space="preserve">    public static void main(String[] args) {</w:t>
      </w:r>
    </w:p>
    <w:p w14:paraId="16D2ED08" w14:textId="77777777" w:rsidR="00142A25" w:rsidRDefault="00142A25" w:rsidP="00142A25">
      <w:r>
        <w:t xml:space="preserve">        Thread t = new Thread(new MyTask());</w:t>
      </w:r>
    </w:p>
    <w:p w14:paraId="34DC060D" w14:textId="77777777" w:rsidR="00142A25" w:rsidRDefault="00142A25" w:rsidP="00142A25">
      <w:r>
        <w:t xml:space="preserve">        t.start();</w:t>
      </w:r>
    </w:p>
    <w:p w14:paraId="77E0F8C3" w14:textId="77777777" w:rsidR="00142A25" w:rsidRDefault="00142A25" w:rsidP="00142A25">
      <w:r>
        <w:t xml:space="preserve">    }</w:t>
      </w:r>
    </w:p>
    <w:p w14:paraId="0CB43B17" w14:textId="77777777" w:rsidR="00142A25" w:rsidRDefault="00142A25" w:rsidP="00142A25">
      <w:r>
        <w:t>}</w:t>
      </w:r>
    </w:p>
    <w:p w14:paraId="794BAAB5" w14:textId="77777777" w:rsidR="00142A25" w:rsidRDefault="00142A25" w:rsidP="00142A25">
      <w:r>
        <w:t>```</w:t>
      </w:r>
    </w:p>
    <w:p w14:paraId="66E0DB49" w14:textId="77777777" w:rsidR="00142A25" w:rsidRDefault="00142A25" w:rsidP="00142A25"/>
    <w:p w14:paraId="5B497156" w14:textId="77777777" w:rsidR="00142A25" w:rsidRDefault="00142A25" w:rsidP="00142A25">
      <w:r>
        <w:t>### Which is better?</w:t>
      </w:r>
    </w:p>
    <w:p w14:paraId="2B8DC6B6" w14:textId="77777777" w:rsidR="00142A25" w:rsidRDefault="00142A25" w:rsidP="00142A25">
      <w:r>
        <w:t>Usually `Runnable` is preferred because Java supports single inheritance, and it separates task logic from thread management.</w:t>
      </w:r>
    </w:p>
    <w:p w14:paraId="790CFF1E" w14:textId="77777777" w:rsidR="00142A25" w:rsidRDefault="00142A25" w:rsidP="00142A25"/>
    <w:p w14:paraId="02A41B49" w14:textId="77777777" w:rsidR="00142A25" w:rsidRDefault="00142A25" w:rsidP="00142A25">
      <w:r>
        <w:t>---</w:t>
      </w:r>
    </w:p>
    <w:p w14:paraId="6CB77CE2" w14:textId="77777777" w:rsidR="00142A25" w:rsidRDefault="00142A25" w:rsidP="00142A25"/>
    <w:p w14:paraId="563EE13D" w14:textId="77777777" w:rsidR="00142A25" w:rsidRDefault="00142A25" w:rsidP="00142A25">
      <w:r>
        <w:t># 4. Thread lifecycle</w:t>
      </w:r>
    </w:p>
    <w:p w14:paraId="4553CABC" w14:textId="77777777" w:rsidR="00142A25" w:rsidRDefault="00142A25" w:rsidP="00142A25"/>
    <w:p w14:paraId="3A956584" w14:textId="77777777" w:rsidR="00142A25" w:rsidRDefault="00142A25" w:rsidP="00142A25">
      <w:r>
        <w:t>A thread goes through several states:</w:t>
      </w:r>
    </w:p>
    <w:p w14:paraId="10643CEB" w14:textId="77777777" w:rsidR="00142A25" w:rsidRDefault="00142A25" w:rsidP="00142A25"/>
    <w:p w14:paraId="7081AD2E" w14:textId="77777777" w:rsidR="00142A25" w:rsidRDefault="00142A25" w:rsidP="00142A25">
      <w:r>
        <w:t>- **New**</w:t>
      </w:r>
    </w:p>
    <w:p w14:paraId="39DDA530" w14:textId="77777777" w:rsidR="00142A25" w:rsidRDefault="00142A25" w:rsidP="00142A25">
      <w:r>
        <w:t>- **Runnable**</w:t>
      </w:r>
    </w:p>
    <w:p w14:paraId="0716F670" w14:textId="77777777" w:rsidR="00142A25" w:rsidRDefault="00142A25" w:rsidP="00142A25">
      <w:r>
        <w:t>- **Running**</w:t>
      </w:r>
    </w:p>
    <w:p w14:paraId="16F8CB8E" w14:textId="77777777" w:rsidR="00142A25" w:rsidRDefault="00142A25" w:rsidP="00142A25">
      <w:r>
        <w:t>- **Blocked/Waiting/Timed Waiting**</w:t>
      </w:r>
    </w:p>
    <w:p w14:paraId="61A5C825" w14:textId="77777777" w:rsidR="00142A25" w:rsidRDefault="00142A25" w:rsidP="00142A25">
      <w:r>
        <w:t>- **Terminated**</w:t>
      </w:r>
    </w:p>
    <w:p w14:paraId="2FFC312C" w14:textId="77777777" w:rsidR="00142A25" w:rsidRDefault="00142A25" w:rsidP="00142A25"/>
    <w:p w14:paraId="78F736E1" w14:textId="77777777" w:rsidR="00142A25" w:rsidRDefault="00142A25" w:rsidP="00142A25">
      <w:r>
        <w:t>## Meaning</w:t>
      </w:r>
    </w:p>
    <w:p w14:paraId="3F014408" w14:textId="77777777" w:rsidR="00142A25" w:rsidRDefault="00142A25" w:rsidP="00142A25">
      <w:r>
        <w:t>- **New**: thread object created, not started yet</w:t>
      </w:r>
    </w:p>
    <w:p w14:paraId="2E9BCF22" w14:textId="77777777" w:rsidR="00142A25" w:rsidRDefault="00142A25" w:rsidP="00142A25">
      <w:r>
        <w:t>- **Runnable**: ready to run, waiting for CPU</w:t>
      </w:r>
    </w:p>
    <w:p w14:paraId="2A66183B" w14:textId="77777777" w:rsidR="00142A25" w:rsidRDefault="00142A25" w:rsidP="00142A25">
      <w:r>
        <w:t>- **Running**: actively executing</w:t>
      </w:r>
    </w:p>
    <w:p w14:paraId="29BC50D9" w14:textId="77777777" w:rsidR="00142A25" w:rsidRDefault="00142A25" w:rsidP="00142A25">
      <w:r>
        <w:t>- **Blocked/Waiting**: waiting for a lock or signal</w:t>
      </w:r>
    </w:p>
    <w:p w14:paraId="38765E43" w14:textId="77777777" w:rsidR="00142A25" w:rsidRDefault="00142A25" w:rsidP="00142A25">
      <w:r>
        <w:t>- **Terminated**: execution finished</w:t>
      </w:r>
    </w:p>
    <w:p w14:paraId="300B0A7B" w14:textId="77777777" w:rsidR="00142A25" w:rsidRDefault="00142A25" w:rsidP="00142A25"/>
    <w:p w14:paraId="329DD7DE" w14:textId="77777777" w:rsidR="00142A25" w:rsidRDefault="00142A25" w:rsidP="00142A25">
      <w:r>
        <w:t>---</w:t>
      </w:r>
    </w:p>
    <w:p w14:paraId="6C6F288D" w14:textId="77777777" w:rsidR="00142A25" w:rsidRDefault="00142A25" w:rsidP="00142A25"/>
    <w:p w14:paraId="7F739F4E" w14:textId="77777777" w:rsidR="00142A25" w:rsidRDefault="00142A25" w:rsidP="00142A25">
      <w:r>
        <w:t># 5. Important thread methods</w:t>
      </w:r>
    </w:p>
    <w:p w14:paraId="11B37DBB" w14:textId="77777777" w:rsidR="00142A25" w:rsidRDefault="00142A25" w:rsidP="00142A25"/>
    <w:p w14:paraId="2DEB354B" w14:textId="77777777" w:rsidR="00142A25" w:rsidRDefault="00142A25" w:rsidP="00142A25">
      <w:r>
        <w:t>## `start()`</w:t>
      </w:r>
    </w:p>
    <w:p w14:paraId="3368473A" w14:textId="77777777" w:rsidR="00142A25" w:rsidRDefault="00142A25" w:rsidP="00142A25">
      <w:r>
        <w:t>Starts a new thread and internally calls `run()`.</w:t>
      </w:r>
    </w:p>
    <w:p w14:paraId="428152C3" w14:textId="77777777" w:rsidR="00142A25" w:rsidRDefault="00142A25" w:rsidP="00142A25"/>
    <w:p w14:paraId="7650E2BF" w14:textId="77777777" w:rsidR="00142A25" w:rsidRDefault="00142A25" w:rsidP="00142A25">
      <w:r>
        <w:t>## `run()`</w:t>
      </w:r>
    </w:p>
    <w:p w14:paraId="1817A669" w14:textId="77777777" w:rsidR="00142A25" w:rsidRDefault="00142A25" w:rsidP="00142A25">
      <w:r>
        <w:t>Contains the thread’s work.</w:t>
      </w:r>
    </w:p>
    <w:p w14:paraId="5E57C8B5" w14:textId="77777777" w:rsidR="00142A25" w:rsidRDefault="00142A25" w:rsidP="00142A25"/>
    <w:p w14:paraId="68BBBB4B" w14:textId="77777777" w:rsidR="00142A25" w:rsidRDefault="00142A25" w:rsidP="00142A25">
      <w:r>
        <w:t>## `sleep(long ms)`</w:t>
      </w:r>
    </w:p>
    <w:p w14:paraId="050D0989" w14:textId="77777777" w:rsidR="00142A25" w:rsidRDefault="00142A25" w:rsidP="00142A25">
      <w:r>
        <w:t>Pauses the current thread for a fixed time.</w:t>
      </w:r>
    </w:p>
    <w:p w14:paraId="603385B7" w14:textId="77777777" w:rsidR="00142A25" w:rsidRDefault="00142A25" w:rsidP="00142A25"/>
    <w:p w14:paraId="339D991E" w14:textId="77777777" w:rsidR="00142A25" w:rsidRDefault="00142A25" w:rsidP="00142A25">
      <w:r>
        <w:t>## `join()`</w:t>
      </w:r>
    </w:p>
    <w:p w14:paraId="4007F35B" w14:textId="77777777" w:rsidR="00142A25" w:rsidRDefault="00142A25" w:rsidP="00142A25">
      <w:r>
        <w:t>Waits for another thread to finish.</w:t>
      </w:r>
    </w:p>
    <w:p w14:paraId="0C0FD3A3" w14:textId="77777777" w:rsidR="00142A25" w:rsidRDefault="00142A25" w:rsidP="00142A25"/>
    <w:p w14:paraId="5636C511" w14:textId="77777777" w:rsidR="00142A25" w:rsidRDefault="00142A25" w:rsidP="00142A25">
      <w:r>
        <w:t>## `yield()`</w:t>
      </w:r>
    </w:p>
    <w:p w14:paraId="0E330781" w14:textId="77777777" w:rsidR="00142A25" w:rsidRDefault="00142A25" w:rsidP="00142A25">
      <w:r>
        <w:t>Hints to the scheduler that the current thread is willing to give up CPU time.</w:t>
      </w:r>
    </w:p>
    <w:p w14:paraId="56B389AC" w14:textId="77777777" w:rsidR="00142A25" w:rsidRDefault="00142A25" w:rsidP="00142A25"/>
    <w:p w14:paraId="40B572F6" w14:textId="77777777" w:rsidR="00142A25" w:rsidRDefault="00142A25" w:rsidP="00142A25">
      <w:r>
        <w:t>## `interrupt()`</w:t>
      </w:r>
    </w:p>
    <w:p w14:paraId="0C081B4A" w14:textId="77777777" w:rsidR="00142A25" w:rsidRDefault="00142A25" w:rsidP="00142A25">
      <w:r>
        <w:t>Signals a thread to stop waiting or handle interruption.</w:t>
      </w:r>
    </w:p>
    <w:p w14:paraId="2E0BAA25" w14:textId="77777777" w:rsidR="00142A25" w:rsidRDefault="00142A25" w:rsidP="00142A25"/>
    <w:p w14:paraId="108B1321" w14:textId="77777777" w:rsidR="00142A25" w:rsidRDefault="00142A25" w:rsidP="00142A25">
      <w:r>
        <w:t>---</w:t>
      </w:r>
    </w:p>
    <w:p w14:paraId="4269899E" w14:textId="77777777" w:rsidR="00142A25" w:rsidRDefault="00142A25" w:rsidP="00142A25"/>
    <w:p w14:paraId="65D147D1" w14:textId="77777777" w:rsidR="00142A25" w:rsidRDefault="00142A25" w:rsidP="00142A25">
      <w:r>
        <w:t># 6. Thread safety</w:t>
      </w:r>
    </w:p>
    <w:p w14:paraId="28BCF977" w14:textId="77777777" w:rsidR="00142A25" w:rsidRDefault="00142A25" w:rsidP="00142A25"/>
    <w:p w14:paraId="74BB0A37" w14:textId="77777777" w:rsidR="00142A25" w:rsidRDefault="00142A25" w:rsidP="00142A25">
      <w:r>
        <w:t>Thread safety means code behaves correctly when accessed by multiple threads at the same time.</w:t>
      </w:r>
    </w:p>
    <w:p w14:paraId="4683E4D4" w14:textId="77777777" w:rsidR="00142A25" w:rsidRDefault="00142A25" w:rsidP="00142A25"/>
    <w:p w14:paraId="4CEE74CD" w14:textId="77777777" w:rsidR="00142A25" w:rsidRDefault="00142A25" w:rsidP="00142A25">
      <w:r>
        <w:t>Problems happen when multiple threads:</w:t>
      </w:r>
    </w:p>
    <w:p w14:paraId="7303C9DD" w14:textId="77777777" w:rsidR="00142A25" w:rsidRDefault="00142A25" w:rsidP="00142A25">
      <w:r>
        <w:lastRenderedPageBreak/>
        <w:t>- read and write shared data simultaneously</w:t>
      </w:r>
    </w:p>
    <w:p w14:paraId="73642AFA" w14:textId="77777777" w:rsidR="00142A25" w:rsidRDefault="00142A25" w:rsidP="00142A25">
      <w:r>
        <w:t>- interleave operations unexpectedly</w:t>
      </w:r>
    </w:p>
    <w:p w14:paraId="64D1B739" w14:textId="77777777" w:rsidR="00142A25" w:rsidRDefault="00142A25" w:rsidP="00142A25"/>
    <w:p w14:paraId="5C6EF007" w14:textId="77777777" w:rsidR="00142A25" w:rsidRDefault="00142A25" w:rsidP="00142A25">
      <w:r>
        <w:t>This can cause race conditions, inconsistent results, or corrupted state.</w:t>
      </w:r>
    </w:p>
    <w:p w14:paraId="26FB3315" w14:textId="77777777" w:rsidR="00142A25" w:rsidRDefault="00142A25" w:rsidP="00142A25"/>
    <w:p w14:paraId="0DE36DBF" w14:textId="77777777" w:rsidR="00142A25" w:rsidRDefault="00142A25" w:rsidP="00142A25">
      <w:r>
        <w:t>---</w:t>
      </w:r>
    </w:p>
    <w:p w14:paraId="68F5E5F1" w14:textId="77777777" w:rsidR="00142A25" w:rsidRDefault="00142A25" w:rsidP="00142A25"/>
    <w:p w14:paraId="3C83392D" w14:textId="77777777" w:rsidR="00142A25" w:rsidRDefault="00142A25" w:rsidP="00142A25">
      <w:r>
        <w:t># 7. Race condition</w:t>
      </w:r>
    </w:p>
    <w:p w14:paraId="11353909" w14:textId="77777777" w:rsidR="00142A25" w:rsidRDefault="00142A25" w:rsidP="00142A25"/>
    <w:p w14:paraId="41D9BEE6" w14:textId="77777777" w:rsidR="00142A25" w:rsidRDefault="00142A25" w:rsidP="00142A25">
      <w:r>
        <w:t>A race condition happens when the result depends on the timing of thread execution.</w:t>
      </w:r>
    </w:p>
    <w:p w14:paraId="597D52F9" w14:textId="77777777" w:rsidR="00142A25" w:rsidRDefault="00142A25" w:rsidP="00142A25"/>
    <w:p w14:paraId="37E4F6FF" w14:textId="77777777" w:rsidR="00142A25" w:rsidRDefault="00142A25" w:rsidP="00142A25">
      <w:r>
        <w:t>### Example</w:t>
      </w:r>
    </w:p>
    <w:p w14:paraId="65E454A0" w14:textId="77777777" w:rsidR="00142A25" w:rsidRDefault="00142A25" w:rsidP="00142A25">
      <w:r>
        <w:t>Two threads increment the same counter without synchronization.</w:t>
      </w:r>
    </w:p>
    <w:p w14:paraId="038F5C9D" w14:textId="77777777" w:rsidR="00142A25" w:rsidRDefault="00142A25" w:rsidP="00142A25"/>
    <w:p w14:paraId="2DE0A863" w14:textId="77777777" w:rsidR="00142A25" w:rsidRDefault="00142A25" w:rsidP="00142A25">
      <w:r>
        <w:t>```java</w:t>
      </w:r>
    </w:p>
    <w:p w14:paraId="1EA89E08" w14:textId="77777777" w:rsidR="00142A25" w:rsidRDefault="00142A25" w:rsidP="00142A25">
      <w:r>
        <w:t>class Counter {</w:t>
      </w:r>
    </w:p>
    <w:p w14:paraId="45C357FF" w14:textId="77777777" w:rsidR="00142A25" w:rsidRDefault="00142A25" w:rsidP="00142A25">
      <w:r>
        <w:t xml:space="preserve">    int count = 0;</w:t>
      </w:r>
    </w:p>
    <w:p w14:paraId="7213A93A" w14:textId="77777777" w:rsidR="00142A25" w:rsidRDefault="00142A25" w:rsidP="00142A25"/>
    <w:p w14:paraId="774FFCDE" w14:textId="77777777" w:rsidR="00142A25" w:rsidRDefault="00142A25" w:rsidP="00142A25">
      <w:r>
        <w:t xml:space="preserve">    void increment() {</w:t>
      </w:r>
    </w:p>
    <w:p w14:paraId="52A4D8F1" w14:textId="77777777" w:rsidR="00142A25" w:rsidRDefault="00142A25" w:rsidP="00142A25">
      <w:r>
        <w:t xml:space="preserve">        count++;</w:t>
      </w:r>
    </w:p>
    <w:p w14:paraId="19237EFA" w14:textId="77777777" w:rsidR="00142A25" w:rsidRDefault="00142A25" w:rsidP="00142A25">
      <w:r>
        <w:t xml:space="preserve">    }</w:t>
      </w:r>
    </w:p>
    <w:p w14:paraId="01CB061B" w14:textId="77777777" w:rsidR="00142A25" w:rsidRDefault="00142A25" w:rsidP="00142A25">
      <w:r>
        <w:t>}</w:t>
      </w:r>
    </w:p>
    <w:p w14:paraId="64B5DFA5" w14:textId="77777777" w:rsidR="00142A25" w:rsidRDefault="00142A25" w:rsidP="00142A25">
      <w:r>
        <w:lastRenderedPageBreak/>
        <w:t>```</w:t>
      </w:r>
    </w:p>
    <w:p w14:paraId="3051B2BB" w14:textId="77777777" w:rsidR="00142A25" w:rsidRDefault="00142A25" w:rsidP="00142A25"/>
    <w:p w14:paraId="49428F18" w14:textId="77777777" w:rsidR="00142A25" w:rsidRDefault="00142A25" w:rsidP="00142A25">
      <w:r>
        <w:t>`count++` is not atomic. It involves read, increment, and write. Two threads can interfere with each other.</w:t>
      </w:r>
    </w:p>
    <w:p w14:paraId="1978596C" w14:textId="77777777" w:rsidR="00142A25" w:rsidRDefault="00142A25" w:rsidP="00142A25"/>
    <w:p w14:paraId="390B4593" w14:textId="77777777" w:rsidR="00142A25" w:rsidRDefault="00142A25" w:rsidP="00142A25">
      <w:r>
        <w:t>---</w:t>
      </w:r>
    </w:p>
    <w:p w14:paraId="0078DADE" w14:textId="77777777" w:rsidR="00142A25" w:rsidRDefault="00142A25" w:rsidP="00142A25"/>
    <w:p w14:paraId="37712E8C" w14:textId="77777777" w:rsidR="00142A25" w:rsidRDefault="00142A25" w:rsidP="00142A25">
      <w:r>
        <w:t># 8. Synchronization</w:t>
      </w:r>
    </w:p>
    <w:p w14:paraId="0C1377AC" w14:textId="77777777" w:rsidR="00142A25" w:rsidRDefault="00142A25" w:rsidP="00142A25"/>
    <w:p w14:paraId="61E2B303" w14:textId="77777777" w:rsidR="00142A25" w:rsidRDefault="00142A25" w:rsidP="00142A25">
      <w:r>
        <w:t>Synchronization prevents multiple threads from entering critical sections at the same time.</w:t>
      </w:r>
    </w:p>
    <w:p w14:paraId="50FA5667" w14:textId="77777777" w:rsidR="00142A25" w:rsidRDefault="00142A25" w:rsidP="00142A25"/>
    <w:p w14:paraId="2ED17EDE" w14:textId="77777777" w:rsidR="00142A25" w:rsidRDefault="00142A25" w:rsidP="00142A25">
      <w:r>
        <w:t>## Synchronized method</w:t>
      </w:r>
    </w:p>
    <w:p w14:paraId="35FCCF22" w14:textId="77777777" w:rsidR="00142A25" w:rsidRDefault="00142A25" w:rsidP="00142A25">
      <w:r>
        <w:t>```java</w:t>
      </w:r>
    </w:p>
    <w:p w14:paraId="3EA325F1" w14:textId="77777777" w:rsidR="00142A25" w:rsidRDefault="00142A25" w:rsidP="00142A25">
      <w:r>
        <w:t>class Counter {</w:t>
      </w:r>
    </w:p>
    <w:p w14:paraId="13F3592F" w14:textId="77777777" w:rsidR="00142A25" w:rsidRDefault="00142A25" w:rsidP="00142A25">
      <w:r>
        <w:t xml:space="preserve">    private int count = 0;</w:t>
      </w:r>
    </w:p>
    <w:p w14:paraId="79B11040" w14:textId="77777777" w:rsidR="00142A25" w:rsidRDefault="00142A25" w:rsidP="00142A25"/>
    <w:p w14:paraId="18C95F96" w14:textId="77777777" w:rsidR="00142A25" w:rsidRDefault="00142A25" w:rsidP="00142A25">
      <w:r>
        <w:t xml:space="preserve">    synchronized void increment() {</w:t>
      </w:r>
    </w:p>
    <w:p w14:paraId="0064CC8C" w14:textId="77777777" w:rsidR="00142A25" w:rsidRDefault="00142A25" w:rsidP="00142A25">
      <w:r>
        <w:t xml:space="preserve">        count++;</w:t>
      </w:r>
    </w:p>
    <w:p w14:paraId="3607BC2D" w14:textId="77777777" w:rsidR="00142A25" w:rsidRDefault="00142A25" w:rsidP="00142A25">
      <w:r>
        <w:t xml:space="preserve">    }</w:t>
      </w:r>
    </w:p>
    <w:p w14:paraId="61CACF5B" w14:textId="77777777" w:rsidR="00142A25" w:rsidRDefault="00142A25" w:rsidP="00142A25">
      <w:r>
        <w:t>}</w:t>
      </w:r>
    </w:p>
    <w:p w14:paraId="3C81C973" w14:textId="77777777" w:rsidR="00142A25" w:rsidRDefault="00142A25" w:rsidP="00142A25">
      <w:r>
        <w:t>```</w:t>
      </w:r>
    </w:p>
    <w:p w14:paraId="5A1A1020" w14:textId="77777777" w:rsidR="00142A25" w:rsidRDefault="00142A25" w:rsidP="00142A25"/>
    <w:p w14:paraId="34E9832D" w14:textId="77777777" w:rsidR="00142A25" w:rsidRDefault="00142A25" w:rsidP="00142A25">
      <w:r>
        <w:t>## Synchronized block</w:t>
      </w:r>
    </w:p>
    <w:p w14:paraId="7D5A303B" w14:textId="77777777" w:rsidR="00142A25" w:rsidRDefault="00142A25" w:rsidP="00142A25">
      <w:r>
        <w:t>```java</w:t>
      </w:r>
    </w:p>
    <w:p w14:paraId="07F9544D" w14:textId="77777777" w:rsidR="00142A25" w:rsidRDefault="00142A25" w:rsidP="00142A25">
      <w:r>
        <w:lastRenderedPageBreak/>
        <w:t>class Counter {</w:t>
      </w:r>
    </w:p>
    <w:p w14:paraId="0323D409" w14:textId="77777777" w:rsidR="00142A25" w:rsidRDefault="00142A25" w:rsidP="00142A25">
      <w:r>
        <w:t xml:space="preserve">    private int count = 0;</w:t>
      </w:r>
    </w:p>
    <w:p w14:paraId="108A0A61" w14:textId="77777777" w:rsidR="00142A25" w:rsidRDefault="00142A25" w:rsidP="00142A25"/>
    <w:p w14:paraId="1ABCEC0E" w14:textId="77777777" w:rsidR="00142A25" w:rsidRDefault="00142A25" w:rsidP="00142A25">
      <w:r>
        <w:t xml:space="preserve">    void increment() {</w:t>
      </w:r>
    </w:p>
    <w:p w14:paraId="5CB8A422" w14:textId="77777777" w:rsidR="00142A25" w:rsidRDefault="00142A25" w:rsidP="00142A25">
      <w:r>
        <w:t xml:space="preserve">        synchronized (this) {</w:t>
      </w:r>
    </w:p>
    <w:p w14:paraId="327D9E65" w14:textId="77777777" w:rsidR="00142A25" w:rsidRDefault="00142A25" w:rsidP="00142A25">
      <w:r>
        <w:t xml:space="preserve">            count++;</w:t>
      </w:r>
    </w:p>
    <w:p w14:paraId="18324DB4" w14:textId="77777777" w:rsidR="00142A25" w:rsidRDefault="00142A25" w:rsidP="00142A25">
      <w:r>
        <w:t xml:space="preserve">        }</w:t>
      </w:r>
    </w:p>
    <w:p w14:paraId="5CDBB107" w14:textId="77777777" w:rsidR="00142A25" w:rsidRDefault="00142A25" w:rsidP="00142A25">
      <w:r>
        <w:t xml:space="preserve">    }</w:t>
      </w:r>
    </w:p>
    <w:p w14:paraId="7323540C" w14:textId="77777777" w:rsidR="00142A25" w:rsidRDefault="00142A25" w:rsidP="00142A25">
      <w:r>
        <w:t>}</w:t>
      </w:r>
    </w:p>
    <w:p w14:paraId="2D5C4FE4" w14:textId="77777777" w:rsidR="00142A25" w:rsidRDefault="00142A25" w:rsidP="00142A25">
      <w:r>
        <w:t>```</w:t>
      </w:r>
    </w:p>
    <w:p w14:paraId="4971974C" w14:textId="77777777" w:rsidR="00142A25" w:rsidRDefault="00142A25" w:rsidP="00142A25"/>
    <w:p w14:paraId="25C624AA" w14:textId="77777777" w:rsidR="00142A25" w:rsidRDefault="00142A25" w:rsidP="00142A25">
      <w:r>
        <w:t>### Why use it</w:t>
      </w:r>
    </w:p>
    <w:p w14:paraId="3D79505F" w14:textId="77777777" w:rsidR="00142A25" w:rsidRDefault="00142A25" w:rsidP="00142A25">
      <w:r>
        <w:t>It protects shared mutable state.</w:t>
      </w:r>
    </w:p>
    <w:p w14:paraId="720D1258" w14:textId="77777777" w:rsidR="00142A25" w:rsidRDefault="00142A25" w:rsidP="00142A25"/>
    <w:p w14:paraId="7A859EE5" w14:textId="77777777" w:rsidR="00142A25" w:rsidRDefault="00142A25" w:rsidP="00142A25">
      <w:r>
        <w:t>### Trade-off</w:t>
      </w:r>
    </w:p>
    <w:p w14:paraId="732DAACE" w14:textId="77777777" w:rsidR="00142A25" w:rsidRDefault="00142A25" w:rsidP="00142A25">
      <w:r>
        <w:t>Too much synchronization can reduce performance and increase contention.</w:t>
      </w:r>
    </w:p>
    <w:p w14:paraId="39FE852A" w14:textId="77777777" w:rsidR="00142A25" w:rsidRDefault="00142A25" w:rsidP="00142A25"/>
    <w:p w14:paraId="74477E7C" w14:textId="77777777" w:rsidR="00142A25" w:rsidRDefault="00142A25" w:rsidP="00142A25">
      <w:r>
        <w:t>---</w:t>
      </w:r>
    </w:p>
    <w:p w14:paraId="75CC6044" w14:textId="77777777" w:rsidR="00142A25" w:rsidRDefault="00142A25" w:rsidP="00142A25"/>
    <w:p w14:paraId="3C960F68" w14:textId="77777777" w:rsidR="00142A25" w:rsidRDefault="00142A25" w:rsidP="00142A25">
      <w:r>
        <w:t># 9. Intrinsic lock / monitor</w:t>
      </w:r>
    </w:p>
    <w:p w14:paraId="63D9E89D" w14:textId="77777777" w:rsidR="00142A25" w:rsidRDefault="00142A25" w:rsidP="00142A25"/>
    <w:p w14:paraId="39BDB517" w14:textId="77777777" w:rsidR="00142A25" w:rsidRDefault="00142A25" w:rsidP="00142A25">
      <w:r>
        <w:t>Every Java object has an intrinsic lock.</w:t>
      </w:r>
    </w:p>
    <w:p w14:paraId="3DD8F5F8" w14:textId="77777777" w:rsidR="00142A25" w:rsidRDefault="00142A25" w:rsidP="00142A25"/>
    <w:p w14:paraId="4760F0ED" w14:textId="77777777" w:rsidR="00142A25" w:rsidRDefault="00142A25" w:rsidP="00142A25">
      <w:r>
        <w:lastRenderedPageBreak/>
        <w:t>When a thread enters a synchronized block on an object, it must acquire that object’s lock.</w:t>
      </w:r>
    </w:p>
    <w:p w14:paraId="6D079906" w14:textId="77777777" w:rsidR="00142A25" w:rsidRDefault="00142A25" w:rsidP="00142A25"/>
    <w:p w14:paraId="57866EB8" w14:textId="77777777" w:rsidR="00142A25" w:rsidRDefault="00142A25" w:rsidP="00142A25">
      <w:r>
        <w:t>This is how Java ensures mutual exclusion.</w:t>
      </w:r>
    </w:p>
    <w:p w14:paraId="5B526647" w14:textId="77777777" w:rsidR="00142A25" w:rsidRDefault="00142A25" w:rsidP="00142A25"/>
    <w:p w14:paraId="032A9F0B" w14:textId="77777777" w:rsidR="00142A25" w:rsidRDefault="00142A25" w:rsidP="00142A25">
      <w:r>
        <w:t>---</w:t>
      </w:r>
    </w:p>
    <w:p w14:paraId="15241608" w14:textId="77777777" w:rsidR="00142A25" w:rsidRDefault="00142A25" w:rsidP="00142A25"/>
    <w:p w14:paraId="246DEAC1" w14:textId="77777777" w:rsidR="00142A25" w:rsidRDefault="00142A25" w:rsidP="00142A25">
      <w:r>
        <w:t># 10. `volatile`</w:t>
      </w:r>
    </w:p>
    <w:p w14:paraId="27D3C149" w14:textId="77777777" w:rsidR="00142A25" w:rsidRDefault="00142A25" w:rsidP="00142A25"/>
    <w:p w14:paraId="01AAD8D4" w14:textId="77777777" w:rsidR="00142A25" w:rsidRDefault="00142A25" w:rsidP="00142A25">
      <w:r>
        <w:t>`volatile` ensures visibility of changes across threads.</w:t>
      </w:r>
    </w:p>
    <w:p w14:paraId="124CDF30" w14:textId="77777777" w:rsidR="00142A25" w:rsidRDefault="00142A25" w:rsidP="00142A25"/>
    <w:p w14:paraId="2A1AE153" w14:textId="77777777" w:rsidR="00142A25" w:rsidRDefault="00142A25" w:rsidP="00142A25">
      <w:r>
        <w:t>If one thread updates a volatile variable, other threads see the latest value.</w:t>
      </w:r>
    </w:p>
    <w:p w14:paraId="6442F010" w14:textId="77777777" w:rsidR="00142A25" w:rsidRDefault="00142A25" w:rsidP="00142A25"/>
    <w:p w14:paraId="77007784" w14:textId="77777777" w:rsidR="00142A25" w:rsidRDefault="00142A25" w:rsidP="00142A25">
      <w:r>
        <w:t>## Example</w:t>
      </w:r>
    </w:p>
    <w:p w14:paraId="67F5FDC2" w14:textId="77777777" w:rsidR="00142A25" w:rsidRDefault="00142A25" w:rsidP="00142A25">
      <w:r>
        <w:t>```java</w:t>
      </w:r>
    </w:p>
    <w:p w14:paraId="6314F096" w14:textId="77777777" w:rsidR="00142A25" w:rsidRDefault="00142A25" w:rsidP="00142A25">
      <w:r>
        <w:t>class Flag {</w:t>
      </w:r>
    </w:p>
    <w:p w14:paraId="355EA706" w14:textId="77777777" w:rsidR="00142A25" w:rsidRDefault="00142A25" w:rsidP="00142A25">
      <w:r>
        <w:t xml:space="preserve">    volatile boolean running = true;</w:t>
      </w:r>
    </w:p>
    <w:p w14:paraId="0B3A66AD" w14:textId="77777777" w:rsidR="00142A25" w:rsidRDefault="00142A25" w:rsidP="00142A25">
      <w:r>
        <w:t>}</w:t>
      </w:r>
    </w:p>
    <w:p w14:paraId="5A81B7FD" w14:textId="77777777" w:rsidR="00142A25" w:rsidRDefault="00142A25" w:rsidP="00142A25">
      <w:r>
        <w:t>```</w:t>
      </w:r>
    </w:p>
    <w:p w14:paraId="3D7C4724" w14:textId="77777777" w:rsidR="00142A25" w:rsidRDefault="00142A25" w:rsidP="00142A25"/>
    <w:p w14:paraId="63C20EEF" w14:textId="77777777" w:rsidR="00142A25" w:rsidRDefault="00142A25" w:rsidP="00142A25">
      <w:r>
        <w:t>### Important note</w:t>
      </w:r>
    </w:p>
    <w:p w14:paraId="26C3E561" w14:textId="77777777" w:rsidR="00142A25" w:rsidRDefault="00142A25" w:rsidP="00142A25">
      <w:r>
        <w:t>`volatile` does not make compound operations atomic. It is useful for visibility, not full synchronization.</w:t>
      </w:r>
    </w:p>
    <w:p w14:paraId="44438C0F" w14:textId="77777777" w:rsidR="00142A25" w:rsidRDefault="00142A25" w:rsidP="00142A25"/>
    <w:p w14:paraId="6E6102C6" w14:textId="77777777" w:rsidR="00142A25" w:rsidRDefault="00142A25" w:rsidP="00142A25">
      <w:r>
        <w:lastRenderedPageBreak/>
        <w:t>---</w:t>
      </w:r>
    </w:p>
    <w:p w14:paraId="1AB45247" w14:textId="77777777" w:rsidR="00142A25" w:rsidRDefault="00142A25" w:rsidP="00142A25"/>
    <w:p w14:paraId="12C53A73" w14:textId="77777777" w:rsidR="00142A25" w:rsidRDefault="00142A25" w:rsidP="00142A25">
      <w:r>
        <w:t># 11. Atomic classes</w:t>
      </w:r>
    </w:p>
    <w:p w14:paraId="335FFA49" w14:textId="77777777" w:rsidR="00142A25" w:rsidRDefault="00142A25" w:rsidP="00142A25"/>
    <w:p w14:paraId="04119851" w14:textId="77777777" w:rsidR="00142A25" w:rsidRDefault="00142A25" w:rsidP="00142A25">
      <w:r>
        <w:t>Java provides atomic classes in `java.util.concurrent.atomic`, such as:</w:t>
      </w:r>
    </w:p>
    <w:p w14:paraId="320D0E14" w14:textId="77777777" w:rsidR="00142A25" w:rsidRDefault="00142A25" w:rsidP="00142A25">
      <w:r>
        <w:t>- `AtomicInteger`</w:t>
      </w:r>
    </w:p>
    <w:p w14:paraId="39E1E703" w14:textId="77777777" w:rsidR="00142A25" w:rsidRDefault="00142A25" w:rsidP="00142A25">
      <w:r>
        <w:t>- `AtomicLong`</w:t>
      </w:r>
    </w:p>
    <w:p w14:paraId="2A683E73" w14:textId="77777777" w:rsidR="00142A25" w:rsidRDefault="00142A25" w:rsidP="00142A25">
      <w:r>
        <w:t>- `AtomicReference`</w:t>
      </w:r>
    </w:p>
    <w:p w14:paraId="7C308BE1" w14:textId="77777777" w:rsidR="00142A25" w:rsidRDefault="00142A25" w:rsidP="00142A25"/>
    <w:p w14:paraId="6D73293A" w14:textId="77777777" w:rsidR="00142A25" w:rsidRDefault="00142A25" w:rsidP="00142A25">
      <w:r>
        <w:t>These support lock-free thread-safe operations.</w:t>
      </w:r>
    </w:p>
    <w:p w14:paraId="760184E3" w14:textId="77777777" w:rsidR="00142A25" w:rsidRDefault="00142A25" w:rsidP="00142A25"/>
    <w:p w14:paraId="3353EB2E" w14:textId="77777777" w:rsidR="00142A25" w:rsidRDefault="00142A25" w:rsidP="00142A25">
      <w:r>
        <w:t>### Example</w:t>
      </w:r>
    </w:p>
    <w:p w14:paraId="35722126" w14:textId="77777777" w:rsidR="00142A25" w:rsidRDefault="00142A25" w:rsidP="00142A25">
      <w:r>
        <w:t>```java</w:t>
      </w:r>
    </w:p>
    <w:p w14:paraId="766E75AF" w14:textId="77777777" w:rsidR="00142A25" w:rsidRDefault="00142A25" w:rsidP="00142A25">
      <w:r>
        <w:t>AtomicInteger count = new AtomicInteger(0);</w:t>
      </w:r>
    </w:p>
    <w:p w14:paraId="06A5B456" w14:textId="77777777" w:rsidR="00142A25" w:rsidRDefault="00142A25" w:rsidP="00142A25">
      <w:r>
        <w:t>count.incrementAndGet();</w:t>
      </w:r>
    </w:p>
    <w:p w14:paraId="1E04012A" w14:textId="77777777" w:rsidR="00142A25" w:rsidRDefault="00142A25" w:rsidP="00142A25">
      <w:r>
        <w:t>```</w:t>
      </w:r>
    </w:p>
    <w:p w14:paraId="1AAD6B65" w14:textId="77777777" w:rsidR="00142A25" w:rsidRDefault="00142A25" w:rsidP="00142A25"/>
    <w:p w14:paraId="09FDD1F1" w14:textId="77777777" w:rsidR="00142A25" w:rsidRDefault="00142A25" w:rsidP="00142A25">
      <w:r>
        <w:t>These are useful for simple shared counters and flags.</w:t>
      </w:r>
    </w:p>
    <w:p w14:paraId="696BD2A1" w14:textId="77777777" w:rsidR="00142A25" w:rsidRDefault="00142A25" w:rsidP="00142A25"/>
    <w:p w14:paraId="687C60A6" w14:textId="77777777" w:rsidR="00142A25" w:rsidRDefault="00142A25" w:rsidP="00142A25">
      <w:r>
        <w:t>---</w:t>
      </w:r>
    </w:p>
    <w:p w14:paraId="0694AB4E" w14:textId="77777777" w:rsidR="00142A25" w:rsidRDefault="00142A25" w:rsidP="00142A25"/>
    <w:p w14:paraId="107C9180" w14:textId="77777777" w:rsidR="00142A25" w:rsidRDefault="00142A25" w:rsidP="00142A25">
      <w:r>
        <w:t># 12. Locks</w:t>
      </w:r>
    </w:p>
    <w:p w14:paraId="15E69DE4" w14:textId="77777777" w:rsidR="00142A25" w:rsidRDefault="00142A25" w:rsidP="00142A25"/>
    <w:p w14:paraId="4B43E4C2" w14:textId="77777777" w:rsidR="00142A25" w:rsidRDefault="00142A25" w:rsidP="00142A25">
      <w:r>
        <w:lastRenderedPageBreak/>
        <w:t>Java also provides explicit lock classes from `java.util.concurrent.locks`.</w:t>
      </w:r>
    </w:p>
    <w:p w14:paraId="06ABB169" w14:textId="77777777" w:rsidR="00142A25" w:rsidRDefault="00142A25" w:rsidP="00142A25"/>
    <w:p w14:paraId="03C1AED6" w14:textId="77777777" w:rsidR="00142A25" w:rsidRDefault="00142A25" w:rsidP="00142A25">
      <w:r>
        <w:t>## ReentrantLock</w:t>
      </w:r>
    </w:p>
    <w:p w14:paraId="385D093B" w14:textId="77777777" w:rsidR="00142A25" w:rsidRDefault="00142A25" w:rsidP="00142A25">
      <w:r>
        <w:t>A more flexible alternative to `synchronized`.</w:t>
      </w:r>
    </w:p>
    <w:p w14:paraId="6437ECD4" w14:textId="77777777" w:rsidR="00142A25" w:rsidRDefault="00142A25" w:rsidP="00142A25"/>
    <w:p w14:paraId="50857D65" w14:textId="77777777" w:rsidR="00142A25" w:rsidRDefault="00142A25" w:rsidP="00142A25">
      <w:r>
        <w:t>It supports:</w:t>
      </w:r>
    </w:p>
    <w:p w14:paraId="2C28799D" w14:textId="77777777" w:rsidR="00142A25" w:rsidRDefault="00142A25" w:rsidP="00142A25">
      <w:r>
        <w:t>- tryLock</w:t>
      </w:r>
    </w:p>
    <w:p w14:paraId="27CE416C" w14:textId="77777777" w:rsidR="00142A25" w:rsidRDefault="00142A25" w:rsidP="00142A25">
      <w:r>
        <w:t>- fairness policies</w:t>
      </w:r>
    </w:p>
    <w:p w14:paraId="2EB0875B" w14:textId="77777777" w:rsidR="00142A25" w:rsidRDefault="00142A25" w:rsidP="00142A25">
      <w:r>
        <w:t>- interruptible locking</w:t>
      </w:r>
    </w:p>
    <w:p w14:paraId="45456D99" w14:textId="77777777" w:rsidR="00142A25" w:rsidRDefault="00142A25" w:rsidP="00142A25"/>
    <w:p w14:paraId="138A619F" w14:textId="77777777" w:rsidR="00142A25" w:rsidRDefault="00142A25" w:rsidP="00142A25">
      <w:r>
        <w:t>### Example</w:t>
      </w:r>
    </w:p>
    <w:p w14:paraId="3ECFDED6" w14:textId="77777777" w:rsidR="00142A25" w:rsidRDefault="00142A25" w:rsidP="00142A25">
      <w:r>
        <w:t>```java</w:t>
      </w:r>
    </w:p>
    <w:p w14:paraId="47A49BEC" w14:textId="77777777" w:rsidR="00142A25" w:rsidRDefault="00142A25" w:rsidP="00142A25">
      <w:r>
        <w:t>ReentrantLock lock = new ReentrantLock();</w:t>
      </w:r>
    </w:p>
    <w:p w14:paraId="10FE80F5" w14:textId="77777777" w:rsidR="00142A25" w:rsidRDefault="00142A25" w:rsidP="00142A25"/>
    <w:p w14:paraId="0EA5F0C7" w14:textId="77777777" w:rsidR="00142A25" w:rsidRDefault="00142A25" w:rsidP="00142A25">
      <w:r>
        <w:t>lock.lock();</w:t>
      </w:r>
    </w:p>
    <w:p w14:paraId="0F12B77F" w14:textId="77777777" w:rsidR="00142A25" w:rsidRDefault="00142A25" w:rsidP="00142A25">
      <w:r>
        <w:t>try {</w:t>
      </w:r>
    </w:p>
    <w:p w14:paraId="5C163543" w14:textId="77777777" w:rsidR="00142A25" w:rsidRDefault="00142A25" w:rsidP="00142A25">
      <w:r>
        <w:t xml:space="preserve">    // critical section</w:t>
      </w:r>
    </w:p>
    <w:p w14:paraId="5B063909" w14:textId="77777777" w:rsidR="00142A25" w:rsidRDefault="00142A25" w:rsidP="00142A25">
      <w:r>
        <w:t>} finally {</w:t>
      </w:r>
    </w:p>
    <w:p w14:paraId="18C6E51D" w14:textId="77777777" w:rsidR="00142A25" w:rsidRDefault="00142A25" w:rsidP="00142A25">
      <w:r>
        <w:t xml:space="preserve">    lock.unlock();</w:t>
      </w:r>
    </w:p>
    <w:p w14:paraId="21505105" w14:textId="77777777" w:rsidR="00142A25" w:rsidRDefault="00142A25" w:rsidP="00142A25">
      <w:r>
        <w:t>}</w:t>
      </w:r>
    </w:p>
    <w:p w14:paraId="2140EB3C" w14:textId="77777777" w:rsidR="00142A25" w:rsidRDefault="00142A25" w:rsidP="00142A25">
      <w:r>
        <w:t>```</w:t>
      </w:r>
    </w:p>
    <w:p w14:paraId="528D1C09" w14:textId="77777777" w:rsidR="00142A25" w:rsidRDefault="00142A25" w:rsidP="00142A25"/>
    <w:p w14:paraId="0A796ACD" w14:textId="77777777" w:rsidR="00142A25" w:rsidRDefault="00142A25" w:rsidP="00142A25">
      <w:r>
        <w:t>Always unlock in a `finally` block.</w:t>
      </w:r>
    </w:p>
    <w:p w14:paraId="6F02F2AB" w14:textId="77777777" w:rsidR="00142A25" w:rsidRDefault="00142A25" w:rsidP="00142A25"/>
    <w:p w14:paraId="5F246CCD" w14:textId="77777777" w:rsidR="00142A25" w:rsidRDefault="00142A25" w:rsidP="00142A25">
      <w:r>
        <w:t>---</w:t>
      </w:r>
    </w:p>
    <w:p w14:paraId="136ED6DB" w14:textId="77777777" w:rsidR="00142A25" w:rsidRDefault="00142A25" w:rsidP="00142A25"/>
    <w:p w14:paraId="1E3555FE" w14:textId="77777777" w:rsidR="00142A25" w:rsidRDefault="00142A25" w:rsidP="00142A25">
      <w:r>
        <w:t># 13. Deadlock</w:t>
      </w:r>
    </w:p>
    <w:p w14:paraId="7F30C138" w14:textId="77777777" w:rsidR="00142A25" w:rsidRDefault="00142A25" w:rsidP="00142A25"/>
    <w:p w14:paraId="0C717A48" w14:textId="77777777" w:rsidR="00142A25" w:rsidRDefault="00142A25" w:rsidP="00142A25">
      <w:r>
        <w:t>Deadlock happens when two or more threads wait forever for each other’s locks.</w:t>
      </w:r>
    </w:p>
    <w:p w14:paraId="786CD639" w14:textId="77777777" w:rsidR="00142A25" w:rsidRDefault="00142A25" w:rsidP="00142A25"/>
    <w:p w14:paraId="02634026" w14:textId="77777777" w:rsidR="00142A25" w:rsidRDefault="00142A25" w:rsidP="00142A25">
      <w:r>
        <w:t>### Example</w:t>
      </w:r>
    </w:p>
    <w:p w14:paraId="34A09399" w14:textId="77777777" w:rsidR="00142A25" w:rsidRDefault="00142A25" w:rsidP="00142A25">
      <w:r>
        <w:t>- Thread 1 holds lock A and waits for lock B</w:t>
      </w:r>
    </w:p>
    <w:p w14:paraId="0F4B2B5B" w14:textId="77777777" w:rsidR="00142A25" w:rsidRDefault="00142A25" w:rsidP="00142A25">
      <w:r>
        <w:t>- Thread 2 holds lock B and waits for lock A</w:t>
      </w:r>
    </w:p>
    <w:p w14:paraId="51CAF336" w14:textId="77777777" w:rsidR="00142A25" w:rsidRDefault="00142A25" w:rsidP="00142A25"/>
    <w:p w14:paraId="71E13E73" w14:textId="77777777" w:rsidR="00142A25" w:rsidRDefault="00142A25" w:rsidP="00142A25">
      <w:r>
        <w:t>Neither can proceed.</w:t>
      </w:r>
    </w:p>
    <w:p w14:paraId="6925A7D4" w14:textId="77777777" w:rsidR="00142A25" w:rsidRDefault="00142A25" w:rsidP="00142A25"/>
    <w:p w14:paraId="64A45923" w14:textId="77777777" w:rsidR="00142A25" w:rsidRDefault="00142A25" w:rsidP="00142A25">
      <w:r>
        <w:t>### How to avoid</w:t>
      </w:r>
    </w:p>
    <w:p w14:paraId="0FFC8DDA" w14:textId="77777777" w:rsidR="00142A25" w:rsidRDefault="00142A25" w:rsidP="00142A25">
      <w:r>
        <w:t>- acquire locks in a consistent order</w:t>
      </w:r>
    </w:p>
    <w:p w14:paraId="66DA9A84" w14:textId="77777777" w:rsidR="00142A25" w:rsidRDefault="00142A25" w:rsidP="00142A25">
      <w:r>
        <w:t>- keep lock scope small</w:t>
      </w:r>
    </w:p>
    <w:p w14:paraId="6B66AE3D" w14:textId="77777777" w:rsidR="00142A25" w:rsidRDefault="00142A25" w:rsidP="00142A25">
      <w:r>
        <w:t>- avoid nested locking when possible</w:t>
      </w:r>
    </w:p>
    <w:p w14:paraId="5D3756C4" w14:textId="77777777" w:rsidR="00142A25" w:rsidRDefault="00142A25" w:rsidP="00142A25">
      <w:r>
        <w:t>- use timeout-based locking when appropriate</w:t>
      </w:r>
    </w:p>
    <w:p w14:paraId="2F0879BE" w14:textId="77777777" w:rsidR="00142A25" w:rsidRDefault="00142A25" w:rsidP="00142A25"/>
    <w:p w14:paraId="73332E02" w14:textId="77777777" w:rsidR="00142A25" w:rsidRDefault="00142A25" w:rsidP="00142A25">
      <w:r>
        <w:t>---</w:t>
      </w:r>
    </w:p>
    <w:p w14:paraId="0D790794" w14:textId="77777777" w:rsidR="00142A25" w:rsidRDefault="00142A25" w:rsidP="00142A25"/>
    <w:p w14:paraId="77246E30" w14:textId="77777777" w:rsidR="00142A25" w:rsidRDefault="00142A25" w:rsidP="00142A25">
      <w:r>
        <w:t># 14. Starvation</w:t>
      </w:r>
    </w:p>
    <w:p w14:paraId="4BA414D5" w14:textId="77777777" w:rsidR="00142A25" w:rsidRDefault="00142A25" w:rsidP="00142A25"/>
    <w:p w14:paraId="70C010B5" w14:textId="77777777" w:rsidR="00142A25" w:rsidRDefault="00142A25" w:rsidP="00142A25">
      <w:r>
        <w:lastRenderedPageBreak/>
        <w:t>Starvation happens when a thread never gets enough CPU or lock access to proceed.</w:t>
      </w:r>
    </w:p>
    <w:p w14:paraId="134DEE16" w14:textId="77777777" w:rsidR="00142A25" w:rsidRDefault="00142A25" w:rsidP="00142A25"/>
    <w:p w14:paraId="2FB37F0F" w14:textId="77777777" w:rsidR="00142A25" w:rsidRDefault="00142A25" w:rsidP="00142A25">
      <w:r>
        <w:t>This can happen if:</w:t>
      </w:r>
    </w:p>
    <w:p w14:paraId="141E3DB7" w14:textId="77777777" w:rsidR="00142A25" w:rsidRDefault="00142A25" w:rsidP="00142A25">
      <w:r>
        <w:t>- higher-priority threads dominate</w:t>
      </w:r>
    </w:p>
    <w:p w14:paraId="67325218" w14:textId="77777777" w:rsidR="00142A25" w:rsidRDefault="00142A25" w:rsidP="00142A25">
      <w:r>
        <w:t>- locks are heavily contended</w:t>
      </w:r>
    </w:p>
    <w:p w14:paraId="108460E7" w14:textId="77777777" w:rsidR="00142A25" w:rsidRDefault="00142A25" w:rsidP="00142A25">
      <w:r>
        <w:t>- scheduling is unfair</w:t>
      </w:r>
    </w:p>
    <w:p w14:paraId="41862CE6" w14:textId="77777777" w:rsidR="00142A25" w:rsidRDefault="00142A25" w:rsidP="00142A25"/>
    <w:p w14:paraId="5375491F" w14:textId="77777777" w:rsidR="00142A25" w:rsidRDefault="00142A25" w:rsidP="00142A25">
      <w:r>
        <w:t>---</w:t>
      </w:r>
    </w:p>
    <w:p w14:paraId="558314BC" w14:textId="77777777" w:rsidR="00142A25" w:rsidRDefault="00142A25" w:rsidP="00142A25"/>
    <w:p w14:paraId="20BF4E69" w14:textId="77777777" w:rsidR="00142A25" w:rsidRDefault="00142A25" w:rsidP="00142A25">
      <w:r>
        <w:t># 15. Livelock</w:t>
      </w:r>
    </w:p>
    <w:p w14:paraId="662FCB03" w14:textId="77777777" w:rsidR="00142A25" w:rsidRDefault="00142A25" w:rsidP="00142A25"/>
    <w:p w14:paraId="528C2D1F" w14:textId="77777777" w:rsidR="00142A25" w:rsidRDefault="00142A25" w:rsidP="00142A25">
      <w:r>
        <w:t>Livelock happens when threads are not blocked, but they keep reacting to each other and make no progress.</w:t>
      </w:r>
    </w:p>
    <w:p w14:paraId="66ABE1D7" w14:textId="77777777" w:rsidR="00142A25" w:rsidRDefault="00142A25" w:rsidP="00142A25"/>
    <w:p w14:paraId="6B03DE4D" w14:textId="77777777" w:rsidR="00142A25" w:rsidRDefault="00142A25" w:rsidP="00142A25">
      <w:r>
        <w:t>Unlike deadlock, threads are active but stuck in a loop of retries or polite backoff.</w:t>
      </w:r>
    </w:p>
    <w:p w14:paraId="0E743114" w14:textId="77777777" w:rsidR="00142A25" w:rsidRDefault="00142A25" w:rsidP="00142A25"/>
    <w:p w14:paraId="1A8B7E8C" w14:textId="77777777" w:rsidR="00142A25" w:rsidRDefault="00142A25" w:rsidP="00142A25">
      <w:r>
        <w:t>---</w:t>
      </w:r>
    </w:p>
    <w:p w14:paraId="74826FC3" w14:textId="77777777" w:rsidR="00142A25" w:rsidRDefault="00142A25" w:rsidP="00142A25"/>
    <w:p w14:paraId="4B0680CD" w14:textId="77777777" w:rsidR="00142A25" w:rsidRDefault="00142A25" w:rsidP="00142A25">
      <w:r>
        <w:t># 16. Executor framework</w:t>
      </w:r>
    </w:p>
    <w:p w14:paraId="53882724" w14:textId="77777777" w:rsidR="00142A25" w:rsidRDefault="00142A25" w:rsidP="00142A25"/>
    <w:p w14:paraId="295274C9" w14:textId="77777777" w:rsidR="00142A25" w:rsidRDefault="00142A25" w:rsidP="00142A25">
      <w:r>
        <w:t>Instead of manually creating threads, Java often uses the **Executor framework**.</w:t>
      </w:r>
    </w:p>
    <w:p w14:paraId="5B56FB4A" w14:textId="77777777" w:rsidR="00142A25" w:rsidRDefault="00142A25" w:rsidP="00142A25"/>
    <w:p w14:paraId="32F32F88" w14:textId="77777777" w:rsidR="00142A25" w:rsidRDefault="00142A25" w:rsidP="00142A25">
      <w:r>
        <w:lastRenderedPageBreak/>
        <w:t>It manages thread pools and task execution.</w:t>
      </w:r>
    </w:p>
    <w:p w14:paraId="36735298" w14:textId="77777777" w:rsidR="00142A25" w:rsidRDefault="00142A25" w:rsidP="00142A25"/>
    <w:p w14:paraId="01345110" w14:textId="77777777" w:rsidR="00142A25" w:rsidRDefault="00142A25" w:rsidP="00142A25">
      <w:r>
        <w:t>## Example</w:t>
      </w:r>
    </w:p>
    <w:p w14:paraId="4F167CFF" w14:textId="77777777" w:rsidR="00142A25" w:rsidRDefault="00142A25" w:rsidP="00142A25">
      <w:r>
        <w:t>```java</w:t>
      </w:r>
    </w:p>
    <w:p w14:paraId="2CC62698" w14:textId="77777777" w:rsidR="00142A25" w:rsidRDefault="00142A25" w:rsidP="00142A25">
      <w:r>
        <w:t>ExecutorService pool = Executors.newFixedThreadPool(4);</w:t>
      </w:r>
    </w:p>
    <w:p w14:paraId="48C35FFF" w14:textId="77777777" w:rsidR="00142A25" w:rsidRDefault="00142A25" w:rsidP="00142A25"/>
    <w:p w14:paraId="0A469E1F" w14:textId="77777777" w:rsidR="00142A25" w:rsidRDefault="00142A25" w:rsidP="00142A25">
      <w:r>
        <w:t>pool.submit(() -&gt; System.out.println("Task executed"));</w:t>
      </w:r>
    </w:p>
    <w:p w14:paraId="522CAEA1" w14:textId="77777777" w:rsidR="00142A25" w:rsidRDefault="00142A25" w:rsidP="00142A25">
      <w:r>
        <w:t>pool.shutdown();</w:t>
      </w:r>
    </w:p>
    <w:p w14:paraId="17342624" w14:textId="77777777" w:rsidR="00142A25" w:rsidRDefault="00142A25" w:rsidP="00142A25">
      <w:r>
        <w:t>```</w:t>
      </w:r>
    </w:p>
    <w:p w14:paraId="46A7E9C7" w14:textId="77777777" w:rsidR="00142A25" w:rsidRDefault="00142A25" w:rsidP="00142A25"/>
    <w:p w14:paraId="32C041B3" w14:textId="77777777" w:rsidR="00142A25" w:rsidRDefault="00142A25" w:rsidP="00142A25">
      <w:r>
        <w:t>### Why use it</w:t>
      </w:r>
    </w:p>
    <w:p w14:paraId="14A531AB" w14:textId="77777777" w:rsidR="00142A25" w:rsidRDefault="00142A25" w:rsidP="00142A25">
      <w:r>
        <w:t>- better resource management</w:t>
      </w:r>
    </w:p>
    <w:p w14:paraId="206F2518" w14:textId="77777777" w:rsidR="00142A25" w:rsidRDefault="00142A25" w:rsidP="00142A25">
      <w:r>
        <w:t>- easier scheduling</w:t>
      </w:r>
    </w:p>
    <w:p w14:paraId="62EED77E" w14:textId="77777777" w:rsidR="00142A25" w:rsidRDefault="00142A25" w:rsidP="00142A25">
      <w:r>
        <w:t>- reusable threads</w:t>
      </w:r>
    </w:p>
    <w:p w14:paraId="7FCDEB70" w14:textId="77777777" w:rsidR="00142A25" w:rsidRDefault="00142A25" w:rsidP="00142A25">
      <w:r>
        <w:t>- improved performance</w:t>
      </w:r>
    </w:p>
    <w:p w14:paraId="19CE32C2" w14:textId="77777777" w:rsidR="00142A25" w:rsidRDefault="00142A25" w:rsidP="00142A25"/>
    <w:p w14:paraId="167DF4C0" w14:textId="77777777" w:rsidR="00142A25" w:rsidRDefault="00142A25" w:rsidP="00142A25">
      <w:r>
        <w:t>---</w:t>
      </w:r>
    </w:p>
    <w:p w14:paraId="79232D08" w14:textId="77777777" w:rsidR="00142A25" w:rsidRDefault="00142A25" w:rsidP="00142A25"/>
    <w:p w14:paraId="55839074" w14:textId="77777777" w:rsidR="00142A25" w:rsidRDefault="00142A25" w:rsidP="00142A25">
      <w:r>
        <w:t># 17. Thread pools</w:t>
      </w:r>
    </w:p>
    <w:p w14:paraId="3349986B" w14:textId="77777777" w:rsidR="00142A25" w:rsidRDefault="00142A25" w:rsidP="00142A25"/>
    <w:p w14:paraId="29691864" w14:textId="77777777" w:rsidR="00142A25" w:rsidRDefault="00142A25" w:rsidP="00142A25">
      <w:r>
        <w:t>A thread pool reuses a fixed number of threads to execute many tasks.</w:t>
      </w:r>
    </w:p>
    <w:p w14:paraId="3FD96DCC" w14:textId="77777777" w:rsidR="00142A25" w:rsidRDefault="00142A25" w:rsidP="00142A25"/>
    <w:p w14:paraId="1356112A" w14:textId="77777777" w:rsidR="00142A25" w:rsidRDefault="00142A25" w:rsidP="00142A25">
      <w:r>
        <w:t>Types include:</w:t>
      </w:r>
    </w:p>
    <w:p w14:paraId="67DD3ADE" w14:textId="77777777" w:rsidR="00142A25" w:rsidRDefault="00142A25" w:rsidP="00142A25">
      <w:r>
        <w:lastRenderedPageBreak/>
        <w:t>- fixed thread pool</w:t>
      </w:r>
    </w:p>
    <w:p w14:paraId="2D2842D9" w14:textId="77777777" w:rsidR="00142A25" w:rsidRDefault="00142A25" w:rsidP="00142A25">
      <w:r>
        <w:t>- cached thread pool</w:t>
      </w:r>
    </w:p>
    <w:p w14:paraId="7C993D65" w14:textId="77777777" w:rsidR="00142A25" w:rsidRDefault="00142A25" w:rsidP="00142A25">
      <w:r>
        <w:t>- scheduled thread pool</w:t>
      </w:r>
    </w:p>
    <w:p w14:paraId="1DD53F3C" w14:textId="77777777" w:rsidR="00142A25" w:rsidRDefault="00142A25" w:rsidP="00142A25">
      <w:r>
        <w:t>- single-thread executor</w:t>
      </w:r>
    </w:p>
    <w:p w14:paraId="18E797DF" w14:textId="77777777" w:rsidR="00142A25" w:rsidRDefault="00142A25" w:rsidP="00142A25"/>
    <w:p w14:paraId="07BA0CE6" w14:textId="77777777" w:rsidR="00142A25" w:rsidRDefault="00142A25" w:rsidP="00142A25">
      <w:r>
        <w:t>### Benefit</w:t>
      </w:r>
    </w:p>
    <w:p w14:paraId="078D8097" w14:textId="77777777" w:rsidR="00142A25" w:rsidRDefault="00142A25" w:rsidP="00142A25">
      <w:r>
        <w:t>Creating threads repeatedly is expensive. Pools reduce overhead.</w:t>
      </w:r>
    </w:p>
    <w:p w14:paraId="5A8ADAB3" w14:textId="77777777" w:rsidR="00142A25" w:rsidRDefault="00142A25" w:rsidP="00142A25"/>
    <w:p w14:paraId="1BF4E790" w14:textId="77777777" w:rsidR="00142A25" w:rsidRDefault="00142A25" w:rsidP="00142A25">
      <w:r>
        <w:t>---</w:t>
      </w:r>
    </w:p>
    <w:p w14:paraId="1D642D52" w14:textId="77777777" w:rsidR="00142A25" w:rsidRDefault="00142A25" w:rsidP="00142A25"/>
    <w:p w14:paraId="272B6A7F" w14:textId="77777777" w:rsidR="00142A25" w:rsidRDefault="00142A25" w:rsidP="00142A25">
      <w:r>
        <w:t># 18. Callable and Future</w:t>
      </w:r>
    </w:p>
    <w:p w14:paraId="47A15D75" w14:textId="77777777" w:rsidR="00142A25" w:rsidRDefault="00142A25" w:rsidP="00142A25"/>
    <w:p w14:paraId="148B2ABF" w14:textId="77777777" w:rsidR="00142A25" w:rsidRDefault="00142A25" w:rsidP="00142A25">
      <w:r>
        <w:t>## Callable</w:t>
      </w:r>
    </w:p>
    <w:p w14:paraId="39F3A1AD" w14:textId="77777777" w:rsidR="00142A25" w:rsidRDefault="00142A25" w:rsidP="00142A25">
      <w:r>
        <w:t>Like `Runnable`, but returns a value and can throw checked exceptions.</w:t>
      </w:r>
    </w:p>
    <w:p w14:paraId="528E3DD7" w14:textId="77777777" w:rsidR="00142A25" w:rsidRDefault="00142A25" w:rsidP="00142A25"/>
    <w:p w14:paraId="35E752B3" w14:textId="77777777" w:rsidR="00142A25" w:rsidRDefault="00142A25" w:rsidP="00142A25">
      <w:r>
        <w:t>```java</w:t>
      </w:r>
    </w:p>
    <w:p w14:paraId="065C5E98" w14:textId="77777777" w:rsidR="00142A25" w:rsidRDefault="00142A25" w:rsidP="00142A25">
      <w:r>
        <w:t>Callable&lt;Integer&gt; task = () -&gt; 42;</w:t>
      </w:r>
    </w:p>
    <w:p w14:paraId="20A59E39" w14:textId="77777777" w:rsidR="00142A25" w:rsidRDefault="00142A25" w:rsidP="00142A25">
      <w:r>
        <w:t>```</w:t>
      </w:r>
    </w:p>
    <w:p w14:paraId="0CB3C29B" w14:textId="77777777" w:rsidR="00142A25" w:rsidRDefault="00142A25" w:rsidP="00142A25"/>
    <w:p w14:paraId="673D7C3D" w14:textId="77777777" w:rsidR="00142A25" w:rsidRDefault="00142A25" w:rsidP="00142A25">
      <w:r>
        <w:t>## Future</w:t>
      </w:r>
    </w:p>
    <w:p w14:paraId="3CD41863" w14:textId="77777777" w:rsidR="00142A25" w:rsidRDefault="00142A25" w:rsidP="00142A25">
      <w:r>
        <w:t>Represents the result of an asynchronous computation.</w:t>
      </w:r>
    </w:p>
    <w:p w14:paraId="2FB85AD8" w14:textId="77777777" w:rsidR="00142A25" w:rsidRDefault="00142A25" w:rsidP="00142A25"/>
    <w:p w14:paraId="4E81D1E1" w14:textId="77777777" w:rsidR="00142A25" w:rsidRDefault="00142A25" w:rsidP="00142A25">
      <w:r>
        <w:t>```java</w:t>
      </w:r>
    </w:p>
    <w:p w14:paraId="655D9488" w14:textId="77777777" w:rsidR="00142A25" w:rsidRDefault="00142A25" w:rsidP="00142A25">
      <w:r>
        <w:lastRenderedPageBreak/>
        <w:t>Future&lt;Integer&gt; future = pool.submit(task);</w:t>
      </w:r>
    </w:p>
    <w:p w14:paraId="5217FF8B" w14:textId="77777777" w:rsidR="00142A25" w:rsidRDefault="00142A25" w:rsidP="00142A25">
      <w:r>
        <w:t>Integer result = future.get();</w:t>
      </w:r>
    </w:p>
    <w:p w14:paraId="7DB3650A" w14:textId="77777777" w:rsidR="00142A25" w:rsidRDefault="00142A25" w:rsidP="00142A25">
      <w:r>
        <w:t>```</w:t>
      </w:r>
    </w:p>
    <w:p w14:paraId="66381FE6" w14:textId="77777777" w:rsidR="00142A25" w:rsidRDefault="00142A25" w:rsidP="00142A25"/>
    <w:p w14:paraId="122CB0B8" w14:textId="77777777" w:rsidR="00142A25" w:rsidRDefault="00142A25" w:rsidP="00142A25">
      <w:r>
        <w:t>`get()` blocks until the result is ready.</w:t>
      </w:r>
    </w:p>
    <w:p w14:paraId="5784477A" w14:textId="77777777" w:rsidR="00142A25" w:rsidRDefault="00142A25" w:rsidP="00142A25"/>
    <w:p w14:paraId="08B6FBD9" w14:textId="77777777" w:rsidR="00142A25" w:rsidRDefault="00142A25" w:rsidP="00142A25">
      <w:r>
        <w:t>---</w:t>
      </w:r>
    </w:p>
    <w:p w14:paraId="6EE87637" w14:textId="77777777" w:rsidR="00142A25" w:rsidRDefault="00142A25" w:rsidP="00142A25"/>
    <w:p w14:paraId="670C19A2" w14:textId="77777777" w:rsidR="00142A25" w:rsidRDefault="00142A25" w:rsidP="00142A25">
      <w:r>
        <w:t># 19. CompletableFuture</w:t>
      </w:r>
    </w:p>
    <w:p w14:paraId="56404D38" w14:textId="77777777" w:rsidR="00142A25" w:rsidRDefault="00142A25" w:rsidP="00142A25"/>
    <w:p w14:paraId="7BDF305C" w14:textId="77777777" w:rsidR="00142A25" w:rsidRDefault="00142A25" w:rsidP="00142A25">
      <w:r>
        <w:t>`CompletableFuture` is a more advanced async API than `Future`.</w:t>
      </w:r>
    </w:p>
    <w:p w14:paraId="3C4F4384" w14:textId="77777777" w:rsidR="00142A25" w:rsidRDefault="00142A25" w:rsidP="00142A25"/>
    <w:p w14:paraId="47DDEFCD" w14:textId="77777777" w:rsidR="00142A25" w:rsidRDefault="00142A25" w:rsidP="00142A25">
      <w:r>
        <w:t>It supports:</w:t>
      </w:r>
    </w:p>
    <w:p w14:paraId="284564F0" w14:textId="77777777" w:rsidR="00142A25" w:rsidRDefault="00142A25" w:rsidP="00142A25">
      <w:r>
        <w:t>- chaining</w:t>
      </w:r>
    </w:p>
    <w:p w14:paraId="093E2062" w14:textId="77777777" w:rsidR="00142A25" w:rsidRDefault="00142A25" w:rsidP="00142A25">
      <w:r>
        <w:t>- composition</w:t>
      </w:r>
    </w:p>
    <w:p w14:paraId="2F6D173C" w14:textId="77777777" w:rsidR="00142A25" w:rsidRDefault="00142A25" w:rsidP="00142A25">
      <w:r>
        <w:t>- async callbacks</w:t>
      </w:r>
    </w:p>
    <w:p w14:paraId="07212527" w14:textId="77777777" w:rsidR="00142A25" w:rsidRDefault="00142A25" w:rsidP="00142A25">
      <w:r>
        <w:t>- exception handling</w:t>
      </w:r>
    </w:p>
    <w:p w14:paraId="1D9B002B" w14:textId="77777777" w:rsidR="00142A25" w:rsidRDefault="00142A25" w:rsidP="00142A25"/>
    <w:p w14:paraId="5E623189" w14:textId="77777777" w:rsidR="00142A25" w:rsidRDefault="00142A25" w:rsidP="00142A25">
      <w:r>
        <w:t>Example:</w:t>
      </w:r>
    </w:p>
    <w:p w14:paraId="78132C48" w14:textId="77777777" w:rsidR="00142A25" w:rsidRDefault="00142A25" w:rsidP="00142A25">
      <w:r>
        <w:t>```java</w:t>
      </w:r>
    </w:p>
    <w:p w14:paraId="1296CC5B" w14:textId="77777777" w:rsidR="00142A25" w:rsidRDefault="00142A25" w:rsidP="00142A25">
      <w:r>
        <w:t>CompletableFuture.supplyAsync(() -&gt; "Hello")</w:t>
      </w:r>
    </w:p>
    <w:p w14:paraId="3E2A7ED3" w14:textId="77777777" w:rsidR="00142A25" w:rsidRDefault="00142A25" w:rsidP="00142A25">
      <w:r>
        <w:t xml:space="preserve">        .thenApply(String::toUpperCase)</w:t>
      </w:r>
    </w:p>
    <w:p w14:paraId="7F502E3A" w14:textId="77777777" w:rsidR="00142A25" w:rsidRDefault="00142A25" w:rsidP="00142A25">
      <w:r>
        <w:t xml:space="preserve">        .thenAccept(System.out::println);</w:t>
      </w:r>
    </w:p>
    <w:p w14:paraId="420A7582" w14:textId="77777777" w:rsidR="00142A25" w:rsidRDefault="00142A25" w:rsidP="00142A25">
      <w:r>
        <w:lastRenderedPageBreak/>
        <w:t>```</w:t>
      </w:r>
    </w:p>
    <w:p w14:paraId="264AE19B" w14:textId="77777777" w:rsidR="00142A25" w:rsidRDefault="00142A25" w:rsidP="00142A25"/>
    <w:p w14:paraId="21BDC7EF" w14:textId="77777777" w:rsidR="00142A25" w:rsidRDefault="00142A25" w:rsidP="00142A25">
      <w:r>
        <w:t>---</w:t>
      </w:r>
    </w:p>
    <w:p w14:paraId="08ABE063" w14:textId="77777777" w:rsidR="00142A25" w:rsidRDefault="00142A25" w:rsidP="00142A25"/>
    <w:p w14:paraId="44CBF129" w14:textId="77777777" w:rsidR="00142A25" w:rsidRDefault="00142A25" w:rsidP="00142A25">
      <w:r>
        <w:t># 20. Concurrency utilities</w:t>
      </w:r>
    </w:p>
    <w:p w14:paraId="5EEF7867" w14:textId="77777777" w:rsidR="00142A25" w:rsidRDefault="00142A25" w:rsidP="00142A25"/>
    <w:p w14:paraId="23EADE56" w14:textId="77777777" w:rsidR="00142A25" w:rsidRDefault="00142A25" w:rsidP="00142A25">
      <w:r>
        <w:t>Java provides many useful classes in `java.util.concurrent`:</w:t>
      </w:r>
    </w:p>
    <w:p w14:paraId="046057B2" w14:textId="77777777" w:rsidR="00142A25" w:rsidRDefault="00142A25" w:rsidP="00142A25">
      <w:r>
        <w:t>- `CountDownLatch`</w:t>
      </w:r>
    </w:p>
    <w:p w14:paraId="7F1101F4" w14:textId="77777777" w:rsidR="00142A25" w:rsidRDefault="00142A25" w:rsidP="00142A25">
      <w:r>
        <w:t>- `CyclicBarrier`</w:t>
      </w:r>
    </w:p>
    <w:p w14:paraId="4A84F9FB" w14:textId="77777777" w:rsidR="00142A25" w:rsidRDefault="00142A25" w:rsidP="00142A25">
      <w:r>
        <w:t>- `Semaphore`</w:t>
      </w:r>
    </w:p>
    <w:p w14:paraId="6A76F443" w14:textId="77777777" w:rsidR="00142A25" w:rsidRDefault="00142A25" w:rsidP="00142A25">
      <w:r>
        <w:t>- `BlockingQueue`</w:t>
      </w:r>
    </w:p>
    <w:p w14:paraId="7085A59F" w14:textId="77777777" w:rsidR="00142A25" w:rsidRDefault="00142A25" w:rsidP="00142A25">
      <w:r>
        <w:t>- `ConcurrentHashMap`</w:t>
      </w:r>
    </w:p>
    <w:p w14:paraId="522FCB8F" w14:textId="77777777" w:rsidR="00142A25" w:rsidRDefault="00142A25" w:rsidP="00142A25">
      <w:r>
        <w:t>- `ReadWriteLock`</w:t>
      </w:r>
    </w:p>
    <w:p w14:paraId="0EA0FE1A" w14:textId="77777777" w:rsidR="00142A25" w:rsidRDefault="00142A25" w:rsidP="00142A25"/>
    <w:p w14:paraId="5140D40E" w14:textId="77777777" w:rsidR="00142A25" w:rsidRDefault="00142A25" w:rsidP="00142A25">
      <w:r>
        <w:t>These help solve common coordination and performance problems.</w:t>
      </w:r>
    </w:p>
    <w:p w14:paraId="3F140829" w14:textId="77777777" w:rsidR="00142A25" w:rsidRDefault="00142A25" w:rsidP="00142A25"/>
    <w:p w14:paraId="7E89D605" w14:textId="77777777" w:rsidR="00142A25" w:rsidRDefault="00142A25" w:rsidP="00142A25">
      <w:r>
        <w:t>---</w:t>
      </w:r>
    </w:p>
    <w:p w14:paraId="08E488D0" w14:textId="77777777" w:rsidR="00142A25" w:rsidRDefault="00142A25" w:rsidP="00142A25"/>
    <w:p w14:paraId="426144F1" w14:textId="77777777" w:rsidR="00142A25" w:rsidRDefault="00142A25" w:rsidP="00142A25">
      <w:r>
        <w:t># 21. Common concurrency problems</w:t>
      </w:r>
    </w:p>
    <w:p w14:paraId="289E9FED" w14:textId="77777777" w:rsidR="00142A25" w:rsidRDefault="00142A25" w:rsidP="00142A25"/>
    <w:p w14:paraId="686A20C9" w14:textId="77777777" w:rsidR="00142A25" w:rsidRDefault="00142A25" w:rsidP="00142A25">
      <w:r>
        <w:t>## Visibility</w:t>
      </w:r>
    </w:p>
    <w:p w14:paraId="4A78A91E" w14:textId="77777777" w:rsidR="00142A25" w:rsidRDefault="00142A25" w:rsidP="00142A25">
      <w:r>
        <w:t>One thread updates a variable, but another thread does not see it immediately.</w:t>
      </w:r>
    </w:p>
    <w:p w14:paraId="11FCC588" w14:textId="77777777" w:rsidR="00142A25" w:rsidRDefault="00142A25" w:rsidP="00142A25"/>
    <w:p w14:paraId="2932BFE2" w14:textId="77777777" w:rsidR="00142A25" w:rsidRDefault="00142A25" w:rsidP="00142A25">
      <w:r>
        <w:lastRenderedPageBreak/>
        <w:t>## Atomicity</w:t>
      </w:r>
    </w:p>
    <w:p w14:paraId="1AF813E6" w14:textId="77777777" w:rsidR="00142A25" w:rsidRDefault="00142A25" w:rsidP="00142A25">
      <w:r>
        <w:t>An operation appears indivisible. If not atomic, thread interference can occur.</w:t>
      </w:r>
    </w:p>
    <w:p w14:paraId="3A202D61" w14:textId="77777777" w:rsidR="00142A25" w:rsidRDefault="00142A25" w:rsidP="00142A25"/>
    <w:p w14:paraId="7F79BF5F" w14:textId="77777777" w:rsidR="00142A25" w:rsidRDefault="00142A25" w:rsidP="00142A25">
      <w:r>
        <w:t>## Ordering</w:t>
      </w:r>
    </w:p>
    <w:p w14:paraId="7CAF973E" w14:textId="77777777" w:rsidR="00142A25" w:rsidRDefault="00142A25" w:rsidP="00142A25">
      <w:r>
        <w:t>Threads may observe operations in a different order than expected unless proper synchronization is used.</w:t>
      </w:r>
    </w:p>
    <w:p w14:paraId="774A2FEA" w14:textId="77777777" w:rsidR="00142A25" w:rsidRDefault="00142A25" w:rsidP="00142A25"/>
    <w:p w14:paraId="741D10BA" w14:textId="77777777" w:rsidR="00142A25" w:rsidRDefault="00142A25" w:rsidP="00142A25">
      <w:r>
        <w:t>These are the core issues behind most multithreading bugs.</w:t>
      </w:r>
    </w:p>
    <w:p w14:paraId="1A179EFE" w14:textId="77777777" w:rsidR="00142A25" w:rsidRDefault="00142A25" w:rsidP="00142A25"/>
    <w:p w14:paraId="173B2DA6" w14:textId="77777777" w:rsidR="00142A25" w:rsidRDefault="00142A25" w:rsidP="00142A25">
      <w:r>
        <w:t>---</w:t>
      </w:r>
    </w:p>
    <w:p w14:paraId="5452F5B2" w14:textId="77777777" w:rsidR="00142A25" w:rsidRDefault="00142A25" w:rsidP="00142A25"/>
    <w:p w14:paraId="0DA896F1" w14:textId="77777777" w:rsidR="00142A25" w:rsidRDefault="00142A25" w:rsidP="00142A25">
      <w:r>
        <w:t># 22. Best practices</w:t>
      </w:r>
    </w:p>
    <w:p w14:paraId="17B356E6" w14:textId="77777777" w:rsidR="00142A25" w:rsidRDefault="00142A25" w:rsidP="00142A25"/>
    <w:p w14:paraId="561963A2" w14:textId="77777777" w:rsidR="00142A25" w:rsidRDefault="00142A25" w:rsidP="00142A25">
      <w:r>
        <w:t>- Prefer immutability when possible</w:t>
      </w:r>
    </w:p>
    <w:p w14:paraId="271032E4" w14:textId="77777777" w:rsidR="00142A25" w:rsidRDefault="00142A25" w:rsidP="00142A25">
      <w:r>
        <w:t>- Minimize shared mutable state</w:t>
      </w:r>
    </w:p>
    <w:p w14:paraId="337D2407" w14:textId="77777777" w:rsidR="00142A25" w:rsidRDefault="00142A25" w:rsidP="00142A25">
      <w:r>
        <w:t>- Use thread pools instead of creating threads manually</w:t>
      </w:r>
    </w:p>
    <w:p w14:paraId="62DBFA28" w14:textId="77777777" w:rsidR="00142A25" w:rsidRDefault="00142A25" w:rsidP="00142A25">
      <w:r>
        <w:t>- Use `synchronized`, locks, or atomic classes appropriately</w:t>
      </w:r>
    </w:p>
    <w:p w14:paraId="2C18B3AA" w14:textId="77777777" w:rsidR="00142A25" w:rsidRDefault="00142A25" w:rsidP="00142A25">
      <w:r>
        <w:t>- Be careful with deadlocks</w:t>
      </w:r>
    </w:p>
    <w:p w14:paraId="4AB14026" w14:textId="77777777" w:rsidR="00142A25" w:rsidRDefault="00142A25" w:rsidP="00142A25">
      <w:r>
        <w:t>- Keep critical sections short</w:t>
      </w:r>
    </w:p>
    <w:p w14:paraId="0CF6BEE9" w14:textId="77777777" w:rsidR="00142A25" w:rsidRDefault="00142A25" w:rsidP="00142A25">
      <w:r>
        <w:t>- Use concurrent collections</w:t>
      </w:r>
    </w:p>
    <w:p w14:paraId="7106A099" w14:textId="77777777" w:rsidR="00142A25" w:rsidRDefault="00142A25" w:rsidP="00142A25">
      <w:r>
        <w:t>- Prefer higher-level concurrency utilities</w:t>
      </w:r>
    </w:p>
    <w:p w14:paraId="264BF104" w14:textId="77777777" w:rsidR="00142A25" w:rsidRDefault="00142A25" w:rsidP="00142A25"/>
    <w:p w14:paraId="4A69DB6D" w14:textId="77777777" w:rsidR="00142A25" w:rsidRDefault="00142A25" w:rsidP="00142A25">
      <w:r>
        <w:t>---</w:t>
      </w:r>
    </w:p>
    <w:p w14:paraId="5A13CE8C" w14:textId="77777777" w:rsidR="00142A25" w:rsidRDefault="00142A25" w:rsidP="00142A25"/>
    <w:p w14:paraId="44E7A48E" w14:textId="77777777" w:rsidR="00142A25" w:rsidRDefault="00142A25" w:rsidP="00142A25">
      <w:r>
        <w:lastRenderedPageBreak/>
        <w:t># 23. Simple mental model</w:t>
      </w:r>
    </w:p>
    <w:p w14:paraId="05A0B14F" w14:textId="77777777" w:rsidR="00142A25" w:rsidRDefault="00142A25" w:rsidP="00142A25"/>
    <w:p w14:paraId="00BECF63" w14:textId="77777777" w:rsidR="00142A25" w:rsidRDefault="00142A25" w:rsidP="00142A25">
      <w:r>
        <w:t>Think of multithreading as **many workers sharing the same workspace**.</w:t>
      </w:r>
    </w:p>
    <w:p w14:paraId="3326B878" w14:textId="77777777" w:rsidR="00142A25" w:rsidRDefault="00142A25" w:rsidP="00142A25"/>
    <w:p w14:paraId="6F7FB393" w14:textId="77777777" w:rsidR="00142A25" w:rsidRDefault="00142A25" w:rsidP="00142A25">
      <w:r>
        <w:t>It helps performance, but if the workers do not coordinate properly, they overwrite each other’s work.</w:t>
      </w:r>
    </w:p>
    <w:p w14:paraId="11190DE5" w14:textId="77777777" w:rsidR="00142A25" w:rsidRDefault="00142A25" w:rsidP="00142A25"/>
    <w:p w14:paraId="0936D340" w14:textId="77777777" w:rsidR="00142A25" w:rsidRDefault="00142A25" w:rsidP="00142A25">
      <w:r>
        <w:t>---</w:t>
      </w:r>
    </w:p>
    <w:p w14:paraId="1752F58D" w14:textId="77777777" w:rsidR="00142A25" w:rsidRDefault="00142A25" w:rsidP="00142A25"/>
    <w:p w14:paraId="64A2D7A5" w14:textId="77777777" w:rsidR="00142A25" w:rsidRDefault="00142A25" w:rsidP="00142A25">
      <w:r>
        <w:t># 24. Quick interview summary</w:t>
      </w:r>
    </w:p>
    <w:p w14:paraId="5637C256" w14:textId="77777777" w:rsidR="00142A25" w:rsidRDefault="00142A25" w:rsidP="00142A25"/>
    <w:p w14:paraId="34273E93" w14:textId="77777777" w:rsidR="00142A25" w:rsidRDefault="00142A25" w:rsidP="00142A25">
      <w:r>
        <w:t>&gt; Java multithreading allows concurrent execution using threads. Key concepts include thread lifecycle, synchronization, race conditions, volatile, locks, thread safety, deadlock, thread pools, Callable/Future, and higher-level concurrency utilities like ExecutorService and CompletableFuture. The main challenge is safely coordinating shared mutable state.</w:t>
      </w:r>
    </w:p>
    <w:p w14:paraId="6098655E" w14:textId="77777777" w:rsidR="00142A25" w:rsidRDefault="00142A25" w:rsidP="00142A25"/>
    <w:p w14:paraId="5175AA6D" w14:textId="77777777" w:rsidR="00142A25" w:rsidRDefault="00142A25" w:rsidP="00142A25">
      <w:r>
        <w:t>If you want, I can also give you:</w:t>
      </w:r>
    </w:p>
    <w:p w14:paraId="2A180B4A" w14:textId="77777777" w:rsidR="00142A25" w:rsidRDefault="00142A25" w:rsidP="00142A25">
      <w:r>
        <w:t>1. a **Java multithreading diagram**</w:t>
      </w:r>
    </w:p>
    <w:p w14:paraId="7775DABD" w14:textId="77777777" w:rsidR="00142A25" w:rsidRDefault="00142A25" w:rsidP="00142A25">
      <w:r>
        <w:t>2. **thread vs process explained**</w:t>
      </w:r>
    </w:p>
    <w:p w14:paraId="7F558216" w14:textId="77777777" w:rsidR="00142A25" w:rsidRDefault="00142A25" w:rsidP="00142A25">
      <w:r>
        <w:t>3. **deadlock and race condition examples**</w:t>
      </w:r>
    </w:p>
    <w:p w14:paraId="4181F0B9" w14:textId="0E6C88E5" w:rsidR="00142A25" w:rsidRDefault="00142A25" w:rsidP="00142A25">
      <w:r>
        <w:t>4. **interview questions on multithreading**</w:t>
      </w:r>
    </w:p>
    <w:p w14:paraId="47BB9CE4" w14:textId="77777777" w:rsidR="0076352B" w:rsidRDefault="0076352B" w:rsidP="00142A25"/>
    <w:p w14:paraId="3082A851" w14:textId="1CA9C268" w:rsidR="0076352B" w:rsidRDefault="00B50E49" w:rsidP="00FC1FE3">
      <w:pPr>
        <w:pStyle w:val="Heading1"/>
        <w:numPr>
          <w:ilvl w:val="0"/>
          <w:numId w:val="13"/>
        </w:numPr>
        <w:jc w:val="center"/>
      </w:pPr>
      <w:bookmarkStart w:id="21" w:name="_Toc234595929"/>
      <w:r>
        <w:lastRenderedPageBreak/>
        <w:t>Java Collections in detail</w:t>
      </w:r>
      <w:bookmarkEnd w:id="21"/>
    </w:p>
    <w:p w14:paraId="5CDCAB53" w14:textId="77777777" w:rsidR="00B50E49" w:rsidRPr="00B50E49" w:rsidRDefault="00B50E49" w:rsidP="00B50E49"/>
    <w:p w14:paraId="2418BF90" w14:textId="77777777" w:rsidR="004F3823" w:rsidRDefault="004F3823" w:rsidP="004F3823">
      <w:r>
        <w:t>Absolutely. Let’s go through **Java Collections in detail** in a way that is useful for interviews and real coding.</w:t>
      </w:r>
    </w:p>
    <w:p w14:paraId="6479C0AA" w14:textId="77777777" w:rsidR="004F3823" w:rsidRDefault="004F3823" w:rsidP="004F3823"/>
    <w:p w14:paraId="2DE1334B" w14:textId="77777777" w:rsidR="004F3823" w:rsidRDefault="004F3823" w:rsidP="004F3823">
      <w:r>
        <w:t>## What is the Java Collections Framework?</w:t>
      </w:r>
    </w:p>
    <w:p w14:paraId="33798F8D" w14:textId="77777777" w:rsidR="004F3823" w:rsidRDefault="004F3823" w:rsidP="004F3823"/>
    <w:p w14:paraId="5984DCC1" w14:textId="77777777" w:rsidR="004F3823" w:rsidRDefault="004F3823" w:rsidP="004F3823">
      <w:r>
        <w:t>The **Java Collections Framework (JCF)** is a set of interfaces, classes, and algorithms in `java.util` that helps you store and manipulate groups of objects efficiently.</w:t>
      </w:r>
    </w:p>
    <w:p w14:paraId="5915AB5B" w14:textId="77777777" w:rsidR="004F3823" w:rsidRDefault="004F3823" w:rsidP="004F3823"/>
    <w:p w14:paraId="2F5BBAB2" w14:textId="77777777" w:rsidR="004F3823" w:rsidRDefault="004F3823" w:rsidP="004F3823">
      <w:r>
        <w:t>Instead of building your own dynamic data structures every time, Java gives you ready-made ones.</w:t>
      </w:r>
    </w:p>
    <w:p w14:paraId="6D160312" w14:textId="77777777" w:rsidR="004F3823" w:rsidRDefault="004F3823" w:rsidP="004F3823"/>
    <w:p w14:paraId="0080C387" w14:textId="77777777" w:rsidR="004F3823" w:rsidRDefault="004F3823" w:rsidP="004F3823">
      <w:r>
        <w:t>At a high level, the framework gives you:</w:t>
      </w:r>
    </w:p>
    <w:p w14:paraId="66D9BA6D" w14:textId="77777777" w:rsidR="004F3823" w:rsidRDefault="004F3823" w:rsidP="004F3823"/>
    <w:p w14:paraId="49D1E421" w14:textId="77777777" w:rsidR="004F3823" w:rsidRDefault="004F3823" w:rsidP="004F3823">
      <w:r>
        <w:t>- **Interfaces** like `List`, `Set`, `Queue`, and `Map`</w:t>
      </w:r>
    </w:p>
    <w:p w14:paraId="1429A6F3" w14:textId="77777777" w:rsidR="004F3823" w:rsidRDefault="004F3823" w:rsidP="004F3823">
      <w:r>
        <w:t>- **Implementations** like `ArrayList`, `HashSet`, `LinkedList`, and `HashMap`</w:t>
      </w:r>
    </w:p>
    <w:p w14:paraId="1CF66D67" w14:textId="77777777" w:rsidR="004F3823" w:rsidRDefault="004F3823" w:rsidP="004F3823">
      <w:r>
        <w:t>- **Utility methods** in `Collections` and `Arrays`</w:t>
      </w:r>
    </w:p>
    <w:p w14:paraId="34CFD9F1" w14:textId="77777777" w:rsidR="004F3823" w:rsidRDefault="004F3823" w:rsidP="004F3823"/>
    <w:p w14:paraId="24E8BE01" w14:textId="77777777" w:rsidR="004F3823" w:rsidRDefault="004F3823" w:rsidP="004F3823">
      <w:r>
        <w:t>---</w:t>
      </w:r>
    </w:p>
    <w:p w14:paraId="0FCE02D5" w14:textId="77777777" w:rsidR="004F3823" w:rsidRDefault="004F3823" w:rsidP="004F3823"/>
    <w:p w14:paraId="6D4F7061" w14:textId="77777777" w:rsidR="004F3823" w:rsidRDefault="004F3823" w:rsidP="004F3823">
      <w:r>
        <w:t># 1. Core hierarchy of Java Collections</w:t>
      </w:r>
    </w:p>
    <w:p w14:paraId="1B9732A0" w14:textId="77777777" w:rsidR="004F3823" w:rsidRDefault="004F3823" w:rsidP="004F3823"/>
    <w:p w14:paraId="127DE17F" w14:textId="77777777" w:rsidR="004F3823" w:rsidRDefault="004F3823" w:rsidP="004F3823">
      <w:r>
        <w:lastRenderedPageBreak/>
        <w:t>The main root interface is:</w:t>
      </w:r>
    </w:p>
    <w:p w14:paraId="02406F8D" w14:textId="77777777" w:rsidR="004F3823" w:rsidRDefault="004F3823" w:rsidP="004F3823"/>
    <w:p w14:paraId="7D04205A" w14:textId="77777777" w:rsidR="004F3823" w:rsidRDefault="004F3823" w:rsidP="004F3823">
      <w:r>
        <w:t>- `Collection` for most data structures</w:t>
      </w:r>
    </w:p>
    <w:p w14:paraId="225A1C61" w14:textId="77777777" w:rsidR="004F3823" w:rsidRDefault="004F3823" w:rsidP="004F3823">
      <w:r>
        <w:t>- `Map` for key-value storage</w:t>
      </w:r>
    </w:p>
    <w:p w14:paraId="75FF6D35" w14:textId="77777777" w:rsidR="004F3823" w:rsidRDefault="004F3823" w:rsidP="004F3823"/>
    <w:p w14:paraId="630D7E64" w14:textId="77777777" w:rsidR="004F3823" w:rsidRDefault="004F3823" w:rsidP="004F3823">
      <w:r>
        <w:t>Important point: `Map` is **not** a child of `Collection`.</w:t>
      </w:r>
    </w:p>
    <w:p w14:paraId="17B6B126" w14:textId="77777777" w:rsidR="004F3823" w:rsidRDefault="004F3823" w:rsidP="004F3823"/>
    <w:p w14:paraId="56B6CB15" w14:textId="77777777" w:rsidR="004F3823" w:rsidRDefault="004F3823" w:rsidP="004F3823">
      <w:r>
        <w:t>## Main branches</w:t>
      </w:r>
    </w:p>
    <w:p w14:paraId="3D99BB06" w14:textId="77777777" w:rsidR="004F3823" w:rsidRDefault="004F3823" w:rsidP="004F3823"/>
    <w:p w14:paraId="4DA89937" w14:textId="77777777" w:rsidR="004F3823" w:rsidRDefault="004F3823" w:rsidP="004F3823">
      <w:r>
        <w:t>- `Collection`</w:t>
      </w:r>
    </w:p>
    <w:p w14:paraId="580AAA1F" w14:textId="77777777" w:rsidR="004F3823" w:rsidRDefault="004F3823" w:rsidP="004F3823">
      <w:r>
        <w:t xml:space="preserve">  - `List`</w:t>
      </w:r>
    </w:p>
    <w:p w14:paraId="2C2D4A9E" w14:textId="77777777" w:rsidR="004F3823" w:rsidRDefault="004F3823" w:rsidP="004F3823">
      <w:r>
        <w:t xml:space="preserve">  - `Set`</w:t>
      </w:r>
    </w:p>
    <w:p w14:paraId="609463B1" w14:textId="77777777" w:rsidR="004F3823" w:rsidRDefault="004F3823" w:rsidP="004F3823">
      <w:r>
        <w:t xml:space="preserve">  - `Queue`</w:t>
      </w:r>
    </w:p>
    <w:p w14:paraId="37C16467" w14:textId="77777777" w:rsidR="004F3823" w:rsidRDefault="004F3823" w:rsidP="004F3823">
      <w:r>
        <w:t>- `Map`</w:t>
      </w:r>
    </w:p>
    <w:p w14:paraId="11359ADD" w14:textId="77777777" w:rsidR="004F3823" w:rsidRDefault="004F3823" w:rsidP="004F3823"/>
    <w:p w14:paraId="5082C2C9" w14:textId="77777777" w:rsidR="004F3823" w:rsidRDefault="004F3823" w:rsidP="004F3823">
      <w:r>
        <w:t>---</w:t>
      </w:r>
    </w:p>
    <w:p w14:paraId="43778331" w14:textId="77777777" w:rsidR="004F3823" w:rsidRDefault="004F3823" w:rsidP="004F3823"/>
    <w:p w14:paraId="5AF0D766" w14:textId="77777777" w:rsidR="004F3823" w:rsidRDefault="004F3823" w:rsidP="004F3823">
      <w:r>
        <w:t># 2. `List` in detail</w:t>
      </w:r>
    </w:p>
    <w:p w14:paraId="648453C5" w14:textId="77777777" w:rsidR="004F3823" w:rsidRDefault="004F3823" w:rsidP="004F3823"/>
    <w:p w14:paraId="438EA61A" w14:textId="77777777" w:rsidR="004F3823" w:rsidRDefault="004F3823" w:rsidP="004F3823">
      <w:r>
        <w:t>A `List` is an **ordered collection** that allows **duplicates**.</w:t>
      </w:r>
    </w:p>
    <w:p w14:paraId="5286FEBF" w14:textId="77777777" w:rsidR="004F3823" w:rsidRDefault="004F3823" w:rsidP="004F3823"/>
    <w:p w14:paraId="1FE7D448" w14:textId="77777777" w:rsidR="004F3823" w:rsidRDefault="004F3823" w:rsidP="004F3823">
      <w:r>
        <w:t>You use it when:</w:t>
      </w:r>
    </w:p>
    <w:p w14:paraId="1BC7A167" w14:textId="77777777" w:rsidR="004F3823" w:rsidRDefault="004F3823" w:rsidP="004F3823">
      <w:r>
        <w:t>- order matters</w:t>
      </w:r>
    </w:p>
    <w:p w14:paraId="5487BEB0" w14:textId="77777777" w:rsidR="004F3823" w:rsidRDefault="004F3823" w:rsidP="004F3823">
      <w:r>
        <w:t>- duplicate elements are allowed</w:t>
      </w:r>
    </w:p>
    <w:p w14:paraId="76AB50B5" w14:textId="77777777" w:rsidR="004F3823" w:rsidRDefault="004F3823" w:rsidP="004F3823">
      <w:r>
        <w:lastRenderedPageBreak/>
        <w:t>- you need indexed access</w:t>
      </w:r>
    </w:p>
    <w:p w14:paraId="254429BD" w14:textId="77777777" w:rsidR="004F3823" w:rsidRDefault="004F3823" w:rsidP="004F3823"/>
    <w:p w14:paraId="43020669" w14:textId="77777777" w:rsidR="004F3823" w:rsidRDefault="004F3823" w:rsidP="004F3823">
      <w:r>
        <w:t>## Common implementations</w:t>
      </w:r>
    </w:p>
    <w:p w14:paraId="3FBCC050" w14:textId="77777777" w:rsidR="004F3823" w:rsidRDefault="004F3823" w:rsidP="004F3823"/>
    <w:p w14:paraId="472A928E" w14:textId="77777777" w:rsidR="004F3823" w:rsidRDefault="004F3823" w:rsidP="004F3823">
      <w:r>
        <w:t>### `ArrayList`</w:t>
      </w:r>
    </w:p>
    <w:p w14:paraId="47453517" w14:textId="77777777" w:rsidR="004F3823" w:rsidRDefault="004F3823" w:rsidP="004F3823">
      <w:r>
        <w:t>Backed by a dynamic array.</w:t>
      </w:r>
    </w:p>
    <w:p w14:paraId="45129596" w14:textId="77777777" w:rsidR="004F3823" w:rsidRDefault="004F3823" w:rsidP="004F3823"/>
    <w:p w14:paraId="75017A59" w14:textId="77777777" w:rsidR="004F3823" w:rsidRDefault="004F3823" w:rsidP="004F3823">
      <w:r>
        <w:t>Properties:</w:t>
      </w:r>
    </w:p>
    <w:p w14:paraId="54BFA6E3" w14:textId="77777777" w:rsidR="004F3823" w:rsidRDefault="004F3823" w:rsidP="004F3823">
      <w:r>
        <w:t>- Maintains insertion order</w:t>
      </w:r>
    </w:p>
    <w:p w14:paraId="5772245C" w14:textId="77777777" w:rsidR="004F3823" w:rsidRDefault="004F3823" w:rsidP="004F3823">
      <w:r>
        <w:t>- Allows duplicates</w:t>
      </w:r>
    </w:p>
    <w:p w14:paraId="50E9CBB7" w14:textId="77777777" w:rsidR="004F3823" w:rsidRDefault="004F3823" w:rsidP="004F3823">
      <w:r>
        <w:t>- Fast random access</w:t>
      </w:r>
    </w:p>
    <w:p w14:paraId="343913B5" w14:textId="77777777" w:rsidR="004F3823" w:rsidRDefault="004F3823" w:rsidP="004F3823">
      <w:r>
        <w:t>- Slower insert/delete in the middle because elements need shifting</w:t>
      </w:r>
    </w:p>
    <w:p w14:paraId="0CB5D3A2" w14:textId="77777777" w:rsidR="004F3823" w:rsidRDefault="004F3823" w:rsidP="004F3823"/>
    <w:p w14:paraId="3684AF44" w14:textId="77777777" w:rsidR="004F3823" w:rsidRDefault="004F3823" w:rsidP="004F3823">
      <w:r>
        <w:t>Example:</w:t>
      </w:r>
    </w:p>
    <w:p w14:paraId="1B448D23" w14:textId="77777777" w:rsidR="004F3823" w:rsidRDefault="004F3823" w:rsidP="004F3823">
      <w:r>
        <w:t>```java</w:t>
      </w:r>
    </w:p>
    <w:p w14:paraId="2FE72B7E" w14:textId="77777777" w:rsidR="004F3823" w:rsidRDefault="004F3823" w:rsidP="004F3823">
      <w:r>
        <w:t>import java.util.*;</w:t>
      </w:r>
    </w:p>
    <w:p w14:paraId="527C47F4" w14:textId="77777777" w:rsidR="004F3823" w:rsidRDefault="004F3823" w:rsidP="004F3823"/>
    <w:p w14:paraId="04E14AEA" w14:textId="77777777" w:rsidR="004F3823" w:rsidRDefault="004F3823" w:rsidP="004F3823">
      <w:r>
        <w:t>public class ArrayListExample {</w:t>
      </w:r>
    </w:p>
    <w:p w14:paraId="52039C5E" w14:textId="77777777" w:rsidR="004F3823" w:rsidRDefault="004F3823" w:rsidP="004F3823">
      <w:r>
        <w:t xml:space="preserve">    public static void main(String[] args) {</w:t>
      </w:r>
    </w:p>
    <w:p w14:paraId="6F92A62D" w14:textId="77777777" w:rsidR="004F3823" w:rsidRDefault="004F3823" w:rsidP="004F3823">
      <w:r>
        <w:t xml:space="preserve">        List&lt;String&gt; names = new ArrayList&lt;&gt;();</w:t>
      </w:r>
    </w:p>
    <w:p w14:paraId="67FDF8FE" w14:textId="77777777" w:rsidR="004F3823" w:rsidRDefault="004F3823" w:rsidP="004F3823">
      <w:r>
        <w:t xml:space="preserve">        names.add("Alice");</w:t>
      </w:r>
    </w:p>
    <w:p w14:paraId="154610CD" w14:textId="77777777" w:rsidR="004F3823" w:rsidRDefault="004F3823" w:rsidP="004F3823">
      <w:r>
        <w:t xml:space="preserve">        names.add("Bob");</w:t>
      </w:r>
    </w:p>
    <w:p w14:paraId="3BFF4ADC" w14:textId="77777777" w:rsidR="004F3823" w:rsidRDefault="004F3823" w:rsidP="004F3823">
      <w:r>
        <w:t xml:space="preserve">        names.add("Alice");</w:t>
      </w:r>
    </w:p>
    <w:p w14:paraId="4BE7B137" w14:textId="77777777" w:rsidR="004F3823" w:rsidRDefault="004F3823" w:rsidP="004F3823"/>
    <w:p w14:paraId="128655E9" w14:textId="77777777" w:rsidR="004F3823" w:rsidRDefault="004F3823" w:rsidP="004F3823">
      <w:r>
        <w:t xml:space="preserve">        System.out.println(names); // [Alice, Bob, Alice]</w:t>
      </w:r>
    </w:p>
    <w:p w14:paraId="469A97B2" w14:textId="77777777" w:rsidR="004F3823" w:rsidRDefault="004F3823" w:rsidP="004F3823">
      <w:r>
        <w:t xml:space="preserve">        System.out.println(names.get(1)); // Bob</w:t>
      </w:r>
    </w:p>
    <w:p w14:paraId="33BA6F84" w14:textId="77777777" w:rsidR="004F3823" w:rsidRDefault="004F3823" w:rsidP="004F3823">
      <w:r>
        <w:t xml:space="preserve">    }</w:t>
      </w:r>
    </w:p>
    <w:p w14:paraId="1254EB5B" w14:textId="77777777" w:rsidR="004F3823" w:rsidRDefault="004F3823" w:rsidP="004F3823">
      <w:r>
        <w:t>}</w:t>
      </w:r>
    </w:p>
    <w:p w14:paraId="5ED5B1B6" w14:textId="77777777" w:rsidR="004F3823" w:rsidRDefault="004F3823" w:rsidP="004F3823">
      <w:r>
        <w:t>```</w:t>
      </w:r>
    </w:p>
    <w:p w14:paraId="470F8109" w14:textId="77777777" w:rsidR="004F3823" w:rsidRDefault="004F3823" w:rsidP="004F3823"/>
    <w:p w14:paraId="38D62204" w14:textId="77777777" w:rsidR="004F3823" w:rsidRDefault="004F3823" w:rsidP="004F3823">
      <w:r>
        <w:t>### Time complexity of `ArrayList`</w:t>
      </w:r>
    </w:p>
    <w:p w14:paraId="09E3D4F0" w14:textId="77777777" w:rsidR="004F3823" w:rsidRDefault="004F3823" w:rsidP="004F3823">
      <w:r>
        <w:t>- `get(index)` -&gt; **O(1)**</w:t>
      </w:r>
    </w:p>
    <w:p w14:paraId="046CBABB" w14:textId="77777777" w:rsidR="004F3823" w:rsidRDefault="004F3823" w:rsidP="004F3823">
      <w:r>
        <w:t>- `add(element)` at end -&gt; amortized **O(1)**</w:t>
      </w:r>
    </w:p>
    <w:p w14:paraId="5A444C9B" w14:textId="77777777" w:rsidR="004F3823" w:rsidRDefault="004F3823" w:rsidP="004F3823">
      <w:r>
        <w:t>- `add(index, element)` -&gt; **O(n)**</w:t>
      </w:r>
    </w:p>
    <w:p w14:paraId="093BCAC0" w14:textId="77777777" w:rsidR="004F3823" w:rsidRDefault="004F3823" w:rsidP="004F3823">
      <w:r>
        <w:t>- `remove(index)` -&gt; **O(n)**</w:t>
      </w:r>
    </w:p>
    <w:p w14:paraId="55DDE591" w14:textId="77777777" w:rsidR="004F3823" w:rsidRDefault="004F3823" w:rsidP="004F3823"/>
    <w:p w14:paraId="3CBCBFE5" w14:textId="77777777" w:rsidR="004F3823" w:rsidRDefault="004F3823" w:rsidP="004F3823">
      <w:r>
        <w:t>### When to use `ArrayList`</w:t>
      </w:r>
    </w:p>
    <w:p w14:paraId="301A9453" w14:textId="77777777" w:rsidR="004F3823" w:rsidRDefault="004F3823" w:rsidP="004F3823">
      <w:r>
        <w:t>Use it when you need:</w:t>
      </w:r>
    </w:p>
    <w:p w14:paraId="06B90FB8" w14:textId="77777777" w:rsidR="004F3823" w:rsidRDefault="004F3823" w:rsidP="004F3823">
      <w:r>
        <w:t>- frequent reads</w:t>
      </w:r>
    </w:p>
    <w:p w14:paraId="049CB7FA" w14:textId="77777777" w:rsidR="004F3823" w:rsidRDefault="004F3823" w:rsidP="004F3823">
      <w:r>
        <w:t>- indexed access</w:t>
      </w:r>
    </w:p>
    <w:p w14:paraId="0B4A92CB" w14:textId="77777777" w:rsidR="004F3823" w:rsidRDefault="004F3823" w:rsidP="004F3823">
      <w:r>
        <w:t>- append-heavy operations</w:t>
      </w:r>
    </w:p>
    <w:p w14:paraId="46EE2639" w14:textId="77777777" w:rsidR="004F3823" w:rsidRDefault="004F3823" w:rsidP="004F3823"/>
    <w:p w14:paraId="393D468D" w14:textId="77777777" w:rsidR="004F3823" w:rsidRDefault="004F3823" w:rsidP="004F3823">
      <w:r>
        <w:t>---</w:t>
      </w:r>
    </w:p>
    <w:p w14:paraId="7EC873FF" w14:textId="77777777" w:rsidR="004F3823" w:rsidRDefault="004F3823" w:rsidP="004F3823"/>
    <w:p w14:paraId="6B17099A" w14:textId="77777777" w:rsidR="004F3823" w:rsidRDefault="004F3823" w:rsidP="004F3823">
      <w:r>
        <w:t>### `LinkedList`</w:t>
      </w:r>
    </w:p>
    <w:p w14:paraId="6DD83E78" w14:textId="77777777" w:rsidR="004F3823" w:rsidRDefault="004F3823" w:rsidP="004F3823">
      <w:r>
        <w:t>Backed by a doubly linked list.</w:t>
      </w:r>
    </w:p>
    <w:p w14:paraId="1BE18698" w14:textId="77777777" w:rsidR="004F3823" w:rsidRDefault="004F3823" w:rsidP="004F3823"/>
    <w:p w14:paraId="35F53895" w14:textId="77777777" w:rsidR="004F3823" w:rsidRDefault="004F3823" w:rsidP="004F3823">
      <w:r>
        <w:lastRenderedPageBreak/>
        <w:t>Properties:</w:t>
      </w:r>
    </w:p>
    <w:p w14:paraId="1B886AEC" w14:textId="77777777" w:rsidR="004F3823" w:rsidRDefault="004F3823" w:rsidP="004F3823">
      <w:r>
        <w:t>- Maintains insertion order</w:t>
      </w:r>
    </w:p>
    <w:p w14:paraId="5B7A9B73" w14:textId="77777777" w:rsidR="004F3823" w:rsidRDefault="004F3823" w:rsidP="004F3823">
      <w:r>
        <w:t>- Allows duplicates</w:t>
      </w:r>
    </w:p>
    <w:p w14:paraId="09AA8211" w14:textId="77777777" w:rsidR="004F3823" w:rsidRDefault="004F3823" w:rsidP="004F3823">
      <w:r>
        <w:t>- Better for frequent insertions and deletions near the beginning or middle</w:t>
      </w:r>
    </w:p>
    <w:p w14:paraId="6D4C803E" w14:textId="77777777" w:rsidR="004F3823" w:rsidRDefault="004F3823" w:rsidP="004F3823">
      <w:r>
        <w:t>- Slower random access</w:t>
      </w:r>
    </w:p>
    <w:p w14:paraId="2AE0C1F6" w14:textId="77777777" w:rsidR="004F3823" w:rsidRDefault="004F3823" w:rsidP="004F3823"/>
    <w:p w14:paraId="0B7DC287" w14:textId="77777777" w:rsidR="004F3823" w:rsidRDefault="004F3823" w:rsidP="004F3823">
      <w:r>
        <w:t>Example:</w:t>
      </w:r>
    </w:p>
    <w:p w14:paraId="729C6572" w14:textId="77777777" w:rsidR="004F3823" w:rsidRDefault="004F3823" w:rsidP="004F3823">
      <w:r>
        <w:t>```java</w:t>
      </w:r>
    </w:p>
    <w:p w14:paraId="74ECAD4A" w14:textId="77777777" w:rsidR="004F3823" w:rsidRDefault="004F3823" w:rsidP="004F3823">
      <w:r>
        <w:t>import java.util.*;</w:t>
      </w:r>
    </w:p>
    <w:p w14:paraId="36C0D8DC" w14:textId="77777777" w:rsidR="004F3823" w:rsidRDefault="004F3823" w:rsidP="004F3823"/>
    <w:p w14:paraId="1F4C35D5" w14:textId="77777777" w:rsidR="004F3823" w:rsidRDefault="004F3823" w:rsidP="004F3823">
      <w:r>
        <w:t>public class LinkedListExample {</w:t>
      </w:r>
    </w:p>
    <w:p w14:paraId="49B9F1E9" w14:textId="77777777" w:rsidR="004F3823" w:rsidRDefault="004F3823" w:rsidP="004F3823">
      <w:r>
        <w:t xml:space="preserve">    public static void main(String[] args) {</w:t>
      </w:r>
    </w:p>
    <w:p w14:paraId="7D82670F" w14:textId="77777777" w:rsidR="004F3823" w:rsidRDefault="004F3823" w:rsidP="004F3823">
      <w:r>
        <w:t xml:space="preserve">        List&lt;Integer&gt; numbers = new LinkedList&lt;&gt;();</w:t>
      </w:r>
    </w:p>
    <w:p w14:paraId="0EB8AE7A" w14:textId="77777777" w:rsidR="004F3823" w:rsidRDefault="004F3823" w:rsidP="004F3823">
      <w:r>
        <w:t xml:space="preserve">        numbers.add(10);</w:t>
      </w:r>
    </w:p>
    <w:p w14:paraId="5E0A33E4" w14:textId="77777777" w:rsidR="004F3823" w:rsidRDefault="004F3823" w:rsidP="004F3823">
      <w:r>
        <w:t xml:space="preserve">        numbers.add(20);</w:t>
      </w:r>
    </w:p>
    <w:p w14:paraId="4875AD29" w14:textId="77777777" w:rsidR="004F3823" w:rsidRDefault="004F3823" w:rsidP="004F3823">
      <w:r>
        <w:t xml:space="preserve">        numbers.add(30);</w:t>
      </w:r>
    </w:p>
    <w:p w14:paraId="6580D6FB" w14:textId="77777777" w:rsidR="004F3823" w:rsidRDefault="004F3823" w:rsidP="004F3823"/>
    <w:p w14:paraId="1AC45A44" w14:textId="77777777" w:rsidR="004F3823" w:rsidRDefault="004F3823" w:rsidP="004F3823">
      <w:r>
        <w:t xml:space="preserve">        System.out.println(numbers); // [10, 20, 30]</w:t>
      </w:r>
    </w:p>
    <w:p w14:paraId="79C79893" w14:textId="77777777" w:rsidR="004F3823" w:rsidRDefault="004F3823" w:rsidP="004F3823">
      <w:r>
        <w:t xml:space="preserve">    }</w:t>
      </w:r>
    </w:p>
    <w:p w14:paraId="7935303E" w14:textId="77777777" w:rsidR="004F3823" w:rsidRDefault="004F3823" w:rsidP="004F3823">
      <w:r>
        <w:t>}</w:t>
      </w:r>
    </w:p>
    <w:p w14:paraId="0888A9A5" w14:textId="77777777" w:rsidR="004F3823" w:rsidRDefault="004F3823" w:rsidP="004F3823">
      <w:r>
        <w:t>```</w:t>
      </w:r>
    </w:p>
    <w:p w14:paraId="7DE0E0CD" w14:textId="77777777" w:rsidR="004F3823" w:rsidRDefault="004F3823" w:rsidP="004F3823"/>
    <w:p w14:paraId="371D0BB7" w14:textId="77777777" w:rsidR="004F3823" w:rsidRDefault="004F3823" w:rsidP="004F3823">
      <w:r>
        <w:t>### Time complexity of `LinkedList`</w:t>
      </w:r>
    </w:p>
    <w:p w14:paraId="70572D0A" w14:textId="77777777" w:rsidR="004F3823" w:rsidRDefault="004F3823" w:rsidP="004F3823">
      <w:r>
        <w:lastRenderedPageBreak/>
        <w:t>- `get(index)` -&gt; **O(n)**</w:t>
      </w:r>
    </w:p>
    <w:p w14:paraId="5B67D65C" w14:textId="77777777" w:rsidR="004F3823" w:rsidRDefault="004F3823" w:rsidP="004F3823">
      <w:r>
        <w:t>- `addFirst()` / `removeFirst()` -&gt; **O(1)**</w:t>
      </w:r>
    </w:p>
    <w:p w14:paraId="39977FD5" w14:textId="77777777" w:rsidR="004F3823" w:rsidRDefault="004F3823" w:rsidP="004F3823">
      <w:r>
        <w:t>- `addLast()` / `removeLast()` -&gt; **O(1)**</w:t>
      </w:r>
    </w:p>
    <w:p w14:paraId="040FE440" w14:textId="77777777" w:rsidR="004F3823" w:rsidRDefault="004F3823" w:rsidP="004F3823"/>
    <w:p w14:paraId="70B424DE" w14:textId="77777777" w:rsidR="004F3823" w:rsidRDefault="004F3823" w:rsidP="004F3823">
      <w:r>
        <w:t>### When to use `LinkedList`</w:t>
      </w:r>
    </w:p>
    <w:p w14:paraId="49F74CA3" w14:textId="77777777" w:rsidR="004F3823" w:rsidRDefault="004F3823" w:rsidP="004F3823">
      <w:r>
        <w:t>Use it when you need:</w:t>
      </w:r>
    </w:p>
    <w:p w14:paraId="2F43E9F3" w14:textId="77777777" w:rsidR="004F3823" w:rsidRDefault="004F3823" w:rsidP="004F3823">
      <w:r>
        <w:t>- frequent insertions/deletions at ends</w:t>
      </w:r>
    </w:p>
    <w:p w14:paraId="5B72D5DC" w14:textId="77777777" w:rsidR="004F3823" w:rsidRDefault="004F3823" w:rsidP="004F3823">
      <w:r>
        <w:t>- queue-like behavior</w:t>
      </w:r>
    </w:p>
    <w:p w14:paraId="5F8336CE" w14:textId="77777777" w:rsidR="004F3823" w:rsidRDefault="004F3823" w:rsidP="004F3823"/>
    <w:p w14:paraId="47DA6D87" w14:textId="77777777" w:rsidR="004F3823" w:rsidRDefault="004F3823" w:rsidP="004F3823">
      <w:r>
        <w:t>In practice, `ArrayList` is often preferred more often because it is usually faster due to better cache locality.</w:t>
      </w:r>
    </w:p>
    <w:p w14:paraId="21A8B514" w14:textId="77777777" w:rsidR="004F3823" w:rsidRDefault="004F3823" w:rsidP="004F3823"/>
    <w:p w14:paraId="60377C5B" w14:textId="77777777" w:rsidR="004F3823" w:rsidRDefault="004F3823" w:rsidP="004F3823">
      <w:r>
        <w:t>---</w:t>
      </w:r>
    </w:p>
    <w:p w14:paraId="4BAAA2D3" w14:textId="77777777" w:rsidR="004F3823" w:rsidRDefault="004F3823" w:rsidP="004F3823"/>
    <w:p w14:paraId="6C35447A" w14:textId="77777777" w:rsidR="004F3823" w:rsidRDefault="004F3823" w:rsidP="004F3823">
      <w:r>
        <w:t>### `Vector`</w:t>
      </w:r>
    </w:p>
    <w:p w14:paraId="5290F5A1" w14:textId="77777777" w:rsidR="004F3823" w:rsidRDefault="004F3823" w:rsidP="004F3823">
      <w:r>
        <w:t>Older, synchronized version of `ArrayList`.</w:t>
      </w:r>
    </w:p>
    <w:p w14:paraId="1E2BFE54" w14:textId="77777777" w:rsidR="004F3823" w:rsidRDefault="004F3823" w:rsidP="004F3823"/>
    <w:p w14:paraId="18C89204" w14:textId="77777777" w:rsidR="004F3823" w:rsidRDefault="004F3823" w:rsidP="004F3823">
      <w:r>
        <w:t>Properties:</w:t>
      </w:r>
    </w:p>
    <w:p w14:paraId="61967174" w14:textId="77777777" w:rsidR="004F3823" w:rsidRDefault="004F3823" w:rsidP="004F3823">
      <w:r>
        <w:t>- Thread-safe</w:t>
      </w:r>
    </w:p>
    <w:p w14:paraId="638B4C59" w14:textId="77777777" w:rsidR="004F3823" w:rsidRDefault="004F3823" w:rsidP="004F3823">
      <w:r>
        <w:t>- Slower than `ArrayList`</w:t>
      </w:r>
    </w:p>
    <w:p w14:paraId="71FCF108" w14:textId="77777777" w:rsidR="004F3823" w:rsidRDefault="004F3823" w:rsidP="004F3823">
      <w:r>
        <w:t>- Mostly legacy</w:t>
      </w:r>
    </w:p>
    <w:p w14:paraId="0FB7C608" w14:textId="77777777" w:rsidR="004F3823" w:rsidRDefault="004F3823" w:rsidP="004F3823"/>
    <w:p w14:paraId="1834D9C8" w14:textId="77777777" w:rsidR="004F3823" w:rsidRDefault="004F3823" w:rsidP="004F3823">
      <w:r>
        <w:t>Example:</w:t>
      </w:r>
    </w:p>
    <w:p w14:paraId="3E937BF6" w14:textId="77777777" w:rsidR="004F3823" w:rsidRDefault="004F3823" w:rsidP="004F3823">
      <w:r>
        <w:t>```java</w:t>
      </w:r>
    </w:p>
    <w:p w14:paraId="3B076FF3" w14:textId="77777777" w:rsidR="004F3823" w:rsidRDefault="004F3823" w:rsidP="004F3823">
      <w:r>
        <w:lastRenderedPageBreak/>
        <w:t>List&lt;String&gt; list = new Vector&lt;&gt;();</w:t>
      </w:r>
    </w:p>
    <w:p w14:paraId="275E801D" w14:textId="77777777" w:rsidR="004F3823" w:rsidRDefault="004F3823" w:rsidP="004F3823">
      <w:r>
        <w:t>list.add("A");</w:t>
      </w:r>
    </w:p>
    <w:p w14:paraId="6F65B345" w14:textId="77777777" w:rsidR="004F3823" w:rsidRDefault="004F3823" w:rsidP="004F3823">
      <w:r>
        <w:t>list.add("B");</w:t>
      </w:r>
    </w:p>
    <w:p w14:paraId="2B9B5CFF" w14:textId="77777777" w:rsidR="004F3823" w:rsidRDefault="004F3823" w:rsidP="004F3823">
      <w:r>
        <w:t>```</w:t>
      </w:r>
    </w:p>
    <w:p w14:paraId="024B7117" w14:textId="77777777" w:rsidR="004F3823" w:rsidRDefault="004F3823" w:rsidP="004F3823"/>
    <w:p w14:paraId="233E39A7" w14:textId="77777777" w:rsidR="004F3823" w:rsidRDefault="004F3823" w:rsidP="004F3823">
      <w:r>
        <w:t>In modern Java, `Vector` is rarely used.</w:t>
      </w:r>
    </w:p>
    <w:p w14:paraId="25367B49" w14:textId="77777777" w:rsidR="004F3823" w:rsidRDefault="004F3823" w:rsidP="004F3823"/>
    <w:p w14:paraId="3624722B" w14:textId="77777777" w:rsidR="004F3823" w:rsidRDefault="004F3823" w:rsidP="004F3823">
      <w:r>
        <w:t>---</w:t>
      </w:r>
    </w:p>
    <w:p w14:paraId="2F3C9C83" w14:textId="77777777" w:rsidR="004F3823" w:rsidRDefault="004F3823" w:rsidP="004F3823"/>
    <w:p w14:paraId="434D0C9B" w14:textId="77777777" w:rsidR="004F3823" w:rsidRDefault="004F3823" w:rsidP="004F3823">
      <w:r>
        <w:t># 3. `Set` in detail</w:t>
      </w:r>
    </w:p>
    <w:p w14:paraId="7DE966EE" w14:textId="77777777" w:rsidR="004F3823" w:rsidRDefault="004F3823" w:rsidP="004F3823"/>
    <w:p w14:paraId="7E1EA361" w14:textId="77777777" w:rsidR="004F3823" w:rsidRDefault="004F3823" w:rsidP="004F3823">
      <w:r>
        <w:t>A `Set` is a collection that does **not allow duplicate elements**.</w:t>
      </w:r>
    </w:p>
    <w:p w14:paraId="786EC83B" w14:textId="77777777" w:rsidR="004F3823" w:rsidRDefault="004F3823" w:rsidP="004F3823"/>
    <w:p w14:paraId="4D047359" w14:textId="77777777" w:rsidR="004F3823" w:rsidRDefault="004F3823" w:rsidP="004F3823">
      <w:r>
        <w:t>You use it when:</w:t>
      </w:r>
    </w:p>
    <w:p w14:paraId="3EC9F72C" w14:textId="77777777" w:rsidR="004F3823" w:rsidRDefault="004F3823" w:rsidP="004F3823">
      <w:r>
        <w:t>- uniqueness matters</w:t>
      </w:r>
    </w:p>
    <w:p w14:paraId="651C24A7" w14:textId="77777777" w:rsidR="004F3823" w:rsidRDefault="004F3823" w:rsidP="004F3823">
      <w:r>
        <w:t>- you want to eliminate duplicates</w:t>
      </w:r>
    </w:p>
    <w:p w14:paraId="03B71A6D" w14:textId="77777777" w:rsidR="004F3823" w:rsidRDefault="004F3823" w:rsidP="004F3823"/>
    <w:p w14:paraId="227D6F76" w14:textId="77777777" w:rsidR="004F3823" w:rsidRDefault="004F3823" w:rsidP="004F3823">
      <w:r>
        <w:t>## Common implementations</w:t>
      </w:r>
    </w:p>
    <w:p w14:paraId="4129CD9F" w14:textId="77777777" w:rsidR="004F3823" w:rsidRDefault="004F3823" w:rsidP="004F3823"/>
    <w:p w14:paraId="7BC218BC" w14:textId="77777777" w:rsidR="004F3823" w:rsidRDefault="004F3823" w:rsidP="004F3823">
      <w:r>
        <w:t>### `HashSet`</w:t>
      </w:r>
    </w:p>
    <w:p w14:paraId="603BEB8A" w14:textId="77777777" w:rsidR="004F3823" w:rsidRDefault="004F3823" w:rsidP="004F3823">
      <w:r>
        <w:t>Backed by a hash table.</w:t>
      </w:r>
    </w:p>
    <w:p w14:paraId="75C80816" w14:textId="77777777" w:rsidR="004F3823" w:rsidRDefault="004F3823" w:rsidP="004F3823"/>
    <w:p w14:paraId="15EB36F8" w14:textId="77777777" w:rsidR="004F3823" w:rsidRDefault="004F3823" w:rsidP="004F3823">
      <w:r>
        <w:t>Properties:</w:t>
      </w:r>
    </w:p>
    <w:p w14:paraId="7BA88F0C" w14:textId="77777777" w:rsidR="004F3823" w:rsidRDefault="004F3823" w:rsidP="004F3823">
      <w:r>
        <w:lastRenderedPageBreak/>
        <w:t>- No duplicate elements</w:t>
      </w:r>
    </w:p>
    <w:p w14:paraId="0C84C017" w14:textId="77777777" w:rsidR="004F3823" w:rsidRDefault="004F3823" w:rsidP="004F3823">
      <w:r>
        <w:t>- No guaranteed order</w:t>
      </w:r>
    </w:p>
    <w:p w14:paraId="5BC9E83A" w14:textId="77777777" w:rsidR="004F3823" w:rsidRDefault="004F3823" w:rsidP="004F3823">
      <w:r>
        <w:t>- Fast operations</w:t>
      </w:r>
    </w:p>
    <w:p w14:paraId="6BDEE9E9" w14:textId="77777777" w:rsidR="004F3823" w:rsidRDefault="004F3823" w:rsidP="004F3823"/>
    <w:p w14:paraId="61C07E9D" w14:textId="77777777" w:rsidR="004F3823" w:rsidRDefault="004F3823" w:rsidP="004F3823">
      <w:r>
        <w:t>Example:</w:t>
      </w:r>
    </w:p>
    <w:p w14:paraId="30C62753" w14:textId="77777777" w:rsidR="004F3823" w:rsidRDefault="004F3823" w:rsidP="004F3823">
      <w:r>
        <w:t>```java</w:t>
      </w:r>
    </w:p>
    <w:p w14:paraId="3CDF7045" w14:textId="77777777" w:rsidR="004F3823" w:rsidRDefault="004F3823" w:rsidP="004F3823">
      <w:r>
        <w:t>import java.util.*;</w:t>
      </w:r>
    </w:p>
    <w:p w14:paraId="62E2EE17" w14:textId="77777777" w:rsidR="004F3823" w:rsidRDefault="004F3823" w:rsidP="004F3823"/>
    <w:p w14:paraId="36D4DF31" w14:textId="77777777" w:rsidR="004F3823" w:rsidRDefault="004F3823" w:rsidP="004F3823">
      <w:r>
        <w:t>public class HashSetExample {</w:t>
      </w:r>
    </w:p>
    <w:p w14:paraId="1F8337CA" w14:textId="77777777" w:rsidR="004F3823" w:rsidRDefault="004F3823" w:rsidP="004F3823">
      <w:r>
        <w:t xml:space="preserve">    public static void main(String[] args) {</w:t>
      </w:r>
    </w:p>
    <w:p w14:paraId="080003D2" w14:textId="77777777" w:rsidR="004F3823" w:rsidRDefault="004F3823" w:rsidP="004F3823">
      <w:r>
        <w:t xml:space="preserve">        Set&lt;Integer&gt; set = new HashSet&lt;&gt;();</w:t>
      </w:r>
    </w:p>
    <w:p w14:paraId="039F550D" w14:textId="77777777" w:rsidR="004F3823" w:rsidRDefault="004F3823" w:rsidP="004F3823">
      <w:r>
        <w:t xml:space="preserve">        set.add(10);</w:t>
      </w:r>
    </w:p>
    <w:p w14:paraId="128E8B53" w14:textId="77777777" w:rsidR="004F3823" w:rsidRDefault="004F3823" w:rsidP="004F3823">
      <w:r>
        <w:t xml:space="preserve">        set.add(20);</w:t>
      </w:r>
    </w:p>
    <w:p w14:paraId="01839A17" w14:textId="77777777" w:rsidR="004F3823" w:rsidRDefault="004F3823" w:rsidP="004F3823">
      <w:r>
        <w:t xml:space="preserve">        set.add(10); // duplicate ignored</w:t>
      </w:r>
    </w:p>
    <w:p w14:paraId="30BB1AE8" w14:textId="77777777" w:rsidR="004F3823" w:rsidRDefault="004F3823" w:rsidP="004F3823"/>
    <w:p w14:paraId="1503F2C1" w14:textId="77777777" w:rsidR="004F3823" w:rsidRDefault="004F3823" w:rsidP="004F3823">
      <w:r>
        <w:t xml:space="preserve">        System.out.println(set); // [10, 20] or [20, 10]</w:t>
      </w:r>
    </w:p>
    <w:p w14:paraId="53848521" w14:textId="77777777" w:rsidR="004F3823" w:rsidRDefault="004F3823" w:rsidP="004F3823">
      <w:r>
        <w:t xml:space="preserve">    }</w:t>
      </w:r>
    </w:p>
    <w:p w14:paraId="1DF42F39" w14:textId="77777777" w:rsidR="004F3823" w:rsidRDefault="004F3823" w:rsidP="004F3823">
      <w:r>
        <w:t>}</w:t>
      </w:r>
    </w:p>
    <w:p w14:paraId="3BC472FA" w14:textId="77777777" w:rsidR="004F3823" w:rsidRDefault="004F3823" w:rsidP="004F3823">
      <w:r>
        <w:t>```</w:t>
      </w:r>
    </w:p>
    <w:p w14:paraId="7A7BAF6B" w14:textId="77777777" w:rsidR="004F3823" w:rsidRDefault="004F3823" w:rsidP="004F3823"/>
    <w:p w14:paraId="76058A76" w14:textId="77777777" w:rsidR="004F3823" w:rsidRDefault="004F3823" w:rsidP="004F3823">
      <w:r>
        <w:t>### Time complexity of `HashSet`</w:t>
      </w:r>
    </w:p>
    <w:p w14:paraId="4D9DD4F7" w14:textId="77777777" w:rsidR="004F3823" w:rsidRDefault="004F3823" w:rsidP="004F3823">
      <w:r>
        <w:t>- `add()` -&gt; average **O(1)**</w:t>
      </w:r>
    </w:p>
    <w:p w14:paraId="3AFFEA90" w14:textId="77777777" w:rsidR="004F3823" w:rsidRDefault="004F3823" w:rsidP="004F3823">
      <w:r>
        <w:t>- `remove()` -&gt; average **O(1)**</w:t>
      </w:r>
    </w:p>
    <w:p w14:paraId="06D66032" w14:textId="77777777" w:rsidR="004F3823" w:rsidRDefault="004F3823" w:rsidP="004F3823">
      <w:r>
        <w:t>- `contains()` -&gt; average **O(1)**</w:t>
      </w:r>
    </w:p>
    <w:p w14:paraId="69351562" w14:textId="77777777" w:rsidR="004F3823" w:rsidRDefault="004F3823" w:rsidP="004F3823"/>
    <w:p w14:paraId="34824BC9" w14:textId="77777777" w:rsidR="004F3823" w:rsidRDefault="004F3823" w:rsidP="004F3823">
      <w:r>
        <w:t>### When to use `HashSet`</w:t>
      </w:r>
    </w:p>
    <w:p w14:paraId="05A2292D" w14:textId="77777777" w:rsidR="004F3823" w:rsidRDefault="004F3823" w:rsidP="004F3823">
      <w:r>
        <w:t>Use it for:</w:t>
      </w:r>
    </w:p>
    <w:p w14:paraId="39125DF1" w14:textId="77777777" w:rsidR="004F3823" w:rsidRDefault="004F3823" w:rsidP="004F3823">
      <w:r>
        <w:t>- duplicate removal</w:t>
      </w:r>
    </w:p>
    <w:p w14:paraId="10AAC20B" w14:textId="77777777" w:rsidR="004F3823" w:rsidRDefault="004F3823" w:rsidP="004F3823">
      <w:r>
        <w:t>- membership checking</w:t>
      </w:r>
    </w:p>
    <w:p w14:paraId="01E2CB29" w14:textId="77777777" w:rsidR="004F3823" w:rsidRDefault="004F3823" w:rsidP="004F3823">
      <w:r>
        <w:t>- fast uniqueness validation</w:t>
      </w:r>
    </w:p>
    <w:p w14:paraId="749888FB" w14:textId="77777777" w:rsidR="004F3823" w:rsidRDefault="004F3823" w:rsidP="004F3823"/>
    <w:p w14:paraId="1ACC0205" w14:textId="77777777" w:rsidR="004F3823" w:rsidRDefault="004F3823" w:rsidP="004F3823">
      <w:r>
        <w:t>---</w:t>
      </w:r>
    </w:p>
    <w:p w14:paraId="1F763589" w14:textId="77777777" w:rsidR="004F3823" w:rsidRDefault="004F3823" w:rsidP="004F3823"/>
    <w:p w14:paraId="14F099B2" w14:textId="77777777" w:rsidR="004F3823" w:rsidRDefault="004F3823" w:rsidP="004F3823">
      <w:r>
        <w:t>### `LinkedHashSet`</w:t>
      </w:r>
    </w:p>
    <w:p w14:paraId="6D44FBBB" w14:textId="77777777" w:rsidR="004F3823" w:rsidRDefault="004F3823" w:rsidP="004F3823">
      <w:r>
        <w:t>Like `HashSet`, but preserves insertion order.</w:t>
      </w:r>
    </w:p>
    <w:p w14:paraId="0A7A2C5F" w14:textId="77777777" w:rsidR="004F3823" w:rsidRDefault="004F3823" w:rsidP="004F3823"/>
    <w:p w14:paraId="0C0500AC" w14:textId="77777777" w:rsidR="004F3823" w:rsidRDefault="004F3823" w:rsidP="004F3823">
      <w:r>
        <w:t>Example:</w:t>
      </w:r>
    </w:p>
    <w:p w14:paraId="36F776E4" w14:textId="77777777" w:rsidR="004F3823" w:rsidRDefault="004F3823" w:rsidP="004F3823">
      <w:r>
        <w:t>```java</w:t>
      </w:r>
    </w:p>
    <w:p w14:paraId="4E98C957" w14:textId="77777777" w:rsidR="004F3823" w:rsidRDefault="004F3823" w:rsidP="004F3823">
      <w:r>
        <w:t>Set&lt;String&gt; set = new LinkedHashSet&lt;&gt;();</w:t>
      </w:r>
    </w:p>
    <w:p w14:paraId="5670F781" w14:textId="77777777" w:rsidR="004F3823" w:rsidRDefault="004F3823" w:rsidP="004F3823">
      <w:r>
        <w:t>set.add("A");</w:t>
      </w:r>
    </w:p>
    <w:p w14:paraId="46D3F517" w14:textId="77777777" w:rsidR="004F3823" w:rsidRDefault="004F3823" w:rsidP="004F3823">
      <w:r>
        <w:t>set.add("C");</w:t>
      </w:r>
    </w:p>
    <w:p w14:paraId="4C6E5C68" w14:textId="77777777" w:rsidR="004F3823" w:rsidRDefault="004F3823" w:rsidP="004F3823">
      <w:r>
        <w:t>set.add("B");</w:t>
      </w:r>
    </w:p>
    <w:p w14:paraId="40DBCE95" w14:textId="77777777" w:rsidR="004F3823" w:rsidRDefault="004F3823" w:rsidP="004F3823"/>
    <w:p w14:paraId="4B910AF0" w14:textId="77777777" w:rsidR="004F3823" w:rsidRDefault="004F3823" w:rsidP="004F3823">
      <w:r>
        <w:t>System.out.println(set); // [A, C, B]</w:t>
      </w:r>
    </w:p>
    <w:p w14:paraId="165D66BE" w14:textId="77777777" w:rsidR="004F3823" w:rsidRDefault="004F3823" w:rsidP="004F3823">
      <w:r>
        <w:t>```</w:t>
      </w:r>
    </w:p>
    <w:p w14:paraId="183B3A6D" w14:textId="77777777" w:rsidR="004F3823" w:rsidRDefault="004F3823" w:rsidP="004F3823"/>
    <w:p w14:paraId="333D324D" w14:textId="77777777" w:rsidR="004F3823" w:rsidRDefault="004F3823" w:rsidP="004F3823">
      <w:r>
        <w:t>### When to use `LinkedHashSet`</w:t>
      </w:r>
    </w:p>
    <w:p w14:paraId="4DBF917C" w14:textId="77777777" w:rsidR="004F3823" w:rsidRDefault="004F3823" w:rsidP="004F3823">
      <w:r>
        <w:t>Use it when:</w:t>
      </w:r>
    </w:p>
    <w:p w14:paraId="493D0FE6" w14:textId="77777777" w:rsidR="004F3823" w:rsidRDefault="004F3823" w:rsidP="004F3823">
      <w:r>
        <w:lastRenderedPageBreak/>
        <w:t>- uniqueness is needed</w:t>
      </w:r>
    </w:p>
    <w:p w14:paraId="4697B9D4" w14:textId="77777777" w:rsidR="004F3823" w:rsidRDefault="004F3823" w:rsidP="004F3823">
      <w:r>
        <w:t>- insertion order should be preserved</w:t>
      </w:r>
    </w:p>
    <w:p w14:paraId="45C0DA99" w14:textId="77777777" w:rsidR="004F3823" w:rsidRDefault="004F3823" w:rsidP="004F3823"/>
    <w:p w14:paraId="128EFE98" w14:textId="77777777" w:rsidR="004F3823" w:rsidRDefault="004F3823" w:rsidP="004F3823">
      <w:r>
        <w:t>---</w:t>
      </w:r>
    </w:p>
    <w:p w14:paraId="12C9CCFC" w14:textId="77777777" w:rsidR="004F3823" w:rsidRDefault="004F3823" w:rsidP="004F3823"/>
    <w:p w14:paraId="62C9A920" w14:textId="77777777" w:rsidR="004F3823" w:rsidRDefault="004F3823" w:rsidP="004F3823">
      <w:r>
        <w:t>### `TreeSet`</w:t>
      </w:r>
    </w:p>
    <w:p w14:paraId="6D6A18B3" w14:textId="77777777" w:rsidR="004F3823" w:rsidRDefault="004F3823" w:rsidP="004F3823">
      <w:r>
        <w:t>Backed by a balanced binary search tree, usually Red-Black Tree.</w:t>
      </w:r>
    </w:p>
    <w:p w14:paraId="1A427055" w14:textId="77777777" w:rsidR="004F3823" w:rsidRDefault="004F3823" w:rsidP="004F3823"/>
    <w:p w14:paraId="01DC368A" w14:textId="77777777" w:rsidR="004F3823" w:rsidRDefault="004F3823" w:rsidP="004F3823">
      <w:r>
        <w:t>Properties:</w:t>
      </w:r>
    </w:p>
    <w:p w14:paraId="7824EE72" w14:textId="77777777" w:rsidR="004F3823" w:rsidRDefault="004F3823" w:rsidP="004F3823">
      <w:r>
        <w:t>- No duplicates</w:t>
      </w:r>
    </w:p>
    <w:p w14:paraId="3BDC92F6" w14:textId="77777777" w:rsidR="004F3823" w:rsidRDefault="004F3823" w:rsidP="004F3823">
      <w:r>
        <w:t>- Elements are sorted</w:t>
      </w:r>
    </w:p>
    <w:p w14:paraId="17FEC867" w14:textId="77777777" w:rsidR="004F3823" w:rsidRDefault="004F3823" w:rsidP="004F3823">
      <w:r>
        <w:t>- Slower than `HashSet` but useful when ordering matters</w:t>
      </w:r>
    </w:p>
    <w:p w14:paraId="245AD383" w14:textId="77777777" w:rsidR="004F3823" w:rsidRDefault="004F3823" w:rsidP="004F3823"/>
    <w:p w14:paraId="4B7115FE" w14:textId="77777777" w:rsidR="004F3823" w:rsidRDefault="004F3823" w:rsidP="004F3823">
      <w:r>
        <w:t>Example:</w:t>
      </w:r>
    </w:p>
    <w:p w14:paraId="4C657D1A" w14:textId="77777777" w:rsidR="004F3823" w:rsidRDefault="004F3823" w:rsidP="004F3823">
      <w:r>
        <w:t>```java</w:t>
      </w:r>
    </w:p>
    <w:p w14:paraId="6C7D2163" w14:textId="77777777" w:rsidR="004F3823" w:rsidRDefault="004F3823" w:rsidP="004F3823">
      <w:r>
        <w:t>import java.util.*;</w:t>
      </w:r>
    </w:p>
    <w:p w14:paraId="1776D618" w14:textId="77777777" w:rsidR="004F3823" w:rsidRDefault="004F3823" w:rsidP="004F3823"/>
    <w:p w14:paraId="45000566" w14:textId="77777777" w:rsidR="004F3823" w:rsidRDefault="004F3823" w:rsidP="004F3823">
      <w:r>
        <w:t>public class TreeSetExample {</w:t>
      </w:r>
    </w:p>
    <w:p w14:paraId="2CDBFA1D" w14:textId="77777777" w:rsidR="004F3823" w:rsidRDefault="004F3823" w:rsidP="004F3823">
      <w:r>
        <w:t xml:space="preserve">    public static void main(String[] args) {</w:t>
      </w:r>
    </w:p>
    <w:p w14:paraId="0E16FF22" w14:textId="77777777" w:rsidR="004F3823" w:rsidRDefault="004F3823" w:rsidP="004F3823">
      <w:r>
        <w:t xml:space="preserve">        Set&lt;Integer&gt; set = new TreeSet&lt;&gt;();</w:t>
      </w:r>
    </w:p>
    <w:p w14:paraId="2346719A" w14:textId="77777777" w:rsidR="004F3823" w:rsidRDefault="004F3823" w:rsidP="004F3823">
      <w:r>
        <w:t xml:space="preserve">        set.add(40);</w:t>
      </w:r>
    </w:p>
    <w:p w14:paraId="6080E7E7" w14:textId="77777777" w:rsidR="004F3823" w:rsidRDefault="004F3823" w:rsidP="004F3823">
      <w:r>
        <w:t xml:space="preserve">        set.add(10);</w:t>
      </w:r>
    </w:p>
    <w:p w14:paraId="4C4D6348" w14:textId="77777777" w:rsidR="004F3823" w:rsidRDefault="004F3823" w:rsidP="004F3823">
      <w:r>
        <w:t xml:space="preserve">        set.add(30);</w:t>
      </w:r>
    </w:p>
    <w:p w14:paraId="4FE69D3E" w14:textId="77777777" w:rsidR="004F3823" w:rsidRDefault="004F3823" w:rsidP="004F3823"/>
    <w:p w14:paraId="5D2B366D" w14:textId="77777777" w:rsidR="004F3823" w:rsidRDefault="004F3823" w:rsidP="004F3823">
      <w:r>
        <w:t xml:space="preserve">        System.out.println(set); // [10, 30, 40]</w:t>
      </w:r>
    </w:p>
    <w:p w14:paraId="5DD3EACF" w14:textId="77777777" w:rsidR="004F3823" w:rsidRDefault="004F3823" w:rsidP="004F3823">
      <w:r>
        <w:t xml:space="preserve">    }</w:t>
      </w:r>
    </w:p>
    <w:p w14:paraId="25E3E0AA" w14:textId="77777777" w:rsidR="004F3823" w:rsidRDefault="004F3823" w:rsidP="004F3823">
      <w:r>
        <w:t>}</w:t>
      </w:r>
    </w:p>
    <w:p w14:paraId="322EAEF4" w14:textId="77777777" w:rsidR="004F3823" w:rsidRDefault="004F3823" w:rsidP="004F3823">
      <w:r>
        <w:t>```</w:t>
      </w:r>
    </w:p>
    <w:p w14:paraId="43FA8E46" w14:textId="77777777" w:rsidR="004F3823" w:rsidRDefault="004F3823" w:rsidP="004F3823"/>
    <w:p w14:paraId="7E30DFC7" w14:textId="77777777" w:rsidR="004F3823" w:rsidRDefault="004F3823" w:rsidP="004F3823">
      <w:r>
        <w:t>### Time complexity of `TreeSet`</w:t>
      </w:r>
    </w:p>
    <w:p w14:paraId="3405D905" w14:textId="77777777" w:rsidR="004F3823" w:rsidRDefault="004F3823" w:rsidP="004F3823">
      <w:r>
        <w:t>- `add()` -&gt; **O(log n)**</w:t>
      </w:r>
    </w:p>
    <w:p w14:paraId="5F6354E1" w14:textId="77777777" w:rsidR="004F3823" w:rsidRDefault="004F3823" w:rsidP="004F3823">
      <w:r>
        <w:t>- `remove()` -&gt; **O(log n)**</w:t>
      </w:r>
    </w:p>
    <w:p w14:paraId="00BC2132" w14:textId="77777777" w:rsidR="004F3823" w:rsidRDefault="004F3823" w:rsidP="004F3823">
      <w:r>
        <w:t>- `contains()` -&gt; **O(log n)**</w:t>
      </w:r>
    </w:p>
    <w:p w14:paraId="4C522C64" w14:textId="77777777" w:rsidR="004F3823" w:rsidRDefault="004F3823" w:rsidP="004F3823"/>
    <w:p w14:paraId="077DDF22" w14:textId="77777777" w:rsidR="004F3823" w:rsidRDefault="004F3823" w:rsidP="004F3823">
      <w:r>
        <w:t>### When to use `TreeSet`</w:t>
      </w:r>
    </w:p>
    <w:p w14:paraId="02E5E263" w14:textId="77777777" w:rsidR="004F3823" w:rsidRDefault="004F3823" w:rsidP="004F3823">
      <w:r>
        <w:t>Use it when:</w:t>
      </w:r>
    </w:p>
    <w:p w14:paraId="482AAAEF" w14:textId="77777777" w:rsidR="004F3823" w:rsidRDefault="004F3823" w:rsidP="004F3823">
      <w:r>
        <w:t>- sorted unique elements are needed</w:t>
      </w:r>
    </w:p>
    <w:p w14:paraId="27EC6ACB" w14:textId="77777777" w:rsidR="004F3823" w:rsidRDefault="004F3823" w:rsidP="004F3823">
      <w:r>
        <w:t>- range queries or ordering operations matter</w:t>
      </w:r>
    </w:p>
    <w:p w14:paraId="33C9C1AB" w14:textId="77777777" w:rsidR="004F3823" w:rsidRDefault="004F3823" w:rsidP="004F3823"/>
    <w:p w14:paraId="5E178161" w14:textId="77777777" w:rsidR="004F3823" w:rsidRDefault="004F3823" w:rsidP="004F3823">
      <w:r>
        <w:t>---</w:t>
      </w:r>
    </w:p>
    <w:p w14:paraId="46CB5249" w14:textId="77777777" w:rsidR="004F3823" w:rsidRDefault="004F3823" w:rsidP="004F3823"/>
    <w:p w14:paraId="01209184" w14:textId="77777777" w:rsidR="004F3823" w:rsidRDefault="004F3823" w:rsidP="004F3823">
      <w:r>
        <w:t># 4. `Queue` in detail</w:t>
      </w:r>
    </w:p>
    <w:p w14:paraId="597B2402" w14:textId="77777777" w:rsidR="004F3823" w:rsidRDefault="004F3823" w:rsidP="004F3823"/>
    <w:p w14:paraId="64213D43" w14:textId="77777777" w:rsidR="004F3823" w:rsidRDefault="004F3823" w:rsidP="004F3823">
      <w:r>
        <w:t>A `Queue` is used to process elements in an ordered manner, usually **FIFO**:</w:t>
      </w:r>
    </w:p>
    <w:p w14:paraId="6A382527" w14:textId="77777777" w:rsidR="004F3823" w:rsidRDefault="004F3823" w:rsidP="004F3823">
      <w:r>
        <w:t>- First In, First Out</w:t>
      </w:r>
    </w:p>
    <w:p w14:paraId="06F64601" w14:textId="77777777" w:rsidR="004F3823" w:rsidRDefault="004F3823" w:rsidP="004F3823"/>
    <w:p w14:paraId="30E83901" w14:textId="77777777" w:rsidR="004F3823" w:rsidRDefault="004F3823" w:rsidP="004F3823">
      <w:r>
        <w:lastRenderedPageBreak/>
        <w:t>You use it when:</w:t>
      </w:r>
    </w:p>
    <w:p w14:paraId="57DFAE62" w14:textId="77777777" w:rsidR="004F3823" w:rsidRDefault="004F3823" w:rsidP="004F3823">
      <w:r>
        <w:t>- you need scheduling</w:t>
      </w:r>
    </w:p>
    <w:p w14:paraId="3B31C955" w14:textId="77777777" w:rsidR="004F3823" w:rsidRDefault="004F3823" w:rsidP="004F3823">
      <w:r>
        <w:t>- BFS traversal</w:t>
      </w:r>
    </w:p>
    <w:p w14:paraId="000592A8" w14:textId="77777777" w:rsidR="004F3823" w:rsidRDefault="004F3823" w:rsidP="004F3823">
      <w:r>
        <w:t>- task buffering</w:t>
      </w:r>
    </w:p>
    <w:p w14:paraId="70D7E329" w14:textId="77777777" w:rsidR="004F3823" w:rsidRDefault="004F3823" w:rsidP="004F3823">
      <w:r>
        <w:t>- producer-consumer style problems</w:t>
      </w:r>
    </w:p>
    <w:p w14:paraId="25329B93" w14:textId="77777777" w:rsidR="004F3823" w:rsidRDefault="004F3823" w:rsidP="004F3823"/>
    <w:p w14:paraId="21872B99" w14:textId="77777777" w:rsidR="004F3823" w:rsidRDefault="004F3823" w:rsidP="004F3823">
      <w:r>
        <w:t>## Common implementations</w:t>
      </w:r>
    </w:p>
    <w:p w14:paraId="59A05436" w14:textId="77777777" w:rsidR="004F3823" w:rsidRDefault="004F3823" w:rsidP="004F3823"/>
    <w:p w14:paraId="76CB8E54" w14:textId="77777777" w:rsidR="004F3823" w:rsidRDefault="004F3823" w:rsidP="004F3823">
      <w:r>
        <w:t>### `LinkedList` as Queue</w:t>
      </w:r>
    </w:p>
    <w:p w14:paraId="7A20303D" w14:textId="77777777" w:rsidR="004F3823" w:rsidRDefault="004F3823" w:rsidP="004F3823">
      <w:r>
        <w:t>```java</w:t>
      </w:r>
    </w:p>
    <w:p w14:paraId="3FE77A96" w14:textId="77777777" w:rsidR="004F3823" w:rsidRDefault="004F3823" w:rsidP="004F3823">
      <w:r>
        <w:t>import java.util.*;</w:t>
      </w:r>
    </w:p>
    <w:p w14:paraId="2E56B205" w14:textId="77777777" w:rsidR="004F3823" w:rsidRDefault="004F3823" w:rsidP="004F3823"/>
    <w:p w14:paraId="4EF84860" w14:textId="77777777" w:rsidR="004F3823" w:rsidRDefault="004F3823" w:rsidP="004F3823">
      <w:r>
        <w:t>public class QueueExample {</w:t>
      </w:r>
    </w:p>
    <w:p w14:paraId="25FD6D8F" w14:textId="77777777" w:rsidR="004F3823" w:rsidRDefault="004F3823" w:rsidP="004F3823">
      <w:r>
        <w:t xml:space="preserve">    public static void main(String[] args) {</w:t>
      </w:r>
    </w:p>
    <w:p w14:paraId="0660C2E5" w14:textId="77777777" w:rsidR="004F3823" w:rsidRDefault="004F3823" w:rsidP="004F3823">
      <w:r>
        <w:t xml:space="preserve">        Queue&lt;String&gt; queue = new LinkedList&lt;&gt;();</w:t>
      </w:r>
    </w:p>
    <w:p w14:paraId="49218AA8" w14:textId="77777777" w:rsidR="004F3823" w:rsidRDefault="004F3823" w:rsidP="004F3823">
      <w:r>
        <w:t xml:space="preserve">        queue.offer("task1");</w:t>
      </w:r>
    </w:p>
    <w:p w14:paraId="26D1231A" w14:textId="77777777" w:rsidR="004F3823" w:rsidRDefault="004F3823" w:rsidP="004F3823">
      <w:r>
        <w:t xml:space="preserve">        queue.offer("task2");</w:t>
      </w:r>
    </w:p>
    <w:p w14:paraId="403C6EA4" w14:textId="77777777" w:rsidR="004F3823" w:rsidRDefault="004F3823" w:rsidP="004F3823">
      <w:r>
        <w:t xml:space="preserve">        queue.offer("task3");</w:t>
      </w:r>
    </w:p>
    <w:p w14:paraId="696D6D61" w14:textId="77777777" w:rsidR="004F3823" w:rsidRDefault="004F3823" w:rsidP="004F3823"/>
    <w:p w14:paraId="260A2058" w14:textId="77777777" w:rsidR="004F3823" w:rsidRDefault="004F3823" w:rsidP="004F3823">
      <w:r>
        <w:t xml:space="preserve">        System.out.println(queue.poll()); // task1</w:t>
      </w:r>
    </w:p>
    <w:p w14:paraId="6D879E57" w14:textId="77777777" w:rsidR="004F3823" w:rsidRDefault="004F3823" w:rsidP="004F3823">
      <w:r>
        <w:t xml:space="preserve">        System.out.println(queue.peek());  // task2</w:t>
      </w:r>
    </w:p>
    <w:p w14:paraId="06D26FA9" w14:textId="77777777" w:rsidR="004F3823" w:rsidRDefault="004F3823" w:rsidP="004F3823">
      <w:r>
        <w:t xml:space="preserve">    }</w:t>
      </w:r>
    </w:p>
    <w:p w14:paraId="52126A34" w14:textId="77777777" w:rsidR="004F3823" w:rsidRDefault="004F3823" w:rsidP="004F3823">
      <w:r>
        <w:t>}</w:t>
      </w:r>
    </w:p>
    <w:p w14:paraId="2781357E" w14:textId="77777777" w:rsidR="004F3823" w:rsidRDefault="004F3823" w:rsidP="004F3823">
      <w:r>
        <w:t>```</w:t>
      </w:r>
    </w:p>
    <w:p w14:paraId="22EDEC21" w14:textId="77777777" w:rsidR="004F3823" w:rsidRDefault="004F3823" w:rsidP="004F3823"/>
    <w:p w14:paraId="1C888129" w14:textId="77777777" w:rsidR="004F3823" w:rsidRDefault="004F3823" w:rsidP="004F3823">
      <w:r>
        <w:t>Important methods:</w:t>
      </w:r>
    </w:p>
    <w:p w14:paraId="3BCFCD33" w14:textId="77777777" w:rsidR="004F3823" w:rsidRDefault="004F3823" w:rsidP="004F3823">
      <w:r>
        <w:t>- `offer()` adds element</w:t>
      </w:r>
    </w:p>
    <w:p w14:paraId="2DFFE60F" w14:textId="77777777" w:rsidR="004F3823" w:rsidRDefault="004F3823" w:rsidP="004F3823">
      <w:r>
        <w:t>- `poll()` removes and returns head</w:t>
      </w:r>
    </w:p>
    <w:p w14:paraId="4D29A0B2" w14:textId="77777777" w:rsidR="004F3823" w:rsidRDefault="004F3823" w:rsidP="004F3823">
      <w:r>
        <w:t>- `peek()` returns head without removing</w:t>
      </w:r>
    </w:p>
    <w:p w14:paraId="51069EEF" w14:textId="77777777" w:rsidR="004F3823" w:rsidRDefault="004F3823" w:rsidP="004F3823"/>
    <w:p w14:paraId="060C219A" w14:textId="77777777" w:rsidR="004F3823" w:rsidRDefault="004F3823" w:rsidP="004F3823">
      <w:r>
        <w:t>---</w:t>
      </w:r>
    </w:p>
    <w:p w14:paraId="1A71BE34" w14:textId="77777777" w:rsidR="004F3823" w:rsidRDefault="004F3823" w:rsidP="004F3823"/>
    <w:p w14:paraId="189A9FA5" w14:textId="77777777" w:rsidR="004F3823" w:rsidRDefault="004F3823" w:rsidP="004F3823">
      <w:r>
        <w:t>### `PriorityQueue`</w:t>
      </w:r>
    </w:p>
    <w:p w14:paraId="7EEB2CBE" w14:textId="77777777" w:rsidR="004F3823" w:rsidRDefault="004F3823" w:rsidP="004F3823">
      <w:r>
        <w:t>Elements are ordered by priority, not insertion order.</w:t>
      </w:r>
    </w:p>
    <w:p w14:paraId="1F2070E2" w14:textId="77777777" w:rsidR="004F3823" w:rsidRDefault="004F3823" w:rsidP="004F3823"/>
    <w:p w14:paraId="3A974B52" w14:textId="77777777" w:rsidR="004F3823" w:rsidRDefault="004F3823" w:rsidP="004F3823">
      <w:r>
        <w:t>By default, it behaves like a **min-heap**.</w:t>
      </w:r>
    </w:p>
    <w:p w14:paraId="59314BA0" w14:textId="77777777" w:rsidR="004F3823" w:rsidRDefault="004F3823" w:rsidP="004F3823"/>
    <w:p w14:paraId="532F13DD" w14:textId="77777777" w:rsidR="004F3823" w:rsidRDefault="004F3823" w:rsidP="004F3823">
      <w:r>
        <w:t>Example:</w:t>
      </w:r>
    </w:p>
    <w:p w14:paraId="5019DDDA" w14:textId="77777777" w:rsidR="004F3823" w:rsidRDefault="004F3823" w:rsidP="004F3823">
      <w:r>
        <w:t>```java</w:t>
      </w:r>
    </w:p>
    <w:p w14:paraId="0B60C280" w14:textId="77777777" w:rsidR="004F3823" w:rsidRDefault="004F3823" w:rsidP="004F3823">
      <w:r>
        <w:t>import java.util.*;</w:t>
      </w:r>
    </w:p>
    <w:p w14:paraId="1A1254DC" w14:textId="77777777" w:rsidR="004F3823" w:rsidRDefault="004F3823" w:rsidP="004F3823"/>
    <w:p w14:paraId="4C4E43C7" w14:textId="77777777" w:rsidR="004F3823" w:rsidRDefault="004F3823" w:rsidP="004F3823">
      <w:r>
        <w:t>public class PriorityQueueExample {</w:t>
      </w:r>
    </w:p>
    <w:p w14:paraId="718B0A8C" w14:textId="77777777" w:rsidR="004F3823" w:rsidRDefault="004F3823" w:rsidP="004F3823">
      <w:r>
        <w:t xml:space="preserve">    public static void main(String[] args) {</w:t>
      </w:r>
    </w:p>
    <w:p w14:paraId="7E209437" w14:textId="77777777" w:rsidR="004F3823" w:rsidRDefault="004F3823" w:rsidP="004F3823">
      <w:r>
        <w:t xml:space="preserve">        PriorityQueue&lt;Integer&gt; pq = new PriorityQueue&lt;&gt;();</w:t>
      </w:r>
    </w:p>
    <w:p w14:paraId="42E30FD2" w14:textId="77777777" w:rsidR="004F3823" w:rsidRDefault="004F3823" w:rsidP="004F3823">
      <w:r>
        <w:t xml:space="preserve">        pq.offer(50);</w:t>
      </w:r>
    </w:p>
    <w:p w14:paraId="1BE2BF49" w14:textId="77777777" w:rsidR="004F3823" w:rsidRDefault="004F3823" w:rsidP="004F3823">
      <w:r>
        <w:t xml:space="preserve">        pq.offer(10);</w:t>
      </w:r>
    </w:p>
    <w:p w14:paraId="64D11EBF" w14:textId="77777777" w:rsidR="004F3823" w:rsidRDefault="004F3823" w:rsidP="004F3823">
      <w:r>
        <w:t xml:space="preserve">        pq.offer(30);</w:t>
      </w:r>
    </w:p>
    <w:p w14:paraId="45956D50" w14:textId="77777777" w:rsidR="004F3823" w:rsidRDefault="004F3823" w:rsidP="004F3823"/>
    <w:p w14:paraId="108F6D6F" w14:textId="77777777" w:rsidR="004F3823" w:rsidRDefault="004F3823" w:rsidP="004F3823">
      <w:r>
        <w:lastRenderedPageBreak/>
        <w:t xml:space="preserve">        System.out.println(pq.poll()); // 10</w:t>
      </w:r>
    </w:p>
    <w:p w14:paraId="6965E6DB" w14:textId="77777777" w:rsidR="004F3823" w:rsidRDefault="004F3823" w:rsidP="004F3823">
      <w:r>
        <w:t xml:space="preserve">        System.out.println(pq.poll()); // 30</w:t>
      </w:r>
    </w:p>
    <w:p w14:paraId="05564DDB" w14:textId="77777777" w:rsidR="004F3823" w:rsidRDefault="004F3823" w:rsidP="004F3823">
      <w:r>
        <w:t xml:space="preserve">        System.out.println(pq.poll()); // 50</w:t>
      </w:r>
    </w:p>
    <w:p w14:paraId="5AF58C6B" w14:textId="77777777" w:rsidR="004F3823" w:rsidRDefault="004F3823" w:rsidP="004F3823">
      <w:r>
        <w:t xml:space="preserve">    }</w:t>
      </w:r>
    </w:p>
    <w:p w14:paraId="1918D81D" w14:textId="77777777" w:rsidR="004F3823" w:rsidRDefault="004F3823" w:rsidP="004F3823">
      <w:r>
        <w:t>}</w:t>
      </w:r>
    </w:p>
    <w:p w14:paraId="692791F2" w14:textId="77777777" w:rsidR="004F3823" w:rsidRDefault="004F3823" w:rsidP="004F3823">
      <w:r>
        <w:t>```</w:t>
      </w:r>
    </w:p>
    <w:p w14:paraId="2E16E0B5" w14:textId="77777777" w:rsidR="004F3823" w:rsidRDefault="004F3823" w:rsidP="004F3823"/>
    <w:p w14:paraId="3EB759E5" w14:textId="77777777" w:rsidR="004F3823" w:rsidRDefault="004F3823" w:rsidP="004F3823">
      <w:r>
        <w:t>### Time complexity of `PriorityQueue`</w:t>
      </w:r>
    </w:p>
    <w:p w14:paraId="1B006D60" w14:textId="77777777" w:rsidR="004F3823" w:rsidRDefault="004F3823" w:rsidP="004F3823">
      <w:r>
        <w:t>- `offer()` -&gt; **O(log n)**</w:t>
      </w:r>
    </w:p>
    <w:p w14:paraId="7A70C4C7" w14:textId="77777777" w:rsidR="004F3823" w:rsidRDefault="004F3823" w:rsidP="004F3823">
      <w:r>
        <w:t>- `poll()` -&gt; **O(log n)**</w:t>
      </w:r>
    </w:p>
    <w:p w14:paraId="5339FC61" w14:textId="77777777" w:rsidR="004F3823" w:rsidRDefault="004F3823" w:rsidP="004F3823">
      <w:r>
        <w:t>- `peek()` -&gt; **O(1)**</w:t>
      </w:r>
    </w:p>
    <w:p w14:paraId="7293F944" w14:textId="77777777" w:rsidR="004F3823" w:rsidRDefault="004F3823" w:rsidP="004F3823"/>
    <w:p w14:paraId="31CE925A" w14:textId="77777777" w:rsidR="004F3823" w:rsidRDefault="004F3823" w:rsidP="004F3823">
      <w:r>
        <w:t>### Custom comparator example</w:t>
      </w:r>
    </w:p>
    <w:p w14:paraId="5CD148DB" w14:textId="77777777" w:rsidR="004F3823" w:rsidRDefault="004F3823" w:rsidP="004F3823">
      <w:r>
        <w:t>```java</w:t>
      </w:r>
    </w:p>
    <w:p w14:paraId="63E4E24E" w14:textId="77777777" w:rsidR="004F3823" w:rsidRDefault="004F3823" w:rsidP="004F3823">
      <w:r>
        <w:t>PriorityQueue&lt;Integer&gt; maxHeap = new PriorityQueue&lt;&gt;(Collections.reverseOrder());</w:t>
      </w:r>
    </w:p>
    <w:p w14:paraId="5ECAC7FD" w14:textId="77777777" w:rsidR="004F3823" w:rsidRDefault="004F3823" w:rsidP="004F3823">
      <w:r>
        <w:t>```</w:t>
      </w:r>
    </w:p>
    <w:p w14:paraId="24672634" w14:textId="77777777" w:rsidR="004F3823" w:rsidRDefault="004F3823" w:rsidP="004F3823"/>
    <w:p w14:paraId="243164F2" w14:textId="77777777" w:rsidR="004F3823" w:rsidRDefault="004F3823" w:rsidP="004F3823">
      <w:r>
        <w:t>### When to use `PriorityQueue`</w:t>
      </w:r>
    </w:p>
    <w:p w14:paraId="15FA5967" w14:textId="77777777" w:rsidR="004F3823" w:rsidRDefault="004F3823" w:rsidP="004F3823">
      <w:r>
        <w:t>Use it for:</w:t>
      </w:r>
    </w:p>
    <w:p w14:paraId="404494D1" w14:textId="77777777" w:rsidR="004F3823" w:rsidRDefault="004F3823" w:rsidP="004F3823">
      <w:r>
        <w:t>- scheduling by priority</w:t>
      </w:r>
    </w:p>
    <w:p w14:paraId="220DEBF2" w14:textId="77777777" w:rsidR="004F3823" w:rsidRDefault="004F3823" w:rsidP="004F3823">
      <w:r>
        <w:t>- top K problems</w:t>
      </w:r>
    </w:p>
    <w:p w14:paraId="0B216A79" w14:textId="77777777" w:rsidR="004F3823" w:rsidRDefault="004F3823" w:rsidP="004F3823">
      <w:r>
        <w:t>- Dijkstra’s algorithm</w:t>
      </w:r>
    </w:p>
    <w:p w14:paraId="1BFE6958" w14:textId="77777777" w:rsidR="004F3823" w:rsidRDefault="004F3823" w:rsidP="004F3823">
      <w:r>
        <w:t>- merge k sorted lists</w:t>
      </w:r>
    </w:p>
    <w:p w14:paraId="0A1C1017" w14:textId="77777777" w:rsidR="004F3823" w:rsidRDefault="004F3823" w:rsidP="004F3823"/>
    <w:p w14:paraId="71A201E4" w14:textId="77777777" w:rsidR="004F3823" w:rsidRDefault="004F3823" w:rsidP="004F3823">
      <w:r>
        <w:t>---</w:t>
      </w:r>
    </w:p>
    <w:p w14:paraId="6F2F893A" w14:textId="77777777" w:rsidR="004F3823" w:rsidRDefault="004F3823" w:rsidP="004F3823"/>
    <w:p w14:paraId="0DB06A96" w14:textId="77777777" w:rsidR="004F3823" w:rsidRDefault="004F3823" w:rsidP="004F3823">
      <w:r>
        <w:t>### `ArrayDeque`</w:t>
      </w:r>
    </w:p>
    <w:p w14:paraId="43F5C15A" w14:textId="77777777" w:rsidR="004F3823" w:rsidRDefault="004F3823" w:rsidP="004F3823">
      <w:r>
        <w:t>A very efficient deque implementation.</w:t>
      </w:r>
    </w:p>
    <w:p w14:paraId="460770C3" w14:textId="77777777" w:rsidR="004F3823" w:rsidRDefault="004F3823" w:rsidP="004F3823"/>
    <w:p w14:paraId="267DC53A" w14:textId="77777777" w:rsidR="004F3823" w:rsidRDefault="004F3823" w:rsidP="004F3823">
      <w:r>
        <w:t>It supports insertion and removal from both ends.</w:t>
      </w:r>
    </w:p>
    <w:p w14:paraId="42041A7C" w14:textId="77777777" w:rsidR="004F3823" w:rsidRDefault="004F3823" w:rsidP="004F3823"/>
    <w:p w14:paraId="3278EDC6" w14:textId="77777777" w:rsidR="004F3823" w:rsidRDefault="004F3823" w:rsidP="004F3823">
      <w:r>
        <w:t>Example:</w:t>
      </w:r>
    </w:p>
    <w:p w14:paraId="64469FE4" w14:textId="77777777" w:rsidR="004F3823" w:rsidRDefault="004F3823" w:rsidP="004F3823">
      <w:r>
        <w:t>```java</w:t>
      </w:r>
    </w:p>
    <w:p w14:paraId="0470DB4D" w14:textId="77777777" w:rsidR="004F3823" w:rsidRDefault="004F3823" w:rsidP="004F3823">
      <w:r>
        <w:t>import java.util.*;</w:t>
      </w:r>
    </w:p>
    <w:p w14:paraId="7899DAE8" w14:textId="77777777" w:rsidR="004F3823" w:rsidRDefault="004F3823" w:rsidP="004F3823"/>
    <w:p w14:paraId="416FF07D" w14:textId="77777777" w:rsidR="004F3823" w:rsidRDefault="004F3823" w:rsidP="004F3823">
      <w:r>
        <w:t>public class DequeExample {</w:t>
      </w:r>
    </w:p>
    <w:p w14:paraId="7E69CF23" w14:textId="77777777" w:rsidR="004F3823" w:rsidRDefault="004F3823" w:rsidP="004F3823">
      <w:r>
        <w:t xml:space="preserve">    public static void main(String[] args) {</w:t>
      </w:r>
    </w:p>
    <w:p w14:paraId="3C3C68DA" w14:textId="77777777" w:rsidR="004F3823" w:rsidRDefault="004F3823" w:rsidP="004F3823">
      <w:r>
        <w:t xml:space="preserve">        Deque&lt;Integer&gt; deque = new ArrayDeque&lt;&gt;();</w:t>
      </w:r>
    </w:p>
    <w:p w14:paraId="748F45D7" w14:textId="77777777" w:rsidR="004F3823" w:rsidRDefault="004F3823" w:rsidP="004F3823">
      <w:r>
        <w:t xml:space="preserve">        deque.offerFirst(10);</w:t>
      </w:r>
    </w:p>
    <w:p w14:paraId="3777305C" w14:textId="77777777" w:rsidR="004F3823" w:rsidRDefault="004F3823" w:rsidP="004F3823">
      <w:r>
        <w:t xml:space="preserve">        deque.offerLast(20);</w:t>
      </w:r>
    </w:p>
    <w:p w14:paraId="7286F895" w14:textId="77777777" w:rsidR="004F3823" w:rsidRDefault="004F3823" w:rsidP="004F3823">
      <w:r>
        <w:t xml:space="preserve">        deque.offerFirst(5);</w:t>
      </w:r>
    </w:p>
    <w:p w14:paraId="3EFB710D" w14:textId="77777777" w:rsidR="004F3823" w:rsidRDefault="004F3823" w:rsidP="004F3823"/>
    <w:p w14:paraId="4F2CE28D" w14:textId="77777777" w:rsidR="004F3823" w:rsidRDefault="004F3823" w:rsidP="004F3823">
      <w:r>
        <w:t xml:space="preserve">        System.out.println(deque); // [5, 10, 20]</w:t>
      </w:r>
    </w:p>
    <w:p w14:paraId="07FC2B78" w14:textId="77777777" w:rsidR="004F3823" w:rsidRDefault="004F3823" w:rsidP="004F3823">
      <w:r>
        <w:t xml:space="preserve">        System.out.println(deque.pollLast()); // 20</w:t>
      </w:r>
    </w:p>
    <w:p w14:paraId="701C51D0" w14:textId="77777777" w:rsidR="004F3823" w:rsidRDefault="004F3823" w:rsidP="004F3823">
      <w:r>
        <w:t xml:space="preserve">    }</w:t>
      </w:r>
    </w:p>
    <w:p w14:paraId="097B93C0" w14:textId="77777777" w:rsidR="004F3823" w:rsidRDefault="004F3823" w:rsidP="004F3823">
      <w:r>
        <w:t>}</w:t>
      </w:r>
    </w:p>
    <w:p w14:paraId="64DFD18A" w14:textId="77777777" w:rsidR="004F3823" w:rsidRDefault="004F3823" w:rsidP="004F3823">
      <w:r>
        <w:t>```</w:t>
      </w:r>
    </w:p>
    <w:p w14:paraId="79767C16" w14:textId="77777777" w:rsidR="004F3823" w:rsidRDefault="004F3823" w:rsidP="004F3823"/>
    <w:p w14:paraId="518359D8" w14:textId="77777777" w:rsidR="004F3823" w:rsidRDefault="004F3823" w:rsidP="004F3823">
      <w:r>
        <w:t>### When to use `ArrayDeque`</w:t>
      </w:r>
    </w:p>
    <w:p w14:paraId="371A8511" w14:textId="77777777" w:rsidR="004F3823" w:rsidRDefault="004F3823" w:rsidP="004F3823">
      <w:r>
        <w:t>Use it for:</w:t>
      </w:r>
    </w:p>
    <w:p w14:paraId="0F6FAF9A" w14:textId="77777777" w:rsidR="004F3823" w:rsidRDefault="004F3823" w:rsidP="004F3823">
      <w:r>
        <w:t>- stack implementation</w:t>
      </w:r>
    </w:p>
    <w:p w14:paraId="4AB052EE" w14:textId="77777777" w:rsidR="004F3823" w:rsidRDefault="004F3823" w:rsidP="004F3823">
      <w:r>
        <w:t>- queue implementation</w:t>
      </w:r>
    </w:p>
    <w:p w14:paraId="696A3FD6" w14:textId="77777777" w:rsidR="004F3823" w:rsidRDefault="004F3823" w:rsidP="004F3823">
      <w:r>
        <w:t>- sliding window problems</w:t>
      </w:r>
    </w:p>
    <w:p w14:paraId="2C1FEA9B" w14:textId="77777777" w:rsidR="004F3823" w:rsidRDefault="004F3823" w:rsidP="004F3823">
      <w:r>
        <w:t>- BFS/DFS support</w:t>
      </w:r>
    </w:p>
    <w:p w14:paraId="5F780B6E" w14:textId="77777777" w:rsidR="004F3823" w:rsidRDefault="004F3823" w:rsidP="004F3823"/>
    <w:p w14:paraId="1B5B73F9" w14:textId="77777777" w:rsidR="004F3823" w:rsidRDefault="004F3823" w:rsidP="004F3823">
      <w:r>
        <w:t>It is often better than `LinkedList` for deque operations.</w:t>
      </w:r>
    </w:p>
    <w:p w14:paraId="1E7CD859" w14:textId="77777777" w:rsidR="004F3823" w:rsidRDefault="004F3823" w:rsidP="004F3823"/>
    <w:p w14:paraId="36848D59" w14:textId="77777777" w:rsidR="004F3823" w:rsidRDefault="004F3823" w:rsidP="004F3823">
      <w:r>
        <w:t>---</w:t>
      </w:r>
    </w:p>
    <w:p w14:paraId="162F5FF5" w14:textId="77777777" w:rsidR="004F3823" w:rsidRDefault="004F3823" w:rsidP="004F3823"/>
    <w:p w14:paraId="3280FE90" w14:textId="77777777" w:rsidR="004F3823" w:rsidRDefault="004F3823" w:rsidP="004F3823">
      <w:r>
        <w:t># 5. `Map` in detail</w:t>
      </w:r>
    </w:p>
    <w:p w14:paraId="19B2BBDF" w14:textId="77777777" w:rsidR="004F3823" w:rsidRDefault="004F3823" w:rsidP="004F3823"/>
    <w:p w14:paraId="78DE2084" w14:textId="77777777" w:rsidR="004F3823" w:rsidRDefault="004F3823" w:rsidP="004F3823">
      <w:r>
        <w:t>A `Map` stores **key-value pairs**.</w:t>
      </w:r>
    </w:p>
    <w:p w14:paraId="7C92653B" w14:textId="77777777" w:rsidR="004F3823" w:rsidRDefault="004F3823" w:rsidP="004F3823"/>
    <w:p w14:paraId="17427D40" w14:textId="77777777" w:rsidR="004F3823" w:rsidRDefault="004F3823" w:rsidP="004F3823">
      <w:r>
        <w:t>Properties:</w:t>
      </w:r>
    </w:p>
    <w:p w14:paraId="6CCBBA9E" w14:textId="77777777" w:rsidR="004F3823" w:rsidRDefault="004F3823" w:rsidP="004F3823">
      <w:r>
        <w:t>- Keys are unique</w:t>
      </w:r>
    </w:p>
    <w:p w14:paraId="5EC32C58" w14:textId="77777777" w:rsidR="004F3823" w:rsidRDefault="004F3823" w:rsidP="004F3823">
      <w:r>
        <w:t>- Values can repeat</w:t>
      </w:r>
    </w:p>
    <w:p w14:paraId="00890A02" w14:textId="77777777" w:rsidR="004F3823" w:rsidRDefault="004F3823" w:rsidP="004F3823">
      <w:r>
        <w:t>- Useful for fast lookup by key</w:t>
      </w:r>
    </w:p>
    <w:p w14:paraId="2451A0A1" w14:textId="77777777" w:rsidR="004F3823" w:rsidRDefault="004F3823" w:rsidP="004F3823"/>
    <w:p w14:paraId="6A8C1947" w14:textId="77777777" w:rsidR="004F3823" w:rsidRDefault="004F3823" w:rsidP="004F3823">
      <w:r>
        <w:t>## Common implementations</w:t>
      </w:r>
    </w:p>
    <w:p w14:paraId="1BB2A781" w14:textId="77777777" w:rsidR="004F3823" w:rsidRDefault="004F3823" w:rsidP="004F3823"/>
    <w:p w14:paraId="2FD0AE78" w14:textId="77777777" w:rsidR="004F3823" w:rsidRDefault="004F3823" w:rsidP="004F3823">
      <w:r>
        <w:t>### `HashMap`</w:t>
      </w:r>
    </w:p>
    <w:p w14:paraId="73C20AAE" w14:textId="77777777" w:rsidR="004F3823" w:rsidRDefault="004F3823" w:rsidP="004F3823">
      <w:r>
        <w:lastRenderedPageBreak/>
        <w:t>Backed by hash table.</w:t>
      </w:r>
    </w:p>
    <w:p w14:paraId="7620B449" w14:textId="77777777" w:rsidR="004F3823" w:rsidRDefault="004F3823" w:rsidP="004F3823"/>
    <w:p w14:paraId="5FB1571E" w14:textId="77777777" w:rsidR="004F3823" w:rsidRDefault="004F3823" w:rsidP="004F3823">
      <w:r>
        <w:t>Example:</w:t>
      </w:r>
    </w:p>
    <w:p w14:paraId="31680AD1" w14:textId="77777777" w:rsidR="004F3823" w:rsidRDefault="004F3823" w:rsidP="004F3823">
      <w:r>
        <w:t>```java</w:t>
      </w:r>
    </w:p>
    <w:p w14:paraId="7F73C37F" w14:textId="77777777" w:rsidR="004F3823" w:rsidRDefault="004F3823" w:rsidP="004F3823">
      <w:r>
        <w:t>import java.util.*;</w:t>
      </w:r>
    </w:p>
    <w:p w14:paraId="171FDB98" w14:textId="77777777" w:rsidR="004F3823" w:rsidRDefault="004F3823" w:rsidP="004F3823"/>
    <w:p w14:paraId="3C3824D2" w14:textId="77777777" w:rsidR="004F3823" w:rsidRDefault="004F3823" w:rsidP="004F3823">
      <w:r>
        <w:t>public class HashMapExample {</w:t>
      </w:r>
    </w:p>
    <w:p w14:paraId="50E95485" w14:textId="77777777" w:rsidR="004F3823" w:rsidRDefault="004F3823" w:rsidP="004F3823">
      <w:r>
        <w:t xml:space="preserve">    public static void main(String[] args) {</w:t>
      </w:r>
    </w:p>
    <w:p w14:paraId="225C500E" w14:textId="77777777" w:rsidR="004F3823" w:rsidRDefault="004F3823" w:rsidP="004F3823">
      <w:r>
        <w:t xml:space="preserve">        Map&lt;String, Integer&gt; ages = new HashMap&lt;&gt;();</w:t>
      </w:r>
    </w:p>
    <w:p w14:paraId="4A77E57A" w14:textId="77777777" w:rsidR="004F3823" w:rsidRDefault="004F3823" w:rsidP="004F3823">
      <w:r>
        <w:t xml:space="preserve">        ages.put("Alice", 25);</w:t>
      </w:r>
    </w:p>
    <w:p w14:paraId="74AB6297" w14:textId="77777777" w:rsidR="004F3823" w:rsidRDefault="004F3823" w:rsidP="004F3823">
      <w:r>
        <w:t xml:space="preserve">        ages.put("Bob", 30);</w:t>
      </w:r>
    </w:p>
    <w:p w14:paraId="6DF242EC" w14:textId="77777777" w:rsidR="004F3823" w:rsidRDefault="004F3823" w:rsidP="004F3823">
      <w:r>
        <w:t xml:space="preserve">        ages.put("Charlie", 25);</w:t>
      </w:r>
    </w:p>
    <w:p w14:paraId="01FE528C" w14:textId="77777777" w:rsidR="004F3823" w:rsidRDefault="004F3823" w:rsidP="004F3823"/>
    <w:p w14:paraId="14B16D40" w14:textId="77777777" w:rsidR="004F3823" w:rsidRDefault="004F3823" w:rsidP="004F3823">
      <w:r>
        <w:t xml:space="preserve">        System.out.println(ages.get("Bob")); // 30</w:t>
      </w:r>
    </w:p>
    <w:p w14:paraId="75B8E00E" w14:textId="77777777" w:rsidR="004F3823" w:rsidRDefault="004F3823" w:rsidP="004F3823">
      <w:r>
        <w:t xml:space="preserve">        System.out.println(ages.containsKey("Alice")); // true</w:t>
      </w:r>
    </w:p>
    <w:p w14:paraId="50786595" w14:textId="77777777" w:rsidR="004F3823" w:rsidRDefault="004F3823" w:rsidP="004F3823">
      <w:r>
        <w:t xml:space="preserve">    }</w:t>
      </w:r>
    </w:p>
    <w:p w14:paraId="35DDDF91" w14:textId="77777777" w:rsidR="004F3823" w:rsidRDefault="004F3823" w:rsidP="004F3823">
      <w:r>
        <w:t>}</w:t>
      </w:r>
    </w:p>
    <w:p w14:paraId="1BD6A0BC" w14:textId="77777777" w:rsidR="004F3823" w:rsidRDefault="004F3823" w:rsidP="004F3823">
      <w:r>
        <w:t>```</w:t>
      </w:r>
    </w:p>
    <w:p w14:paraId="13E104B9" w14:textId="77777777" w:rsidR="004F3823" w:rsidRDefault="004F3823" w:rsidP="004F3823"/>
    <w:p w14:paraId="3A7ED811" w14:textId="77777777" w:rsidR="004F3823" w:rsidRDefault="004F3823" w:rsidP="004F3823">
      <w:r>
        <w:t>### Time complexity of `HashMap`</w:t>
      </w:r>
    </w:p>
    <w:p w14:paraId="2F33DA1F" w14:textId="77777777" w:rsidR="004F3823" w:rsidRDefault="004F3823" w:rsidP="004F3823">
      <w:r>
        <w:t>- `put()` -&gt; average **O(1)**</w:t>
      </w:r>
    </w:p>
    <w:p w14:paraId="734397D9" w14:textId="77777777" w:rsidR="004F3823" w:rsidRDefault="004F3823" w:rsidP="004F3823">
      <w:r>
        <w:t>- `get()` -&gt; average **O(1)**</w:t>
      </w:r>
    </w:p>
    <w:p w14:paraId="03254FB4" w14:textId="77777777" w:rsidR="004F3823" w:rsidRDefault="004F3823" w:rsidP="004F3823">
      <w:r>
        <w:t>- `remove()` -&gt; average **O(1)**</w:t>
      </w:r>
    </w:p>
    <w:p w14:paraId="496F6736" w14:textId="77777777" w:rsidR="004F3823" w:rsidRDefault="004F3823" w:rsidP="004F3823"/>
    <w:p w14:paraId="51D74CA6" w14:textId="77777777" w:rsidR="004F3823" w:rsidRDefault="004F3823" w:rsidP="004F3823">
      <w:r>
        <w:lastRenderedPageBreak/>
        <w:t>### When to use `HashMap`</w:t>
      </w:r>
    </w:p>
    <w:p w14:paraId="4BA45877" w14:textId="77777777" w:rsidR="004F3823" w:rsidRDefault="004F3823" w:rsidP="004F3823">
      <w:r>
        <w:t>Use it for:</w:t>
      </w:r>
    </w:p>
    <w:p w14:paraId="7AE2B71A" w14:textId="77777777" w:rsidR="004F3823" w:rsidRDefault="004F3823" w:rsidP="004F3823">
      <w:r>
        <w:t>- frequency counting</w:t>
      </w:r>
    </w:p>
    <w:p w14:paraId="66975388" w14:textId="77777777" w:rsidR="004F3823" w:rsidRDefault="004F3823" w:rsidP="004F3823">
      <w:r>
        <w:t>- caching</w:t>
      </w:r>
    </w:p>
    <w:p w14:paraId="566C889C" w14:textId="77777777" w:rsidR="004F3823" w:rsidRDefault="004F3823" w:rsidP="004F3823">
      <w:r>
        <w:t>- lookups</w:t>
      </w:r>
    </w:p>
    <w:p w14:paraId="1CC19A59" w14:textId="77777777" w:rsidR="004F3823" w:rsidRDefault="004F3823" w:rsidP="004F3823">
      <w:r>
        <w:t>- grouping data</w:t>
      </w:r>
    </w:p>
    <w:p w14:paraId="4A4AFB5C" w14:textId="77777777" w:rsidR="004F3823" w:rsidRDefault="004F3823" w:rsidP="004F3823"/>
    <w:p w14:paraId="3999C6A6" w14:textId="77777777" w:rsidR="004F3823" w:rsidRDefault="004F3823" w:rsidP="004F3823">
      <w:r>
        <w:t>Example frequency count:</w:t>
      </w:r>
    </w:p>
    <w:p w14:paraId="5B669A0E" w14:textId="77777777" w:rsidR="004F3823" w:rsidRDefault="004F3823" w:rsidP="004F3823">
      <w:r>
        <w:t>```java</w:t>
      </w:r>
    </w:p>
    <w:p w14:paraId="0A30FD6E" w14:textId="77777777" w:rsidR="004F3823" w:rsidRDefault="004F3823" w:rsidP="004F3823">
      <w:r>
        <w:t>Map&lt;Character, Integer&gt; freq = new HashMap&lt;&gt;();</w:t>
      </w:r>
    </w:p>
    <w:p w14:paraId="14771F7C" w14:textId="77777777" w:rsidR="004F3823" w:rsidRDefault="004F3823" w:rsidP="004F3823">
      <w:r>
        <w:t>String s = "banana";</w:t>
      </w:r>
    </w:p>
    <w:p w14:paraId="38FF8634" w14:textId="77777777" w:rsidR="004F3823" w:rsidRDefault="004F3823" w:rsidP="004F3823"/>
    <w:p w14:paraId="3DCC4E89" w14:textId="77777777" w:rsidR="004F3823" w:rsidRDefault="004F3823" w:rsidP="004F3823">
      <w:r>
        <w:t>for (char ch : s.toCharArray()) {</w:t>
      </w:r>
    </w:p>
    <w:p w14:paraId="61EDA8D9" w14:textId="77777777" w:rsidR="004F3823" w:rsidRDefault="004F3823" w:rsidP="004F3823">
      <w:r>
        <w:t xml:space="preserve">    freq.put(ch, freq.getOrDefault(ch, 0) + 1);</w:t>
      </w:r>
    </w:p>
    <w:p w14:paraId="757366D1" w14:textId="77777777" w:rsidR="004F3823" w:rsidRDefault="004F3823" w:rsidP="004F3823">
      <w:r>
        <w:t>}</w:t>
      </w:r>
    </w:p>
    <w:p w14:paraId="673C65E5" w14:textId="77777777" w:rsidR="004F3823" w:rsidRDefault="004F3823" w:rsidP="004F3823"/>
    <w:p w14:paraId="131DF9B5" w14:textId="77777777" w:rsidR="004F3823" w:rsidRDefault="004F3823" w:rsidP="004F3823">
      <w:r>
        <w:t>System.out.println(freq);</w:t>
      </w:r>
    </w:p>
    <w:p w14:paraId="00013D5F" w14:textId="77777777" w:rsidR="004F3823" w:rsidRDefault="004F3823" w:rsidP="004F3823">
      <w:r>
        <w:t>```</w:t>
      </w:r>
    </w:p>
    <w:p w14:paraId="4A9C03DB" w14:textId="77777777" w:rsidR="004F3823" w:rsidRDefault="004F3823" w:rsidP="004F3823"/>
    <w:p w14:paraId="5E4CD80D" w14:textId="77777777" w:rsidR="004F3823" w:rsidRDefault="004F3823" w:rsidP="004F3823">
      <w:r>
        <w:t>---</w:t>
      </w:r>
    </w:p>
    <w:p w14:paraId="45095D37" w14:textId="77777777" w:rsidR="004F3823" w:rsidRDefault="004F3823" w:rsidP="004F3823"/>
    <w:p w14:paraId="1349CF70" w14:textId="77777777" w:rsidR="004F3823" w:rsidRDefault="004F3823" w:rsidP="004F3823">
      <w:r>
        <w:t>### `LinkedHashMap`</w:t>
      </w:r>
    </w:p>
    <w:p w14:paraId="11A7C7F8" w14:textId="77777777" w:rsidR="004F3823" w:rsidRDefault="004F3823" w:rsidP="004F3823">
      <w:r>
        <w:t>Maintains insertion order.</w:t>
      </w:r>
    </w:p>
    <w:p w14:paraId="6CAF251F" w14:textId="77777777" w:rsidR="004F3823" w:rsidRDefault="004F3823" w:rsidP="004F3823"/>
    <w:p w14:paraId="163000AA" w14:textId="77777777" w:rsidR="004F3823" w:rsidRDefault="004F3823" w:rsidP="004F3823">
      <w:r>
        <w:lastRenderedPageBreak/>
        <w:t>Example:</w:t>
      </w:r>
    </w:p>
    <w:p w14:paraId="4A962A89" w14:textId="77777777" w:rsidR="004F3823" w:rsidRDefault="004F3823" w:rsidP="004F3823">
      <w:r>
        <w:t>```java</w:t>
      </w:r>
    </w:p>
    <w:p w14:paraId="7DEAAD1F" w14:textId="77777777" w:rsidR="004F3823" w:rsidRDefault="004F3823" w:rsidP="004F3823">
      <w:r>
        <w:t>Map&lt;String, Integer&gt; map = new LinkedHashMap&lt;&gt;();</w:t>
      </w:r>
    </w:p>
    <w:p w14:paraId="2F0078EC" w14:textId="77777777" w:rsidR="004F3823" w:rsidRDefault="004F3823" w:rsidP="004F3823">
      <w:r>
        <w:t>map.put("A", 1);</w:t>
      </w:r>
    </w:p>
    <w:p w14:paraId="402BB68C" w14:textId="77777777" w:rsidR="004F3823" w:rsidRDefault="004F3823" w:rsidP="004F3823">
      <w:r>
        <w:t>map.put("C", 3);</w:t>
      </w:r>
    </w:p>
    <w:p w14:paraId="6806F744" w14:textId="77777777" w:rsidR="004F3823" w:rsidRDefault="004F3823" w:rsidP="004F3823">
      <w:r>
        <w:t>map.put("B", 2);</w:t>
      </w:r>
    </w:p>
    <w:p w14:paraId="6E48E6CF" w14:textId="77777777" w:rsidR="004F3823" w:rsidRDefault="004F3823" w:rsidP="004F3823"/>
    <w:p w14:paraId="7DCB7DBE" w14:textId="77777777" w:rsidR="004F3823" w:rsidRDefault="004F3823" w:rsidP="004F3823">
      <w:r>
        <w:t>System.out.println(map); // {A=1, C=3, B=2}</w:t>
      </w:r>
    </w:p>
    <w:p w14:paraId="02A3ED9E" w14:textId="77777777" w:rsidR="004F3823" w:rsidRDefault="004F3823" w:rsidP="004F3823">
      <w:r>
        <w:t>```</w:t>
      </w:r>
    </w:p>
    <w:p w14:paraId="65DF8928" w14:textId="77777777" w:rsidR="004F3823" w:rsidRDefault="004F3823" w:rsidP="004F3823"/>
    <w:p w14:paraId="4B9DBDAB" w14:textId="77777777" w:rsidR="004F3823" w:rsidRDefault="004F3823" w:rsidP="004F3823">
      <w:r>
        <w:t>### When to use `LinkedHashMap`</w:t>
      </w:r>
    </w:p>
    <w:p w14:paraId="7D821672" w14:textId="77777777" w:rsidR="004F3823" w:rsidRDefault="004F3823" w:rsidP="004F3823">
      <w:r>
        <w:t>Use it when:</w:t>
      </w:r>
    </w:p>
    <w:p w14:paraId="02A3FEA4" w14:textId="77777777" w:rsidR="004F3823" w:rsidRDefault="004F3823" w:rsidP="004F3823">
      <w:r>
        <w:t>- order of insertion matters</w:t>
      </w:r>
    </w:p>
    <w:p w14:paraId="686C8A5B" w14:textId="77777777" w:rsidR="004F3823" w:rsidRDefault="004F3823" w:rsidP="004F3823">
      <w:r>
        <w:t>- you need predictable iteration order</w:t>
      </w:r>
    </w:p>
    <w:p w14:paraId="2704A86B" w14:textId="77777777" w:rsidR="004F3823" w:rsidRDefault="004F3823" w:rsidP="004F3823">
      <w:r>
        <w:t>- implementing LRU cache is a common use case</w:t>
      </w:r>
    </w:p>
    <w:p w14:paraId="78BDD5CD" w14:textId="77777777" w:rsidR="004F3823" w:rsidRDefault="004F3823" w:rsidP="004F3823"/>
    <w:p w14:paraId="25C01DDF" w14:textId="77777777" w:rsidR="004F3823" w:rsidRDefault="004F3823" w:rsidP="004F3823">
      <w:r>
        <w:t>---</w:t>
      </w:r>
    </w:p>
    <w:p w14:paraId="5646CC5A" w14:textId="77777777" w:rsidR="004F3823" w:rsidRDefault="004F3823" w:rsidP="004F3823"/>
    <w:p w14:paraId="751A7873" w14:textId="77777777" w:rsidR="004F3823" w:rsidRDefault="004F3823" w:rsidP="004F3823">
      <w:r>
        <w:t>### `TreeMap`</w:t>
      </w:r>
    </w:p>
    <w:p w14:paraId="138BD93A" w14:textId="77777777" w:rsidR="004F3823" w:rsidRDefault="004F3823" w:rsidP="004F3823">
      <w:r>
        <w:t>Keys are sorted.</w:t>
      </w:r>
    </w:p>
    <w:p w14:paraId="77194CE0" w14:textId="77777777" w:rsidR="004F3823" w:rsidRDefault="004F3823" w:rsidP="004F3823"/>
    <w:p w14:paraId="20A7202B" w14:textId="77777777" w:rsidR="004F3823" w:rsidRDefault="004F3823" w:rsidP="004F3823">
      <w:r>
        <w:t>Example:</w:t>
      </w:r>
    </w:p>
    <w:p w14:paraId="4689CF96" w14:textId="77777777" w:rsidR="004F3823" w:rsidRDefault="004F3823" w:rsidP="004F3823">
      <w:r>
        <w:t>```java</w:t>
      </w:r>
    </w:p>
    <w:p w14:paraId="2FED8FA6" w14:textId="77777777" w:rsidR="004F3823" w:rsidRDefault="004F3823" w:rsidP="004F3823">
      <w:r>
        <w:t>import java.util.*;</w:t>
      </w:r>
    </w:p>
    <w:p w14:paraId="47ACAB32" w14:textId="77777777" w:rsidR="004F3823" w:rsidRDefault="004F3823" w:rsidP="004F3823"/>
    <w:p w14:paraId="4630797A" w14:textId="77777777" w:rsidR="004F3823" w:rsidRDefault="004F3823" w:rsidP="004F3823">
      <w:r>
        <w:t>public class TreeMapExample {</w:t>
      </w:r>
    </w:p>
    <w:p w14:paraId="4CB10EC4" w14:textId="77777777" w:rsidR="004F3823" w:rsidRDefault="004F3823" w:rsidP="004F3823">
      <w:r>
        <w:t xml:space="preserve">    public static void main(String[] args) {</w:t>
      </w:r>
    </w:p>
    <w:p w14:paraId="3F90600D" w14:textId="77777777" w:rsidR="004F3823" w:rsidRDefault="004F3823" w:rsidP="004F3823">
      <w:r>
        <w:t xml:space="preserve">        Map&lt;Integer, String&gt; map = new TreeMap&lt;&gt;();</w:t>
      </w:r>
    </w:p>
    <w:p w14:paraId="20C1AD50" w14:textId="77777777" w:rsidR="004F3823" w:rsidRDefault="004F3823" w:rsidP="004F3823">
      <w:r>
        <w:t xml:space="preserve">        map.put(30, "C");</w:t>
      </w:r>
    </w:p>
    <w:p w14:paraId="4122A0B1" w14:textId="77777777" w:rsidR="004F3823" w:rsidRDefault="004F3823" w:rsidP="004F3823">
      <w:r>
        <w:t xml:space="preserve">        map.put(10, "A");</w:t>
      </w:r>
    </w:p>
    <w:p w14:paraId="687B7CD7" w14:textId="77777777" w:rsidR="004F3823" w:rsidRDefault="004F3823" w:rsidP="004F3823">
      <w:r>
        <w:t xml:space="preserve">        map.put(20, "B");</w:t>
      </w:r>
    </w:p>
    <w:p w14:paraId="64713C70" w14:textId="77777777" w:rsidR="004F3823" w:rsidRDefault="004F3823" w:rsidP="004F3823"/>
    <w:p w14:paraId="672889F3" w14:textId="77777777" w:rsidR="004F3823" w:rsidRDefault="004F3823" w:rsidP="004F3823">
      <w:r>
        <w:t xml:space="preserve">        System.out.println(map); // {10=A, 20=B, 30=C}</w:t>
      </w:r>
    </w:p>
    <w:p w14:paraId="19411362" w14:textId="77777777" w:rsidR="004F3823" w:rsidRDefault="004F3823" w:rsidP="004F3823">
      <w:r>
        <w:t xml:space="preserve">    }</w:t>
      </w:r>
    </w:p>
    <w:p w14:paraId="709163DA" w14:textId="77777777" w:rsidR="004F3823" w:rsidRDefault="004F3823" w:rsidP="004F3823">
      <w:r>
        <w:t>}</w:t>
      </w:r>
    </w:p>
    <w:p w14:paraId="14B08674" w14:textId="77777777" w:rsidR="004F3823" w:rsidRDefault="004F3823" w:rsidP="004F3823">
      <w:r>
        <w:t>```</w:t>
      </w:r>
    </w:p>
    <w:p w14:paraId="5322C51D" w14:textId="77777777" w:rsidR="004F3823" w:rsidRDefault="004F3823" w:rsidP="004F3823"/>
    <w:p w14:paraId="77F0D37B" w14:textId="77777777" w:rsidR="004F3823" w:rsidRDefault="004F3823" w:rsidP="004F3823">
      <w:r>
        <w:t>### Time complexity of `TreeMap`</w:t>
      </w:r>
    </w:p>
    <w:p w14:paraId="6CEE0FBD" w14:textId="77777777" w:rsidR="004F3823" w:rsidRDefault="004F3823" w:rsidP="004F3823">
      <w:r>
        <w:t>- `put()` -&gt; **O(log n)**</w:t>
      </w:r>
    </w:p>
    <w:p w14:paraId="03DEC1D2" w14:textId="77777777" w:rsidR="004F3823" w:rsidRDefault="004F3823" w:rsidP="004F3823">
      <w:r>
        <w:t>- `get()` -&gt; **O(log n)**</w:t>
      </w:r>
    </w:p>
    <w:p w14:paraId="13BE4805" w14:textId="77777777" w:rsidR="004F3823" w:rsidRDefault="004F3823" w:rsidP="004F3823">
      <w:r>
        <w:t>- `remove()` -&gt; **O(log n)**</w:t>
      </w:r>
    </w:p>
    <w:p w14:paraId="05DD9A2C" w14:textId="77777777" w:rsidR="004F3823" w:rsidRDefault="004F3823" w:rsidP="004F3823"/>
    <w:p w14:paraId="21703FDC" w14:textId="77777777" w:rsidR="004F3823" w:rsidRDefault="004F3823" w:rsidP="004F3823">
      <w:r>
        <w:t>### When to use `TreeMap`</w:t>
      </w:r>
    </w:p>
    <w:p w14:paraId="6A4EA566" w14:textId="77777777" w:rsidR="004F3823" w:rsidRDefault="004F3823" w:rsidP="004F3823">
      <w:r>
        <w:t>Use it when:</w:t>
      </w:r>
    </w:p>
    <w:p w14:paraId="662C2905" w14:textId="77777777" w:rsidR="004F3823" w:rsidRDefault="004F3823" w:rsidP="004F3823">
      <w:r>
        <w:t>- sorted keys are needed</w:t>
      </w:r>
    </w:p>
    <w:p w14:paraId="472EA565" w14:textId="77777777" w:rsidR="004F3823" w:rsidRDefault="004F3823" w:rsidP="004F3823">
      <w:r>
        <w:t>- range queries matter</w:t>
      </w:r>
    </w:p>
    <w:p w14:paraId="638BE1D7" w14:textId="77777777" w:rsidR="004F3823" w:rsidRDefault="004F3823" w:rsidP="004F3823">
      <w:r>
        <w:t>- you want navigation methods like `ceilingKey()` or `floorKey()`</w:t>
      </w:r>
    </w:p>
    <w:p w14:paraId="0863E042" w14:textId="77777777" w:rsidR="004F3823" w:rsidRDefault="004F3823" w:rsidP="004F3823"/>
    <w:p w14:paraId="7A9EEDB5" w14:textId="77777777" w:rsidR="004F3823" w:rsidRDefault="004F3823" w:rsidP="004F3823">
      <w:r>
        <w:lastRenderedPageBreak/>
        <w:t>---</w:t>
      </w:r>
    </w:p>
    <w:p w14:paraId="3E123FA0" w14:textId="77777777" w:rsidR="004F3823" w:rsidRDefault="004F3823" w:rsidP="004F3823"/>
    <w:p w14:paraId="5D1FB52A" w14:textId="77777777" w:rsidR="004F3823" w:rsidRDefault="004F3823" w:rsidP="004F3823">
      <w:r>
        <w:t># 6. Important differences between `Collection` and `Collections`</w:t>
      </w:r>
    </w:p>
    <w:p w14:paraId="2475F682" w14:textId="77777777" w:rsidR="004F3823" w:rsidRDefault="004F3823" w:rsidP="004F3823"/>
    <w:p w14:paraId="5C7EA26E" w14:textId="77777777" w:rsidR="004F3823" w:rsidRDefault="004F3823" w:rsidP="004F3823">
      <w:r>
        <w:t>This is a common interview question.</w:t>
      </w:r>
    </w:p>
    <w:p w14:paraId="012A4190" w14:textId="77777777" w:rsidR="004F3823" w:rsidRDefault="004F3823" w:rsidP="004F3823"/>
    <w:p w14:paraId="4D21DE7E" w14:textId="77777777" w:rsidR="004F3823" w:rsidRDefault="004F3823" w:rsidP="004F3823">
      <w:r>
        <w:t>## `Collection`</w:t>
      </w:r>
    </w:p>
    <w:p w14:paraId="276175EC" w14:textId="77777777" w:rsidR="004F3823" w:rsidRDefault="004F3823" w:rsidP="004F3823">
      <w:r>
        <w:t>- An interface</w:t>
      </w:r>
    </w:p>
    <w:p w14:paraId="60F59E1F" w14:textId="77777777" w:rsidR="004F3823" w:rsidRDefault="004F3823" w:rsidP="004F3823">
      <w:r>
        <w:t>- Root interface for `List`, `Set`, and `Queue`</w:t>
      </w:r>
    </w:p>
    <w:p w14:paraId="49BFFEBA" w14:textId="77777777" w:rsidR="004F3823" w:rsidRDefault="004F3823" w:rsidP="004F3823"/>
    <w:p w14:paraId="659BFBE3" w14:textId="77777777" w:rsidR="004F3823" w:rsidRDefault="004F3823" w:rsidP="004F3823">
      <w:r>
        <w:t>## `Collections`</w:t>
      </w:r>
    </w:p>
    <w:p w14:paraId="2C1B16E5" w14:textId="77777777" w:rsidR="004F3823" w:rsidRDefault="004F3823" w:rsidP="004F3823">
      <w:r>
        <w:t>- A utility class</w:t>
      </w:r>
    </w:p>
    <w:p w14:paraId="264A2A75" w14:textId="77777777" w:rsidR="004F3823" w:rsidRDefault="004F3823" w:rsidP="004F3823">
      <w:r>
        <w:t>- Contains static helper methods</w:t>
      </w:r>
    </w:p>
    <w:p w14:paraId="064B8720" w14:textId="77777777" w:rsidR="004F3823" w:rsidRDefault="004F3823" w:rsidP="004F3823"/>
    <w:p w14:paraId="1A8B8815" w14:textId="77777777" w:rsidR="004F3823" w:rsidRDefault="004F3823" w:rsidP="004F3823">
      <w:r>
        <w:t>Examples:</w:t>
      </w:r>
    </w:p>
    <w:p w14:paraId="75F03C9B" w14:textId="77777777" w:rsidR="004F3823" w:rsidRDefault="004F3823" w:rsidP="004F3823">
      <w:r>
        <w:t>```java</w:t>
      </w:r>
    </w:p>
    <w:p w14:paraId="1C52023E" w14:textId="77777777" w:rsidR="004F3823" w:rsidRDefault="004F3823" w:rsidP="004F3823">
      <w:r>
        <w:t>Collections.sort(list);</w:t>
      </w:r>
    </w:p>
    <w:p w14:paraId="112CC8C9" w14:textId="77777777" w:rsidR="004F3823" w:rsidRDefault="004F3823" w:rsidP="004F3823">
      <w:r>
        <w:t>Collections.reverse(list);</w:t>
      </w:r>
    </w:p>
    <w:p w14:paraId="7E1F8CB3" w14:textId="77777777" w:rsidR="004F3823" w:rsidRDefault="004F3823" w:rsidP="004F3823">
      <w:r>
        <w:t>Collections.shuffle(list);</w:t>
      </w:r>
    </w:p>
    <w:p w14:paraId="1B65AC63" w14:textId="77777777" w:rsidR="004F3823" w:rsidRDefault="004F3823" w:rsidP="004F3823">
      <w:r>
        <w:t>Collections.frequency(list, "A");</w:t>
      </w:r>
    </w:p>
    <w:p w14:paraId="26930119" w14:textId="77777777" w:rsidR="004F3823" w:rsidRDefault="004F3823" w:rsidP="004F3823">
      <w:r>
        <w:t>```</w:t>
      </w:r>
    </w:p>
    <w:p w14:paraId="709DD939" w14:textId="77777777" w:rsidR="004F3823" w:rsidRDefault="004F3823" w:rsidP="004F3823"/>
    <w:p w14:paraId="72A341EF" w14:textId="77777777" w:rsidR="004F3823" w:rsidRDefault="004F3823" w:rsidP="004F3823">
      <w:r>
        <w:t>---</w:t>
      </w:r>
    </w:p>
    <w:p w14:paraId="7C25731E" w14:textId="77777777" w:rsidR="004F3823" w:rsidRDefault="004F3823" w:rsidP="004F3823"/>
    <w:p w14:paraId="43BE4B7F" w14:textId="77777777" w:rsidR="004F3823" w:rsidRDefault="004F3823" w:rsidP="004F3823">
      <w:r>
        <w:t># 7. Common utility methods</w:t>
      </w:r>
    </w:p>
    <w:p w14:paraId="76631BE1" w14:textId="77777777" w:rsidR="004F3823" w:rsidRDefault="004F3823" w:rsidP="004F3823"/>
    <w:p w14:paraId="53317149" w14:textId="77777777" w:rsidR="004F3823" w:rsidRDefault="004F3823" w:rsidP="004F3823">
      <w:r>
        <w:t>The `Collections` class provides many helpful methods.</w:t>
      </w:r>
    </w:p>
    <w:p w14:paraId="2AD3E2C0" w14:textId="77777777" w:rsidR="004F3823" w:rsidRDefault="004F3823" w:rsidP="004F3823"/>
    <w:p w14:paraId="1DAEA270" w14:textId="77777777" w:rsidR="004F3823" w:rsidRDefault="004F3823" w:rsidP="004F3823">
      <w:r>
        <w:t>## Examples</w:t>
      </w:r>
    </w:p>
    <w:p w14:paraId="4F9A6F7D" w14:textId="77777777" w:rsidR="004F3823" w:rsidRDefault="004F3823" w:rsidP="004F3823">
      <w:r>
        <w:t>```java</w:t>
      </w:r>
    </w:p>
    <w:p w14:paraId="72B3EF37" w14:textId="77777777" w:rsidR="004F3823" w:rsidRDefault="004F3823" w:rsidP="004F3823">
      <w:r>
        <w:t>List&lt;Integer&gt; list = Arrays.asList(3, 1, 4, 2);</w:t>
      </w:r>
    </w:p>
    <w:p w14:paraId="7BED04E4" w14:textId="77777777" w:rsidR="004F3823" w:rsidRDefault="004F3823" w:rsidP="004F3823"/>
    <w:p w14:paraId="4EE19F08" w14:textId="77777777" w:rsidR="004F3823" w:rsidRDefault="004F3823" w:rsidP="004F3823">
      <w:r>
        <w:t>Collections.sort(list);</w:t>
      </w:r>
    </w:p>
    <w:p w14:paraId="409EC7A7" w14:textId="77777777" w:rsidR="004F3823" w:rsidRDefault="004F3823" w:rsidP="004F3823">
      <w:r>
        <w:t>Collections.reverse(list);</w:t>
      </w:r>
    </w:p>
    <w:p w14:paraId="265E3207" w14:textId="77777777" w:rsidR="004F3823" w:rsidRDefault="004F3823" w:rsidP="004F3823">
      <w:r>
        <w:t>Collections.shuffle(list);</w:t>
      </w:r>
    </w:p>
    <w:p w14:paraId="06B200A7" w14:textId="77777777" w:rsidR="004F3823" w:rsidRDefault="004F3823" w:rsidP="004F3823">
      <w:r>
        <w:t>int max = Collections.max(list);</w:t>
      </w:r>
    </w:p>
    <w:p w14:paraId="75CFAC6E" w14:textId="77777777" w:rsidR="004F3823" w:rsidRDefault="004F3823" w:rsidP="004F3823">
      <w:r>
        <w:t>int min = Collections.min(list);</w:t>
      </w:r>
    </w:p>
    <w:p w14:paraId="3B16E6C8" w14:textId="77777777" w:rsidR="004F3823" w:rsidRDefault="004F3823" w:rsidP="004F3823">
      <w:r>
        <w:t>```</w:t>
      </w:r>
    </w:p>
    <w:p w14:paraId="78A05301" w14:textId="77777777" w:rsidR="004F3823" w:rsidRDefault="004F3823" w:rsidP="004F3823"/>
    <w:p w14:paraId="399D5117" w14:textId="77777777" w:rsidR="004F3823" w:rsidRDefault="004F3823" w:rsidP="004F3823">
      <w:r>
        <w:t>---</w:t>
      </w:r>
    </w:p>
    <w:p w14:paraId="633C9F6B" w14:textId="77777777" w:rsidR="004F3823" w:rsidRDefault="004F3823" w:rsidP="004F3823"/>
    <w:p w14:paraId="27BCB153" w14:textId="77777777" w:rsidR="004F3823" w:rsidRDefault="004F3823" w:rsidP="004F3823">
      <w:r>
        <w:t># 8. Iterable, Iterator, and enhanced for loop</w:t>
      </w:r>
    </w:p>
    <w:p w14:paraId="0CEB94BF" w14:textId="77777777" w:rsidR="004F3823" w:rsidRDefault="004F3823" w:rsidP="004F3823"/>
    <w:p w14:paraId="44B623D3" w14:textId="77777777" w:rsidR="004F3823" w:rsidRDefault="004F3823" w:rsidP="004F3823">
      <w:r>
        <w:t>Any collection can usually be traversed using an iterator.</w:t>
      </w:r>
    </w:p>
    <w:p w14:paraId="1A893796" w14:textId="77777777" w:rsidR="004F3823" w:rsidRDefault="004F3823" w:rsidP="004F3823"/>
    <w:p w14:paraId="1D26387B" w14:textId="77777777" w:rsidR="004F3823" w:rsidRDefault="004F3823" w:rsidP="004F3823">
      <w:r>
        <w:t>## Example</w:t>
      </w:r>
    </w:p>
    <w:p w14:paraId="5E5188FE" w14:textId="77777777" w:rsidR="004F3823" w:rsidRDefault="004F3823" w:rsidP="004F3823">
      <w:r>
        <w:t>```java</w:t>
      </w:r>
    </w:p>
    <w:p w14:paraId="79016EF5" w14:textId="77777777" w:rsidR="004F3823" w:rsidRDefault="004F3823" w:rsidP="004F3823">
      <w:r>
        <w:lastRenderedPageBreak/>
        <w:t>import java.util.*;</w:t>
      </w:r>
    </w:p>
    <w:p w14:paraId="470AA26B" w14:textId="77777777" w:rsidR="004F3823" w:rsidRDefault="004F3823" w:rsidP="004F3823"/>
    <w:p w14:paraId="7E05AE9F" w14:textId="77777777" w:rsidR="004F3823" w:rsidRDefault="004F3823" w:rsidP="004F3823">
      <w:r>
        <w:t>public class IteratorExample {</w:t>
      </w:r>
    </w:p>
    <w:p w14:paraId="3B08FC1A" w14:textId="77777777" w:rsidR="004F3823" w:rsidRDefault="004F3823" w:rsidP="004F3823">
      <w:r>
        <w:t xml:space="preserve">    public static void main(String[] args) {</w:t>
      </w:r>
    </w:p>
    <w:p w14:paraId="62BC527A" w14:textId="77777777" w:rsidR="004F3823" w:rsidRDefault="004F3823" w:rsidP="004F3823">
      <w:r>
        <w:t xml:space="preserve">        List&lt;String&gt; list = Arrays.asList("A", "B", "C");</w:t>
      </w:r>
    </w:p>
    <w:p w14:paraId="6DB4F4C6" w14:textId="77777777" w:rsidR="004F3823" w:rsidRDefault="004F3823" w:rsidP="004F3823"/>
    <w:p w14:paraId="521F43B1" w14:textId="77777777" w:rsidR="004F3823" w:rsidRDefault="004F3823" w:rsidP="004F3823">
      <w:r>
        <w:t xml:space="preserve">        Iterator&lt;String&gt; it = list.iterator();</w:t>
      </w:r>
    </w:p>
    <w:p w14:paraId="1474CF92" w14:textId="77777777" w:rsidR="004F3823" w:rsidRDefault="004F3823" w:rsidP="004F3823">
      <w:r>
        <w:t xml:space="preserve">        while (it.hasNext()) {</w:t>
      </w:r>
    </w:p>
    <w:p w14:paraId="604BC797" w14:textId="77777777" w:rsidR="004F3823" w:rsidRDefault="004F3823" w:rsidP="004F3823">
      <w:r>
        <w:t xml:space="preserve">            System.out.println(it.next());</w:t>
      </w:r>
    </w:p>
    <w:p w14:paraId="5634C47F" w14:textId="77777777" w:rsidR="004F3823" w:rsidRDefault="004F3823" w:rsidP="004F3823">
      <w:r>
        <w:t xml:space="preserve">        }</w:t>
      </w:r>
    </w:p>
    <w:p w14:paraId="41631168" w14:textId="77777777" w:rsidR="004F3823" w:rsidRDefault="004F3823" w:rsidP="004F3823">
      <w:r>
        <w:t xml:space="preserve">    }</w:t>
      </w:r>
    </w:p>
    <w:p w14:paraId="109F9162" w14:textId="77777777" w:rsidR="004F3823" w:rsidRDefault="004F3823" w:rsidP="004F3823">
      <w:r>
        <w:t>}</w:t>
      </w:r>
    </w:p>
    <w:p w14:paraId="549924D5" w14:textId="77777777" w:rsidR="004F3823" w:rsidRDefault="004F3823" w:rsidP="004F3823">
      <w:r>
        <w:t>```</w:t>
      </w:r>
    </w:p>
    <w:p w14:paraId="1226DD1E" w14:textId="77777777" w:rsidR="004F3823" w:rsidRDefault="004F3823" w:rsidP="004F3823"/>
    <w:p w14:paraId="77FD844A" w14:textId="77777777" w:rsidR="004F3823" w:rsidRDefault="004F3823" w:rsidP="004F3823">
      <w:r>
        <w:t>### Why iterator is useful</w:t>
      </w:r>
    </w:p>
    <w:p w14:paraId="53C8F428" w14:textId="77777777" w:rsidR="004F3823" w:rsidRDefault="004F3823" w:rsidP="004F3823">
      <w:r>
        <w:t>It allows safe traversal, and in many collections it supports removal during iteration.</w:t>
      </w:r>
    </w:p>
    <w:p w14:paraId="5F4B8450" w14:textId="77777777" w:rsidR="004F3823" w:rsidRDefault="004F3823" w:rsidP="004F3823"/>
    <w:p w14:paraId="6F1FCC79" w14:textId="77777777" w:rsidR="004F3823" w:rsidRDefault="004F3823" w:rsidP="004F3823">
      <w:r>
        <w:t>---</w:t>
      </w:r>
    </w:p>
    <w:p w14:paraId="31F42EE0" w14:textId="77777777" w:rsidR="004F3823" w:rsidRDefault="004F3823" w:rsidP="004F3823"/>
    <w:p w14:paraId="7FB71705" w14:textId="77777777" w:rsidR="004F3823" w:rsidRDefault="004F3823" w:rsidP="004F3823">
      <w:r>
        <w:t># 9. Comparing major collections</w:t>
      </w:r>
    </w:p>
    <w:p w14:paraId="2DFB1E3E" w14:textId="77777777" w:rsidR="004F3823" w:rsidRDefault="004F3823" w:rsidP="004F3823"/>
    <w:p w14:paraId="15C3FB14" w14:textId="77777777" w:rsidR="004F3823" w:rsidRDefault="004F3823" w:rsidP="004F3823">
      <w:r>
        <w:t>## ArrayList vs LinkedList</w:t>
      </w:r>
    </w:p>
    <w:p w14:paraId="1A83FDD8" w14:textId="77777777" w:rsidR="004F3823" w:rsidRDefault="004F3823" w:rsidP="004F3823">
      <w:r>
        <w:t>- `ArrayList` is better for random access</w:t>
      </w:r>
    </w:p>
    <w:p w14:paraId="54ADF732" w14:textId="77777777" w:rsidR="004F3823" w:rsidRDefault="004F3823" w:rsidP="004F3823">
      <w:r>
        <w:lastRenderedPageBreak/>
        <w:t>- `LinkedList` is better for frequent insertions/removals at ends</w:t>
      </w:r>
    </w:p>
    <w:p w14:paraId="30F12E0E" w14:textId="77777777" w:rsidR="004F3823" w:rsidRDefault="004F3823" w:rsidP="004F3823">
      <w:r>
        <w:t>- `ArrayList` is usually preferred in practice</w:t>
      </w:r>
    </w:p>
    <w:p w14:paraId="2F80905A" w14:textId="77777777" w:rsidR="004F3823" w:rsidRDefault="004F3823" w:rsidP="004F3823"/>
    <w:p w14:paraId="722E8830" w14:textId="77777777" w:rsidR="004F3823" w:rsidRDefault="004F3823" w:rsidP="004F3823">
      <w:r>
        <w:t>## HashSet vs TreeSet</w:t>
      </w:r>
    </w:p>
    <w:p w14:paraId="7E2B7BD1" w14:textId="77777777" w:rsidR="004F3823" w:rsidRDefault="004F3823" w:rsidP="004F3823">
      <w:r>
        <w:t>- `HashSet` is faster</w:t>
      </w:r>
    </w:p>
    <w:p w14:paraId="6539EDCB" w14:textId="77777777" w:rsidR="004F3823" w:rsidRDefault="004F3823" w:rsidP="004F3823">
      <w:r>
        <w:t>- `TreeSet` keeps elements sorted</w:t>
      </w:r>
    </w:p>
    <w:p w14:paraId="7A648219" w14:textId="77777777" w:rsidR="004F3823" w:rsidRDefault="004F3823" w:rsidP="004F3823"/>
    <w:p w14:paraId="7CDFF4DC" w14:textId="77777777" w:rsidR="004F3823" w:rsidRDefault="004F3823" w:rsidP="004F3823">
      <w:r>
        <w:t>## HashMap vs TreeMap</w:t>
      </w:r>
    </w:p>
    <w:p w14:paraId="36C19ED3" w14:textId="77777777" w:rsidR="004F3823" w:rsidRDefault="004F3823" w:rsidP="004F3823">
      <w:r>
        <w:t>- `HashMap` is faster on average</w:t>
      </w:r>
    </w:p>
    <w:p w14:paraId="3CF6C4B7" w14:textId="77777777" w:rsidR="004F3823" w:rsidRDefault="004F3823" w:rsidP="004F3823">
      <w:r>
        <w:t>- `TreeMap` keeps keys sorted</w:t>
      </w:r>
    </w:p>
    <w:p w14:paraId="61E585EE" w14:textId="77777777" w:rsidR="004F3823" w:rsidRDefault="004F3823" w:rsidP="004F3823"/>
    <w:p w14:paraId="3D4FF96A" w14:textId="77777777" w:rsidR="004F3823" w:rsidRDefault="004F3823" w:rsidP="004F3823">
      <w:r>
        <w:t>## Queue vs Deque</w:t>
      </w:r>
    </w:p>
    <w:p w14:paraId="40203E4F" w14:textId="77777777" w:rsidR="004F3823" w:rsidRDefault="004F3823" w:rsidP="004F3823">
      <w:r>
        <w:t>- `Queue` is usually FIFO</w:t>
      </w:r>
    </w:p>
    <w:p w14:paraId="30033EA2" w14:textId="77777777" w:rsidR="004F3823" w:rsidRDefault="004F3823" w:rsidP="004F3823">
      <w:r>
        <w:t>- `Deque` supports both ends</w:t>
      </w:r>
    </w:p>
    <w:p w14:paraId="07868FD7" w14:textId="77777777" w:rsidR="004F3823" w:rsidRDefault="004F3823" w:rsidP="004F3823"/>
    <w:p w14:paraId="5048ED6B" w14:textId="77777777" w:rsidR="004F3823" w:rsidRDefault="004F3823" w:rsidP="004F3823">
      <w:r>
        <w:t>---</w:t>
      </w:r>
    </w:p>
    <w:p w14:paraId="18C8F232" w14:textId="77777777" w:rsidR="004F3823" w:rsidRDefault="004F3823" w:rsidP="004F3823"/>
    <w:p w14:paraId="70003736" w14:textId="77777777" w:rsidR="004F3823" w:rsidRDefault="004F3823" w:rsidP="004F3823">
      <w:r>
        <w:t># 10. Performance summary</w:t>
      </w:r>
    </w:p>
    <w:p w14:paraId="535304A8" w14:textId="77777777" w:rsidR="004F3823" w:rsidRDefault="004F3823" w:rsidP="004F3823"/>
    <w:p w14:paraId="32E68C8E" w14:textId="77777777" w:rsidR="004F3823" w:rsidRDefault="004F3823" w:rsidP="004F3823">
      <w:r>
        <w:t>| Collection | Access | Insert | Delete | Ordering |</w:t>
      </w:r>
    </w:p>
    <w:p w14:paraId="51AAF029" w14:textId="77777777" w:rsidR="004F3823" w:rsidRDefault="004F3823" w:rsidP="004F3823">
      <w:r>
        <w:t>|---|---:|---:|---:|---|</w:t>
      </w:r>
    </w:p>
    <w:p w14:paraId="25CC4729" w14:textId="77777777" w:rsidR="004F3823" w:rsidRDefault="004F3823" w:rsidP="004F3823">
      <w:r>
        <w:t>| ArrayList | O(1) | O(1) end, O(n) middle | O(n) | Maintains insertion order |</w:t>
      </w:r>
    </w:p>
    <w:p w14:paraId="28D2C9CF" w14:textId="77777777" w:rsidR="004F3823" w:rsidRDefault="004F3823" w:rsidP="004F3823">
      <w:r>
        <w:t>| LinkedList | O(n) | O(1) ends | O(1) ends | Maintains insertion order |</w:t>
      </w:r>
    </w:p>
    <w:p w14:paraId="3994E2D7" w14:textId="77777777" w:rsidR="004F3823" w:rsidRDefault="004F3823" w:rsidP="004F3823">
      <w:r>
        <w:lastRenderedPageBreak/>
        <w:t>| HashSet | O(1) avg | O(1) avg | O(1) avg | No order |</w:t>
      </w:r>
    </w:p>
    <w:p w14:paraId="1FCF2760" w14:textId="77777777" w:rsidR="004F3823" w:rsidRDefault="004F3823" w:rsidP="004F3823">
      <w:r>
        <w:t>| TreeSet | O(log n) | O(log n) | O(log n) | Sorted |</w:t>
      </w:r>
    </w:p>
    <w:p w14:paraId="69265C79" w14:textId="77777777" w:rsidR="004F3823" w:rsidRDefault="004F3823" w:rsidP="004F3823">
      <w:r>
        <w:t>| HashMap | O(1) avg | O(1) avg | O(1) avg | No order |</w:t>
      </w:r>
    </w:p>
    <w:p w14:paraId="7FB67C8C" w14:textId="77777777" w:rsidR="004F3823" w:rsidRDefault="004F3823" w:rsidP="004F3823">
      <w:r>
        <w:t>| TreeMap | O(log n) | O(log n) | O(log n) | Sorted |</w:t>
      </w:r>
    </w:p>
    <w:p w14:paraId="16D50AF6" w14:textId="77777777" w:rsidR="004F3823" w:rsidRDefault="004F3823" w:rsidP="004F3823">
      <w:r>
        <w:t>| PriorityQueue | O(1) peek | O(log n) | O(log n) | Priority order |</w:t>
      </w:r>
    </w:p>
    <w:p w14:paraId="06123BD7" w14:textId="77777777" w:rsidR="004F3823" w:rsidRDefault="004F3823" w:rsidP="004F3823"/>
    <w:p w14:paraId="048E4AA0" w14:textId="77777777" w:rsidR="004F3823" w:rsidRDefault="004F3823" w:rsidP="004F3823">
      <w:r>
        <w:t>---</w:t>
      </w:r>
    </w:p>
    <w:p w14:paraId="61D19358" w14:textId="77777777" w:rsidR="004F3823" w:rsidRDefault="004F3823" w:rsidP="004F3823"/>
    <w:p w14:paraId="400E9227" w14:textId="77777777" w:rsidR="004F3823" w:rsidRDefault="004F3823" w:rsidP="004F3823">
      <w:r>
        <w:t># 11. Common interview use cases</w:t>
      </w:r>
    </w:p>
    <w:p w14:paraId="0A09AD53" w14:textId="77777777" w:rsidR="004F3823" w:rsidRDefault="004F3823" w:rsidP="004F3823"/>
    <w:p w14:paraId="304B03BF" w14:textId="77777777" w:rsidR="004F3823" w:rsidRDefault="004F3823" w:rsidP="004F3823">
      <w:r>
        <w:t>## Use `ArrayList`</w:t>
      </w:r>
    </w:p>
    <w:p w14:paraId="48DB91E0" w14:textId="77777777" w:rsidR="004F3823" w:rsidRDefault="004F3823" w:rsidP="004F3823">
      <w:r>
        <w:t>- when you need indexed access</w:t>
      </w:r>
    </w:p>
    <w:p w14:paraId="2A780FE6" w14:textId="77777777" w:rsidR="004F3823" w:rsidRDefault="004F3823" w:rsidP="004F3823">
      <w:r>
        <w:t>- when you mainly append and read</w:t>
      </w:r>
    </w:p>
    <w:p w14:paraId="5B06B602" w14:textId="77777777" w:rsidR="004F3823" w:rsidRDefault="004F3823" w:rsidP="004F3823"/>
    <w:p w14:paraId="2B814132" w14:textId="77777777" w:rsidR="004F3823" w:rsidRDefault="004F3823" w:rsidP="004F3823">
      <w:r>
        <w:t>## Use `HashSet`</w:t>
      </w:r>
    </w:p>
    <w:p w14:paraId="18AEE62C" w14:textId="77777777" w:rsidR="004F3823" w:rsidRDefault="004F3823" w:rsidP="004F3823">
      <w:r>
        <w:t>- when you need uniqueness</w:t>
      </w:r>
    </w:p>
    <w:p w14:paraId="08C0D2A5" w14:textId="77777777" w:rsidR="004F3823" w:rsidRDefault="004F3823" w:rsidP="004F3823">
      <w:r>
        <w:t>- when checking duplicates</w:t>
      </w:r>
    </w:p>
    <w:p w14:paraId="685DC14E" w14:textId="77777777" w:rsidR="004F3823" w:rsidRDefault="004F3823" w:rsidP="004F3823"/>
    <w:p w14:paraId="6FCDC478" w14:textId="77777777" w:rsidR="004F3823" w:rsidRDefault="004F3823" w:rsidP="004F3823">
      <w:r>
        <w:t>## Use `HashMap`</w:t>
      </w:r>
    </w:p>
    <w:p w14:paraId="43F72874" w14:textId="77777777" w:rsidR="004F3823" w:rsidRDefault="004F3823" w:rsidP="004F3823">
      <w:r>
        <w:t>- when you need key-value lookup</w:t>
      </w:r>
    </w:p>
    <w:p w14:paraId="7BD7C387" w14:textId="77777777" w:rsidR="004F3823" w:rsidRDefault="004F3823" w:rsidP="004F3823">
      <w:r>
        <w:t>- for frequency maps, caching, grouping</w:t>
      </w:r>
    </w:p>
    <w:p w14:paraId="1F7506A2" w14:textId="77777777" w:rsidR="004F3823" w:rsidRDefault="004F3823" w:rsidP="004F3823"/>
    <w:p w14:paraId="678C409A" w14:textId="77777777" w:rsidR="004F3823" w:rsidRDefault="004F3823" w:rsidP="004F3823">
      <w:r>
        <w:t>## Use `PriorityQueue`</w:t>
      </w:r>
    </w:p>
    <w:p w14:paraId="0A97464A" w14:textId="77777777" w:rsidR="004F3823" w:rsidRDefault="004F3823" w:rsidP="004F3823">
      <w:r>
        <w:lastRenderedPageBreak/>
        <w:t>- when you need min/max element repeatedly</w:t>
      </w:r>
    </w:p>
    <w:p w14:paraId="68703F66" w14:textId="77777777" w:rsidR="004F3823" w:rsidRDefault="004F3823" w:rsidP="004F3823"/>
    <w:p w14:paraId="353D26F0" w14:textId="77777777" w:rsidR="004F3823" w:rsidRDefault="004F3823" w:rsidP="004F3823">
      <w:r>
        <w:t>## Use `TreeMap` or `TreeSet`</w:t>
      </w:r>
    </w:p>
    <w:p w14:paraId="060B9AD6" w14:textId="77777777" w:rsidR="004F3823" w:rsidRDefault="004F3823" w:rsidP="004F3823">
      <w:r>
        <w:t>- when sorted order is required</w:t>
      </w:r>
    </w:p>
    <w:p w14:paraId="063FA876" w14:textId="77777777" w:rsidR="004F3823" w:rsidRDefault="004F3823" w:rsidP="004F3823"/>
    <w:p w14:paraId="532E6A7E" w14:textId="77777777" w:rsidR="004F3823" w:rsidRDefault="004F3823" w:rsidP="004F3823">
      <w:r>
        <w:t>---</w:t>
      </w:r>
    </w:p>
    <w:p w14:paraId="36B84362" w14:textId="77777777" w:rsidR="004F3823" w:rsidRDefault="004F3823" w:rsidP="004F3823"/>
    <w:p w14:paraId="55FDD7BF" w14:textId="77777777" w:rsidR="004F3823" w:rsidRDefault="004F3823" w:rsidP="004F3823">
      <w:r>
        <w:t># 12. Small real-world examples</w:t>
      </w:r>
    </w:p>
    <w:p w14:paraId="064AAFBA" w14:textId="77777777" w:rsidR="004F3823" w:rsidRDefault="004F3823" w:rsidP="004F3823"/>
    <w:p w14:paraId="7A443747" w14:textId="77777777" w:rsidR="004F3823" w:rsidRDefault="004F3823" w:rsidP="004F3823">
      <w:r>
        <w:t>## Remove duplicates from a list</w:t>
      </w:r>
    </w:p>
    <w:p w14:paraId="26098E4A" w14:textId="77777777" w:rsidR="004F3823" w:rsidRDefault="004F3823" w:rsidP="004F3823">
      <w:r>
        <w:t>```java</w:t>
      </w:r>
    </w:p>
    <w:p w14:paraId="57A46B26" w14:textId="77777777" w:rsidR="004F3823" w:rsidRDefault="004F3823" w:rsidP="004F3823">
      <w:r>
        <w:t>List&lt;Integer&gt; list = Arrays.asList(1, 2, 2, 3, 4, 4);</w:t>
      </w:r>
    </w:p>
    <w:p w14:paraId="59AF6878" w14:textId="77777777" w:rsidR="004F3823" w:rsidRDefault="004F3823" w:rsidP="004F3823">
      <w:r>
        <w:t>Set&lt;Integer&gt; set = new HashSet&lt;&gt;(list);</w:t>
      </w:r>
    </w:p>
    <w:p w14:paraId="3947B15D" w14:textId="77777777" w:rsidR="004F3823" w:rsidRDefault="004F3823" w:rsidP="004F3823">
      <w:r>
        <w:t>System.out.println(set);</w:t>
      </w:r>
    </w:p>
    <w:p w14:paraId="0E6C1A99" w14:textId="77777777" w:rsidR="004F3823" w:rsidRDefault="004F3823" w:rsidP="004F3823">
      <w:r>
        <w:t>```</w:t>
      </w:r>
    </w:p>
    <w:p w14:paraId="644522F1" w14:textId="77777777" w:rsidR="004F3823" w:rsidRDefault="004F3823" w:rsidP="004F3823"/>
    <w:p w14:paraId="4B5A5CB4" w14:textId="77777777" w:rsidR="004F3823" w:rsidRDefault="004F3823" w:rsidP="004F3823">
      <w:r>
        <w:t>## Count character frequency</w:t>
      </w:r>
    </w:p>
    <w:p w14:paraId="64A34778" w14:textId="77777777" w:rsidR="004F3823" w:rsidRDefault="004F3823" w:rsidP="004F3823">
      <w:r>
        <w:t>```java</w:t>
      </w:r>
    </w:p>
    <w:p w14:paraId="66F9BDE1" w14:textId="77777777" w:rsidR="004F3823" w:rsidRDefault="004F3823" w:rsidP="004F3823">
      <w:r>
        <w:t>Map&lt;Character, Integer&gt; freq = new HashMap&lt;&gt;();</w:t>
      </w:r>
    </w:p>
    <w:p w14:paraId="15F6412D" w14:textId="77777777" w:rsidR="004F3823" w:rsidRDefault="004F3823" w:rsidP="004F3823">
      <w:r>
        <w:t>String s = "hello";</w:t>
      </w:r>
    </w:p>
    <w:p w14:paraId="232F060F" w14:textId="77777777" w:rsidR="004F3823" w:rsidRDefault="004F3823" w:rsidP="004F3823"/>
    <w:p w14:paraId="5E083574" w14:textId="77777777" w:rsidR="004F3823" w:rsidRDefault="004F3823" w:rsidP="004F3823">
      <w:r>
        <w:t>for (char ch : s.toCharArray()) {</w:t>
      </w:r>
    </w:p>
    <w:p w14:paraId="7BF79255" w14:textId="77777777" w:rsidR="004F3823" w:rsidRDefault="004F3823" w:rsidP="004F3823">
      <w:r>
        <w:t xml:space="preserve">    freq.put(ch, freq.getOrDefault(ch, 0) + 1);</w:t>
      </w:r>
    </w:p>
    <w:p w14:paraId="63B5B5FF" w14:textId="77777777" w:rsidR="004F3823" w:rsidRDefault="004F3823" w:rsidP="004F3823">
      <w:r>
        <w:t>}</w:t>
      </w:r>
    </w:p>
    <w:p w14:paraId="4D13DFDD" w14:textId="77777777" w:rsidR="004F3823" w:rsidRDefault="004F3823" w:rsidP="004F3823"/>
    <w:p w14:paraId="0E7FEE2A" w14:textId="77777777" w:rsidR="004F3823" w:rsidRDefault="004F3823" w:rsidP="004F3823">
      <w:r>
        <w:t>System.out.println(freq);</w:t>
      </w:r>
    </w:p>
    <w:p w14:paraId="5CE082AB" w14:textId="77777777" w:rsidR="004F3823" w:rsidRDefault="004F3823" w:rsidP="004F3823">
      <w:r>
        <w:t>```</w:t>
      </w:r>
    </w:p>
    <w:p w14:paraId="2C01C9EA" w14:textId="77777777" w:rsidR="004F3823" w:rsidRDefault="004F3823" w:rsidP="004F3823"/>
    <w:p w14:paraId="5BABF025" w14:textId="77777777" w:rsidR="004F3823" w:rsidRDefault="004F3823" w:rsidP="004F3823">
      <w:r>
        <w:t>## Get top element by priority</w:t>
      </w:r>
    </w:p>
    <w:p w14:paraId="6E28A8FC" w14:textId="77777777" w:rsidR="004F3823" w:rsidRDefault="004F3823" w:rsidP="004F3823">
      <w:r>
        <w:t>```java</w:t>
      </w:r>
    </w:p>
    <w:p w14:paraId="28E7BAD1" w14:textId="77777777" w:rsidR="004F3823" w:rsidRDefault="004F3823" w:rsidP="004F3823">
      <w:r>
        <w:t>PriorityQueue&lt;Integer&gt; pq = new PriorityQueue&lt;&gt;();</w:t>
      </w:r>
    </w:p>
    <w:p w14:paraId="5CF6B3B9" w14:textId="77777777" w:rsidR="004F3823" w:rsidRDefault="004F3823" w:rsidP="004F3823">
      <w:r>
        <w:t>pq.offer(40);</w:t>
      </w:r>
    </w:p>
    <w:p w14:paraId="7F59AB33" w14:textId="77777777" w:rsidR="004F3823" w:rsidRDefault="004F3823" w:rsidP="004F3823">
      <w:r>
        <w:t>pq.offer(10);</w:t>
      </w:r>
    </w:p>
    <w:p w14:paraId="2E09D26B" w14:textId="77777777" w:rsidR="004F3823" w:rsidRDefault="004F3823" w:rsidP="004F3823">
      <w:r>
        <w:t>pq.offer(20);</w:t>
      </w:r>
    </w:p>
    <w:p w14:paraId="49DA1555" w14:textId="77777777" w:rsidR="004F3823" w:rsidRDefault="004F3823" w:rsidP="004F3823">
      <w:r>
        <w:t>System.out.println(pq.poll()); // 10</w:t>
      </w:r>
    </w:p>
    <w:p w14:paraId="4E713C23" w14:textId="77777777" w:rsidR="004F3823" w:rsidRDefault="004F3823" w:rsidP="004F3823">
      <w:r>
        <w:t>```</w:t>
      </w:r>
    </w:p>
    <w:p w14:paraId="691CF7E2" w14:textId="77777777" w:rsidR="004F3823" w:rsidRDefault="004F3823" w:rsidP="004F3823"/>
    <w:p w14:paraId="175E8BE5" w14:textId="77777777" w:rsidR="004F3823" w:rsidRDefault="004F3823" w:rsidP="004F3823">
      <w:r>
        <w:t>---</w:t>
      </w:r>
    </w:p>
    <w:p w14:paraId="21298E29" w14:textId="77777777" w:rsidR="004F3823" w:rsidRDefault="004F3823" w:rsidP="004F3823"/>
    <w:p w14:paraId="523F76B0" w14:textId="77777777" w:rsidR="004F3823" w:rsidRDefault="004F3823" w:rsidP="004F3823">
      <w:r>
        <w:t># 13. Final conceptual summary</w:t>
      </w:r>
    </w:p>
    <w:p w14:paraId="67B915D4" w14:textId="77777777" w:rsidR="004F3823" w:rsidRDefault="004F3823" w:rsidP="004F3823"/>
    <w:p w14:paraId="42874254" w14:textId="77777777" w:rsidR="004F3823" w:rsidRDefault="004F3823" w:rsidP="004F3823">
      <w:r>
        <w:t>Java Collections are about choosing the right tool based on your needs:</w:t>
      </w:r>
    </w:p>
    <w:p w14:paraId="5A0861F6" w14:textId="77777777" w:rsidR="004F3823" w:rsidRDefault="004F3823" w:rsidP="004F3823"/>
    <w:p w14:paraId="0EA30538" w14:textId="77777777" w:rsidR="004F3823" w:rsidRDefault="004F3823" w:rsidP="004F3823">
      <w:r>
        <w:t>- **Need ordered list with duplicates?** Use `List`</w:t>
      </w:r>
    </w:p>
    <w:p w14:paraId="1F0BE992" w14:textId="77777777" w:rsidR="004F3823" w:rsidRDefault="004F3823" w:rsidP="004F3823">
      <w:r>
        <w:t>- **Need uniqueness?** Use `Set`</w:t>
      </w:r>
    </w:p>
    <w:p w14:paraId="270C50AB" w14:textId="77777777" w:rsidR="004F3823" w:rsidRDefault="004F3823" w:rsidP="004F3823">
      <w:r>
        <w:t>- **Need FIFO or priority-based processing?** Use `Queue`</w:t>
      </w:r>
    </w:p>
    <w:p w14:paraId="1E7F86AA" w14:textId="77777777" w:rsidR="004F3823" w:rsidRDefault="004F3823" w:rsidP="004F3823">
      <w:r>
        <w:t>- **Need fast lookup by key?** Use `Map`</w:t>
      </w:r>
    </w:p>
    <w:p w14:paraId="1D5DF9BB" w14:textId="77777777" w:rsidR="004F3823" w:rsidRDefault="004F3823" w:rsidP="004F3823">
      <w:r>
        <w:lastRenderedPageBreak/>
        <w:t>- **Need sorted data?** Use `TreeSet` or `TreeMap`</w:t>
      </w:r>
    </w:p>
    <w:p w14:paraId="394249D5" w14:textId="77777777" w:rsidR="004F3823" w:rsidRDefault="004F3823" w:rsidP="004F3823">
      <w:r>
        <w:t>- **Need fast average lookup?** Use `HashSet` or `HashMap`</w:t>
      </w:r>
    </w:p>
    <w:p w14:paraId="3F17547C" w14:textId="77777777" w:rsidR="004F3823" w:rsidRDefault="004F3823" w:rsidP="004F3823"/>
    <w:p w14:paraId="7D10E64B" w14:textId="77777777" w:rsidR="004F3823" w:rsidRDefault="004F3823" w:rsidP="004F3823">
      <w:r>
        <w:t>If you want, I can also give you one of these next:</w:t>
      </w:r>
    </w:p>
    <w:p w14:paraId="0C5FD5DE" w14:textId="77777777" w:rsidR="004F3823" w:rsidRDefault="004F3823" w:rsidP="004F3823"/>
    <w:p w14:paraId="539C5A9F" w14:textId="77777777" w:rsidR="004F3823" w:rsidRDefault="004F3823" w:rsidP="004F3823">
      <w:r>
        <w:t>1. a **Java Collections cheat sheet**</w:t>
      </w:r>
    </w:p>
    <w:p w14:paraId="304D6FB6" w14:textId="77777777" w:rsidR="004F3823" w:rsidRDefault="004F3823" w:rsidP="004F3823">
      <w:r>
        <w:t>2. **interview questions with answers**</w:t>
      </w:r>
    </w:p>
    <w:p w14:paraId="25C36CD0" w14:textId="77777777" w:rsidR="004F3823" w:rsidRDefault="004F3823" w:rsidP="004F3823">
      <w:r>
        <w:t>3. **a comparison table of all Java collection classes**</w:t>
      </w:r>
    </w:p>
    <w:p w14:paraId="6E6957D5" w14:textId="55323D48" w:rsidR="004F3823" w:rsidRDefault="004F3823" w:rsidP="004F3823">
      <w:r>
        <w:t>4. **practice problems on Java Collections**</w:t>
      </w:r>
    </w:p>
    <w:p w14:paraId="095B7F35" w14:textId="77777777" w:rsidR="00F27960" w:rsidRDefault="00F27960" w:rsidP="004F3823"/>
    <w:p w14:paraId="2AB3AA6C" w14:textId="77777777" w:rsidR="00F27960" w:rsidRDefault="00F27960" w:rsidP="004F3823"/>
    <w:p w14:paraId="44F1D02B" w14:textId="77777777" w:rsidR="00F27960" w:rsidRDefault="00F27960" w:rsidP="004F3823"/>
    <w:p w14:paraId="295E10A2" w14:textId="77777777" w:rsidR="00F27960" w:rsidRDefault="00F27960" w:rsidP="004F3823"/>
    <w:p w14:paraId="4E5D5B7C" w14:textId="6E2586DC" w:rsidR="00D15414" w:rsidRDefault="00D15414" w:rsidP="00FC1FE3">
      <w:pPr>
        <w:pStyle w:val="Heading1"/>
        <w:numPr>
          <w:ilvl w:val="0"/>
          <w:numId w:val="13"/>
        </w:numPr>
        <w:jc w:val="center"/>
      </w:pPr>
      <w:bookmarkStart w:id="22" w:name="_Toc234595930"/>
      <w:r>
        <w:t>JPA and Hibernate</w:t>
      </w:r>
      <w:bookmarkEnd w:id="22"/>
    </w:p>
    <w:p w14:paraId="7B34FEEE" w14:textId="77777777" w:rsidR="00D15414" w:rsidRDefault="00D15414" w:rsidP="006F6772"/>
    <w:p w14:paraId="3C944EB8" w14:textId="6E8B908A" w:rsidR="006F6772" w:rsidRDefault="006F6772" w:rsidP="006F6772">
      <w:r>
        <w:t>Absolutely. Here’s a detailed, interview-friendly summary of **JPA and Hibernate**, with examples and the important concepts you should know.</w:t>
      </w:r>
    </w:p>
    <w:p w14:paraId="209CB1E7" w14:textId="77777777" w:rsidR="006F6772" w:rsidRDefault="006F6772" w:rsidP="006F6772"/>
    <w:p w14:paraId="3661A237" w14:textId="77777777" w:rsidR="006F6772" w:rsidRDefault="006F6772" w:rsidP="006F6772">
      <w:r>
        <w:t>---</w:t>
      </w:r>
    </w:p>
    <w:p w14:paraId="5A98F3C4" w14:textId="77777777" w:rsidR="006F6772" w:rsidRDefault="006F6772" w:rsidP="006F6772"/>
    <w:p w14:paraId="38CC9399" w14:textId="77777777" w:rsidR="006F6772" w:rsidRDefault="006F6772" w:rsidP="006F6772">
      <w:r>
        <w:t># JPA and Hibernate: Big Picture</w:t>
      </w:r>
    </w:p>
    <w:p w14:paraId="1B4735EB" w14:textId="77777777" w:rsidR="006F6772" w:rsidRDefault="006F6772" w:rsidP="006F6772"/>
    <w:p w14:paraId="15EC29FA" w14:textId="77777777" w:rsidR="006F6772" w:rsidRDefault="006F6772" w:rsidP="006F6772">
      <w:r>
        <w:lastRenderedPageBreak/>
        <w:t>**JPA** and **Hibernate** are both related to working with databases in Java, but they are not the same thing.</w:t>
      </w:r>
    </w:p>
    <w:p w14:paraId="201318BD" w14:textId="77777777" w:rsidR="006F6772" w:rsidRDefault="006F6772" w:rsidP="006F6772"/>
    <w:p w14:paraId="17A8D7FD" w14:textId="77777777" w:rsidR="006F6772" w:rsidRDefault="006F6772" w:rsidP="006F6772">
      <w:r>
        <w:t>- **JPA** stands for **Java Persistence API**</w:t>
      </w:r>
    </w:p>
    <w:p w14:paraId="4372C9C5" w14:textId="77777777" w:rsidR="006F6772" w:rsidRDefault="006F6772" w:rsidP="006F6772">
      <w:r>
        <w:t>- It is a **specification**, meaning it defines a standard way to map Java objects to relational database tables</w:t>
      </w:r>
    </w:p>
    <w:p w14:paraId="25B361A3" w14:textId="77777777" w:rsidR="006F6772" w:rsidRDefault="006F6772" w:rsidP="006F6772">
      <w:r>
        <w:t>- **Hibernate** is an **implementation** of that specification</w:t>
      </w:r>
    </w:p>
    <w:p w14:paraId="6DB5603C" w14:textId="77777777" w:rsidR="006F6772" w:rsidRDefault="006F6772" w:rsidP="006F6772">
      <w:r>
        <w:t>- Hibernate can be used:</w:t>
      </w:r>
    </w:p>
    <w:p w14:paraId="6239DC93" w14:textId="77777777" w:rsidR="006F6772" w:rsidRDefault="006F6772" w:rsidP="006F6772">
      <w:r>
        <w:t xml:space="preserve">  - as a **JPA provider**</w:t>
      </w:r>
    </w:p>
    <w:p w14:paraId="60CFDA21" w14:textId="77777777" w:rsidR="006F6772" w:rsidRDefault="006F6772" w:rsidP="006F6772">
      <w:r>
        <w:t xml:space="preserve">  - or directly using Hibernate-specific APIs</w:t>
      </w:r>
    </w:p>
    <w:p w14:paraId="20EFFEF4" w14:textId="77777777" w:rsidR="006F6772" w:rsidRDefault="006F6772" w:rsidP="006F6772"/>
    <w:p w14:paraId="32149DC0" w14:textId="77777777" w:rsidR="006F6772" w:rsidRDefault="006F6772" w:rsidP="006F6772">
      <w:r>
        <w:t>A simple way to remember it:</w:t>
      </w:r>
    </w:p>
    <w:p w14:paraId="5BF490AF" w14:textId="77777777" w:rsidR="006F6772" w:rsidRDefault="006F6772" w:rsidP="006F6772"/>
    <w:p w14:paraId="505F83C8" w14:textId="77777777" w:rsidR="006F6772" w:rsidRDefault="006F6772" w:rsidP="006F6772">
      <w:r>
        <w:t>- **JPA = rules/interface**</w:t>
      </w:r>
    </w:p>
    <w:p w14:paraId="7B4F734F" w14:textId="77777777" w:rsidR="006F6772" w:rsidRDefault="006F6772" w:rsidP="006F6772">
      <w:r>
        <w:t>- **Hibernate = actual engine that implements the rules**</w:t>
      </w:r>
    </w:p>
    <w:p w14:paraId="32078DDE" w14:textId="77777777" w:rsidR="006F6772" w:rsidRDefault="006F6772" w:rsidP="006F6772"/>
    <w:p w14:paraId="66DA5457" w14:textId="77777777" w:rsidR="006F6772" w:rsidRDefault="006F6772" w:rsidP="006F6772">
      <w:r>
        <w:t>---</w:t>
      </w:r>
    </w:p>
    <w:p w14:paraId="60E26D83" w14:textId="77777777" w:rsidR="006F6772" w:rsidRDefault="006F6772" w:rsidP="006F6772"/>
    <w:p w14:paraId="6990279C" w14:textId="77777777" w:rsidR="006F6772" w:rsidRDefault="006F6772" w:rsidP="006F6772">
      <w:r>
        <w:t># Why Do We Need Them?</w:t>
      </w:r>
    </w:p>
    <w:p w14:paraId="5A4C7086" w14:textId="77777777" w:rsidR="006F6772" w:rsidRDefault="006F6772" w:rsidP="006F6772"/>
    <w:p w14:paraId="4185B140" w14:textId="77777777" w:rsidR="006F6772" w:rsidRDefault="006F6772" w:rsidP="006F6772">
      <w:r>
        <w:t>Without JPA/Hibernate, you usually write raw SQL using JDBC.</w:t>
      </w:r>
    </w:p>
    <w:p w14:paraId="40EDC5A8" w14:textId="77777777" w:rsidR="006F6772" w:rsidRDefault="006F6772" w:rsidP="006F6772"/>
    <w:p w14:paraId="7CC49CF6" w14:textId="77777777" w:rsidR="006F6772" w:rsidRDefault="006F6772" w:rsidP="006F6772">
      <w:r>
        <w:t>That means:</w:t>
      </w:r>
    </w:p>
    <w:p w14:paraId="1DC68EE4" w14:textId="77777777" w:rsidR="006F6772" w:rsidRDefault="006F6772" w:rsidP="006F6772">
      <w:r>
        <w:t>- manually creating connections</w:t>
      </w:r>
    </w:p>
    <w:p w14:paraId="65648EAD" w14:textId="77777777" w:rsidR="006F6772" w:rsidRDefault="006F6772" w:rsidP="006F6772">
      <w:r>
        <w:t>- writing queries by hand</w:t>
      </w:r>
    </w:p>
    <w:p w14:paraId="5DC2787C" w14:textId="77777777" w:rsidR="006F6772" w:rsidRDefault="006F6772" w:rsidP="006F6772">
      <w:r>
        <w:lastRenderedPageBreak/>
        <w:t>- converting `ResultSet` rows into Java objects</w:t>
      </w:r>
    </w:p>
    <w:p w14:paraId="08950DA2" w14:textId="77777777" w:rsidR="006F6772" w:rsidRDefault="006F6772" w:rsidP="006F6772">
      <w:r>
        <w:t>- handling boilerplate code everywhere</w:t>
      </w:r>
    </w:p>
    <w:p w14:paraId="5938B87F" w14:textId="77777777" w:rsidR="006F6772" w:rsidRDefault="006F6772" w:rsidP="006F6772"/>
    <w:p w14:paraId="700AC643" w14:textId="77777777" w:rsidR="006F6772" w:rsidRDefault="006F6772" w:rsidP="006F6772">
      <w:r>
        <w:t>JPA and Hibernate reduce that boilerplate by letting you work with **Java objects** instead of directly dealing with tables.</w:t>
      </w:r>
    </w:p>
    <w:p w14:paraId="6864E848" w14:textId="77777777" w:rsidR="006F6772" w:rsidRDefault="006F6772" w:rsidP="006F6772"/>
    <w:p w14:paraId="022FFA63" w14:textId="77777777" w:rsidR="006F6772" w:rsidRDefault="006F6772" w:rsidP="006F6772">
      <w:r>
        <w:t>This is called **ORM**, or **Object-Relational Mapping**.</w:t>
      </w:r>
    </w:p>
    <w:p w14:paraId="05A54E7B" w14:textId="77777777" w:rsidR="006F6772" w:rsidRDefault="006F6772" w:rsidP="006F6772"/>
    <w:p w14:paraId="31C08619" w14:textId="77777777" w:rsidR="006F6772" w:rsidRDefault="006F6772" w:rsidP="006F6772">
      <w:r>
        <w:t>---</w:t>
      </w:r>
    </w:p>
    <w:p w14:paraId="41E54D81" w14:textId="77777777" w:rsidR="006F6772" w:rsidRDefault="006F6772" w:rsidP="006F6772"/>
    <w:p w14:paraId="14DB360E" w14:textId="77777777" w:rsidR="006F6772" w:rsidRDefault="006F6772" w:rsidP="006F6772">
      <w:r>
        <w:t># What is ORM?</w:t>
      </w:r>
    </w:p>
    <w:p w14:paraId="38B56D56" w14:textId="77777777" w:rsidR="006F6772" w:rsidRDefault="006F6772" w:rsidP="006F6772"/>
    <w:p w14:paraId="23304334" w14:textId="77777777" w:rsidR="006F6772" w:rsidRDefault="006F6772" w:rsidP="006F6772">
      <w:r>
        <w:t>ORM means mapping:</w:t>
      </w:r>
    </w:p>
    <w:p w14:paraId="0D8ED5E5" w14:textId="77777777" w:rsidR="006F6772" w:rsidRDefault="006F6772" w:rsidP="006F6772"/>
    <w:p w14:paraId="3BB067EA" w14:textId="77777777" w:rsidR="006F6772" w:rsidRDefault="006F6772" w:rsidP="006F6772">
      <w:r>
        <w:t>- **Java class** -&gt; **database table**</w:t>
      </w:r>
    </w:p>
    <w:p w14:paraId="798F5EE9" w14:textId="77777777" w:rsidR="006F6772" w:rsidRDefault="006F6772" w:rsidP="006F6772">
      <w:r>
        <w:t>- **Java object** -&gt; **database row**</w:t>
      </w:r>
    </w:p>
    <w:p w14:paraId="0C3907DC" w14:textId="77777777" w:rsidR="006F6772" w:rsidRDefault="006F6772" w:rsidP="006F6772">
      <w:r>
        <w:t>- **Java field** -&gt; **database column**</w:t>
      </w:r>
    </w:p>
    <w:p w14:paraId="02EF361A" w14:textId="77777777" w:rsidR="006F6772" w:rsidRDefault="006F6772" w:rsidP="006F6772"/>
    <w:p w14:paraId="2DFB393F" w14:textId="77777777" w:rsidR="006F6772" w:rsidRDefault="006F6772" w:rsidP="006F6772">
      <w:r>
        <w:t>Example:</w:t>
      </w:r>
    </w:p>
    <w:p w14:paraId="19CFE967" w14:textId="77777777" w:rsidR="006F6772" w:rsidRDefault="006F6772" w:rsidP="006F6772"/>
    <w:p w14:paraId="5839D1C8" w14:textId="77777777" w:rsidR="006F6772" w:rsidRDefault="006F6772" w:rsidP="006F6772">
      <w:r>
        <w:t>```java</w:t>
      </w:r>
    </w:p>
    <w:p w14:paraId="3D31DCCB" w14:textId="77777777" w:rsidR="006F6772" w:rsidRDefault="006F6772" w:rsidP="006F6772">
      <w:r>
        <w:t>@Entity</w:t>
      </w:r>
    </w:p>
    <w:p w14:paraId="3CF02A3E" w14:textId="77777777" w:rsidR="006F6772" w:rsidRDefault="006F6772" w:rsidP="006F6772">
      <w:r>
        <w:t>@Table(name = "users")</w:t>
      </w:r>
    </w:p>
    <w:p w14:paraId="649165D6" w14:textId="77777777" w:rsidR="006F6772" w:rsidRDefault="006F6772" w:rsidP="006F6772">
      <w:r>
        <w:t>public class User {</w:t>
      </w:r>
    </w:p>
    <w:p w14:paraId="38FCB05D" w14:textId="77777777" w:rsidR="006F6772" w:rsidRDefault="006F6772" w:rsidP="006F6772">
      <w:r>
        <w:lastRenderedPageBreak/>
        <w:t xml:space="preserve">    @Id</w:t>
      </w:r>
    </w:p>
    <w:p w14:paraId="5106AFA8" w14:textId="77777777" w:rsidR="006F6772" w:rsidRDefault="006F6772" w:rsidP="006F6772">
      <w:r>
        <w:t xml:space="preserve">    @GeneratedValue(strategy = GenerationType.IDENTITY)</w:t>
      </w:r>
    </w:p>
    <w:p w14:paraId="088DB200" w14:textId="77777777" w:rsidR="006F6772" w:rsidRDefault="006F6772" w:rsidP="006F6772">
      <w:r>
        <w:t xml:space="preserve">    private Long id;</w:t>
      </w:r>
    </w:p>
    <w:p w14:paraId="3EF2680B" w14:textId="77777777" w:rsidR="006F6772" w:rsidRDefault="006F6772" w:rsidP="006F6772"/>
    <w:p w14:paraId="748E30C1" w14:textId="77777777" w:rsidR="006F6772" w:rsidRDefault="006F6772" w:rsidP="006F6772">
      <w:r>
        <w:t xml:space="preserve">    private String name;</w:t>
      </w:r>
    </w:p>
    <w:p w14:paraId="0DF15640" w14:textId="77777777" w:rsidR="006F6772" w:rsidRDefault="006F6772" w:rsidP="006F6772">
      <w:r>
        <w:t xml:space="preserve">    private String email;</w:t>
      </w:r>
    </w:p>
    <w:p w14:paraId="7E868BB8" w14:textId="77777777" w:rsidR="006F6772" w:rsidRDefault="006F6772" w:rsidP="006F6772">
      <w:r>
        <w:t>}</w:t>
      </w:r>
    </w:p>
    <w:p w14:paraId="0AAB1413" w14:textId="77777777" w:rsidR="006F6772" w:rsidRDefault="006F6772" w:rsidP="006F6772">
      <w:r>
        <w:t>```</w:t>
      </w:r>
    </w:p>
    <w:p w14:paraId="602DC4B0" w14:textId="77777777" w:rsidR="006F6772" w:rsidRDefault="006F6772" w:rsidP="006F6772"/>
    <w:p w14:paraId="56DF7F15" w14:textId="77777777" w:rsidR="006F6772" w:rsidRDefault="006F6772" w:rsidP="006F6772">
      <w:r>
        <w:t>This class can represent a `users` table.</w:t>
      </w:r>
    </w:p>
    <w:p w14:paraId="571B3F17" w14:textId="77777777" w:rsidR="006F6772" w:rsidRDefault="006F6772" w:rsidP="006F6772"/>
    <w:p w14:paraId="4B5035DD" w14:textId="77777777" w:rsidR="006F6772" w:rsidRDefault="006F6772" w:rsidP="006F6772">
      <w:r>
        <w:t>| Java | Database |</w:t>
      </w:r>
    </w:p>
    <w:p w14:paraId="5F2F3753" w14:textId="77777777" w:rsidR="006F6772" w:rsidRDefault="006F6772" w:rsidP="006F6772">
      <w:r>
        <w:t>|---|---|</w:t>
      </w:r>
    </w:p>
    <w:p w14:paraId="316A5567" w14:textId="77777777" w:rsidR="006F6772" w:rsidRDefault="006F6772" w:rsidP="006F6772">
      <w:r>
        <w:t>| `User` class | `users` table |</w:t>
      </w:r>
    </w:p>
    <w:p w14:paraId="575B199F" w14:textId="77777777" w:rsidR="006F6772" w:rsidRDefault="006F6772" w:rsidP="006F6772">
      <w:r>
        <w:t>| `id` field | `id` column |</w:t>
      </w:r>
    </w:p>
    <w:p w14:paraId="5CF2D45B" w14:textId="77777777" w:rsidR="006F6772" w:rsidRDefault="006F6772" w:rsidP="006F6772">
      <w:r>
        <w:t>| `name` field | `name` column |</w:t>
      </w:r>
    </w:p>
    <w:p w14:paraId="6AC9A0F7" w14:textId="77777777" w:rsidR="006F6772" w:rsidRDefault="006F6772" w:rsidP="006F6772">
      <w:r>
        <w:t>| `email` field | `email` column |</w:t>
      </w:r>
    </w:p>
    <w:p w14:paraId="543111E0" w14:textId="77777777" w:rsidR="006F6772" w:rsidRDefault="006F6772" w:rsidP="006F6772"/>
    <w:p w14:paraId="798798CF" w14:textId="77777777" w:rsidR="006F6772" w:rsidRDefault="006F6772" w:rsidP="006F6772">
      <w:r>
        <w:t>---</w:t>
      </w:r>
    </w:p>
    <w:p w14:paraId="61FE469E" w14:textId="77777777" w:rsidR="006F6772" w:rsidRDefault="006F6772" w:rsidP="006F6772"/>
    <w:p w14:paraId="72E7FA54" w14:textId="77777777" w:rsidR="006F6772" w:rsidRDefault="006F6772" w:rsidP="006F6772">
      <w:r>
        <w:t># JPA vs Hibernate</w:t>
      </w:r>
    </w:p>
    <w:p w14:paraId="487B6E0A" w14:textId="77777777" w:rsidR="006F6772" w:rsidRDefault="006F6772" w:rsidP="006F6772"/>
    <w:p w14:paraId="4239437C" w14:textId="77777777" w:rsidR="006F6772" w:rsidRDefault="006F6772" w:rsidP="006F6772">
      <w:r>
        <w:t>## JPA</w:t>
      </w:r>
    </w:p>
    <w:p w14:paraId="29DEBB53" w14:textId="77777777" w:rsidR="006F6772" w:rsidRDefault="006F6772" w:rsidP="006F6772">
      <w:r>
        <w:t>JPA defines:</w:t>
      </w:r>
    </w:p>
    <w:p w14:paraId="60C5195F" w14:textId="77777777" w:rsidR="006F6772" w:rsidRDefault="006F6772" w:rsidP="006F6772">
      <w:r>
        <w:lastRenderedPageBreak/>
        <w:t>- annotations like `@Entity`, `@Id`, `@OneToMany`</w:t>
      </w:r>
    </w:p>
    <w:p w14:paraId="046B3086" w14:textId="77777777" w:rsidR="006F6772" w:rsidRDefault="006F6772" w:rsidP="006F6772">
      <w:r>
        <w:t>- entity lifecycle rules</w:t>
      </w:r>
    </w:p>
    <w:p w14:paraId="1F314472" w14:textId="77777777" w:rsidR="006F6772" w:rsidRDefault="006F6772" w:rsidP="006F6772">
      <w:r>
        <w:t>- persistence operations</w:t>
      </w:r>
    </w:p>
    <w:p w14:paraId="401B92FE" w14:textId="77777777" w:rsidR="006F6772" w:rsidRDefault="006F6772" w:rsidP="006F6772">
      <w:r>
        <w:t>- query language rules via JPQL</w:t>
      </w:r>
    </w:p>
    <w:p w14:paraId="7CE30258" w14:textId="77777777" w:rsidR="006F6772" w:rsidRDefault="006F6772" w:rsidP="006F6772"/>
    <w:p w14:paraId="2BDDF5A3" w14:textId="77777777" w:rsidR="006F6772" w:rsidRDefault="006F6772" w:rsidP="006F6772">
      <w:r>
        <w:t>But JPA itself does not do the work. It is a specification.</w:t>
      </w:r>
    </w:p>
    <w:p w14:paraId="7D2537DE" w14:textId="77777777" w:rsidR="006F6772" w:rsidRDefault="006F6772" w:rsidP="006F6772"/>
    <w:p w14:paraId="17DD2EB2" w14:textId="77777777" w:rsidR="006F6772" w:rsidRDefault="006F6772" w:rsidP="006F6772">
      <w:r>
        <w:t>## Hibernate</w:t>
      </w:r>
    </w:p>
    <w:p w14:paraId="1B551DA3" w14:textId="77777777" w:rsidR="006F6772" w:rsidRDefault="006F6772" w:rsidP="006F6772">
      <w:r>
        <w:t>Hibernate provides:</w:t>
      </w:r>
    </w:p>
    <w:p w14:paraId="2B5EA7D2" w14:textId="77777777" w:rsidR="006F6772" w:rsidRDefault="006F6772" w:rsidP="006F6772">
      <w:r>
        <w:t>- actual ORM implementation</w:t>
      </w:r>
    </w:p>
    <w:p w14:paraId="6958E034" w14:textId="77777777" w:rsidR="006F6772" w:rsidRDefault="006F6772" w:rsidP="006F6772">
      <w:r>
        <w:t>- session management</w:t>
      </w:r>
    </w:p>
    <w:p w14:paraId="119E1E95" w14:textId="77777777" w:rsidR="006F6772" w:rsidRDefault="006F6772" w:rsidP="006F6772">
      <w:r>
        <w:t>- SQL generation</w:t>
      </w:r>
    </w:p>
    <w:p w14:paraId="7A07FEFC" w14:textId="77777777" w:rsidR="006F6772" w:rsidRDefault="006F6772" w:rsidP="006F6772">
      <w:r>
        <w:t>- caching</w:t>
      </w:r>
    </w:p>
    <w:p w14:paraId="1FCE06FB" w14:textId="77777777" w:rsidR="006F6772" w:rsidRDefault="006F6772" w:rsidP="006F6772">
      <w:r>
        <w:t>- dirty checking</w:t>
      </w:r>
    </w:p>
    <w:p w14:paraId="3DEE815B" w14:textId="77777777" w:rsidR="006F6772" w:rsidRDefault="006F6772" w:rsidP="006F6772">
      <w:r>
        <w:t>- lazy loading</w:t>
      </w:r>
    </w:p>
    <w:p w14:paraId="01E5666A" w14:textId="77777777" w:rsidR="006F6772" w:rsidRDefault="006F6772" w:rsidP="006F6772">
      <w:r>
        <w:t>- advanced features beyond JPA</w:t>
      </w:r>
    </w:p>
    <w:p w14:paraId="5896A8A1" w14:textId="77777777" w:rsidR="006F6772" w:rsidRDefault="006F6772" w:rsidP="006F6772"/>
    <w:p w14:paraId="26D00434" w14:textId="77777777" w:rsidR="006F6772" w:rsidRDefault="006F6772" w:rsidP="006F6772">
      <w:r>
        <w:t>So if you use Spring Data JPA, under the hood it often uses Hibernate by default.</w:t>
      </w:r>
    </w:p>
    <w:p w14:paraId="153E15F6" w14:textId="77777777" w:rsidR="006F6772" w:rsidRDefault="006F6772" w:rsidP="006F6772"/>
    <w:p w14:paraId="09DD3465" w14:textId="77777777" w:rsidR="006F6772" w:rsidRDefault="006F6772" w:rsidP="006F6772">
      <w:r>
        <w:t>---</w:t>
      </w:r>
    </w:p>
    <w:p w14:paraId="062FB8BF" w14:textId="77777777" w:rsidR="006F6772" w:rsidRDefault="006F6772" w:rsidP="006F6772"/>
    <w:p w14:paraId="6FCF37BF" w14:textId="77777777" w:rsidR="006F6772" w:rsidRDefault="006F6772" w:rsidP="006F6772">
      <w:r>
        <w:t># Core JPA Concepts</w:t>
      </w:r>
    </w:p>
    <w:p w14:paraId="7B9A9BB6" w14:textId="77777777" w:rsidR="006F6772" w:rsidRDefault="006F6772" w:rsidP="006F6772"/>
    <w:p w14:paraId="755482BC" w14:textId="77777777" w:rsidR="006F6772" w:rsidRDefault="006F6772" w:rsidP="006F6772">
      <w:r>
        <w:lastRenderedPageBreak/>
        <w:t>---</w:t>
      </w:r>
    </w:p>
    <w:p w14:paraId="46285C9C" w14:textId="77777777" w:rsidR="006F6772" w:rsidRDefault="006F6772" w:rsidP="006F6772"/>
    <w:p w14:paraId="15759F52" w14:textId="77777777" w:rsidR="006F6772" w:rsidRDefault="006F6772" w:rsidP="006F6772">
      <w:r>
        <w:t>## 1. Entity</w:t>
      </w:r>
    </w:p>
    <w:p w14:paraId="5C6DCDAD" w14:textId="77777777" w:rsidR="006F6772" w:rsidRDefault="006F6772" w:rsidP="006F6772"/>
    <w:p w14:paraId="7B784B39" w14:textId="77777777" w:rsidR="006F6772" w:rsidRDefault="006F6772" w:rsidP="006F6772">
      <w:r>
        <w:t>An **entity** is a Java class mapped to a database table.</w:t>
      </w:r>
    </w:p>
    <w:p w14:paraId="50EAC0B1" w14:textId="77777777" w:rsidR="006F6772" w:rsidRDefault="006F6772" w:rsidP="006F6772"/>
    <w:p w14:paraId="58EF3139" w14:textId="77777777" w:rsidR="006F6772" w:rsidRDefault="006F6772" w:rsidP="006F6772">
      <w:r>
        <w:t>It must usually be annotated with `@Entity`.</w:t>
      </w:r>
    </w:p>
    <w:p w14:paraId="6B403943" w14:textId="77777777" w:rsidR="006F6772" w:rsidRDefault="006F6772" w:rsidP="006F6772"/>
    <w:p w14:paraId="19E1AC37" w14:textId="77777777" w:rsidR="006F6772" w:rsidRDefault="006F6772" w:rsidP="006F6772">
      <w:r>
        <w:t>Example:</w:t>
      </w:r>
    </w:p>
    <w:p w14:paraId="01986A9D" w14:textId="77777777" w:rsidR="006F6772" w:rsidRDefault="006F6772" w:rsidP="006F6772"/>
    <w:p w14:paraId="4F3EB817" w14:textId="77777777" w:rsidR="006F6772" w:rsidRDefault="006F6772" w:rsidP="006F6772">
      <w:r>
        <w:t>```java</w:t>
      </w:r>
    </w:p>
    <w:p w14:paraId="342926E5" w14:textId="77777777" w:rsidR="006F6772" w:rsidRDefault="006F6772" w:rsidP="006F6772">
      <w:r>
        <w:t>import jakarta.persistence.*;</w:t>
      </w:r>
    </w:p>
    <w:p w14:paraId="29C5EAA5" w14:textId="77777777" w:rsidR="006F6772" w:rsidRDefault="006F6772" w:rsidP="006F6772"/>
    <w:p w14:paraId="28C79269" w14:textId="77777777" w:rsidR="006F6772" w:rsidRDefault="006F6772" w:rsidP="006F6772">
      <w:r>
        <w:t>@Entity</w:t>
      </w:r>
    </w:p>
    <w:p w14:paraId="0B489127" w14:textId="77777777" w:rsidR="006F6772" w:rsidRDefault="006F6772" w:rsidP="006F6772">
      <w:r>
        <w:t>@Table(name = "users")</w:t>
      </w:r>
    </w:p>
    <w:p w14:paraId="79F531D2" w14:textId="77777777" w:rsidR="006F6772" w:rsidRDefault="006F6772" w:rsidP="006F6772">
      <w:r>
        <w:t>public class User {</w:t>
      </w:r>
    </w:p>
    <w:p w14:paraId="4E854F62" w14:textId="77777777" w:rsidR="006F6772" w:rsidRDefault="006F6772" w:rsidP="006F6772"/>
    <w:p w14:paraId="6B433372" w14:textId="77777777" w:rsidR="006F6772" w:rsidRDefault="006F6772" w:rsidP="006F6772">
      <w:r>
        <w:t xml:space="preserve">    @Id</w:t>
      </w:r>
    </w:p>
    <w:p w14:paraId="0C199C3F" w14:textId="77777777" w:rsidR="006F6772" w:rsidRDefault="006F6772" w:rsidP="006F6772">
      <w:r>
        <w:t xml:space="preserve">    @GeneratedValue(strategy = GenerationType.IDENTITY)</w:t>
      </w:r>
    </w:p>
    <w:p w14:paraId="4D8BCBDE" w14:textId="77777777" w:rsidR="006F6772" w:rsidRDefault="006F6772" w:rsidP="006F6772">
      <w:r>
        <w:t xml:space="preserve">    private Long id;</w:t>
      </w:r>
    </w:p>
    <w:p w14:paraId="0718D938" w14:textId="77777777" w:rsidR="006F6772" w:rsidRDefault="006F6772" w:rsidP="006F6772"/>
    <w:p w14:paraId="5F51FD74" w14:textId="77777777" w:rsidR="006F6772" w:rsidRDefault="006F6772" w:rsidP="006F6772">
      <w:r>
        <w:t xml:space="preserve">    private String name;</w:t>
      </w:r>
    </w:p>
    <w:p w14:paraId="67752940" w14:textId="77777777" w:rsidR="006F6772" w:rsidRDefault="006F6772" w:rsidP="006F6772">
      <w:r>
        <w:t xml:space="preserve">    private String email;</w:t>
      </w:r>
    </w:p>
    <w:p w14:paraId="14BC5B7D" w14:textId="77777777" w:rsidR="006F6772" w:rsidRDefault="006F6772" w:rsidP="006F6772"/>
    <w:p w14:paraId="190E78B8" w14:textId="77777777" w:rsidR="006F6772" w:rsidRDefault="006F6772" w:rsidP="006F6772">
      <w:r>
        <w:lastRenderedPageBreak/>
        <w:t xml:space="preserve">    // constructors, getters, setters</w:t>
      </w:r>
    </w:p>
    <w:p w14:paraId="5B39E80F" w14:textId="77777777" w:rsidR="006F6772" w:rsidRDefault="006F6772" w:rsidP="006F6772">
      <w:r>
        <w:t>}</w:t>
      </w:r>
    </w:p>
    <w:p w14:paraId="578870A6" w14:textId="77777777" w:rsidR="006F6772" w:rsidRDefault="006F6772" w:rsidP="006F6772">
      <w:r>
        <w:t>```</w:t>
      </w:r>
    </w:p>
    <w:p w14:paraId="28566B0B" w14:textId="77777777" w:rsidR="006F6772" w:rsidRDefault="006F6772" w:rsidP="006F6772"/>
    <w:p w14:paraId="16555D90" w14:textId="77777777" w:rsidR="006F6772" w:rsidRDefault="006F6772" w:rsidP="006F6772">
      <w:r>
        <w:t>### Important points:</w:t>
      </w:r>
    </w:p>
    <w:p w14:paraId="63F32B9C" w14:textId="77777777" w:rsidR="006F6772" w:rsidRDefault="006F6772" w:rsidP="006F6772">
      <w:r>
        <w:t>- Every entity needs an `@Id`</w:t>
      </w:r>
    </w:p>
    <w:p w14:paraId="02DCF8C3" w14:textId="77777777" w:rsidR="006F6772" w:rsidRDefault="006F6772" w:rsidP="006F6772">
      <w:r>
        <w:t>- JPA uses this to uniquely identify each row</w:t>
      </w:r>
    </w:p>
    <w:p w14:paraId="723FF254" w14:textId="77777777" w:rsidR="006F6772" w:rsidRDefault="006F6772" w:rsidP="006F6772">
      <w:r>
        <w:t>- The entity class should usually have a no-arg constructor</w:t>
      </w:r>
    </w:p>
    <w:p w14:paraId="1A408824" w14:textId="77777777" w:rsidR="006F6772" w:rsidRDefault="006F6772" w:rsidP="006F6772"/>
    <w:p w14:paraId="38B38ECA" w14:textId="77777777" w:rsidR="006F6772" w:rsidRDefault="006F6772" w:rsidP="006F6772">
      <w:r>
        <w:t>---</w:t>
      </w:r>
    </w:p>
    <w:p w14:paraId="5B79C0AF" w14:textId="77777777" w:rsidR="006F6772" w:rsidRDefault="006F6772" w:rsidP="006F6772"/>
    <w:p w14:paraId="68E1E997" w14:textId="77777777" w:rsidR="006F6772" w:rsidRDefault="006F6772" w:rsidP="006F6772">
      <w:r>
        <w:t>## 2. Persistence Context</w:t>
      </w:r>
    </w:p>
    <w:p w14:paraId="3DCB34E6" w14:textId="77777777" w:rsidR="006F6772" w:rsidRDefault="006F6772" w:rsidP="006F6772"/>
    <w:p w14:paraId="37B93CBD" w14:textId="77777777" w:rsidR="006F6772" w:rsidRDefault="006F6772" w:rsidP="006F6772">
      <w:r>
        <w:t>The **persistence context** is the set of managed entity objects currently tracked by JPA/Hibernate.</w:t>
      </w:r>
    </w:p>
    <w:p w14:paraId="585BE8B0" w14:textId="77777777" w:rsidR="006F6772" w:rsidRDefault="006F6772" w:rsidP="006F6772"/>
    <w:p w14:paraId="58FA9375" w14:textId="77777777" w:rsidR="006F6772" w:rsidRDefault="006F6772" w:rsidP="006F6772">
      <w:r>
        <w:t>If an entity is managed:</w:t>
      </w:r>
    </w:p>
    <w:p w14:paraId="1FF7E272" w14:textId="77777777" w:rsidR="006F6772" w:rsidRDefault="006F6772" w:rsidP="006F6772">
      <w:r>
        <w:t>- Hibernate knows about it</w:t>
      </w:r>
    </w:p>
    <w:p w14:paraId="03B6FB52" w14:textId="77777777" w:rsidR="006F6772" w:rsidRDefault="006F6772" w:rsidP="006F6772">
      <w:r>
        <w:t>- changes are detected automatically</w:t>
      </w:r>
    </w:p>
    <w:p w14:paraId="1DD42C58" w14:textId="77777777" w:rsidR="006F6772" w:rsidRDefault="006F6772" w:rsidP="006F6772">
      <w:r>
        <w:t>- updates can be flushed to the database</w:t>
      </w:r>
    </w:p>
    <w:p w14:paraId="6FB5DE3E" w14:textId="77777777" w:rsidR="006F6772" w:rsidRDefault="006F6772" w:rsidP="006F6772"/>
    <w:p w14:paraId="2F1BEC28" w14:textId="77777777" w:rsidR="006F6772" w:rsidRDefault="006F6772" w:rsidP="006F6772">
      <w:r>
        <w:t>This is related to the **first-level cache** in Hibernate.</w:t>
      </w:r>
    </w:p>
    <w:p w14:paraId="5D3F8948" w14:textId="77777777" w:rsidR="006F6772" w:rsidRDefault="006F6772" w:rsidP="006F6772"/>
    <w:p w14:paraId="69826552" w14:textId="77777777" w:rsidR="006F6772" w:rsidRDefault="006F6772" w:rsidP="006F6772">
      <w:r>
        <w:t>---</w:t>
      </w:r>
    </w:p>
    <w:p w14:paraId="4A75F6A5" w14:textId="77777777" w:rsidR="006F6772" w:rsidRDefault="006F6772" w:rsidP="006F6772"/>
    <w:p w14:paraId="2A83FB73" w14:textId="77777777" w:rsidR="006F6772" w:rsidRDefault="006F6772" w:rsidP="006F6772">
      <w:r>
        <w:t>## 3. Entity Lifecycle States</w:t>
      </w:r>
    </w:p>
    <w:p w14:paraId="245226A6" w14:textId="77777777" w:rsidR="006F6772" w:rsidRDefault="006F6772" w:rsidP="006F6772"/>
    <w:p w14:paraId="7EA166CC" w14:textId="77777777" w:rsidR="006F6772" w:rsidRDefault="006F6772" w:rsidP="006F6772">
      <w:r>
        <w:t>An entity can be in different states.</w:t>
      </w:r>
    </w:p>
    <w:p w14:paraId="10F19EAB" w14:textId="77777777" w:rsidR="006F6772" w:rsidRDefault="006F6772" w:rsidP="006F6772"/>
    <w:p w14:paraId="2060B1A8" w14:textId="77777777" w:rsidR="006F6772" w:rsidRDefault="006F6772" w:rsidP="006F6772">
      <w:r>
        <w:t>### Transient</w:t>
      </w:r>
    </w:p>
    <w:p w14:paraId="388C41F7" w14:textId="77777777" w:rsidR="006F6772" w:rsidRDefault="006F6772" w:rsidP="006F6772">
      <w:r>
        <w:t>A new object, not yet associated with persistence.</w:t>
      </w:r>
    </w:p>
    <w:p w14:paraId="77CB6297" w14:textId="77777777" w:rsidR="006F6772" w:rsidRDefault="006F6772" w:rsidP="006F6772"/>
    <w:p w14:paraId="50922E18" w14:textId="77777777" w:rsidR="006F6772" w:rsidRDefault="006F6772" w:rsidP="006F6772">
      <w:r>
        <w:t>```java</w:t>
      </w:r>
    </w:p>
    <w:p w14:paraId="12FF36A6" w14:textId="77777777" w:rsidR="006F6772" w:rsidRDefault="006F6772" w:rsidP="006F6772">
      <w:r>
        <w:t>User user = new User();</w:t>
      </w:r>
    </w:p>
    <w:p w14:paraId="63E02F4E" w14:textId="77777777" w:rsidR="006F6772" w:rsidRDefault="006F6772" w:rsidP="006F6772">
      <w:r>
        <w:t>user.setName("Alice");</w:t>
      </w:r>
    </w:p>
    <w:p w14:paraId="2A83BB99" w14:textId="77777777" w:rsidR="006F6772" w:rsidRDefault="006F6772" w:rsidP="006F6772">
      <w:r>
        <w:t>```</w:t>
      </w:r>
    </w:p>
    <w:p w14:paraId="1AC0A484" w14:textId="77777777" w:rsidR="006F6772" w:rsidRDefault="006F6772" w:rsidP="006F6772"/>
    <w:p w14:paraId="6B741DD0" w14:textId="77777777" w:rsidR="006F6772" w:rsidRDefault="006F6772" w:rsidP="006F6772">
      <w:r>
        <w:t>This object is transient.</w:t>
      </w:r>
    </w:p>
    <w:p w14:paraId="60A8A7CD" w14:textId="77777777" w:rsidR="006F6772" w:rsidRDefault="006F6772" w:rsidP="006F6772"/>
    <w:p w14:paraId="413A4B66" w14:textId="77777777" w:rsidR="006F6772" w:rsidRDefault="006F6772" w:rsidP="006F6772">
      <w:r>
        <w:t>### Managed</w:t>
      </w:r>
    </w:p>
    <w:p w14:paraId="746B5F6B" w14:textId="77777777" w:rsidR="006F6772" w:rsidRDefault="006F6772" w:rsidP="006F6772">
      <w:r>
        <w:t>The entity is attached to the persistence context.</w:t>
      </w:r>
    </w:p>
    <w:p w14:paraId="56388421" w14:textId="77777777" w:rsidR="006F6772" w:rsidRDefault="006F6772" w:rsidP="006F6772"/>
    <w:p w14:paraId="5131D45B" w14:textId="77777777" w:rsidR="006F6772" w:rsidRDefault="006F6772" w:rsidP="006F6772">
      <w:r>
        <w:t>```java</w:t>
      </w:r>
    </w:p>
    <w:p w14:paraId="7FAC9640" w14:textId="77777777" w:rsidR="006F6772" w:rsidRDefault="006F6772" w:rsidP="006F6772">
      <w:r>
        <w:t>entityManager.persist(user);</w:t>
      </w:r>
    </w:p>
    <w:p w14:paraId="1B0D045F" w14:textId="77777777" w:rsidR="006F6772" w:rsidRDefault="006F6772" w:rsidP="006F6772">
      <w:r>
        <w:t>```</w:t>
      </w:r>
    </w:p>
    <w:p w14:paraId="5D6D725F" w14:textId="77777777" w:rsidR="006F6772" w:rsidRDefault="006F6772" w:rsidP="006F6772"/>
    <w:p w14:paraId="4AC999C0" w14:textId="77777777" w:rsidR="006F6772" w:rsidRDefault="006F6772" w:rsidP="006F6772">
      <w:r>
        <w:t>Now Hibernate tracks changes to it.</w:t>
      </w:r>
    </w:p>
    <w:p w14:paraId="331C4287" w14:textId="77777777" w:rsidR="006F6772" w:rsidRDefault="006F6772" w:rsidP="006F6772"/>
    <w:p w14:paraId="5E30FE79" w14:textId="77777777" w:rsidR="006F6772" w:rsidRDefault="006F6772" w:rsidP="006F6772">
      <w:r>
        <w:lastRenderedPageBreak/>
        <w:t>### Detached</w:t>
      </w:r>
    </w:p>
    <w:p w14:paraId="189F4219" w14:textId="77777777" w:rsidR="006F6772" w:rsidRDefault="006F6772" w:rsidP="006F6772">
      <w:r>
        <w:t>The entity was once managed, but is no longer attached.</w:t>
      </w:r>
    </w:p>
    <w:p w14:paraId="30B78044" w14:textId="77777777" w:rsidR="006F6772" w:rsidRDefault="006F6772" w:rsidP="006F6772"/>
    <w:p w14:paraId="0AC0799D" w14:textId="77777777" w:rsidR="006F6772" w:rsidRDefault="006F6772" w:rsidP="006F6772">
      <w:r>
        <w:t>### Removed</w:t>
      </w:r>
    </w:p>
    <w:p w14:paraId="15062566" w14:textId="77777777" w:rsidR="006F6772" w:rsidRDefault="006F6772" w:rsidP="006F6772">
      <w:r>
        <w:t>Marked for deletion.</w:t>
      </w:r>
    </w:p>
    <w:p w14:paraId="27D577B9" w14:textId="77777777" w:rsidR="006F6772" w:rsidRDefault="006F6772" w:rsidP="006F6772"/>
    <w:p w14:paraId="435EBA7D" w14:textId="77777777" w:rsidR="006F6772" w:rsidRDefault="006F6772" w:rsidP="006F6772">
      <w:r>
        <w:t>---</w:t>
      </w:r>
    </w:p>
    <w:p w14:paraId="242535CA" w14:textId="77777777" w:rsidR="006F6772" w:rsidRDefault="006F6772" w:rsidP="006F6772"/>
    <w:p w14:paraId="428D3AD5" w14:textId="77777777" w:rsidR="006F6772" w:rsidRDefault="006F6772" w:rsidP="006F6772">
      <w:r>
        <w:t># Basic CRUD with JPA</w:t>
      </w:r>
    </w:p>
    <w:p w14:paraId="3F16DCEA" w14:textId="77777777" w:rsidR="006F6772" w:rsidRDefault="006F6772" w:rsidP="006F6772"/>
    <w:p w14:paraId="6B25C72F" w14:textId="77777777" w:rsidR="006F6772" w:rsidRDefault="006F6772" w:rsidP="006F6772">
      <w:r>
        <w:t>Using `EntityManager`:</w:t>
      </w:r>
    </w:p>
    <w:p w14:paraId="23574F89" w14:textId="77777777" w:rsidR="006F6772" w:rsidRDefault="006F6772" w:rsidP="006F6772"/>
    <w:p w14:paraId="6792FF2D" w14:textId="77777777" w:rsidR="006F6772" w:rsidRDefault="006F6772" w:rsidP="006F6772">
      <w:r>
        <w:t>```java</w:t>
      </w:r>
    </w:p>
    <w:p w14:paraId="0D545B56" w14:textId="77777777" w:rsidR="006F6772" w:rsidRDefault="006F6772" w:rsidP="006F6772">
      <w:r>
        <w:t>@PersistenceContext</w:t>
      </w:r>
    </w:p>
    <w:p w14:paraId="78409AA0" w14:textId="77777777" w:rsidR="006F6772" w:rsidRDefault="006F6772" w:rsidP="006F6772">
      <w:r>
        <w:t>private EntityManager entityManager;</w:t>
      </w:r>
    </w:p>
    <w:p w14:paraId="6178E8A7" w14:textId="77777777" w:rsidR="006F6772" w:rsidRDefault="006F6772" w:rsidP="006F6772">
      <w:r>
        <w:t>```</w:t>
      </w:r>
    </w:p>
    <w:p w14:paraId="76824AAC" w14:textId="77777777" w:rsidR="006F6772" w:rsidRDefault="006F6772" w:rsidP="006F6772"/>
    <w:p w14:paraId="7F7799EC" w14:textId="77777777" w:rsidR="006F6772" w:rsidRDefault="006F6772" w:rsidP="006F6772">
      <w:r>
        <w:t>## Create</w:t>
      </w:r>
    </w:p>
    <w:p w14:paraId="2A58F33D" w14:textId="77777777" w:rsidR="006F6772" w:rsidRDefault="006F6772" w:rsidP="006F6772">
      <w:r>
        <w:t>```java</w:t>
      </w:r>
    </w:p>
    <w:p w14:paraId="3178326B" w14:textId="77777777" w:rsidR="006F6772" w:rsidRDefault="006F6772" w:rsidP="006F6772">
      <w:r>
        <w:t>User user = new User();</w:t>
      </w:r>
    </w:p>
    <w:p w14:paraId="6B3302BE" w14:textId="77777777" w:rsidR="006F6772" w:rsidRDefault="006F6772" w:rsidP="006F6772">
      <w:r>
        <w:t>user.setName("Alice");</w:t>
      </w:r>
    </w:p>
    <w:p w14:paraId="1EFD24FE" w14:textId="77777777" w:rsidR="006F6772" w:rsidRDefault="006F6772" w:rsidP="006F6772">
      <w:r>
        <w:t>user.setEmail("alice@example.com");</w:t>
      </w:r>
    </w:p>
    <w:p w14:paraId="7080E263" w14:textId="77777777" w:rsidR="006F6772" w:rsidRDefault="006F6772" w:rsidP="006F6772"/>
    <w:p w14:paraId="1B79E00F" w14:textId="77777777" w:rsidR="006F6772" w:rsidRDefault="006F6772" w:rsidP="006F6772">
      <w:r>
        <w:t>entityManager.persist(user);</w:t>
      </w:r>
    </w:p>
    <w:p w14:paraId="2D956F19" w14:textId="77777777" w:rsidR="006F6772" w:rsidRDefault="006F6772" w:rsidP="006F6772">
      <w:r>
        <w:lastRenderedPageBreak/>
        <w:t>```</w:t>
      </w:r>
    </w:p>
    <w:p w14:paraId="58D3EF24" w14:textId="77777777" w:rsidR="006F6772" w:rsidRDefault="006F6772" w:rsidP="006F6772"/>
    <w:p w14:paraId="558A28D8" w14:textId="77777777" w:rsidR="006F6772" w:rsidRDefault="006F6772" w:rsidP="006F6772">
      <w:r>
        <w:t>## Read</w:t>
      </w:r>
    </w:p>
    <w:p w14:paraId="304DCE78" w14:textId="77777777" w:rsidR="006F6772" w:rsidRDefault="006F6772" w:rsidP="006F6772">
      <w:r>
        <w:t>```java</w:t>
      </w:r>
    </w:p>
    <w:p w14:paraId="33F6AFEE" w14:textId="77777777" w:rsidR="006F6772" w:rsidRDefault="006F6772" w:rsidP="006F6772">
      <w:r>
        <w:t>User user = entityManager.find(User.class, 1L);</w:t>
      </w:r>
    </w:p>
    <w:p w14:paraId="19C80B3D" w14:textId="77777777" w:rsidR="006F6772" w:rsidRDefault="006F6772" w:rsidP="006F6772">
      <w:r>
        <w:t>```</w:t>
      </w:r>
    </w:p>
    <w:p w14:paraId="2A63EB78" w14:textId="77777777" w:rsidR="006F6772" w:rsidRDefault="006F6772" w:rsidP="006F6772"/>
    <w:p w14:paraId="564D18EF" w14:textId="77777777" w:rsidR="006F6772" w:rsidRDefault="006F6772" w:rsidP="006F6772">
      <w:r>
        <w:t>## Update</w:t>
      </w:r>
    </w:p>
    <w:p w14:paraId="66C26775" w14:textId="77777777" w:rsidR="006F6772" w:rsidRDefault="006F6772" w:rsidP="006F6772">
      <w:r>
        <w:t>If the entity is managed, changing it is enough:</w:t>
      </w:r>
    </w:p>
    <w:p w14:paraId="4B07DD27" w14:textId="77777777" w:rsidR="006F6772" w:rsidRDefault="006F6772" w:rsidP="006F6772"/>
    <w:p w14:paraId="07BBFF5B" w14:textId="77777777" w:rsidR="006F6772" w:rsidRDefault="006F6772" w:rsidP="006F6772">
      <w:r>
        <w:t>```java</w:t>
      </w:r>
    </w:p>
    <w:p w14:paraId="524005E6" w14:textId="77777777" w:rsidR="006F6772" w:rsidRDefault="006F6772" w:rsidP="006F6772">
      <w:r>
        <w:t>User user = entityManager.find(User.class, 1L);</w:t>
      </w:r>
    </w:p>
    <w:p w14:paraId="7D2F1919" w14:textId="77777777" w:rsidR="006F6772" w:rsidRDefault="006F6772" w:rsidP="006F6772">
      <w:r>
        <w:t>user.setName("Alice Updated");</w:t>
      </w:r>
    </w:p>
    <w:p w14:paraId="12E2DE67" w14:textId="77777777" w:rsidR="006F6772" w:rsidRDefault="006F6772" w:rsidP="006F6772">
      <w:r>
        <w:t>```</w:t>
      </w:r>
    </w:p>
    <w:p w14:paraId="247AD4E2" w14:textId="77777777" w:rsidR="006F6772" w:rsidRDefault="006F6772" w:rsidP="006F6772"/>
    <w:p w14:paraId="1745B62D" w14:textId="77777777" w:rsidR="006F6772" w:rsidRDefault="006F6772" w:rsidP="006F6772">
      <w:r>
        <w:t>Hibernate detects the change and updates the DB on flush/commit.</w:t>
      </w:r>
    </w:p>
    <w:p w14:paraId="686A882E" w14:textId="77777777" w:rsidR="006F6772" w:rsidRDefault="006F6772" w:rsidP="006F6772"/>
    <w:p w14:paraId="59F73084" w14:textId="77777777" w:rsidR="006F6772" w:rsidRDefault="006F6772" w:rsidP="006F6772">
      <w:r>
        <w:t>## Delete</w:t>
      </w:r>
    </w:p>
    <w:p w14:paraId="7B0D0FB1" w14:textId="77777777" w:rsidR="006F6772" w:rsidRDefault="006F6772" w:rsidP="006F6772">
      <w:r>
        <w:t>```java</w:t>
      </w:r>
    </w:p>
    <w:p w14:paraId="3F1FEE0A" w14:textId="77777777" w:rsidR="006F6772" w:rsidRDefault="006F6772" w:rsidP="006F6772">
      <w:r>
        <w:t>User user = entityManager.find(User.class, 1L);</w:t>
      </w:r>
    </w:p>
    <w:p w14:paraId="46FBCF79" w14:textId="77777777" w:rsidR="006F6772" w:rsidRDefault="006F6772" w:rsidP="006F6772">
      <w:r>
        <w:t>entityManager.remove(user);</w:t>
      </w:r>
    </w:p>
    <w:p w14:paraId="455326A1" w14:textId="77777777" w:rsidR="006F6772" w:rsidRDefault="006F6772" w:rsidP="006F6772">
      <w:r>
        <w:t>```</w:t>
      </w:r>
    </w:p>
    <w:p w14:paraId="21FDC7E1" w14:textId="77777777" w:rsidR="006F6772" w:rsidRDefault="006F6772" w:rsidP="006F6772"/>
    <w:p w14:paraId="1FE9D0F7" w14:textId="77777777" w:rsidR="006F6772" w:rsidRDefault="006F6772" w:rsidP="006F6772">
      <w:r>
        <w:lastRenderedPageBreak/>
        <w:t>---</w:t>
      </w:r>
    </w:p>
    <w:p w14:paraId="68025F7B" w14:textId="77777777" w:rsidR="006F6772" w:rsidRDefault="006F6772" w:rsidP="006F6772"/>
    <w:p w14:paraId="3E15E406" w14:textId="77777777" w:rsidR="006F6772" w:rsidRDefault="006F6772" w:rsidP="006F6772">
      <w:r>
        <w:t># Hibernate Session vs JPA EntityManager</w:t>
      </w:r>
    </w:p>
    <w:p w14:paraId="68D99B0F" w14:textId="77777777" w:rsidR="006F6772" w:rsidRDefault="006F6772" w:rsidP="006F6772"/>
    <w:p w14:paraId="7F1E8954" w14:textId="77777777" w:rsidR="006F6772" w:rsidRDefault="006F6772" w:rsidP="006F6772">
      <w:r>
        <w:t>Hibernate has `Session`, while JPA uses `EntityManager`.</w:t>
      </w:r>
    </w:p>
    <w:p w14:paraId="51875785" w14:textId="77777777" w:rsidR="006F6772" w:rsidRDefault="006F6772" w:rsidP="006F6772"/>
    <w:p w14:paraId="50357AD5" w14:textId="77777777" w:rsidR="006F6772" w:rsidRDefault="006F6772" w:rsidP="006F6772">
      <w:r>
        <w:t>They are conceptually similar:</w:t>
      </w:r>
    </w:p>
    <w:p w14:paraId="2EB61E56" w14:textId="77777777" w:rsidR="006F6772" w:rsidRDefault="006F6772" w:rsidP="006F6772">
      <w:r>
        <w:t>- `Session` is Hibernate-specific</w:t>
      </w:r>
    </w:p>
    <w:p w14:paraId="1BB6A4BB" w14:textId="77777777" w:rsidR="006F6772" w:rsidRDefault="006F6772" w:rsidP="006F6772">
      <w:r>
        <w:t>- `EntityManager` is JPA standard</w:t>
      </w:r>
    </w:p>
    <w:p w14:paraId="48DA6B75" w14:textId="77777777" w:rsidR="006F6772" w:rsidRDefault="006F6772" w:rsidP="006F6772"/>
    <w:p w14:paraId="7E5932F4" w14:textId="77777777" w:rsidR="006F6772" w:rsidRDefault="006F6772" w:rsidP="006F6772">
      <w:r>
        <w:t>In Spring applications, you usually use JPA abstractions and let Hibernate handle the implementation.</w:t>
      </w:r>
    </w:p>
    <w:p w14:paraId="3F04B779" w14:textId="77777777" w:rsidR="006F6772" w:rsidRDefault="006F6772" w:rsidP="006F6772"/>
    <w:p w14:paraId="32FF681C" w14:textId="77777777" w:rsidR="006F6772" w:rsidRDefault="006F6772" w:rsidP="006F6772">
      <w:r>
        <w:t>---</w:t>
      </w:r>
    </w:p>
    <w:p w14:paraId="0B49DB22" w14:textId="77777777" w:rsidR="006F6772" w:rsidRDefault="006F6772" w:rsidP="006F6772"/>
    <w:p w14:paraId="2B685C7A" w14:textId="77777777" w:rsidR="006F6772" w:rsidRDefault="006F6772" w:rsidP="006F6772">
      <w:r>
        <w:t># JPA Annotations You Must Know</w:t>
      </w:r>
    </w:p>
    <w:p w14:paraId="5DB085D7" w14:textId="77777777" w:rsidR="006F6772" w:rsidRDefault="006F6772" w:rsidP="006F6772"/>
    <w:p w14:paraId="580B7AEC" w14:textId="77777777" w:rsidR="006F6772" w:rsidRDefault="006F6772" w:rsidP="006F6772">
      <w:r>
        <w:t>---</w:t>
      </w:r>
    </w:p>
    <w:p w14:paraId="4B778634" w14:textId="77777777" w:rsidR="006F6772" w:rsidRDefault="006F6772" w:rsidP="006F6772"/>
    <w:p w14:paraId="436443E5" w14:textId="77777777" w:rsidR="006F6772" w:rsidRDefault="006F6772" w:rsidP="006F6772">
      <w:r>
        <w:t>## `@Entity`</w:t>
      </w:r>
    </w:p>
    <w:p w14:paraId="788D7B35" w14:textId="77777777" w:rsidR="006F6772" w:rsidRDefault="006F6772" w:rsidP="006F6772">
      <w:r>
        <w:t>Marks a class as a persistent entity.</w:t>
      </w:r>
    </w:p>
    <w:p w14:paraId="66BCAA58" w14:textId="77777777" w:rsidR="006F6772" w:rsidRDefault="006F6772" w:rsidP="006F6772"/>
    <w:p w14:paraId="6EDFE92D" w14:textId="77777777" w:rsidR="006F6772" w:rsidRDefault="006F6772" w:rsidP="006F6772">
      <w:r>
        <w:t>```java</w:t>
      </w:r>
    </w:p>
    <w:p w14:paraId="1F01632D" w14:textId="77777777" w:rsidR="006F6772" w:rsidRDefault="006F6772" w:rsidP="006F6772">
      <w:r>
        <w:t>@Entity</w:t>
      </w:r>
    </w:p>
    <w:p w14:paraId="13468AB2" w14:textId="77777777" w:rsidR="006F6772" w:rsidRDefault="006F6772" w:rsidP="006F6772">
      <w:r>
        <w:lastRenderedPageBreak/>
        <w:t>public class Product { }</w:t>
      </w:r>
    </w:p>
    <w:p w14:paraId="14437DDF" w14:textId="77777777" w:rsidR="006F6772" w:rsidRDefault="006F6772" w:rsidP="006F6772">
      <w:r>
        <w:t>```</w:t>
      </w:r>
    </w:p>
    <w:p w14:paraId="7C40981E" w14:textId="77777777" w:rsidR="006F6772" w:rsidRDefault="006F6772" w:rsidP="006F6772"/>
    <w:p w14:paraId="5518BB5F" w14:textId="77777777" w:rsidR="006F6772" w:rsidRDefault="006F6772" w:rsidP="006F6772">
      <w:r>
        <w:t>---</w:t>
      </w:r>
    </w:p>
    <w:p w14:paraId="30D90ABF" w14:textId="77777777" w:rsidR="006F6772" w:rsidRDefault="006F6772" w:rsidP="006F6772"/>
    <w:p w14:paraId="117E160F" w14:textId="77777777" w:rsidR="006F6772" w:rsidRDefault="006F6772" w:rsidP="006F6772">
      <w:r>
        <w:t>## `@Table`</w:t>
      </w:r>
    </w:p>
    <w:p w14:paraId="2D20FAAB" w14:textId="77777777" w:rsidR="006F6772" w:rsidRDefault="006F6772" w:rsidP="006F6772">
      <w:r>
        <w:t>Specifies the table name.</w:t>
      </w:r>
    </w:p>
    <w:p w14:paraId="653D34F5" w14:textId="77777777" w:rsidR="006F6772" w:rsidRDefault="006F6772" w:rsidP="006F6772"/>
    <w:p w14:paraId="782575BD" w14:textId="77777777" w:rsidR="006F6772" w:rsidRDefault="006F6772" w:rsidP="006F6772">
      <w:r>
        <w:t>```java</w:t>
      </w:r>
    </w:p>
    <w:p w14:paraId="5022D297" w14:textId="77777777" w:rsidR="006F6772" w:rsidRDefault="006F6772" w:rsidP="006F6772">
      <w:r>
        <w:t>@Entity</w:t>
      </w:r>
    </w:p>
    <w:p w14:paraId="62F5B94E" w14:textId="77777777" w:rsidR="006F6772" w:rsidRDefault="006F6772" w:rsidP="006F6772">
      <w:r>
        <w:t>@Table(name = "products")</w:t>
      </w:r>
    </w:p>
    <w:p w14:paraId="07D2C5FF" w14:textId="77777777" w:rsidR="006F6772" w:rsidRDefault="006F6772" w:rsidP="006F6772">
      <w:r>
        <w:t>public class Product { }</w:t>
      </w:r>
    </w:p>
    <w:p w14:paraId="3C028740" w14:textId="77777777" w:rsidR="006F6772" w:rsidRDefault="006F6772" w:rsidP="006F6772">
      <w:r>
        <w:t>```</w:t>
      </w:r>
    </w:p>
    <w:p w14:paraId="480B8442" w14:textId="77777777" w:rsidR="006F6772" w:rsidRDefault="006F6772" w:rsidP="006F6772"/>
    <w:p w14:paraId="7CDDA1ED" w14:textId="77777777" w:rsidR="006F6772" w:rsidRDefault="006F6772" w:rsidP="006F6772">
      <w:r>
        <w:t>---</w:t>
      </w:r>
    </w:p>
    <w:p w14:paraId="5D9A0C03" w14:textId="77777777" w:rsidR="006F6772" w:rsidRDefault="006F6772" w:rsidP="006F6772"/>
    <w:p w14:paraId="79CBC64C" w14:textId="77777777" w:rsidR="006F6772" w:rsidRDefault="006F6772" w:rsidP="006F6772">
      <w:r>
        <w:t>## `@Id`</w:t>
      </w:r>
    </w:p>
    <w:p w14:paraId="19835171" w14:textId="77777777" w:rsidR="006F6772" w:rsidRDefault="006F6772" w:rsidP="006F6772">
      <w:r>
        <w:t>Marks the primary key.</w:t>
      </w:r>
    </w:p>
    <w:p w14:paraId="5DD80B08" w14:textId="77777777" w:rsidR="006F6772" w:rsidRDefault="006F6772" w:rsidP="006F6772"/>
    <w:p w14:paraId="442C0779" w14:textId="77777777" w:rsidR="006F6772" w:rsidRDefault="006F6772" w:rsidP="006F6772">
      <w:r>
        <w:t>```java</w:t>
      </w:r>
    </w:p>
    <w:p w14:paraId="6827976E" w14:textId="77777777" w:rsidR="006F6772" w:rsidRDefault="006F6772" w:rsidP="006F6772">
      <w:r>
        <w:t>@Id</w:t>
      </w:r>
    </w:p>
    <w:p w14:paraId="51E93512" w14:textId="77777777" w:rsidR="006F6772" w:rsidRDefault="006F6772" w:rsidP="006F6772">
      <w:r>
        <w:t>private Long id;</w:t>
      </w:r>
    </w:p>
    <w:p w14:paraId="7AA5D2C5" w14:textId="77777777" w:rsidR="006F6772" w:rsidRDefault="006F6772" w:rsidP="006F6772">
      <w:r>
        <w:t>```</w:t>
      </w:r>
    </w:p>
    <w:p w14:paraId="4693CA99" w14:textId="77777777" w:rsidR="006F6772" w:rsidRDefault="006F6772" w:rsidP="006F6772"/>
    <w:p w14:paraId="2ED03350" w14:textId="77777777" w:rsidR="006F6772" w:rsidRDefault="006F6772" w:rsidP="006F6772">
      <w:r>
        <w:lastRenderedPageBreak/>
        <w:t>---</w:t>
      </w:r>
    </w:p>
    <w:p w14:paraId="044D54D7" w14:textId="77777777" w:rsidR="006F6772" w:rsidRDefault="006F6772" w:rsidP="006F6772"/>
    <w:p w14:paraId="25BC683D" w14:textId="77777777" w:rsidR="006F6772" w:rsidRDefault="006F6772" w:rsidP="006F6772">
      <w:r>
        <w:t>## `@GeneratedValue`</w:t>
      </w:r>
    </w:p>
    <w:p w14:paraId="47F7C579" w14:textId="77777777" w:rsidR="006F6772" w:rsidRDefault="006F6772" w:rsidP="006F6772">
      <w:r>
        <w:t>Defines how primary keys are generated.</w:t>
      </w:r>
    </w:p>
    <w:p w14:paraId="075FA095" w14:textId="77777777" w:rsidR="006F6772" w:rsidRDefault="006F6772" w:rsidP="006F6772"/>
    <w:p w14:paraId="7AA01DA3" w14:textId="77777777" w:rsidR="006F6772" w:rsidRDefault="006F6772" w:rsidP="006F6772">
      <w:r>
        <w:t>Common strategies:</w:t>
      </w:r>
    </w:p>
    <w:p w14:paraId="6B9DE82E" w14:textId="77777777" w:rsidR="006F6772" w:rsidRDefault="006F6772" w:rsidP="006F6772">
      <w:r>
        <w:t>- `IDENTITY`</w:t>
      </w:r>
    </w:p>
    <w:p w14:paraId="23E11131" w14:textId="77777777" w:rsidR="006F6772" w:rsidRDefault="006F6772" w:rsidP="006F6772">
      <w:r>
        <w:t>- `SEQUENCE`</w:t>
      </w:r>
    </w:p>
    <w:p w14:paraId="0C5D4E9C" w14:textId="77777777" w:rsidR="006F6772" w:rsidRDefault="006F6772" w:rsidP="006F6772">
      <w:r>
        <w:t>- `AUTO`</w:t>
      </w:r>
    </w:p>
    <w:p w14:paraId="729D66EC" w14:textId="77777777" w:rsidR="006F6772" w:rsidRDefault="006F6772" w:rsidP="006F6772">
      <w:r>
        <w:t>- `TABLE`</w:t>
      </w:r>
    </w:p>
    <w:p w14:paraId="1B826B0A" w14:textId="77777777" w:rsidR="006F6772" w:rsidRDefault="006F6772" w:rsidP="006F6772"/>
    <w:p w14:paraId="7551297C" w14:textId="77777777" w:rsidR="006F6772" w:rsidRDefault="006F6772" w:rsidP="006F6772">
      <w:r>
        <w:t>Example:</w:t>
      </w:r>
    </w:p>
    <w:p w14:paraId="45B1657E" w14:textId="77777777" w:rsidR="006F6772" w:rsidRDefault="006F6772" w:rsidP="006F6772">
      <w:r>
        <w:t>```java</w:t>
      </w:r>
    </w:p>
    <w:p w14:paraId="418F7EE5" w14:textId="77777777" w:rsidR="006F6772" w:rsidRDefault="006F6772" w:rsidP="006F6772">
      <w:r>
        <w:t>@Id</w:t>
      </w:r>
    </w:p>
    <w:p w14:paraId="3903F527" w14:textId="77777777" w:rsidR="006F6772" w:rsidRDefault="006F6772" w:rsidP="006F6772">
      <w:r>
        <w:t>@GeneratedValue(strategy = GenerationType.IDENTITY)</w:t>
      </w:r>
    </w:p>
    <w:p w14:paraId="67E0AA77" w14:textId="77777777" w:rsidR="006F6772" w:rsidRDefault="006F6772" w:rsidP="006F6772">
      <w:r>
        <w:t>private Long id;</w:t>
      </w:r>
    </w:p>
    <w:p w14:paraId="30F87425" w14:textId="77777777" w:rsidR="006F6772" w:rsidRDefault="006F6772" w:rsidP="006F6772">
      <w:r>
        <w:t>```</w:t>
      </w:r>
    </w:p>
    <w:p w14:paraId="468C6BE9" w14:textId="77777777" w:rsidR="006F6772" w:rsidRDefault="006F6772" w:rsidP="006F6772"/>
    <w:p w14:paraId="14149387" w14:textId="77777777" w:rsidR="006F6772" w:rsidRDefault="006F6772" w:rsidP="006F6772">
      <w:r>
        <w:t>---</w:t>
      </w:r>
    </w:p>
    <w:p w14:paraId="746C5943" w14:textId="77777777" w:rsidR="006F6772" w:rsidRDefault="006F6772" w:rsidP="006F6772"/>
    <w:p w14:paraId="7BA95A85" w14:textId="77777777" w:rsidR="006F6772" w:rsidRDefault="006F6772" w:rsidP="006F6772">
      <w:r>
        <w:t>## `@Column`</w:t>
      </w:r>
    </w:p>
    <w:p w14:paraId="2B0291D6" w14:textId="77777777" w:rsidR="006F6772" w:rsidRDefault="006F6772" w:rsidP="006F6772">
      <w:r>
        <w:t>Maps a field to a database column.</w:t>
      </w:r>
    </w:p>
    <w:p w14:paraId="1CA1796A" w14:textId="77777777" w:rsidR="006F6772" w:rsidRDefault="006F6772" w:rsidP="006F6772"/>
    <w:p w14:paraId="79BB9399" w14:textId="77777777" w:rsidR="006F6772" w:rsidRDefault="006F6772" w:rsidP="006F6772">
      <w:r>
        <w:t>```java</w:t>
      </w:r>
    </w:p>
    <w:p w14:paraId="2C1A4859" w14:textId="77777777" w:rsidR="006F6772" w:rsidRDefault="006F6772" w:rsidP="006F6772">
      <w:r>
        <w:lastRenderedPageBreak/>
        <w:t>@Column(name = "product_name", nullable = false, length = 100)</w:t>
      </w:r>
    </w:p>
    <w:p w14:paraId="07564A3D" w14:textId="77777777" w:rsidR="006F6772" w:rsidRDefault="006F6772" w:rsidP="006F6772">
      <w:r>
        <w:t>private String name;</w:t>
      </w:r>
    </w:p>
    <w:p w14:paraId="146AB9B7" w14:textId="77777777" w:rsidR="006F6772" w:rsidRDefault="006F6772" w:rsidP="006F6772">
      <w:r>
        <w:t>```</w:t>
      </w:r>
    </w:p>
    <w:p w14:paraId="5D6353C2" w14:textId="77777777" w:rsidR="006F6772" w:rsidRDefault="006F6772" w:rsidP="006F6772"/>
    <w:p w14:paraId="46910EBF" w14:textId="77777777" w:rsidR="006F6772" w:rsidRDefault="006F6772" w:rsidP="006F6772">
      <w:r>
        <w:t>---</w:t>
      </w:r>
    </w:p>
    <w:p w14:paraId="45EF83FD" w14:textId="77777777" w:rsidR="006F6772" w:rsidRDefault="006F6772" w:rsidP="006F6772"/>
    <w:p w14:paraId="10A74925" w14:textId="77777777" w:rsidR="006F6772" w:rsidRDefault="006F6772" w:rsidP="006F6772">
      <w:r>
        <w:t>## `@Transient`</w:t>
      </w:r>
    </w:p>
    <w:p w14:paraId="7CADC7CF" w14:textId="77777777" w:rsidR="006F6772" w:rsidRDefault="006F6772" w:rsidP="006F6772">
      <w:r>
        <w:t>Field will not be stored in the database.</w:t>
      </w:r>
    </w:p>
    <w:p w14:paraId="31D75952" w14:textId="77777777" w:rsidR="006F6772" w:rsidRDefault="006F6772" w:rsidP="006F6772"/>
    <w:p w14:paraId="2D8A61DA" w14:textId="77777777" w:rsidR="006F6772" w:rsidRDefault="006F6772" w:rsidP="006F6772">
      <w:r>
        <w:t>```java</w:t>
      </w:r>
    </w:p>
    <w:p w14:paraId="30D8B17A" w14:textId="77777777" w:rsidR="006F6772" w:rsidRDefault="006F6772" w:rsidP="006F6772">
      <w:r>
        <w:t>@Transient</w:t>
      </w:r>
    </w:p>
    <w:p w14:paraId="041D6187" w14:textId="77777777" w:rsidR="006F6772" w:rsidRDefault="006F6772" w:rsidP="006F6772">
      <w:r>
        <w:t>private String tempValue;</w:t>
      </w:r>
    </w:p>
    <w:p w14:paraId="7633211A" w14:textId="77777777" w:rsidR="006F6772" w:rsidRDefault="006F6772" w:rsidP="006F6772">
      <w:r>
        <w:t>```</w:t>
      </w:r>
    </w:p>
    <w:p w14:paraId="2289D0F7" w14:textId="77777777" w:rsidR="006F6772" w:rsidRDefault="006F6772" w:rsidP="006F6772"/>
    <w:p w14:paraId="1C226A93" w14:textId="77777777" w:rsidR="006F6772" w:rsidRDefault="006F6772" w:rsidP="006F6772">
      <w:r>
        <w:t>---</w:t>
      </w:r>
    </w:p>
    <w:p w14:paraId="6F5F50E2" w14:textId="77777777" w:rsidR="006F6772" w:rsidRDefault="006F6772" w:rsidP="006F6772"/>
    <w:p w14:paraId="36AED2E2" w14:textId="77777777" w:rsidR="006F6772" w:rsidRDefault="006F6772" w:rsidP="006F6772">
      <w:r>
        <w:t>## `@Enumerated`</w:t>
      </w:r>
    </w:p>
    <w:p w14:paraId="6BDCE76A" w14:textId="77777777" w:rsidR="006F6772" w:rsidRDefault="006F6772" w:rsidP="006F6772">
      <w:r>
        <w:t>Used for enums.</w:t>
      </w:r>
    </w:p>
    <w:p w14:paraId="14A6BA02" w14:textId="77777777" w:rsidR="006F6772" w:rsidRDefault="006F6772" w:rsidP="006F6772"/>
    <w:p w14:paraId="5B3A92CD" w14:textId="77777777" w:rsidR="006F6772" w:rsidRDefault="006F6772" w:rsidP="006F6772">
      <w:r>
        <w:t>```java</w:t>
      </w:r>
    </w:p>
    <w:p w14:paraId="711EA586" w14:textId="77777777" w:rsidR="006F6772" w:rsidRDefault="006F6772" w:rsidP="006F6772">
      <w:r>
        <w:t>@Enumerated(EnumType.STRING)</w:t>
      </w:r>
    </w:p>
    <w:p w14:paraId="3FC10AD4" w14:textId="77777777" w:rsidR="006F6772" w:rsidRDefault="006F6772" w:rsidP="006F6772">
      <w:r>
        <w:t>private Status status;</w:t>
      </w:r>
    </w:p>
    <w:p w14:paraId="6BC9384F" w14:textId="77777777" w:rsidR="006F6772" w:rsidRDefault="006F6772" w:rsidP="006F6772">
      <w:r>
        <w:t>```</w:t>
      </w:r>
    </w:p>
    <w:p w14:paraId="218231FA" w14:textId="77777777" w:rsidR="006F6772" w:rsidRDefault="006F6772" w:rsidP="006F6772"/>
    <w:p w14:paraId="1AC4004A" w14:textId="77777777" w:rsidR="006F6772" w:rsidRDefault="006F6772" w:rsidP="006F6772">
      <w:r>
        <w:t>Using `STRING` is usually safer than ordinal storage.</w:t>
      </w:r>
    </w:p>
    <w:p w14:paraId="6C4BE0C2" w14:textId="77777777" w:rsidR="006F6772" w:rsidRDefault="006F6772" w:rsidP="006F6772"/>
    <w:p w14:paraId="35FA766D" w14:textId="77777777" w:rsidR="006F6772" w:rsidRDefault="006F6772" w:rsidP="006F6772">
      <w:r>
        <w:t>---</w:t>
      </w:r>
    </w:p>
    <w:p w14:paraId="649E087D" w14:textId="77777777" w:rsidR="006F6772" w:rsidRDefault="006F6772" w:rsidP="006F6772"/>
    <w:p w14:paraId="1DB89BE6" w14:textId="77777777" w:rsidR="006F6772" w:rsidRDefault="006F6772" w:rsidP="006F6772">
      <w:r>
        <w:t># Relationships in JPA</w:t>
      </w:r>
    </w:p>
    <w:p w14:paraId="4E417D07" w14:textId="77777777" w:rsidR="006F6772" w:rsidRDefault="006F6772" w:rsidP="006F6772"/>
    <w:p w14:paraId="41665168" w14:textId="77777777" w:rsidR="006F6772" w:rsidRDefault="006F6772" w:rsidP="006F6772">
      <w:r>
        <w:t>This is one of the most important parts.</w:t>
      </w:r>
    </w:p>
    <w:p w14:paraId="0D4DD0C9" w14:textId="77777777" w:rsidR="006F6772" w:rsidRDefault="006F6772" w:rsidP="006F6772"/>
    <w:p w14:paraId="7D4F65DD" w14:textId="77777777" w:rsidR="006F6772" w:rsidRDefault="006F6772" w:rsidP="006F6772">
      <w:r>
        <w:t>---</w:t>
      </w:r>
    </w:p>
    <w:p w14:paraId="6A03CDFD" w14:textId="77777777" w:rsidR="006F6772" w:rsidRDefault="006F6772" w:rsidP="006F6772"/>
    <w:p w14:paraId="2F0242BF" w14:textId="77777777" w:rsidR="006F6772" w:rsidRDefault="006F6772" w:rsidP="006F6772">
      <w:r>
        <w:t>## 1. `@OneToOne`</w:t>
      </w:r>
    </w:p>
    <w:p w14:paraId="04C75914" w14:textId="77777777" w:rsidR="006F6772" w:rsidRDefault="006F6772" w:rsidP="006F6772"/>
    <w:p w14:paraId="6EB116E0" w14:textId="77777777" w:rsidR="006F6772" w:rsidRDefault="006F6772" w:rsidP="006F6772">
      <w:r>
        <w:t>Example: one user has one profile.</w:t>
      </w:r>
    </w:p>
    <w:p w14:paraId="1AC77B93" w14:textId="77777777" w:rsidR="006F6772" w:rsidRDefault="006F6772" w:rsidP="006F6772"/>
    <w:p w14:paraId="71DC74F7" w14:textId="77777777" w:rsidR="006F6772" w:rsidRDefault="006F6772" w:rsidP="006F6772">
      <w:r>
        <w:t>```java</w:t>
      </w:r>
    </w:p>
    <w:p w14:paraId="31801B45" w14:textId="77777777" w:rsidR="006F6772" w:rsidRDefault="006F6772" w:rsidP="006F6772">
      <w:r>
        <w:t>@Entity</w:t>
      </w:r>
    </w:p>
    <w:p w14:paraId="1AA30381" w14:textId="77777777" w:rsidR="006F6772" w:rsidRDefault="006F6772" w:rsidP="006F6772">
      <w:r>
        <w:t>public class User {</w:t>
      </w:r>
    </w:p>
    <w:p w14:paraId="7ACA32BE" w14:textId="77777777" w:rsidR="006F6772" w:rsidRDefault="006F6772" w:rsidP="006F6772">
      <w:r>
        <w:t xml:space="preserve">    @Id</w:t>
      </w:r>
    </w:p>
    <w:p w14:paraId="3A099CC8" w14:textId="77777777" w:rsidR="006F6772" w:rsidRDefault="006F6772" w:rsidP="006F6772">
      <w:r>
        <w:t xml:space="preserve">    @GeneratedValue(strategy = GenerationType.IDENTITY)</w:t>
      </w:r>
    </w:p>
    <w:p w14:paraId="1DD084F1" w14:textId="77777777" w:rsidR="006F6772" w:rsidRDefault="006F6772" w:rsidP="006F6772">
      <w:r>
        <w:t xml:space="preserve">    private Long id;</w:t>
      </w:r>
    </w:p>
    <w:p w14:paraId="6388D4AF" w14:textId="77777777" w:rsidR="006F6772" w:rsidRDefault="006F6772" w:rsidP="006F6772"/>
    <w:p w14:paraId="13543430" w14:textId="77777777" w:rsidR="006F6772" w:rsidRDefault="006F6772" w:rsidP="006F6772">
      <w:r>
        <w:t xml:space="preserve">    private String name;</w:t>
      </w:r>
    </w:p>
    <w:p w14:paraId="2062DD85" w14:textId="77777777" w:rsidR="006F6772" w:rsidRDefault="006F6772" w:rsidP="006F6772"/>
    <w:p w14:paraId="0BD9071E" w14:textId="77777777" w:rsidR="006F6772" w:rsidRDefault="006F6772" w:rsidP="006F6772">
      <w:r>
        <w:lastRenderedPageBreak/>
        <w:t xml:space="preserve">    @OneToOne(cascade = CascadeType.ALL)</w:t>
      </w:r>
    </w:p>
    <w:p w14:paraId="1FF2CE89" w14:textId="77777777" w:rsidR="006F6772" w:rsidRDefault="006F6772" w:rsidP="006F6772">
      <w:r>
        <w:t xml:space="preserve">    @JoinColumn(name = "profile_id")</w:t>
      </w:r>
    </w:p>
    <w:p w14:paraId="40EA1FEE" w14:textId="77777777" w:rsidR="006F6772" w:rsidRDefault="006F6772" w:rsidP="006F6772">
      <w:r>
        <w:t xml:space="preserve">    private Profile profile;</w:t>
      </w:r>
    </w:p>
    <w:p w14:paraId="70D7D635" w14:textId="77777777" w:rsidR="006F6772" w:rsidRDefault="006F6772" w:rsidP="006F6772">
      <w:r>
        <w:t>}</w:t>
      </w:r>
    </w:p>
    <w:p w14:paraId="2341ACE9" w14:textId="77777777" w:rsidR="006F6772" w:rsidRDefault="006F6772" w:rsidP="006F6772">
      <w:r>
        <w:t>```</w:t>
      </w:r>
    </w:p>
    <w:p w14:paraId="299331A6" w14:textId="77777777" w:rsidR="006F6772" w:rsidRDefault="006F6772" w:rsidP="006F6772"/>
    <w:p w14:paraId="0EE48054" w14:textId="77777777" w:rsidR="006F6772" w:rsidRDefault="006F6772" w:rsidP="006F6772">
      <w:r>
        <w:t>```java</w:t>
      </w:r>
    </w:p>
    <w:p w14:paraId="6F1BD3E1" w14:textId="77777777" w:rsidR="006F6772" w:rsidRDefault="006F6772" w:rsidP="006F6772">
      <w:r>
        <w:t>@Entity</w:t>
      </w:r>
    </w:p>
    <w:p w14:paraId="199C55E0" w14:textId="77777777" w:rsidR="006F6772" w:rsidRDefault="006F6772" w:rsidP="006F6772">
      <w:r>
        <w:t>public class Profile {</w:t>
      </w:r>
    </w:p>
    <w:p w14:paraId="1D974506" w14:textId="77777777" w:rsidR="006F6772" w:rsidRDefault="006F6772" w:rsidP="006F6772">
      <w:r>
        <w:t xml:space="preserve">    @Id</w:t>
      </w:r>
    </w:p>
    <w:p w14:paraId="4F3FB811" w14:textId="77777777" w:rsidR="006F6772" w:rsidRDefault="006F6772" w:rsidP="006F6772">
      <w:r>
        <w:t xml:space="preserve">    @GeneratedValue(strategy = GenerationType.IDENTITY)</w:t>
      </w:r>
    </w:p>
    <w:p w14:paraId="5A85498D" w14:textId="77777777" w:rsidR="006F6772" w:rsidRDefault="006F6772" w:rsidP="006F6772">
      <w:r>
        <w:t xml:space="preserve">    private Long id;</w:t>
      </w:r>
    </w:p>
    <w:p w14:paraId="46639D35" w14:textId="77777777" w:rsidR="006F6772" w:rsidRDefault="006F6772" w:rsidP="006F6772"/>
    <w:p w14:paraId="7692E52C" w14:textId="77777777" w:rsidR="006F6772" w:rsidRDefault="006F6772" w:rsidP="006F6772">
      <w:r>
        <w:t xml:space="preserve">    private String bio;</w:t>
      </w:r>
    </w:p>
    <w:p w14:paraId="7C6ED0E7" w14:textId="77777777" w:rsidR="006F6772" w:rsidRDefault="006F6772" w:rsidP="006F6772">
      <w:r>
        <w:t>}</w:t>
      </w:r>
    </w:p>
    <w:p w14:paraId="42511AF0" w14:textId="77777777" w:rsidR="006F6772" w:rsidRDefault="006F6772" w:rsidP="006F6772">
      <w:r>
        <w:t>```</w:t>
      </w:r>
    </w:p>
    <w:p w14:paraId="3C834E1E" w14:textId="77777777" w:rsidR="006F6772" w:rsidRDefault="006F6772" w:rsidP="006F6772"/>
    <w:p w14:paraId="1458A214" w14:textId="77777777" w:rsidR="006F6772" w:rsidRDefault="006F6772" w:rsidP="006F6772">
      <w:r>
        <w:t>---</w:t>
      </w:r>
    </w:p>
    <w:p w14:paraId="274E9031" w14:textId="77777777" w:rsidR="006F6772" w:rsidRDefault="006F6772" w:rsidP="006F6772"/>
    <w:p w14:paraId="0BFE60C0" w14:textId="77777777" w:rsidR="006F6772" w:rsidRDefault="006F6772" w:rsidP="006F6772">
      <w:r>
        <w:t>## 2. `@OneToMany` and `@ManyToOne`</w:t>
      </w:r>
    </w:p>
    <w:p w14:paraId="38D25B06" w14:textId="77777777" w:rsidR="006F6772" w:rsidRDefault="006F6772" w:rsidP="006F6772"/>
    <w:p w14:paraId="78FAD4A3" w14:textId="77777777" w:rsidR="006F6772" w:rsidRDefault="006F6772" w:rsidP="006F6772">
      <w:r>
        <w:t>Example: one department has many employees.</w:t>
      </w:r>
    </w:p>
    <w:p w14:paraId="49BC5ACA" w14:textId="77777777" w:rsidR="006F6772" w:rsidRDefault="006F6772" w:rsidP="006F6772"/>
    <w:p w14:paraId="59F3CEAC" w14:textId="77777777" w:rsidR="006F6772" w:rsidRDefault="006F6772" w:rsidP="006F6772">
      <w:r>
        <w:t>```java</w:t>
      </w:r>
    </w:p>
    <w:p w14:paraId="794C8DC6" w14:textId="77777777" w:rsidR="006F6772" w:rsidRDefault="006F6772" w:rsidP="006F6772">
      <w:r>
        <w:lastRenderedPageBreak/>
        <w:t>@Entity</w:t>
      </w:r>
    </w:p>
    <w:p w14:paraId="08E7D759" w14:textId="77777777" w:rsidR="006F6772" w:rsidRDefault="006F6772" w:rsidP="006F6772">
      <w:r>
        <w:t>public class Department {</w:t>
      </w:r>
    </w:p>
    <w:p w14:paraId="413D32E5" w14:textId="77777777" w:rsidR="006F6772" w:rsidRDefault="006F6772" w:rsidP="006F6772">
      <w:r>
        <w:t xml:space="preserve">    @Id</w:t>
      </w:r>
    </w:p>
    <w:p w14:paraId="63D6528E" w14:textId="77777777" w:rsidR="006F6772" w:rsidRDefault="006F6772" w:rsidP="006F6772">
      <w:r>
        <w:t xml:space="preserve">    @GeneratedValue(strategy = GenerationType.IDENTITY)</w:t>
      </w:r>
    </w:p>
    <w:p w14:paraId="302A09D9" w14:textId="77777777" w:rsidR="006F6772" w:rsidRDefault="006F6772" w:rsidP="006F6772">
      <w:r>
        <w:t xml:space="preserve">    private Long id;</w:t>
      </w:r>
    </w:p>
    <w:p w14:paraId="57C891C3" w14:textId="77777777" w:rsidR="006F6772" w:rsidRDefault="006F6772" w:rsidP="006F6772"/>
    <w:p w14:paraId="448CCE11" w14:textId="77777777" w:rsidR="006F6772" w:rsidRDefault="006F6772" w:rsidP="006F6772">
      <w:r>
        <w:t xml:space="preserve">    private String name;</w:t>
      </w:r>
    </w:p>
    <w:p w14:paraId="68CA2F0D" w14:textId="77777777" w:rsidR="006F6772" w:rsidRDefault="006F6772" w:rsidP="006F6772"/>
    <w:p w14:paraId="2F7BED80" w14:textId="77777777" w:rsidR="006F6772" w:rsidRDefault="006F6772" w:rsidP="006F6772">
      <w:r>
        <w:t xml:space="preserve">    @OneToMany(mappedBy = "department", cascade = CascadeType.ALL)</w:t>
      </w:r>
    </w:p>
    <w:p w14:paraId="405310EE" w14:textId="77777777" w:rsidR="006F6772" w:rsidRDefault="006F6772" w:rsidP="006F6772">
      <w:r>
        <w:t xml:space="preserve">    private List&lt;Employee&gt; employees = new ArrayList&lt;&gt;();</w:t>
      </w:r>
    </w:p>
    <w:p w14:paraId="4DBD5499" w14:textId="77777777" w:rsidR="006F6772" w:rsidRDefault="006F6772" w:rsidP="006F6772">
      <w:r>
        <w:t>}</w:t>
      </w:r>
    </w:p>
    <w:p w14:paraId="73635F20" w14:textId="77777777" w:rsidR="006F6772" w:rsidRDefault="006F6772" w:rsidP="006F6772">
      <w:r>
        <w:t>```</w:t>
      </w:r>
    </w:p>
    <w:p w14:paraId="46453DE5" w14:textId="77777777" w:rsidR="006F6772" w:rsidRDefault="006F6772" w:rsidP="006F6772"/>
    <w:p w14:paraId="696449FD" w14:textId="77777777" w:rsidR="006F6772" w:rsidRDefault="006F6772" w:rsidP="006F6772">
      <w:r>
        <w:t>```java</w:t>
      </w:r>
    </w:p>
    <w:p w14:paraId="477759E8" w14:textId="77777777" w:rsidR="006F6772" w:rsidRDefault="006F6772" w:rsidP="006F6772">
      <w:r>
        <w:t>@Entity</w:t>
      </w:r>
    </w:p>
    <w:p w14:paraId="48C101CE" w14:textId="77777777" w:rsidR="006F6772" w:rsidRDefault="006F6772" w:rsidP="006F6772">
      <w:r>
        <w:t>public class Employee {</w:t>
      </w:r>
    </w:p>
    <w:p w14:paraId="2F6F2496" w14:textId="77777777" w:rsidR="006F6772" w:rsidRDefault="006F6772" w:rsidP="006F6772">
      <w:r>
        <w:t xml:space="preserve">    @Id</w:t>
      </w:r>
    </w:p>
    <w:p w14:paraId="55DB65C8" w14:textId="77777777" w:rsidR="006F6772" w:rsidRDefault="006F6772" w:rsidP="006F6772">
      <w:r>
        <w:t xml:space="preserve">    @GeneratedValue(strategy = GenerationType.IDENTITY)</w:t>
      </w:r>
    </w:p>
    <w:p w14:paraId="5CDC9AF2" w14:textId="77777777" w:rsidR="006F6772" w:rsidRDefault="006F6772" w:rsidP="006F6772">
      <w:r>
        <w:t xml:space="preserve">    private Long id;</w:t>
      </w:r>
    </w:p>
    <w:p w14:paraId="16312855" w14:textId="77777777" w:rsidR="006F6772" w:rsidRDefault="006F6772" w:rsidP="006F6772"/>
    <w:p w14:paraId="76E5065D" w14:textId="77777777" w:rsidR="006F6772" w:rsidRDefault="006F6772" w:rsidP="006F6772">
      <w:r>
        <w:t xml:space="preserve">    private String name;</w:t>
      </w:r>
    </w:p>
    <w:p w14:paraId="4B32148C" w14:textId="77777777" w:rsidR="006F6772" w:rsidRDefault="006F6772" w:rsidP="006F6772"/>
    <w:p w14:paraId="5B4B14F3" w14:textId="77777777" w:rsidR="006F6772" w:rsidRDefault="006F6772" w:rsidP="006F6772">
      <w:r>
        <w:t xml:space="preserve">    @ManyToOne</w:t>
      </w:r>
    </w:p>
    <w:p w14:paraId="6A6FA32A" w14:textId="77777777" w:rsidR="006F6772" w:rsidRDefault="006F6772" w:rsidP="006F6772">
      <w:r>
        <w:lastRenderedPageBreak/>
        <w:t xml:space="preserve">    @JoinColumn(name = "department_id")</w:t>
      </w:r>
    </w:p>
    <w:p w14:paraId="57D369E2" w14:textId="77777777" w:rsidR="006F6772" w:rsidRDefault="006F6772" w:rsidP="006F6772">
      <w:r>
        <w:t xml:space="preserve">    private Department department;</w:t>
      </w:r>
    </w:p>
    <w:p w14:paraId="6491E4F5" w14:textId="77777777" w:rsidR="006F6772" w:rsidRDefault="006F6772" w:rsidP="006F6772">
      <w:r>
        <w:t>}</w:t>
      </w:r>
    </w:p>
    <w:p w14:paraId="4C096D62" w14:textId="77777777" w:rsidR="006F6772" w:rsidRDefault="006F6772" w:rsidP="006F6772">
      <w:r>
        <w:t>```</w:t>
      </w:r>
    </w:p>
    <w:p w14:paraId="20B63566" w14:textId="77777777" w:rsidR="006F6772" w:rsidRDefault="006F6772" w:rsidP="006F6772"/>
    <w:p w14:paraId="092B5A02" w14:textId="77777777" w:rsidR="006F6772" w:rsidRDefault="006F6772" w:rsidP="006F6772">
      <w:r>
        <w:t>### Important:</w:t>
      </w:r>
    </w:p>
    <w:p w14:paraId="5F28AAEF" w14:textId="77777777" w:rsidR="006F6772" w:rsidRDefault="006F6772" w:rsidP="006F6772">
      <w:r>
        <w:t>- `mappedBy` means the other side owns the relationship</w:t>
      </w:r>
    </w:p>
    <w:p w14:paraId="3632731C" w14:textId="77777777" w:rsidR="006F6772" w:rsidRDefault="006F6772" w:rsidP="006F6772">
      <w:r>
        <w:t>- `@ManyToOne` side usually holds the foreign key</w:t>
      </w:r>
    </w:p>
    <w:p w14:paraId="4876BC4F" w14:textId="77777777" w:rsidR="006F6772" w:rsidRDefault="006F6772" w:rsidP="006F6772"/>
    <w:p w14:paraId="0E22F2F3" w14:textId="77777777" w:rsidR="006F6772" w:rsidRDefault="006F6772" w:rsidP="006F6772">
      <w:r>
        <w:t>---</w:t>
      </w:r>
    </w:p>
    <w:p w14:paraId="6DCF1C5B" w14:textId="77777777" w:rsidR="006F6772" w:rsidRDefault="006F6772" w:rsidP="006F6772"/>
    <w:p w14:paraId="3D7FC539" w14:textId="77777777" w:rsidR="006F6772" w:rsidRDefault="006F6772" w:rsidP="006F6772">
      <w:r>
        <w:t>## 3. `@ManyToMany`</w:t>
      </w:r>
    </w:p>
    <w:p w14:paraId="69BDE06A" w14:textId="77777777" w:rsidR="006F6772" w:rsidRDefault="006F6772" w:rsidP="006F6772"/>
    <w:p w14:paraId="34573201" w14:textId="77777777" w:rsidR="006F6772" w:rsidRDefault="006F6772" w:rsidP="006F6772">
      <w:r>
        <w:t>Example: students and courses.</w:t>
      </w:r>
    </w:p>
    <w:p w14:paraId="10260EA2" w14:textId="77777777" w:rsidR="006F6772" w:rsidRDefault="006F6772" w:rsidP="006F6772"/>
    <w:p w14:paraId="1F0C0E28" w14:textId="77777777" w:rsidR="006F6772" w:rsidRDefault="006F6772" w:rsidP="006F6772">
      <w:r>
        <w:t>```java</w:t>
      </w:r>
    </w:p>
    <w:p w14:paraId="2C87DBF0" w14:textId="77777777" w:rsidR="006F6772" w:rsidRDefault="006F6772" w:rsidP="006F6772">
      <w:r>
        <w:t>@Entity</w:t>
      </w:r>
    </w:p>
    <w:p w14:paraId="730D63FF" w14:textId="77777777" w:rsidR="006F6772" w:rsidRDefault="006F6772" w:rsidP="006F6772">
      <w:r>
        <w:t>public class Student {</w:t>
      </w:r>
    </w:p>
    <w:p w14:paraId="63C2175C" w14:textId="77777777" w:rsidR="006F6772" w:rsidRDefault="006F6772" w:rsidP="006F6772">
      <w:r>
        <w:t xml:space="preserve">    @Id</w:t>
      </w:r>
    </w:p>
    <w:p w14:paraId="280709A7" w14:textId="77777777" w:rsidR="006F6772" w:rsidRDefault="006F6772" w:rsidP="006F6772">
      <w:r>
        <w:t xml:space="preserve">    @GeneratedValue(strategy = GenerationType.IDENTITY)</w:t>
      </w:r>
    </w:p>
    <w:p w14:paraId="310A0E5B" w14:textId="77777777" w:rsidR="006F6772" w:rsidRDefault="006F6772" w:rsidP="006F6772">
      <w:r>
        <w:t xml:space="preserve">    private Long id;</w:t>
      </w:r>
    </w:p>
    <w:p w14:paraId="69D585DC" w14:textId="77777777" w:rsidR="006F6772" w:rsidRDefault="006F6772" w:rsidP="006F6772"/>
    <w:p w14:paraId="3F7D29BB" w14:textId="77777777" w:rsidR="006F6772" w:rsidRDefault="006F6772" w:rsidP="006F6772">
      <w:r>
        <w:t xml:space="preserve">    private String name;</w:t>
      </w:r>
    </w:p>
    <w:p w14:paraId="3FB6B87C" w14:textId="77777777" w:rsidR="006F6772" w:rsidRDefault="006F6772" w:rsidP="006F6772"/>
    <w:p w14:paraId="5FD046CF" w14:textId="77777777" w:rsidR="006F6772" w:rsidRDefault="006F6772" w:rsidP="006F6772">
      <w:r>
        <w:lastRenderedPageBreak/>
        <w:t xml:space="preserve">    @ManyToMany</w:t>
      </w:r>
    </w:p>
    <w:p w14:paraId="54396444" w14:textId="77777777" w:rsidR="006F6772" w:rsidRDefault="006F6772" w:rsidP="006F6772">
      <w:r>
        <w:t xml:space="preserve">    @JoinTable(</w:t>
      </w:r>
    </w:p>
    <w:p w14:paraId="38C86237" w14:textId="77777777" w:rsidR="006F6772" w:rsidRDefault="006F6772" w:rsidP="006F6772">
      <w:r>
        <w:t xml:space="preserve">        name = "student_course",</w:t>
      </w:r>
    </w:p>
    <w:p w14:paraId="7A6CA5D4" w14:textId="77777777" w:rsidR="006F6772" w:rsidRDefault="006F6772" w:rsidP="006F6772">
      <w:r>
        <w:t xml:space="preserve">        joinColumns = @JoinColumn(name = "student_id"),</w:t>
      </w:r>
    </w:p>
    <w:p w14:paraId="3522ABA7" w14:textId="77777777" w:rsidR="006F6772" w:rsidRDefault="006F6772" w:rsidP="006F6772">
      <w:r>
        <w:t xml:space="preserve">        inverseJoinColumns = @JoinColumn(name = "course_id")</w:t>
      </w:r>
    </w:p>
    <w:p w14:paraId="0E200667" w14:textId="77777777" w:rsidR="006F6772" w:rsidRDefault="006F6772" w:rsidP="006F6772">
      <w:r>
        <w:t xml:space="preserve">    )</w:t>
      </w:r>
    </w:p>
    <w:p w14:paraId="7DA263FF" w14:textId="77777777" w:rsidR="006F6772" w:rsidRDefault="006F6772" w:rsidP="006F6772">
      <w:r>
        <w:t xml:space="preserve">    private Set&lt;Course&gt; courses = new HashSet&lt;&gt;();</w:t>
      </w:r>
    </w:p>
    <w:p w14:paraId="59E331E2" w14:textId="77777777" w:rsidR="006F6772" w:rsidRDefault="006F6772" w:rsidP="006F6772">
      <w:r>
        <w:t>}</w:t>
      </w:r>
    </w:p>
    <w:p w14:paraId="7BFD9BDE" w14:textId="77777777" w:rsidR="006F6772" w:rsidRDefault="006F6772" w:rsidP="006F6772">
      <w:r>
        <w:t>```</w:t>
      </w:r>
    </w:p>
    <w:p w14:paraId="4B517BA6" w14:textId="77777777" w:rsidR="006F6772" w:rsidRDefault="006F6772" w:rsidP="006F6772"/>
    <w:p w14:paraId="10016DA5" w14:textId="77777777" w:rsidR="006F6772" w:rsidRDefault="006F6772" w:rsidP="006F6772">
      <w:r>
        <w:t>```java</w:t>
      </w:r>
    </w:p>
    <w:p w14:paraId="21D7FA5B" w14:textId="77777777" w:rsidR="006F6772" w:rsidRDefault="006F6772" w:rsidP="006F6772">
      <w:r>
        <w:t>@Entity</w:t>
      </w:r>
    </w:p>
    <w:p w14:paraId="75AC3D5D" w14:textId="77777777" w:rsidR="006F6772" w:rsidRDefault="006F6772" w:rsidP="006F6772">
      <w:r>
        <w:t>public class Course {</w:t>
      </w:r>
    </w:p>
    <w:p w14:paraId="6BBAFD7D" w14:textId="77777777" w:rsidR="006F6772" w:rsidRDefault="006F6772" w:rsidP="006F6772">
      <w:r>
        <w:t xml:space="preserve">    @Id</w:t>
      </w:r>
    </w:p>
    <w:p w14:paraId="7F9B830B" w14:textId="77777777" w:rsidR="006F6772" w:rsidRDefault="006F6772" w:rsidP="006F6772">
      <w:r>
        <w:t xml:space="preserve">    @GeneratedValue(strategy = GenerationType.IDENTITY)</w:t>
      </w:r>
    </w:p>
    <w:p w14:paraId="0BFF26B9" w14:textId="77777777" w:rsidR="006F6772" w:rsidRDefault="006F6772" w:rsidP="006F6772">
      <w:r>
        <w:t xml:space="preserve">    private Long id;</w:t>
      </w:r>
    </w:p>
    <w:p w14:paraId="567D4612" w14:textId="77777777" w:rsidR="006F6772" w:rsidRDefault="006F6772" w:rsidP="006F6772"/>
    <w:p w14:paraId="1EF60997" w14:textId="77777777" w:rsidR="006F6772" w:rsidRDefault="006F6772" w:rsidP="006F6772">
      <w:r>
        <w:t xml:space="preserve">    private String title;</w:t>
      </w:r>
    </w:p>
    <w:p w14:paraId="5FDAB2A8" w14:textId="77777777" w:rsidR="006F6772" w:rsidRDefault="006F6772" w:rsidP="006F6772">
      <w:r>
        <w:t>}</w:t>
      </w:r>
    </w:p>
    <w:p w14:paraId="6404B7D6" w14:textId="77777777" w:rsidR="006F6772" w:rsidRDefault="006F6772" w:rsidP="006F6772">
      <w:r>
        <w:t>```</w:t>
      </w:r>
    </w:p>
    <w:p w14:paraId="240D80A9" w14:textId="77777777" w:rsidR="006F6772" w:rsidRDefault="006F6772" w:rsidP="006F6772"/>
    <w:p w14:paraId="350D86CC" w14:textId="77777777" w:rsidR="006F6772" w:rsidRDefault="006F6772" w:rsidP="006F6772">
      <w:r>
        <w:t>JPA creates a join table for many-to-many mapping.</w:t>
      </w:r>
    </w:p>
    <w:p w14:paraId="62F90AD0" w14:textId="77777777" w:rsidR="006F6772" w:rsidRDefault="006F6772" w:rsidP="006F6772"/>
    <w:p w14:paraId="0720AB14" w14:textId="77777777" w:rsidR="006F6772" w:rsidRDefault="006F6772" w:rsidP="006F6772">
      <w:r>
        <w:t>---</w:t>
      </w:r>
    </w:p>
    <w:p w14:paraId="0B4FC5C2" w14:textId="77777777" w:rsidR="006F6772" w:rsidRDefault="006F6772" w:rsidP="006F6772"/>
    <w:p w14:paraId="0E624C64" w14:textId="77777777" w:rsidR="006F6772" w:rsidRDefault="006F6772" w:rsidP="006F6772">
      <w:r>
        <w:t># Fetch Types</w:t>
      </w:r>
    </w:p>
    <w:p w14:paraId="6C19528C" w14:textId="77777777" w:rsidR="006F6772" w:rsidRDefault="006F6772" w:rsidP="006F6772"/>
    <w:p w14:paraId="2280A3DF" w14:textId="77777777" w:rsidR="006F6772" w:rsidRDefault="006F6772" w:rsidP="006F6772">
      <w:r>
        <w:t>JPA supports two main fetch strategies.</w:t>
      </w:r>
    </w:p>
    <w:p w14:paraId="3C1B61C7" w14:textId="77777777" w:rsidR="006F6772" w:rsidRDefault="006F6772" w:rsidP="006F6772"/>
    <w:p w14:paraId="0182D8E0" w14:textId="77777777" w:rsidR="006F6772" w:rsidRDefault="006F6772" w:rsidP="006F6772">
      <w:r>
        <w:t>## Lazy loading</w:t>
      </w:r>
    </w:p>
    <w:p w14:paraId="13C6CB17" w14:textId="77777777" w:rsidR="006F6772" w:rsidRDefault="006F6772" w:rsidP="006F6772">
      <w:r>
        <w:t>Data is loaded only when needed.</w:t>
      </w:r>
    </w:p>
    <w:p w14:paraId="4C69F04C" w14:textId="77777777" w:rsidR="006F6772" w:rsidRDefault="006F6772" w:rsidP="006F6772"/>
    <w:p w14:paraId="173468C5" w14:textId="77777777" w:rsidR="006F6772" w:rsidRDefault="006F6772" w:rsidP="006F6772">
      <w:r>
        <w:t>```java</w:t>
      </w:r>
    </w:p>
    <w:p w14:paraId="50A3FE92" w14:textId="77777777" w:rsidR="006F6772" w:rsidRDefault="006F6772" w:rsidP="006F6772">
      <w:r>
        <w:t>@OneToMany(fetch = FetchType.LAZY)</w:t>
      </w:r>
    </w:p>
    <w:p w14:paraId="3E69F8F0" w14:textId="77777777" w:rsidR="006F6772" w:rsidRDefault="006F6772" w:rsidP="006F6772">
      <w:r>
        <w:t>private List&lt;Employee&gt; employees;</w:t>
      </w:r>
    </w:p>
    <w:p w14:paraId="027FD71F" w14:textId="77777777" w:rsidR="006F6772" w:rsidRDefault="006F6772" w:rsidP="006F6772">
      <w:r>
        <w:t>```</w:t>
      </w:r>
    </w:p>
    <w:p w14:paraId="7D6C821F" w14:textId="77777777" w:rsidR="006F6772" w:rsidRDefault="006F6772" w:rsidP="006F6772"/>
    <w:p w14:paraId="46C8D281" w14:textId="77777777" w:rsidR="006F6772" w:rsidRDefault="006F6772" w:rsidP="006F6772">
      <w:r>
        <w:t>## Eager loading</w:t>
      </w:r>
    </w:p>
    <w:p w14:paraId="2140775B" w14:textId="77777777" w:rsidR="006F6772" w:rsidRDefault="006F6772" w:rsidP="006F6772">
      <w:r>
        <w:t>Data is loaded immediately with the parent.</w:t>
      </w:r>
    </w:p>
    <w:p w14:paraId="412FA564" w14:textId="77777777" w:rsidR="006F6772" w:rsidRDefault="006F6772" w:rsidP="006F6772"/>
    <w:p w14:paraId="5BE8C42B" w14:textId="77777777" w:rsidR="006F6772" w:rsidRDefault="006F6772" w:rsidP="006F6772">
      <w:r>
        <w:t>```java</w:t>
      </w:r>
    </w:p>
    <w:p w14:paraId="0BBA9378" w14:textId="77777777" w:rsidR="006F6772" w:rsidRDefault="006F6772" w:rsidP="006F6772">
      <w:r>
        <w:t>@OneToOne(fetch = FetchType.EAGER)</w:t>
      </w:r>
    </w:p>
    <w:p w14:paraId="0FB82103" w14:textId="77777777" w:rsidR="006F6772" w:rsidRDefault="006F6772" w:rsidP="006F6772">
      <w:r>
        <w:t>private Profile profile;</w:t>
      </w:r>
    </w:p>
    <w:p w14:paraId="25D72F55" w14:textId="77777777" w:rsidR="006F6772" w:rsidRDefault="006F6772" w:rsidP="006F6772">
      <w:r>
        <w:t>```</w:t>
      </w:r>
    </w:p>
    <w:p w14:paraId="4B3F8F0B" w14:textId="77777777" w:rsidR="006F6772" w:rsidRDefault="006F6772" w:rsidP="006F6772"/>
    <w:p w14:paraId="605F778E" w14:textId="77777777" w:rsidR="006F6772" w:rsidRDefault="006F6772" w:rsidP="006F6772">
      <w:r>
        <w:t>### Important note:</w:t>
      </w:r>
    </w:p>
    <w:p w14:paraId="497A6544" w14:textId="77777777" w:rsidR="006F6772" w:rsidRDefault="006F6772" w:rsidP="006F6772">
      <w:r>
        <w:t>- `@ManyToOne` and `@OneToOne` are eager by default</w:t>
      </w:r>
    </w:p>
    <w:p w14:paraId="778BC402" w14:textId="77777777" w:rsidR="006F6772" w:rsidRDefault="006F6772" w:rsidP="006F6772">
      <w:r>
        <w:t>- `@OneToMany` and `@ManyToMany` are lazy by default</w:t>
      </w:r>
    </w:p>
    <w:p w14:paraId="47EB668E" w14:textId="77777777" w:rsidR="006F6772" w:rsidRDefault="006F6772" w:rsidP="006F6772"/>
    <w:p w14:paraId="2CCA29BB" w14:textId="77777777" w:rsidR="006F6772" w:rsidRDefault="006F6772" w:rsidP="006F6772">
      <w:r>
        <w:t>### Trade-off:</w:t>
      </w:r>
    </w:p>
    <w:p w14:paraId="62AFC419" w14:textId="77777777" w:rsidR="006F6772" w:rsidRDefault="006F6772" w:rsidP="006F6772">
      <w:r>
        <w:t>- Lazy loading saves memory and query cost initially</w:t>
      </w:r>
    </w:p>
    <w:p w14:paraId="0C02D2C5" w14:textId="77777777" w:rsidR="006F6772" w:rsidRDefault="006F6772" w:rsidP="006F6772">
      <w:r>
        <w:t>- Eager loading can cause heavy queries and unnecessary data loading</w:t>
      </w:r>
    </w:p>
    <w:p w14:paraId="635C8151" w14:textId="77777777" w:rsidR="006F6772" w:rsidRDefault="006F6772" w:rsidP="006F6772"/>
    <w:p w14:paraId="6ED9F1A4" w14:textId="77777777" w:rsidR="006F6772" w:rsidRDefault="006F6772" w:rsidP="006F6772">
      <w:r>
        <w:t>---</w:t>
      </w:r>
    </w:p>
    <w:p w14:paraId="3A180C07" w14:textId="77777777" w:rsidR="006F6772" w:rsidRDefault="006F6772" w:rsidP="006F6772"/>
    <w:p w14:paraId="47922E4D" w14:textId="77777777" w:rsidR="006F6772" w:rsidRDefault="006F6772" w:rsidP="006F6772">
      <w:r>
        <w:t># Cascade Types</w:t>
      </w:r>
    </w:p>
    <w:p w14:paraId="4E071DEF" w14:textId="77777777" w:rsidR="006F6772" w:rsidRDefault="006F6772" w:rsidP="006F6772"/>
    <w:p w14:paraId="02142B20" w14:textId="77777777" w:rsidR="006F6772" w:rsidRDefault="006F6772" w:rsidP="006F6772">
      <w:r>
        <w:t>Cascade means operations on one entity propagate to related entities.</w:t>
      </w:r>
    </w:p>
    <w:p w14:paraId="5AC7212C" w14:textId="77777777" w:rsidR="006F6772" w:rsidRDefault="006F6772" w:rsidP="006F6772"/>
    <w:p w14:paraId="245077D2" w14:textId="77777777" w:rsidR="006F6772" w:rsidRDefault="006F6772" w:rsidP="006F6772">
      <w:r>
        <w:t>Common cascade types:</w:t>
      </w:r>
    </w:p>
    <w:p w14:paraId="3E116DCF" w14:textId="77777777" w:rsidR="006F6772" w:rsidRDefault="006F6772" w:rsidP="006F6772">
      <w:r>
        <w:t>- `PERSIST`</w:t>
      </w:r>
    </w:p>
    <w:p w14:paraId="3DAE72B8" w14:textId="77777777" w:rsidR="006F6772" w:rsidRDefault="006F6772" w:rsidP="006F6772">
      <w:r>
        <w:t>- `MERGE`</w:t>
      </w:r>
    </w:p>
    <w:p w14:paraId="6873D27C" w14:textId="77777777" w:rsidR="006F6772" w:rsidRDefault="006F6772" w:rsidP="006F6772">
      <w:r>
        <w:t>- `REMOVE`</w:t>
      </w:r>
    </w:p>
    <w:p w14:paraId="3E5ED07D" w14:textId="77777777" w:rsidR="006F6772" w:rsidRDefault="006F6772" w:rsidP="006F6772">
      <w:r>
        <w:t>- `REFRESH`</w:t>
      </w:r>
    </w:p>
    <w:p w14:paraId="56712566" w14:textId="77777777" w:rsidR="006F6772" w:rsidRDefault="006F6772" w:rsidP="006F6772">
      <w:r>
        <w:t>- `DETACH`</w:t>
      </w:r>
    </w:p>
    <w:p w14:paraId="4DB499AA" w14:textId="77777777" w:rsidR="006F6772" w:rsidRDefault="006F6772" w:rsidP="006F6772">
      <w:r>
        <w:t>- `ALL`</w:t>
      </w:r>
    </w:p>
    <w:p w14:paraId="2477DFE8" w14:textId="77777777" w:rsidR="006F6772" w:rsidRDefault="006F6772" w:rsidP="006F6772"/>
    <w:p w14:paraId="25D59642" w14:textId="77777777" w:rsidR="006F6772" w:rsidRDefault="006F6772" w:rsidP="006F6772">
      <w:r>
        <w:t>Example:</w:t>
      </w:r>
    </w:p>
    <w:p w14:paraId="0DF226B0" w14:textId="77777777" w:rsidR="006F6772" w:rsidRDefault="006F6772" w:rsidP="006F6772">
      <w:r>
        <w:t>```java</w:t>
      </w:r>
    </w:p>
    <w:p w14:paraId="1DC2F712" w14:textId="77777777" w:rsidR="006F6772" w:rsidRDefault="006F6772" w:rsidP="006F6772">
      <w:r>
        <w:t>@OneToMany(mappedBy = "department", cascade = CascadeType.ALL)</w:t>
      </w:r>
    </w:p>
    <w:p w14:paraId="5B8D2BCE" w14:textId="77777777" w:rsidR="006F6772" w:rsidRDefault="006F6772" w:rsidP="006F6772">
      <w:r>
        <w:lastRenderedPageBreak/>
        <w:t>private List&lt;Employee&gt; employees;</w:t>
      </w:r>
    </w:p>
    <w:p w14:paraId="51D65580" w14:textId="77777777" w:rsidR="006F6772" w:rsidRDefault="006F6772" w:rsidP="006F6772">
      <w:r>
        <w:t>```</w:t>
      </w:r>
    </w:p>
    <w:p w14:paraId="269AFD46" w14:textId="77777777" w:rsidR="006F6772" w:rsidRDefault="006F6772" w:rsidP="006F6772"/>
    <w:p w14:paraId="22F31DE1" w14:textId="77777777" w:rsidR="006F6772" w:rsidRDefault="006F6772" w:rsidP="006F6772">
      <w:r>
        <w:t>If you save a department, its employees are also saved.</w:t>
      </w:r>
    </w:p>
    <w:p w14:paraId="63CE0419" w14:textId="77777777" w:rsidR="006F6772" w:rsidRDefault="006F6772" w:rsidP="006F6772"/>
    <w:p w14:paraId="7180183C" w14:textId="77777777" w:rsidR="006F6772" w:rsidRDefault="006F6772" w:rsidP="006F6772">
      <w:r>
        <w:t>### Be careful:</w:t>
      </w:r>
    </w:p>
    <w:p w14:paraId="5A2E97E0" w14:textId="77777777" w:rsidR="006F6772" w:rsidRDefault="006F6772" w:rsidP="006F6772">
      <w:r>
        <w:t>Cascade is powerful, but overusing it can cause accidental deletes or updates.</w:t>
      </w:r>
    </w:p>
    <w:p w14:paraId="488563BC" w14:textId="77777777" w:rsidR="006F6772" w:rsidRDefault="006F6772" w:rsidP="006F6772"/>
    <w:p w14:paraId="40500AB3" w14:textId="77777777" w:rsidR="006F6772" w:rsidRDefault="006F6772" w:rsidP="006F6772">
      <w:r>
        <w:t>---</w:t>
      </w:r>
    </w:p>
    <w:p w14:paraId="59B741FA" w14:textId="77777777" w:rsidR="006F6772" w:rsidRDefault="006F6772" w:rsidP="006F6772"/>
    <w:p w14:paraId="666B0290" w14:textId="77777777" w:rsidR="006F6772" w:rsidRDefault="006F6772" w:rsidP="006F6772">
      <w:r>
        <w:t># Hibernate Features Beyond JPA</w:t>
      </w:r>
    </w:p>
    <w:p w14:paraId="324E39FC" w14:textId="77777777" w:rsidR="006F6772" w:rsidRDefault="006F6772" w:rsidP="006F6772"/>
    <w:p w14:paraId="7E13530F" w14:textId="77777777" w:rsidR="006F6772" w:rsidRDefault="006F6772" w:rsidP="006F6772">
      <w:r>
        <w:t>Hibernate gives extra capabilities that JPA does not define directly.</w:t>
      </w:r>
    </w:p>
    <w:p w14:paraId="46665079" w14:textId="77777777" w:rsidR="006F6772" w:rsidRDefault="006F6772" w:rsidP="006F6772"/>
    <w:p w14:paraId="5E2A0CB2" w14:textId="77777777" w:rsidR="006F6772" w:rsidRDefault="006F6772" w:rsidP="006F6772">
      <w:r>
        <w:t>---</w:t>
      </w:r>
    </w:p>
    <w:p w14:paraId="0E35E13C" w14:textId="77777777" w:rsidR="006F6772" w:rsidRDefault="006F6772" w:rsidP="006F6772"/>
    <w:p w14:paraId="440E62BC" w14:textId="77777777" w:rsidR="006F6772" w:rsidRDefault="006F6772" w:rsidP="006F6772">
      <w:r>
        <w:t>## 1. First-Level Cache</w:t>
      </w:r>
    </w:p>
    <w:p w14:paraId="76EE9904" w14:textId="77777777" w:rsidR="006F6772" w:rsidRDefault="006F6772" w:rsidP="006F6772">
      <w:r>
        <w:t>Each session has a built-in cache.</w:t>
      </w:r>
    </w:p>
    <w:p w14:paraId="3A711CAC" w14:textId="77777777" w:rsidR="006F6772" w:rsidRDefault="006F6772" w:rsidP="006F6772"/>
    <w:p w14:paraId="2065D3D2" w14:textId="77777777" w:rsidR="006F6772" w:rsidRDefault="006F6772" w:rsidP="006F6772">
      <w:r>
        <w:t>If you load the same entity twice in one session, Hibernate may return it from cache instead of querying again.</w:t>
      </w:r>
    </w:p>
    <w:p w14:paraId="7D7BD0E3" w14:textId="77777777" w:rsidR="006F6772" w:rsidRDefault="006F6772" w:rsidP="006F6772"/>
    <w:p w14:paraId="12099E1C" w14:textId="77777777" w:rsidR="006F6772" w:rsidRDefault="006F6772" w:rsidP="006F6772">
      <w:r>
        <w:t>---</w:t>
      </w:r>
    </w:p>
    <w:p w14:paraId="16036593" w14:textId="77777777" w:rsidR="006F6772" w:rsidRDefault="006F6772" w:rsidP="006F6772"/>
    <w:p w14:paraId="1B5C843B" w14:textId="77777777" w:rsidR="006F6772" w:rsidRDefault="006F6772" w:rsidP="006F6772">
      <w:r>
        <w:t>## 2. Dirty Checking</w:t>
      </w:r>
    </w:p>
    <w:p w14:paraId="47499E61" w14:textId="77777777" w:rsidR="006F6772" w:rsidRDefault="006F6772" w:rsidP="006F6772">
      <w:r>
        <w:t>Hibernate automatically detects changes to managed entities.</w:t>
      </w:r>
    </w:p>
    <w:p w14:paraId="6E4DCBFF" w14:textId="77777777" w:rsidR="006F6772" w:rsidRDefault="006F6772" w:rsidP="006F6772"/>
    <w:p w14:paraId="3997F0E5" w14:textId="77777777" w:rsidR="006F6772" w:rsidRDefault="006F6772" w:rsidP="006F6772">
      <w:r>
        <w:t>Example:</w:t>
      </w:r>
    </w:p>
    <w:p w14:paraId="15015364" w14:textId="77777777" w:rsidR="006F6772" w:rsidRDefault="006F6772" w:rsidP="006F6772">
      <w:r>
        <w:t>```java</w:t>
      </w:r>
    </w:p>
    <w:p w14:paraId="6EE8E0C4" w14:textId="77777777" w:rsidR="006F6772" w:rsidRDefault="006F6772" w:rsidP="006F6772">
      <w:r>
        <w:t>User user = entityManager.find(User.class, 1L);</w:t>
      </w:r>
    </w:p>
    <w:p w14:paraId="7703BD4E" w14:textId="77777777" w:rsidR="006F6772" w:rsidRDefault="006F6772" w:rsidP="006F6772">
      <w:r>
        <w:t>user.setName("New Name");</w:t>
      </w:r>
    </w:p>
    <w:p w14:paraId="65824E26" w14:textId="77777777" w:rsidR="006F6772" w:rsidRDefault="006F6772" w:rsidP="006F6772">
      <w:r>
        <w:t>```</w:t>
      </w:r>
    </w:p>
    <w:p w14:paraId="52FCE889" w14:textId="77777777" w:rsidR="006F6772" w:rsidRDefault="006F6772" w:rsidP="006F6772"/>
    <w:p w14:paraId="4B71BCB7" w14:textId="77777777" w:rsidR="006F6772" w:rsidRDefault="006F6772" w:rsidP="006F6772">
      <w:r>
        <w:t>You do not need to explicitly call update. Hibernate sees the change and writes it during flush/commit.</w:t>
      </w:r>
    </w:p>
    <w:p w14:paraId="6561965D" w14:textId="77777777" w:rsidR="006F6772" w:rsidRDefault="006F6772" w:rsidP="006F6772"/>
    <w:p w14:paraId="6BD25E7A" w14:textId="77777777" w:rsidR="006F6772" w:rsidRDefault="006F6772" w:rsidP="006F6772">
      <w:r>
        <w:t>---</w:t>
      </w:r>
    </w:p>
    <w:p w14:paraId="007F4F5B" w14:textId="77777777" w:rsidR="006F6772" w:rsidRDefault="006F6772" w:rsidP="006F6772"/>
    <w:p w14:paraId="2F14123A" w14:textId="77777777" w:rsidR="006F6772" w:rsidRDefault="006F6772" w:rsidP="006F6772">
      <w:r>
        <w:t>## 3. Lazy Loading and Proxies</w:t>
      </w:r>
    </w:p>
    <w:p w14:paraId="300C0F71" w14:textId="77777777" w:rsidR="006F6772" w:rsidRDefault="006F6772" w:rsidP="006F6772">
      <w:r>
        <w:t>Hibernate may not fetch associated entities immediately. It can use proxy objects and load them on access.</w:t>
      </w:r>
    </w:p>
    <w:p w14:paraId="59B93542" w14:textId="77777777" w:rsidR="006F6772" w:rsidRDefault="006F6772" w:rsidP="006F6772"/>
    <w:p w14:paraId="313D06F2" w14:textId="77777777" w:rsidR="006F6772" w:rsidRDefault="006F6772" w:rsidP="006F6772">
      <w:r>
        <w:t>This is useful for performance, but can cause `LazyInitializationException` if accessed outside the session.</w:t>
      </w:r>
    </w:p>
    <w:p w14:paraId="0D404B88" w14:textId="77777777" w:rsidR="006F6772" w:rsidRDefault="006F6772" w:rsidP="006F6772"/>
    <w:p w14:paraId="769E5D2C" w14:textId="77777777" w:rsidR="006F6772" w:rsidRDefault="006F6772" w:rsidP="006F6772">
      <w:r>
        <w:t>---</w:t>
      </w:r>
    </w:p>
    <w:p w14:paraId="346946BD" w14:textId="77777777" w:rsidR="006F6772" w:rsidRDefault="006F6772" w:rsidP="006F6772"/>
    <w:p w14:paraId="45CB8DE9" w14:textId="77777777" w:rsidR="006F6772" w:rsidRDefault="006F6772" w:rsidP="006F6772">
      <w:r>
        <w:t>## 4. HQL / JPQL</w:t>
      </w:r>
    </w:p>
    <w:p w14:paraId="2D1007E6" w14:textId="77777777" w:rsidR="006F6772" w:rsidRDefault="006F6772" w:rsidP="006F6772">
      <w:r>
        <w:lastRenderedPageBreak/>
        <w:t>Hibernate Query Language and Java Persistence Query Language are object-oriented query languages.</w:t>
      </w:r>
    </w:p>
    <w:p w14:paraId="5B0BDDBE" w14:textId="77777777" w:rsidR="006F6772" w:rsidRDefault="006F6772" w:rsidP="006F6772"/>
    <w:p w14:paraId="71469E08" w14:textId="77777777" w:rsidR="006F6772" w:rsidRDefault="006F6772" w:rsidP="006F6772">
      <w:r>
        <w:t>Example JPQL:</w:t>
      </w:r>
    </w:p>
    <w:p w14:paraId="3D299B35" w14:textId="77777777" w:rsidR="006F6772" w:rsidRDefault="006F6772" w:rsidP="006F6772">
      <w:r>
        <w:t>```java</w:t>
      </w:r>
    </w:p>
    <w:p w14:paraId="0034154D" w14:textId="77777777" w:rsidR="006F6772" w:rsidRDefault="006F6772" w:rsidP="006F6772">
      <w:r>
        <w:t>SELECT u FROM User u WHERE u.email = :email</w:t>
      </w:r>
    </w:p>
    <w:p w14:paraId="6921E4AA" w14:textId="77777777" w:rsidR="006F6772" w:rsidRDefault="006F6772" w:rsidP="006F6772">
      <w:r>
        <w:t>```</w:t>
      </w:r>
    </w:p>
    <w:p w14:paraId="544E48B7" w14:textId="77777777" w:rsidR="006F6772" w:rsidRDefault="006F6772" w:rsidP="006F6772"/>
    <w:p w14:paraId="5A487F7A" w14:textId="77777777" w:rsidR="006F6772" w:rsidRDefault="006F6772" w:rsidP="006F6772">
      <w:r>
        <w:t>This works on entity names and fields, not table names and columns.</w:t>
      </w:r>
    </w:p>
    <w:p w14:paraId="2A4F53D9" w14:textId="77777777" w:rsidR="006F6772" w:rsidRDefault="006F6772" w:rsidP="006F6772"/>
    <w:p w14:paraId="40506E38" w14:textId="77777777" w:rsidR="006F6772" w:rsidRDefault="006F6772" w:rsidP="006F6772">
      <w:r>
        <w:t>---</w:t>
      </w:r>
    </w:p>
    <w:p w14:paraId="68A131A2" w14:textId="77777777" w:rsidR="006F6772" w:rsidRDefault="006F6772" w:rsidP="006F6772"/>
    <w:p w14:paraId="0AFA0526" w14:textId="77777777" w:rsidR="006F6772" w:rsidRDefault="006F6772" w:rsidP="006F6772">
      <w:r>
        <w:t># JPQL vs SQL</w:t>
      </w:r>
    </w:p>
    <w:p w14:paraId="34A4287F" w14:textId="77777777" w:rsidR="006F6772" w:rsidRDefault="006F6772" w:rsidP="006F6772"/>
    <w:p w14:paraId="18B251A0" w14:textId="77777777" w:rsidR="006F6772" w:rsidRDefault="006F6772" w:rsidP="006F6772">
      <w:r>
        <w:t>## SQL</w:t>
      </w:r>
    </w:p>
    <w:p w14:paraId="0BF23787" w14:textId="77777777" w:rsidR="006F6772" w:rsidRDefault="006F6772" w:rsidP="006F6772">
      <w:r>
        <w:t>Works with tables and columns.</w:t>
      </w:r>
    </w:p>
    <w:p w14:paraId="6648E5B2" w14:textId="77777777" w:rsidR="006F6772" w:rsidRDefault="006F6772" w:rsidP="006F6772"/>
    <w:p w14:paraId="15A0CB96" w14:textId="77777777" w:rsidR="006F6772" w:rsidRDefault="006F6772" w:rsidP="006F6772">
      <w:r>
        <w:t>```sql</w:t>
      </w:r>
    </w:p>
    <w:p w14:paraId="54AEFEE0" w14:textId="77777777" w:rsidR="006F6772" w:rsidRDefault="006F6772" w:rsidP="006F6772">
      <w:r>
        <w:t>SELECT * FROM users WHERE email = 'a@b.com';</w:t>
      </w:r>
    </w:p>
    <w:p w14:paraId="5874B8DB" w14:textId="77777777" w:rsidR="006F6772" w:rsidRDefault="006F6772" w:rsidP="006F6772">
      <w:r>
        <w:t>```</w:t>
      </w:r>
    </w:p>
    <w:p w14:paraId="10E48F77" w14:textId="77777777" w:rsidR="006F6772" w:rsidRDefault="006F6772" w:rsidP="006F6772"/>
    <w:p w14:paraId="2B607CE8" w14:textId="77777777" w:rsidR="006F6772" w:rsidRDefault="006F6772" w:rsidP="006F6772">
      <w:r>
        <w:t>## JPQL</w:t>
      </w:r>
    </w:p>
    <w:p w14:paraId="2FA49E5C" w14:textId="77777777" w:rsidR="006F6772" w:rsidRDefault="006F6772" w:rsidP="006F6772">
      <w:r>
        <w:t>Works with entities and fields.</w:t>
      </w:r>
    </w:p>
    <w:p w14:paraId="595BED3D" w14:textId="77777777" w:rsidR="006F6772" w:rsidRDefault="006F6772" w:rsidP="006F6772"/>
    <w:p w14:paraId="36A91161" w14:textId="77777777" w:rsidR="006F6772" w:rsidRDefault="006F6772" w:rsidP="006F6772">
      <w:r>
        <w:lastRenderedPageBreak/>
        <w:t>```java</w:t>
      </w:r>
    </w:p>
    <w:p w14:paraId="0F0C9660" w14:textId="77777777" w:rsidR="006F6772" w:rsidRDefault="006F6772" w:rsidP="006F6772">
      <w:r>
        <w:t>SELECT u FROM User u WHERE u.email = :email</w:t>
      </w:r>
    </w:p>
    <w:p w14:paraId="70F19612" w14:textId="77777777" w:rsidR="006F6772" w:rsidRDefault="006F6772" w:rsidP="006F6772">
      <w:r>
        <w:t>```</w:t>
      </w:r>
    </w:p>
    <w:p w14:paraId="7F172F64" w14:textId="77777777" w:rsidR="006F6772" w:rsidRDefault="006F6772" w:rsidP="006F6772"/>
    <w:p w14:paraId="3781FD19" w14:textId="77777777" w:rsidR="006F6772" w:rsidRDefault="006F6772" w:rsidP="006F6772">
      <w:r>
        <w:t>JPQL is database-independent because Hibernate translates it into SQL.</w:t>
      </w:r>
    </w:p>
    <w:p w14:paraId="10D785F8" w14:textId="77777777" w:rsidR="006F6772" w:rsidRDefault="006F6772" w:rsidP="006F6772"/>
    <w:p w14:paraId="373B456C" w14:textId="77777777" w:rsidR="006F6772" w:rsidRDefault="006F6772" w:rsidP="006F6772">
      <w:r>
        <w:t>---</w:t>
      </w:r>
    </w:p>
    <w:p w14:paraId="77E32143" w14:textId="77777777" w:rsidR="006F6772" w:rsidRDefault="006F6772" w:rsidP="006F6772"/>
    <w:p w14:paraId="5F801028" w14:textId="77777777" w:rsidR="006F6772" w:rsidRDefault="006F6772" w:rsidP="006F6772">
      <w:r>
        <w:t># Spring Data JPA</w:t>
      </w:r>
    </w:p>
    <w:p w14:paraId="4EF8C272" w14:textId="77777777" w:rsidR="006F6772" w:rsidRDefault="006F6772" w:rsidP="006F6772"/>
    <w:p w14:paraId="3848692E" w14:textId="77777777" w:rsidR="006F6772" w:rsidRDefault="006F6772" w:rsidP="006F6772">
      <w:r>
        <w:t>In real-world Spring applications, you usually use `Spring Data JPA`.</w:t>
      </w:r>
    </w:p>
    <w:p w14:paraId="4CF7D46A" w14:textId="77777777" w:rsidR="006F6772" w:rsidRDefault="006F6772" w:rsidP="006F6772"/>
    <w:p w14:paraId="5A9CC404" w14:textId="77777777" w:rsidR="006F6772" w:rsidRDefault="006F6772" w:rsidP="006F6772">
      <w:r>
        <w:t>Example:</w:t>
      </w:r>
    </w:p>
    <w:p w14:paraId="4B18C1AB" w14:textId="77777777" w:rsidR="006F6772" w:rsidRDefault="006F6772" w:rsidP="006F6772"/>
    <w:p w14:paraId="0FCA8C66" w14:textId="77777777" w:rsidR="006F6772" w:rsidRDefault="006F6772" w:rsidP="006F6772">
      <w:r>
        <w:t>```java</w:t>
      </w:r>
    </w:p>
    <w:p w14:paraId="6878DF46" w14:textId="77777777" w:rsidR="006F6772" w:rsidRDefault="006F6772" w:rsidP="006F6772">
      <w:r>
        <w:t>public interface UserRepository extends JpaRepository&lt;User, Long&gt; {</w:t>
      </w:r>
    </w:p>
    <w:p w14:paraId="001A5F71" w14:textId="77777777" w:rsidR="006F6772" w:rsidRDefault="006F6772" w:rsidP="006F6772">
      <w:r>
        <w:t xml:space="preserve">    User findByEmail(String email);</w:t>
      </w:r>
    </w:p>
    <w:p w14:paraId="0ECC31D1" w14:textId="77777777" w:rsidR="006F6772" w:rsidRDefault="006F6772" w:rsidP="006F6772">
      <w:r>
        <w:t>}</w:t>
      </w:r>
    </w:p>
    <w:p w14:paraId="4A9FE882" w14:textId="77777777" w:rsidR="006F6772" w:rsidRDefault="006F6772" w:rsidP="006F6772">
      <w:r>
        <w:t>```</w:t>
      </w:r>
    </w:p>
    <w:p w14:paraId="73A7934E" w14:textId="77777777" w:rsidR="006F6772" w:rsidRDefault="006F6772" w:rsidP="006F6772"/>
    <w:p w14:paraId="7ECAFFB5" w14:textId="77777777" w:rsidR="006F6772" w:rsidRDefault="006F6772" w:rsidP="006F6772">
      <w:r>
        <w:t>This gives you:</w:t>
      </w:r>
    </w:p>
    <w:p w14:paraId="4CC0C401" w14:textId="77777777" w:rsidR="006F6772" w:rsidRDefault="006F6772" w:rsidP="006F6772">
      <w:r>
        <w:t>- CRUD methods automatically</w:t>
      </w:r>
    </w:p>
    <w:p w14:paraId="1A2C40F1" w14:textId="77777777" w:rsidR="006F6772" w:rsidRDefault="006F6772" w:rsidP="006F6772">
      <w:r>
        <w:lastRenderedPageBreak/>
        <w:t>- pagination</w:t>
      </w:r>
    </w:p>
    <w:p w14:paraId="2EC42A94" w14:textId="77777777" w:rsidR="006F6772" w:rsidRDefault="006F6772" w:rsidP="006F6772">
      <w:r>
        <w:t>- sorting</w:t>
      </w:r>
    </w:p>
    <w:p w14:paraId="36A23F1E" w14:textId="77777777" w:rsidR="006F6772" w:rsidRDefault="006F6772" w:rsidP="006F6772">
      <w:r>
        <w:t>- query derivation from method names</w:t>
      </w:r>
    </w:p>
    <w:p w14:paraId="095C2317" w14:textId="77777777" w:rsidR="006F6772" w:rsidRDefault="006F6772" w:rsidP="006F6772"/>
    <w:p w14:paraId="2EBADDE2" w14:textId="77777777" w:rsidR="006F6772" w:rsidRDefault="006F6772" w:rsidP="006F6772">
      <w:r>
        <w:t>Example usage:</w:t>
      </w:r>
    </w:p>
    <w:p w14:paraId="51DEE73D" w14:textId="77777777" w:rsidR="006F6772" w:rsidRDefault="006F6772" w:rsidP="006F6772">
      <w:r>
        <w:t>```java</w:t>
      </w:r>
    </w:p>
    <w:p w14:paraId="6F59FB94" w14:textId="77777777" w:rsidR="006F6772" w:rsidRDefault="006F6772" w:rsidP="006F6772">
      <w:r>
        <w:t>userRepository.save(user);</w:t>
      </w:r>
    </w:p>
    <w:p w14:paraId="6A155699" w14:textId="77777777" w:rsidR="006F6772" w:rsidRDefault="006F6772" w:rsidP="006F6772">
      <w:r>
        <w:t>userRepository.findById(1L);</w:t>
      </w:r>
    </w:p>
    <w:p w14:paraId="4FA812E8" w14:textId="77777777" w:rsidR="006F6772" w:rsidRDefault="006F6772" w:rsidP="006F6772">
      <w:r>
        <w:t>userRepository.deleteById(1L);</w:t>
      </w:r>
    </w:p>
    <w:p w14:paraId="7DEA3AA0" w14:textId="77777777" w:rsidR="006F6772" w:rsidRDefault="006F6772" w:rsidP="006F6772">
      <w:r>
        <w:t>```</w:t>
      </w:r>
    </w:p>
    <w:p w14:paraId="1DD7FEFE" w14:textId="77777777" w:rsidR="006F6772" w:rsidRDefault="006F6772" w:rsidP="006F6772"/>
    <w:p w14:paraId="025E1B49" w14:textId="77777777" w:rsidR="006F6772" w:rsidRDefault="006F6772" w:rsidP="006F6772">
      <w:r>
        <w:t>---</w:t>
      </w:r>
    </w:p>
    <w:p w14:paraId="6F497E28" w14:textId="77777777" w:rsidR="006F6772" w:rsidRDefault="006F6772" w:rsidP="006F6772"/>
    <w:p w14:paraId="7179BF0A" w14:textId="77777777" w:rsidR="006F6772" w:rsidRDefault="006F6772" w:rsidP="006F6772">
      <w:r>
        <w:t># Example: Complete Entity and Repository</w:t>
      </w:r>
    </w:p>
    <w:p w14:paraId="66A2D2CC" w14:textId="77777777" w:rsidR="006F6772" w:rsidRDefault="006F6772" w:rsidP="006F6772"/>
    <w:p w14:paraId="0F7DD92B" w14:textId="77777777" w:rsidR="006F6772" w:rsidRDefault="006F6772" w:rsidP="006F6772">
      <w:r>
        <w:t>```java</w:t>
      </w:r>
    </w:p>
    <w:p w14:paraId="6A01002A" w14:textId="77777777" w:rsidR="006F6772" w:rsidRDefault="006F6772" w:rsidP="006F6772">
      <w:r>
        <w:t>import jakarta.persistence.*;</w:t>
      </w:r>
    </w:p>
    <w:p w14:paraId="43703847" w14:textId="77777777" w:rsidR="006F6772" w:rsidRDefault="006F6772" w:rsidP="006F6772"/>
    <w:p w14:paraId="432BE0A6" w14:textId="77777777" w:rsidR="006F6772" w:rsidRDefault="006F6772" w:rsidP="006F6772">
      <w:r>
        <w:t>@Entity</w:t>
      </w:r>
    </w:p>
    <w:p w14:paraId="05560684" w14:textId="77777777" w:rsidR="006F6772" w:rsidRDefault="006F6772" w:rsidP="006F6772">
      <w:r>
        <w:t>@Table(name = "users")</w:t>
      </w:r>
    </w:p>
    <w:p w14:paraId="5044B0FF" w14:textId="77777777" w:rsidR="006F6772" w:rsidRDefault="006F6772" w:rsidP="006F6772">
      <w:r>
        <w:t>public class User {</w:t>
      </w:r>
    </w:p>
    <w:p w14:paraId="76470591" w14:textId="77777777" w:rsidR="006F6772" w:rsidRDefault="006F6772" w:rsidP="006F6772"/>
    <w:p w14:paraId="1DAD9133" w14:textId="77777777" w:rsidR="006F6772" w:rsidRDefault="006F6772" w:rsidP="006F6772">
      <w:r>
        <w:t xml:space="preserve">    @Id</w:t>
      </w:r>
    </w:p>
    <w:p w14:paraId="26A81F61" w14:textId="77777777" w:rsidR="006F6772" w:rsidRDefault="006F6772" w:rsidP="006F6772">
      <w:r>
        <w:t xml:space="preserve">    @GeneratedValue(strategy = GenerationType.IDENTITY)</w:t>
      </w:r>
    </w:p>
    <w:p w14:paraId="1AC89B84" w14:textId="77777777" w:rsidR="006F6772" w:rsidRDefault="006F6772" w:rsidP="006F6772">
      <w:r>
        <w:lastRenderedPageBreak/>
        <w:t xml:space="preserve">    private Long id;</w:t>
      </w:r>
    </w:p>
    <w:p w14:paraId="1D02D12D" w14:textId="77777777" w:rsidR="006F6772" w:rsidRDefault="006F6772" w:rsidP="006F6772"/>
    <w:p w14:paraId="101F63FF" w14:textId="77777777" w:rsidR="006F6772" w:rsidRDefault="006F6772" w:rsidP="006F6772">
      <w:r>
        <w:t xml:space="preserve">    private String name;</w:t>
      </w:r>
    </w:p>
    <w:p w14:paraId="1F4BED67" w14:textId="77777777" w:rsidR="006F6772" w:rsidRDefault="006F6772" w:rsidP="006F6772">
      <w:r>
        <w:t xml:space="preserve">    private String email;</w:t>
      </w:r>
    </w:p>
    <w:p w14:paraId="3EDF51FF" w14:textId="77777777" w:rsidR="006F6772" w:rsidRDefault="006F6772" w:rsidP="006F6772"/>
    <w:p w14:paraId="18598BB7" w14:textId="77777777" w:rsidR="006F6772" w:rsidRDefault="006F6772" w:rsidP="006F6772">
      <w:r>
        <w:t xml:space="preserve">    public User() {}</w:t>
      </w:r>
    </w:p>
    <w:p w14:paraId="3E51AA6C" w14:textId="77777777" w:rsidR="006F6772" w:rsidRDefault="006F6772" w:rsidP="006F6772"/>
    <w:p w14:paraId="5E03BAE3" w14:textId="77777777" w:rsidR="006F6772" w:rsidRDefault="006F6772" w:rsidP="006F6772">
      <w:r>
        <w:t xml:space="preserve">    public User(String name, String email) {</w:t>
      </w:r>
    </w:p>
    <w:p w14:paraId="50258582" w14:textId="77777777" w:rsidR="006F6772" w:rsidRDefault="006F6772" w:rsidP="006F6772">
      <w:r>
        <w:t xml:space="preserve">        this.name = name;</w:t>
      </w:r>
    </w:p>
    <w:p w14:paraId="4A7FAD69" w14:textId="77777777" w:rsidR="006F6772" w:rsidRDefault="006F6772" w:rsidP="006F6772">
      <w:r>
        <w:t xml:space="preserve">        this.email = email;</w:t>
      </w:r>
    </w:p>
    <w:p w14:paraId="1F2C5F2D" w14:textId="77777777" w:rsidR="006F6772" w:rsidRDefault="006F6772" w:rsidP="006F6772">
      <w:r>
        <w:t xml:space="preserve">    }</w:t>
      </w:r>
    </w:p>
    <w:p w14:paraId="044C0683" w14:textId="77777777" w:rsidR="006F6772" w:rsidRDefault="006F6772" w:rsidP="006F6772"/>
    <w:p w14:paraId="73A275CD" w14:textId="77777777" w:rsidR="006F6772" w:rsidRDefault="006F6772" w:rsidP="006F6772">
      <w:r>
        <w:t xml:space="preserve">    // getters and setters</w:t>
      </w:r>
    </w:p>
    <w:p w14:paraId="3A8E2BBD" w14:textId="77777777" w:rsidR="006F6772" w:rsidRDefault="006F6772" w:rsidP="006F6772">
      <w:r>
        <w:t>}</w:t>
      </w:r>
    </w:p>
    <w:p w14:paraId="7B30CBA5" w14:textId="77777777" w:rsidR="006F6772" w:rsidRDefault="006F6772" w:rsidP="006F6772">
      <w:r>
        <w:t>```</w:t>
      </w:r>
    </w:p>
    <w:p w14:paraId="1A017EEA" w14:textId="77777777" w:rsidR="006F6772" w:rsidRDefault="006F6772" w:rsidP="006F6772"/>
    <w:p w14:paraId="466EA828" w14:textId="77777777" w:rsidR="006F6772" w:rsidRDefault="006F6772" w:rsidP="006F6772">
      <w:r>
        <w:t>```java</w:t>
      </w:r>
    </w:p>
    <w:p w14:paraId="1E35D582" w14:textId="77777777" w:rsidR="006F6772" w:rsidRDefault="006F6772" w:rsidP="006F6772">
      <w:r>
        <w:t>import org.springframework.data.jpa.repository.JpaRepository;</w:t>
      </w:r>
    </w:p>
    <w:p w14:paraId="124CA0F0" w14:textId="77777777" w:rsidR="006F6772" w:rsidRDefault="006F6772" w:rsidP="006F6772"/>
    <w:p w14:paraId="20C6E052" w14:textId="77777777" w:rsidR="006F6772" w:rsidRDefault="006F6772" w:rsidP="006F6772">
      <w:r>
        <w:t>public interface UserRepository extends JpaRepository&lt;User, Long&gt; {</w:t>
      </w:r>
    </w:p>
    <w:p w14:paraId="0898680F" w14:textId="77777777" w:rsidR="006F6772" w:rsidRDefault="006F6772" w:rsidP="006F6772">
      <w:r>
        <w:t xml:space="preserve">    User findByEmail(String email);</w:t>
      </w:r>
    </w:p>
    <w:p w14:paraId="59DCB8C0" w14:textId="77777777" w:rsidR="006F6772" w:rsidRDefault="006F6772" w:rsidP="006F6772">
      <w:r>
        <w:t>}</w:t>
      </w:r>
    </w:p>
    <w:p w14:paraId="03A88B86" w14:textId="77777777" w:rsidR="006F6772" w:rsidRDefault="006F6772" w:rsidP="006F6772">
      <w:r>
        <w:t>```</w:t>
      </w:r>
    </w:p>
    <w:p w14:paraId="73FD4B20" w14:textId="77777777" w:rsidR="006F6772" w:rsidRDefault="006F6772" w:rsidP="006F6772"/>
    <w:p w14:paraId="5737F459" w14:textId="77777777" w:rsidR="006F6772" w:rsidRDefault="006F6772" w:rsidP="006F6772">
      <w:r>
        <w:t>```java</w:t>
      </w:r>
    </w:p>
    <w:p w14:paraId="18A5DF90" w14:textId="77777777" w:rsidR="006F6772" w:rsidRDefault="006F6772" w:rsidP="006F6772">
      <w:r>
        <w:t>@Service</w:t>
      </w:r>
    </w:p>
    <w:p w14:paraId="2E7E5A00" w14:textId="77777777" w:rsidR="006F6772" w:rsidRDefault="006F6772" w:rsidP="006F6772">
      <w:r>
        <w:t>public class UserService {</w:t>
      </w:r>
    </w:p>
    <w:p w14:paraId="404F7ECD" w14:textId="77777777" w:rsidR="006F6772" w:rsidRDefault="006F6772" w:rsidP="006F6772"/>
    <w:p w14:paraId="44C05F48" w14:textId="77777777" w:rsidR="006F6772" w:rsidRDefault="006F6772" w:rsidP="006F6772">
      <w:r>
        <w:t xml:space="preserve">    private final UserRepository userRepository;</w:t>
      </w:r>
    </w:p>
    <w:p w14:paraId="23141AB6" w14:textId="77777777" w:rsidR="006F6772" w:rsidRDefault="006F6772" w:rsidP="006F6772"/>
    <w:p w14:paraId="55516B84" w14:textId="77777777" w:rsidR="006F6772" w:rsidRDefault="006F6772" w:rsidP="006F6772">
      <w:r>
        <w:t xml:space="preserve">    public UserService(UserRepository userRepository) {</w:t>
      </w:r>
    </w:p>
    <w:p w14:paraId="2F969805" w14:textId="77777777" w:rsidR="006F6772" w:rsidRDefault="006F6772" w:rsidP="006F6772">
      <w:r>
        <w:t xml:space="preserve">        this.userRepository = userRepository;</w:t>
      </w:r>
    </w:p>
    <w:p w14:paraId="3F52D554" w14:textId="77777777" w:rsidR="006F6772" w:rsidRDefault="006F6772" w:rsidP="006F6772">
      <w:r>
        <w:t xml:space="preserve">    }</w:t>
      </w:r>
    </w:p>
    <w:p w14:paraId="67CEC55D" w14:textId="77777777" w:rsidR="006F6772" w:rsidRDefault="006F6772" w:rsidP="006F6772"/>
    <w:p w14:paraId="0276766D" w14:textId="77777777" w:rsidR="006F6772" w:rsidRDefault="006F6772" w:rsidP="006F6772">
      <w:r>
        <w:t xml:space="preserve">    public User createUser(String name, String email) {</w:t>
      </w:r>
    </w:p>
    <w:p w14:paraId="15A9EDD2" w14:textId="77777777" w:rsidR="006F6772" w:rsidRDefault="006F6772" w:rsidP="006F6772">
      <w:r>
        <w:t xml:space="preserve">        return userRepository.save(new User(name, email));</w:t>
      </w:r>
    </w:p>
    <w:p w14:paraId="331549F0" w14:textId="77777777" w:rsidR="006F6772" w:rsidRDefault="006F6772" w:rsidP="006F6772">
      <w:r>
        <w:t xml:space="preserve">    }</w:t>
      </w:r>
    </w:p>
    <w:p w14:paraId="52C252F4" w14:textId="77777777" w:rsidR="006F6772" w:rsidRDefault="006F6772" w:rsidP="006F6772"/>
    <w:p w14:paraId="03F54185" w14:textId="77777777" w:rsidR="006F6772" w:rsidRDefault="006F6772" w:rsidP="006F6772">
      <w:r>
        <w:t xml:space="preserve">    public User getUser(Long id) {</w:t>
      </w:r>
    </w:p>
    <w:p w14:paraId="72DF4DDA" w14:textId="77777777" w:rsidR="006F6772" w:rsidRDefault="006F6772" w:rsidP="006F6772">
      <w:r>
        <w:t xml:space="preserve">        return userRepository.findById(id)</w:t>
      </w:r>
    </w:p>
    <w:p w14:paraId="7BBA896C" w14:textId="77777777" w:rsidR="006F6772" w:rsidRDefault="006F6772" w:rsidP="006F6772">
      <w:r>
        <w:t xml:space="preserve">                .orElseThrow(() -&gt; new RuntimeException("User not found"));</w:t>
      </w:r>
    </w:p>
    <w:p w14:paraId="3E36DD5C" w14:textId="77777777" w:rsidR="006F6772" w:rsidRDefault="006F6772" w:rsidP="006F6772">
      <w:r>
        <w:t xml:space="preserve">    }</w:t>
      </w:r>
    </w:p>
    <w:p w14:paraId="59D6E644" w14:textId="77777777" w:rsidR="006F6772" w:rsidRDefault="006F6772" w:rsidP="006F6772">
      <w:r>
        <w:t>}</w:t>
      </w:r>
    </w:p>
    <w:p w14:paraId="244CA25C" w14:textId="77777777" w:rsidR="006F6772" w:rsidRDefault="006F6772" w:rsidP="006F6772">
      <w:r>
        <w:t>```</w:t>
      </w:r>
    </w:p>
    <w:p w14:paraId="2AFD6D3A" w14:textId="77777777" w:rsidR="006F6772" w:rsidRDefault="006F6772" w:rsidP="006F6772"/>
    <w:p w14:paraId="575420B0" w14:textId="77777777" w:rsidR="006F6772" w:rsidRDefault="006F6772" w:rsidP="006F6772">
      <w:r>
        <w:t>---</w:t>
      </w:r>
    </w:p>
    <w:p w14:paraId="5176D8E0" w14:textId="77777777" w:rsidR="006F6772" w:rsidRDefault="006F6772" w:rsidP="006F6772"/>
    <w:p w14:paraId="576AFA84" w14:textId="77777777" w:rsidR="006F6772" w:rsidRDefault="006F6772" w:rsidP="006F6772">
      <w:r>
        <w:t># Transaction Management</w:t>
      </w:r>
    </w:p>
    <w:p w14:paraId="3E197E6F" w14:textId="77777777" w:rsidR="006F6772" w:rsidRDefault="006F6772" w:rsidP="006F6772"/>
    <w:p w14:paraId="7314320D" w14:textId="77777777" w:rsidR="006F6772" w:rsidRDefault="006F6772" w:rsidP="006F6772">
      <w:r>
        <w:t>JPA/Hibernate usually work inside transactions.</w:t>
      </w:r>
    </w:p>
    <w:p w14:paraId="68D112BC" w14:textId="77777777" w:rsidR="006F6772" w:rsidRDefault="006F6772" w:rsidP="006F6772"/>
    <w:p w14:paraId="37C8936F" w14:textId="77777777" w:rsidR="006F6772" w:rsidRDefault="006F6772" w:rsidP="006F6772">
      <w:r>
        <w:t>```java</w:t>
      </w:r>
    </w:p>
    <w:p w14:paraId="24CCDAB3" w14:textId="77777777" w:rsidR="006F6772" w:rsidRDefault="006F6772" w:rsidP="006F6772">
      <w:r>
        <w:t>@Transactional</w:t>
      </w:r>
    </w:p>
    <w:p w14:paraId="61EEC28B" w14:textId="77777777" w:rsidR="006F6772" w:rsidRDefault="006F6772" w:rsidP="006F6772">
      <w:r>
        <w:t>public void updateUser(Long id) {</w:t>
      </w:r>
    </w:p>
    <w:p w14:paraId="1FAA2D35" w14:textId="77777777" w:rsidR="006F6772" w:rsidRDefault="006F6772" w:rsidP="006F6772">
      <w:r>
        <w:t xml:space="preserve">    User user = userRepository.findById(id).orElseThrow();</w:t>
      </w:r>
    </w:p>
    <w:p w14:paraId="5E951482" w14:textId="77777777" w:rsidR="006F6772" w:rsidRDefault="006F6772" w:rsidP="006F6772">
      <w:r>
        <w:t xml:space="preserve">    user.setName("Updated");</w:t>
      </w:r>
    </w:p>
    <w:p w14:paraId="1840994B" w14:textId="77777777" w:rsidR="006F6772" w:rsidRDefault="006F6772" w:rsidP="006F6772">
      <w:r>
        <w:t>}</w:t>
      </w:r>
    </w:p>
    <w:p w14:paraId="01459277" w14:textId="77777777" w:rsidR="006F6772" w:rsidRDefault="006F6772" w:rsidP="006F6772">
      <w:r>
        <w:t>```</w:t>
      </w:r>
    </w:p>
    <w:p w14:paraId="651085E4" w14:textId="77777777" w:rsidR="006F6772" w:rsidRDefault="006F6772" w:rsidP="006F6772"/>
    <w:p w14:paraId="45ED718B" w14:textId="77777777" w:rsidR="006F6772" w:rsidRDefault="006F6772" w:rsidP="006F6772">
      <w:r>
        <w:t>Inside the transaction:</w:t>
      </w:r>
    </w:p>
    <w:p w14:paraId="4129AE26" w14:textId="77777777" w:rsidR="006F6772" w:rsidRDefault="006F6772" w:rsidP="006F6772">
      <w:r>
        <w:t>- entity is managed</w:t>
      </w:r>
    </w:p>
    <w:p w14:paraId="770ABAAC" w14:textId="77777777" w:rsidR="006F6772" w:rsidRDefault="006F6772" w:rsidP="006F6772">
      <w:r>
        <w:t>- dirty checking happens</w:t>
      </w:r>
    </w:p>
    <w:p w14:paraId="71A854A3" w14:textId="77777777" w:rsidR="006F6772" w:rsidRDefault="006F6772" w:rsidP="006F6772">
      <w:r>
        <w:t>- changes are flushed at commit</w:t>
      </w:r>
    </w:p>
    <w:p w14:paraId="61C3F0AB" w14:textId="77777777" w:rsidR="006F6772" w:rsidRDefault="006F6772" w:rsidP="006F6772"/>
    <w:p w14:paraId="34F4A8EA" w14:textId="77777777" w:rsidR="006F6772" w:rsidRDefault="006F6772" w:rsidP="006F6772">
      <w:r>
        <w:t>---</w:t>
      </w:r>
    </w:p>
    <w:p w14:paraId="2900D5DA" w14:textId="77777777" w:rsidR="006F6772" w:rsidRDefault="006F6772" w:rsidP="006F6772"/>
    <w:p w14:paraId="2018D28E" w14:textId="77777777" w:rsidR="006F6772" w:rsidRDefault="006F6772" w:rsidP="006F6772">
      <w:r>
        <w:t># Common Problems</w:t>
      </w:r>
    </w:p>
    <w:p w14:paraId="73525A90" w14:textId="77777777" w:rsidR="006F6772" w:rsidRDefault="006F6772" w:rsidP="006F6772"/>
    <w:p w14:paraId="3969435E" w14:textId="77777777" w:rsidR="006F6772" w:rsidRDefault="006F6772" w:rsidP="006F6772">
      <w:r>
        <w:t>## 1. N+1 Query Problem</w:t>
      </w:r>
    </w:p>
    <w:p w14:paraId="164A4D22" w14:textId="77777777" w:rsidR="006F6772" w:rsidRDefault="006F6772" w:rsidP="006F6772">
      <w:r>
        <w:lastRenderedPageBreak/>
        <w:t>This happens when Hibernate loads one parent query, then one query per child collection.</w:t>
      </w:r>
    </w:p>
    <w:p w14:paraId="3B7DDEFA" w14:textId="77777777" w:rsidR="006F6772" w:rsidRDefault="006F6772" w:rsidP="006F6772"/>
    <w:p w14:paraId="66DFFD8D" w14:textId="77777777" w:rsidR="006F6772" w:rsidRDefault="006F6772" w:rsidP="006F6772">
      <w:r>
        <w:t>Example:</w:t>
      </w:r>
    </w:p>
    <w:p w14:paraId="3A0EF72B" w14:textId="77777777" w:rsidR="006F6772" w:rsidRDefault="006F6772" w:rsidP="006F6772">
      <w:r>
        <w:t>- fetch 10 orders</w:t>
      </w:r>
    </w:p>
    <w:p w14:paraId="6B2D0A81" w14:textId="77777777" w:rsidR="006F6772" w:rsidRDefault="006F6772" w:rsidP="006F6772">
      <w:r>
        <w:t>- each order triggers another query for items</w:t>
      </w:r>
    </w:p>
    <w:p w14:paraId="39F8E78E" w14:textId="77777777" w:rsidR="006F6772" w:rsidRDefault="006F6772" w:rsidP="006F6772">
      <w:r>
        <w:t>- total becomes 11 queries</w:t>
      </w:r>
    </w:p>
    <w:p w14:paraId="1CD8139F" w14:textId="77777777" w:rsidR="006F6772" w:rsidRDefault="006F6772" w:rsidP="006F6772"/>
    <w:p w14:paraId="287576DB" w14:textId="77777777" w:rsidR="006F6772" w:rsidRDefault="006F6772" w:rsidP="006F6772">
      <w:r>
        <w:t>This is a major performance issue.</w:t>
      </w:r>
    </w:p>
    <w:p w14:paraId="3D5D7CF6" w14:textId="77777777" w:rsidR="006F6772" w:rsidRDefault="006F6772" w:rsidP="006F6772"/>
    <w:p w14:paraId="468FB532" w14:textId="77777777" w:rsidR="006F6772" w:rsidRDefault="006F6772" w:rsidP="006F6772">
      <w:r>
        <w:t>Solutions:</w:t>
      </w:r>
    </w:p>
    <w:p w14:paraId="1227121D" w14:textId="77777777" w:rsidR="006F6772" w:rsidRDefault="006F6772" w:rsidP="006F6772">
      <w:r>
        <w:t>- fetch joins</w:t>
      </w:r>
    </w:p>
    <w:p w14:paraId="7FEE98EE" w14:textId="77777777" w:rsidR="006F6772" w:rsidRDefault="006F6772" w:rsidP="006F6772">
      <w:r>
        <w:t>- entity graphs</w:t>
      </w:r>
    </w:p>
    <w:p w14:paraId="7F6DDDB7" w14:textId="77777777" w:rsidR="006F6772" w:rsidRDefault="006F6772" w:rsidP="006F6772">
      <w:r>
        <w:t>- batch fetching</w:t>
      </w:r>
    </w:p>
    <w:p w14:paraId="34DFAE0B" w14:textId="77777777" w:rsidR="006F6772" w:rsidRDefault="006F6772" w:rsidP="006F6772"/>
    <w:p w14:paraId="04249984" w14:textId="77777777" w:rsidR="006F6772" w:rsidRDefault="006F6772" w:rsidP="006F6772">
      <w:r>
        <w:t>---</w:t>
      </w:r>
    </w:p>
    <w:p w14:paraId="0B22154E" w14:textId="77777777" w:rsidR="006F6772" w:rsidRDefault="006F6772" w:rsidP="006F6772"/>
    <w:p w14:paraId="3597F53A" w14:textId="77777777" w:rsidR="006F6772" w:rsidRDefault="006F6772" w:rsidP="006F6772">
      <w:r>
        <w:t>## 2. LazyInitializationException</w:t>
      </w:r>
    </w:p>
    <w:p w14:paraId="21A78C23" w14:textId="77777777" w:rsidR="006F6772" w:rsidRDefault="006F6772" w:rsidP="006F6772">
      <w:r>
        <w:t>Happens when lazy-loaded data is accessed outside a transaction/session.</w:t>
      </w:r>
    </w:p>
    <w:p w14:paraId="33B7DAEE" w14:textId="77777777" w:rsidR="006F6772" w:rsidRDefault="006F6772" w:rsidP="006F6772"/>
    <w:p w14:paraId="2F56A97D" w14:textId="77777777" w:rsidR="006F6772" w:rsidRDefault="006F6772" w:rsidP="006F6772">
      <w:r>
        <w:t>Example:</w:t>
      </w:r>
    </w:p>
    <w:p w14:paraId="2AB0EFC3" w14:textId="77777777" w:rsidR="006F6772" w:rsidRDefault="006F6772" w:rsidP="006F6772">
      <w:r>
        <w:t>- fetch user</w:t>
      </w:r>
    </w:p>
    <w:p w14:paraId="60EACD07" w14:textId="77777777" w:rsidR="006F6772" w:rsidRDefault="006F6772" w:rsidP="006F6772">
      <w:r>
        <w:t>- session closes</w:t>
      </w:r>
    </w:p>
    <w:p w14:paraId="2AC8606F" w14:textId="77777777" w:rsidR="006F6772" w:rsidRDefault="006F6772" w:rsidP="006F6772">
      <w:r>
        <w:t>- access `user.getOrders()`</w:t>
      </w:r>
    </w:p>
    <w:p w14:paraId="64284276" w14:textId="77777777" w:rsidR="006F6772" w:rsidRDefault="006F6772" w:rsidP="006F6772">
      <w:r>
        <w:lastRenderedPageBreak/>
        <w:t>- exception occurs</w:t>
      </w:r>
    </w:p>
    <w:p w14:paraId="778A9549" w14:textId="77777777" w:rsidR="006F6772" w:rsidRDefault="006F6772" w:rsidP="006F6772"/>
    <w:p w14:paraId="1A8E0B5B" w14:textId="77777777" w:rsidR="006F6772" w:rsidRDefault="006F6772" w:rsidP="006F6772">
      <w:r>
        <w:t>Fixes:</w:t>
      </w:r>
    </w:p>
    <w:p w14:paraId="56566305" w14:textId="77777777" w:rsidR="006F6772" w:rsidRDefault="006F6772" w:rsidP="006F6772">
      <w:r>
        <w:t>- access within transaction</w:t>
      </w:r>
    </w:p>
    <w:p w14:paraId="4B21A32A" w14:textId="77777777" w:rsidR="006F6772" w:rsidRDefault="006F6772" w:rsidP="006F6772">
      <w:r>
        <w:t>- use fetch join</w:t>
      </w:r>
    </w:p>
    <w:p w14:paraId="647D4EC2" w14:textId="77777777" w:rsidR="006F6772" w:rsidRDefault="006F6772" w:rsidP="006F6772">
      <w:r>
        <w:t>- initialize data explicitly</w:t>
      </w:r>
    </w:p>
    <w:p w14:paraId="364353C6" w14:textId="77777777" w:rsidR="006F6772" w:rsidRDefault="006F6772" w:rsidP="006F6772"/>
    <w:p w14:paraId="4FF1B0F7" w14:textId="77777777" w:rsidR="006F6772" w:rsidRDefault="006F6772" w:rsidP="006F6772">
      <w:r>
        <w:t>---</w:t>
      </w:r>
    </w:p>
    <w:p w14:paraId="061ECC00" w14:textId="77777777" w:rsidR="006F6772" w:rsidRDefault="006F6772" w:rsidP="006F6772"/>
    <w:p w14:paraId="6684CE6D" w14:textId="77777777" w:rsidR="006F6772" w:rsidRDefault="006F6772" w:rsidP="006F6772">
      <w:r>
        <w:t>## 3. Incorrect Cascade Usage</w:t>
      </w:r>
    </w:p>
    <w:p w14:paraId="0FF00ECE" w14:textId="77777777" w:rsidR="006F6772" w:rsidRDefault="006F6772" w:rsidP="006F6772">
      <w:r>
        <w:t>Using `CascadeType.REMOVE` carelessly can delete related data unintentionally.</w:t>
      </w:r>
    </w:p>
    <w:p w14:paraId="0774BB33" w14:textId="77777777" w:rsidR="006F6772" w:rsidRDefault="006F6772" w:rsidP="006F6772"/>
    <w:p w14:paraId="243E3625" w14:textId="77777777" w:rsidR="006F6772" w:rsidRDefault="006F6772" w:rsidP="006F6772">
      <w:r>
        <w:t>---</w:t>
      </w:r>
    </w:p>
    <w:p w14:paraId="01B00023" w14:textId="77777777" w:rsidR="006F6772" w:rsidRDefault="006F6772" w:rsidP="006F6772"/>
    <w:p w14:paraId="5801F842" w14:textId="77777777" w:rsidR="006F6772" w:rsidRDefault="006F6772" w:rsidP="006F6772">
      <w:r>
        <w:t># JPA/Hibernate Interview Summary</w:t>
      </w:r>
    </w:p>
    <w:p w14:paraId="5E9DE8FF" w14:textId="77777777" w:rsidR="006F6772" w:rsidRDefault="006F6772" w:rsidP="006F6772"/>
    <w:p w14:paraId="6B007A7E" w14:textId="77777777" w:rsidR="006F6772" w:rsidRDefault="006F6772" w:rsidP="006F6772">
      <w:r>
        <w:t>If asked to summarize quickly:</w:t>
      </w:r>
    </w:p>
    <w:p w14:paraId="0C681748" w14:textId="77777777" w:rsidR="006F6772" w:rsidRDefault="006F6772" w:rsidP="006F6772"/>
    <w:p w14:paraId="1051E107" w14:textId="77777777" w:rsidR="006F6772" w:rsidRDefault="006F6772" w:rsidP="006F6772">
      <w:r>
        <w:t>- **JPA** is a specification for ORM in Java</w:t>
      </w:r>
    </w:p>
    <w:p w14:paraId="3032820A" w14:textId="77777777" w:rsidR="006F6772" w:rsidRDefault="006F6772" w:rsidP="006F6772">
      <w:r>
        <w:t>- **Hibernate** is a popular implementation of JPA</w:t>
      </w:r>
    </w:p>
    <w:p w14:paraId="1CB391D3" w14:textId="77777777" w:rsidR="006F6772" w:rsidRDefault="006F6772" w:rsidP="006F6772">
      <w:r>
        <w:t>- They map Java objects to database tables</w:t>
      </w:r>
    </w:p>
    <w:p w14:paraId="2FEE1D7A" w14:textId="77777777" w:rsidR="006F6772" w:rsidRDefault="006F6772" w:rsidP="006F6772">
      <w:r>
        <w:t>- Main concepts include entities, relationships, persistence context, fetch types, cascades, and transactions</w:t>
      </w:r>
    </w:p>
    <w:p w14:paraId="5CED9248" w14:textId="77777777" w:rsidR="006F6772" w:rsidRDefault="006F6772" w:rsidP="006F6772">
      <w:r>
        <w:lastRenderedPageBreak/>
        <w:t>- Hibernate adds features like dirty checking, caching, and lazy loading</w:t>
      </w:r>
    </w:p>
    <w:p w14:paraId="2111C081" w14:textId="77777777" w:rsidR="006F6772" w:rsidRDefault="006F6772" w:rsidP="006F6772">
      <w:r>
        <w:t>- Spring Data JPA makes working with JPA much easier</w:t>
      </w:r>
    </w:p>
    <w:p w14:paraId="4112E15E" w14:textId="77777777" w:rsidR="006F6772" w:rsidRDefault="006F6772" w:rsidP="006F6772"/>
    <w:p w14:paraId="0C5C9816" w14:textId="77777777" w:rsidR="006F6772" w:rsidRDefault="006F6772" w:rsidP="006F6772">
      <w:r>
        <w:t>---</w:t>
      </w:r>
    </w:p>
    <w:p w14:paraId="57433BAA" w14:textId="77777777" w:rsidR="006F6772" w:rsidRDefault="006F6772" w:rsidP="006F6772"/>
    <w:p w14:paraId="4954C106" w14:textId="77777777" w:rsidR="006F6772" w:rsidRDefault="006F6772" w:rsidP="006F6772">
      <w:r>
        <w:t># Short Example to Remember</w:t>
      </w:r>
    </w:p>
    <w:p w14:paraId="537DDBF8" w14:textId="77777777" w:rsidR="006F6772" w:rsidRDefault="006F6772" w:rsidP="006F6772"/>
    <w:p w14:paraId="1E6C9C4D" w14:textId="77777777" w:rsidR="006F6772" w:rsidRDefault="006F6772" w:rsidP="006F6772">
      <w:r>
        <w:t>```java</w:t>
      </w:r>
    </w:p>
    <w:p w14:paraId="47B4FC55" w14:textId="77777777" w:rsidR="006F6772" w:rsidRDefault="006F6772" w:rsidP="006F6772">
      <w:r>
        <w:t>@Entity</w:t>
      </w:r>
    </w:p>
    <w:p w14:paraId="054111DD" w14:textId="77777777" w:rsidR="006F6772" w:rsidRDefault="006F6772" w:rsidP="006F6772">
      <w:r>
        <w:t>public class Book {</w:t>
      </w:r>
    </w:p>
    <w:p w14:paraId="2C56FB9E" w14:textId="77777777" w:rsidR="006F6772" w:rsidRDefault="006F6772" w:rsidP="006F6772">
      <w:r>
        <w:t xml:space="preserve">    @Id</w:t>
      </w:r>
    </w:p>
    <w:p w14:paraId="1FFF95F2" w14:textId="77777777" w:rsidR="006F6772" w:rsidRDefault="006F6772" w:rsidP="006F6772">
      <w:r>
        <w:t xml:space="preserve">    @GeneratedValue(strategy = GenerationType.IDENTITY)</w:t>
      </w:r>
    </w:p>
    <w:p w14:paraId="2B282B93" w14:textId="77777777" w:rsidR="006F6772" w:rsidRDefault="006F6772" w:rsidP="006F6772">
      <w:r>
        <w:t xml:space="preserve">    private Long id;</w:t>
      </w:r>
    </w:p>
    <w:p w14:paraId="3F1C64E5" w14:textId="77777777" w:rsidR="006F6772" w:rsidRDefault="006F6772" w:rsidP="006F6772"/>
    <w:p w14:paraId="3F576B66" w14:textId="77777777" w:rsidR="006F6772" w:rsidRDefault="006F6772" w:rsidP="006F6772">
      <w:r>
        <w:t xml:space="preserve">    private String title;</w:t>
      </w:r>
    </w:p>
    <w:p w14:paraId="17C00977" w14:textId="77777777" w:rsidR="006F6772" w:rsidRDefault="006F6772" w:rsidP="006F6772">
      <w:r>
        <w:t>}</w:t>
      </w:r>
    </w:p>
    <w:p w14:paraId="3D37D2CD" w14:textId="77777777" w:rsidR="006F6772" w:rsidRDefault="006F6772" w:rsidP="006F6772">
      <w:r>
        <w:t>```</w:t>
      </w:r>
    </w:p>
    <w:p w14:paraId="219EE1A2" w14:textId="77777777" w:rsidR="006F6772" w:rsidRDefault="006F6772" w:rsidP="006F6772"/>
    <w:p w14:paraId="6742D18D" w14:textId="77777777" w:rsidR="006F6772" w:rsidRDefault="006F6772" w:rsidP="006F6772">
      <w:r>
        <w:t>This means:</w:t>
      </w:r>
    </w:p>
    <w:p w14:paraId="096DF5ED" w14:textId="77777777" w:rsidR="006F6772" w:rsidRDefault="006F6772" w:rsidP="006F6772">
      <w:r>
        <w:t>- `Book` becomes a table</w:t>
      </w:r>
    </w:p>
    <w:p w14:paraId="5A80478F" w14:textId="77777777" w:rsidR="006F6772" w:rsidRDefault="006F6772" w:rsidP="006F6772">
      <w:r>
        <w:t>- `id` is primary key</w:t>
      </w:r>
    </w:p>
    <w:p w14:paraId="06461736" w14:textId="77777777" w:rsidR="006F6772" w:rsidRDefault="006F6772" w:rsidP="006F6772">
      <w:r>
        <w:t>- `title` becomes a column</w:t>
      </w:r>
    </w:p>
    <w:p w14:paraId="49F5396D" w14:textId="77777777" w:rsidR="006F6772" w:rsidRDefault="006F6772" w:rsidP="006F6772">
      <w:r>
        <w:t>- JPA/Hibernate handles the SQL for you</w:t>
      </w:r>
    </w:p>
    <w:p w14:paraId="5FA8D706" w14:textId="77777777" w:rsidR="006F6772" w:rsidRDefault="006F6772" w:rsidP="006F6772"/>
    <w:p w14:paraId="6B4DE582" w14:textId="77777777" w:rsidR="006F6772" w:rsidRDefault="006F6772" w:rsidP="006F6772">
      <w:r>
        <w:t>---</w:t>
      </w:r>
    </w:p>
    <w:p w14:paraId="266A8E62" w14:textId="77777777" w:rsidR="006F6772" w:rsidRDefault="006F6772" w:rsidP="006F6772"/>
    <w:p w14:paraId="60E51DA4" w14:textId="77777777" w:rsidR="006F6772" w:rsidRDefault="006F6772" w:rsidP="006F6772">
      <w:r>
        <w:t>If you want, I can also give you:</w:t>
      </w:r>
    </w:p>
    <w:p w14:paraId="50AF06D3" w14:textId="77777777" w:rsidR="006F6772" w:rsidRDefault="006F6772" w:rsidP="006F6772"/>
    <w:p w14:paraId="65A5BC38" w14:textId="77777777" w:rsidR="006F6772" w:rsidRDefault="006F6772" w:rsidP="006F6772">
      <w:r>
        <w:t>1. a **JPA vs Hibernate comparison table**</w:t>
      </w:r>
    </w:p>
    <w:p w14:paraId="22329BF1" w14:textId="77777777" w:rsidR="006F6772" w:rsidRDefault="006F6772" w:rsidP="006F6772">
      <w:r>
        <w:t>2. **important annotations with examples**</w:t>
      </w:r>
    </w:p>
    <w:p w14:paraId="0A954019" w14:textId="77777777" w:rsidR="006F6772" w:rsidRDefault="006F6772" w:rsidP="006F6772">
      <w:r>
        <w:t>3. **interview questions on JPA/Hibernate**</w:t>
      </w:r>
    </w:p>
    <w:p w14:paraId="531D955D" w14:textId="1AC8C6DE" w:rsidR="00F27960" w:rsidRDefault="006F6772" w:rsidP="006F6772">
      <w:r>
        <w:t>4. **a complete Spring Boot JPA project example**</w:t>
      </w:r>
    </w:p>
    <w:p w14:paraId="1C476163" w14:textId="77777777" w:rsidR="0030107D" w:rsidRDefault="0030107D" w:rsidP="006F6772"/>
    <w:p w14:paraId="514A8125" w14:textId="77777777" w:rsidR="0030107D" w:rsidRDefault="0030107D" w:rsidP="006F6772"/>
    <w:p w14:paraId="3DD728F8" w14:textId="77777777" w:rsidR="0030107D" w:rsidRDefault="0030107D" w:rsidP="006F6772"/>
    <w:p w14:paraId="269D6900" w14:textId="77777777" w:rsidR="0030107D" w:rsidRDefault="0030107D" w:rsidP="006F6772"/>
    <w:p w14:paraId="31AC9A83" w14:textId="77777777" w:rsidR="0030107D" w:rsidRDefault="0030107D" w:rsidP="006F6772"/>
    <w:p w14:paraId="1ACAB900" w14:textId="77777777" w:rsidR="0030107D" w:rsidRDefault="0030107D" w:rsidP="006F6772"/>
    <w:p w14:paraId="0D72D1F6" w14:textId="77777777" w:rsidR="0030107D" w:rsidRDefault="0030107D" w:rsidP="006F6772"/>
    <w:p w14:paraId="35DC4627" w14:textId="77777777" w:rsidR="002328D4" w:rsidRDefault="002328D4" w:rsidP="000171C6"/>
    <w:p w14:paraId="5894990A" w14:textId="5C59FB9B" w:rsidR="002328D4" w:rsidRDefault="002328D4" w:rsidP="00FC1FE3">
      <w:pPr>
        <w:pStyle w:val="Heading1"/>
        <w:numPr>
          <w:ilvl w:val="0"/>
          <w:numId w:val="13"/>
        </w:numPr>
        <w:jc w:val="center"/>
      </w:pPr>
      <w:bookmarkStart w:id="23" w:name="_Toc234595931"/>
      <w:r>
        <w:t>SQL</w:t>
      </w:r>
      <w:bookmarkEnd w:id="23"/>
    </w:p>
    <w:p w14:paraId="236FBC50" w14:textId="77777777" w:rsidR="002328D4" w:rsidRPr="002328D4" w:rsidRDefault="002328D4" w:rsidP="002328D4"/>
    <w:p w14:paraId="0DC1D538" w14:textId="5E7C1092" w:rsidR="000171C6" w:rsidRDefault="000171C6" w:rsidP="000171C6">
      <w:r>
        <w:t>Absolutely. Here’s a **detailed SQL summary** that covers the concepts you’re most likely to need in interviews and real-world work.</w:t>
      </w:r>
    </w:p>
    <w:p w14:paraId="601D7479" w14:textId="77777777" w:rsidR="000171C6" w:rsidRDefault="000171C6" w:rsidP="000171C6"/>
    <w:p w14:paraId="650A2976" w14:textId="77777777" w:rsidR="000171C6" w:rsidRDefault="000171C6" w:rsidP="000171C6">
      <w:r>
        <w:t>---</w:t>
      </w:r>
    </w:p>
    <w:p w14:paraId="51E57619" w14:textId="77777777" w:rsidR="000171C6" w:rsidRDefault="000171C6" w:rsidP="000171C6"/>
    <w:p w14:paraId="6AF07BF0" w14:textId="77777777" w:rsidR="000171C6" w:rsidRDefault="000171C6" w:rsidP="000171C6">
      <w:r>
        <w:t># What is SQL?</w:t>
      </w:r>
    </w:p>
    <w:p w14:paraId="26CFA4BE" w14:textId="77777777" w:rsidR="000171C6" w:rsidRDefault="000171C6" w:rsidP="000171C6"/>
    <w:p w14:paraId="06EFDEED" w14:textId="77777777" w:rsidR="000171C6" w:rsidRDefault="000171C6" w:rsidP="000171C6">
      <w:r>
        <w:t>**SQL** stands for **Structured Query Language**. It is the standard language used to work with relational databases.</w:t>
      </w:r>
    </w:p>
    <w:p w14:paraId="3B47CBAB" w14:textId="77777777" w:rsidR="000171C6" w:rsidRDefault="000171C6" w:rsidP="000171C6"/>
    <w:p w14:paraId="4C5D20FC" w14:textId="77777777" w:rsidR="000171C6" w:rsidRDefault="000171C6" w:rsidP="000171C6">
      <w:r>
        <w:t>With SQL, you can:</w:t>
      </w:r>
    </w:p>
    <w:p w14:paraId="2BC7306D" w14:textId="77777777" w:rsidR="000171C6" w:rsidRDefault="000171C6" w:rsidP="000171C6">
      <w:r>
        <w:t>- create database objects like tables and indexes</w:t>
      </w:r>
    </w:p>
    <w:p w14:paraId="13998703" w14:textId="77777777" w:rsidR="000171C6" w:rsidRDefault="000171C6" w:rsidP="000171C6">
      <w:r>
        <w:t>- insert, update, and delete data</w:t>
      </w:r>
    </w:p>
    <w:p w14:paraId="03DD4786" w14:textId="77777777" w:rsidR="000171C6" w:rsidRDefault="000171C6" w:rsidP="000171C6">
      <w:r>
        <w:t>- query data</w:t>
      </w:r>
    </w:p>
    <w:p w14:paraId="5B0D9374" w14:textId="77777777" w:rsidR="000171C6" w:rsidRDefault="000171C6" w:rsidP="000171C6">
      <w:r>
        <w:t>- define relationships between tables</w:t>
      </w:r>
    </w:p>
    <w:p w14:paraId="32DEB6B0" w14:textId="77777777" w:rsidR="000171C6" w:rsidRDefault="000171C6" w:rsidP="000171C6">
      <w:r>
        <w:t>- manage permissions</w:t>
      </w:r>
    </w:p>
    <w:p w14:paraId="251346D8" w14:textId="77777777" w:rsidR="000171C6" w:rsidRDefault="000171C6" w:rsidP="000171C6">
      <w:r>
        <w:t>- control transactions</w:t>
      </w:r>
    </w:p>
    <w:p w14:paraId="6F919C31" w14:textId="77777777" w:rsidR="000171C6" w:rsidRDefault="000171C6" w:rsidP="000171C6"/>
    <w:p w14:paraId="4021E7D5" w14:textId="77777777" w:rsidR="000171C6" w:rsidRDefault="000171C6" w:rsidP="000171C6">
      <w:r>
        <w:t>SQL is used with relational databases such as MySQL, PostgreSQL, Oracle, SQL Server, and SQLite.</w:t>
      </w:r>
    </w:p>
    <w:p w14:paraId="6FC79CBC" w14:textId="77777777" w:rsidR="000171C6" w:rsidRDefault="000171C6" w:rsidP="000171C6"/>
    <w:p w14:paraId="57D4C7A4" w14:textId="77777777" w:rsidR="000171C6" w:rsidRDefault="000171C6" w:rsidP="000171C6">
      <w:r>
        <w:t>---</w:t>
      </w:r>
    </w:p>
    <w:p w14:paraId="18FBB56C" w14:textId="77777777" w:rsidR="000171C6" w:rsidRDefault="000171C6" w:rsidP="000171C6"/>
    <w:p w14:paraId="0B6BB7B8" w14:textId="77777777" w:rsidR="000171C6" w:rsidRDefault="000171C6" w:rsidP="000171C6">
      <w:r>
        <w:t># 1. Categories of SQL Commands</w:t>
      </w:r>
    </w:p>
    <w:p w14:paraId="3E73CC42" w14:textId="77777777" w:rsidR="000171C6" w:rsidRDefault="000171C6" w:rsidP="000171C6"/>
    <w:p w14:paraId="7B6FE593" w14:textId="77777777" w:rsidR="000171C6" w:rsidRDefault="000171C6" w:rsidP="000171C6">
      <w:r>
        <w:t>SQL commands are often grouped into five main categories.</w:t>
      </w:r>
    </w:p>
    <w:p w14:paraId="0EC7444C" w14:textId="77777777" w:rsidR="000171C6" w:rsidRDefault="000171C6" w:rsidP="000171C6"/>
    <w:p w14:paraId="0D93CFE2" w14:textId="77777777" w:rsidR="000171C6" w:rsidRDefault="000171C6" w:rsidP="000171C6">
      <w:r>
        <w:t>## DDL, Data Definition Language</w:t>
      </w:r>
    </w:p>
    <w:p w14:paraId="7A9AD462" w14:textId="77777777" w:rsidR="000171C6" w:rsidRDefault="000171C6" w:rsidP="000171C6">
      <w:r>
        <w:t>Used to define or modify the structure of database objects.</w:t>
      </w:r>
    </w:p>
    <w:p w14:paraId="20D2B827" w14:textId="77777777" w:rsidR="000171C6" w:rsidRDefault="000171C6" w:rsidP="000171C6"/>
    <w:p w14:paraId="4EEF7015" w14:textId="77777777" w:rsidR="000171C6" w:rsidRDefault="000171C6" w:rsidP="000171C6">
      <w:r>
        <w:t>Common commands:</w:t>
      </w:r>
    </w:p>
    <w:p w14:paraId="52ABAD25" w14:textId="77777777" w:rsidR="000171C6" w:rsidRDefault="000171C6" w:rsidP="000171C6">
      <w:r>
        <w:t>- `CREATE`</w:t>
      </w:r>
    </w:p>
    <w:p w14:paraId="1F1E4447" w14:textId="77777777" w:rsidR="000171C6" w:rsidRDefault="000171C6" w:rsidP="000171C6">
      <w:r>
        <w:t>- `ALTER`</w:t>
      </w:r>
    </w:p>
    <w:p w14:paraId="672E177B" w14:textId="77777777" w:rsidR="000171C6" w:rsidRDefault="000171C6" w:rsidP="000171C6">
      <w:r>
        <w:t>- `DROP`</w:t>
      </w:r>
    </w:p>
    <w:p w14:paraId="6E47B2A8" w14:textId="77777777" w:rsidR="000171C6" w:rsidRDefault="000171C6" w:rsidP="000171C6">
      <w:r>
        <w:t>- `TRUNCATE`</w:t>
      </w:r>
    </w:p>
    <w:p w14:paraId="4F9DC33A" w14:textId="77777777" w:rsidR="000171C6" w:rsidRDefault="000171C6" w:rsidP="000171C6"/>
    <w:p w14:paraId="72576CFF" w14:textId="77777777" w:rsidR="000171C6" w:rsidRDefault="000171C6" w:rsidP="000171C6">
      <w:r>
        <w:t>Example:</w:t>
      </w:r>
    </w:p>
    <w:p w14:paraId="1EFD662E" w14:textId="77777777" w:rsidR="000171C6" w:rsidRDefault="000171C6" w:rsidP="000171C6">
      <w:r>
        <w:t>```sql</w:t>
      </w:r>
    </w:p>
    <w:p w14:paraId="7A45A9C8" w14:textId="77777777" w:rsidR="000171C6" w:rsidRDefault="000171C6" w:rsidP="000171C6">
      <w:r>
        <w:t>CREATE TABLE users (</w:t>
      </w:r>
    </w:p>
    <w:p w14:paraId="5D8F4AE6" w14:textId="77777777" w:rsidR="000171C6" w:rsidRDefault="000171C6" w:rsidP="000171C6">
      <w:r>
        <w:t xml:space="preserve">    id INT PRIMARY KEY,</w:t>
      </w:r>
    </w:p>
    <w:p w14:paraId="5D395376" w14:textId="77777777" w:rsidR="000171C6" w:rsidRDefault="000171C6" w:rsidP="000171C6">
      <w:r>
        <w:t xml:space="preserve">    name VARCHAR(100),</w:t>
      </w:r>
    </w:p>
    <w:p w14:paraId="7B43C402" w14:textId="77777777" w:rsidR="000171C6" w:rsidRDefault="000171C6" w:rsidP="000171C6">
      <w:r>
        <w:t xml:space="preserve">    email VARCHAR(100)</w:t>
      </w:r>
    </w:p>
    <w:p w14:paraId="71C38160" w14:textId="77777777" w:rsidR="000171C6" w:rsidRDefault="000171C6" w:rsidP="000171C6">
      <w:r>
        <w:t>);</w:t>
      </w:r>
    </w:p>
    <w:p w14:paraId="74473B6E" w14:textId="77777777" w:rsidR="000171C6" w:rsidRDefault="000171C6" w:rsidP="000171C6">
      <w:r>
        <w:t>```</w:t>
      </w:r>
    </w:p>
    <w:p w14:paraId="6BBFD907" w14:textId="77777777" w:rsidR="000171C6" w:rsidRDefault="000171C6" w:rsidP="000171C6"/>
    <w:p w14:paraId="39F5DB4D" w14:textId="77777777" w:rsidR="000171C6" w:rsidRDefault="000171C6" w:rsidP="000171C6">
      <w:r>
        <w:t>## DML, Data Manipulation Language</w:t>
      </w:r>
    </w:p>
    <w:p w14:paraId="27EAF942" w14:textId="77777777" w:rsidR="000171C6" w:rsidRDefault="000171C6" w:rsidP="000171C6">
      <w:r>
        <w:t>Used to insert, update, or delete rows.</w:t>
      </w:r>
    </w:p>
    <w:p w14:paraId="7C691C1C" w14:textId="77777777" w:rsidR="000171C6" w:rsidRDefault="000171C6" w:rsidP="000171C6"/>
    <w:p w14:paraId="676854C8" w14:textId="77777777" w:rsidR="000171C6" w:rsidRDefault="000171C6" w:rsidP="000171C6">
      <w:r>
        <w:t>Common commands:</w:t>
      </w:r>
    </w:p>
    <w:p w14:paraId="28896B2D" w14:textId="77777777" w:rsidR="000171C6" w:rsidRDefault="000171C6" w:rsidP="000171C6">
      <w:r>
        <w:t>- `INSERT`</w:t>
      </w:r>
    </w:p>
    <w:p w14:paraId="3AE1741E" w14:textId="77777777" w:rsidR="000171C6" w:rsidRDefault="000171C6" w:rsidP="000171C6">
      <w:r>
        <w:t>- `UPDATE`</w:t>
      </w:r>
    </w:p>
    <w:p w14:paraId="76306369" w14:textId="77777777" w:rsidR="000171C6" w:rsidRDefault="000171C6" w:rsidP="000171C6">
      <w:r>
        <w:t>- `DELETE`</w:t>
      </w:r>
    </w:p>
    <w:p w14:paraId="39629C0B" w14:textId="77777777" w:rsidR="000171C6" w:rsidRDefault="000171C6" w:rsidP="000171C6"/>
    <w:p w14:paraId="1709373A" w14:textId="77777777" w:rsidR="000171C6" w:rsidRDefault="000171C6" w:rsidP="000171C6">
      <w:r>
        <w:lastRenderedPageBreak/>
        <w:t>Example:</w:t>
      </w:r>
    </w:p>
    <w:p w14:paraId="57986EC1" w14:textId="77777777" w:rsidR="000171C6" w:rsidRDefault="000171C6" w:rsidP="000171C6">
      <w:r>
        <w:t>```sql</w:t>
      </w:r>
    </w:p>
    <w:p w14:paraId="0DDDD548" w14:textId="77777777" w:rsidR="000171C6" w:rsidRDefault="000171C6" w:rsidP="000171C6">
      <w:r>
        <w:t>INSERT INTO users (id, name, email)</w:t>
      </w:r>
    </w:p>
    <w:p w14:paraId="124BE59A" w14:textId="77777777" w:rsidR="000171C6" w:rsidRDefault="000171C6" w:rsidP="000171C6">
      <w:r>
        <w:t>VALUES (1, 'Alice', 'alice@example.com');</w:t>
      </w:r>
    </w:p>
    <w:p w14:paraId="04B41280" w14:textId="77777777" w:rsidR="000171C6" w:rsidRDefault="000171C6" w:rsidP="000171C6">
      <w:r>
        <w:t>```</w:t>
      </w:r>
    </w:p>
    <w:p w14:paraId="0B366BE8" w14:textId="77777777" w:rsidR="000171C6" w:rsidRDefault="000171C6" w:rsidP="000171C6"/>
    <w:p w14:paraId="41D6479F" w14:textId="77777777" w:rsidR="000171C6" w:rsidRDefault="000171C6" w:rsidP="000171C6">
      <w:r>
        <w:t>## DQL, Data Query Language</w:t>
      </w:r>
    </w:p>
    <w:p w14:paraId="54867C45" w14:textId="77777777" w:rsidR="000171C6" w:rsidRDefault="000171C6" w:rsidP="000171C6">
      <w:r>
        <w:t>Used to retrieve data.</w:t>
      </w:r>
    </w:p>
    <w:p w14:paraId="465A5748" w14:textId="77777777" w:rsidR="000171C6" w:rsidRDefault="000171C6" w:rsidP="000171C6"/>
    <w:p w14:paraId="12D3346F" w14:textId="77777777" w:rsidR="000171C6" w:rsidRDefault="000171C6" w:rsidP="000171C6">
      <w:r>
        <w:t>Main command:</w:t>
      </w:r>
    </w:p>
    <w:p w14:paraId="4B8F408B" w14:textId="77777777" w:rsidR="000171C6" w:rsidRDefault="000171C6" w:rsidP="000171C6">
      <w:r>
        <w:t>- `SELECT`</w:t>
      </w:r>
    </w:p>
    <w:p w14:paraId="51ABF381" w14:textId="77777777" w:rsidR="000171C6" w:rsidRDefault="000171C6" w:rsidP="000171C6"/>
    <w:p w14:paraId="4CA981FD" w14:textId="77777777" w:rsidR="000171C6" w:rsidRDefault="000171C6" w:rsidP="000171C6">
      <w:r>
        <w:t>Example:</w:t>
      </w:r>
    </w:p>
    <w:p w14:paraId="1DECB6DB" w14:textId="77777777" w:rsidR="000171C6" w:rsidRDefault="000171C6" w:rsidP="000171C6">
      <w:r>
        <w:t>```sql</w:t>
      </w:r>
    </w:p>
    <w:p w14:paraId="1D2FB146" w14:textId="77777777" w:rsidR="000171C6" w:rsidRDefault="000171C6" w:rsidP="000171C6">
      <w:r>
        <w:t>SELECT name, email</w:t>
      </w:r>
    </w:p>
    <w:p w14:paraId="49B0895F" w14:textId="77777777" w:rsidR="000171C6" w:rsidRDefault="000171C6" w:rsidP="000171C6">
      <w:r>
        <w:t>FROM users;</w:t>
      </w:r>
    </w:p>
    <w:p w14:paraId="1492CB2B" w14:textId="77777777" w:rsidR="000171C6" w:rsidRDefault="000171C6" w:rsidP="000171C6">
      <w:r>
        <w:t>```</w:t>
      </w:r>
    </w:p>
    <w:p w14:paraId="5E88F94D" w14:textId="77777777" w:rsidR="000171C6" w:rsidRDefault="000171C6" w:rsidP="000171C6"/>
    <w:p w14:paraId="47D0E028" w14:textId="77777777" w:rsidR="000171C6" w:rsidRDefault="000171C6" w:rsidP="000171C6">
      <w:r>
        <w:t>## DCL, Data Control Language</w:t>
      </w:r>
    </w:p>
    <w:p w14:paraId="33342890" w14:textId="77777777" w:rsidR="000171C6" w:rsidRDefault="000171C6" w:rsidP="000171C6">
      <w:r>
        <w:t>Used for permissions and access control.</w:t>
      </w:r>
    </w:p>
    <w:p w14:paraId="7304E178" w14:textId="77777777" w:rsidR="000171C6" w:rsidRDefault="000171C6" w:rsidP="000171C6"/>
    <w:p w14:paraId="1D4AAB89" w14:textId="77777777" w:rsidR="000171C6" w:rsidRDefault="000171C6" w:rsidP="000171C6">
      <w:r>
        <w:t>Common commands:</w:t>
      </w:r>
    </w:p>
    <w:p w14:paraId="54A372D2" w14:textId="77777777" w:rsidR="000171C6" w:rsidRDefault="000171C6" w:rsidP="000171C6">
      <w:r>
        <w:t>- `GRANT`</w:t>
      </w:r>
    </w:p>
    <w:p w14:paraId="1D78CA24" w14:textId="77777777" w:rsidR="000171C6" w:rsidRDefault="000171C6" w:rsidP="000171C6">
      <w:r>
        <w:t>- `REVOKE`</w:t>
      </w:r>
    </w:p>
    <w:p w14:paraId="3DEF977A" w14:textId="77777777" w:rsidR="000171C6" w:rsidRDefault="000171C6" w:rsidP="000171C6"/>
    <w:p w14:paraId="2B92F957" w14:textId="77777777" w:rsidR="000171C6" w:rsidRDefault="000171C6" w:rsidP="000171C6">
      <w:r>
        <w:t>## TCL, Transaction Control Language</w:t>
      </w:r>
    </w:p>
    <w:p w14:paraId="4074462A" w14:textId="77777777" w:rsidR="000171C6" w:rsidRDefault="000171C6" w:rsidP="000171C6">
      <w:r>
        <w:t>Used to manage transactions.</w:t>
      </w:r>
    </w:p>
    <w:p w14:paraId="47B47EA4" w14:textId="77777777" w:rsidR="000171C6" w:rsidRDefault="000171C6" w:rsidP="000171C6"/>
    <w:p w14:paraId="726B3B0F" w14:textId="77777777" w:rsidR="000171C6" w:rsidRDefault="000171C6" w:rsidP="000171C6">
      <w:r>
        <w:t>Common commands:</w:t>
      </w:r>
    </w:p>
    <w:p w14:paraId="16C5945B" w14:textId="77777777" w:rsidR="000171C6" w:rsidRDefault="000171C6" w:rsidP="000171C6">
      <w:r>
        <w:t>- `COMMIT`</w:t>
      </w:r>
    </w:p>
    <w:p w14:paraId="34D91BBC" w14:textId="77777777" w:rsidR="000171C6" w:rsidRDefault="000171C6" w:rsidP="000171C6">
      <w:r>
        <w:t>- `ROLLBACK`</w:t>
      </w:r>
    </w:p>
    <w:p w14:paraId="0809C960" w14:textId="77777777" w:rsidR="000171C6" w:rsidRDefault="000171C6" w:rsidP="000171C6">
      <w:r>
        <w:t>- `SAVEPOINT`</w:t>
      </w:r>
    </w:p>
    <w:p w14:paraId="7A7F25B0" w14:textId="77777777" w:rsidR="000171C6" w:rsidRDefault="000171C6" w:rsidP="000171C6"/>
    <w:p w14:paraId="7AD5CB84" w14:textId="77777777" w:rsidR="000171C6" w:rsidRDefault="000171C6" w:rsidP="000171C6">
      <w:r>
        <w:t>---</w:t>
      </w:r>
    </w:p>
    <w:p w14:paraId="76ED8D72" w14:textId="77777777" w:rsidR="000171C6" w:rsidRDefault="000171C6" w:rsidP="000171C6"/>
    <w:p w14:paraId="1258506B" w14:textId="77777777" w:rsidR="000171C6" w:rsidRDefault="000171C6" w:rsidP="000171C6">
      <w:r>
        <w:t># 2. Basic SELECT Query</w:t>
      </w:r>
    </w:p>
    <w:p w14:paraId="6111D20A" w14:textId="77777777" w:rsidR="000171C6" w:rsidRDefault="000171C6" w:rsidP="000171C6"/>
    <w:p w14:paraId="03B3BA2E" w14:textId="77777777" w:rsidR="000171C6" w:rsidRDefault="000171C6" w:rsidP="000171C6">
      <w:r>
        <w:t>The `SELECT` statement is the most important SQL command.</w:t>
      </w:r>
    </w:p>
    <w:p w14:paraId="20FA2372" w14:textId="77777777" w:rsidR="000171C6" w:rsidRDefault="000171C6" w:rsidP="000171C6"/>
    <w:p w14:paraId="372E90C0" w14:textId="77777777" w:rsidR="000171C6" w:rsidRDefault="000171C6" w:rsidP="000171C6">
      <w:r>
        <w:t>```sql</w:t>
      </w:r>
    </w:p>
    <w:p w14:paraId="1073E268" w14:textId="77777777" w:rsidR="000171C6" w:rsidRDefault="000171C6" w:rsidP="000171C6">
      <w:r>
        <w:t>SELECT name, email</w:t>
      </w:r>
    </w:p>
    <w:p w14:paraId="48C15C4A" w14:textId="77777777" w:rsidR="000171C6" w:rsidRDefault="000171C6" w:rsidP="000171C6">
      <w:r>
        <w:t>FROM users</w:t>
      </w:r>
    </w:p>
    <w:p w14:paraId="3CFE58AD" w14:textId="77777777" w:rsidR="000171C6" w:rsidRDefault="000171C6" w:rsidP="000171C6">
      <w:r>
        <w:t>WHERE id = 1;</w:t>
      </w:r>
    </w:p>
    <w:p w14:paraId="049CBDDE" w14:textId="77777777" w:rsidR="000171C6" w:rsidRDefault="000171C6" w:rsidP="000171C6">
      <w:r>
        <w:t>```</w:t>
      </w:r>
    </w:p>
    <w:p w14:paraId="0C2C9909" w14:textId="77777777" w:rsidR="000171C6" w:rsidRDefault="000171C6" w:rsidP="000171C6"/>
    <w:p w14:paraId="25F7A844" w14:textId="77777777" w:rsidR="000171C6" w:rsidRDefault="000171C6" w:rsidP="000171C6">
      <w:r>
        <w:t>### Meaning</w:t>
      </w:r>
    </w:p>
    <w:p w14:paraId="28FF02CF" w14:textId="77777777" w:rsidR="000171C6" w:rsidRDefault="000171C6" w:rsidP="000171C6">
      <w:r>
        <w:t>- `SELECT` chooses the columns to return</w:t>
      </w:r>
    </w:p>
    <w:p w14:paraId="5A1B8B53" w14:textId="77777777" w:rsidR="000171C6" w:rsidRDefault="000171C6" w:rsidP="000171C6">
      <w:r>
        <w:t>- `FROM` specifies the table</w:t>
      </w:r>
    </w:p>
    <w:p w14:paraId="6DBCDDF8" w14:textId="77777777" w:rsidR="000171C6" w:rsidRDefault="000171C6" w:rsidP="000171C6">
      <w:r>
        <w:lastRenderedPageBreak/>
        <w:t>- `WHERE` filters rows</w:t>
      </w:r>
    </w:p>
    <w:p w14:paraId="019C65BD" w14:textId="77777777" w:rsidR="000171C6" w:rsidRDefault="000171C6" w:rsidP="000171C6"/>
    <w:p w14:paraId="67F7B3D6" w14:textId="77777777" w:rsidR="000171C6" w:rsidRDefault="000171C6" w:rsidP="000171C6">
      <w:r>
        <w:t>If you want all columns:</w:t>
      </w:r>
    </w:p>
    <w:p w14:paraId="24BB1115" w14:textId="77777777" w:rsidR="000171C6" w:rsidRDefault="000171C6" w:rsidP="000171C6">
      <w:r>
        <w:t>```sql</w:t>
      </w:r>
    </w:p>
    <w:p w14:paraId="378B06A1" w14:textId="77777777" w:rsidR="000171C6" w:rsidRDefault="000171C6" w:rsidP="000171C6">
      <w:r>
        <w:t>SELECT *</w:t>
      </w:r>
    </w:p>
    <w:p w14:paraId="6B8A2A93" w14:textId="77777777" w:rsidR="000171C6" w:rsidRDefault="000171C6" w:rsidP="000171C6">
      <w:r>
        <w:t>FROM users;</w:t>
      </w:r>
    </w:p>
    <w:p w14:paraId="2E902C4F" w14:textId="77777777" w:rsidR="000171C6" w:rsidRDefault="000171C6" w:rsidP="000171C6">
      <w:r>
        <w:t>```</w:t>
      </w:r>
    </w:p>
    <w:p w14:paraId="6C00A38B" w14:textId="77777777" w:rsidR="000171C6" w:rsidRDefault="000171C6" w:rsidP="000171C6"/>
    <w:p w14:paraId="6F8F0B52" w14:textId="77777777" w:rsidR="000171C6" w:rsidRDefault="000171C6" w:rsidP="000171C6">
      <w:r>
        <w:t>---</w:t>
      </w:r>
    </w:p>
    <w:p w14:paraId="5DB2447F" w14:textId="77777777" w:rsidR="000171C6" w:rsidRDefault="000171C6" w:rsidP="000171C6"/>
    <w:p w14:paraId="1AFA91C8" w14:textId="77777777" w:rsidR="000171C6" w:rsidRDefault="000171C6" w:rsidP="000171C6">
      <w:r>
        <w:t># 3. Filtering Data with WHERE</w:t>
      </w:r>
    </w:p>
    <w:p w14:paraId="19B770BD" w14:textId="77777777" w:rsidR="000171C6" w:rsidRDefault="000171C6" w:rsidP="000171C6"/>
    <w:p w14:paraId="2D6CB64A" w14:textId="77777777" w:rsidR="000171C6" w:rsidRDefault="000171C6" w:rsidP="000171C6">
      <w:r>
        <w:t>The `WHERE` clause is used to filter rows based on conditions.</w:t>
      </w:r>
    </w:p>
    <w:p w14:paraId="3E99EE21" w14:textId="77777777" w:rsidR="000171C6" w:rsidRDefault="000171C6" w:rsidP="000171C6"/>
    <w:p w14:paraId="32513923" w14:textId="77777777" w:rsidR="000171C6" w:rsidRDefault="000171C6" w:rsidP="000171C6">
      <w:r>
        <w:t>```sql</w:t>
      </w:r>
    </w:p>
    <w:p w14:paraId="7109C2B0" w14:textId="77777777" w:rsidR="000171C6" w:rsidRDefault="000171C6" w:rsidP="000171C6">
      <w:r>
        <w:t>SELECT *</w:t>
      </w:r>
    </w:p>
    <w:p w14:paraId="1E7EC503" w14:textId="77777777" w:rsidR="000171C6" w:rsidRDefault="000171C6" w:rsidP="000171C6">
      <w:r>
        <w:t>FROM users</w:t>
      </w:r>
    </w:p>
    <w:p w14:paraId="0058CD4D" w14:textId="77777777" w:rsidR="000171C6" w:rsidRDefault="000171C6" w:rsidP="000171C6">
      <w:r>
        <w:t>WHERE age &gt; 18;</w:t>
      </w:r>
    </w:p>
    <w:p w14:paraId="69C8A1D7" w14:textId="77777777" w:rsidR="000171C6" w:rsidRDefault="000171C6" w:rsidP="000171C6">
      <w:r>
        <w:t>```</w:t>
      </w:r>
    </w:p>
    <w:p w14:paraId="50F5AF04" w14:textId="77777777" w:rsidR="000171C6" w:rsidRDefault="000171C6" w:rsidP="000171C6"/>
    <w:p w14:paraId="7C48029E" w14:textId="77777777" w:rsidR="000171C6" w:rsidRDefault="000171C6" w:rsidP="000171C6">
      <w:r>
        <w:t>### Common operators</w:t>
      </w:r>
    </w:p>
    <w:p w14:paraId="71996341" w14:textId="77777777" w:rsidR="000171C6" w:rsidRDefault="000171C6" w:rsidP="000171C6">
      <w:r>
        <w:t>- `=`</w:t>
      </w:r>
    </w:p>
    <w:p w14:paraId="24819832" w14:textId="77777777" w:rsidR="000171C6" w:rsidRDefault="000171C6" w:rsidP="000171C6">
      <w:r>
        <w:t>- `!=`</w:t>
      </w:r>
    </w:p>
    <w:p w14:paraId="1AB87914" w14:textId="77777777" w:rsidR="000171C6" w:rsidRDefault="000171C6" w:rsidP="000171C6">
      <w:r>
        <w:t>- `&lt;&gt;`</w:t>
      </w:r>
    </w:p>
    <w:p w14:paraId="3209AF9C" w14:textId="77777777" w:rsidR="000171C6" w:rsidRDefault="000171C6" w:rsidP="000171C6">
      <w:r>
        <w:lastRenderedPageBreak/>
        <w:t>- `&gt;`</w:t>
      </w:r>
    </w:p>
    <w:p w14:paraId="38A2C81E" w14:textId="77777777" w:rsidR="000171C6" w:rsidRDefault="000171C6" w:rsidP="000171C6">
      <w:r>
        <w:t>- `&lt;`</w:t>
      </w:r>
    </w:p>
    <w:p w14:paraId="57E3F592" w14:textId="77777777" w:rsidR="000171C6" w:rsidRDefault="000171C6" w:rsidP="000171C6">
      <w:r>
        <w:t>- `&gt;=`</w:t>
      </w:r>
    </w:p>
    <w:p w14:paraId="5F50D79A" w14:textId="77777777" w:rsidR="000171C6" w:rsidRDefault="000171C6" w:rsidP="000171C6">
      <w:r>
        <w:t>- `&lt;=`</w:t>
      </w:r>
    </w:p>
    <w:p w14:paraId="3B6C088F" w14:textId="77777777" w:rsidR="000171C6" w:rsidRDefault="000171C6" w:rsidP="000171C6">
      <w:r>
        <w:t>- `IN`</w:t>
      </w:r>
    </w:p>
    <w:p w14:paraId="3A913914" w14:textId="77777777" w:rsidR="000171C6" w:rsidRDefault="000171C6" w:rsidP="000171C6">
      <w:r>
        <w:t>- `BETWEEN`</w:t>
      </w:r>
    </w:p>
    <w:p w14:paraId="70479A04" w14:textId="77777777" w:rsidR="000171C6" w:rsidRDefault="000171C6" w:rsidP="000171C6">
      <w:r>
        <w:t>- `LIKE`</w:t>
      </w:r>
    </w:p>
    <w:p w14:paraId="05EC7EEC" w14:textId="77777777" w:rsidR="000171C6" w:rsidRDefault="000171C6" w:rsidP="000171C6">
      <w:r>
        <w:t>- `IS NULL`</w:t>
      </w:r>
    </w:p>
    <w:p w14:paraId="5CCDD3C3" w14:textId="77777777" w:rsidR="000171C6" w:rsidRDefault="000171C6" w:rsidP="000171C6"/>
    <w:p w14:paraId="5F41CA3D" w14:textId="77777777" w:rsidR="000171C6" w:rsidRDefault="000171C6" w:rsidP="000171C6">
      <w:r>
        <w:t>### Examples</w:t>
      </w:r>
    </w:p>
    <w:p w14:paraId="79F85D4C" w14:textId="77777777" w:rsidR="000171C6" w:rsidRDefault="000171C6" w:rsidP="000171C6"/>
    <w:p w14:paraId="48203654" w14:textId="77777777" w:rsidR="000171C6" w:rsidRDefault="000171C6" w:rsidP="000171C6">
      <w:r>
        <w:t>Using `IN`:</w:t>
      </w:r>
    </w:p>
    <w:p w14:paraId="16D108F6" w14:textId="77777777" w:rsidR="000171C6" w:rsidRDefault="000171C6" w:rsidP="000171C6">
      <w:r>
        <w:t>```sql</w:t>
      </w:r>
    </w:p>
    <w:p w14:paraId="6C51940A" w14:textId="77777777" w:rsidR="000171C6" w:rsidRDefault="000171C6" w:rsidP="000171C6">
      <w:r>
        <w:t>SELECT *</w:t>
      </w:r>
    </w:p>
    <w:p w14:paraId="10A93933" w14:textId="77777777" w:rsidR="000171C6" w:rsidRDefault="000171C6" w:rsidP="000171C6">
      <w:r>
        <w:t>FROM users</w:t>
      </w:r>
    </w:p>
    <w:p w14:paraId="47040CDA" w14:textId="77777777" w:rsidR="000171C6" w:rsidRDefault="000171C6" w:rsidP="000171C6">
      <w:r>
        <w:t>WHERE city IN ('Delhi', 'Mumbai', 'Bangalore');</w:t>
      </w:r>
    </w:p>
    <w:p w14:paraId="016DF14C" w14:textId="77777777" w:rsidR="000171C6" w:rsidRDefault="000171C6" w:rsidP="000171C6">
      <w:r>
        <w:t>```</w:t>
      </w:r>
    </w:p>
    <w:p w14:paraId="71CEABE0" w14:textId="77777777" w:rsidR="000171C6" w:rsidRDefault="000171C6" w:rsidP="000171C6"/>
    <w:p w14:paraId="20A4A438" w14:textId="77777777" w:rsidR="000171C6" w:rsidRDefault="000171C6" w:rsidP="000171C6">
      <w:r>
        <w:t>Using `BETWEEN`:</w:t>
      </w:r>
    </w:p>
    <w:p w14:paraId="673CB050" w14:textId="77777777" w:rsidR="000171C6" w:rsidRDefault="000171C6" w:rsidP="000171C6">
      <w:r>
        <w:t>```sql</w:t>
      </w:r>
    </w:p>
    <w:p w14:paraId="1E44E134" w14:textId="77777777" w:rsidR="000171C6" w:rsidRDefault="000171C6" w:rsidP="000171C6">
      <w:r>
        <w:t>SELECT *</w:t>
      </w:r>
    </w:p>
    <w:p w14:paraId="53805032" w14:textId="77777777" w:rsidR="000171C6" w:rsidRDefault="000171C6" w:rsidP="000171C6">
      <w:r>
        <w:t>FROM users</w:t>
      </w:r>
    </w:p>
    <w:p w14:paraId="7C9172DD" w14:textId="77777777" w:rsidR="000171C6" w:rsidRDefault="000171C6" w:rsidP="000171C6">
      <w:r>
        <w:t>WHERE salary BETWEEN 50000 AND 100000;</w:t>
      </w:r>
    </w:p>
    <w:p w14:paraId="72F08D48" w14:textId="77777777" w:rsidR="000171C6" w:rsidRDefault="000171C6" w:rsidP="000171C6">
      <w:r>
        <w:t>```</w:t>
      </w:r>
    </w:p>
    <w:p w14:paraId="1168ECE2" w14:textId="77777777" w:rsidR="000171C6" w:rsidRDefault="000171C6" w:rsidP="000171C6"/>
    <w:p w14:paraId="015458F8" w14:textId="77777777" w:rsidR="000171C6" w:rsidRDefault="000171C6" w:rsidP="000171C6">
      <w:r>
        <w:t>Using `LIKE`:</w:t>
      </w:r>
    </w:p>
    <w:p w14:paraId="1BE5E4C8" w14:textId="77777777" w:rsidR="000171C6" w:rsidRDefault="000171C6" w:rsidP="000171C6">
      <w:r>
        <w:t>```sql</w:t>
      </w:r>
    </w:p>
    <w:p w14:paraId="5D869975" w14:textId="77777777" w:rsidR="000171C6" w:rsidRDefault="000171C6" w:rsidP="000171C6">
      <w:r>
        <w:t>SELECT *</w:t>
      </w:r>
    </w:p>
    <w:p w14:paraId="0FBA09D1" w14:textId="77777777" w:rsidR="000171C6" w:rsidRDefault="000171C6" w:rsidP="000171C6">
      <w:r>
        <w:t>FROM users</w:t>
      </w:r>
    </w:p>
    <w:p w14:paraId="6F174CB9" w14:textId="77777777" w:rsidR="000171C6" w:rsidRDefault="000171C6" w:rsidP="000171C6">
      <w:r>
        <w:t>WHERE name LIKE 'A%';</w:t>
      </w:r>
    </w:p>
    <w:p w14:paraId="6BE73F14" w14:textId="77777777" w:rsidR="000171C6" w:rsidRDefault="000171C6" w:rsidP="000171C6">
      <w:r>
        <w:t>```</w:t>
      </w:r>
    </w:p>
    <w:p w14:paraId="216BD56F" w14:textId="77777777" w:rsidR="000171C6" w:rsidRDefault="000171C6" w:rsidP="000171C6"/>
    <w:p w14:paraId="40E7BDD8" w14:textId="77777777" w:rsidR="000171C6" w:rsidRDefault="000171C6" w:rsidP="000171C6">
      <w:r>
        <w:t>This finds names that start with `A`.</w:t>
      </w:r>
    </w:p>
    <w:p w14:paraId="156ADBFE" w14:textId="77777777" w:rsidR="000171C6" w:rsidRDefault="000171C6" w:rsidP="000171C6"/>
    <w:p w14:paraId="3F864E8E" w14:textId="77777777" w:rsidR="000171C6" w:rsidRDefault="000171C6" w:rsidP="000171C6">
      <w:r>
        <w:t>Using `IS NULL`:</w:t>
      </w:r>
    </w:p>
    <w:p w14:paraId="1E8068AB" w14:textId="77777777" w:rsidR="000171C6" w:rsidRDefault="000171C6" w:rsidP="000171C6">
      <w:r>
        <w:t>```sql</w:t>
      </w:r>
    </w:p>
    <w:p w14:paraId="3F3C1BBF" w14:textId="77777777" w:rsidR="000171C6" w:rsidRDefault="000171C6" w:rsidP="000171C6">
      <w:r>
        <w:t>SELECT *</w:t>
      </w:r>
    </w:p>
    <w:p w14:paraId="00014E00" w14:textId="77777777" w:rsidR="000171C6" w:rsidRDefault="000171C6" w:rsidP="000171C6">
      <w:r>
        <w:t>FROM users</w:t>
      </w:r>
    </w:p>
    <w:p w14:paraId="4D1A00C9" w14:textId="77777777" w:rsidR="000171C6" w:rsidRDefault="000171C6" w:rsidP="000171C6">
      <w:r>
        <w:t>WHERE phone IS NULL;</w:t>
      </w:r>
    </w:p>
    <w:p w14:paraId="799CEDFE" w14:textId="77777777" w:rsidR="000171C6" w:rsidRDefault="000171C6" w:rsidP="000171C6">
      <w:r>
        <w:t>```</w:t>
      </w:r>
    </w:p>
    <w:p w14:paraId="14632236" w14:textId="77777777" w:rsidR="000171C6" w:rsidRDefault="000171C6" w:rsidP="000171C6"/>
    <w:p w14:paraId="3A242BB0" w14:textId="77777777" w:rsidR="000171C6" w:rsidRDefault="000171C6" w:rsidP="000171C6">
      <w:r>
        <w:t>---</w:t>
      </w:r>
    </w:p>
    <w:p w14:paraId="18ACD003" w14:textId="77777777" w:rsidR="000171C6" w:rsidRDefault="000171C6" w:rsidP="000171C6"/>
    <w:p w14:paraId="38B4CB19" w14:textId="77777777" w:rsidR="000171C6" w:rsidRDefault="000171C6" w:rsidP="000171C6">
      <w:r>
        <w:t># 4. Sorting with ORDER BY</w:t>
      </w:r>
    </w:p>
    <w:p w14:paraId="0AE046EA" w14:textId="77777777" w:rsidR="000171C6" w:rsidRDefault="000171C6" w:rsidP="000171C6"/>
    <w:p w14:paraId="590D47C3" w14:textId="77777777" w:rsidR="000171C6" w:rsidRDefault="000171C6" w:rsidP="000171C6">
      <w:r>
        <w:t>`ORDER BY` sorts the result set.</w:t>
      </w:r>
    </w:p>
    <w:p w14:paraId="6D86EBFD" w14:textId="77777777" w:rsidR="000171C6" w:rsidRDefault="000171C6" w:rsidP="000171C6"/>
    <w:p w14:paraId="6C18352E" w14:textId="77777777" w:rsidR="000171C6" w:rsidRDefault="000171C6" w:rsidP="000171C6">
      <w:r>
        <w:t>```sql</w:t>
      </w:r>
    </w:p>
    <w:p w14:paraId="77BD11AE" w14:textId="77777777" w:rsidR="000171C6" w:rsidRDefault="000171C6" w:rsidP="000171C6">
      <w:r>
        <w:lastRenderedPageBreak/>
        <w:t>SELECT name, age</w:t>
      </w:r>
    </w:p>
    <w:p w14:paraId="2B5C36AD" w14:textId="77777777" w:rsidR="000171C6" w:rsidRDefault="000171C6" w:rsidP="000171C6">
      <w:r>
        <w:t>FROM users</w:t>
      </w:r>
    </w:p>
    <w:p w14:paraId="0BAA4512" w14:textId="77777777" w:rsidR="000171C6" w:rsidRDefault="000171C6" w:rsidP="000171C6">
      <w:r>
        <w:t>ORDER BY age DESC;</w:t>
      </w:r>
    </w:p>
    <w:p w14:paraId="1E287C30" w14:textId="77777777" w:rsidR="000171C6" w:rsidRDefault="000171C6" w:rsidP="000171C6">
      <w:r>
        <w:t>```</w:t>
      </w:r>
    </w:p>
    <w:p w14:paraId="1230FD34" w14:textId="77777777" w:rsidR="000171C6" w:rsidRDefault="000171C6" w:rsidP="000171C6"/>
    <w:p w14:paraId="7C6E7D78" w14:textId="77777777" w:rsidR="000171C6" w:rsidRDefault="000171C6" w:rsidP="000171C6">
      <w:r>
        <w:t>- `ASC` means ascending</w:t>
      </w:r>
    </w:p>
    <w:p w14:paraId="35D04CAC" w14:textId="77777777" w:rsidR="000171C6" w:rsidRDefault="000171C6" w:rsidP="000171C6">
      <w:r>
        <w:t>- `DESC` means descending</w:t>
      </w:r>
    </w:p>
    <w:p w14:paraId="131A2181" w14:textId="77777777" w:rsidR="000171C6" w:rsidRDefault="000171C6" w:rsidP="000171C6"/>
    <w:p w14:paraId="6C83FC1F" w14:textId="77777777" w:rsidR="000171C6" w:rsidRDefault="000171C6" w:rsidP="000171C6">
      <w:r>
        <w:t>You can sort by multiple columns:</w:t>
      </w:r>
    </w:p>
    <w:p w14:paraId="1E6C1C30" w14:textId="77777777" w:rsidR="000171C6" w:rsidRDefault="000171C6" w:rsidP="000171C6"/>
    <w:p w14:paraId="348218B5" w14:textId="77777777" w:rsidR="000171C6" w:rsidRDefault="000171C6" w:rsidP="000171C6">
      <w:r>
        <w:t>```sql</w:t>
      </w:r>
    </w:p>
    <w:p w14:paraId="7DFAA53A" w14:textId="77777777" w:rsidR="000171C6" w:rsidRDefault="000171C6" w:rsidP="000171C6">
      <w:r>
        <w:t>SELECT name, city</w:t>
      </w:r>
    </w:p>
    <w:p w14:paraId="13A19B3B" w14:textId="77777777" w:rsidR="000171C6" w:rsidRDefault="000171C6" w:rsidP="000171C6">
      <w:r>
        <w:t>FROM users</w:t>
      </w:r>
    </w:p>
    <w:p w14:paraId="39CCF555" w14:textId="77777777" w:rsidR="000171C6" w:rsidRDefault="000171C6" w:rsidP="000171C6">
      <w:r>
        <w:t>ORDER BY city ASC, name DESC;</w:t>
      </w:r>
    </w:p>
    <w:p w14:paraId="06ECA1FD" w14:textId="77777777" w:rsidR="000171C6" w:rsidRDefault="000171C6" w:rsidP="000171C6">
      <w:r>
        <w:t>```</w:t>
      </w:r>
    </w:p>
    <w:p w14:paraId="3F0F0DCC" w14:textId="77777777" w:rsidR="000171C6" w:rsidRDefault="000171C6" w:rsidP="000171C6"/>
    <w:p w14:paraId="3F912F5D" w14:textId="77777777" w:rsidR="000171C6" w:rsidRDefault="000171C6" w:rsidP="000171C6">
      <w:r>
        <w:t>---</w:t>
      </w:r>
    </w:p>
    <w:p w14:paraId="3FD2DDF9" w14:textId="77777777" w:rsidR="000171C6" w:rsidRDefault="000171C6" w:rsidP="000171C6"/>
    <w:p w14:paraId="179A7579" w14:textId="77777777" w:rsidR="000171C6" w:rsidRDefault="000171C6" w:rsidP="000171C6">
      <w:r>
        <w:t># 5. Limiting Rows</w:t>
      </w:r>
    </w:p>
    <w:p w14:paraId="1B995889" w14:textId="77777777" w:rsidR="000171C6" w:rsidRDefault="000171C6" w:rsidP="000171C6"/>
    <w:p w14:paraId="64E62E5F" w14:textId="77777777" w:rsidR="000171C6" w:rsidRDefault="000171C6" w:rsidP="000171C6">
      <w:r>
        <w:t>Use `LIMIT` to restrict the number of rows returned.</w:t>
      </w:r>
    </w:p>
    <w:p w14:paraId="6D8DF1F6" w14:textId="77777777" w:rsidR="000171C6" w:rsidRDefault="000171C6" w:rsidP="000171C6"/>
    <w:p w14:paraId="79886971" w14:textId="77777777" w:rsidR="000171C6" w:rsidRDefault="000171C6" w:rsidP="000171C6">
      <w:r>
        <w:t>```sql</w:t>
      </w:r>
    </w:p>
    <w:p w14:paraId="014216A8" w14:textId="77777777" w:rsidR="000171C6" w:rsidRDefault="000171C6" w:rsidP="000171C6">
      <w:r>
        <w:t>SELECT *</w:t>
      </w:r>
    </w:p>
    <w:p w14:paraId="5F6BCF38" w14:textId="77777777" w:rsidR="000171C6" w:rsidRDefault="000171C6" w:rsidP="000171C6">
      <w:r>
        <w:lastRenderedPageBreak/>
        <w:t>FROM users</w:t>
      </w:r>
    </w:p>
    <w:p w14:paraId="45F98D48" w14:textId="77777777" w:rsidR="000171C6" w:rsidRDefault="000171C6" w:rsidP="000171C6">
      <w:r>
        <w:t>LIMIT 10;</w:t>
      </w:r>
    </w:p>
    <w:p w14:paraId="11ADE4B7" w14:textId="77777777" w:rsidR="000171C6" w:rsidRDefault="000171C6" w:rsidP="000171C6">
      <w:r>
        <w:t>```</w:t>
      </w:r>
    </w:p>
    <w:p w14:paraId="572C06FD" w14:textId="77777777" w:rsidR="000171C6" w:rsidRDefault="000171C6" w:rsidP="000171C6"/>
    <w:p w14:paraId="4F14EED4" w14:textId="77777777" w:rsidR="000171C6" w:rsidRDefault="000171C6" w:rsidP="000171C6">
      <w:r>
        <w:t>In SQL Server, `TOP` is commonly used instead.</w:t>
      </w:r>
    </w:p>
    <w:p w14:paraId="711B0976" w14:textId="77777777" w:rsidR="000171C6" w:rsidRDefault="000171C6" w:rsidP="000171C6"/>
    <w:p w14:paraId="3546FAE4" w14:textId="77777777" w:rsidR="000171C6" w:rsidRDefault="000171C6" w:rsidP="000171C6">
      <w:r>
        <w:t>---</w:t>
      </w:r>
    </w:p>
    <w:p w14:paraId="7F13BC97" w14:textId="77777777" w:rsidR="000171C6" w:rsidRDefault="000171C6" w:rsidP="000171C6"/>
    <w:p w14:paraId="3336DCCD" w14:textId="77777777" w:rsidR="000171C6" w:rsidRDefault="000171C6" w:rsidP="000171C6">
      <w:r>
        <w:t># 6. Aggregate Functions</w:t>
      </w:r>
    </w:p>
    <w:p w14:paraId="5AC16655" w14:textId="77777777" w:rsidR="000171C6" w:rsidRDefault="000171C6" w:rsidP="000171C6"/>
    <w:p w14:paraId="487FBE1E" w14:textId="77777777" w:rsidR="000171C6" w:rsidRDefault="000171C6" w:rsidP="000171C6">
      <w:r>
        <w:t>Aggregate functions perform calculations across multiple rows.</w:t>
      </w:r>
    </w:p>
    <w:p w14:paraId="67AD6CAC" w14:textId="77777777" w:rsidR="000171C6" w:rsidRDefault="000171C6" w:rsidP="000171C6"/>
    <w:p w14:paraId="032EF248" w14:textId="77777777" w:rsidR="000171C6" w:rsidRDefault="000171C6" w:rsidP="000171C6">
      <w:r>
        <w:t>Common aggregate functions:</w:t>
      </w:r>
    </w:p>
    <w:p w14:paraId="3B1167EF" w14:textId="77777777" w:rsidR="000171C6" w:rsidRDefault="000171C6" w:rsidP="000171C6">
      <w:r>
        <w:t>- `COUNT()`</w:t>
      </w:r>
    </w:p>
    <w:p w14:paraId="25CD0303" w14:textId="77777777" w:rsidR="000171C6" w:rsidRDefault="000171C6" w:rsidP="000171C6">
      <w:r>
        <w:t>- `SUM()`</w:t>
      </w:r>
    </w:p>
    <w:p w14:paraId="44F943A3" w14:textId="77777777" w:rsidR="000171C6" w:rsidRDefault="000171C6" w:rsidP="000171C6">
      <w:r>
        <w:t>- `AVG()`</w:t>
      </w:r>
    </w:p>
    <w:p w14:paraId="29A48AE0" w14:textId="77777777" w:rsidR="000171C6" w:rsidRDefault="000171C6" w:rsidP="000171C6">
      <w:r>
        <w:t>- `MIN()`</w:t>
      </w:r>
    </w:p>
    <w:p w14:paraId="287071DE" w14:textId="77777777" w:rsidR="000171C6" w:rsidRDefault="000171C6" w:rsidP="000171C6">
      <w:r>
        <w:t>- `MAX()`</w:t>
      </w:r>
    </w:p>
    <w:p w14:paraId="7CCD17DA" w14:textId="77777777" w:rsidR="000171C6" w:rsidRDefault="000171C6" w:rsidP="000171C6"/>
    <w:p w14:paraId="63190DF7" w14:textId="77777777" w:rsidR="000171C6" w:rsidRDefault="000171C6" w:rsidP="000171C6">
      <w:r>
        <w:t>### Examples</w:t>
      </w:r>
    </w:p>
    <w:p w14:paraId="53399BAA" w14:textId="77777777" w:rsidR="000171C6" w:rsidRDefault="000171C6" w:rsidP="000171C6"/>
    <w:p w14:paraId="6415A7EA" w14:textId="77777777" w:rsidR="000171C6" w:rsidRDefault="000171C6" w:rsidP="000171C6">
      <w:r>
        <w:t>Count rows:</w:t>
      </w:r>
    </w:p>
    <w:p w14:paraId="2DD7B013" w14:textId="77777777" w:rsidR="000171C6" w:rsidRDefault="000171C6" w:rsidP="000171C6">
      <w:r>
        <w:t>```sql</w:t>
      </w:r>
    </w:p>
    <w:p w14:paraId="468A8A3D" w14:textId="77777777" w:rsidR="000171C6" w:rsidRDefault="000171C6" w:rsidP="000171C6">
      <w:r>
        <w:t>SELECT COUNT(*) AS total_users</w:t>
      </w:r>
    </w:p>
    <w:p w14:paraId="4BE62EFC" w14:textId="77777777" w:rsidR="000171C6" w:rsidRDefault="000171C6" w:rsidP="000171C6">
      <w:r>
        <w:lastRenderedPageBreak/>
        <w:t>FROM users;</w:t>
      </w:r>
    </w:p>
    <w:p w14:paraId="58A557CE" w14:textId="77777777" w:rsidR="000171C6" w:rsidRDefault="000171C6" w:rsidP="000171C6">
      <w:r>
        <w:t>```</w:t>
      </w:r>
    </w:p>
    <w:p w14:paraId="5A266701" w14:textId="77777777" w:rsidR="000171C6" w:rsidRDefault="000171C6" w:rsidP="000171C6"/>
    <w:p w14:paraId="0E4A8428" w14:textId="77777777" w:rsidR="000171C6" w:rsidRDefault="000171C6" w:rsidP="000171C6">
      <w:r>
        <w:t>Find average age:</w:t>
      </w:r>
    </w:p>
    <w:p w14:paraId="5BBCB07F" w14:textId="77777777" w:rsidR="000171C6" w:rsidRDefault="000171C6" w:rsidP="000171C6">
      <w:r>
        <w:t>```sql</w:t>
      </w:r>
    </w:p>
    <w:p w14:paraId="70CBDA4A" w14:textId="77777777" w:rsidR="000171C6" w:rsidRDefault="000171C6" w:rsidP="000171C6">
      <w:r>
        <w:t>SELECT AVG(age) AS avg_age</w:t>
      </w:r>
    </w:p>
    <w:p w14:paraId="57824723" w14:textId="77777777" w:rsidR="000171C6" w:rsidRDefault="000171C6" w:rsidP="000171C6">
      <w:r>
        <w:t>FROM users;</w:t>
      </w:r>
    </w:p>
    <w:p w14:paraId="3BEFE61A" w14:textId="77777777" w:rsidR="000171C6" w:rsidRDefault="000171C6" w:rsidP="000171C6">
      <w:r>
        <w:t>```</w:t>
      </w:r>
    </w:p>
    <w:p w14:paraId="7D5B4BDB" w14:textId="77777777" w:rsidR="000171C6" w:rsidRDefault="000171C6" w:rsidP="000171C6"/>
    <w:p w14:paraId="327A1DA6" w14:textId="77777777" w:rsidR="000171C6" w:rsidRDefault="000171C6" w:rsidP="000171C6">
      <w:r>
        <w:t>Find maximum salary:</w:t>
      </w:r>
    </w:p>
    <w:p w14:paraId="11D04459" w14:textId="77777777" w:rsidR="000171C6" w:rsidRDefault="000171C6" w:rsidP="000171C6">
      <w:r>
        <w:t>```sql</w:t>
      </w:r>
    </w:p>
    <w:p w14:paraId="7DDAB20A" w14:textId="77777777" w:rsidR="000171C6" w:rsidRDefault="000171C6" w:rsidP="000171C6">
      <w:r>
        <w:t>SELECT MAX(salary) AS highest_salary</w:t>
      </w:r>
    </w:p>
    <w:p w14:paraId="49ED342D" w14:textId="77777777" w:rsidR="000171C6" w:rsidRDefault="000171C6" w:rsidP="000171C6">
      <w:r>
        <w:t>FROM employees;</w:t>
      </w:r>
    </w:p>
    <w:p w14:paraId="2BF776A5" w14:textId="77777777" w:rsidR="000171C6" w:rsidRDefault="000171C6" w:rsidP="000171C6">
      <w:r>
        <w:t>```</w:t>
      </w:r>
    </w:p>
    <w:p w14:paraId="4F8F58AE" w14:textId="77777777" w:rsidR="000171C6" w:rsidRDefault="000171C6" w:rsidP="000171C6"/>
    <w:p w14:paraId="4949E2A7" w14:textId="77777777" w:rsidR="000171C6" w:rsidRDefault="000171C6" w:rsidP="000171C6">
      <w:r>
        <w:t>---</w:t>
      </w:r>
    </w:p>
    <w:p w14:paraId="3288F989" w14:textId="77777777" w:rsidR="000171C6" w:rsidRDefault="000171C6" w:rsidP="000171C6"/>
    <w:p w14:paraId="4BD9C094" w14:textId="77777777" w:rsidR="000171C6" w:rsidRDefault="000171C6" w:rsidP="000171C6">
      <w:r>
        <w:t># 7. GROUP BY</w:t>
      </w:r>
    </w:p>
    <w:p w14:paraId="7BBDD65D" w14:textId="77777777" w:rsidR="000171C6" w:rsidRDefault="000171C6" w:rsidP="000171C6"/>
    <w:p w14:paraId="3CD59D81" w14:textId="77777777" w:rsidR="000171C6" w:rsidRDefault="000171C6" w:rsidP="000171C6">
      <w:r>
        <w:t>`GROUP BY` is used to group rows that have the same values in one or more columns.</w:t>
      </w:r>
    </w:p>
    <w:p w14:paraId="6A08311B" w14:textId="77777777" w:rsidR="000171C6" w:rsidRDefault="000171C6" w:rsidP="000171C6"/>
    <w:p w14:paraId="5750D171" w14:textId="77777777" w:rsidR="000171C6" w:rsidRDefault="000171C6" w:rsidP="000171C6">
      <w:r>
        <w:t>Example:</w:t>
      </w:r>
    </w:p>
    <w:p w14:paraId="527FC6D3" w14:textId="77777777" w:rsidR="000171C6" w:rsidRDefault="000171C6" w:rsidP="000171C6">
      <w:r>
        <w:t>```sql</w:t>
      </w:r>
    </w:p>
    <w:p w14:paraId="0AFB6047" w14:textId="77777777" w:rsidR="000171C6" w:rsidRDefault="000171C6" w:rsidP="000171C6">
      <w:r>
        <w:lastRenderedPageBreak/>
        <w:t>SELECT city, COUNT(*) AS user_count</w:t>
      </w:r>
    </w:p>
    <w:p w14:paraId="68A92C2D" w14:textId="77777777" w:rsidR="000171C6" w:rsidRDefault="000171C6" w:rsidP="000171C6">
      <w:r>
        <w:t>FROM users</w:t>
      </w:r>
    </w:p>
    <w:p w14:paraId="3D10B6E1" w14:textId="77777777" w:rsidR="000171C6" w:rsidRDefault="000171C6" w:rsidP="000171C6">
      <w:r>
        <w:t>GROUP BY city;</w:t>
      </w:r>
    </w:p>
    <w:p w14:paraId="4544AB3B" w14:textId="77777777" w:rsidR="000171C6" w:rsidRDefault="000171C6" w:rsidP="000171C6">
      <w:r>
        <w:t>```</w:t>
      </w:r>
    </w:p>
    <w:p w14:paraId="7669D9EF" w14:textId="77777777" w:rsidR="000171C6" w:rsidRDefault="000171C6" w:rsidP="000171C6"/>
    <w:p w14:paraId="55DAAE6B" w14:textId="77777777" w:rsidR="000171C6" w:rsidRDefault="000171C6" w:rsidP="000171C6">
      <w:r>
        <w:t>This gives the number of users in each city.</w:t>
      </w:r>
    </w:p>
    <w:p w14:paraId="41621DCE" w14:textId="77777777" w:rsidR="000171C6" w:rsidRDefault="000171C6" w:rsidP="000171C6"/>
    <w:p w14:paraId="6C1E46FE" w14:textId="77777777" w:rsidR="000171C6" w:rsidRDefault="000171C6" w:rsidP="000171C6">
      <w:r>
        <w:t>### Important rule</w:t>
      </w:r>
    </w:p>
    <w:p w14:paraId="60967256" w14:textId="77777777" w:rsidR="000171C6" w:rsidRDefault="000171C6" w:rsidP="000171C6">
      <w:r>
        <w:t>If you use aggregate functions along with non-aggregated columns, the non-aggregated columns usually must appear in `GROUP BY`.</w:t>
      </w:r>
    </w:p>
    <w:p w14:paraId="06AD3506" w14:textId="77777777" w:rsidR="000171C6" w:rsidRDefault="000171C6" w:rsidP="000171C6"/>
    <w:p w14:paraId="3DD7CA3F" w14:textId="77777777" w:rsidR="000171C6" w:rsidRDefault="000171C6" w:rsidP="000171C6">
      <w:r>
        <w:t>---</w:t>
      </w:r>
    </w:p>
    <w:p w14:paraId="1A76AD07" w14:textId="77777777" w:rsidR="000171C6" w:rsidRDefault="000171C6" w:rsidP="000171C6"/>
    <w:p w14:paraId="55D8ACB9" w14:textId="77777777" w:rsidR="000171C6" w:rsidRDefault="000171C6" w:rsidP="000171C6">
      <w:r>
        <w:t># 8. HAVING</w:t>
      </w:r>
    </w:p>
    <w:p w14:paraId="74672479" w14:textId="77777777" w:rsidR="000171C6" w:rsidRDefault="000171C6" w:rsidP="000171C6"/>
    <w:p w14:paraId="33EF2C0C" w14:textId="77777777" w:rsidR="000171C6" w:rsidRDefault="000171C6" w:rsidP="000171C6">
      <w:r>
        <w:t>`HAVING` filters groups after grouping has been done.</w:t>
      </w:r>
    </w:p>
    <w:p w14:paraId="79798606" w14:textId="77777777" w:rsidR="000171C6" w:rsidRDefault="000171C6" w:rsidP="000171C6"/>
    <w:p w14:paraId="461780D3" w14:textId="77777777" w:rsidR="000171C6" w:rsidRDefault="000171C6" w:rsidP="000171C6">
      <w:r>
        <w:t>- `WHERE` filters rows before grouping</w:t>
      </w:r>
    </w:p>
    <w:p w14:paraId="0EB6072E" w14:textId="77777777" w:rsidR="000171C6" w:rsidRDefault="000171C6" w:rsidP="000171C6">
      <w:r>
        <w:t>- `HAVING` filters grouped results</w:t>
      </w:r>
    </w:p>
    <w:p w14:paraId="783E3218" w14:textId="77777777" w:rsidR="000171C6" w:rsidRDefault="000171C6" w:rsidP="000171C6"/>
    <w:p w14:paraId="0514C061" w14:textId="77777777" w:rsidR="000171C6" w:rsidRDefault="000171C6" w:rsidP="000171C6">
      <w:r>
        <w:t>Example:</w:t>
      </w:r>
    </w:p>
    <w:p w14:paraId="0824EDE2" w14:textId="77777777" w:rsidR="000171C6" w:rsidRDefault="000171C6" w:rsidP="000171C6">
      <w:r>
        <w:t>```sql</w:t>
      </w:r>
    </w:p>
    <w:p w14:paraId="0BC6A3C3" w14:textId="77777777" w:rsidR="000171C6" w:rsidRDefault="000171C6" w:rsidP="000171C6">
      <w:r>
        <w:t>SELECT city, COUNT(*) AS user_count</w:t>
      </w:r>
    </w:p>
    <w:p w14:paraId="5E852D34" w14:textId="77777777" w:rsidR="000171C6" w:rsidRDefault="000171C6" w:rsidP="000171C6">
      <w:r>
        <w:t>FROM users</w:t>
      </w:r>
    </w:p>
    <w:p w14:paraId="36241B07" w14:textId="77777777" w:rsidR="000171C6" w:rsidRDefault="000171C6" w:rsidP="000171C6">
      <w:r>
        <w:lastRenderedPageBreak/>
        <w:t>GROUP BY city</w:t>
      </w:r>
    </w:p>
    <w:p w14:paraId="222DAE0B" w14:textId="77777777" w:rsidR="000171C6" w:rsidRDefault="000171C6" w:rsidP="000171C6">
      <w:r>
        <w:t>HAVING COUNT(*) &gt; 5;</w:t>
      </w:r>
    </w:p>
    <w:p w14:paraId="4D7A8EF2" w14:textId="77777777" w:rsidR="000171C6" w:rsidRDefault="000171C6" w:rsidP="000171C6">
      <w:r>
        <w:t>```</w:t>
      </w:r>
    </w:p>
    <w:p w14:paraId="71CAC788" w14:textId="77777777" w:rsidR="000171C6" w:rsidRDefault="000171C6" w:rsidP="000171C6"/>
    <w:p w14:paraId="0B55A2A6" w14:textId="77777777" w:rsidR="000171C6" w:rsidRDefault="000171C6" w:rsidP="000171C6">
      <w:r>
        <w:t>This returns only cities with more than 5 users.</w:t>
      </w:r>
    </w:p>
    <w:p w14:paraId="6F4D5FB1" w14:textId="77777777" w:rsidR="000171C6" w:rsidRDefault="000171C6" w:rsidP="000171C6"/>
    <w:p w14:paraId="065CFBA5" w14:textId="77777777" w:rsidR="000171C6" w:rsidRDefault="000171C6" w:rsidP="000171C6">
      <w:r>
        <w:t>---</w:t>
      </w:r>
    </w:p>
    <w:p w14:paraId="382EA39C" w14:textId="77777777" w:rsidR="000171C6" w:rsidRDefault="000171C6" w:rsidP="000171C6"/>
    <w:p w14:paraId="70477A20" w14:textId="77777777" w:rsidR="000171C6" w:rsidRDefault="000171C6" w:rsidP="000171C6">
      <w:r>
        <w:t># 9. Joins</w:t>
      </w:r>
    </w:p>
    <w:p w14:paraId="01251165" w14:textId="77777777" w:rsidR="000171C6" w:rsidRDefault="000171C6" w:rsidP="000171C6"/>
    <w:p w14:paraId="0618F53C" w14:textId="77777777" w:rsidR="000171C6" w:rsidRDefault="000171C6" w:rsidP="000171C6">
      <w:r>
        <w:t>Joins combine rows from two or more tables based on a related column.</w:t>
      </w:r>
    </w:p>
    <w:p w14:paraId="0684B25A" w14:textId="77777777" w:rsidR="000171C6" w:rsidRDefault="000171C6" w:rsidP="000171C6"/>
    <w:p w14:paraId="2BBAE478" w14:textId="77777777" w:rsidR="000171C6" w:rsidRDefault="000171C6" w:rsidP="000171C6">
      <w:r>
        <w:t>Suppose we have:</w:t>
      </w:r>
    </w:p>
    <w:p w14:paraId="3BDBABE2" w14:textId="77777777" w:rsidR="000171C6" w:rsidRDefault="000171C6" w:rsidP="000171C6">
      <w:r>
        <w:t>- `users(id, name)`</w:t>
      </w:r>
    </w:p>
    <w:p w14:paraId="755DCEC5" w14:textId="77777777" w:rsidR="000171C6" w:rsidRDefault="000171C6" w:rsidP="000171C6">
      <w:r>
        <w:t>- `orders(id, user_id, amount)`</w:t>
      </w:r>
    </w:p>
    <w:p w14:paraId="2AD25B52" w14:textId="77777777" w:rsidR="000171C6" w:rsidRDefault="000171C6" w:rsidP="000171C6"/>
    <w:p w14:paraId="63062716" w14:textId="77777777" w:rsidR="000171C6" w:rsidRDefault="000171C6" w:rsidP="000171C6">
      <w:r>
        <w:t>## INNER JOIN</w:t>
      </w:r>
    </w:p>
    <w:p w14:paraId="7E167013" w14:textId="77777777" w:rsidR="000171C6" w:rsidRDefault="000171C6" w:rsidP="000171C6">
      <w:r>
        <w:t>Returns only matching rows from both tables.</w:t>
      </w:r>
    </w:p>
    <w:p w14:paraId="3DD6771F" w14:textId="77777777" w:rsidR="000171C6" w:rsidRDefault="000171C6" w:rsidP="000171C6"/>
    <w:p w14:paraId="67A4C197" w14:textId="77777777" w:rsidR="000171C6" w:rsidRDefault="000171C6" w:rsidP="000171C6">
      <w:r>
        <w:t>```sql</w:t>
      </w:r>
    </w:p>
    <w:p w14:paraId="36A3BC2F" w14:textId="77777777" w:rsidR="000171C6" w:rsidRDefault="000171C6" w:rsidP="000171C6">
      <w:r>
        <w:t>SELECT u.name, o.amount</w:t>
      </w:r>
    </w:p>
    <w:p w14:paraId="42773A5B" w14:textId="77777777" w:rsidR="000171C6" w:rsidRDefault="000171C6" w:rsidP="000171C6">
      <w:r>
        <w:t>FROM users u</w:t>
      </w:r>
    </w:p>
    <w:p w14:paraId="73068262" w14:textId="77777777" w:rsidR="000171C6" w:rsidRDefault="000171C6" w:rsidP="000171C6">
      <w:r>
        <w:t>INNER JOIN orders o</w:t>
      </w:r>
    </w:p>
    <w:p w14:paraId="5BC4D4D3" w14:textId="77777777" w:rsidR="000171C6" w:rsidRDefault="000171C6" w:rsidP="000171C6">
      <w:r>
        <w:lastRenderedPageBreak/>
        <w:t>ON u.id = o.user_id;</w:t>
      </w:r>
    </w:p>
    <w:p w14:paraId="292579CC" w14:textId="77777777" w:rsidR="000171C6" w:rsidRDefault="000171C6" w:rsidP="000171C6">
      <w:r>
        <w:t>```</w:t>
      </w:r>
    </w:p>
    <w:p w14:paraId="1DBE441A" w14:textId="77777777" w:rsidR="000171C6" w:rsidRDefault="000171C6" w:rsidP="000171C6"/>
    <w:p w14:paraId="27476DBE" w14:textId="77777777" w:rsidR="000171C6" w:rsidRDefault="000171C6" w:rsidP="000171C6">
      <w:r>
        <w:t>If a user has no order, they will not appear.</w:t>
      </w:r>
    </w:p>
    <w:p w14:paraId="7A49D2C2" w14:textId="77777777" w:rsidR="000171C6" w:rsidRDefault="000171C6" w:rsidP="000171C6"/>
    <w:p w14:paraId="7D275A47" w14:textId="77777777" w:rsidR="000171C6" w:rsidRDefault="000171C6" w:rsidP="000171C6">
      <w:r>
        <w:t>---</w:t>
      </w:r>
    </w:p>
    <w:p w14:paraId="69BF5518" w14:textId="77777777" w:rsidR="000171C6" w:rsidRDefault="000171C6" w:rsidP="000171C6"/>
    <w:p w14:paraId="6C306AEF" w14:textId="77777777" w:rsidR="000171C6" w:rsidRDefault="000171C6" w:rsidP="000171C6">
      <w:r>
        <w:t>## LEFT JOIN</w:t>
      </w:r>
    </w:p>
    <w:p w14:paraId="18833E46" w14:textId="77777777" w:rsidR="000171C6" w:rsidRDefault="000171C6" w:rsidP="000171C6">
      <w:r>
        <w:t>Returns all rows from the left table and matching rows from the right table.</w:t>
      </w:r>
    </w:p>
    <w:p w14:paraId="7DF8C92F" w14:textId="77777777" w:rsidR="000171C6" w:rsidRDefault="000171C6" w:rsidP="000171C6"/>
    <w:p w14:paraId="4C4B1466" w14:textId="77777777" w:rsidR="000171C6" w:rsidRDefault="000171C6" w:rsidP="000171C6">
      <w:r>
        <w:t>```sql</w:t>
      </w:r>
    </w:p>
    <w:p w14:paraId="775A5E80" w14:textId="77777777" w:rsidR="000171C6" w:rsidRDefault="000171C6" w:rsidP="000171C6">
      <w:r>
        <w:t>SELECT u.name, o.amount</w:t>
      </w:r>
    </w:p>
    <w:p w14:paraId="60E83F59" w14:textId="77777777" w:rsidR="000171C6" w:rsidRDefault="000171C6" w:rsidP="000171C6">
      <w:r>
        <w:t>FROM users u</w:t>
      </w:r>
    </w:p>
    <w:p w14:paraId="48D31412" w14:textId="77777777" w:rsidR="000171C6" w:rsidRDefault="000171C6" w:rsidP="000171C6">
      <w:r>
        <w:t>LEFT JOIN orders o</w:t>
      </w:r>
    </w:p>
    <w:p w14:paraId="64B5CF1A" w14:textId="77777777" w:rsidR="000171C6" w:rsidRDefault="000171C6" w:rsidP="000171C6">
      <w:r>
        <w:t>ON u.id = o.user_id;</w:t>
      </w:r>
    </w:p>
    <w:p w14:paraId="2DD70D1C" w14:textId="77777777" w:rsidR="000171C6" w:rsidRDefault="000171C6" w:rsidP="000171C6">
      <w:r>
        <w:t>```</w:t>
      </w:r>
    </w:p>
    <w:p w14:paraId="2E1EBDE5" w14:textId="77777777" w:rsidR="000171C6" w:rsidRDefault="000171C6" w:rsidP="000171C6"/>
    <w:p w14:paraId="6C67C20C" w14:textId="77777777" w:rsidR="000171C6" w:rsidRDefault="000171C6" w:rsidP="000171C6">
      <w:r>
        <w:t>If a user has no order, `o.amount` will be `NULL`.</w:t>
      </w:r>
    </w:p>
    <w:p w14:paraId="638C279D" w14:textId="77777777" w:rsidR="000171C6" w:rsidRDefault="000171C6" w:rsidP="000171C6"/>
    <w:p w14:paraId="12D8A98D" w14:textId="77777777" w:rsidR="000171C6" w:rsidRDefault="000171C6" w:rsidP="000171C6">
      <w:r>
        <w:t>---</w:t>
      </w:r>
    </w:p>
    <w:p w14:paraId="1CED2ED6" w14:textId="77777777" w:rsidR="000171C6" w:rsidRDefault="000171C6" w:rsidP="000171C6"/>
    <w:p w14:paraId="522A8C73" w14:textId="77777777" w:rsidR="000171C6" w:rsidRDefault="000171C6" w:rsidP="000171C6">
      <w:r>
        <w:t>## RIGHT JOIN</w:t>
      </w:r>
    </w:p>
    <w:p w14:paraId="455B0745" w14:textId="77777777" w:rsidR="000171C6" w:rsidRDefault="000171C6" w:rsidP="000171C6">
      <w:r>
        <w:t>Returns all rows from the right table and matching rows from the left table.</w:t>
      </w:r>
    </w:p>
    <w:p w14:paraId="5032C6B2" w14:textId="77777777" w:rsidR="000171C6" w:rsidRDefault="000171C6" w:rsidP="000171C6"/>
    <w:p w14:paraId="46FD7254" w14:textId="77777777" w:rsidR="000171C6" w:rsidRDefault="000171C6" w:rsidP="000171C6">
      <w:r>
        <w:t>---</w:t>
      </w:r>
    </w:p>
    <w:p w14:paraId="0417EE4A" w14:textId="77777777" w:rsidR="000171C6" w:rsidRDefault="000171C6" w:rsidP="000171C6"/>
    <w:p w14:paraId="251D4455" w14:textId="77777777" w:rsidR="000171C6" w:rsidRDefault="000171C6" w:rsidP="000171C6">
      <w:r>
        <w:t>## FULL OUTER JOIN</w:t>
      </w:r>
    </w:p>
    <w:p w14:paraId="6ED3343D" w14:textId="77777777" w:rsidR="000171C6" w:rsidRDefault="000171C6" w:rsidP="000171C6">
      <w:r>
        <w:t>Returns all rows from both tables, matched where possible.</w:t>
      </w:r>
    </w:p>
    <w:p w14:paraId="3787ED50" w14:textId="77777777" w:rsidR="000171C6" w:rsidRDefault="000171C6" w:rsidP="000171C6"/>
    <w:p w14:paraId="74A7F84A" w14:textId="77777777" w:rsidR="000171C6" w:rsidRDefault="000171C6" w:rsidP="000171C6">
      <w:r>
        <w:t>Not all databases support this directly.</w:t>
      </w:r>
    </w:p>
    <w:p w14:paraId="6AED341A" w14:textId="77777777" w:rsidR="000171C6" w:rsidRDefault="000171C6" w:rsidP="000171C6"/>
    <w:p w14:paraId="28F4C827" w14:textId="77777777" w:rsidR="000171C6" w:rsidRDefault="000171C6" w:rsidP="000171C6">
      <w:r>
        <w:t>---</w:t>
      </w:r>
    </w:p>
    <w:p w14:paraId="51AF39A3" w14:textId="77777777" w:rsidR="000171C6" w:rsidRDefault="000171C6" w:rsidP="000171C6"/>
    <w:p w14:paraId="4A430844" w14:textId="77777777" w:rsidR="000171C6" w:rsidRDefault="000171C6" w:rsidP="000171C6">
      <w:r>
        <w:t>## CROSS JOIN</w:t>
      </w:r>
    </w:p>
    <w:p w14:paraId="08A101AE" w14:textId="77777777" w:rsidR="000171C6" w:rsidRDefault="000171C6" w:rsidP="000171C6">
      <w:r>
        <w:t>Returns the Cartesian product of both tables.</w:t>
      </w:r>
    </w:p>
    <w:p w14:paraId="23CA360C" w14:textId="77777777" w:rsidR="000171C6" w:rsidRDefault="000171C6" w:rsidP="000171C6"/>
    <w:p w14:paraId="1F8828ED" w14:textId="77777777" w:rsidR="000171C6" w:rsidRDefault="000171C6" w:rsidP="000171C6">
      <w:r>
        <w:t>If table A has 3 rows and table B has 4 rows, the result has 12 rows.</w:t>
      </w:r>
    </w:p>
    <w:p w14:paraId="4596D946" w14:textId="77777777" w:rsidR="000171C6" w:rsidRDefault="000171C6" w:rsidP="000171C6"/>
    <w:p w14:paraId="471A2FB7" w14:textId="77777777" w:rsidR="000171C6" w:rsidRDefault="000171C6" w:rsidP="000171C6">
      <w:r>
        <w:t>---</w:t>
      </w:r>
    </w:p>
    <w:p w14:paraId="52A55ECA" w14:textId="77777777" w:rsidR="000171C6" w:rsidRDefault="000171C6" w:rsidP="000171C6"/>
    <w:p w14:paraId="2D324706" w14:textId="77777777" w:rsidR="000171C6" w:rsidRDefault="000171C6" w:rsidP="000171C6">
      <w:r>
        <w:t># 10. Subqueries</w:t>
      </w:r>
    </w:p>
    <w:p w14:paraId="7CDB6A46" w14:textId="77777777" w:rsidR="000171C6" w:rsidRDefault="000171C6" w:rsidP="000171C6"/>
    <w:p w14:paraId="0888E902" w14:textId="77777777" w:rsidR="000171C6" w:rsidRDefault="000171C6" w:rsidP="000171C6">
      <w:r>
        <w:t>A subquery is a query inside another query.</w:t>
      </w:r>
    </w:p>
    <w:p w14:paraId="075FA2A9" w14:textId="77777777" w:rsidR="000171C6" w:rsidRDefault="000171C6" w:rsidP="000171C6"/>
    <w:p w14:paraId="7AEFD1F5" w14:textId="77777777" w:rsidR="000171C6" w:rsidRDefault="000171C6" w:rsidP="000171C6">
      <w:r>
        <w:t>Example:</w:t>
      </w:r>
    </w:p>
    <w:p w14:paraId="5D56966B" w14:textId="77777777" w:rsidR="000171C6" w:rsidRDefault="000171C6" w:rsidP="000171C6">
      <w:r>
        <w:t>```sql</w:t>
      </w:r>
    </w:p>
    <w:p w14:paraId="5DD56ECC" w14:textId="77777777" w:rsidR="000171C6" w:rsidRDefault="000171C6" w:rsidP="000171C6">
      <w:r>
        <w:lastRenderedPageBreak/>
        <w:t>SELECT name</w:t>
      </w:r>
    </w:p>
    <w:p w14:paraId="60085F79" w14:textId="77777777" w:rsidR="000171C6" w:rsidRDefault="000171C6" w:rsidP="000171C6">
      <w:r>
        <w:t>FROM users</w:t>
      </w:r>
    </w:p>
    <w:p w14:paraId="3C439D38" w14:textId="77777777" w:rsidR="000171C6" w:rsidRDefault="000171C6" w:rsidP="000171C6">
      <w:r>
        <w:t>WHERE id IN (</w:t>
      </w:r>
    </w:p>
    <w:p w14:paraId="08F33547" w14:textId="77777777" w:rsidR="000171C6" w:rsidRDefault="000171C6" w:rsidP="000171C6">
      <w:r>
        <w:t xml:space="preserve">    SELECT user_id</w:t>
      </w:r>
    </w:p>
    <w:p w14:paraId="754FA6A7" w14:textId="77777777" w:rsidR="000171C6" w:rsidRDefault="000171C6" w:rsidP="000171C6">
      <w:r>
        <w:t xml:space="preserve">    FROM orders</w:t>
      </w:r>
    </w:p>
    <w:p w14:paraId="0BB947E9" w14:textId="77777777" w:rsidR="000171C6" w:rsidRDefault="000171C6" w:rsidP="000171C6">
      <w:r>
        <w:t xml:space="preserve">    WHERE amount &gt; 1000</w:t>
      </w:r>
    </w:p>
    <w:p w14:paraId="5E087735" w14:textId="77777777" w:rsidR="000171C6" w:rsidRDefault="000171C6" w:rsidP="000171C6">
      <w:r>
        <w:t>);</w:t>
      </w:r>
    </w:p>
    <w:p w14:paraId="05D203A0" w14:textId="77777777" w:rsidR="000171C6" w:rsidRDefault="000171C6" w:rsidP="000171C6">
      <w:r>
        <w:t>```</w:t>
      </w:r>
    </w:p>
    <w:p w14:paraId="64E1BCA8" w14:textId="77777777" w:rsidR="000171C6" w:rsidRDefault="000171C6" w:rsidP="000171C6"/>
    <w:p w14:paraId="430F6753" w14:textId="77777777" w:rsidR="000171C6" w:rsidRDefault="000171C6" w:rsidP="000171C6">
      <w:r>
        <w:t>This finds users who have placed expensive orders.</w:t>
      </w:r>
    </w:p>
    <w:p w14:paraId="40FBC361" w14:textId="77777777" w:rsidR="000171C6" w:rsidRDefault="000171C6" w:rsidP="000171C6"/>
    <w:p w14:paraId="15832D1E" w14:textId="77777777" w:rsidR="000171C6" w:rsidRDefault="000171C6" w:rsidP="000171C6">
      <w:r>
        <w:t>Subqueries can appear in:</w:t>
      </w:r>
    </w:p>
    <w:p w14:paraId="6466994F" w14:textId="77777777" w:rsidR="000171C6" w:rsidRDefault="000171C6" w:rsidP="000171C6">
      <w:r>
        <w:t>- `WHERE`</w:t>
      </w:r>
    </w:p>
    <w:p w14:paraId="4F145B7E" w14:textId="77777777" w:rsidR="000171C6" w:rsidRDefault="000171C6" w:rsidP="000171C6">
      <w:r>
        <w:t>- `FROM`</w:t>
      </w:r>
    </w:p>
    <w:p w14:paraId="5B06CAE9" w14:textId="77777777" w:rsidR="000171C6" w:rsidRDefault="000171C6" w:rsidP="000171C6">
      <w:r>
        <w:t>- `SELECT`</w:t>
      </w:r>
    </w:p>
    <w:p w14:paraId="2EA33A31" w14:textId="77777777" w:rsidR="000171C6" w:rsidRDefault="000171C6" w:rsidP="000171C6"/>
    <w:p w14:paraId="46FC32B5" w14:textId="77777777" w:rsidR="000171C6" w:rsidRDefault="000171C6" w:rsidP="000171C6">
      <w:r>
        <w:t>---</w:t>
      </w:r>
    </w:p>
    <w:p w14:paraId="5432197A" w14:textId="77777777" w:rsidR="000171C6" w:rsidRDefault="000171C6" w:rsidP="000171C6"/>
    <w:p w14:paraId="2108415A" w14:textId="77777777" w:rsidR="000171C6" w:rsidRDefault="000171C6" w:rsidP="000171C6">
      <w:r>
        <w:t># 11. Common SQL Clauses</w:t>
      </w:r>
    </w:p>
    <w:p w14:paraId="54BFDFFA" w14:textId="77777777" w:rsidR="000171C6" w:rsidRDefault="000171C6" w:rsidP="000171C6"/>
    <w:p w14:paraId="60006232" w14:textId="77777777" w:rsidR="000171C6" w:rsidRDefault="000171C6" w:rsidP="000171C6">
      <w:r>
        <w:t>## DISTINCT</w:t>
      </w:r>
    </w:p>
    <w:p w14:paraId="09C3F2FB" w14:textId="77777777" w:rsidR="000171C6" w:rsidRDefault="000171C6" w:rsidP="000171C6">
      <w:r>
        <w:t>Removes duplicate rows from the result.</w:t>
      </w:r>
    </w:p>
    <w:p w14:paraId="3D4D405B" w14:textId="77777777" w:rsidR="000171C6" w:rsidRDefault="000171C6" w:rsidP="000171C6"/>
    <w:p w14:paraId="57AAAD3D" w14:textId="77777777" w:rsidR="000171C6" w:rsidRDefault="000171C6" w:rsidP="000171C6">
      <w:r>
        <w:t>```sql</w:t>
      </w:r>
    </w:p>
    <w:p w14:paraId="49C4D041" w14:textId="77777777" w:rsidR="000171C6" w:rsidRDefault="000171C6" w:rsidP="000171C6">
      <w:r>
        <w:lastRenderedPageBreak/>
        <w:t>SELECT DISTINCT city</w:t>
      </w:r>
    </w:p>
    <w:p w14:paraId="1E763850" w14:textId="77777777" w:rsidR="000171C6" w:rsidRDefault="000171C6" w:rsidP="000171C6">
      <w:r>
        <w:t>FROM users;</w:t>
      </w:r>
    </w:p>
    <w:p w14:paraId="385B21B7" w14:textId="77777777" w:rsidR="000171C6" w:rsidRDefault="000171C6" w:rsidP="000171C6">
      <w:r>
        <w:t>```</w:t>
      </w:r>
    </w:p>
    <w:p w14:paraId="1B293C5B" w14:textId="77777777" w:rsidR="000171C6" w:rsidRDefault="000171C6" w:rsidP="000171C6"/>
    <w:p w14:paraId="17FD1E7E" w14:textId="77777777" w:rsidR="000171C6" w:rsidRDefault="000171C6" w:rsidP="000171C6">
      <w:r>
        <w:t>## AS</w:t>
      </w:r>
    </w:p>
    <w:p w14:paraId="64877A6C" w14:textId="77777777" w:rsidR="000171C6" w:rsidRDefault="000171C6" w:rsidP="000171C6">
      <w:r>
        <w:t>Creates an alias for a column or table.</w:t>
      </w:r>
    </w:p>
    <w:p w14:paraId="3C707958" w14:textId="77777777" w:rsidR="000171C6" w:rsidRDefault="000171C6" w:rsidP="000171C6"/>
    <w:p w14:paraId="41EC0554" w14:textId="77777777" w:rsidR="000171C6" w:rsidRDefault="000171C6" w:rsidP="000171C6">
      <w:r>
        <w:t>```sql</w:t>
      </w:r>
    </w:p>
    <w:p w14:paraId="1695319F" w14:textId="77777777" w:rsidR="000171C6" w:rsidRDefault="000171C6" w:rsidP="000171C6">
      <w:r>
        <w:t>SELECT name AS username</w:t>
      </w:r>
    </w:p>
    <w:p w14:paraId="749D6CE3" w14:textId="77777777" w:rsidR="000171C6" w:rsidRDefault="000171C6" w:rsidP="000171C6">
      <w:r>
        <w:t>FROM users;</w:t>
      </w:r>
    </w:p>
    <w:p w14:paraId="56672F48" w14:textId="77777777" w:rsidR="000171C6" w:rsidRDefault="000171C6" w:rsidP="000171C6">
      <w:r>
        <w:t>```</w:t>
      </w:r>
    </w:p>
    <w:p w14:paraId="4F8DCFDF" w14:textId="77777777" w:rsidR="000171C6" w:rsidRDefault="000171C6" w:rsidP="000171C6"/>
    <w:p w14:paraId="0E6C7B60" w14:textId="77777777" w:rsidR="000171C6" w:rsidRDefault="000171C6" w:rsidP="000171C6">
      <w:r>
        <w:t>## CASE</w:t>
      </w:r>
    </w:p>
    <w:p w14:paraId="72C5D1C9" w14:textId="77777777" w:rsidR="000171C6" w:rsidRDefault="000171C6" w:rsidP="000171C6">
      <w:r>
        <w:t>Works like an if-else statement.</w:t>
      </w:r>
    </w:p>
    <w:p w14:paraId="2A0E09E7" w14:textId="77777777" w:rsidR="000171C6" w:rsidRDefault="000171C6" w:rsidP="000171C6"/>
    <w:p w14:paraId="779E9C63" w14:textId="77777777" w:rsidR="000171C6" w:rsidRDefault="000171C6" w:rsidP="000171C6">
      <w:r>
        <w:t>```sql</w:t>
      </w:r>
    </w:p>
    <w:p w14:paraId="1AE26805" w14:textId="77777777" w:rsidR="000171C6" w:rsidRDefault="000171C6" w:rsidP="000171C6">
      <w:r>
        <w:t>SELECT name,</w:t>
      </w:r>
    </w:p>
    <w:p w14:paraId="7ABD4A93" w14:textId="77777777" w:rsidR="000171C6" w:rsidRDefault="000171C6" w:rsidP="000171C6">
      <w:r>
        <w:t xml:space="preserve">       CASE</w:t>
      </w:r>
    </w:p>
    <w:p w14:paraId="4AE2E389" w14:textId="77777777" w:rsidR="000171C6" w:rsidRDefault="000171C6" w:rsidP="000171C6">
      <w:r>
        <w:t xml:space="preserve">           WHEN age &gt;= 18 THEN 'Adult'</w:t>
      </w:r>
    </w:p>
    <w:p w14:paraId="7D3FDB9A" w14:textId="77777777" w:rsidR="000171C6" w:rsidRDefault="000171C6" w:rsidP="000171C6">
      <w:r>
        <w:t xml:space="preserve">           ELSE 'Minor'</w:t>
      </w:r>
    </w:p>
    <w:p w14:paraId="15D8A52C" w14:textId="77777777" w:rsidR="000171C6" w:rsidRDefault="000171C6" w:rsidP="000171C6">
      <w:r>
        <w:t xml:space="preserve">       END AS age_group</w:t>
      </w:r>
    </w:p>
    <w:p w14:paraId="33455723" w14:textId="77777777" w:rsidR="000171C6" w:rsidRDefault="000171C6" w:rsidP="000171C6">
      <w:r>
        <w:t>FROM users;</w:t>
      </w:r>
    </w:p>
    <w:p w14:paraId="062C9E81" w14:textId="77777777" w:rsidR="000171C6" w:rsidRDefault="000171C6" w:rsidP="000171C6">
      <w:r>
        <w:t>```</w:t>
      </w:r>
    </w:p>
    <w:p w14:paraId="78C96498" w14:textId="77777777" w:rsidR="000171C6" w:rsidRDefault="000171C6" w:rsidP="000171C6"/>
    <w:p w14:paraId="61252217" w14:textId="77777777" w:rsidR="000171C6" w:rsidRDefault="000171C6" w:rsidP="000171C6">
      <w:r>
        <w:lastRenderedPageBreak/>
        <w:t>---</w:t>
      </w:r>
    </w:p>
    <w:p w14:paraId="6899A465" w14:textId="77777777" w:rsidR="000171C6" w:rsidRDefault="000171C6" w:rsidP="000171C6"/>
    <w:p w14:paraId="6944A0F0" w14:textId="77777777" w:rsidR="000171C6" w:rsidRDefault="000171C6" w:rsidP="000171C6">
      <w:r>
        <w:t># 12. Constraints</w:t>
      </w:r>
    </w:p>
    <w:p w14:paraId="08DF06C2" w14:textId="77777777" w:rsidR="000171C6" w:rsidRDefault="000171C6" w:rsidP="000171C6"/>
    <w:p w14:paraId="6F1305B5" w14:textId="77777777" w:rsidR="000171C6" w:rsidRDefault="000171C6" w:rsidP="000171C6">
      <w:r>
        <w:t>Constraints are rules applied to table columns to maintain data quality.</w:t>
      </w:r>
    </w:p>
    <w:p w14:paraId="47CEEAA9" w14:textId="77777777" w:rsidR="000171C6" w:rsidRDefault="000171C6" w:rsidP="000171C6"/>
    <w:p w14:paraId="680D439D" w14:textId="77777777" w:rsidR="000171C6" w:rsidRDefault="000171C6" w:rsidP="000171C6">
      <w:r>
        <w:t>## PRIMARY KEY</w:t>
      </w:r>
    </w:p>
    <w:p w14:paraId="5FE7BF4A" w14:textId="77777777" w:rsidR="000171C6" w:rsidRDefault="000171C6" w:rsidP="000171C6">
      <w:r>
        <w:t>Uniquely identifies each row.</w:t>
      </w:r>
    </w:p>
    <w:p w14:paraId="58A2713E" w14:textId="77777777" w:rsidR="000171C6" w:rsidRDefault="000171C6" w:rsidP="000171C6"/>
    <w:p w14:paraId="6ADF3EEC" w14:textId="77777777" w:rsidR="000171C6" w:rsidRDefault="000171C6" w:rsidP="000171C6">
      <w:r>
        <w:t>```sql</w:t>
      </w:r>
    </w:p>
    <w:p w14:paraId="117DD70D" w14:textId="77777777" w:rsidR="000171C6" w:rsidRDefault="000171C6" w:rsidP="000171C6">
      <w:r>
        <w:t>id INT PRIMARY KEY</w:t>
      </w:r>
    </w:p>
    <w:p w14:paraId="23AFD62E" w14:textId="77777777" w:rsidR="000171C6" w:rsidRDefault="000171C6" w:rsidP="000171C6">
      <w:r>
        <w:t>```</w:t>
      </w:r>
    </w:p>
    <w:p w14:paraId="2BB86EFD" w14:textId="77777777" w:rsidR="000171C6" w:rsidRDefault="000171C6" w:rsidP="000171C6"/>
    <w:p w14:paraId="5D86B64D" w14:textId="77777777" w:rsidR="000171C6" w:rsidRDefault="000171C6" w:rsidP="000171C6">
      <w:r>
        <w:t>## FOREIGN KEY</w:t>
      </w:r>
    </w:p>
    <w:p w14:paraId="140C9260" w14:textId="77777777" w:rsidR="000171C6" w:rsidRDefault="000171C6" w:rsidP="000171C6">
      <w:r>
        <w:t>Links one table to another.</w:t>
      </w:r>
    </w:p>
    <w:p w14:paraId="41581DA7" w14:textId="77777777" w:rsidR="000171C6" w:rsidRDefault="000171C6" w:rsidP="000171C6"/>
    <w:p w14:paraId="6C767305" w14:textId="77777777" w:rsidR="000171C6" w:rsidRDefault="000171C6" w:rsidP="000171C6">
      <w:r>
        <w:t>```sql</w:t>
      </w:r>
    </w:p>
    <w:p w14:paraId="1727817A" w14:textId="77777777" w:rsidR="000171C6" w:rsidRDefault="000171C6" w:rsidP="000171C6">
      <w:r>
        <w:t>user_id INT,</w:t>
      </w:r>
    </w:p>
    <w:p w14:paraId="619EE622" w14:textId="77777777" w:rsidR="000171C6" w:rsidRDefault="000171C6" w:rsidP="000171C6">
      <w:r>
        <w:t>FOREIGN KEY (user_id) REFERENCES users(id)</w:t>
      </w:r>
    </w:p>
    <w:p w14:paraId="27EF84C3" w14:textId="77777777" w:rsidR="000171C6" w:rsidRDefault="000171C6" w:rsidP="000171C6">
      <w:r>
        <w:t>```</w:t>
      </w:r>
    </w:p>
    <w:p w14:paraId="2AC50196" w14:textId="77777777" w:rsidR="000171C6" w:rsidRDefault="000171C6" w:rsidP="000171C6"/>
    <w:p w14:paraId="62DA9BAD" w14:textId="77777777" w:rsidR="000171C6" w:rsidRDefault="000171C6" w:rsidP="000171C6">
      <w:r>
        <w:t>## UNIQUE</w:t>
      </w:r>
    </w:p>
    <w:p w14:paraId="779320EC" w14:textId="77777777" w:rsidR="000171C6" w:rsidRDefault="000171C6" w:rsidP="000171C6">
      <w:r>
        <w:t>Ensures values are unique.</w:t>
      </w:r>
    </w:p>
    <w:p w14:paraId="6262FF35" w14:textId="77777777" w:rsidR="000171C6" w:rsidRDefault="000171C6" w:rsidP="000171C6"/>
    <w:p w14:paraId="0AE58FAA" w14:textId="77777777" w:rsidR="000171C6" w:rsidRDefault="000171C6" w:rsidP="000171C6">
      <w:r>
        <w:t>```sql</w:t>
      </w:r>
    </w:p>
    <w:p w14:paraId="23C52674" w14:textId="77777777" w:rsidR="000171C6" w:rsidRDefault="000171C6" w:rsidP="000171C6">
      <w:r>
        <w:t>email VARCHAR(100) UNIQUE</w:t>
      </w:r>
    </w:p>
    <w:p w14:paraId="5D6104BC" w14:textId="77777777" w:rsidR="000171C6" w:rsidRDefault="000171C6" w:rsidP="000171C6">
      <w:r>
        <w:t>```</w:t>
      </w:r>
    </w:p>
    <w:p w14:paraId="6DFF7CE8" w14:textId="77777777" w:rsidR="000171C6" w:rsidRDefault="000171C6" w:rsidP="000171C6"/>
    <w:p w14:paraId="7D67BD99" w14:textId="77777777" w:rsidR="000171C6" w:rsidRDefault="000171C6" w:rsidP="000171C6">
      <w:r>
        <w:t>## NOT NULL</w:t>
      </w:r>
    </w:p>
    <w:p w14:paraId="0FE19763" w14:textId="77777777" w:rsidR="000171C6" w:rsidRDefault="000171C6" w:rsidP="000171C6">
      <w:r>
        <w:t>Prevents null values.</w:t>
      </w:r>
    </w:p>
    <w:p w14:paraId="5C796DBB" w14:textId="77777777" w:rsidR="000171C6" w:rsidRDefault="000171C6" w:rsidP="000171C6"/>
    <w:p w14:paraId="397384B0" w14:textId="77777777" w:rsidR="000171C6" w:rsidRDefault="000171C6" w:rsidP="000171C6">
      <w:r>
        <w:t>```sql</w:t>
      </w:r>
    </w:p>
    <w:p w14:paraId="1FB6210A" w14:textId="77777777" w:rsidR="000171C6" w:rsidRDefault="000171C6" w:rsidP="000171C6">
      <w:r>
        <w:t>name VARCHAR(100) NOT NULL</w:t>
      </w:r>
    </w:p>
    <w:p w14:paraId="291E52F4" w14:textId="77777777" w:rsidR="000171C6" w:rsidRDefault="000171C6" w:rsidP="000171C6">
      <w:r>
        <w:t>```</w:t>
      </w:r>
    </w:p>
    <w:p w14:paraId="0B6117B6" w14:textId="77777777" w:rsidR="000171C6" w:rsidRDefault="000171C6" w:rsidP="000171C6"/>
    <w:p w14:paraId="26D75605" w14:textId="77777777" w:rsidR="000171C6" w:rsidRDefault="000171C6" w:rsidP="000171C6">
      <w:r>
        <w:t>## CHECK</w:t>
      </w:r>
    </w:p>
    <w:p w14:paraId="2E0BBA6F" w14:textId="77777777" w:rsidR="000171C6" w:rsidRDefault="000171C6" w:rsidP="000171C6">
      <w:r>
        <w:t>Validates a condition.</w:t>
      </w:r>
    </w:p>
    <w:p w14:paraId="12FC0C25" w14:textId="77777777" w:rsidR="000171C6" w:rsidRDefault="000171C6" w:rsidP="000171C6"/>
    <w:p w14:paraId="6A6A966B" w14:textId="77777777" w:rsidR="000171C6" w:rsidRDefault="000171C6" w:rsidP="000171C6">
      <w:r>
        <w:t>```sql</w:t>
      </w:r>
    </w:p>
    <w:p w14:paraId="161982CE" w14:textId="77777777" w:rsidR="000171C6" w:rsidRDefault="000171C6" w:rsidP="000171C6">
      <w:r>
        <w:t>age INT CHECK (age &gt;= 18)</w:t>
      </w:r>
    </w:p>
    <w:p w14:paraId="6BBBDCF2" w14:textId="77777777" w:rsidR="000171C6" w:rsidRDefault="000171C6" w:rsidP="000171C6">
      <w:r>
        <w:t>```</w:t>
      </w:r>
    </w:p>
    <w:p w14:paraId="21180E07" w14:textId="77777777" w:rsidR="000171C6" w:rsidRDefault="000171C6" w:rsidP="000171C6"/>
    <w:p w14:paraId="32DEDB6A" w14:textId="77777777" w:rsidR="000171C6" w:rsidRDefault="000171C6" w:rsidP="000171C6">
      <w:r>
        <w:t>## DEFAULT</w:t>
      </w:r>
    </w:p>
    <w:p w14:paraId="2A94462E" w14:textId="77777777" w:rsidR="000171C6" w:rsidRDefault="000171C6" w:rsidP="000171C6">
      <w:r>
        <w:t>Sets a default value.</w:t>
      </w:r>
    </w:p>
    <w:p w14:paraId="15550FEE" w14:textId="77777777" w:rsidR="000171C6" w:rsidRDefault="000171C6" w:rsidP="000171C6"/>
    <w:p w14:paraId="7B50E04B" w14:textId="77777777" w:rsidR="000171C6" w:rsidRDefault="000171C6" w:rsidP="000171C6">
      <w:r>
        <w:t>```sql</w:t>
      </w:r>
    </w:p>
    <w:p w14:paraId="68B99E58" w14:textId="77777777" w:rsidR="000171C6" w:rsidRDefault="000171C6" w:rsidP="000171C6">
      <w:r>
        <w:t>status VARCHAR(20) DEFAULT 'ACTIVE'</w:t>
      </w:r>
    </w:p>
    <w:p w14:paraId="33FC94F9" w14:textId="77777777" w:rsidR="000171C6" w:rsidRDefault="000171C6" w:rsidP="000171C6">
      <w:r>
        <w:lastRenderedPageBreak/>
        <w:t>```</w:t>
      </w:r>
    </w:p>
    <w:p w14:paraId="7BEBE9B9" w14:textId="77777777" w:rsidR="000171C6" w:rsidRDefault="000171C6" w:rsidP="000171C6"/>
    <w:p w14:paraId="2472532C" w14:textId="77777777" w:rsidR="000171C6" w:rsidRDefault="000171C6" w:rsidP="000171C6">
      <w:r>
        <w:t>---</w:t>
      </w:r>
    </w:p>
    <w:p w14:paraId="50ED874A" w14:textId="77777777" w:rsidR="000171C6" w:rsidRDefault="000171C6" w:rsidP="000171C6"/>
    <w:p w14:paraId="436C0696" w14:textId="77777777" w:rsidR="000171C6" w:rsidRDefault="000171C6" w:rsidP="000171C6">
      <w:r>
        <w:t># 13. Keys in SQL</w:t>
      </w:r>
    </w:p>
    <w:p w14:paraId="22458721" w14:textId="77777777" w:rsidR="000171C6" w:rsidRDefault="000171C6" w:rsidP="000171C6"/>
    <w:p w14:paraId="605DC046" w14:textId="77777777" w:rsidR="000171C6" w:rsidRDefault="000171C6" w:rsidP="000171C6">
      <w:r>
        <w:t>## Primary Key</w:t>
      </w:r>
    </w:p>
    <w:p w14:paraId="07A61B9E" w14:textId="77777777" w:rsidR="000171C6" w:rsidRDefault="000171C6" w:rsidP="000171C6">
      <w:r>
        <w:t>- unique</w:t>
      </w:r>
    </w:p>
    <w:p w14:paraId="0A7E3C3E" w14:textId="77777777" w:rsidR="000171C6" w:rsidRDefault="000171C6" w:rsidP="000171C6">
      <w:r>
        <w:t>- not null</w:t>
      </w:r>
    </w:p>
    <w:p w14:paraId="27D9C0B6" w14:textId="77777777" w:rsidR="000171C6" w:rsidRDefault="000171C6" w:rsidP="000171C6">
      <w:r>
        <w:t>- identifies a row</w:t>
      </w:r>
    </w:p>
    <w:p w14:paraId="67C2C3B5" w14:textId="77777777" w:rsidR="000171C6" w:rsidRDefault="000171C6" w:rsidP="000171C6"/>
    <w:p w14:paraId="35DADC6F" w14:textId="77777777" w:rsidR="000171C6" w:rsidRDefault="000171C6" w:rsidP="000171C6">
      <w:r>
        <w:t>## Candidate Key</w:t>
      </w:r>
    </w:p>
    <w:p w14:paraId="28475475" w14:textId="77777777" w:rsidR="000171C6" w:rsidRDefault="000171C6" w:rsidP="000171C6">
      <w:r>
        <w:t>- any column or set of columns that can uniquely identify a row</w:t>
      </w:r>
    </w:p>
    <w:p w14:paraId="537FE6F1" w14:textId="77777777" w:rsidR="000171C6" w:rsidRDefault="000171C6" w:rsidP="000171C6"/>
    <w:p w14:paraId="6CCB8E9B" w14:textId="77777777" w:rsidR="000171C6" w:rsidRDefault="000171C6" w:rsidP="000171C6">
      <w:r>
        <w:t>## Foreign Key</w:t>
      </w:r>
    </w:p>
    <w:p w14:paraId="582AAF17" w14:textId="77777777" w:rsidR="000171C6" w:rsidRDefault="000171C6" w:rsidP="000171C6">
      <w:r>
        <w:t>- references a primary key in another table</w:t>
      </w:r>
    </w:p>
    <w:p w14:paraId="788BFD03" w14:textId="77777777" w:rsidR="000171C6" w:rsidRDefault="000171C6" w:rsidP="000171C6"/>
    <w:p w14:paraId="2D765F5E" w14:textId="77777777" w:rsidR="000171C6" w:rsidRDefault="000171C6" w:rsidP="000171C6">
      <w:r>
        <w:t>## Composite Key</w:t>
      </w:r>
    </w:p>
    <w:p w14:paraId="3135559E" w14:textId="77777777" w:rsidR="000171C6" w:rsidRDefault="000171C6" w:rsidP="000171C6">
      <w:r>
        <w:t>- primary key made of multiple columns</w:t>
      </w:r>
    </w:p>
    <w:p w14:paraId="66225847" w14:textId="77777777" w:rsidR="000171C6" w:rsidRDefault="000171C6" w:rsidP="000171C6"/>
    <w:p w14:paraId="4EA17961" w14:textId="77777777" w:rsidR="000171C6" w:rsidRDefault="000171C6" w:rsidP="000171C6">
      <w:r>
        <w:t>Example:</w:t>
      </w:r>
    </w:p>
    <w:p w14:paraId="23BA530F" w14:textId="77777777" w:rsidR="000171C6" w:rsidRDefault="000171C6" w:rsidP="000171C6">
      <w:r>
        <w:t>```sql</w:t>
      </w:r>
    </w:p>
    <w:p w14:paraId="3E11319A" w14:textId="77777777" w:rsidR="000171C6" w:rsidRDefault="000171C6" w:rsidP="000171C6">
      <w:r>
        <w:t>PRIMARY KEY (student_id, course_id)</w:t>
      </w:r>
    </w:p>
    <w:p w14:paraId="34A8C1E7" w14:textId="77777777" w:rsidR="000171C6" w:rsidRDefault="000171C6" w:rsidP="000171C6">
      <w:r>
        <w:t>```</w:t>
      </w:r>
    </w:p>
    <w:p w14:paraId="49239668" w14:textId="77777777" w:rsidR="000171C6" w:rsidRDefault="000171C6" w:rsidP="000171C6"/>
    <w:p w14:paraId="754DE54D" w14:textId="77777777" w:rsidR="000171C6" w:rsidRDefault="000171C6" w:rsidP="000171C6">
      <w:r>
        <w:t>---</w:t>
      </w:r>
    </w:p>
    <w:p w14:paraId="4862ACCA" w14:textId="77777777" w:rsidR="000171C6" w:rsidRDefault="000171C6" w:rsidP="000171C6"/>
    <w:p w14:paraId="0C8B97EE" w14:textId="77777777" w:rsidR="000171C6" w:rsidRDefault="000171C6" w:rsidP="000171C6">
      <w:r>
        <w:t># 14. Normalization</w:t>
      </w:r>
    </w:p>
    <w:p w14:paraId="62503111" w14:textId="77777777" w:rsidR="000171C6" w:rsidRDefault="000171C6" w:rsidP="000171C6"/>
    <w:p w14:paraId="39774E70" w14:textId="77777777" w:rsidR="000171C6" w:rsidRDefault="000171C6" w:rsidP="000171C6">
      <w:r>
        <w:t>Normalization is the process of organizing tables to reduce redundancy and improve data integrity.</w:t>
      </w:r>
    </w:p>
    <w:p w14:paraId="310902CB" w14:textId="77777777" w:rsidR="000171C6" w:rsidRDefault="000171C6" w:rsidP="000171C6"/>
    <w:p w14:paraId="41BCF2FF" w14:textId="77777777" w:rsidR="000171C6" w:rsidRDefault="000171C6" w:rsidP="000171C6">
      <w:r>
        <w:t>## First Normal Form</w:t>
      </w:r>
    </w:p>
    <w:p w14:paraId="08C304E5" w14:textId="77777777" w:rsidR="000171C6" w:rsidRDefault="000171C6" w:rsidP="000171C6">
      <w:r>
        <w:t>- each cell contains a single value</w:t>
      </w:r>
    </w:p>
    <w:p w14:paraId="3C9F7A04" w14:textId="77777777" w:rsidR="000171C6" w:rsidRDefault="000171C6" w:rsidP="000171C6">
      <w:r>
        <w:t>- no repeating groups</w:t>
      </w:r>
    </w:p>
    <w:p w14:paraId="4D18C777" w14:textId="77777777" w:rsidR="000171C6" w:rsidRDefault="000171C6" w:rsidP="000171C6"/>
    <w:p w14:paraId="4AA8FC2B" w14:textId="77777777" w:rsidR="000171C6" w:rsidRDefault="000171C6" w:rsidP="000171C6">
      <w:r>
        <w:t>## Second Normal Form</w:t>
      </w:r>
    </w:p>
    <w:p w14:paraId="4FDED297" w14:textId="77777777" w:rsidR="000171C6" w:rsidRDefault="000171C6" w:rsidP="000171C6">
      <w:r>
        <w:t>- no partial dependency on part of a composite key</w:t>
      </w:r>
    </w:p>
    <w:p w14:paraId="3241C3F2" w14:textId="77777777" w:rsidR="000171C6" w:rsidRDefault="000171C6" w:rsidP="000171C6"/>
    <w:p w14:paraId="2006F3A2" w14:textId="77777777" w:rsidR="000171C6" w:rsidRDefault="000171C6" w:rsidP="000171C6">
      <w:r>
        <w:t>## Third Normal Form</w:t>
      </w:r>
    </w:p>
    <w:p w14:paraId="45BD43BA" w14:textId="77777777" w:rsidR="000171C6" w:rsidRDefault="000171C6" w:rsidP="000171C6">
      <w:r>
        <w:t>- no transitive dependency</w:t>
      </w:r>
    </w:p>
    <w:p w14:paraId="08DC010D" w14:textId="77777777" w:rsidR="000171C6" w:rsidRDefault="000171C6" w:rsidP="000171C6">
      <w:r>
        <w:t>- non-key attributes depend only on the key</w:t>
      </w:r>
    </w:p>
    <w:p w14:paraId="7B211853" w14:textId="77777777" w:rsidR="000171C6" w:rsidRDefault="000171C6" w:rsidP="000171C6"/>
    <w:p w14:paraId="3FAF28BB" w14:textId="77777777" w:rsidR="000171C6" w:rsidRDefault="000171C6" w:rsidP="000171C6">
      <w:r>
        <w:t>### Why normalize?</w:t>
      </w:r>
    </w:p>
    <w:p w14:paraId="3DBA5C16" w14:textId="77777777" w:rsidR="000171C6" w:rsidRDefault="000171C6" w:rsidP="000171C6">
      <w:r>
        <w:t>- reduces duplicate data</w:t>
      </w:r>
    </w:p>
    <w:p w14:paraId="316B7CC7" w14:textId="77777777" w:rsidR="000171C6" w:rsidRDefault="000171C6" w:rsidP="000171C6">
      <w:r>
        <w:t>- avoids update anomalies</w:t>
      </w:r>
    </w:p>
    <w:p w14:paraId="039EAE65" w14:textId="77777777" w:rsidR="000171C6" w:rsidRDefault="000171C6" w:rsidP="000171C6">
      <w:r>
        <w:t>- improves consistency</w:t>
      </w:r>
    </w:p>
    <w:p w14:paraId="799512D5" w14:textId="77777777" w:rsidR="000171C6" w:rsidRDefault="000171C6" w:rsidP="000171C6"/>
    <w:p w14:paraId="670073C8" w14:textId="77777777" w:rsidR="000171C6" w:rsidRDefault="000171C6" w:rsidP="000171C6">
      <w:r>
        <w:lastRenderedPageBreak/>
        <w:t>### Trade-off</w:t>
      </w:r>
    </w:p>
    <w:p w14:paraId="1766A9FB" w14:textId="77777777" w:rsidR="000171C6" w:rsidRDefault="000171C6" w:rsidP="000171C6">
      <w:r>
        <w:t>Sometimes denormalization is used for performance, especially in reporting systems.</w:t>
      </w:r>
    </w:p>
    <w:p w14:paraId="5893D25B" w14:textId="77777777" w:rsidR="000171C6" w:rsidRDefault="000171C6" w:rsidP="000171C6"/>
    <w:p w14:paraId="39F9D489" w14:textId="77777777" w:rsidR="000171C6" w:rsidRDefault="000171C6" w:rsidP="000171C6">
      <w:r>
        <w:t>---</w:t>
      </w:r>
    </w:p>
    <w:p w14:paraId="405B5FB1" w14:textId="77777777" w:rsidR="000171C6" w:rsidRDefault="000171C6" w:rsidP="000171C6"/>
    <w:p w14:paraId="0C72CD90" w14:textId="77777777" w:rsidR="000171C6" w:rsidRDefault="000171C6" w:rsidP="000171C6">
      <w:r>
        <w:t># 15. Indexes</w:t>
      </w:r>
    </w:p>
    <w:p w14:paraId="2B44D2FF" w14:textId="77777777" w:rsidR="000171C6" w:rsidRDefault="000171C6" w:rsidP="000171C6"/>
    <w:p w14:paraId="0A5F57A2" w14:textId="77777777" w:rsidR="000171C6" w:rsidRDefault="000171C6" w:rsidP="000171C6">
      <w:r>
        <w:t>An index improves query performance by allowing faster lookup.</w:t>
      </w:r>
    </w:p>
    <w:p w14:paraId="06B190E9" w14:textId="77777777" w:rsidR="000171C6" w:rsidRDefault="000171C6" w:rsidP="000171C6"/>
    <w:p w14:paraId="6510F0D1" w14:textId="77777777" w:rsidR="000171C6" w:rsidRDefault="000171C6" w:rsidP="000171C6">
      <w:r>
        <w:t>Think of it like an index in a book.</w:t>
      </w:r>
    </w:p>
    <w:p w14:paraId="55F36847" w14:textId="77777777" w:rsidR="000171C6" w:rsidRDefault="000171C6" w:rsidP="000171C6"/>
    <w:p w14:paraId="75F44A46" w14:textId="77777777" w:rsidR="000171C6" w:rsidRDefault="000171C6" w:rsidP="000171C6">
      <w:r>
        <w:t>Example:</w:t>
      </w:r>
    </w:p>
    <w:p w14:paraId="37D26182" w14:textId="77777777" w:rsidR="000171C6" w:rsidRDefault="000171C6" w:rsidP="000171C6">
      <w:r>
        <w:t>```sql</w:t>
      </w:r>
    </w:p>
    <w:p w14:paraId="1CF3784B" w14:textId="77777777" w:rsidR="000171C6" w:rsidRDefault="000171C6" w:rsidP="000171C6">
      <w:r>
        <w:t>CREATE INDEX idx_users_email</w:t>
      </w:r>
    </w:p>
    <w:p w14:paraId="435A9456" w14:textId="77777777" w:rsidR="000171C6" w:rsidRDefault="000171C6" w:rsidP="000171C6">
      <w:r>
        <w:t>ON users(email);</w:t>
      </w:r>
    </w:p>
    <w:p w14:paraId="04F97ED6" w14:textId="77777777" w:rsidR="000171C6" w:rsidRDefault="000171C6" w:rsidP="000171C6">
      <w:r>
        <w:t>```</w:t>
      </w:r>
    </w:p>
    <w:p w14:paraId="7283982E" w14:textId="77777777" w:rsidR="000171C6" w:rsidRDefault="000171C6" w:rsidP="000171C6"/>
    <w:p w14:paraId="3D71FEA5" w14:textId="77777777" w:rsidR="000171C6" w:rsidRDefault="000171C6" w:rsidP="000171C6">
      <w:r>
        <w:t>### Benefits</w:t>
      </w:r>
    </w:p>
    <w:p w14:paraId="5942C300" w14:textId="77777777" w:rsidR="000171C6" w:rsidRDefault="000171C6" w:rsidP="000171C6">
      <w:r>
        <w:t>- faster reads</w:t>
      </w:r>
    </w:p>
    <w:p w14:paraId="713FC6A4" w14:textId="77777777" w:rsidR="000171C6" w:rsidRDefault="000171C6" w:rsidP="000171C6">
      <w:r>
        <w:t>- helpful for search and filtering</w:t>
      </w:r>
    </w:p>
    <w:p w14:paraId="36B47425" w14:textId="77777777" w:rsidR="000171C6" w:rsidRDefault="000171C6" w:rsidP="000171C6"/>
    <w:p w14:paraId="43D87EF1" w14:textId="77777777" w:rsidR="000171C6" w:rsidRDefault="000171C6" w:rsidP="000171C6">
      <w:r>
        <w:t>### Costs</w:t>
      </w:r>
    </w:p>
    <w:p w14:paraId="638AB2AC" w14:textId="77777777" w:rsidR="000171C6" w:rsidRDefault="000171C6" w:rsidP="000171C6">
      <w:r>
        <w:t>- extra storage</w:t>
      </w:r>
    </w:p>
    <w:p w14:paraId="5AF5697E" w14:textId="77777777" w:rsidR="000171C6" w:rsidRDefault="000171C6" w:rsidP="000171C6">
      <w:r>
        <w:lastRenderedPageBreak/>
        <w:t>- slower writes because index must be updated</w:t>
      </w:r>
    </w:p>
    <w:p w14:paraId="13DCEE07" w14:textId="77777777" w:rsidR="000171C6" w:rsidRDefault="000171C6" w:rsidP="000171C6"/>
    <w:p w14:paraId="1DA4418F" w14:textId="77777777" w:rsidR="000171C6" w:rsidRDefault="000171C6" w:rsidP="000171C6">
      <w:r>
        <w:t>### Common indexed columns</w:t>
      </w:r>
    </w:p>
    <w:p w14:paraId="4173DB93" w14:textId="77777777" w:rsidR="000171C6" w:rsidRDefault="000171C6" w:rsidP="000171C6">
      <w:r>
        <w:t>- primary keys</w:t>
      </w:r>
    </w:p>
    <w:p w14:paraId="14BB5AF7" w14:textId="77777777" w:rsidR="000171C6" w:rsidRDefault="000171C6" w:rsidP="000171C6">
      <w:r>
        <w:t>- foreign keys</w:t>
      </w:r>
    </w:p>
    <w:p w14:paraId="729D70EC" w14:textId="77777777" w:rsidR="000171C6" w:rsidRDefault="000171C6" w:rsidP="000171C6">
      <w:r>
        <w:t>- frequently searched columns</w:t>
      </w:r>
    </w:p>
    <w:p w14:paraId="1D01FA9C" w14:textId="77777777" w:rsidR="000171C6" w:rsidRDefault="000171C6" w:rsidP="000171C6"/>
    <w:p w14:paraId="6FF7E34C" w14:textId="77777777" w:rsidR="000171C6" w:rsidRDefault="000171C6" w:rsidP="000171C6">
      <w:r>
        <w:t>---</w:t>
      </w:r>
    </w:p>
    <w:p w14:paraId="13D7D665" w14:textId="77777777" w:rsidR="000171C6" w:rsidRDefault="000171C6" w:rsidP="000171C6"/>
    <w:p w14:paraId="5A4896DD" w14:textId="77777777" w:rsidR="000171C6" w:rsidRDefault="000171C6" w:rsidP="000171C6">
      <w:r>
        <w:t># 16. Transactions</w:t>
      </w:r>
    </w:p>
    <w:p w14:paraId="2DD082A3" w14:textId="77777777" w:rsidR="000171C6" w:rsidRDefault="000171C6" w:rsidP="000171C6"/>
    <w:p w14:paraId="333085B3" w14:textId="77777777" w:rsidR="000171C6" w:rsidRDefault="000171C6" w:rsidP="000171C6">
      <w:r>
        <w:t>A transaction is a sequence of SQL operations treated as one unit.</w:t>
      </w:r>
    </w:p>
    <w:p w14:paraId="6785FFBD" w14:textId="77777777" w:rsidR="000171C6" w:rsidRDefault="000171C6" w:rsidP="000171C6"/>
    <w:p w14:paraId="1AB0DC17" w14:textId="77777777" w:rsidR="000171C6" w:rsidRDefault="000171C6" w:rsidP="000171C6">
      <w:r>
        <w:t>Transaction properties are called **ACID**:</w:t>
      </w:r>
    </w:p>
    <w:p w14:paraId="0DF81D73" w14:textId="77777777" w:rsidR="000171C6" w:rsidRDefault="000171C6" w:rsidP="000171C6"/>
    <w:p w14:paraId="028E7602" w14:textId="77777777" w:rsidR="000171C6" w:rsidRDefault="000171C6" w:rsidP="000171C6">
      <w:r>
        <w:t>- **Atomicity**: all or nothing</w:t>
      </w:r>
    </w:p>
    <w:p w14:paraId="2E51EB2B" w14:textId="77777777" w:rsidR="000171C6" w:rsidRDefault="000171C6" w:rsidP="000171C6">
      <w:r>
        <w:t>- **Consistency**: data remains valid</w:t>
      </w:r>
    </w:p>
    <w:p w14:paraId="17B78C32" w14:textId="77777777" w:rsidR="000171C6" w:rsidRDefault="000171C6" w:rsidP="000171C6">
      <w:r>
        <w:t>- **Isolation**: transactions do not interfere</w:t>
      </w:r>
    </w:p>
    <w:p w14:paraId="778A0DC9" w14:textId="77777777" w:rsidR="000171C6" w:rsidRDefault="000171C6" w:rsidP="000171C6">
      <w:r>
        <w:t>- **Durability**: committed data is permanent</w:t>
      </w:r>
    </w:p>
    <w:p w14:paraId="063FDDFF" w14:textId="77777777" w:rsidR="000171C6" w:rsidRDefault="000171C6" w:rsidP="000171C6"/>
    <w:p w14:paraId="5B342A6B" w14:textId="77777777" w:rsidR="000171C6" w:rsidRDefault="000171C6" w:rsidP="000171C6">
      <w:r>
        <w:t>### Example</w:t>
      </w:r>
    </w:p>
    <w:p w14:paraId="7B4C4035" w14:textId="77777777" w:rsidR="000171C6" w:rsidRDefault="000171C6" w:rsidP="000171C6">
      <w:r>
        <w:t>```sql</w:t>
      </w:r>
    </w:p>
    <w:p w14:paraId="37481C54" w14:textId="77777777" w:rsidR="000171C6" w:rsidRDefault="000171C6" w:rsidP="000171C6">
      <w:r>
        <w:t>BEGIN;</w:t>
      </w:r>
    </w:p>
    <w:p w14:paraId="64738BB8" w14:textId="77777777" w:rsidR="000171C6" w:rsidRDefault="000171C6" w:rsidP="000171C6"/>
    <w:p w14:paraId="3FC3FD71" w14:textId="77777777" w:rsidR="000171C6" w:rsidRDefault="000171C6" w:rsidP="000171C6">
      <w:r>
        <w:t>UPDATE accounts</w:t>
      </w:r>
    </w:p>
    <w:p w14:paraId="5CDEAB98" w14:textId="77777777" w:rsidR="000171C6" w:rsidRDefault="000171C6" w:rsidP="000171C6">
      <w:r>
        <w:t>SET balance = balance - 100</w:t>
      </w:r>
    </w:p>
    <w:p w14:paraId="6569D45D" w14:textId="77777777" w:rsidR="000171C6" w:rsidRDefault="000171C6" w:rsidP="000171C6">
      <w:r>
        <w:t>WHERE id = 1;</w:t>
      </w:r>
    </w:p>
    <w:p w14:paraId="2804CE13" w14:textId="77777777" w:rsidR="000171C6" w:rsidRDefault="000171C6" w:rsidP="000171C6"/>
    <w:p w14:paraId="5B628405" w14:textId="77777777" w:rsidR="000171C6" w:rsidRDefault="000171C6" w:rsidP="000171C6">
      <w:r>
        <w:t>UPDATE accounts</w:t>
      </w:r>
    </w:p>
    <w:p w14:paraId="6D6F9AD7" w14:textId="77777777" w:rsidR="000171C6" w:rsidRDefault="000171C6" w:rsidP="000171C6">
      <w:r>
        <w:t>SET balance = balance + 100</w:t>
      </w:r>
    </w:p>
    <w:p w14:paraId="6D9420F0" w14:textId="77777777" w:rsidR="000171C6" w:rsidRDefault="000171C6" w:rsidP="000171C6">
      <w:r>
        <w:t>WHERE id = 2;</w:t>
      </w:r>
    </w:p>
    <w:p w14:paraId="66C09AAF" w14:textId="77777777" w:rsidR="000171C6" w:rsidRDefault="000171C6" w:rsidP="000171C6"/>
    <w:p w14:paraId="05FB2363" w14:textId="77777777" w:rsidR="000171C6" w:rsidRDefault="000171C6" w:rsidP="000171C6">
      <w:r>
        <w:t>COMMIT;</w:t>
      </w:r>
    </w:p>
    <w:p w14:paraId="0E895174" w14:textId="77777777" w:rsidR="000171C6" w:rsidRDefault="000171C6" w:rsidP="000171C6">
      <w:r>
        <w:t>```</w:t>
      </w:r>
    </w:p>
    <w:p w14:paraId="4506835E" w14:textId="77777777" w:rsidR="000171C6" w:rsidRDefault="000171C6" w:rsidP="000171C6"/>
    <w:p w14:paraId="25EA77C7" w14:textId="77777777" w:rsidR="000171C6" w:rsidRDefault="000171C6" w:rsidP="000171C6">
      <w:r>
        <w:t>If something goes wrong:</w:t>
      </w:r>
    </w:p>
    <w:p w14:paraId="2F01E3D6" w14:textId="77777777" w:rsidR="000171C6" w:rsidRDefault="000171C6" w:rsidP="000171C6">
      <w:r>
        <w:t>```sql</w:t>
      </w:r>
    </w:p>
    <w:p w14:paraId="768E5AB6" w14:textId="77777777" w:rsidR="000171C6" w:rsidRDefault="000171C6" w:rsidP="000171C6">
      <w:r>
        <w:t>ROLLBACK;</w:t>
      </w:r>
    </w:p>
    <w:p w14:paraId="4E3AED61" w14:textId="77777777" w:rsidR="000171C6" w:rsidRDefault="000171C6" w:rsidP="000171C6">
      <w:r>
        <w:t>```</w:t>
      </w:r>
    </w:p>
    <w:p w14:paraId="45B1866B" w14:textId="77777777" w:rsidR="000171C6" w:rsidRDefault="000171C6" w:rsidP="000171C6"/>
    <w:p w14:paraId="467E8B17" w14:textId="77777777" w:rsidR="000171C6" w:rsidRDefault="000171C6" w:rsidP="000171C6">
      <w:r>
        <w:t>---</w:t>
      </w:r>
    </w:p>
    <w:p w14:paraId="7FAAD17C" w14:textId="77777777" w:rsidR="000171C6" w:rsidRDefault="000171C6" w:rsidP="000171C6"/>
    <w:p w14:paraId="573383F9" w14:textId="77777777" w:rsidR="000171C6" w:rsidRDefault="000171C6" w:rsidP="000171C6">
      <w:r>
        <w:t># 17. SQL Functions</w:t>
      </w:r>
    </w:p>
    <w:p w14:paraId="6E5AC018" w14:textId="77777777" w:rsidR="000171C6" w:rsidRDefault="000171C6" w:rsidP="000171C6"/>
    <w:p w14:paraId="2A88545A" w14:textId="77777777" w:rsidR="000171C6" w:rsidRDefault="000171C6" w:rsidP="000171C6">
      <w:r>
        <w:t>## String functions</w:t>
      </w:r>
    </w:p>
    <w:p w14:paraId="4B18CF72" w14:textId="77777777" w:rsidR="000171C6" w:rsidRDefault="000171C6" w:rsidP="000171C6">
      <w:r>
        <w:t>- `UPPER()`</w:t>
      </w:r>
    </w:p>
    <w:p w14:paraId="11DB1E96" w14:textId="77777777" w:rsidR="000171C6" w:rsidRDefault="000171C6" w:rsidP="000171C6">
      <w:r>
        <w:t>- `LOWER()`</w:t>
      </w:r>
    </w:p>
    <w:p w14:paraId="1E310FA0" w14:textId="77777777" w:rsidR="000171C6" w:rsidRDefault="000171C6" w:rsidP="000171C6">
      <w:r>
        <w:lastRenderedPageBreak/>
        <w:t>- `LENGTH()`</w:t>
      </w:r>
    </w:p>
    <w:p w14:paraId="5B312A44" w14:textId="77777777" w:rsidR="000171C6" w:rsidRDefault="000171C6" w:rsidP="000171C6">
      <w:r>
        <w:t>- `CONCAT()`</w:t>
      </w:r>
    </w:p>
    <w:p w14:paraId="082F54F0" w14:textId="77777777" w:rsidR="000171C6" w:rsidRDefault="000171C6" w:rsidP="000171C6"/>
    <w:p w14:paraId="1ADA33B0" w14:textId="77777777" w:rsidR="000171C6" w:rsidRDefault="000171C6" w:rsidP="000171C6">
      <w:r>
        <w:t>```sql</w:t>
      </w:r>
    </w:p>
    <w:p w14:paraId="3FFD98C4" w14:textId="77777777" w:rsidR="000171C6" w:rsidRDefault="000171C6" w:rsidP="000171C6">
      <w:r>
        <w:t>SELECT UPPER(name)</w:t>
      </w:r>
    </w:p>
    <w:p w14:paraId="7EDA6905" w14:textId="77777777" w:rsidR="000171C6" w:rsidRDefault="000171C6" w:rsidP="000171C6">
      <w:r>
        <w:t>FROM users;</w:t>
      </w:r>
    </w:p>
    <w:p w14:paraId="1BFBF282" w14:textId="77777777" w:rsidR="000171C6" w:rsidRDefault="000171C6" w:rsidP="000171C6">
      <w:r>
        <w:t>```</w:t>
      </w:r>
    </w:p>
    <w:p w14:paraId="2B932B49" w14:textId="77777777" w:rsidR="000171C6" w:rsidRDefault="000171C6" w:rsidP="000171C6"/>
    <w:p w14:paraId="47F062FD" w14:textId="77777777" w:rsidR="000171C6" w:rsidRDefault="000171C6" w:rsidP="000171C6">
      <w:r>
        <w:t>## Numeric functions</w:t>
      </w:r>
    </w:p>
    <w:p w14:paraId="6C126B16" w14:textId="77777777" w:rsidR="000171C6" w:rsidRDefault="000171C6" w:rsidP="000171C6">
      <w:r>
        <w:t>- `ABS()`</w:t>
      </w:r>
    </w:p>
    <w:p w14:paraId="19A30968" w14:textId="77777777" w:rsidR="000171C6" w:rsidRDefault="000171C6" w:rsidP="000171C6">
      <w:r>
        <w:t>- `ROUND()`</w:t>
      </w:r>
    </w:p>
    <w:p w14:paraId="1EAC892A" w14:textId="77777777" w:rsidR="000171C6" w:rsidRDefault="000171C6" w:rsidP="000171C6">
      <w:r>
        <w:t>- `CEIL()`</w:t>
      </w:r>
    </w:p>
    <w:p w14:paraId="5C16D471" w14:textId="77777777" w:rsidR="000171C6" w:rsidRDefault="000171C6" w:rsidP="000171C6">
      <w:r>
        <w:t>- `FLOOR()`</w:t>
      </w:r>
    </w:p>
    <w:p w14:paraId="72E0D820" w14:textId="77777777" w:rsidR="000171C6" w:rsidRDefault="000171C6" w:rsidP="000171C6"/>
    <w:p w14:paraId="36D0451A" w14:textId="77777777" w:rsidR="000171C6" w:rsidRDefault="000171C6" w:rsidP="000171C6">
      <w:r>
        <w:t>## Date functions</w:t>
      </w:r>
    </w:p>
    <w:p w14:paraId="6EF7CB7D" w14:textId="77777777" w:rsidR="000171C6" w:rsidRDefault="000171C6" w:rsidP="000171C6">
      <w:r>
        <w:t>- `NOW()`</w:t>
      </w:r>
    </w:p>
    <w:p w14:paraId="33465A78" w14:textId="77777777" w:rsidR="000171C6" w:rsidRDefault="000171C6" w:rsidP="000171C6">
      <w:r>
        <w:t>- `CURRENT_DATE`</w:t>
      </w:r>
    </w:p>
    <w:p w14:paraId="2D098257" w14:textId="77777777" w:rsidR="000171C6" w:rsidRDefault="000171C6" w:rsidP="000171C6">
      <w:r>
        <w:t>- `DATE_ADD()`</w:t>
      </w:r>
    </w:p>
    <w:p w14:paraId="60DA07CA" w14:textId="77777777" w:rsidR="000171C6" w:rsidRDefault="000171C6" w:rsidP="000171C6">
      <w:r>
        <w:t>- `DATEDIFF()`</w:t>
      </w:r>
    </w:p>
    <w:p w14:paraId="2769B577" w14:textId="77777777" w:rsidR="000171C6" w:rsidRDefault="000171C6" w:rsidP="000171C6"/>
    <w:p w14:paraId="1D634AFC" w14:textId="77777777" w:rsidR="000171C6" w:rsidRDefault="000171C6" w:rsidP="000171C6">
      <w:r>
        <w:t>Example:</w:t>
      </w:r>
    </w:p>
    <w:p w14:paraId="0540543B" w14:textId="77777777" w:rsidR="000171C6" w:rsidRDefault="000171C6" w:rsidP="000171C6">
      <w:r>
        <w:t>```sql</w:t>
      </w:r>
    </w:p>
    <w:p w14:paraId="0FEC1522" w14:textId="77777777" w:rsidR="000171C6" w:rsidRDefault="000171C6" w:rsidP="000171C6">
      <w:r>
        <w:t>SELECT NOW();</w:t>
      </w:r>
    </w:p>
    <w:p w14:paraId="6EF36794" w14:textId="77777777" w:rsidR="000171C6" w:rsidRDefault="000171C6" w:rsidP="000171C6">
      <w:r>
        <w:t>```</w:t>
      </w:r>
    </w:p>
    <w:p w14:paraId="0AD99BBE" w14:textId="77777777" w:rsidR="000171C6" w:rsidRDefault="000171C6" w:rsidP="000171C6"/>
    <w:p w14:paraId="59388EFB" w14:textId="77777777" w:rsidR="000171C6" w:rsidRDefault="000171C6" w:rsidP="000171C6">
      <w:r>
        <w:t>---</w:t>
      </w:r>
    </w:p>
    <w:p w14:paraId="69D20D8B" w14:textId="77777777" w:rsidR="000171C6" w:rsidRDefault="000171C6" w:rsidP="000171C6"/>
    <w:p w14:paraId="3A5E8FF2" w14:textId="77777777" w:rsidR="000171C6" w:rsidRDefault="000171C6" w:rsidP="000171C6">
      <w:r>
        <w:t># 18. NULL Handling</w:t>
      </w:r>
    </w:p>
    <w:p w14:paraId="58C519D1" w14:textId="77777777" w:rsidR="000171C6" w:rsidRDefault="000171C6" w:rsidP="000171C6"/>
    <w:p w14:paraId="1C7C5E24" w14:textId="77777777" w:rsidR="000171C6" w:rsidRDefault="000171C6" w:rsidP="000171C6">
      <w:r>
        <w:t>`NULL` means unknown or missing data.</w:t>
      </w:r>
    </w:p>
    <w:p w14:paraId="6A343E2D" w14:textId="77777777" w:rsidR="000171C6" w:rsidRDefault="000171C6" w:rsidP="000171C6"/>
    <w:p w14:paraId="71423FE7" w14:textId="77777777" w:rsidR="000171C6" w:rsidRDefault="000171C6" w:rsidP="000171C6">
      <w:r>
        <w:t>Important:</w:t>
      </w:r>
    </w:p>
    <w:p w14:paraId="159A6EEA" w14:textId="77777777" w:rsidR="000171C6" w:rsidRDefault="000171C6" w:rsidP="000171C6">
      <w:r>
        <w:t>- `NULL` is not equal to anything, even another `NULL`</w:t>
      </w:r>
    </w:p>
    <w:p w14:paraId="609DD35C" w14:textId="77777777" w:rsidR="000171C6" w:rsidRDefault="000171C6" w:rsidP="000171C6">
      <w:r>
        <w:t>- use `IS NULL` and `IS NOT NULL`</w:t>
      </w:r>
    </w:p>
    <w:p w14:paraId="21C24DC9" w14:textId="77777777" w:rsidR="000171C6" w:rsidRDefault="000171C6" w:rsidP="000171C6"/>
    <w:p w14:paraId="362ED7EF" w14:textId="77777777" w:rsidR="000171C6" w:rsidRDefault="000171C6" w:rsidP="000171C6">
      <w:r>
        <w:t>Example:</w:t>
      </w:r>
    </w:p>
    <w:p w14:paraId="3E1EC357" w14:textId="77777777" w:rsidR="000171C6" w:rsidRDefault="000171C6" w:rsidP="000171C6">
      <w:r>
        <w:t>```sql</w:t>
      </w:r>
    </w:p>
    <w:p w14:paraId="3D38C070" w14:textId="77777777" w:rsidR="000171C6" w:rsidRDefault="000171C6" w:rsidP="000171C6">
      <w:r>
        <w:t>SELECT *</w:t>
      </w:r>
    </w:p>
    <w:p w14:paraId="453B6EBD" w14:textId="77777777" w:rsidR="000171C6" w:rsidRDefault="000171C6" w:rsidP="000171C6">
      <w:r>
        <w:t>FROM users</w:t>
      </w:r>
    </w:p>
    <w:p w14:paraId="141431A3" w14:textId="77777777" w:rsidR="000171C6" w:rsidRDefault="000171C6" w:rsidP="000171C6">
      <w:r>
        <w:t>WHERE email IS NULL;</w:t>
      </w:r>
    </w:p>
    <w:p w14:paraId="65C1000C" w14:textId="77777777" w:rsidR="000171C6" w:rsidRDefault="000171C6" w:rsidP="000171C6">
      <w:r>
        <w:t>```</w:t>
      </w:r>
    </w:p>
    <w:p w14:paraId="382BB14A" w14:textId="77777777" w:rsidR="000171C6" w:rsidRDefault="000171C6" w:rsidP="000171C6"/>
    <w:p w14:paraId="7F3D310E" w14:textId="77777777" w:rsidR="000171C6" w:rsidRDefault="000171C6" w:rsidP="000171C6">
      <w:r>
        <w:t>Use `COALESCE()` to handle null values:</w:t>
      </w:r>
    </w:p>
    <w:p w14:paraId="698FE9BC" w14:textId="77777777" w:rsidR="000171C6" w:rsidRDefault="000171C6" w:rsidP="000171C6"/>
    <w:p w14:paraId="5106B0AE" w14:textId="77777777" w:rsidR="000171C6" w:rsidRDefault="000171C6" w:rsidP="000171C6">
      <w:r>
        <w:t>```sql</w:t>
      </w:r>
    </w:p>
    <w:p w14:paraId="08B4E5D2" w14:textId="77777777" w:rsidR="000171C6" w:rsidRDefault="000171C6" w:rsidP="000171C6">
      <w:r>
        <w:t>SELECT COALESCE(phone, 'N/A') AS phone_number</w:t>
      </w:r>
    </w:p>
    <w:p w14:paraId="1EE15E44" w14:textId="77777777" w:rsidR="000171C6" w:rsidRDefault="000171C6" w:rsidP="000171C6">
      <w:r>
        <w:t>FROM users;</w:t>
      </w:r>
    </w:p>
    <w:p w14:paraId="46EA1A4A" w14:textId="77777777" w:rsidR="000171C6" w:rsidRDefault="000171C6" w:rsidP="000171C6">
      <w:r>
        <w:t>```</w:t>
      </w:r>
    </w:p>
    <w:p w14:paraId="1DFF5C95" w14:textId="77777777" w:rsidR="000171C6" w:rsidRDefault="000171C6" w:rsidP="000171C6"/>
    <w:p w14:paraId="688F6F7B" w14:textId="77777777" w:rsidR="000171C6" w:rsidRDefault="000171C6" w:rsidP="000171C6">
      <w:r>
        <w:t>---</w:t>
      </w:r>
    </w:p>
    <w:p w14:paraId="61B4BA17" w14:textId="77777777" w:rsidR="000171C6" w:rsidRDefault="000171C6" w:rsidP="000171C6"/>
    <w:p w14:paraId="6D540096" w14:textId="77777777" w:rsidR="000171C6" w:rsidRDefault="000171C6" w:rsidP="000171C6">
      <w:r>
        <w:t># 19. Set Operations</w:t>
      </w:r>
    </w:p>
    <w:p w14:paraId="4AA75A7A" w14:textId="77777777" w:rsidR="000171C6" w:rsidRDefault="000171C6" w:rsidP="000171C6"/>
    <w:p w14:paraId="1146C806" w14:textId="77777777" w:rsidR="000171C6" w:rsidRDefault="000171C6" w:rsidP="000171C6">
      <w:r>
        <w:t>## UNION</w:t>
      </w:r>
    </w:p>
    <w:p w14:paraId="63744F84" w14:textId="77777777" w:rsidR="000171C6" w:rsidRDefault="000171C6" w:rsidP="000171C6">
      <w:r>
        <w:t>Combines results of two queries and removes duplicates.</w:t>
      </w:r>
    </w:p>
    <w:p w14:paraId="001B63C8" w14:textId="77777777" w:rsidR="000171C6" w:rsidRDefault="000171C6" w:rsidP="000171C6"/>
    <w:p w14:paraId="35CFA78E" w14:textId="77777777" w:rsidR="000171C6" w:rsidRDefault="000171C6" w:rsidP="000171C6">
      <w:r>
        <w:t>```sql</w:t>
      </w:r>
    </w:p>
    <w:p w14:paraId="7A5BB964" w14:textId="77777777" w:rsidR="000171C6" w:rsidRDefault="000171C6" w:rsidP="000171C6">
      <w:r>
        <w:t>SELECT city FROM users</w:t>
      </w:r>
    </w:p>
    <w:p w14:paraId="2BE43282" w14:textId="77777777" w:rsidR="000171C6" w:rsidRDefault="000171C6" w:rsidP="000171C6">
      <w:r>
        <w:t>UNION</w:t>
      </w:r>
    </w:p>
    <w:p w14:paraId="6C725E65" w14:textId="77777777" w:rsidR="000171C6" w:rsidRDefault="000171C6" w:rsidP="000171C6">
      <w:r>
        <w:t>SELECT city FROM suppliers;</w:t>
      </w:r>
    </w:p>
    <w:p w14:paraId="7A9C393B" w14:textId="77777777" w:rsidR="000171C6" w:rsidRDefault="000171C6" w:rsidP="000171C6">
      <w:r>
        <w:t>```</w:t>
      </w:r>
    </w:p>
    <w:p w14:paraId="564C860B" w14:textId="77777777" w:rsidR="000171C6" w:rsidRDefault="000171C6" w:rsidP="000171C6"/>
    <w:p w14:paraId="50BF2657" w14:textId="77777777" w:rsidR="000171C6" w:rsidRDefault="000171C6" w:rsidP="000171C6">
      <w:r>
        <w:t>## UNION ALL</w:t>
      </w:r>
    </w:p>
    <w:p w14:paraId="502EC959" w14:textId="77777777" w:rsidR="000171C6" w:rsidRDefault="000171C6" w:rsidP="000171C6">
      <w:r>
        <w:t>Combines results and keeps duplicates.</w:t>
      </w:r>
    </w:p>
    <w:p w14:paraId="2DEF2AD5" w14:textId="77777777" w:rsidR="000171C6" w:rsidRDefault="000171C6" w:rsidP="000171C6"/>
    <w:p w14:paraId="4B4AFC81" w14:textId="77777777" w:rsidR="000171C6" w:rsidRDefault="000171C6" w:rsidP="000171C6">
      <w:r>
        <w:t>## INTERSECT</w:t>
      </w:r>
    </w:p>
    <w:p w14:paraId="16C5B383" w14:textId="77777777" w:rsidR="000171C6" w:rsidRDefault="000171C6" w:rsidP="000171C6">
      <w:r>
        <w:t>Returns common rows between two queries.</w:t>
      </w:r>
    </w:p>
    <w:p w14:paraId="3984697A" w14:textId="77777777" w:rsidR="000171C6" w:rsidRDefault="000171C6" w:rsidP="000171C6"/>
    <w:p w14:paraId="27CF52B3" w14:textId="77777777" w:rsidR="000171C6" w:rsidRDefault="000171C6" w:rsidP="000171C6">
      <w:r>
        <w:t>## EXCEPT</w:t>
      </w:r>
    </w:p>
    <w:p w14:paraId="57A46DA6" w14:textId="77777777" w:rsidR="000171C6" w:rsidRDefault="000171C6" w:rsidP="000171C6">
      <w:r>
        <w:t>Returns rows from the first query that are not in the second.</w:t>
      </w:r>
    </w:p>
    <w:p w14:paraId="5A0F643A" w14:textId="77777777" w:rsidR="000171C6" w:rsidRDefault="000171C6" w:rsidP="000171C6"/>
    <w:p w14:paraId="1B84E6A1" w14:textId="77777777" w:rsidR="000171C6" w:rsidRDefault="000171C6" w:rsidP="000171C6">
      <w:r>
        <w:t>---</w:t>
      </w:r>
    </w:p>
    <w:p w14:paraId="549074FF" w14:textId="77777777" w:rsidR="000171C6" w:rsidRDefault="000171C6" w:rsidP="000171C6"/>
    <w:p w14:paraId="44E5318E" w14:textId="77777777" w:rsidR="000171C6" w:rsidRDefault="000171C6" w:rsidP="000171C6">
      <w:r>
        <w:t># 20. Window Functions</w:t>
      </w:r>
    </w:p>
    <w:p w14:paraId="27AAE30A" w14:textId="77777777" w:rsidR="000171C6" w:rsidRDefault="000171C6" w:rsidP="000171C6"/>
    <w:p w14:paraId="61D4B0ED" w14:textId="77777777" w:rsidR="000171C6" w:rsidRDefault="000171C6" w:rsidP="000171C6">
      <w:r>
        <w:t>Window functions perform calculations across a set of rows related to the current row.</w:t>
      </w:r>
    </w:p>
    <w:p w14:paraId="37945A13" w14:textId="77777777" w:rsidR="000171C6" w:rsidRDefault="000171C6" w:rsidP="000171C6"/>
    <w:p w14:paraId="51506CE8" w14:textId="77777777" w:rsidR="000171C6" w:rsidRDefault="000171C6" w:rsidP="000171C6">
      <w:r>
        <w:t>Example:</w:t>
      </w:r>
    </w:p>
    <w:p w14:paraId="156EF09A" w14:textId="77777777" w:rsidR="000171C6" w:rsidRDefault="000171C6" w:rsidP="000171C6">
      <w:r>
        <w:t>```sql</w:t>
      </w:r>
    </w:p>
    <w:p w14:paraId="5C110222" w14:textId="77777777" w:rsidR="000171C6" w:rsidRDefault="000171C6" w:rsidP="000171C6">
      <w:r>
        <w:t>SELECT name,</w:t>
      </w:r>
    </w:p>
    <w:p w14:paraId="138BC96A" w14:textId="77777777" w:rsidR="000171C6" w:rsidRDefault="000171C6" w:rsidP="000171C6">
      <w:r>
        <w:t xml:space="preserve">       salary,</w:t>
      </w:r>
    </w:p>
    <w:p w14:paraId="74BAB308" w14:textId="77777777" w:rsidR="000171C6" w:rsidRDefault="000171C6" w:rsidP="000171C6">
      <w:r>
        <w:t xml:space="preserve">       RANK() OVER (ORDER BY salary DESC) AS salary_rank</w:t>
      </w:r>
    </w:p>
    <w:p w14:paraId="39733DB5" w14:textId="77777777" w:rsidR="000171C6" w:rsidRDefault="000171C6" w:rsidP="000171C6">
      <w:r>
        <w:t>FROM employees;</w:t>
      </w:r>
    </w:p>
    <w:p w14:paraId="15130FB7" w14:textId="77777777" w:rsidR="000171C6" w:rsidRDefault="000171C6" w:rsidP="000171C6">
      <w:r>
        <w:t>```</w:t>
      </w:r>
    </w:p>
    <w:p w14:paraId="174E937C" w14:textId="77777777" w:rsidR="000171C6" w:rsidRDefault="000171C6" w:rsidP="000171C6"/>
    <w:p w14:paraId="3C7CB1C5" w14:textId="77777777" w:rsidR="000171C6" w:rsidRDefault="000171C6" w:rsidP="000171C6">
      <w:r>
        <w:t>Other useful functions:</w:t>
      </w:r>
    </w:p>
    <w:p w14:paraId="16BCB579" w14:textId="77777777" w:rsidR="000171C6" w:rsidRDefault="000171C6" w:rsidP="000171C6">
      <w:r>
        <w:t>- `ROW_NUMBER()`</w:t>
      </w:r>
    </w:p>
    <w:p w14:paraId="608AB3CE" w14:textId="77777777" w:rsidR="000171C6" w:rsidRDefault="000171C6" w:rsidP="000171C6">
      <w:r>
        <w:t>- `DENSE_RANK()`</w:t>
      </w:r>
    </w:p>
    <w:p w14:paraId="4420BF4D" w14:textId="77777777" w:rsidR="000171C6" w:rsidRDefault="000171C6" w:rsidP="000171C6">
      <w:r>
        <w:t>- `LAG()`</w:t>
      </w:r>
    </w:p>
    <w:p w14:paraId="3757C22B" w14:textId="77777777" w:rsidR="000171C6" w:rsidRDefault="000171C6" w:rsidP="000171C6">
      <w:r>
        <w:t>- `LEAD()`</w:t>
      </w:r>
    </w:p>
    <w:p w14:paraId="3CC0B341" w14:textId="77777777" w:rsidR="000171C6" w:rsidRDefault="000171C6" w:rsidP="000171C6">
      <w:r>
        <w:t>- `SUM() OVER(...)`</w:t>
      </w:r>
    </w:p>
    <w:p w14:paraId="47A990F7" w14:textId="77777777" w:rsidR="000171C6" w:rsidRDefault="000171C6" w:rsidP="000171C6"/>
    <w:p w14:paraId="4F2B3117" w14:textId="77777777" w:rsidR="000171C6" w:rsidRDefault="000171C6" w:rsidP="000171C6">
      <w:r>
        <w:t>Window functions are very important in analytics and interviews.</w:t>
      </w:r>
    </w:p>
    <w:p w14:paraId="470725A2" w14:textId="77777777" w:rsidR="000171C6" w:rsidRDefault="000171C6" w:rsidP="000171C6"/>
    <w:p w14:paraId="783B8F5D" w14:textId="77777777" w:rsidR="000171C6" w:rsidRDefault="000171C6" w:rsidP="000171C6">
      <w:r>
        <w:t>---</w:t>
      </w:r>
    </w:p>
    <w:p w14:paraId="1FF7E8FC" w14:textId="77777777" w:rsidR="000171C6" w:rsidRDefault="000171C6" w:rsidP="000171C6"/>
    <w:p w14:paraId="04B1CB51" w14:textId="77777777" w:rsidR="000171C6" w:rsidRDefault="000171C6" w:rsidP="000171C6">
      <w:r>
        <w:t># 21. Example of a Real Query</w:t>
      </w:r>
    </w:p>
    <w:p w14:paraId="33D185A5" w14:textId="77777777" w:rsidR="000171C6" w:rsidRDefault="000171C6" w:rsidP="000171C6"/>
    <w:p w14:paraId="0800CCA8" w14:textId="77777777" w:rsidR="000171C6" w:rsidRDefault="000171C6" w:rsidP="000171C6">
      <w:r>
        <w:t>```sql</w:t>
      </w:r>
    </w:p>
    <w:p w14:paraId="21B807F9" w14:textId="77777777" w:rsidR="000171C6" w:rsidRDefault="000171C6" w:rsidP="000171C6">
      <w:r>
        <w:t>SELECT department, COUNT(*) AS employee_count, AVG(salary) AS avg_salary</w:t>
      </w:r>
    </w:p>
    <w:p w14:paraId="2C16A51D" w14:textId="77777777" w:rsidR="000171C6" w:rsidRDefault="000171C6" w:rsidP="000171C6">
      <w:r>
        <w:t>FROM employees</w:t>
      </w:r>
    </w:p>
    <w:p w14:paraId="7BC91236" w14:textId="77777777" w:rsidR="000171C6" w:rsidRDefault="000171C6" w:rsidP="000171C6">
      <w:r>
        <w:t>WHERE salary &gt; 30000</w:t>
      </w:r>
    </w:p>
    <w:p w14:paraId="6BCCA929" w14:textId="77777777" w:rsidR="000171C6" w:rsidRDefault="000171C6" w:rsidP="000171C6">
      <w:r>
        <w:t>GROUP BY department</w:t>
      </w:r>
    </w:p>
    <w:p w14:paraId="25827A5D" w14:textId="77777777" w:rsidR="000171C6" w:rsidRDefault="000171C6" w:rsidP="000171C6">
      <w:r>
        <w:t>HAVING COUNT(*) &gt;= 5</w:t>
      </w:r>
    </w:p>
    <w:p w14:paraId="199D0DFD" w14:textId="77777777" w:rsidR="000171C6" w:rsidRDefault="000171C6" w:rsidP="000171C6">
      <w:r>
        <w:t>ORDER BY avg_salary DESC;</w:t>
      </w:r>
    </w:p>
    <w:p w14:paraId="392E7256" w14:textId="77777777" w:rsidR="000171C6" w:rsidRDefault="000171C6" w:rsidP="000171C6">
      <w:r>
        <w:t>```</w:t>
      </w:r>
    </w:p>
    <w:p w14:paraId="45E51566" w14:textId="77777777" w:rsidR="000171C6" w:rsidRDefault="000171C6" w:rsidP="000171C6"/>
    <w:p w14:paraId="0072C0D3" w14:textId="77777777" w:rsidR="000171C6" w:rsidRDefault="000171C6" w:rsidP="000171C6">
      <w:r>
        <w:t>### What it does</w:t>
      </w:r>
    </w:p>
    <w:p w14:paraId="4D5C1F2A" w14:textId="77777777" w:rsidR="000171C6" w:rsidRDefault="000171C6" w:rsidP="000171C6">
      <w:r>
        <w:t>- filters employees with salary above 30000</w:t>
      </w:r>
    </w:p>
    <w:p w14:paraId="62247728" w14:textId="77777777" w:rsidR="000171C6" w:rsidRDefault="000171C6" w:rsidP="000171C6">
      <w:r>
        <w:t>- groups them by department</w:t>
      </w:r>
    </w:p>
    <w:p w14:paraId="2BFC2A3A" w14:textId="77777777" w:rsidR="000171C6" w:rsidRDefault="000171C6" w:rsidP="000171C6">
      <w:r>
        <w:t>- keeps only departments with at least 5 employees</w:t>
      </w:r>
    </w:p>
    <w:p w14:paraId="03ECADBE" w14:textId="77777777" w:rsidR="000171C6" w:rsidRDefault="000171C6" w:rsidP="000171C6">
      <w:r>
        <w:t>- sorts by average salary in descending order</w:t>
      </w:r>
    </w:p>
    <w:p w14:paraId="29D20E1E" w14:textId="77777777" w:rsidR="000171C6" w:rsidRDefault="000171C6" w:rsidP="000171C6"/>
    <w:p w14:paraId="7A74624C" w14:textId="77777777" w:rsidR="000171C6" w:rsidRDefault="000171C6" w:rsidP="000171C6">
      <w:r>
        <w:t>---</w:t>
      </w:r>
    </w:p>
    <w:p w14:paraId="5DEBEFCC" w14:textId="77777777" w:rsidR="000171C6" w:rsidRDefault="000171C6" w:rsidP="000171C6"/>
    <w:p w14:paraId="3F5B5E6B" w14:textId="77777777" w:rsidR="000171C6" w:rsidRDefault="000171C6" w:rsidP="000171C6">
      <w:r>
        <w:t># 22. SQL vs NoSQL</w:t>
      </w:r>
    </w:p>
    <w:p w14:paraId="2F420BA2" w14:textId="77777777" w:rsidR="000171C6" w:rsidRDefault="000171C6" w:rsidP="000171C6"/>
    <w:p w14:paraId="13C51AC0" w14:textId="77777777" w:rsidR="000171C6" w:rsidRDefault="000171C6" w:rsidP="000171C6">
      <w:r>
        <w:t>## SQL databases</w:t>
      </w:r>
    </w:p>
    <w:p w14:paraId="0B9FE383" w14:textId="77777777" w:rsidR="000171C6" w:rsidRDefault="000171C6" w:rsidP="000171C6">
      <w:r>
        <w:lastRenderedPageBreak/>
        <w:t>- structured tables</w:t>
      </w:r>
    </w:p>
    <w:p w14:paraId="0FE7CF11" w14:textId="77777777" w:rsidR="000171C6" w:rsidRDefault="000171C6" w:rsidP="000171C6">
      <w:r>
        <w:t>- fixed schema</w:t>
      </w:r>
    </w:p>
    <w:p w14:paraId="4AFF74AD" w14:textId="77777777" w:rsidR="000171C6" w:rsidRDefault="000171C6" w:rsidP="000171C6">
      <w:r>
        <w:t>- support joins and transactions well</w:t>
      </w:r>
    </w:p>
    <w:p w14:paraId="452BDED9" w14:textId="77777777" w:rsidR="000171C6" w:rsidRDefault="000171C6" w:rsidP="000171C6">
      <w:r>
        <w:t>- good for relational data</w:t>
      </w:r>
    </w:p>
    <w:p w14:paraId="3F11080B" w14:textId="77777777" w:rsidR="000171C6" w:rsidRDefault="000171C6" w:rsidP="000171C6"/>
    <w:p w14:paraId="0B6E6657" w14:textId="77777777" w:rsidR="000171C6" w:rsidRDefault="000171C6" w:rsidP="000171C6">
      <w:r>
        <w:t>## NoSQL databases</w:t>
      </w:r>
    </w:p>
    <w:p w14:paraId="2558D101" w14:textId="77777777" w:rsidR="000171C6" w:rsidRDefault="000171C6" w:rsidP="000171C6">
      <w:r>
        <w:t>- flexible schema</w:t>
      </w:r>
    </w:p>
    <w:p w14:paraId="5B56CC15" w14:textId="77777777" w:rsidR="000171C6" w:rsidRDefault="000171C6" w:rsidP="000171C6">
      <w:r>
        <w:t>- often better for large-scale distributed systems</w:t>
      </w:r>
    </w:p>
    <w:p w14:paraId="2BE02EBA" w14:textId="77777777" w:rsidR="000171C6" w:rsidRDefault="000171C6" w:rsidP="000171C6">
      <w:r>
        <w:t>- include document, key-value, column-family, and graph databases</w:t>
      </w:r>
    </w:p>
    <w:p w14:paraId="526D5B07" w14:textId="77777777" w:rsidR="000171C6" w:rsidRDefault="000171C6" w:rsidP="000171C6"/>
    <w:p w14:paraId="484A03FE" w14:textId="77777777" w:rsidR="000171C6" w:rsidRDefault="000171C6" w:rsidP="000171C6">
      <w:r>
        <w:t>---</w:t>
      </w:r>
    </w:p>
    <w:p w14:paraId="5A88090E" w14:textId="77777777" w:rsidR="000171C6" w:rsidRDefault="000171C6" w:rsidP="000171C6"/>
    <w:p w14:paraId="2FD03980" w14:textId="77777777" w:rsidR="000171C6" w:rsidRDefault="000171C6" w:rsidP="000171C6">
      <w:r>
        <w:t># 23. Common Interview Concepts</w:t>
      </w:r>
    </w:p>
    <w:p w14:paraId="623AAE0D" w14:textId="77777777" w:rsidR="000171C6" w:rsidRDefault="000171C6" w:rsidP="000171C6"/>
    <w:p w14:paraId="00341EAA" w14:textId="77777777" w:rsidR="000171C6" w:rsidRDefault="000171C6" w:rsidP="000171C6">
      <w:r>
        <w:t>You should be comfortable explaining:</w:t>
      </w:r>
    </w:p>
    <w:p w14:paraId="6A890F7C" w14:textId="77777777" w:rsidR="000171C6" w:rsidRDefault="000171C6" w:rsidP="000171C6">
      <w:r>
        <w:t>- `WHERE` vs `HAVING`</w:t>
      </w:r>
    </w:p>
    <w:p w14:paraId="2723FCF0" w14:textId="77777777" w:rsidR="000171C6" w:rsidRDefault="000171C6" w:rsidP="000171C6">
      <w:r>
        <w:t>- `INNER JOIN` vs `LEFT JOIN`</w:t>
      </w:r>
    </w:p>
    <w:p w14:paraId="2AAB52D7" w14:textId="77777777" w:rsidR="000171C6" w:rsidRDefault="000171C6" w:rsidP="000171C6">
      <w:r>
        <w:t>- primary key vs foreign key</w:t>
      </w:r>
    </w:p>
    <w:p w14:paraId="0995B8CF" w14:textId="77777777" w:rsidR="000171C6" w:rsidRDefault="000171C6" w:rsidP="000171C6">
      <w:r>
        <w:t>- normalization</w:t>
      </w:r>
    </w:p>
    <w:p w14:paraId="4FDF813D" w14:textId="77777777" w:rsidR="000171C6" w:rsidRDefault="000171C6" w:rsidP="000171C6">
      <w:r>
        <w:t>- indexes</w:t>
      </w:r>
    </w:p>
    <w:p w14:paraId="4C6DE929" w14:textId="77777777" w:rsidR="000171C6" w:rsidRDefault="000171C6" w:rsidP="000171C6">
      <w:r>
        <w:t>- transactions and ACID</w:t>
      </w:r>
    </w:p>
    <w:p w14:paraId="2F96A83B" w14:textId="77777777" w:rsidR="000171C6" w:rsidRDefault="000171C6" w:rsidP="000171C6">
      <w:r>
        <w:t>- `GROUP BY`</w:t>
      </w:r>
    </w:p>
    <w:p w14:paraId="41C0AD36" w14:textId="77777777" w:rsidR="000171C6" w:rsidRDefault="000171C6" w:rsidP="000171C6">
      <w:r>
        <w:t>- `NULL` behavior</w:t>
      </w:r>
    </w:p>
    <w:p w14:paraId="17C1B8ED" w14:textId="77777777" w:rsidR="000171C6" w:rsidRDefault="000171C6" w:rsidP="000171C6">
      <w:r>
        <w:lastRenderedPageBreak/>
        <w:t>- subqueries</w:t>
      </w:r>
    </w:p>
    <w:p w14:paraId="7DE01A6F" w14:textId="77777777" w:rsidR="000171C6" w:rsidRDefault="000171C6" w:rsidP="000171C6">
      <w:r>
        <w:t>- window functions</w:t>
      </w:r>
    </w:p>
    <w:p w14:paraId="19631953" w14:textId="77777777" w:rsidR="000171C6" w:rsidRDefault="000171C6" w:rsidP="000171C6"/>
    <w:p w14:paraId="09CF4884" w14:textId="77777777" w:rsidR="000171C6" w:rsidRDefault="000171C6" w:rsidP="000171C6">
      <w:r>
        <w:t>---</w:t>
      </w:r>
    </w:p>
    <w:p w14:paraId="701DAEBE" w14:textId="77777777" w:rsidR="000171C6" w:rsidRDefault="000171C6" w:rsidP="000171C6"/>
    <w:p w14:paraId="3DC5911B" w14:textId="77777777" w:rsidR="000171C6" w:rsidRDefault="000171C6" w:rsidP="000171C6">
      <w:r>
        <w:t># 24. Quick Mental Model</w:t>
      </w:r>
    </w:p>
    <w:p w14:paraId="5F5C89CE" w14:textId="77777777" w:rsidR="000171C6" w:rsidRDefault="000171C6" w:rsidP="000171C6"/>
    <w:p w14:paraId="7C1F8B3C" w14:textId="77777777" w:rsidR="000171C6" w:rsidRDefault="000171C6" w:rsidP="000171C6">
      <w:r>
        <w:t>Think of SQL like this:</w:t>
      </w:r>
    </w:p>
    <w:p w14:paraId="612D701C" w14:textId="77777777" w:rsidR="000171C6" w:rsidRDefault="000171C6" w:rsidP="000171C6"/>
    <w:p w14:paraId="2732D0FE" w14:textId="77777777" w:rsidR="000171C6" w:rsidRDefault="000171C6" w:rsidP="000171C6">
      <w:r>
        <w:t>- **Tables** store data</w:t>
      </w:r>
    </w:p>
    <w:p w14:paraId="63886C8C" w14:textId="77777777" w:rsidR="000171C6" w:rsidRDefault="000171C6" w:rsidP="000171C6">
      <w:r>
        <w:t>- **Rows** are records</w:t>
      </w:r>
    </w:p>
    <w:p w14:paraId="03B9339E" w14:textId="77777777" w:rsidR="000171C6" w:rsidRDefault="000171C6" w:rsidP="000171C6">
      <w:r>
        <w:t>- **Columns** are attributes</w:t>
      </w:r>
    </w:p>
    <w:p w14:paraId="72FDF86E" w14:textId="77777777" w:rsidR="000171C6" w:rsidRDefault="000171C6" w:rsidP="000171C6">
      <w:r>
        <w:t>- **SELECT** reads data</w:t>
      </w:r>
    </w:p>
    <w:p w14:paraId="14309178" w14:textId="77777777" w:rsidR="000171C6" w:rsidRDefault="000171C6" w:rsidP="000171C6">
      <w:r>
        <w:t>- **WHERE** filters rows</w:t>
      </w:r>
    </w:p>
    <w:p w14:paraId="264965AA" w14:textId="77777777" w:rsidR="000171C6" w:rsidRDefault="000171C6" w:rsidP="000171C6">
      <w:r>
        <w:t>- **JOIN** combines tables</w:t>
      </w:r>
    </w:p>
    <w:p w14:paraId="68CDDFA8" w14:textId="77777777" w:rsidR="000171C6" w:rsidRDefault="000171C6" w:rsidP="000171C6">
      <w:r>
        <w:t>- **GROUP BY** aggregates rows</w:t>
      </w:r>
    </w:p>
    <w:p w14:paraId="3D0A1303" w14:textId="77777777" w:rsidR="000171C6" w:rsidRDefault="000171C6" w:rsidP="000171C6">
      <w:r>
        <w:t>- **ORDER BY** sorts results</w:t>
      </w:r>
    </w:p>
    <w:p w14:paraId="468831E8" w14:textId="77777777" w:rsidR="000171C6" w:rsidRDefault="000171C6" w:rsidP="000171C6">
      <w:r>
        <w:t>- **INDEX** speeds up lookup</w:t>
      </w:r>
    </w:p>
    <w:p w14:paraId="71EF669F" w14:textId="77777777" w:rsidR="000171C6" w:rsidRDefault="000171C6" w:rsidP="000171C6">
      <w:r>
        <w:t>- **TRANSACTIONS** ensure safe updates</w:t>
      </w:r>
    </w:p>
    <w:p w14:paraId="0840DDB2" w14:textId="77777777" w:rsidR="000171C6" w:rsidRDefault="000171C6" w:rsidP="000171C6"/>
    <w:p w14:paraId="3B85B9ED" w14:textId="77777777" w:rsidR="000171C6" w:rsidRDefault="000171C6" w:rsidP="000171C6">
      <w:r>
        <w:t>---</w:t>
      </w:r>
    </w:p>
    <w:p w14:paraId="143A7EC9" w14:textId="77777777" w:rsidR="000171C6" w:rsidRDefault="000171C6" w:rsidP="000171C6"/>
    <w:p w14:paraId="231E95A6" w14:textId="77777777" w:rsidR="000171C6" w:rsidRDefault="000171C6" w:rsidP="000171C6">
      <w:r>
        <w:t># Final Summary</w:t>
      </w:r>
    </w:p>
    <w:p w14:paraId="675FD6B9" w14:textId="77777777" w:rsidR="000171C6" w:rsidRDefault="000171C6" w:rsidP="000171C6"/>
    <w:p w14:paraId="62BD53BE" w14:textId="77777777" w:rsidR="000171C6" w:rsidRDefault="000171C6" w:rsidP="000171C6">
      <w:r>
        <w:lastRenderedPageBreak/>
        <w:t>SQL is the language of relational databases. It lets you create structures, store data, query it, join multiple tables, group and analyze results, and safely manage changes through transactions. The most important ideas are `SELECT`, `WHERE`, `JOIN`, `GROUP BY`, `HAVING`, constraints, indexes, normalization, and ACID transactions.</w:t>
      </w:r>
    </w:p>
    <w:p w14:paraId="14428661" w14:textId="77777777" w:rsidR="000171C6" w:rsidRDefault="000171C6" w:rsidP="000171C6"/>
    <w:p w14:paraId="5729EF5C" w14:textId="77777777" w:rsidR="000171C6" w:rsidRDefault="000171C6" w:rsidP="000171C6">
      <w:r>
        <w:t>If you want, I can next give you:</w:t>
      </w:r>
    </w:p>
    <w:p w14:paraId="7ED07821" w14:textId="77777777" w:rsidR="000171C6" w:rsidRDefault="000171C6" w:rsidP="000171C6">
      <w:r>
        <w:t>1. a **SQL cheat sheet**</w:t>
      </w:r>
    </w:p>
    <w:p w14:paraId="1E9D96C8" w14:textId="77777777" w:rsidR="000171C6" w:rsidRDefault="000171C6" w:rsidP="000171C6">
      <w:r>
        <w:t>2. **SQL interview questions with answers**</w:t>
      </w:r>
    </w:p>
    <w:p w14:paraId="1EAE35D3" w14:textId="77777777" w:rsidR="000171C6" w:rsidRDefault="000171C6" w:rsidP="000171C6">
      <w:r>
        <w:t>3. **advanced SQL window functions explained**</w:t>
      </w:r>
    </w:p>
    <w:p w14:paraId="181EAEDF" w14:textId="1C5397DA" w:rsidR="0030107D" w:rsidRDefault="000171C6" w:rsidP="000171C6">
      <w:r>
        <w:t>4. **practice SQL queries with solutions**</w:t>
      </w:r>
    </w:p>
    <w:p w14:paraId="7CBDFCB4" w14:textId="77777777" w:rsidR="00F3534D" w:rsidRDefault="00F3534D" w:rsidP="000171C6"/>
    <w:p w14:paraId="1E157E25" w14:textId="77777777" w:rsidR="00F3534D" w:rsidRDefault="00F3534D" w:rsidP="000171C6"/>
    <w:p w14:paraId="248021D4" w14:textId="77777777" w:rsidR="00F3534D" w:rsidRDefault="00F3534D" w:rsidP="000171C6"/>
    <w:p w14:paraId="799754AF" w14:textId="77777777" w:rsidR="00F3534D" w:rsidRDefault="00F3534D" w:rsidP="000171C6"/>
    <w:p w14:paraId="27E06B2D" w14:textId="04935534" w:rsidR="00F3534D" w:rsidRDefault="009F3931" w:rsidP="00FC1FE3">
      <w:pPr>
        <w:pStyle w:val="Heading1"/>
        <w:numPr>
          <w:ilvl w:val="0"/>
          <w:numId w:val="13"/>
        </w:numPr>
        <w:jc w:val="center"/>
      </w:pPr>
      <w:bookmarkStart w:id="24" w:name="_Toc234595932"/>
      <w:r>
        <w:t>EC2</w:t>
      </w:r>
      <w:bookmarkEnd w:id="24"/>
    </w:p>
    <w:p w14:paraId="7FC66179" w14:textId="77777777" w:rsidR="00F3534D" w:rsidRDefault="00F3534D" w:rsidP="00F3534D">
      <w:r>
        <w:t>Absolutely. Let’s break down **Amazon EC2** in a detailed, practical way.</w:t>
      </w:r>
    </w:p>
    <w:p w14:paraId="78966959" w14:textId="77777777" w:rsidR="00F3534D" w:rsidRDefault="00F3534D" w:rsidP="00F3534D"/>
    <w:p w14:paraId="3D54680E" w14:textId="77777777" w:rsidR="00F3534D" w:rsidRDefault="00F3534D" w:rsidP="00F3534D">
      <w:r>
        <w:t># What is EC2?</w:t>
      </w:r>
    </w:p>
    <w:p w14:paraId="6A28AA24" w14:textId="77777777" w:rsidR="00F3534D" w:rsidRDefault="00F3534D" w:rsidP="00F3534D"/>
    <w:p w14:paraId="351404BD" w14:textId="77777777" w:rsidR="00F3534D" w:rsidRDefault="00F3534D" w:rsidP="00F3534D">
      <w:r>
        <w:t>**Amazon EC2** stands for **Elastic Compute Cloud**. It is AWS’s virtual server service that lets you rent computing power on demand.</w:t>
      </w:r>
    </w:p>
    <w:p w14:paraId="5C06A272" w14:textId="77777777" w:rsidR="00F3534D" w:rsidRDefault="00F3534D" w:rsidP="00F3534D"/>
    <w:p w14:paraId="0592DCD0" w14:textId="77777777" w:rsidR="00F3534D" w:rsidRDefault="00F3534D" w:rsidP="00F3534D">
      <w:r>
        <w:t>Instead of buying and managing physical servers, you launch **virtual machines** in AWS and use them like normal servers.</w:t>
      </w:r>
    </w:p>
    <w:p w14:paraId="6E2DD287" w14:textId="77777777" w:rsidR="00F3534D" w:rsidRDefault="00F3534D" w:rsidP="00F3534D"/>
    <w:p w14:paraId="6EF2835F" w14:textId="77777777" w:rsidR="00F3534D" w:rsidRDefault="00F3534D" w:rsidP="00F3534D">
      <w:r>
        <w:t>You can run:</w:t>
      </w:r>
    </w:p>
    <w:p w14:paraId="68A6B6F0" w14:textId="77777777" w:rsidR="00F3534D" w:rsidRDefault="00F3534D" w:rsidP="00F3534D">
      <w:r>
        <w:t>- web apps</w:t>
      </w:r>
    </w:p>
    <w:p w14:paraId="5EC516E3" w14:textId="77777777" w:rsidR="00F3534D" w:rsidRDefault="00F3534D" w:rsidP="00F3534D">
      <w:r>
        <w:t>- APIs</w:t>
      </w:r>
    </w:p>
    <w:p w14:paraId="4A0BEC6A" w14:textId="77777777" w:rsidR="00F3534D" w:rsidRDefault="00F3534D" w:rsidP="00F3534D">
      <w:r>
        <w:t>- databases</w:t>
      </w:r>
    </w:p>
    <w:p w14:paraId="46797234" w14:textId="77777777" w:rsidR="00F3534D" w:rsidRDefault="00F3534D" w:rsidP="00F3534D">
      <w:r>
        <w:t>- background workers</w:t>
      </w:r>
    </w:p>
    <w:p w14:paraId="3C1F0A9C" w14:textId="77777777" w:rsidR="00F3534D" w:rsidRDefault="00F3534D" w:rsidP="00F3534D">
      <w:r>
        <w:t>- batch jobs</w:t>
      </w:r>
    </w:p>
    <w:p w14:paraId="0DE6D4B9" w14:textId="77777777" w:rsidR="00F3534D" w:rsidRDefault="00F3534D" w:rsidP="00F3534D">
      <w:r>
        <w:t>- machine learning workloads</w:t>
      </w:r>
    </w:p>
    <w:p w14:paraId="6B7B6CB6" w14:textId="77777777" w:rsidR="00F3534D" w:rsidRDefault="00F3534D" w:rsidP="00F3534D">
      <w:r>
        <w:t>- almost any server-side software</w:t>
      </w:r>
    </w:p>
    <w:p w14:paraId="79066219" w14:textId="77777777" w:rsidR="00F3534D" w:rsidRDefault="00F3534D" w:rsidP="00F3534D"/>
    <w:p w14:paraId="04EE4D26" w14:textId="77777777" w:rsidR="00F3534D" w:rsidRDefault="00F3534D" w:rsidP="00F3534D">
      <w:r>
        <w:t>In simple terms, EC2 gives you **compute capacity in the cloud**.</w:t>
      </w:r>
    </w:p>
    <w:p w14:paraId="45126C38" w14:textId="77777777" w:rsidR="00F3534D" w:rsidRDefault="00F3534D" w:rsidP="00F3534D"/>
    <w:p w14:paraId="6ECE69C5" w14:textId="77777777" w:rsidR="00F3534D" w:rsidRDefault="00F3534D" w:rsidP="00F3534D">
      <w:r>
        <w:t>---</w:t>
      </w:r>
    </w:p>
    <w:p w14:paraId="7FBCAB11" w14:textId="77777777" w:rsidR="00F3534D" w:rsidRDefault="00F3534D" w:rsidP="00F3534D"/>
    <w:p w14:paraId="03FB98CD" w14:textId="77777777" w:rsidR="00F3534D" w:rsidRDefault="00F3534D" w:rsidP="00F3534D">
      <w:r>
        <w:t># Why EC2 exists</w:t>
      </w:r>
    </w:p>
    <w:p w14:paraId="66219A0E" w14:textId="77777777" w:rsidR="00F3534D" w:rsidRDefault="00F3534D" w:rsidP="00F3534D"/>
    <w:p w14:paraId="32200405" w14:textId="77777777" w:rsidR="00F3534D" w:rsidRDefault="00F3534D" w:rsidP="00F3534D">
      <w:r>
        <w:t>Traditionally, if a company needed a server, it had to:</w:t>
      </w:r>
    </w:p>
    <w:p w14:paraId="1147141A" w14:textId="77777777" w:rsidR="00F3534D" w:rsidRDefault="00F3534D" w:rsidP="00F3534D">
      <w:r>
        <w:t>- buy hardware</w:t>
      </w:r>
    </w:p>
    <w:p w14:paraId="6EDAEC94" w14:textId="77777777" w:rsidR="00F3534D" w:rsidRDefault="00F3534D" w:rsidP="00F3534D">
      <w:r>
        <w:t>- install operating systems</w:t>
      </w:r>
    </w:p>
    <w:p w14:paraId="5FB2E060" w14:textId="77777777" w:rsidR="00F3534D" w:rsidRDefault="00F3534D" w:rsidP="00F3534D">
      <w:r>
        <w:t>- maintain cooling and power</w:t>
      </w:r>
    </w:p>
    <w:p w14:paraId="6C56B164" w14:textId="77777777" w:rsidR="00F3534D" w:rsidRDefault="00F3534D" w:rsidP="00F3534D">
      <w:r>
        <w:t>- handle replacements</w:t>
      </w:r>
    </w:p>
    <w:p w14:paraId="54E04675" w14:textId="77777777" w:rsidR="00F3534D" w:rsidRDefault="00F3534D" w:rsidP="00F3534D">
      <w:r>
        <w:lastRenderedPageBreak/>
        <w:t>- over-provision for peak traffic</w:t>
      </w:r>
    </w:p>
    <w:p w14:paraId="3AFBDD88" w14:textId="77777777" w:rsidR="00F3534D" w:rsidRDefault="00F3534D" w:rsidP="00F3534D"/>
    <w:p w14:paraId="6B6E7AE0" w14:textId="77777777" w:rsidR="00F3534D" w:rsidRDefault="00F3534D" w:rsidP="00F3534D">
      <w:r>
        <w:t>With EC2, you can:</w:t>
      </w:r>
    </w:p>
    <w:p w14:paraId="086CE6BA" w14:textId="77777777" w:rsidR="00F3534D" w:rsidRDefault="00F3534D" w:rsidP="00F3534D">
      <w:r>
        <w:t>- start a server in minutes</w:t>
      </w:r>
    </w:p>
    <w:p w14:paraId="54DC3114" w14:textId="77777777" w:rsidR="00F3534D" w:rsidRDefault="00F3534D" w:rsidP="00F3534D">
      <w:r>
        <w:t>- pay only for what you use</w:t>
      </w:r>
    </w:p>
    <w:p w14:paraId="1E53BF5C" w14:textId="77777777" w:rsidR="00F3534D" w:rsidRDefault="00F3534D" w:rsidP="00F3534D">
      <w:r>
        <w:t>- scale up and down</w:t>
      </w:r>
    </w:p>
    <w:p w14:paraId="0DE0DFE7" w14:textId="77777777" w:rsidR="00F3534D" w:rsidRDefault="00F3534D" w:rsidP="00F3534D">
      <w:r>
        <w:t>- choose CPU, memory, storage, and networking capacity</w:t>
      </w:r>
    </w:p>
    <w:p w14:paraId="06FA4C3B" w14:textId="77777777" w:rsidR="00F3534D" w:rsidRDefault="00F3534D" w:rsidP="00F3534D">
      <w:r>
        <w:t>- deploy globally across AWS regions</w:t>
      </w:r>
    </w:p>
    <w:p w14:paraId="4B4B2676" w14:textId="77777777" w:rsidR="00F3534D" w:rsidRDefault="00F3534D" w:rsidP="00F3534D"/>
    <w:p w14:paraId="1D0F4B18" w14:textId="77777777" w:rsidR="00F3534D" w:rsidRDefault="00F3534D" w:rsidP="00F3534D">
      <w:r>
        <w:t>This makes EC2 a core building block for cloud infrastructure.</w:t>
      </w:r>
    </w:p>
    <w:p w14:paraId="6EC0A378" w14:textId="77777777" w:rsidR="00F3534D" w:rsidRDefault="00F3534D" w:rsidP="00F3534D"/>
    <w:p w14:paraId="6F4C24EF" w14:textId="77777777" w:rsidR="00F3534D" w:rsidRDefault="00F3534D" w:rsidP="00F3534D">
      <w:r>
        <w:t>---</w:t>
      </w:r>
    </w:p>
    <w:p w14:paraId="5731C5DB" w14:textId="77777777" w:rsidR="00F3534D" w:rsidRDefault="00F3534D" w:rsidP="00F3534D"/>
    <w:p w14:paraId="2B804517" w14:textId="77777777" w:rsidR="00F3534D" w:rsidRDefault="00F3534D" w:rsidP="00F3534D">
      <w:r>
        <w:t># Core EC2 concepts</w:t>
      </w:r>
    </w:p>
    <w:p w14:paraId="72E757B9" w14:textId="77777777" w:rsidR="00F3534D" w:rsidRDefault="00F3534D" w:rsidP="00F3534D"/>
    <w:p w14:paraId="301D4247" w14:textId="77777777" w:rsidR="00F3534D" w:rsidRDefault="00F3534D" w:rsidP="00F3534D">
      <w:r>
        <w:t>## 1. Instance</w:t>
      </w:r>
    </w:p>
    <w:p w14:paraId="6D847130" w14:textId="77777777" w:rsidR="00F3534D" w:rsidRDefault="00F3534D" w:rsidP="00F3534D">
      <w:r>
        <w:t>An **EC2 instance** is a virtual machine running in AWS.</w:t>
      </w:r>
    </w:p>
    <w:p w14:paraId="0CF71EA6" w14:textId="77777777" w:rsidR="00F3534D" w:rsidRDefault="00F3534D" w:rsidP="00F3534D"/>
    <w:p w14:paraId="7F5F8278" w14:textId="77777777" w:rsidR="00F3534D" w:rsidRDefault="00F3534D" w:rsidP="00F3534D">
      <w:r>
        <w:t>You can think of it as a cloud server.</w:t>
      </w:r>
    </w:p>
    <w:p w14:paraId="0E1D3054" w14:textId="77777777" w:rsidR="00F3534D" w:rsidRDefault="00F3534D" w:rsidP="00F3534D"/>
    <w:p w14:paraId="10D3CE60" w14:textId="77777777" w:rsidR="00F3534D" w:rsidRDefault="00F3534D" w:rsidP="00F3534D">
      <w:r>
        <w:t>When you launch an instance, you choose:</w:t>
      </w:r>
    </w:p>
    <w:p w14:paraId="28A0F3C5" w14:textId="77777777" w:rsidR="00F3534D" w:rsidRDefault="00F3534D" w:rsidP="00F3534D">
      <w:r>
        <w:t>- operating system</w:t>
      </w:r>
    </w:p>
    <w:p w14:paraId="41B49D90" w14:textId="77777777" w:rsidR="00F3534D" w:rsidRDefault="00F3534D" w:rsidP="00F3534D">
      <w:r>
        <w:t>- CPU and memory size</w:t>
      </w:r>
    </w:p>
    <w:p w14:paraId="490D84B7" w14:textId="77777777" w:rsidR="00F3534D" w:rsidRDefault="00F3534D" w:rsidP="00F3534D">
      <w:r>
        <w:t>- storage</w:t>
      </w:r>
    </w:p>
    <w:p w14:paraId="26A92D6F" w14:textId="77777777" w:rsidR="00F3534D" w:rsidRDefault="00F3534D" w:rsidP="00F3534D">
      <w:r>
        <w:lastRenderedPageBreak/>
        <w:t>- network settings</w:t>
      </w:r>
    </w:p>
    <w:p w14:paraId="4340C3B4" w14:textId="77777777" w:rsidR="00F3534D" w:rsidRDefault="00F3534D" w:rsidP="00F3534D">
      <w:r>
        <w:t>- security rules</w:t>
      </w:r>
    </w:p>
    <w:p w14:paraId="26A0BC10" w14:textId="77777777" w:rsidR="00F3534D" w:rsidRDefault="00F3534D" w:rsidP="00F3534D"/>
    <w:p w14:paraId="7F5B8C53" w14:textId="77777777" w:rsidR="00F3534D" w:rsidRDefault="00F3534D" w:rsidP="00F3534D">
      <w:r>
        <w:t>---</w:t>
      </w:r>
    </w:p>
    <w:p w14:paraId="7623362C" w14:textId="77777777" w:rsidR="00F3534D" w:rsidRDefault="00F3534D" w:rsidP="00F3534D"/>
    <w:p w14:paraId="3FE23716" w14:textId="77777777" w:rsidR="00F3534D" w:rsidRDefault="00F3534D" w:rsidP="00F3534D">
      <w:r>
        <w:t>## 2. AMI, Amazon Machine Image</w:t>
      </w:r>
    </w:p>
    <w:p w14:paraId="64681FA1" w14:textId="77777777" w:rsidR="00F3534D" w:rsidRDefault="00F3534D" w:rsidP="00F3534D">
      <w:r>
        <w:t>An **AMI** is a template used to launch an EC2 instance.</w:t>
      </w:r>
    </w:p>
    <w:p w14:paraId="09925F20" w14:textId="77777777" w:rsidR="00F3534D" w:rsidRDefault="00F3534D" w:rsidP="00F3534D"/>
    <w:p w14:paraId="4F57F6DC" w14:textId="77777777" w:rsidR="00F3534D" w:rsidRDefault="00F3534D" w:rsidP="00F3534D">
      <w:r>
        <w:t>It contains:</w:t>
      </w:r>
    </w:p>
    <w:p w14:paraId="7CA64483" w14:textId="77777777" w:rsidR="00F3534D" w:rsidRDefault="00F3534D" w:rsidP="00F3534D">
      <w:r>
        <w:t>- operating system</w:t>
      </w:r>
    </w:p>
    <w:p w14:paraId="119F59B1" w14:textId="77777777" w:rsidR="00F3534D" w:rsidRDefault="00F3534D" w:rsidP="00F3534D">
      <w:r>
        <w:t>- pre-installed software</w:t>
      </w:r>
    </w:p>
    <w:p w14:paraId="294097C5" w14:textId="77777777" w:rsidR="00F3534D" w:rsidRDefault="00F3534D" w:rsidP="00F3534D">
      <w:r>
        <w:t>- configuration</w:t>
      </w:r>
    </w:p>
    <w:p w14:paraId="2E0B2A72" w14:textId="77777777" w:rsidR="00F3534D" w:rsidRDefault="00F3534D" w:rsidP="00F3534D"/>
    <w:p w14:paraId="7D6834FF" w14:textId="77777777" w:rsidR="00F3534D" w:rsidRDefault="00F3534D" w:rsidP="00F3534D">
      <w:r>
        <w:t>Example:</w:t>
      </w:r>
    </w:p>
    <w:p w14:paraId="21C615D2" w14:textId="77777777" w:rsidR="00F3534D" w:rsidRDefault="00F3534D" w:rsidP="00F3534D">
      <w:r>
        <w:t>- Ubuntu AMI</w:t>
      </w:r>
    </w:p>
    <w:p w14:paraId="473FE471" w14:textId="77777777" w:rsidR="00F3534D" w:rsidRDefault="00F3534D" w:rsidP="00F3534D">
      <w:r>
        <w:t>- Amazon Linux AMI</w:t>
      </w:r>
    </w:p>
    <w:p w14:paraId="792BA401" w14:textId="77777777" w:rsidR="00F3534D" w:rsidRDefault="00F3534D" w:rsidP="00F3534D">
      <w:r>
        <w:t>- Windows Server AMI</w:t>
      </w:r>
    </w:p>
    <w:p w14:paraId="1A3FBC37" w14:textId="77777777" w:rsidR="00F3534D" w:rsidRDefault="00F3534D" w:rsidP="00F3534D"/>
    <w:p w14:paraId="1A245B94" w14:textId="77777777" w:rsidR="00F3534D" w:rsidRDefault="00F3534D" w:rsidP="00F3534D">
      <w:r>
        <w:t>If you want to launch multiple identical servers, you often use the same AMI.</w:t>
      </w:r>
    </w:p>
    <w:p w14:paraId="7FDA0F2F" w14:textId="77777777" w:rsidR="00F3534D" w:rsidRDefault="00F3534D" w:rsidP="00F3534D"/>
    <w:p w14:paraId="6B8576C8" w14:textId="77777777" w:rsidR="00F3534D" w:rsidRDefault="00F3534D" w:rsidP="00F3534D">
      <w:r>
        <w:t>---</w:t>
      </w:r>
    </w:p>
    <w:p w14:paraId="7A2AC878" w14:textId="77777777" w:rsidR="00F3534D" w:rsidRDefault="00F3534D" w:rsidP="00F3534D"/>
    <w:p w14:paraId="5659A080" w14:textId="77777777" w:rsidR="00F3534D" w:rsidRDefault="00F3534D" w:rsidP="00F3534D">
      <w:r>
        <w:t>## 3. Instance Type</w:t>
      </w:r>
    </w:p>
    <w:p w14:paraId="476F208C" w14:textId="77777777" w:rsidR="00F3534D" w:rsidRDefault="00F3534D" w:rsidP="00F3534D">
      <w:r>
        <w:lastRenderedPageBreak/>
        <w:t>The **instance type** defines the hardware profile of the server.</w:t>
      </w:r>
    </w:p>
    <w:p w14:paraId="0D4070BB" w14:textId="77777777" w:rsidR="00F3534D" w:rsidRDefault="00F3534D" w:rsidP="00F3534D"/>
    <w:p w14:paraId="7C316F8D" w14:textId="77777777" w:rsidR="00F3534D" w:rsidRDefault="00F3534D" w:rsidP="00F3534D">
      <w:r>
        <w:t>Examples:</w:t>
      </w:r>
    </w:p>
    <w:p w14:paraId="0F916837" w14:textId="77777777" w:rsidR="00F3534D" w:rsidRDefault="00F3534D" w:rsidP="00F3534D">
      <w:r>
        <w:t>- `t3.micro`</w:t>
      </w:r>
    </w:p>
    <w:p w14:paraId="5857C059" w14:textId="77777777" w:rsidR="00F3534D" w:rsidRDefault="00F3534D" w:rsidP="00F3534D">
      <w:r>
        <w:t>- `m5.large`</w:t>
      </w:r>
    </w:p>
    <w:p w14:paraId="397B0347" w14:textId="77777777" w:rsidR="00F3534D" w:rsidRDefault="00F3534D" w:rsidP="00F3534D">
      <w:r>
        <w:t>- `c6g.xlarge`</w:t>
      </w:r>
    </w:p>
    <w:p w14:paraId="3F3998AE" w14:textId="77777777" w:rsidR="00F3534D" w:rsidRDefault="00F3534D" w:rsidP="00F3534D">
      <w:r>
        <w:t>- `r5.2xlarge`</w:t>
      </w:r>
    </w:p>
    <w:p w14:paraId="1FA3158B" w14:textId="77777777" w:rsidR="00F3534D" w:rsidRDefault="00F3534D" w:rsidP="00F3534D"/>
    <w:p w14:paraId="4E7E302A" w14:textId="77777777" w:rsidR="00F3534D" w:rsidRDefault="00F3534D" w:rsidP="00F3534D">
      <w:r>
        <w:t>Different families are optimized for different workloads:</w:t>
      </w:r>
    </w:p>
    <w:p w14:paraId="5A0A9DB6" w14:textId="77777777" w:rsidR="00F3534D" w:rsidRDefault="00F3534D" w:rsidP="00F3534D"/>
    <w:p w14:paraId="645142E1" w14:textId="77777777" w:rsidR="00F3534D" w:rsidRDefault="00F3534D" w:rsidP="00F3534D">
      <w:r>
        <w:t>- **T family**: burstable general purpose</w:t>
      </w:r>
    </w:p>
    <w:p w14:paraId="1C7FA3EE" w14:textId="77777777" w:rsidR="00F3534D" w:rsidRDefault="00F3534D" w:rsidP="00F3534D">
      <w:r>
        <w:t>- **M family**: balanced general purpose</w:t>
      </w:r>
    </w:p>
    <w:p w14:paraId="67C0B468" w14:textId="77777777" w:rsidR="00F3534D" w:rsidRDefault="00F3534D" w:rsidP="00F3534D">
      <w:r>
        <w:t>- **C family**: compute optimized</w:t>
      </w:r>
    </w:p>
    <w:p w14:paraId="66D5D68A" w14:textId="77777777" w:rsidR="00F3534D" w:rsidRDefault="00F3534D" w:rsidP="00F3534D">
      <w:r>
        <w:t>- **R family**: memory optimized</w:t>
      </w:r>
    </w:p>
    <w:p w14:paraId="34946764" w14:textId="77777777" w:rsidR="00F3534D" w:rsidRDefault="00F3534D" w:rsidP="00F3534D">
      <w:r>
        <w:t>- **I family**: storage optimized</w:t>
      </w:r>
    </w:p>
    <w:p w14:paraId="3C4F3973" w14:textId="77777777" w:rsidR="00F3534D" w:rsidRDefault="00F3534D" w:rsidP="00F3534D">
      <w:r>
        <w:t>- **G family**: GPU workloads</w:t>
      </w:r>
    </w:p>
    <w:p w14:paraId="465BCD9D" w14:textId="77777777" w:rsidR="00F3534D" w:rsidRDefault="00F3534D" w:rsidP="00F3534D"/>
    <w:p w14:paraId="4AEBDBE6" w14:textId="77777777" w:rsidR="00F3534D" w:rsidRDefault="00F3534D" w:rsidP="00F3534D">
      <w:r>
        <w:t>### Example</w:t>
      </w:r>
    </w:p>
    <w:p w14:paraId="555FD48E" w14:textId="77777777" w:rsidR="00F3534D" w:rsidRDefault="00F3534D" w:rsidP="00F3534D">
      <w:r>
        <w:t>- A small blog may use `t3.micro`</w:t>
      </w:r>
    </w:p>
    <w:p w14:paraId="586A28CC" w14:textId="77777777" w:rsidR="00F3534D" w:rsidRDefault="00F3534D" w:rsidP="00F3534D">
      <w:r>
        <w:t>- A heavy analytics app may use `r5.large`</w:t>
      </w:r>
    </w:p>
    <w:p w14:paraId="7BABF272" w14:textId="77777777" w:rsidR="00F3534D" w:rsidRDefault="00F3534D" w:rsidP="00F3534D">
      <w:r>
        <w:t>- A CPU-intensive backend may use `c6i.large`</w:t>
      </w:r>
    </w:p>
    <w:p w14:paraId="0E81058A" w14:textId="77777777" w:rsidR="00F3534D" w:rsidRDefault="00F3534D" w:rsidP="00F3534D"/>
    <w:p w14:paraId="06BE3802" w14:textId="77777777" w:rsidR="00F3534D" w:rsidRDefault="00F3534D" w:rsidP="00F3534D">
      <w:r>
        <w:t>---</w:t>
      </w:r>
    </w:p>
    <w:p w14:paraId="4A775308" w14:textId="77777777" w:rsidR="00F3534D" w:rsidRDefault="00F3534D" w:rsidP="00F3534D"/>
    <w:p w14:paraId="5EB93D7C" w14:textId="77777777" w:rsidR="00F3534D" w:rsidRDefault="00F3534D" w:rsidP="00F3534D">
      <w:r>
        <w:lastRenderedPageBreak/>
        <w:t>## 4. Key Pair</w:t>
      </w:r>
    </w:p>
    <w:p w14:paraId="0378A740" w14:textId="77777777" w:rsidR="00F3534D" w:rsidRDefault="00F3534D" w:rsidP="00F3534D">
      <w:r>
        <w:t>A **key pair** is used for secure login.</w:t>
      </w:r>
    </w:p>
    <w:p w14:paraId="46B4F6A0" w14:textId="77777777" w:rsidR="00F3534D" w:rsidRDefault="00F3534D" w:rsidP="00F3534D"/>
    <w:p w14:paraId="276630B1" w14:textId="77777777" w:rsidR="00F3534D" w:rsidRDefault="00F3534D" w:rsidP="00F3534D">
      <w:r>
        <w:t>- Public key is stored by AWS</w:t>
      </w:r>
    </w:p>
    <w:p w14:paraId="1666C49B" w14:textId="77777777" w:rsidR="00F3534D" w:rsidRDefault="00F3534D" w:rsidP="00F3534D">
      <w:r>
        <w:t>- Private key is kept by you</w:t>
      </w:r>
    </w:p>
    <w:p w14:paraId="7F911AAA" w14:textId="77777777" w:rsidR="00F3534D" w:rsidRDefault="00F3534D" w:rsidP="00F3534D"/>
    <w:p w14:paraId="7CB8D9F9" w14:textId="77777777" w:rsidR="00F3534D" w:rsidRDefault="00F3534D" w:rsidP="00F3534D">
      <w:r>
        <w:t>For Linux instances, you typically use the private key to SSH into the server.</w:t>
      </w:r>
    </w:p>
    <w:p w14:paraId="5A8F2D27" w14:textId="77777777" w:rsidR="00F3534D" w:rsidRDefault="00F3534D" w:rsidP="00F3534D"/>
    <w:p w14:paraId="41C40935" w14:textId="77777777" w:rsidR="00F3534D" w:rsidRDefault="00F3534D" w:rsidP="00F3534D">
      <w:r>
        <w:t>Example:</w:t>
      </w:r>
    </w:p>
    <w:p w14:paraId="18A22081" w14:textId="77777777" w:rsidR="00F3534D" w:rsidRDefault="00F3534D" w:rsidP="00F3534D">
      <w:r>
        <w:t>```bash</w:t>
      </w:r>
    </w:p>
    <w:p w14:paraId="1EC5BE12" w14:textId="77777777" w:rsidR="00F3534D" w:rsidRDefault="00F3534D" w:rsidP="00F3534D">
      <w:r>
        <w:t>ssh -i my-key.pem ec2-user@ec2-public-ip</w:t>
      </w:r>
    </w:p>
    <w:p w14:paraId="23197DC6" w14:textId="77777777" w:rsidR="00F3534D" w:rsidRDefault="00F3534D" w:rsidP="00F3534D">
      <w:r>
        <w:t>```</w:t>
      </w:r>
    </w:p>
    <w:p w14:paraId="23FAE87A" w14:textId="77777777" w:rsidR="00F3534D" w:rsidRDefault="00F3534D" w:rsidP="00F3534D"/>
    <w:p w14:paraId="6BB55819" w14:textId="77777777" w:rsidR="00F3534D" w:rsidRDefault="00F3534D" w:rsidP="00F3534D">
      <w:r>
        <w:t>For Windows instances, key pairs are often used to decrypt the administrator password.</w:t>
      </w:r>
    </w:p>
    <w:p w14:paraId="2701B7BC" w14:textId="77777777" w:rsidR="00F3534D" w:rsidRDefault="00F3534D" w:rsidP="00F3534D"/>
    <w:p w14:paraId="07F27C7E" w14:textId="77777777" w:rsidR="00F3534D" w:rsidRDefault="00F3534D" w:rsidP="00F3534D">
      <w:r>
        <w:t>---</w:t>
      </w:r>
    </w:p>
    <w:p w14:paraId="7C9EB567" w14:textId="77777777" w:rsidR="00F3534D" w:rsidRDefault="00F3534D" w:rsidP="00F3534D"/>
    <w:p w14:paraId="6FA22321" w14:textId="77777777" w:rsidR="00F3534D" w:rsidRDefault="00F3534D" w:rsidP="00F3534D">
      <w:r>
        <w:t>## 5. Security Group</w:t>
      </w:r>
    </w:p>
    <w:p w14:paraId="3A2AACCA" w14:textId="77777777" w:rsidR="00F3534D" w:rsidRDefault="00F3534D" w:rsidP="00F3534D">
      <w:r>
        <w:t>A **security group** acts like a virtual firewall for your instance.</w:t>
      </w:r>
    </w:p>
    <w:p w14:paraId="12338858" w14:textId="77777777" w:rsidR="00F3534D" w:rsidRDefault="00F3534D" w:rsidP="00F3534D"/>
    <w:p w14:paraId="5E024BF8" w14:textId="77777777" w:rsidR="00F3534D" w:rsidRDefault="00F3534D" w:rsidP="00F3534D">
      <w:r>
        <w:t>It controls which inbound and outbound traffic is allowed.</w:t>
      </w:r>
    </w:p>
    <w:p w14:paraId="1929452F" w14:textId="77777777" w:rsidR="00F3534D" w:rsidRDefault="00F3534D" w:rsidP="00F3534D"/>
    <w:p w14:paraId="5F4FD89D" w14:textId="77777777" w:rsidR="00F3534D" w:rsidRDefault="00F3534D" w:rsidP="00F3534D">
      <w:r>
        <w:t>Example:</w:t>
      </w:r>
    </w:p>
    <w:p w14:paraId="1535F640" w14:textId="77777777" w:rsidR="00F3534D" w:rsidRDefault="00F3534D" w:rsidP="00F3534D">
      <w:r>
        <w:lastRenderedPageBreak/>
        <w:t>- allow SSH from your IP only</w:t>
      </w:r>
    </w:p>
    <w:p w14:paraId="5234A85A" w14:textId="77777777" w:rsidR="00F3534D" w:rsidRDefault="00F3534D" w:rsidP="00F3534D">
      <w:r>
        <w:t>- allow HTTP from the internet</w:t>
      </w:r>
    </w:p>
    <w:p w14:paraId="492B59E3" w14:textId="77777777" w:rsidR="00F3534D" w:rsidRDefault="00F3534D" w:rsidP="00F3534D">
      <w:r>
        <w:t>- allow HTTPS from everyone</w:t>
      </w:r>
    </w:p>
    <w:p w14:paraId="1F244776" w14:textId="77777777" w:rsidR="00F3534D" w:rsidRDefault="00F3534D" w:rsidP="00F3534D">
      <w:r>
        <w:t>- block everything else</w:t>
      </w:r>
    </w:p>
    <w:p w14:paraId="4DD64638" w14:textId="77777777" w:rsidR="00F3534D" w:rsidRDefault="00F3534D" w:rsidP="00F3534D"/>
    <w:p w14:paraId="3050AFB5" w14:textId="77777777" w:rsidR="00F3534D" w:rsidRDefault="00F3534D" w:rsidP="00F3534D">
      <w:r>
        <w:t>Security groups are stateful, which means return traffic is automatically allowed.</w:t>
      </w:r>
    </w:p>
    <w:p w14:paraId="227172AB" w14:textId="77777777" w:rsidR="00F3534D" w:rsidRDefault="00F3534D" w:rsidP="00F3534D"/>
    <w:p w14:paraId="7548E1A2" w14:textId="77777777" w:rsidR="00F3534D" w:rsidRDefault="00F3534D" w:rsidP="00F3534D">
      <w:r>
        <w:t>### Example rules</w:t>
      </w:r>
    </w:p>
    <w:p w14:paraId="08050A0D" w14:textId="77777777" w:rsidR="00F3534D" w:rsidRDefault="00F3534D" w:rsidP="00F3534D">
      <w:r>
        <w:t>- Inbound SSH on port 22 from `your-ip`</w:t>
      </w:r>
    </w:p>
    <w:p w14:paraId="445F547D" w14:textId="77777777" w:rsidR="00F3534D" w:rsidRDefault="00F3534D" w:rsidP="00F3534D">
      <w:r>
        <w:t>- Inbound HTTP on port 80 from `0.0.0.0/0`</w:t>
      </w:r>
    </w:p>
    <w:p w14:paraId="183908FE" w14:textId="77777777" w:rsidR="00F3534D" w:rsidRDefault="00F3534D" w:rsidP="00F3534D">
      <w:r>
        <w:t>- Inbound HTTPS on port 443 from `0.0.0.0/0`</w:t>
      </w:r>
    </w:p>
    <w:p w14:paraId="5F1AB9FC" w14:textId="77777777" w:rsidR="00F3534D" w:rsidRDefault="00F3534D" w:rsidP="00F3534D"/>
    <w:p w14:paraId="1F5DDDDA" w14:textId="77777777" w:rsidR="00F3534D" w:rsidRDefault="00F3534D" w:rsidP="00F3534D">
      <w:r>
        <w:t>---</w:t>
      </w:r>
    </w:p>
    <w:p w14:paraId="6F14BDD9" w14:textId="77777777" w:rsidR="00F3534D" w:rsidRDefault="00F3534D" w:rsidP="00F3534D"/>
    <w:p w14:paraId="09C41CE1" w14:textId="77777777" w:rsidR="00F3534D" w:rsidRDefault="00F3534D" w:rsidP="00F3534D">
      <w:r>
        <w:t>## 6. Elastic IP</w:t>
      </w:r>
    </w:p>
    <w:p w14:paraId="43949EB5" w14:textId="77777777" w:rsidR="00F3534D" w:rsidRDefault="00F3534D" w:rsidP="00F3534D">
      <w:r>
        <w:t>An **Elastic IP** is a static public IP address you can attach to an instance.</w:t>
      </w:r>
    </w:p>
    <w:p w14:paraId="37995DB8" w14:textId="77777777" w:rsidR="00F3534D" w:rsidRDefault="00F3534D" w:rsidP="00F3534D"/>
    <w:p w14:paraId="11AD3F20" w14:textId="77777777" w:rsidR="00F3534D" w:rsidRDefault="00F3534D" w:rsidP="00F3534D">
      <w:r>
        <w:t xml:space="preserve">Normally, a public IP may change when an instance stops and starts.  </w:t>
      </w:r>
    </w:p>
    <w:p w14:paraId="3E5B7BF4" w14:textId="77777777" w:rsidR="00F3534D" w:rsidRDefault="00F3534D" w:rsidP="00F3534D">
      <w:r>
        <w:t>Elastic IP helps keep a fixed address.</w:t>
      </w:r>
    </w:p>
    <w:p w14:paraId="56AF0480" w14:textId="77777777" w:rsidR="00F3534D" w:rsidRDefault="00F3534D" w:rsidP="00F3534D"/>
    <w:p w14:paraId="134C7992" w14:textId="77777777" w:rsidR="00F3534D" w:rsidRDefault="00F3534D" w:rsidP="00F3534D">
      <w:r>
        <w:t>Useful when:</w:t>
      </w:r>
    </w:p>
    <w:p w14:paraId="77E08C0F" w14:textId="77777777" w:rsidR="00F3534D" w:rsidRDefault="00F3534D" w:rsidP="00F3534D">
      <w:r>
        <w:t>- you need stable IP whitelisting</w:t>
      </w:r>
    </w:p>
    <w:p w14:paraId="7C6A1A39" w14:textId="77777777" w:rsidR="00F3534D" w:rsidRDefault="00F3534D" w:rsidP="00F3534D">
      <w:r>
        <w:lastRenderedPageBreak/>
        <w:t>- you want a persistent endpoint</w:t>
      </w:r>
    </w:p>
    <w:p w14:paraId="0D7D09CD" w14:textId="77777777" w:rsidR="00F3534D" w:rsidRDefault="00F3534D" w:rsidP="00F3534D"/>
    <w:p w14:paraId="10EDB227" w14:textId="77777777" w:rsidR="00F3534D" w:rsidRDefault="00F3534D" w:rsidP="00F3534D">
      <w:r>
        <w:t>---</w:t>
      </w:r>
    </w:p>
    <w:p w14:paraId="09D829E2" w14:textId="77777777" w:rsidR="00F3534D" w:rsidRDefault="00F3534D" w:rsidP="00F3534D"/>
    <w:p w14:paraId="44CB80EB" w14:textId="77777777" w:rsidR="00F3534D" w:rsidRDefault="00F3534D" w:rsidP="00F3534D">
      <w:r>
        <w:t>## 7. EBS, Elastic Block Store</w:t>
      </w:r>
    </w:p>
    <w:p w14:paraId="4E1D8B97" w14:textId="77777777" w:rsidR="00F3534D" w:rsidRDefault="00F3534D" w:rsidP="00F3534D">
      <w:r>
        <w:t>**EBS** provides persistent block storage for EC2.</w:t>
      </w:r>
    </w:p>
    <w:p w14:paraId="5E80FFFD" w14:textId="77777777" w:rsidR="00F3534D" w:rsidRDefault="00F3534D" w:rsidP="00F3534D"/>
    <w:p w14:paraId="15E9687A" w14:textId="77777777" w:rsidR="00F3534D" w:rsidRDefault="00F3534D" w:rsidP="00F3534D">
      <w:r>
        <w:t>Think of it as the hard drive attached to the virtual machine.</w:t>
      </w:r>
    </w:p>
    <w:p w14:paraId="3659C273" w14:textId="77777777" w:rsidR="00F3534D" w:rsidRDefault="00F3534D" w:rsidP="00F3534D"/>
    <w:p w14:paraId="2C857D1C" w14:textId="77777777" w:rsidR="00F3534D" w:rsidRDefault="00F3534D" w:rsidP="00F3534D">
      <w:r>
        <w:t>If the EC2 instance stops, the EBS volume usually remains intact, so data is preserved.</w:t>
      </w:r>
    </w:p>
    <w:p w14:paraId="181D7204" w14:textId="77777777" w:rsidR="00F3534D" w:rsidRDefault="00F3534D" w:rsidP="00F3534D"/>
    <w:p w14:paraId="3CABCAEF" w14:textId="77777777" w:rsidR="00F3534D" w:rsidRDefault="00F3534D" w:rsidP="00F3534D">
      <w:r>
        <w:t>Common EBS volume types:</w:t>
      </w:r>
    </w:p>
    <w:p w14:paraId="2595179B" w14:textId="77777777" w:rsidR="00F3534D" w:rsidRDefault="00F3534D" w:rsidP="00F3534D">
      <w:r>
        <w:t>- `gp3` for general purpose SSD</w:t>
      </w:r>
    </w:p>
    <w:p w14:paraId="63B7548C" w14:textId="77777777" w:rsidR="00F3534D" w:rsidRDefault="00F3534D" w:rsidP="00F3534D">
      <w:r>
        <w:t>- `io1` / `io2` for high IOPS workloads</w:t>
      </w:r>
    </w:p>
    <w:p w14:paraId="0B336464" w14:textId="77777777" w:rsidR="00F3534D" w:rsidRDefault="00F3534D" w:rsidP="00F3534D">
      <w:r>
        <w:t>- `st1` for throughput optimized HDD</w:t>
      </w:r>
    </w:p>
    <w:p w14:paraId="4D9F0886" w14:textId="77777777" w:rsidR="00F3534D" w:rsidRDefault="00F3534D" w:rsidP="00F3534D">
      <w:r>
        <w:t>- `sc1` for cold storage</w:t>
      </w:r>
    </w:p>
    <w:p w14:paraId="6916DF5C" w14:textId="77777777" w:rsidR="00F3534D" w:rsidRDefault="00F3534D" w:rsidP="00F3534D"/>
    <w:p w14:paraId="2D83AEBB" w14:textId="77777777" w:rsidR="00F3534D" w:rsidRDefault="00F3534D" w:rsidP="00F3534D">
      <w:r>
        <w:t>### Example use cases</w:t>
      </w:r>
    </w:p>
    <w:p w14:paraId="2FD2FB66" w14:textId="77777777" w:rsidR="00F3534D" w:rsidRDefault="00F3534D" w:rsidP="00F3534D">
      <w:r>
        <w:t>- application files</w:t>
      </w:r>
    </w:p>
    <w:p w14:paraId="4C034C20" w14:textId="77777777" w:rsidR="00F3534D" w:rsidRDefault="00F3534D" w:rsidP="00F3534D">
      <w:r>
        <w:t>- logs</w:t>
      </w:r>
    </w:p>
    <w:p w14:paraId="358C39D3" w14:textId="77777777" w:rsidR="00F3534D" w:rsidRDefault="00F3534D" w:rsidP="00F3534D">
      <w:r>
        <w:t>- database files</w:t>
      </w:r>
    </w:p>
    <w:p w14:paraId="5F931118" w14:textId="77777777" w:rsidR="00F3534D" w:rsidRDefault="00F3534D" w:rsidP="00F3534D">
      <w:r>
        <w:t>- OS root volume</w:t>
      </w:r>
    </w:p>
    <w:p w14:paraId="28039D76" w14:textId="77777777" w:rsidR="00F3534D" w:rsidRDefault="00F3534D" w:rsidP="00F3534D"/>
    <w:p w14:paraId="2DBC863E" w14:textId="77777777" w:rsidR="00F3534D" w:rsidRDefault="00F3534D" w:rsidP="00F3534D">
      <w:r>
        <w:lastRenderedPageBreak/>
        <w:t>---</w:t>
      </w:r>
    </w:p>
    <w:p w14:paraId="3476D237" w14:textId="77777777" w:rsidR="00F3534D" w:rsidRDefault="00F3534D" w:rsidP="00F3534D"/>
    <w:p w14:paraId="4D6B4BB7" w14:textId="77777777" w:rsidR="00F3534D" w:rsidRDefault="00F3534D" w:rsidP="00F3534D">
      <w:r>
        <w:t>## 8. Instance Store</w:t>
      </w:r>
    </w:p>
    <w:p w14:paraId="28448D1D" w14:textId="77777777" w:rsidR="00F3534D" w:rsidRDefault="00F3534D" w:rsidP="00F3534D">
      <w:r>
        <w:t>Some EC2 instances also have **instance store** volumes.</w:t>
      </w:r>
    </w:p>
    <w:p w14:paraId="68E65F02" w14:textId="77777777" w:rsidR="00F3534D" w:rsidRDefault="00F3534D" w:rsidP="00F3534D"/>
    <w:p w14:paraId="68D7C8E2" w14:textId="77777777" w:rsidR="00F3534D" w:rsidRDefault="00F3534D" w:rsidP="00F3534D">
      <w:r>
        <w:t>This storage is:</w:t>
      </w:r>
    </w:p>
    <w:p w14:paraId="39427B4A" w14:textId="77777777" w:rsidR="00F3534D" w:rsidRDefault="00F3534D" w:rsidP="00F3534D">
      <w:r>
        <w:t>- very fast</w:t>
      </w:r>
    </w:p>
    <w:p w14:paraId="4680A305" w14:textId="77777777" w:rsidR="00F3534D" w:rsidRDefault="00F3534D" w:rsidP="00F3534D">
      <w:r>
        <w:t>- temporary</w:t>
      </w:r>
    </w:p>
    <w:p w14:paraId="4FFAC830" w14:textId="77777777" w:rsidR="00F3534D" w:rsidRDefault="00F3534D" w:rsidP="00F3534D">
      <w:r>
        <w:t>- physically attached to the host</w:t>
      </w:r>
    </w:p>
    <w:p w14:paraId="62DEBD51" w14:textId="77777777" w:rsidR="00F3534D" w:rsidRDefault="00F3534D" w:rsidP="00F3534D"/>
    <w:p w14:paraId="1611AB23" w14:textId="77777777" w:rsidR="00F3534D" w:rsidRDefault="00F3534D" w:rsidP="00F3534D">
      <w:r>
        <w:t>If the instance stops or terminates, data is lost.</w:t>
      </w:r>
    </w:p>
    <w:p w14:paraId="3EDF27F8" w14:textId="77777777" w:rsidR="00F3534D" w:rsidRDefault="00F3534D" w:rsidP="00F3534D"/>
    <w:p w14:paraId="120D2F29" w14:textId="77777777" w:rsidR="00F3534D" w:rsidRDefault="00F3534D" w:rsidP="00F3534D">
      <w:r>
        <w:t>Use it for:</w:t>
      </w:r>
    </w:p>
    <w:p w14:paraId="1ED6F81C" w14:textId="77777777" w:rsidR="00F3534D" w:rsidRDefault="00F3534D" w:rsidP="00F3534D">
      <w:r>
        <w:t>- caches</w:t>
      </w:r>
    </w:p>
    <w:p w14:paraId="37F91733" w14:textId="77777777" w:rsidR="00F3534D" w:rsidRDefault="00F3534D" w:rsidP="00F3534D">
      <w:r>
        <w:t>- temporary scratch data</w:t>
      </w:r>
    </w:p>
    <w:p w14:paraId="69FBCEE0" w14:textId="77777777" w:rsidR="00F3534D" w:rsidRDefault="00F3534D" w:rsidP="00F3534D">
      <w:r>
        <w:t>- intermediate processing</w:t>
      </w:r>
    </w:p>
    <w:p w14:paraId="7C3C4EEC" w14:textId="77777777" w:rsidR="00F3534D" w:rsidRDefault="00F3534D" w:rsidP="00F3534D"/>
    <w:p w14:paraId="30ACB4FD" w14:textId="77777777" w:rsidR="00F3534D" w:rsidRDefault="00F3534D" w:rsidP="00F3534D">
      <w:r>
        <w:t>---</w:t>
      </w:r>
    </w:p>
    <w:p w14:paraId="6CA80E1F" w14:textId="77777777" w:rsidR="00F3534D" w:rsidRDefault="00F3534D" w:rsidP="00F3534D"/>
    <w:p w14:paraId="0632AEA8" w14:textId="77777777" w:rsidR="00F3534D" w:rsidRDefault="00F3534D" w:rsidP="00F3534D">
      <w:r>
        <w:t># EC2 lifecycle</w:t>
      </w:r>
    </w:p>
    <w:p w14:paraId="61630C04" w14:textId="77777777" w:rsidR="00F3534D" w:rsidRDefault="00F3534D" w:rsidP="00F3534D"/>
    <w:p w14:paraId="2FD0DD01" w14:textId="77777777" w:rsidR="00F3534D" w:rsidRDefault="00F3534D" w:rsidP="00F3534D">
      <w:r>
        <w:t>An EC2 instance goes through states such as:</w:t>
      </w:r>
    </w:p>
    <w:p w14:paraId="7ABB4A3F" w14:textId="77777777" w:rsidR="00F3534D" w:rsidRDefault="00F3534D" w:rsidP="00F3534D"/>
    <w:p w14:paraId="7E1C5FC0" w14:textId="77777777" w:rsidR="00F3534D" w:rsidRDefault="00F3534D" w:rsidP="00F3534D">
      <w:r>
        <w:t>- **pending**: starting up</w:t>
      </w:r>
    </w:p>
    <w:p w14:paraId="2192352C" w14:textId="77777777" w:rsidR="00F3534D" w:rsidRDefault="00F3534D" w:rsidP="00F3534D">
      <w:r>
        <w:lastRenderedPageBreak/>
        <w:t>- **running**: active and available</w:t>
      </w:r>
    </w:p>
    <w:p w14:paraId="010EAC89" w14:textId="77777777" w:rsidR="00F3534D" w:rsidRDefault="00F3534D" w:rsidP="00F3534D">
      <w:r>
        <w:t>- **stopping**: being stopped</w:t>
      </w:r>
    </w:p>
    <w:p w14:paraId="2AFDA530" w14:textId="77777777" w:rsidR="00F3534D" w:rsidRDefault="00F3534D" w:rsidP="00F3534D">
      <w:r>
        <w:t>- **stopped**: powered off, EBS retained</w:t>
      </w:r>
    </w:p>
    <w:p w14:paraId="5FB6FCBA" w14:textId="77777777" w:rsidR="00F3534D" w:rsidRDefault="00F3534D" w:rsidP="00F3534D">
      <w:r>
        <w:t>- **shutting-down**: being terminated</w:t>
      </w:r>
    </w:p>
    <w:p w14:paraId="0A0A4C32" w14:textId="77777777" w:rsidR="00F3534D" w:rsidRDefault="00F3534D" w:rsidP="00F3534D">
      <w:r>
        <w:t>- **terminated**: permanently deleted</w:t>
      </w:r>
    </w:p>
    <w:p w14:paraId="4819C313" w14:textId="77777777" w:rsidR="00F3534D" w:rsidRDefault="00F3534D" w:rsidP="00F3534D"/>
    <w:p w14:paraId="1F5D907D" w14:textId="77777777" w:rsidR="00F3534D" w:rsidRDefault="00F3534D" w:rsidP="00F3534D">
      <w:r>
        <w:t>Important:</w:t>
      </w:r>
    </w:p>
    <w:p w14:paraId="637CC40E" w14:textId="77777777" w:rsidR="00F3534D" w:rsidRDefault="00F3534D" w:rsidP="00F3534D">
      <w:r>
        <w:t>- **stopping** usually preserves EBS-backed data</w:t>
      </w:r>
    </w:p>
    <w:p w14:paraId="447A3337" w14:textId="77777777" w:rsidR="00F3534D" w:rsidRDefault="00F3534D" w:rsidP="00F3534D">
      <w:r>
        <w:t>- **terminating** deletes the instance itself</w:t>
      </w:r>
    </w:p>
    <w:p w14:paraId="1F0B8E90" w14:textId="77777777" w:rsidR="00F3534D" w:rsidRDefault="00F3534D" w:rsidP="00F3534D"/>
    <w:p w14:paraId="1968EC07" w14:textId="77777777" w:rsidR="00F3534D" w:rsidRDefault="00F3534D" w:rsidP="00F3534D">
      <w:r>
        <w:t>---</w:t>
      </w:r>
    </w:p>
    <w:p w14:paraId="6933877B" w14:textId="77777777" w:rsidR="00F3534D" w:rsidRDefault="00F3534D" w:rsidP="00F3534D"/>
    <w:p w14:paraId="78E169B3" w14:textId="77777777" w:rsidR="00F3534D" w:rsidRDefault="00F3534D" w:rsidP="00F3534D">
      <w:r>
        <w:t># How EC2 works in practice</w:t>
      </w:r>
    </w:p>
    <w:p w14:paraId="7AA0E711" w14:textId="77777777" w:rsidR="00F3534D" w:rsidRDefault="00F3534D" w:rsidP="00F3534D"/>
    <w:p w14:paraId="09CD7EE0" w14:textId="77777777" w:rsidR="00F3534D" w:rsidRDefault="00F3534D" w:rsidP="00F3534D">
      <w:r>
        <w:t>When you launch an EC2 instance, AWS:</w:t>
      </w:r>
    </w:p>
    <w:p w14:paraId="2B89090E" w14:textId="77777777" w:rsidR="00F3534D" w:rsidRDefault="00F3534D" w:rsidP="00F3534D">
      <w:r>
        <w:t>1. picks physical capacity in a data center</w:t>
      </w:r>
    </w:p>
    <w:p w14:paraId="432D21F9" w14:textId="77777777" w:rsidR="00F3534D" w:rsidRDefault="00F3534D" w:rsidP="00F3534D">
      <w:r>
        <w:t>2. creates a virtual machine from the AMI</w:t>
      </w:r>
    </w:p>
    <w:p w14:paraId="357D16AA" w14:textId="77777777" w:rsidR="00F3534D" w:rsidRDefault="00F3534D" w:rsidP="00F3534D">
      <w:r>
        <w:t>3. attaches storage</w:t>
      </w:r>
    </w:p>
    <w:p w14:paraId="1ADB3CFF" w14:textId="77777777" w:rsidR="00F3534D" w:rsidRDefault="00F3534D" w:rsidP="00F3534D">
      <w:r>
        <w:t>4. assigns networking</w:t>
      </w:r>
    </w:p>
    <w:p w14:paraId="67BFAFD1" w14:textId="77777777" w:rsidR="00F3534D" w:rsidRDefault="00F3534D" w:rsidP="00F3534D">
      <w:r>
        <w:t>5. applies security group rules</w:t>
      </w:r>
    </w:p>
    <w:p w14:paraId="3FC8D312" w14:textId="77777777" w:rsidR="00F3534D" w:rsidRDefault="00F3534D" w:rsidP="00F3534D">
      <w:r>
        <w:t>6. boots the operating system</w:t>
      </w:r>
    </w:p>
    <w:p w14:paraId="165633D5" w14:textId="77777777" w:rsidR="00F3534D" w:rsidRDefault="00F3534D" w:rsidP="00F3534D"/>
    <w:p w14:paraId="040F2123" w14:textId="77777777" w:rsidR="00F3534D" w:rsidRDefault="00F3534D" w:rsidP="00F3534D">
      <w:r>
        <w:t>Then you can connect and deploy your application.</w:t>
      </w:r>
    </w:p>
    <w:p w14:paraId="5376FC61" w14:textId="77777777" w:rsidR="00F3534D" w:rsidRDefault="00F3534D" w:rsidP="00F3534D"/>
    <w:p w14:paraId="16BCE5B7" w14:textId="77777777" w:rsidR="00F3534D" w:rsidRDefault="00F3534D" w:rsidP="00F3534D">
      <w:r>
        <w:lastRenderedPageBreak/>
        <w:t>---</w:t>
      </w:r>
    </w:p>
    <w:p w14:paraId="67C5541A" w14:textId="77777777" w:rsidR="00F3534D" w:rsidRDefault="00F3534D" w:rsidP="00F3534D"/>
    <w:p w14:paraId="1838533F" w14:textId="77777777" w:rsidR="00F3534D" w:rsidRDefault="00F3534D" w:rsidP="00F3534D">
      <w:r>
        <w:t># Networking in EC2</w:t>
      </w:r>
    </w:p>
    <w:p w14:paraId="43DE5DA5" w14:textId="77777777" w:rsidR="00F3534D" w:rsidRDefault="00F3534D" w:rsidP="00F3534D"/>
    <w:p w14:paraId="44BB60E7" w14:textId="77777777" w:rsidR="00F3534D" w:rsidRDefault="00F3534D" w:rsidP="00F3534D">
      <w:r>
        <w:t>EC2 instances live inside a **VPC, Virtual Private Cloud**.</w:t>
      </w:r>
    </w:p>
    <w:p w14:paraId="63814F37" w14:textId="77777777" w:rsidR="00F3534D" w:rsidRDefault="00F3534D" w:rsidP="00F3534D"/>
    <w:p w14:paraId="72C8CDE4" w14:textId="77777777" w:rsidR="00F3534D" w:rsidRDefault="00F3534D" w:rsidP="00F3534D">
      <w:r>
        <w:t>Within a VPC:</w:t>
      </w:r>
    </w:p>
    <w:p w14:paraId="1C8F86A9" w14:textId="77777777" w:rsidR="00F3534D" w:rsidRDefault="00F3534D" w:rsidP="00F3534D">
      <w:r>
        <w:t>- instances can have public or private IPs</w:t>
      </w:r>
    </w:p>
    <w:p w14:paraId="492DCB59" w14:textId="77777777" w:rsidR="00F3534D" w:rsidRDefault="00F3534D" w:rsidP="00F3534D">
      <w:r>
        <w:t>- subnets divide the network</w:t>
      </w:r>
    </w:p>
    <w:p w14:paraId="7CDEF9E2" w14:textId="77777777" w:rsidR="00F3534D" w:rsidRDefault="00F3534D" w:rsidP="00F3534D">
      <w:r>
        <w:t>- route tables define traffic flow</w:t>
      </w:r>
    </w:p>
    <w:p w14:paraId="11254A2A" w14:textId="77777777" w:rsidR="00F3534D" w:rsidRDefault="00F3534D" w:rsidP="00F3534D">
      <w:r>
        <w:t>- internet gateway enables internet access</w:t>
      </w:r>
    </w:p>
    <w:p w14:paraId="5E9AF8DC" w14:textId="77777777" w:rsidR="00F3534D" w:rsidRDefault="00F3534D" w:rsidP="00F3534D">
      <w:r>
        <w:t>- NAT gateway allows private instances to reach the internet outbound</w:t>
      </w:r>
    </w:p>
    <w:p w14:paraId="7A49F453" w14:textId="77777777" w:rsidR="00F3534D" w:rsidRDefault="00F3534D" w:rsidP="00F3534D"/>
    <w:p w14:paraId="022EFD48" w14:textId="77777777" w:rsidR="00F3534D" w:rsidRDefault="00F3534D" w:rsidP="00F3534D">
      <w:r>
        <w:t>## Public instance</w:t>
      </w:r>
    </w:p>
    <w:p w14:paraId="5FB760A3" w14:textId="77777777" w:rsidR="00F3534D" w:rsidRDefault="00F3534D" w:rsidP="00F3534D">
      <w:r>
        <w:t>A public EC2 instance:</w:t>
      </w:r>
    </w:p>
    <w:p w14:paraId="190330E0" w14:textId="77777777" w:rsidR="00F3534D" w:rsidRDefault="00F3534D" w:rsidP="00F3534D">
      <w:r>
        <w:t>- has a public IP</w:t>
      </w:r>
    </w:p>
    <w:p w14:paraId="2A76BBD2" w14:textId="77777777" w:rsidR="00F3534D" w:rsidRDefault="00F3534D" w:rsidP="00F3534D">
      <w:r>
        <w:t>- can be reached from the internet if security groups allow it</w:t>
      </w:r>
    </w:p>
    <w:p w14:paraId="281034D7" w14:textId="77777777" w:rsidR="00F3534D" w:rsidRDefault="00F3534D" w:rsidP="00F3534D"/>
    <w:p w14:paraId="10C7F5DF" w14:textId="77777777" w:rsidR="00F3534D" w:rsidRDefault="00F3534D" w:rsidP="00F3534D">
      <w:r>
        <w:t>## Private instance</w:t>
      </w:r>
    </w:p>
    <w:p w14:paraId="623036B7" w14:textId="77777777" w:rsidR="00F3534D" w:rsidRDefault="00F3534D" w:rsidP="00F3534D">
      <w:r>
        <w:t>A private EC2 instance:</w:t>
      </w:r>
    </w:p>
    <w:p w14:paraId="6EAFE7FD" w14:textId="77777777" w:rsidR="00F3534D" w:rsidRDefault="00F3534D" w:rsidP="00F3534D">
      <w:r>
        <w:t>- has no public access</w:t>
      </w:r>
    </w:p>
    <w:p w14:paraId="6D63C91F" w14:textId="77777777" w:rsidR="00F3534D" w:rsidRDefault="00F3534D" w:rsidP="00F3534D">
      <w:r>
        <w:t>- is used for internal services, databases, workers</w:t>
      </w:r>
    </w:p>
    <w:p w14:paraId="28279FFA" w14:textId="77777777" w:rsidR="00F3534D" w:rsidRDefault="00F3534D" w:rsidP="00F3534D"/>
    <w:p w14:paraId="1330FB16" w14:textId="77777777" w:rsidR="00F3534D" w:rsidRDefault="00F3534D" w:rsidP="00F3534D">
      <w:r>
        <w:lastRenderedPageBreak/>
        <w:t>---</w:t>
      </w:r>
    </w:p>
    <w:p w14:paraId="591D367C" w14:textId="77777777" w:rsidR="00F3534D" w:rsidRDefault="00F3534D" w:rsidP="00F3534D"/>
    <w:p w14:paraId="50C0156D" w14:textId="77777777" w:rsidR="00F3534D" w:rsidRDefault="00F3534D" w:rsidP="00F3534D">
      <w:r>
        <w:t># Common EC2 use cases</w:t>
      </w:r>
    </w:p>
    <w:p w14:paraId="7402E364" w14:textId="77777777" w:rsidR="00F3534D" w:rsidRDefault="00F3534D" w:rsidP="00F3534D"/>
    <w:p w14:paraId="2DDA69A4" w14:textId="77777777" w:rsidR="00F3534D" w:rsidRDefault="00F3534D" w:rsidP="00F3534D">
      <w:r>
        <w:t>## 1. Web servers</w:t>
      </w:r>
    </w:p>
    <w:p w14:paraId="2F138B3A" w14:textId="77777777" w:rsidR="00F3534D" w:rsidRDefault="00F3534D" w:rsidP="00F3534D">
      <w:r>
        <w:t>Run Nginx, Apache, Node.js, Spring Boot, Django, etc.</w:t>
      </w:r>
    </w:p>
    <w:p w14:paraId="1BD0F0F6" w14:textId="77777777" w:rsidR="00F3534D" w:rsidRDefault="00F3534D" w:rsidP="00F3534D"/>
    <w:p w14:paraId="39B8CC62" w14:textId="77777777" w:rsidR="00F3534D" w:rsidRDefault="00F3534D" w:rsidP="00F3534D">
      <w:r>
        <w:t>## 2. Application servers</w:t>
      </w:r>
    </w:p>
    <w:p w14:paraId="01859C3B" w14:textId="77777777" w:rsidR="00F3534D" w:rsidRDefault="00F3534D" w:rsidP="00F3534D">
      <w:r>
        <w:t>Host APIs and backend services.</w:t>
      </w:r>
    </w:p>
    <w:p w14:paraId="7DC721A0" w14:textId="77777777" w:rsidR="00F3534D" w:rsidRDefault="00F3534D" w:rsidP="00F3534D"/>
    <w:p w14:paraId="5B61FF0B" w14:textId="77777777" w:rsidR="00F3534D" w:rsidRDefault="00F3534D" w:rsidP="00F3534D">
      <w:r>
        <w:t>## 3. Databases</w:t>
      </w:r>
    </w:p>
    <w:p w14:paraId="59824168" w14:textId="77777777" w:rsidR="00F3534D" w:rsidRDefault="00F3534D" w:rsidP="00F3534D">
      <w:r>
        <w:t>You can run a database on EC2, though AWS RDS is often easier for managed use cases.</w:t>
      </w:r>
    </w:p>
    <w:p w14:paraId="751408A5" w14:textId="77777777" w:rsidR="00F3534D" w:rsidRDefault="00F3534D" w:rsidP="00F3534D"/>
    <w:p w14:paraId="1C9CA84A" w14:textId="77777777" w:rsidR="00F3534D" w:rsidRDefault="00F3534D" w:rsidP="00F3534D">
      <w:r>
        <w:t>## 4. Batch jobs</w:t>
      </w:r>
    </w:p>
    <w:p w14:paraId="40F0EC95" w14:textId="77777777" w:rsidR="00F3534D" w:rsidRDefault="00F3534D" w:rsidP="00F3534D">
      <w:r>
        <w:t>Process files, generate reports, run scheduled tasks.</w:t>
      </w:r>
    </w:p>
    <w:p w14:paraId="75B0F7D4" w14:textId="77777777" w:rsidR="00F3534D" w:rsidRDefault="00F3534D" w:rsidP="00F3534D"/>
    <w:p w14:paraId="212068D8" w14:textId="77777777" w:rsidR="00F3534D" w:rsidRDefault="00F3534D" w:rsidP="00F3534D">
      <w:r>
        <w:t>## 5. Gaming servers</w:t>
      </w:r>
    </w:p>
    <w:p w14:paraId="7362DE70" w14:textId="77777777" w:rsidR="00F3534D" w:rsidRDefault="00F3534D" w:rsidP="00F3534D">
      <w:r>
        <w:t>Run real-time multiplayer game backends.</w:t>
      </w:r>
    </w:p>
    <w:p w14:paraId="32FC62D4" w14:textId="77777777" w:rsidR="00F3534D" w:rsidRDefault="00F3534D" w:rsidP="00F3534D"/>
    <w:p w14:paraId="17682779" w14:textId="77777777" w:rsidR="00F3534D" w:rsidRDefault="00F3534D" w:rsidP="00F3534D">
      <w:r>
        <w:t>## 6. Machine learning</w:t>
      </w:r>
    </w:p>
    <w:p w14:paraId="11BF193D" w14:textId="77777777" w:rsidR="00F3534D" w:rsidRDefault="00F3534D" w:rsidP="00F3534D">
      <w:r>
        <w:t>Use GPU instances for training or inference.</w:t>
      </w:r>
    </w:p>
    <w:p w14:paraId="6B37E930" w14:textId="77777777" w:rsidR="00F3534D" w:rsidRDefault="00F3534D" w:rsidP="00F3534D"/>
    <w:p w14:paraId="5AF9C0D6" w14:textId="77777777" w:rsidR="00F3534D" w:rsidRDefault="00F3534D" w:rsidP="00F3534D">
      <w:r>
        <w:t>---</w:t>
      </w:r>
    </w:p>
    <w:p w14:paraId="3A67A8E2" w14:textId="77777777" w:rsidR="00F3534D" w:rsidRDefault="00F3534D" w:rsidP="00F3534D"/>
    <w:p w14:paraId="35C6C975" w14:textId="77777777" w:rsidR="00F3534D" w:rsidRDefault="00F3534D" w:rsidP="00F3534D">
      <w:r>
        <w:t># Launching an EC2 instance</w:t>
      </w:r>
    </w:p>
    <w:p w14:paraId="262B61CD" w14:textId="77777777" w:rsidR="00F3534D" w:rsidRDefault="00F3534D" w:rsidP="00F3534D"/>
    <w:p w14:paraId="6953B635" w14:textId="77777777" w:rsidR="00F3534D" w:rsidRDefault="00F3534D" w:rsidP="00F3534D">
      <w:r>
        <w:t>When launching, you typically choose:</w:t>
      </w:r>
    </w:p>
    <w:p w14:paraId="4B820D0F" w14:textId="77777777" w:rsidR="00F3534D" w:rsidRDefault="00F3534D" w:rsidP="00F3534D"/>
    <w:p w14:paraId="573BD150" w14:textId="77777777" w:rsidR="00F3534D" w:rsidRDefault="00F3534D" w:rsidP="00F3534D">
      <w:r>
        <w:t>- AMI</w:t>
      </w:r>
    </w:p>
    <w:p w14:paraId="2CD9D43D" w14:textId="77777777" w:rsidR="00F3534D" w:rsidRDefault="00F3534D" w:rsidP="00F3534D">
      <w:r>
        <w:t>- instance type</w:t>
      </w:r>
    </w:p>
    <w:p w14:paraId="3BAFEA66" w14:textId="77777777" w:rsidR="00F3534D" w:rsidRDefault="00F3534D" w:rsidP="00F3534D">
      <w:r>
        <w:t>- network and subnet</w:t>
      </w:r>
    </w:p>
    <w:p w14:paraId="66C01468" w14:textId="77777777" w:rsidR="00F3534D" w:rsidRDefault="00F3534D" w:rsidP="00F3534D">
      <w:r>
        <w:t>- security group</w:t>
      </w:r>
    </w:p>
    <w:p w14:paraId="71DBD350" w14:textId="77777777" w:rsidR="00F3534D" w:rsidRDefault="00F3534D" w:rsidP="00F3534D">
      <w:r>
        <w:t>- key pair</w:t>
      </w:r>
    </w:p>
    <w:p w14:paraId="194695BB" w14:textId="77777777" w:rsidR="00F3534D" w:rsidRDefault="00F3534D" w:rsidP="00F3534D">
      <w:r>
        <w:t>- storage size and type</w:t>
      </w:r>
    </w:p>
    <w:p w14:paraId="43EAEF8A" w14:textId="77777777" w:rsidR="00F3534D" w:rsidRDefault="00F3534D" w:rsidP="00F3534D">
      <w:r>
        <w:t>- user data script</w:t>
      </w:r>
    </w:p>
    <w:p w14:paraId="26F45B59" w14:textId="77777777" w:rsidR="00F3534D" w:rsidRDefault="00F3534D" w:rsidP="00F3534D">
      <w:r>
        <w:t>- IAM role</w:t>
      </w:r>
    </w:p>
    <w:p w14:paraId="0761337C" w14:textId="77777777" w:rsidR="00F3534D" w:rsidRDefault="00F3534D" w:rsidP="00F3534D"/>
    <w:p w14:paraId="3700E0D5" w14:textId="77777777" w:rsidR="00F3534D" w:rsidRDefault="00F3534D" w:rsidP="00F3534D">
      <w:r>
        <w:t>## User data</w:t>
      </w:r>
    </w:p>
    <w:p w14:paraId="37BE1B7A" w14:textId="77777777" w:rsidR="00F3534D" w:rsidRDefault="00F3534D" w:rsidP="00F3534D">
      <w:r>
        <w:t>A **user data script** runs when the instance first boots.</w:t>
      </w:r>
    </w:p>
    <w:p w14:paraId="1330F7D5" w14:textId="77777777" w:rsidR="00F3534D" w:rsidRDefault="00F3534D" w:rsidP="00F3534D"/>
    <w:p w14:paraId="58A0580E" w14:textId="77777777" w:rsidR="00F3534D" w:rsidRDefault="00F3534D" w:rsidP="00F3534D">
      <w:r>
        <w:t>Example:</w:t>
      </w:r>
    </w:p>
    <w:p w14:paraId="1A5EFB56" w14:textId="77777777" w:rsidR="00F3534D" w:rsidRDefault="00F3534D" w:rsidP="00F3534D">
      <w:r>
        <w:t>```bash</w:t>
      </w:r>
    </w:p>
    <w:p w14:paraId="48DCDB72" w14:textId="77777777" w:rsidR="00F3534D" w:rsidRDefault="00F3534D" w:rsidP="00F3534D">
      <w:r>
        <w:t>#!/bin/bash</w:t>
      </w:r>
    </w:p>
    <w:p w14:paraId="5BDB9002" w14:textId="77777777" w:rsidR="00F3534D" w:rsidRDefault="00F3534D" w:rsidP="00F3534D">
      <w:r>
        <w:t>yum update -y</w:t>
      </w:r>
    </w:p>
    <w:p w14:paraId="113096A3" w14:textId="77777777" w:rsidR="00F3534D" w:rsidRDefault="00F3534D" w:rsidP="00F3534D">
      <w:r>
        <w:t>yum install -y nginx</w:t>
      </w:r>
    </w:p>
    <w:p w14:paraId="100FB300" w14:textId="77777777" w:rsidR="00F3534D" w:rsidRDefault="00F3534D" w:rsidP="00F3534D">
      <w:r>
        <w:t>systemctl start nginx</w:t>
      </w:r>
    </w:p>
    <w:p w14:paraId="4552BAED" w14:textId="77777777" w:rsidR="00F3534D" w:rsidRDefault="00F3534D" w:rsidP="00F3534D">
      <w:r>
        <w:t>systemctl enable nginx</w:t>
      </w:r>
    </w:p>
    <w:p w14:paraId="11D9EB38" w14:textId="77777777" w:rsidR="00F3534D" w:rsidRDefault="00F3534D" w:rsidP="00F3534D">
      <w:r>
        <w:lastRenderedPageBreak/>
        <w:t>```</w:t>
      </w:r>
    </w:p>
    <w:p w14:paraId="70218401" w14:textId="77777777" w:rsidR="00F3534D" w:rsidRDefault="00F3534D" w:rsidP="00F3534D"/>
    <w:p w14:paraId="50D21133" w14:textId="77777777" w:rsidR="00F3534D" w:rsidRDefault="00F3534D" w:rsidP="00F3534D">
      <w:r>
        <w:t>This is useful for automation and bootstrapping.</w:t>
      </w:r>
    </w:p>
    <w:p w14:paraId="25EAAEAA" w14:textId="77777777" w:rsidR="00F3534D" w:rsidRDefault="00F3534D" w:rsidP="00F3534D"/>
    <w:p w14:paraId="373B8121" w14:textId="77777777" w:rsidR="00F3534D" w:rsidRDefault="00F3534D" w:rsidP="00F3534D">
      <w:r>
        <w:t>---</w:t>
      </w:r>
    </w:p>
    <w:p w14:paraId="00D5B2DF" w14:textId="77777777" w:rsidR="00F3534D" w:rsidRDefault="00F3534D" w:rsidP="00F3534D"/>
    <w:p w14:paraId="213BCD5C" w14:textId="77777777" w:rsidR="00F3534D" w:rsidRDefault="00F3534D" w:rsidP="00F3534D">
      <w:r>
        <w:t># IAM role for EC2</w:t>
      </w:r>
    </w:p>
    <w:p w14:paraId="0E420CAE" w14:textId="77777777" w:rsidR="00F3534D" w:rsidRDefault="00F3534D" w:rsidP="00F3534D"/>
    <w:p w14:paraId="16ED2E6A" w14:textId="77777777" w:rsidR="00F3534D" w:rsidRDefault="00F3534D" w:rsidP="00F3534D">
      <w:r>
        <w:t>An EC2 instance can be given an **IAM role** so it can access AWS services securely.</w:t>
      </w:r>
    </w:p>
    <w:p w14:paraId="241A675F" w14:textId="77777777" w:rsidR="00F3534D" w:rsidRDefault="00F3534D" w:rsidP="00F3534D"/>
    <w:p w14:paraId="23FC74F4" w14:textId="77777777" w:rsidR="00F3534D" w:rsidRDefault="00F3534D" w:rsidP="00F3534D">
      <w:r>
        <w:t>Example use cases:</w:t>
      </w:r>
    </w:p>
    <w:p w14:paraId="271F70C6" w14:textId="77777777" w:rsidR="00F3534D" w:rsidRDefault="00F3534D" w:rsidP="00F3534D">
      <w:r>
        <w:t>- read files from S3</w:t>
      </w:r>
    </w:p>
    <w:p w14:paraId="7C3619A1" w14:textId="77777777" w:rsidR="00F3534D" w:rsidRDefault="00F3534D" w:rsidP="00F3534D">
      <w:r>
        <w:t>- write logs to CloudWatch</w:t>
      </w:r>
    </w:p>
    <w:p w14:paraId="428238CD" w14:textId="77777777" w:rsidR="00F3534D" w:rsidRDefault="00F3534D" w:rsidP="00F3534D">
      <w:r>
        <w:t>- access Secrets Manager</w:t>
      </w:r>
    </w:p>
    <w:p w14:paraId="18C9E3B9" w14:textId="77777777" w:rsidR="00F3534D" w:rsidRDefault="00F3534D" w:rsidP="00F3534D">
      <w:r>
        <w:t>- pull images from ECR</w:t>
      </w:r>
    </w:p>
    <w:p w14:paraId="1431DC1E" w14:textId="77777777" w:rsidR="00F3534D" w:rsidRDefault="00F3534D" w:rsidP="00F3534D"/>
    <w:p w14:paraId="57D62F4F" w14:textId="77777777" w:rsidR="00F3534D" w:rsidRDefault="00F3534D" w:rsidP="00F3534D">
      <w:r>
        <w:t>This is better than hardcoding access keys on the server.</w:t>
      </w:r>
    </w:p>
    <w:p w14:paraId="4EE1BD52" w14:textId="77777777" w:rsidR="00F3534D" w:rsidRDefault="00F3534D" w:rsidP="00F3534D"/>
    <w:p w14:paraId="4528C18A" w14:textId="77777777" w:rsidR="00F3534D" w:rsidRDefault="00F3534D" w:rsidP="00F3534D">
      <w:r>
        <w:t>---</w:t>
      </w:r>
    </w:p>
    <w:p w14:paraId="4795A14D" w14:textId="77777777" w:rsidR="00F3534D" w:rsidRDefault="00F3534D" w:rsidP="00F3534D"/>
    <w:p w14:paraId="5259DC77" w14:textId="77777777" w:rsidR="00F3534D" w:rsidRDefault="00F3534D" w:rsidP="00F3534D">
      <w:r>
        <w:t># Monitoring and management</w:t>
      </w:r>
    </w:p>
    <w:p w14:paraId="5C6BA4BC" w14:textId="77777777" w:rsidR="00F3534D" w:rsidRDefault="00F3534D" w:rsidP="00F3534D"/>
    <w:p w14:paraId="289BA288" w14:textId="77777777" w:rsidR="00F3534D" w:rsidRDefault="00F3534D" w:rsidP="00F3534D">
      <w:r>
        <w:t>AWS provides tools for observing EC2 instances.</w:t>
      </w:r>
    </w:p>
    <w:p w14:paraId="75B6F3E6" w14:textId="77777777" w:rsidR="00F3534D" w:rsidRDefault="00F3534D" w:rsidP="00F3534D"/>
    <w:p w14:paraId="06B7BD1D" w14:textId="77777777" w:rsidR="00F3534D" w:rsidRDefault="00F3534D" w:rsidP="00F3534D">
      <w:r>
        <w:t>## CloudWatch</w:t>
      </w:r>
    </w:p>
    <w:p w14:paraId="51DEAD11" w14:textId="77777777" w:rsidR="00F3534D" w:rsidRDefault="00F3534D" w:rsidP="00F3534D">
      <w:r>
        <w:t>Used for:</w:t>
      </w:r>
    </w:p>
    <w:p w14:paraId="66A25378" w14:textId="77777777" w:rsidR="00F3534D" w:rsidRDefault="00F3534D" w:rsidP="00F3534D">
      <w:r>
        <w:t>- CPU usage</w:t>
      </w:r>
    </w:p>
    <w:p w14:paraId="7C690AD1" w14:textId="77777777" w:rsidR="00F3534D" w:rsidRDefault="00F3534D" w:rsidP="00F3534D">
      <w:r>
        <w:t>- memory metrics</w:t>
      </w:r>
    </w:p>
    <w:p w14:paraId="64D0E72A" w14:textId="77777777" w:rsidR="00F3534D" w:rsidRDefault="00F3534D" w:rsidP="00F3534D">
      <w:r>
        <w:t>- disk usage</w:t>
      </w:r>
    </w:p>
    <w:p w14:paraId="3D411E2F" w14:textId="77777777" w:rsidR="00F3534D" w:rsidRDefault="00F3534D" w:rsidP="00F3534D">
      <w:r>
        <w:t>- network traffic</w:t>
      </w:r>
    </w:p>
    <w:p w14:paraId="062FC872" w14:textId="77777777" w:rsidR="00F3534D" w:rsidRDefault="00F3534D" w:rsidP="00F3534D">
      <w:r>
        <w:t>- alarms and notifications</w:t>
      </w:r>
    </w:p>
    <w:p w14:paraId="722968F2" w14:textId="77777777" w:rsidR="00F3534D" w:rsidRDefault="00F3534D" w:rsidP="00F3534D"/>
    <w:p w14:paraId="39ABFA36" w14:textId="77777777" w:rsidR="00F3534D" w:rsidRDefault="00F3534D" w:rsidP="00F3534D">
      <w:r>
        <w:t>## CloudTrail</w:t>
      </w:r>
    </w:p>
    <w:p w14:paraId="15AAAB7B" w14:textId="77777777" w:rsidR="00F3534D" w:rsidRDefault="00F3534D" w:rsidP="00F3534D">
      <w:r>
        <w:t>Tracks API activity, useful for auditing.</w:t>
      </w:r>
    </w:p>
    <w:p w14:paraId="4F815A8F" w14:textId="77777777" w:rsidR="00F3534D" w:rsidRDefault="00F3534D" w:rsidP="00F3534D"/>
    <w:p w14:paraId="307C07BA" w14:textId="77777777" w:rsidR="00F3534D" w:rsidRDefault="00F3534D" w:rsidP="00F3534D">
      <w:r>
        <w:t>## Systems Manager</w:t>
      </w:r>
    </w:p>
    <w:p w14:paraId="21413401" w14:textId="77777777" w:rsidR="00F3534D" w:rsidRDefault="00F3534D" w:rsidP="00F3534D">
      <w:r>
        <w:t>Lets you manage instances without SSH in many cases.</w:t>
      </w:r>
    </w:p>
    <w:p w14:paraId="5D74BE23" w14:textId="77777777" w:rsidR="00F3534D" w:rsidRDefault="00F3534D" w:rsidP="00F3534D"/>
    <w:p w14:paraId="62AF3242" w14:textId="77777777" w:rsidR="00F3534D" w:rsidRDefault="00F3534D" w:rsidP="00F3534D">
      <w:r>
        <w:t>You can:</w:t>
      </w:r>
    </w:p>
    <w:p w14:paraId="7627FD3E" w14:textId="77777777" w:rsidR="00F3534D" w:rsidRDefault="00F3534D" w:rsidP="00F3534D">
      <w:r>
        <w:t>- run commands remotely</w:t>
      </w:r>
    </w:p>
    <w:p w14:paraId="772B299B" w14:textId="77777777" w:rsidR="00F3534D" w:rsidRDefault="00F3534D" w:rsidP="00F3534D">
      <w:r>
        <w:t>- patch instances</w:t>
      </w:r>
    </w:p>
    <w:p w14:paraId="4DE829B3" w14:textId="77777777" w:rsidR="00F3534D" w:rsidRDefault="00F3534D" w:rsidP="00F3534D">
      <w:r>
        <w:t>- manage configurations</w:t>
      </w:r>
    </w:p>
    <w:p w14:paraId="5E94A4BF" w14:textId="77777777" w:rsidR="00F3534D" w:rsidRDefault="00F3534D" w:rsidP="00F3534D">
      <w:r>
        <w:t>- avoid opening port 22</w:t>
      </w:r>
    </w:p>
    <w:p w14:paraId="078122BC" w14:textId="77777777" w:rsidR="00F3534D" w:rsidRDefault="00F3534D" w:rsidP="00F3534D"/>
    <w:p w14:paraId="001E36A1" w14:textId="77777777" w:rsidR="00F3534D" w:rsidRDefault="00F3534D" w:rsidP="00F3534D">
      <w:r>
        <w:t>---</w:t>
      </w:r>
    </w:p>
    <w:p w14:paraId="22227809" w14:textId="77777777" w:rsidR="00F3534D" w:rsidRDefault="00F3534D" w:rsidP="00F3534D"/>
    <w:p w14:paraId="1F63B7EE" w14:textId="77777777" w:rsidR="00F3534D" w:rsidRDefault="00F3534D" w:rsidP="00F3534D">
      <w:r>
        <w:t># Scaling EC2</w:t>
      </w:r>
    </w:p>
    <w:p w14:paraId="4F93F256" w14:textId="77777777" w:rsidR="00F3534D" w:rsidRDefault="00F3534D" w:rsidP="00F3534D"/>
    <w:p w14:paraId="79C4B504" w14:textId="77777777" w:rsidR="00F3534D" w:rsidRDefault="00F3534D" w:rsidP="00F3534D">
      <w:r>
        <w:t>You can scale EC2 in two main ways:</w:t>
      </w:r>
    </w:p>
    <w:p w14:paraId="0A614A40" w14:textId="77777777" w:rsidR="00F3534D" w:rsidRDefault="00F3534D" w:rsidP="00F3534D"/>
    <w:p w14:paraId="516A2D06" w14:textId="77777777" w:rsidR="00F3534D" w:rsidRDefault="00F3534D" w:rsidP="00F3534D">
      <w:r>
        <w:t>## Vertical scaling</w:t>
      </w:r>
    </w:p>
    <w:p w14:paraId="714E2CB9" w14:textId="77777777" w:rsidR="00F3534D" w:rsidRDefault="00F3534D" w:rsidP="00F3534D">
      <w:r>
        <w:t>Increase instance size.</w:t>
      </w:r>
    </w:p>
    <w:p w14:paraId="5F16A479" w14:textId="77777777" w:rsidR="00F3534D" w:rsidRDefault="00F3534D" w:rsidP="00F3534D"/>
    <w:p w14:paraId="02B0AC1F" w14:textId="77777777" w:rsidR="00F3534D" w:rsidRDefault="00F3534D" w:rsidP="00F3534D">
      <w:r>
        <w:t>Example:</w:t>
      </w:r>
    </w:p>
    <w:p w14:paraId="4EC7E5E5" w14:textId="77777777" w:rsidR="00F3534D" w:rsidRDefault="00F3534D" w:rsidP="00F3534D">
      <w:r>
        <w:t>- move from `t3.small` to `m5.large`</w:t>
      </w:r>
    </w:p>
    <w:p w14:paraId="65CB6AB7" w14:textId="77777777" w:rsidR="00F3534D" w:rsidRDefault="00F3534D" w:rsidP="00F3534D"/>
    <w:p w14:paraId="47C9EE3C" w14:textId="77777777" w:rsidR="00F3534D" w:rsidRDefault="00F3534D" w:rsidP="00F3534D">
      <w:r>
        <w:t>Pros:</w:t>
      </w:r>
    </w:p>
    <w:p w14:paraId="28C54206" w14:textId="77777777" w:rsidR="00F3534D" w:rsidRDefault="00F3534D" w:rsidP="00F3534D">
      <w:r>
        <w:t>- simple</w:t>
      </w:r>
    </w:p>
    <w:p w14:paraId="3282ABEF" w14:textId="77777777" w:rsidR="00F3534D" w:rsidRDefault="00F3534D" w:rsidP="00F3534D"/>
    <w:p w14:paraId="5A0ABBCD" w14:textId="77777777" w:rsidR="00F3534D" w:rsidRDefault="00F3534D" w:rsidP="00F3534D">
      <w:r>
        <w:t>Cons:</w:t>
      </w:r>
    </w:p>
    <w:p w14:paraId="68D3885A" w14:textId="77777777" w:rsidR="00F3534D" w:rsidRDefault="00F3534D" w:rsidP="00F3534D">
      <w:r>
        <w:t>- limited by max machine size</w:t>
      </w:r>
    </w:p>
    <w:p w14:paraId="1622DF95" w14:textId="77777777" w:rsidR="00F3534D" w:rsidRDefault="00F3534D" w:rsidP="00F3534D">
      <w:r>
        <w:t>- may require downtime</w:t>
      </w:r>
    </w:p>
    <w:p w14:paraId="52E80668" w14:textId="77777777" w:rsidR="00F3534D" w:rsidRDefault="00F3534D" w:rsidP="00F3534D"/>
    <w:p w14:paraId="2A4AB539" w14:textId="77777777" w:rsidR="00F3534D" w:rsidRDefault="00F3534D" w:rsidP="00F3534D">
      <w:r>
        <w:t>## Horizontal scaling</w:t>
      </w:r>
    </w:p>
    <w:p w14:paraId="0F1725B3" w14:textId="77777777" w:rsidR="00F3534D" w:rsidRDefault="00F3534D" w:rsidP="00F3534D">
      <w:r>
        <w:t>Add more instances.</w:t>
      </w:r>
    </w:p>
    <w:p w14:paraId="060DFD47" w14:textId="77777777" w:rsidR="00F3534D" w:rsidRDefault="00F3534D" w:rsidP="00F3534D"/>
    <w:p w14:paraId="61BA3793" w14:textId="77777777" w:rsidR="00F3534D" w:rsidRDefault="00F3534D" w:rsidP="00F3534D">
      <w:r>
        <w:t>Example:</w:t>
      </w:r>
    </w:p>
    <w:p w14:paraId="3FF2F7BE" w14:textId="77777777" w:rsidR="00F3534D" w:rsidRDefault="00F3534D" w:rsidP="00F3534D">
      <w:r>
        <w:t>- run 2, 4, or 10 instances behind a load balancer</w:t>
      </w:r>
    </w:p>
    <w:p w14:paraId="6716F8BB" w14:textId="77777777" w:rsidR="00F3534D" w:rsidRDefault="00F3534D" w:rsidP="00F3534D"/>
    <w:p w14:paraId="77510D6D" w14:textId="77777777" w:rsidR="00F3534D" w:rsidRDefault="00F3534D" w:rsidP="00F3534D">
      <w:r>
        <w:t>Pros:</w:t>
      </w:r>
    </w:p>
    <w:p w14:paraId="7B7CF339" w14:textId="77777777" w:rsidR="00F3534D" w:rsidRDefault="00F3534D" w:rsidP="00F3534D">
      <w:r>
        <w:t>- more scalable</w:t>
      </w:r>
    </w:p>
    <w:p w14:paraId="038BCFD1" w14:textId="77777777" w:rsidR="00F3534D" w:rsidRDefault="00F3534D" w:rsidP="00F3534D">
      <w:r>
        <w:lastRenderedPageBreak/>
        <w:t>- more fault tolerant</w:t>
      </w:r>
    </w:p>
    <w:p w14:paraId="25B02D04" w14:textId="77777777" w:rsidR="00F3534D" w:rsidRDefault="00F3534D" w:rsidP="00F3534D"/>
    <w:p w14:paraId="72BBACBF" w14:textId="77777777" w:rsidR="00F3534D" w:rsidRDefault="00F3534D" w:rsidP="00F3534D">
      <w:r>
        <w:t>Cons:</w:t>
      </w:r>
    </w:p>
    <w:p w14:paraId="24DF015E" w14:textId="77777777" w:rsidR="00F3534D" w:rsidRDefault="00F3534D" w:rsidP="00F3534D">
      <w:r>
        <w:t>- application must be stateless or designed for distributed use</w:t>
      </w:r>
    </w:p>
    <w:p w14:paraId="1A442EDE" w14:textId="77777777" w:rsidR="00F3534D" w:rsidRDefault="00F3534D" w:rsidP="00F3534D"/>
    <w:p w14:paraId="44C6CB92" w14:textId="77777777" w:rsidR="00F3534D" w:rsidRDefault="00F3534D" w:rsidP="00F3534D">
      <w:r>
        <w:t>### In AWS, horizontal scaling is often done using:</w:t>
      </w:r>
    </w:p>
    <w:p w14:paraId="197C8079" w14:textId="77777777" w:rsidR="00F3534D" w:rsidRDefault="00F3534D" w:rsidP="00F3534D">
      <w:r>
        <w:t>- Auto Scaling Groups</w:t>
      </w:r>
    </w:p>
    <w:p w14:paraId="58597307" w14:textId="77777777" w:rsidR="00F3534D" w:rsidRDefault="00F3534D" w:rsidP="00F3534D">
      <w:r>
        <w:t>- Elastic Load Balancer</w:t>
      </w:r>
    </w:p>
    <w:p w14:paraId="7A9EC1E9" w14:textId="77777777" w:rsidR="00F3534D" w:rsidRDefault="00F3534D" w:rsidP="00F3534D"/>
    <w:p w14:paraId="3781F6D7" w14:textId="77777777" w:rsidR="00F3534D" w:rsidRDefault="00F3534D" w:rsidP="00F3534D">
      <w:r>
        <w:t>---</w:t>
      </w:r>
    </w:p>
    <w:p w14:paraId="0FE75EDD" w14:textId="77777777" w:rsidR="00F3534D" w:rsidRDefault="00F3534D" w:rsidP="00F3534D"/>
    <w:p w14:paraId="3A2F0613" w14:textId="77777777" w:rsidR="00F3534D" w:rsidRDefault="00F3534D" w:rsidP="00F3534D">
      <w:r>
        <w:t># EC2 behind a Load Balancer</w:t>
      </w:r>
    </w:p>
    <w:p w14:paraId="3908CCD0" w14:textId="77777777" w:rsidR="00F3534D" w:rsidRDefault="00F3534D" w:rsidP="00F3534D"/>
    <w:p w14:paraId="21A60D19" w14:textId="77777777" w:rsidR="00F3534D" w:rsidRDefault="00F3534D" w:rsidP="00F3534D">
      <w:r>
        <w:t>A typical scalable setup looks like this:</w:t>
      </w:r>
    </w:p>
    <w:p w14:paraId="7A514122" w14:textId="77777777" w:rsidR="00F3534D" w:rsidRDefault="00F3534D" w:rsidP="00F3534D"/>
    <w:p w14:paraId="1A3CB961" w14:textId="77777777" w:rsidR="00F3534D" w:rsidRDefault="00F3534D" w:rsidP="00F3534D">
      <w:r>
        <w:t>```mermaid</w:t>
      </w:r>
    </w:p>
    <w:p w14:paraId="26A073D0" w14:textId="77777777" w:rsidR="00F3534D" w:rsidRDefault="00F3534D" w:rsidP="00F3534D">
      <w:r>
        <w:t>flowchart TB</w:t>
      </w:r>
    </w:p>
    <w:p w14:paraId="7487C787" w14:textId="77777777" w:rsidR="00F3534D" w:rsidRDefault="00F3534D" w:rsidP="00F3534D">
      <w:r>
        <w:t xml:space="preserve">    User[Users] --&gt; ALB[Application Load Balancer]</w:t>
      </w:r>
    </w:p>
    <w:p w14:paraId="17FE8580" w14:textId="77777777" w:rsidR="00F3534D" w:rsidRDefault="00F3534D" w:rsidP="00F3534D">
      <w:r>
        <w:t xml:space="preserve">    ALB --&gt; EC21[EC2 Instance 1]</w:t>
      </w:r>
    </w:p>
    <w:p w14:paraId="1A5431EE" w14:textId="77777777" w:rsidR="00F3534D" w:rsidRDefault="00F3534D" w:rsidP="00F3534D">
      <w:r>
        <w:t xml:space="preserve">    ALB --&gt; EC22[EC2 Instance 2]</w:t>
      </w:r>
    </w:p>
    <w:p w14:paraId="2B0C344E" w14:textId="77777777" w:rsidR="00F3534D" w:rsidRDefault="00F3534D" w:rsidP="00F3534D">
      <w:r>
        <w:t xml:space="preserve">    ALB --&gt; EC23[EC2 Instance 3]</w:t>
      </w:r>
    </w:p>
    <w:p w14:paraId="0E3F5AB2" w14:textId="77777777" w:rsidR="00F3534D" w:rsidRDefault="00F3534D" w:rsidP="00F3534D">
      <w:r>
        <w:t xml:space="preserve">    EC21 --&gt; DB[(Database)]</w:t>
      </w:r>
    </w:p>
    <w:p w14:paraId="2F8727A5" w14:textId="77777777" w:rsidR="00F3534D" w:rsidRDefault="00F3534D" w:rsidP="00F3534D">
      <w:r>
        <w:t xml:space="preserve">    EC22 --&gt; DB</w:t>
      </w:r>
    </w:p>
    <w:p w14:paraId="6F08BBA2" w14:textId="77777777" w:rsidR="00F3534D" w:rsidRDefault="00F3534D" w:rsidP="00F3534D">
      <w:r>
        <w:t xml:space="preserve">    EC23 --&gt; DB</w:t>
      </w:r>
    </w:p>
    <w:p w14:paraId="3D1315C3" w14:textId="77777777" w:rsidR="00F3534D" w:rsidRDefault="00F3534D" w:rsidP="00F3534D"/>
    <w:p w14:paraId="2036A080" w14:textId="77777777" w:rsidR="00F3534D" w:rsidRDefault="00F3534D" w:rsidP="00F3534D">
      <w:r>
        <w:t xml:space="preserve">    style User fill:#00ceff,stroke:#000000,stroke-width:2px,color:#000000</w:t>
      </w:r>
    </w:p>
    <w:p w14:paraId="6AB80CFD" w14:textId="77777777" w:rsidR="00F3534D" w:rsidRDefault="00F3534D" w:rsidP="00F3534D">
      <w:r>
        <w:t xml:space="preserve">    style ALB fill:#69db7c,stroke:#000000,stroke-width:2px,color:#000000</w:t>
      </w:r>
    </w:p>
    <w:p w14:paraId="31D7327C" w14:textId="77777777" w:rsidR="00F3534D" w:rsidRDefault="00F3534D" w:rsidP="00F3534D">
      <w:r>
        <w:t xml:space="preserve">    style EC21 fill:#ffd43b,stroke:#000000,stroke-width:2px,color:#000000</w:t>
      </w:r>
    </w:p>
    <w:p w14:paraId="27B87A18" w14:textId="77777777" w:rsidR="00F3534D" w:rsidRDefault="00F3534D" w:rsidP="00F3534D">
      <w:r>
        <w:t xml:space="preserve">    style EC22 fill:#ffd43b,stroke:#000000,stroke-width:2px,color:#000000</w:t>
      </w:r>
    </w:p>
    <w:p w14:paraId="6B30A34A" w14:textId="77777777" w:rsidR="00F3534D" w:rsidRDefault="00F3534D" w:rsidP="00F3534D">
      <w:r>
        <w:t xml:space="preserve">    style EC23 fill:#ffd43b,stroke:#000000,stroke-width:2px,color:#000000</w:t>
      </w:r>
    </w:p>
    <w:p w14:paraId="43F52D0B" w14:textId="77777777" w:rsidR="00F3534D" w:rsidRDefault="00F3534D" w:rsidP="00F3534D">
      <w:r>
        <w:t xml:space="preserve">    style DB fill:#69db7c,stroke:#000000,stroke-width:2px,color:#000000</w:t>
      </w:r>
    </w:p>
    <w:p w14:paraId="2FCDCCD9" w14:textId="77777777" w:rsidR="00F3534D" w:rsidRDefault="00F3534D" w:rsidP="00F3534D">
      <w:r>
        <w:t>```</w:t>
      </w:r>
    </w:p>
    <w:p w14:paraId="0538701C" w14:textId="77777777" w:rsidR="00F3534D" w:rsidRDefault="00F3534D" w:rsidP="00F3534D"/>
    <w:p w14:paraId="61319C64" w14:textId="77777777" w:rsidR="00F3534D" w:rsidRDefault="00F3534D" w:rsidP="00F3534D">
      <w:r>
        <w:t>This setup improves:</w:t>
      </w:r>
    </w:p>
    <w:p w14:paraId="47498756" w14:textId="77777777" w:rsidR="00F3534D" w:rsidRDefault="00F3534D" w:rsidP="00F3534D">
      <w:r>
        <w:t>- availability</w:t>
      </w:r>
    </w:p>
    <w:p w14:paraId="6AD9D45E" w14:textId="77777777" w:rsidR="00F3534D" w:rsidRDefault="00F3534D" w:rsidP="00F3534D">
      <w:r>
        <w:t>- fault tolerance</w:t>
      </w:r>
    </w:p>
    <w:p w14:paraId="41B50A17" w14:textId="77777777" w:rsidR="00F3534D" w:rsidRDefault="00F3534D" w:rsidP="00F3534D">
      <w:r>
        <w:t>- scalability</w:t>
      </w:r>
    </w:p>
    <w:p w14:paraId="5950FC94" w14:textId="77777777" w:rsidR="00F3534D" w:rsidRDefault="00F3534D" w:rsidP="00F3534D"/>
    <w:p w14:paraId="12F6AD02" w14:textId="77777777" w:rsidR="00F3534D" w:rsidRDefault="00F3534D" w:rsidP="00F3534D">
      <w:r>
        <w:t>---</w:t>
      </w:r>
    </w:p>
    <w:p w14:paraId="1C57E724" w14:textId="77777777" w:rsidR="00F3534D" w:rsidRDefault="00F3534D" w:rsidP="00F3534D"/>
    <w:p w14:paraId="734B1981" w14:textId="77777777" w:rsidR="00F3534D" w:rsidRDefault="00F3534D" w:rsidP="00F3534D">
      <w:r>
        <w:t># EC2 pricing model</w:t>
      </w:r>
    </w:p>
    <w:p w14:paraId="231E6A5E" w14:textId="77777777" w:rsidR="00F3534D" w:rsidRDefault="00F3534D" w:rsidP="00F3534D"/>
    <w:p w14:paraId="60E35F67" w14:textId="77777777" w:rsidR="00F3534D" w:rsidRDefault="00F3534D" w:rsidP="00F3534D">
      <w:r>
        <w:t>EC2 offers several pricing options.</w:t>
      </w:r>
    </w:p>
    <w:p w14:paraId="0DCFE8A8" w14:textId="77777777" w:rsidR="00F3534D" w:rsidRDefault="00F3534D" w:rsidP="00F3534D"/>
    <w:p w14:paraId="7C1D40A1" w14:textId="77777777" w:rsidR="00F3534D" w:rsidRDefault="00F3534D" w:rsidP="00F3534D">
      <w:r>
        <w:lastRenderedPageBreak/>
        <w:t>## On-Demand</w:t>
      </w:r>
    </w:p>
    <w:p w14:paraId="09456B42" w14:textId="77777777" w:rsidR="00F3534D" w:rsidRDefault="00F3534D" w:rsidP="00F3534D">
      <w:r>
        <w:t>Pay per second or hour, with no long-term commitment.</w:t>
      </w:r>
    </w:p>
    <w:p w14:paraId="473085BD" w14:textId="77777777" w:rsidR="00F3534D" w:rsidRDefault="00F3534D" w:rsidP="00F3534D"/>
    <w:p w14:paraId="2B87776E" w14:textId="77777777" w:rsidR="00F3534D" w:rsidRDefault="00F3534D" w:rsidP="00F3534D">
      <w:r>
        <w:t>Best for:</w:t>
      </w:r>
    </w:p>
    <w:p w14:paraId="06FD93A7" w14:textId="77777777" w:rsidR="00F3534D" w:rsidRDefault="00F3534D" w:rsidP="00F3534D">
      <w:r>
        <w:t>- short-term workloads</w:t>
      </w:r>
    </w:p>
    <w:p w14:paraId="4916153B" w14:textId="77777777" w:rsidR="00F3534D" w:rsidRDefault="00F3534D" w:rsidP="00F3534D">
      <w:r>
        <w:t>- unpredictable traffic</w:t>
      </w:r>
    </w:p>
    <w:p w14:paraId="6F394EAC" w14:textId="77777777" w:rsidR="00F3534D" w:rsidRDefault="00F3534D" w:rsidP="00F3534D">
      <w:r>
        <w:t>- testing</w:t>
      </w:r>
    </w:p>
    <w:p w14:paraId="048C1F50" w14:textId="77777777" w:rsidR="00F3534D" w:rsidRDefault="00F3534D" w:rsidP="00F3534D"/>
    <w:p w14:paraId="0E99F93C" w14:textId="77777777" w:rsidR="00F3534D" w:rsidRDefault="00F3534D" w:rsidP="00F3534D">
      <w:r>
        <w:t>## Reserved Instances</w:t>
      </w:r>
    </w:p>
    <w:p w14:paraId="43FB3CFA" w14:textId="77777777" w:rsidR="00F3534D" w:rsidRDefault="00F3534D" w:rsidP="00F3534D">
      <w:r>
        <w:t>Commit to usage for 1 or 3 years for lower cost.</w:t>
      </w:r>
    </w:p>
    <w:p w14:paraId="185F15EB" w14:textId="77777777" w:rsidR="00F3534D" w:rsidRDefault="00F3534D" w:rsidP="00F3534D"/>
    <w:p w14:paraId="12D89CB5" w14:textId="77777777" w:rsidR="00F3534D" w:rsidRDefault="00F3534D" w:rsidP="00F3534D">
      <w:r>
        <w:t>Best for:</w:t>
      </w:r>
    </w:p>
    <w:p w14:paraId="1B009868" w14:textId="77777777" w:rsidR="00F3534D" w:rsidRDefault="00F3534D" w:rsidP="00F3534D">
      <w:r>
        <w:t>- steady workloads</w:t>
      </w:r>
    </w:p>
    <w:p w14:paraId="00E3A0A8" w14:textId="77777777" w:rsidR="00F3534D" w:rsidRDefault="00F3534D" w:rsidP="00F3534D">
      <w:r>
        <w:t>- predictable usage</w:t>
      </w:r>
    </w:p>
    <w:p w14:paraId="3796FC76" w14:textId="77777777" w:rsidR="00F3534D" w:rsidRDefault="00F3534D" w:rsidP="00F3534D"/>
    <w:p w14:paraId="366013E2" w14:textId="77777777" w:rsidR="00F3534D" w:rsidRDefault="00F3534D" w:rsidP="00F3534D">
      <w:r>
        <w:t>## Savings Plans</w:t>
      </w:r>
    </w:p>
    <w:p w14:paraId="1EE7A251" w14:textId="77777777" w:rsidR="00F3534D" w:rsidRDefault="00F3534D" w:rsidP="00F3534D">
      <w:r>
        <w:t>Flexible commitment-based pricing with savings.</w:t>
      </w:r>
    </w:p>
    <w:p w14:paraId="374AAF67" w14:textId="77777777" w:rsidR="00F3534D" w:rsidRDefault="00F3534D" w:rsidP="00F3534D"/>
    <w:p w14:paraId="4737E22D" w14:textId="77777777" w:rsidR="00F3534D" w:rsidRDefault="00F3534D" w:rsidP="00F3534D">
      <w:r>
        <w:t>## Spot Instances</w:t>
      </w:r>
    </w:p>
    <w:p w14:paraId="45ECB76E" w14:textId="77777777" w:rsidR="00F3534D" w:rsidRDefault="00F3534D" w:rsidP="00F3534D">
      <w:r>
        <w:t>Use unused AWS capacity at a discount.</w:t>
      </w:r>
    </w:p>
    <w:p w14:paraId="2545E40F" w14:textId="77777777" w:rsidR="00F3534D" w:rsidRDefault="00F3534D" w:rsidP="00F3534D"/>
    <w:p w14:paraId="054AD8E9" w14:textId="77777777" w:rsidR="00F3534D" w:rsidRDefault="00F3534D" w:rsidP="00F3534D">
      <w:r>
        <w:t>Best for:</w:t>
      </w:r>
    </w:p>
    <w:p w14:paraId="237024BC" w14:textId="77777777" w:rsidR="00F3534D" w:rsidRDefault="00F3534D" w:rsidP="00F3534D">
      <w:r>
        <w:t>- fault-tolerant jobs</w:t>
      </w:r>
    </w:p>
    <w:p w14:paraId="203DFBB8" w14:textId="77777777" w:rsidR="00F3534D" w:rsidRDefault="00F3534D" w:rsidP="00F3534D">
      <w:r>
        <w:t>- batch processing</w:t>
      </w:r>
    </w:p>
    <w:p w14:paraId="04EE76E6" w14:textId="77777777" w:rsidR="00F3534D" w:rsidRDefault="00F3534D" w:rsidP="00F3534D">
      <w:r>
        <w:lastRenderedPageBreak/>
        <w:t>- CI workloads</w:t>
      </w:r>
    </w:p>
    <w:p w14:paraId="4B53F9BF" w14:textId="77777777" w:rsidR="00F3534D" w:rsidRDefault="00F3534D" w:rsidP="00F3534D"/>
    <w:p w14:paraId="6FA0E3F5" w14:textId="77777777" w:rsidR="00F3534D" w:rsidRDefault="00F3534D" w:rsidP="00F3534D">
      <w:r>
        <w:t>Risk:</w:t>
      </w:r>
    </w:p>
    <w:p w14:paraId="0A562A77" w14:textId="77777777" w:rsidR="00F3534D" w:rsidRDefault="00F3534D" w:rsidP="00F3534D">
      <w:r>
        <w:t>- instances can be interrupted</w:t>
      </w:r>
    </w:p>
    <w:p w14:paraId="26A7BF78" w14:textId="77777777" w:rsidR="00F3534D" w:rsidRDefault="00F3534D" w:rsidP="00F3534D"/>
    <w:p w14:paraId="0C6926D4" w14:textId="77777777" w:rsidR="00F3534D" w:rsidRDefault="00F3534D" w:rsidP="00F3534D">
      <w:r>
        <w:t>---</w:t>
      </w:r>
    </w:p>
    <w:p w14:paraId="39034A63" w14:textId="77777777" w:rsidR="00F3534D" w:rsidRDefault="00F3534D" w:rsidP="00F3534D"/>
    <w:p w14:paraId="4E499AB8" w14:textId="77777777" w:rsidR="00F3534D" w:rsidRDefault="00F3534D" w:rsidP="00F3534D">
      <w:r>
        <w:t># Security best practices for EC2</w:t>
      </w:r>
    </w:p>
    <w:p w14:paraId="78C16E1D" w14:textId="77777777" w:rsidR="00F3534D" w:rsidRDefault="00F3534D" w:rsidP="00F3534D"/>
    <w:p w14:paraId="2FAA569B" w14:textId="77777777" w:rsidR="00F3534D" w:rsidRDefault="00F3534D" w:rsidP="00F3534D">
      <w:r>
        <w:t>- use least privilege IAM roles</w:t>
      </w:r>
    </w:p>
    <w:p w14:paraId="34C94CC1" w14:textId="77777777" w:rsidR="00F3534D" w:rsidRDefault="00F3534D" w:rsidP="00F3534D">
      <w:r>
        <w:t>- restrict security group access</w:t>
      </w:r>
    </w:p>
    <w:p w14:paraId="299256CA" w14:textId="77777777" w:rsidR="00F3534D" w:rsidRDefault="00F3534D" w:rsidP="00F3534D">
      <w:r>
        <w:t>- avoid public SSH if possible</w:t>
      </w:r>
    </w:p>
    <w:p w14:paraId="6E185294" w14:textId="77777777" w:rsidR="00F3534D" w:rsidRDefault="00F3534D" w:rsidP="00F3534D">
      <w:r>
        <w:t>- patch instances regularly</w:t>
      </w:r>
    </w:p>
    <w:p w14:paraId="3624F7BE" w14:textId="77777777" w:rsidR="00F3534D" w:rsidRDefault="00F3534D" w:rsidP="00F3534D">
      <w:r>
        <w:t>- use encrypted EBS volumes</w:t>
      </w:r>
    </w:p>
    <w:p w14:paraId="43411727" w14:textId="77777777" w:rsidR="00F3534D" w:rsidRDefault="00F3534D" w:rsidP="00F3534D">
      <w:r>
        <w:t>- store secrets in Secrets Manager or Parameter Store</w:t>
      </w:r>
    </w:p>
    <w:p w14:paraId="332218EC" w14:textId="77777777" w:rsidR="00F3534D" w:rsidRDefault="00F3534D" w:rsidP="00F3534D">
      <w:r>
        <w:t>- use CloudWatch alarms</w:t>
      </w:r>
    </w:p>
    <w:p w14:paraId="3E22E2D6" w14:textId="77777777" w:rsidR="00F3534D" w:rsidRDefault="00F3534D" w:rsidP="00F3534D">
      <w:r>
        <w:t>- prefer private subnets for internal services</w:t>
      </w:r>
    </w:p>
    <w:p w14:paraId="5B65020F" w14:textId="77777777" w:rsidR="00F3534D" w:rsidRDefault="00F3534D" w:rsidP="00F3534D"/>
    <w:p w14:paraId="4D0CDCE1" w14:textId="77777777" w:rsidR="00F3534D" w:rsidRDefault="00F3534D" w:rsidP="00F3534D">
      <w:r>
        <w:t>---</w:t>
      </w:r>
    </w:p>
    <w:p w14:paraId="01827F01" w14:textId="77777777" w:rsidR="00F3534D" w:rsidRDefault="00F3534D" w:rsidP="00F3534D"/>
    <w:p w14:paraId="064F05FC" w14:textId="77777777" w:rsidR="00F3534D" w:rsidRDefault="00F3534D" w:rsidP="00F3534D">
      <w:r>
        <w:t># Advantages of EC2</w:t>
      </w:r>
    </w:p>
    <w:p w14:paraId="20A54601" w14:textId="77777777" w:rsidR="00F3534D" w:rsidRDefault="00F3534D" w:rsidP="00F3534D"/>
    <w:p w14:paraId="7F7B4ED6" w14:textId="77777777" w:rsidR="00F3534D" w:rsidRDefault="00F3534D" w:rsidP="00F3534D">
      <w:r>
        <w:t>- highly flexible</w:t>
      </w:r>
    </w:p>
    <w:p w14:paraId="388C6AAE" w14:textId="77777777" w:rsidR="00F3534D" w:rsidRDefault="00F3534D" w:rsidP="00F3534D">
      <w:r>
        <w:t>- many instance types</w:t>
      </w:r>
    </w:p>
    <w:p w14:paraId="7DE56BE6" w14:textId="77777777" w:rsidR="00F3534D" w:rsidRDefault="00F3534D" w:rsidP="00F3534D">
      <w:r>
        <w:lastRenderedPageBreak/>
        <w:t>- full OS-level control</w:t>
      </w:r>
    </w:p>
    <w:p w14:paraId="65695CD3" w14:textId="77777777" w:rsidR="00F3534D" w:rsidRDefault="00F3534D" w:rsidP="00F3534D">
      <w:r>
        <w:t>- scalable</w:t>
      </w:r>
    </w:p>
    <w:p w14:paraId="161AF7AD" w14:textId="77777777" w:rsidR="00F3534D" w:rsidRDefault="00F3534D" w:rsidP="00F3534D">
      <w:r>
        <w:t>- integrates with many AWS services</w:t>
      </w:r>
    </w:p>
    <w:p w14:paraId="239C6657" w14:textId="77777777" w:rsidR="00F3534D" w:rsidRDefault="00F3534D" w:rsidP="00F3534D">
      <w:r>
        <w:t>- suitable for almost any workload</w:t>
      </w:r>
    </w:p>
    <w:p w14:paraId="420EDDD0" w14:textId="77777777" w:rsidR="00F3534D" w:rsidRDefault="00F3534D" w:rsidP="00F3534D"/>
    <w:p w14:paraId="4F6055F8" w14:textId="77777777" w:rsidR="00F3534D" w:rsidRDefault="00F3534D" w:rsidP="00F3534D">
      <w:r>
        <w:t>---</w:t>
      </w:r>
    </w:p>
    <w:p w14:paraId="3DCEEA07" w14:textId="77777777" w:rsidR="00F3534D" w:rsidRDefault="00F3534D" w:rsidP="00F3534D"/>
    <w:p w14:paraId="45F4EDB4" w14:textId="77777777" w:rsidR="00F3534D" w:rsidRDefault="00F3534D" w:rsidP="00F3534D">
      <w:r>
        <w:t># Disadvantages of EC2</w:t>
      </w:r>
    </w:p>
    <w:p w14:paraId="604FE017" w14:textId="77777777" w:rsidR="00F3534D" w:rsidRDefault="00F3534D" w:rsidP="00F3534D"/>
    <w:p w14:paraId="7354BA0E" w14:textId="77777777" w:rsidR="00F3534D" w:rsidRDefault="00F3534D" w:rsidP="00F3534D">
      <w:r>
        <w:t>- you manage the server yourself</w:t>
      </w:r>
    </w:p>
    <w:p w14:paraId="147293EA" w14:textId="77777777" w:rsidR="00F3534D" w:rsidRDefault="00F3534D" w:rsidP="00F3534D">
      <w:r>
        <w:t>- patching and maintenance are your responsibility</w:t>
      </w:r>
    </w:p>
    <w:p w14:paraId="0AA12FFC" w14:textId="77777777" w:rsidR="00F3534D" w:rsidRDefault="00F3534D" w:rsidP="00F3534D">
      <w:r>
        <w:t>- scaling requires setup</w:t>
      </w:r>
    </w:p>
    <w:p w14:paraId="64BA7DF5" w14:textId="77777777" w:rsidR="00F3534D" w:rsidRDefault="00F3534D" w:rsidP="00F3534D">
      <w:r>
        <w:t>- less managed than serverless or platform services</w:t>
      </w:r>
    </w:p>
    <w:p w14:paraId="617F0EAC" w14:textId="77777777" w:rsidR="00F3534D" w:rsidRDefault="00F3534D" w:rsidP="00F3534D">
      <w:r>
        <w:t>- can become expensive if not optimized</w:t>
      </w:r>
    </w:p>
    <w:p w14:paraId="6262C130" w14:textId="77777777" w:rsidR="00F3534D" w:rsidRDefault="00F3534D" w:rsidP="00F3534D"/>
    <w:p w14:paraId="019A2D13" w14:textId="77777777" w:rsidR="00F3534D" w:rsidRDefault="00F3534D" w:rsidP="00F3534D">
      <w:r>
        <w:t>---</w:t>
      </w:r>
    </w:p>
    <w:p w14:paraId="12BFF531" w14:textId="77777777" w:rsidR="00F3534D" w:rsidRDefault="00F3534D" w:rsidP="00F3534D"/>
    <w:p w14:paraId="692E109F" w14:textId="77777777" w:rsidR="00F3534D" w:rsidRDefault="00F3534D" w:rsidP="00F3534D">
      <w:r>
        <w:t># EC2 vs Lambda</w:t>
      </w:r>
    </w:p>
    <w:p w14:paraId="27409578" w14:textId="77777777" w:rsidR="00F3534D" w:rsidRDefault="00F3534D" w:rsidP="00F3534D"/>
    <w:p w14:paraId="73B2D563" w14:textId="77777777" w:rsidR="00F3534D" w:rsidRDefault="00F3534D" w:rsidP="00F3534D">
      <w:r>
        <w:t>## EC2</w:t>
      </w:r>
    </w:p>
    <w:p w14:paraId="2EB12B08" w14:textId="77777777" w:rsidR="00F3534D" w:rsidRDefault="00F3534D" w:rsidP="00F3534D">
      <w:r>
        <w:t>- long-running servers</w:t>
      </w:r>
    </w:p>
    <w:p w14:paraId="5DCC9351" w14:textId="77777777" w:rsidR="00F3534D" w:rsidRDefault="00F3534D" w:rsidP="00F3534D">
      <w:r>
        <w:t>- full control</w:t>
      </w:r>
    </w:p>
    <w:p w14:paraId="0C3C7A39" w14:textId="77777777" w:rsidR="00F3534D" w:rsidRDefault="00F3534D" w:rsidP="00F3534D">
      <w:r>
        <w:t>- good for custom runtime or persistent processes</w:t>
      </w:r>
    </w:p>
    <w:p w14:paraId="0729907C" w14:textId="77777777" w:rsidR="00F3534D" w:rsidRDefault="00F3534D" w:rsidP="00F3534D"/>
    <w:p w14:paraId="6098AC3A" w14:textId="77777777" w:rsidR="00F3534D" w:rsidRDefault="00F3534D" w:rsidP="00F3534D">
      <w:r>
        <w:lastRenderedPageBreak/>
        <w:t>## Lambda</w:t>
      </w:r>
    </w:p>
    <w:p w14:paraId="5C141C56" w14:textId="77777777" w:rsidR="00F3534D" w:rsidRDefault="00F3534D" w:rsidP="00F3534D">
      <w:r>
        <w:t>- serverless</w:t>
      </w:r>
    </w:p>
    <w:p w14:paraId="0A900555" w14:textId="77777777" w:rsidR="00F3534D" w:rsidRDefault="00F3534D" w:rsidP="00F3534D">
      <w:r>
        <w:t>- event-driven</w:t>
      </w:r>
    </w:p>
    <w:p w14:paraId="52294B8B" w14:textId="77777777" w:rsidR="00F3534D" w:rsidRDefault="00F3534D" w:rsidP="00F3534D">
      <w:r>
        <w:t>- no server management</w:t>
      </w:r>
    </w:p>
    <w:p w14:paraId="15440025" w14:textId="77777777" w:rsidR="00F3534D" w:rsidRDefault="00F3534D" w:rsidP="00F3534D">
      <w:r>
        <w:t>- better for short-lived tasks</w:t>
      </w:r>
    </w:p>
    <w:p w14:paraId="6CC64D73" w14:textId="77777777" w:rsidR="00F3534D" w:rsidRDefault="00F3534D" w:rsidP="00F3534D"/>
    <w:p w14:paraId="0E9635F5" w14:textId="77777777" w:rsidR="00F3534D" w:rsidRDefault="00F3534D" w:rsidP="00F3534D">
      <w:r>
        <w:t>Use EC2 when you need:</w:t>
      </w:r>
    </w:p>
    <w:p w14:paraId="33A0B12D" w14:textId="77777777" w:rsidR="00F3534D" w:rsidRDefault="00F3534D" w:rsidP="00F3534D">
      <w:r>
        <w:t>- full OS control</w:t>
      </w:r>
    </w:p>
    <w:p w14:paraId="36B9D587" w14:textId="77777777" w:rsidR="00F3534D" w:rsidRDefault="00F3534D" w:rsidP="00F3534D">
      <w:r>
        <w:t>- long-running workloads</w:t>
      </w:r>
    </w:p>
    <w:p w14:paraId="12416F24" w14:textId="77777777" w:rsidR="00F3534D" w:rsidRDefault="00F3534D" w:rsidP="00F3534D">
      <w:r>
        <w:t>- custom networking or software setup</w:t>
      </w:r>
    </w:p>
    <w:p w14:paraId="73517C69" w14:textId="77777777" w:rsidR="00F3534D" w:rsidRDefault="00F3534D" w:rsidP="00F3534D"/>
    <w:p w14:paraId="181EBB2A" w14:textId="77777777" w:rsidR="00F3534D" w:rsidRDefault="00F3534D" w:rsidP="00F3534D">
      <w:r>
        <w:t>Use Lambda when you need:</w:t>
      </w:r>
    </w:p>
    <w:p w14:paraId="6DFEE6D6" w14:textId="77777777" w:rsidR="00F3534D" w:rsidRDefault="00F3534D" w:rsidP="00F3534D">
      <w:r>
        <w:t>- quick event-driven execution</w:t>
      </w:r>
    </w:p>
    <w:p w14:paraId="66EAA2DD" w14:textId="77777777" w:rsidR="00F3534D" w:rsidRDefault="00F3534D" w:rsidP="00F3534D">
      <w:r>
        <w:t>- minimal infrastructure management</w:t>
      </w:r>
    </w:p>
    <w:p w14:paraId="5276F3B1" w14:textId="77777777" w:rsidR="00F3534D" w:rsidRDefault="00F3534D" w:rsidP="00F3534D"/>
    <w:p w14:paraId="386FAD5C" w14:textId="77777777" w:rsidR="00F3534D" w:rsidRDefault="00F3534D" w:rsidP="00F3534D">
      <w:r>
        <w:t>---</w:t>
      </w:r>
    </w:p>
    <w:p w14:paraId="2F5A7704" w14:textId="77777777" w:rsidR="00F3534D" w:rsidRDefault="00F3534D" w:rsidP="00F3534D"/>
    <w:p w14:paraId="3C94B111" w14:textId="77777777" w:rsidR="00F3534D" w:rsidRDefault="00F3534D" w:rsidP="00F3534D">
      <w:r>
        <w:t># Example real-world architecture</w:t>
      </w:r>
    </w:p>
    <w:p w14:paraId="2F59A022" w14:textId="77777777" w:rsidR="00F3534D" w:rsidRDefault="00F3534D" w:rsidP="00F3534D"/>
    <w:p w14:paraId="1C6112B8" w14:textId="77777777" w:rsidR="00F3534D" w:rsidRDefault="00F3534D" w:rsidP="00F3534D">
      <w:r>
        <w:t>A common architecture might be:</w:t>
      </w:r>
    </w:p>
    <w:p w14:paraId="5317D291" w14:textId="77777777" w:rsidR="00F3534D" w:rsidRDefault="00F3534D" w:rsidP="00F3534D"/>
    <w:p w14:paraId="53F5E795" w14:textId="77777777" w:rsidR="00F3534D" w:rsidRDefault="00F3534D" w:rsidP="00F3534D">
      <w:r>
        <w:t>- Route 53 for DNS</w:t>
      </w:r>
    </w:p>
    <w:p w14:paraId="1BC20FFB" w14:textId="77777777" w:rsidR="00F3534D" w:rsidRDefault="00F3534D" w:rsidP="00F3534D">
      <w:r>
        <w:t>- ALB for traffic distribution</w:t>
      </w:r>
    </w:p>
    <w:p w14:paraId="7EEBC348" w14:textId="77777777" w:rsidR="00F3534D" w:rsidRDefault="00F3534D" w:rsidP="00F3534D">
      <w:r>
        <w:t>- EC2 Auto Scaling Group for app servers</w:t>
      </w:r>
    </w:p>
    <w:p w14:paraId="35AF9CB7" w14:textId="77777777" w:rsidR="00F3534D" w:rsidRDefault="00F3534D" w:rsidP="00F3534D">
      <w:r>
        <w:lastRenderedPageBreak/>
        <w:t>- RDS for database</w:t>
      </w:r>
    </w:p>
    <w:p w14:paraId="2D1BE030" w14:textId="77777777" w:rsidR="00F3534D" w:rsidRDefault="00F3534D" w:rsidP="00F3534D">
      <w:r>
        <w:t>- S3 for static files</w:t>
      </w:r>
    </w:p>
    <w:p w14:paraId="217464C3" w14:textId="77777777" w:rsidR="00F3534D" w:rsidRDefault="00F3534D" w:rsidP="00F3534D">
      <w:r>
        <w:t>- CloudWatch for monitoring</w:t>
      </w:r>
    </w:p>
    <w:p w14:paraId="094A3FB8" w14:textId="77777777" w:rsidR="00F3534D" w:rsidRDefault="00F3534D" w:rsidP="00F3534D"/>
    <w:p w14:paraId="007B3623" w14:textId="77777777" w:rsidR="00F3534D" w:rsidRDefault="00F3534D" w:rsidP="00F3534D">
      <w:r>
        <w:t>This is a very typical production setup.</w:t>
      </w:r>
    </w:p>
    <w:p w14:paraId="11D88A59" w14:textId="77777777" w:rsidR="00F3534D" w:rsidRDefault="00F3534D" w:rsidP="00F3534D"/>
    <w:p w14:paraId="3B404390" w14:textId="77777777" w:rsidR="00F3534D" w:rsidRDefault="00F3534D" w:rsidP="00F3534D">
      <w:r>
        <w:t>---</w:t>
      </w:r>
    </w:p>
    <w:p w14:paraId="2B6CB861" w14:textId="77777777" w:rsidR="00F3534D" w:rsidRDefault="00F3534D" w:rsidP="00F3534D"/>
    <w:p w14:paraId="04EA20EE" w14:textId="77777777" w:rsidR="00F3534D" w:rsidRDefault="00F3534D" w:rsidP="00F3534D">
      <w:r>
        <w:t># Interview summary</w:t>
      </w:r>
    </w:p>
    <w:p w14:paraId="24FE0D13" w14:textId="77777777" w:rsidR="00F3534D" w:rsidRDefault="00F3534D" w:rsidP="00F3534D"/>
    <w:p w14:paraId="414857BC" w14:textId="77777777" w:rsidR="00F3534D" w:rsidRDefault="00F3534D" w:rsidP="00F3534D">
      <w:r>
        <w:t>If someone asks “What is EC2?”, you can say:</w:t>
      </w:r>
    </w:p>
    <w:p w14:paraId="0F5AAC3B" w14:textId="77777777" w:rsidR="00F3534D" w:rsidRDefault="00F3534D" w:rsidP="00F3534D"/>
    <w:p w14:paraId="248DFA40" w14:textId="77777777" w:rsidR="00F3534D" w:rsidRDefault="00F3534D" w:rsidP="00F3534D">
      <w:r>
        <w:t>&gt; EC2 is AWS’s virtual server service. It lets you launch and manage virtual machines in the cloud, choose instance types, attach storage, configure networking and security, and scale workloads up or down based on demand.</w:t>
      </w:r>
    </w:p>
    <w:p w14:paraId="75C6202B" w14:textId="77777777" w:rsidR="00F3534D" w:rsidRDefault="00F3534D" w:rsidP="00F3534D"/>
    <w:p w14:paraId="4CCD174B" w14:textId="77777777" w:rsidR="00F3534D" w:rsidRDefault="00F3534D" w:rsidP="00F3534D">
      <w:r>
        <w:t>If they ask what it is used for:</w:t>
      </w:r>
    </w:p>
    <w:p w14:paraId="730373E1" w14:textId="77777777" w:rsidR="00F3534D" w:rsidRDefault="00F3534D" w:rsidP="00F3534D">
      <w:r>
        <w:t>- web apps</w:t>
      </w:r>
    </w:p>
    <w:p w14:paraId="6681848F" w14:textId="77777777" w:rsidR="00F3534D" w:rsidRDefault="00F3534D" w:rsidP="00F3534D">
      <w:r>
        <w:t>- APIs</w:t>
      </w:r>
    </w:p>
    <w:p w14:paraId="11C74BAD" w14:textId="77777777" w:rsidR="00F3534D" w:rsidRDefault="00F3534D" w:rsidP="00F3534D">
      <w:r>
        <w:t>- workers</w:t>
      </w:r>
    </w:p>
    <w:p w14:paraId="25AEEAA4" w14:textId="77777777" w:rsidR="00F3534D" w:rsidRDefault="00F3534D" w:rsidP="00F3534D">
      <w:r>
        <w:t>- batch jobs</w:t>
      </w:r>
    </w:p>
    <w:p w14:paraId="426C514C" w14:textId="77777777" w:rsidR="00F3534D" w:rsidRDefault="00F3534D" w:rsidP="00F3534D">
      <w:r>
        <w:t>- databases</w:t>
      </w:r>
    </w:p>
    <w:p w14:paraId="5077A188" w14:textId="77777777" w:rsidR="00F3534D" w:rsidRDefault="00F3534D" w:rsidP="00F3534D">
      <w:r>
        <w:t>- scalable backend infrastructure</w:t>
      </w:r>
    </w:p>
    <w:p w14:paraId="187CBED7" w14:textId="77777777" w:rsidR="00F3534D" w:rsidRDefault="00F3534D" w:rsidP="00F3534D"/>
    <w:p w14:paraId="04B20F2F" w14:textId="77777777" w:rsidR="00F3534D" w:rsidRDefault="00F3534D" w:rsidP="00F3534D">
      <w:r>
        <w:lastRenderedPageBreak/>
        <w:t>---</w:t>
      </w:r>
    </w:p>
    <w:p w14:paraId="3DFD1FB8" w14:textId="77777777" w:rsidR="00F3534D" w:rsidRDefault="00F3534D" w:rsidP="00F3534D"/>
    <w:p w14:paraId="32B69EAD" w14:textId="77777777" w:rsidR="00F3534D" w:rsidRDefault="00F3534D" w:rsidP="00F3534D">
      <w:r>
        <w:t># Final takeaway</w:t>
      </w:r>
    </w:p>
    <w:p w14:paraId="22F21B9B" w14:textId="77777777" w:rsidR="00F3534D" w:rsidRDefault="00F3534D" w:rsidP="00F3534D"/>
    <w:p w14:paraId="3D19CB19" w14:textId="77777777" w:rsidR="00F3534D" w:rsidRDefault="00F3534D" w:rsidP="00F3534D">
      <w:r>
        <w:t>EC2 is one of the core AWS building blocks. It gives you full control over compute, networking, and storage, but also means you are responsible for operating the server. It is ideal when you need flexibility, control, and the ability to run almost any workload in the cloud.</w:t>
      </w:r>
    </w:p>
    <w:p w14:paraId="219143FE" w14:textId="77777777" w:rsidR="00F3534D" w:rsidRDefault="00F3534D" w:rsidP="00F3534D"/>
    <w:p w14:paraId="5CEA2CCE" w14:textId="77777777" w:rsidR="00F3534D" w:rsidRDefault="00F3534D" w:rsidP="00F3534D">
      <w:r>
        <w:t>If you want, I can also give you:</w:t>
      </w:r>
    </w:p>
    <w:p w14:paraId="1EC5CA42" w14:textId="77777777" w:rsidR="00F3534D" w:rsidRDefault="00F3534D" w:rsidP="00F3534D">
      <w:r>
        <w:t>1. a **comparison of EC2 vs Lambda vs ECS**</w:t>
      </w:r>
    </w:p>
    <w:p w14:paraId="24ECFD47" w14:textId="77777777" w:rsidR="00F3534D" w:rsidRDefault="00F3534D" w:rsidP="00F3534D">
      <w:r>
        <w:t>2. **EC2 interview questions and answers**</w:t>
      </w:r>
    </w:p>
    <w:p w14:paraId="32BD4238" w14:textId="77777777" w:rsidR="00F3534D" w:rsidRDefault="00F3534D" w:rsidP="00F3534D">
      <w:r>
        <w:t>3. a **step-by-step guide to launching EC2**</w:t>
      </w:r>
    </w:p>
    <w:p w14:paraId="2B76EF50" w14:textId="21A22561" w:rsidR="00F3534D" w:rsidRDefault="00F3534D" w:rsidP="00F3534D">
      <w:r>
        <w:t>4. **EC2 pricing and cost optimization tips**</w:t>
      </w:r>
    </w:p>
    <w:p w14:paraId="7F6026FC" w14:textId="77777777" w:rsidR="009F3931" w:rsidRDefault="009F3931" w:rsidP="00F3534D"/>
    <w:p w14:paraId="601DAD37" w14:textId="2876094F" w:rsidR="009F3931" w:rsidRDefault="00447C4F" w:rsidP="00FC1FE3">
      <w:pPr>
        <w:pStyle w:val="Heading1"/>
        <w:numPr>
          <w:ilvl w:val="0"/>
          <w:numId w:val="13"/>
        </w:numPr>
        <w:jc w:val="center"/>
      </w:pPr>
      <w:bookmarkStart w:id="25" w:name="_Toc234595933"/>
      <w:r>
        <w:t>S3</w:t>
      </w:r>
      <w:bookmarkEnd w:id="25"/>
    </w:p>
    <w:p w14:paraId="17BAD957" w14:textId="77777777" w:rsidR="00447C4F" w:rsidRDefault="00447C4F" w:rsidP="00447C4F"/>
    <w:p w14:paraId="2A9E874A" w14:textId="77777777" w:rsidR="00447C4F" w:rsidRDefault="00447C4F" w:rsidP="00447C4F">
      <w:r>
        <w:t>Absolutely. Let’s go through **Amazon S3** in detail, in a way that is practical for interviews and real-world AWS usage.</w:t>
      </w:r>
    </w:p>
    <w:p w14:paraId="1EB8EAF1" w14:textId="77777777" w:rsidR="00447C4F" w:rsidRDefault="00447C4F" w:rsidP="00447C4F"/>
    <w:p w14:paraId="3719D6D9" w14:textId="77777777" w:rsidR="00447C4F" w:rsidRDefault="00447C4F" w:rsidP="00447C4F">
      <w:r>
        <w:t># What is S3?</w:t>
      </w:r>
    </w:p>
    <w:p w14:paraId="75541E9E" w14:textId="77777777" w:rsidR="00447C4F" w:rsidRDefault="00447C4F" w:rsidP="00447C4F"/>
    <w:p w14:paraId="372780CB" w14:textId="77777777" w:rsidR="00447C4F" w:rsidRDefault="00447C4F" w:rsidP="00447C4F">
      <w:r>
        <w:lastRenderedPageBreak/>
        <w:t>**Amazon S3** stands for **Simple Storage Service**. It is AWS’s object storage service.</w:t>
      </w:r>
    </w:p>
    <w:p w14:paraId="0184CD15" w14:textId="77777777" w:rsidR="00447C4F" w:rsidRDefault="00447C4F" w:rsidP="00447C4F"/>
    <w:p w14:paraId="5EBC503B" w14:textId="77777777" w:rsidR="00447C4F" w:rsidRDefault="00447C4F" w:rsidP="00447C4F">
      <w:r>
        <w:t>You use S3 to store and retrieve any amount of data from anywhere on the web.</w:t>
      </w:r>
    </w:p>
    <w:p w14:paraId="795ECAB6" w14:textId="77777777" w:rsidR="00447C4F" w:rsidRDefault="00447C4F" w:rsidP="00447C4F"/>
    <w:p w14:paraId="4493A745" w14:textId="77777777" w:rsidR="00447C4F" w:rsidRDefault="00447C4F" w:rsidP="00447C4F">
      <w:r>
        <w:t>It is commonly used for:</w:t>
      </w:r>
    </w:p>
    <w:p w14:paraId="6F84E558" w14:textId="77777777" w:rsidR="00447C4F" w:rsidRDefault="00447C4F" w:rsidP="00447C4F">
      <w:r>
        <w:t>- files</w:t>
      </w:r>
    </w:p>
    <w:p w14:paraId="585F54A8" w14:textId="77777777" w:rsidR="00447C4F" w:rsidRDefault="00447C4F" w:rsidP="00447C4F">
      <w:r>
        <w:t>- images</w:t>
      </w:r>
    </w:p>
    <w:p w14:paraId="5C3F9C41" w14:textId="77777777" w:rsidR="00447C4F" w:rsidRDefault="00447C4F" w:rsidP="00447C4F">
      <w:r>
        <w:t>- videos</w:t>
      </w:r>
    </w:p>
    <w:p w14:paraId="0F5A40AF" w14:textId="77777777" w:rsidR="00447C4F" w:rsidRDefault="00447C4F" w:rsidP="00447C4F">
      <w:r>
        <w:t>- backups</w:t>
      </w:r>
    </w:p>
    <w:p w14:paraId="14702F9A" w14:textId="77777777" w:rsidR="00447C4F" w:rsidRDefault="00447C4F" w:rsidP="00447C4F">
      <w:r>
        <w:t>- logs</w:t>
      </w:r>
    </w:p>
    <w:p w14:paraId="2EDED900" w14:textId="77777777" w:rsidR="00447C4F" w:rsidRDefault="00447C4F" w:rsidP="00447C4F">
      <w:r>
        <w:t>- static website assets</w:t>
      </w:r>
    </w:p>
    <w:p w14:paraId="3637955D" w14:textId="77777777" w:rsidR="00447C4F" w:rsidRDefault="00447C4F" w:rsidP="00447C4F">
      <w:r>
        <w:t>- data lakes</w:t>
      </w:r>
    </w:p>
    <w:p w14:paraId="0D69EBC0" w14:textId="77777777" w:rsidR="00447C4F" w:rsidRDefault="00447C4F" w:rsidP="00447C4F">
      <w:r>
        <w:t>- application uploads</w:t>
      </w:r>
    </w:p>
    <w:p w14:paraId="3385EBDC" w14:textId="77777777" w:rsidR="00447C4F" w:rsidRDefault="00447C4F" w:rsidP="00447C4F"/>
    <w:p w14:paraId="33B618DC" w14:textId="77777777" w:rsidR="00447C4F" w:rsidRDefault="00447C4F" w:rsidP="00447C4F">
      <w:r>
        <w:t>In simple terms, S3 is a highly durable, scalable storage system for objects.</w:t>
      </w:r>
    </w:p>
    <w:p w14:paraId="6BE483C4" w14:textId="77777777" w:rsidR="00447C4F" w:rsidRDefault="00447C4F" w:rsidP="00447C4F"/>
    <w:p w14:paraId="389FD9DC" w14:textId="77777777" w:rsidR="00447C4F" w:rsidRDefault="00447C4F" w:rsidP="00447C4F">
      <w:r>
        <w:t>---</w:t>
      </w:r>
    </w:p>
    <w:p w14:paraId="677596E0" w14:textId="77777777" w:rsidR="00447C4F" w:rsidRDefault="00447C4F" w:rsidP="00447C4F"/>
    <w:p w14:paraId="2529F3EE" w14:textId="77777777" w:rsidR="00447C4F" w:rsidRDefault="00447C4F" w:rsidP="00447C4F">
      <w:r>
        <w:t># What is object storage?</w:t>
      </w:r>
    </w:p>
    <w:p w14:paraId="557FC228" w14:textId="77777777" w:rsidR="00447C4F" w:rsidRDefault="00447C4F" w:rsidP="00447C4F"/>
    <w:p w14:paraId="21486A6D" w14:textId="77777777" w:rsidR="00447C4F" w:rsidRDefault="00447C4F" w:rsidP="00447C4F">
      <w:r>
        <w:t>S3 is **object storage**, not block storage and not file storage.</w:t>
      </w:r>
    </w:p>
    <w:p w14:paraId="72278EAB" w14:textId="77777777" w:rsidR="00447C4F" w:rsidRDefault="00447C4F" w:rsidP="00447C4F"/>
    <w:p w14:paraId="7299235D" w14:textId="77777777" w:rsidR="00447C4F" w:rsidRDefault="00447C4F" w:rsidP="00447C4F">
      <w:r>
        <w:lastRenderedPageBreak/>
        <w:t>An **object** in S3 consists of:</w:t>
      </w:r>
    </w:p>
    <w:p w14:paraId="77EEA0B1" w14:textId="77777777" w:rsidR="00447C4F" w:rsidRDefault="00447C4F" w:rsidP="00447C4F">
      <w:r>
        <w:t>- the data itself</w:t>
      </w:r>
    </w:p>
    <w:p w14:paraId="18979486" w14:textId="77777777" w:rsidR="00447C4F" w:rsidRDefault="00447C4F" w:rsidP="00447C4F">
      <w:r>
        <w:t>- metadata</w:t>
      </w:r>
    </w:p>
    <w:p w14:paraId="0A2993A7" w14:textId="77777777" w:rsidR="00447C4F" w:rsidRDefault="00447C4F" w:rsidP="00447C4F">
      <w:r>
        <w:t>- a unique key</w:t>
      </w:r>
    </w:p>
    <w:p w14:paraId="78121F44" w14:textId="77777777" w:rsidR="00447C4F" w:rsidRDefault="00447C4F" w:rsidP="00447C4F"/>
    <w:p w14:paraId="6A467D58" w14:textId="77777777" w:rsidR="00447C4F" w:rsidRDefault="00447C4F" w:rsidP="00447C4F">
      <w:r>
        <w:t>For example, an uploaded image may be stored as one object.</w:t>
      </w:r>
    </w:p>
    <w:p w14:paraId="2D438CBC" w14:textId="77777777" w:rsidR="00447C4F" w:rsidRDefault="00447C4F" w:rsidP="00447C4F"/>
    <w:p w14:paraId="137AD421" w14:textId="77777777" w:rsidR="00447C4F" w:rsidRDefault="00447C4F" w:rsidP="00447C4F">
      <w:r>
        <w:t>## Difference from block storage</w:t>
      </w:r>
    </w:p>
    <w:p w14:paraId="6A28A292" w14:textId="77777777" w:rsidR="00447C4F" w:rsidRDefault="00447C4F" w:rsidP="00447C4F">
      <w:r>
        <w:t>- Block storage, like EBS, behaves like a disk attached to a server</w:t>
      </w:r>
    </w:p>
    <w:p w14:paraId="33F197CD" w14:textId="77777777" w:rsidR="00447C4F" w:rsidRDefault="00447C4F" w:rsidP="00447C4F">
      <w:r>
        <w:t>- Object storage stores independent objects in a flat namespace</w:t>
      </w:r>
    </w:p>
    <w:p w14:paraId="5659685E" w14:textId="77777777" w:rsidR="00447C4F" w:rsidRDefault="00447C4F" w:rsidP="00447C4F"/>
    <w:p w14:paraId="3F05B045" w14:textId="77777777" w:rsidR="00447C4F" w:rsidRDefault="00447C4F" w:rsidP="00447C4F">
      <w:r>
        <w:t>This makes S3 excellent for storing unstructured data.</w:t>
      </w:r>
    </w:p>
    <w:p w14:paraId="584823E7" w14:textId="77777777" w:rsidR="00447C4F" w:rsidRDefault="00447C4F" w:rsidP="00447C4F"/>
    <w:p w14:paraId="629630C7" w14:textId="77777777" w:rsidR="00447C4F" w:rsidRDefault="00447C4F" w:rsidP="00447C4F">
      <w:r>
        <w:t>---</w:t>
      </w:r>
    </w:p>
    <w:p w14:paraId="36DA36A8" w14:textId="77777777" w:rsidR="00447C4F" w:rsidRDefault="00447C4F" w:rsidP="00447C4F"/>
    <w:p w14:paraId="6C6FA83D" w14:textId="77777777" w:rsidR="00447C4F" w:rsidRDefault="00447C4F" w:rsidP="00447C4F">
      <w:r>
        <w:t># Core S3 concepts</w:t>
      </w:r>
    </w:p>
    <w:p w14:paraId="12962ADE" w14:textId="77777777" w:rsidR="00447C4F" w:rsidRDefault="00447C4F" w:rsidP="00447C4F"/>
    <w:p w14:paraId="25F7401F" w14:textId="77777777" w:rsidR="00447C4F" w:rsidRDefault="00447C4F" w:rsidP="00447C4F">
      <w:r>
        <w:t>## 1. Bucket</w:t>
      </w:r>
    </w:p>
    <w:p w14:paraId="1963A4F4" w14:textId="77777777" w:rsidR="00447C4F" w:rsidRDefault="00447C4F" w:rsidP="00447C4F">
      <w:r>
        <w:t>A **bucket** is the top-level container in S3.</w:t>
      </w:r>
    </w:p>
    <w:p w14:paraId="1EBBE741" w14:textId="77777777" w:rsidR="00447C4F" w:rsidRDefault="00447C4F" w:rsidP="00447C4F"/>
    <w:p w14:paraId="29A36E73" w14:textId="77777777" w:rsidR="00447C4F" w:rsidRDefault="00447C4F" w:rsidP="00447C4F">
      <w:r>
        <w:t>Think of it like a folder or storage namespace, though technically it is more than a folder.</w:t>
      </w:r>
    </w:p>
    <w:p w14:paraId="7DD0F057" w14:textId="77777777" w:rsidR="00447C4F" w:rsidRDefault="00447C4F" w:rsidP="00447C4F"/>
    <w:p w14:paraId="53A12D25" w14:textId="77777777" w:rsidR="00447C4F" w:rsidRDefault="00447C4F" w:rsidP="00447C4F">
      <w:r>
        <w:t>Example bucket names:</w:t>
      </w:r>
    </w:p>
    <w:p w14:paraId="694DC1E0" w14:textId="77777777" w:rsidR="00447C4F" w:rsidRDefault="00447C4F" w:rsidP="00447C4F">
      <w:r>
        <w:lastRenderedPageBreak/>
        <w:t>- `my-app-uploads`</w:t>
      </w:r>
    </w:p>
    <w:p w14:paraId="67139B9E" w14:textId="77777777" w:rsidR="00447C4F" w:rsidRDefault="00447C4F" w:rsidP="00447C4F">
      <w:r>
        <w:t>- `company-backups`</w:t>
      </w:r>
    </w:p>
    <w:p w14:paraId="7645F627" w14:textId="77777777" w:rsidR="00447C4F" w:rsidRDefault="00447C4F" w:rsidP="00447C4F">
      <w:r>
        <w:t>- `analytics-logs`</w:t>
      </w:r>
    </w:p>
    <w:p w14:paraId="75013CBC" w14:textId="77777777" w:rsidR="00447C4F" w:rsidRDefault="00447C4F" w:rsidP="00447C4F"/>
    <w:p w14:paraId="4B840131" w14:textId="77777777" w:rsidR="00447C4F" w:rsidRDefault="00447C4F" w:rsidP="00447C4F">
      <w:r>
        <w:t>Buckets are globally unique in AWS.</w:t>
      </w:r>
    </w:p>
    <w:p w14:paraId="222E893F" w14:textId="77777777" w:rsidR="00447C4F" w:rsidRDefault="00447C4F" w:rsidP="00447C4F"/>
    <w:p w14:paraId="6E54048F" w14:textId="77777777" w:rsidR="00447C4F" w:rsidRDefault="00447C4F" w:rsidP="00447C4F">
      <w:r>
        <w:t>---</w:t>
      </w:r>
    </w:p>
    <w:p w14:paraId="283FD783" w14:textId="77777777" w:rsidR="00447C4F" w:rsidRDefault="00447C4F" w:rsidP="00447C4F"/>
    <w:p w14:paraId="343B9648" w14:textId="77777777" w:rsidR="00447C4F" w:rsidRDefault="00447C4F" w:rsidP="00447C4F">
      <w:r>
        <w:t>## 2. Object</w:t>
      </w:r>
    </w:p>
    <w:p w14:paraId="6D010BE4" w14:textId="77777777" w:rsidR="00447C4F" w:rsidRDefault="00447C4F" w:rsidP="00447C4F">
      <w:r>
        <w:t>An **object** is the actual stored item.</w:t>
      </w:r>
    </w:p>
    <w:p w14:paraId="5C320B75" w14:textId="77777777" w:rsidR="00447C4F" w:rsidRDefault="00447C4F" w:rsidP="00447C4F"/>
    <w:p w14:paraId="06EE7B6C" w14:textId="77777777" w:rsidR="00447C4F" w:rsidRDefault="00447C4F" w:rsidP="00447C4F">
      <w:r>
        <w:t>An object contains:</w:t>
      </w:r>
    </w:p>
    <w:p w14:paraId="060191A4" w14:textId="77777777" w:rsidR="00447C4F" w:rsidRDefault="00447C4F" w:rsidP="00447C4F">
      <w:r>
        <w:t>- file content</w:t>
      </w:r>
    </w:p>
    <w:p w14:paraId="053CE4EC" w14:textId="77777777" w:rsidR="00447C4F" w:rsidRDefault="00447C4F" w:rsidP="00447C4F">
      <w:r>
        <w:t>- key</w:t>
      </w:r>
    </w:p>
    <w:p w14:paraId="0C26E8E3" w14:textId="77777777" w:rsidR="00447C4F" w:rsidRDefault="00447C4F" w:rsidP="00447C4F">
      <w:r>
        <w:t>- metadata</w:t>
      </w:r>
    </w:p>
    <w:p w14:paraId="4BC0F3F4" w14:textId="77777777" w:rsidR="00447C4F" w:rsidRDefault="00447C4F" w:rsidP="00447C4F">
      <w:r>
        <w:t>- optional version ID</w:t>
      </w:r>
    </w:p>
    <w:p w14:paraId="445BA6EA" w14:textId="77777777" w:rsidR="00447C4F" w:rsidRDefault="00447C4F" w:rsidP="00447C4F"/>
    <w:p w14:paraId="0B1F3F98" w14:textId="77777777" w:rsidR="00447C4F" w:rsidRDefault="00447C4F" w:rsidP="00447C4F">
      <w:r>
        <w:t>Example:</w:t>
      </w:r>
    </w:p>
    <w:p w14:paraId="48D762DD" w14:textId="77777777" w:rsidR="00447C4F" w:rsidRDefault="00447C4F" w:rsidP="00447C4F">
      <w:r>
        <w:t>- bucket: `my-app-uploads`</w:t>
      </w:r>
    </w:p>
    <w:p w14:paraId="09F89E6B" w14:textId="77777777" w:rsidR="00447C4F" w:rsidRDefault="00447C4F" w:rsidP="00447C4F">
      <w:r>
        <w:t>- object key: `images/profile-pic.png`</w:t>
      </w:r>
    </w:p>
    <w:p w14:paraId="21E21217" w14:textId="77777777" w:rsidR="00447C4F" w:rsidRDefault="00447C4F" w:rsidP="00447C4F"/>
    <w:p w14:paraId="78DCBE10" w14:textId="77777777" w:rsidR="00447C4F" w:rsidRDefault="00447C4F" w:rsidP="00447C4F">
      <w:r>
        <w:t>---</w:t>
      </w:r>
    </w:p>
    <w:p w14:paraId="4774777B" w14:textId="77777777" w:rsidR="00447C4F" w:rsidRDefault="00447C4F" w:rsidP="00447C4F"/>
    <w:p w14:paraId="5A187356" w14:textId="77777777" w:rsidR="00447C4F" w:rsidRDefault="00447C4F" w:rsidP="00447C4F">
      <w:r>
        <w:t>## 3. Key</w:t>
      </w:r>
    </w:p>
    <w:p w14:paraId="770D9948" w14:textId="77777777" w:rsidR="00447C4F" w:rsidRDefault="00447C4F" w:rsidP="00447C4F">
      <w:r>
        <w:lastRenderedPageBreak/>
        <w:t>The **key** is the unique identifier for an object within a bucket.</w:t>
      </w:r>
    </w:p>
    <w:p w14:paraId="5FBE66B3" w14:textId="77777777" w:rsidR="00447C4F" w:rsidRDefault="00447C4F" w:rsidP="00447C4F"/>
    <w:p w14:paraId="2676D17F" w14:textId="77777777" w:rsidR="00447C4F" w:rsidRDefault="00447C4F" w:rsidP="00447C4F">
      <w:r>
        <w:t>It often looks like a path:</w:t>
      </w:r>
    </w:p>
    <w:p w14:paraId="374FC144" w14:textId="77777777" w:rsidR="00447C4F" w:rsidRDefault="00447C4F" w:rsidP="00447C4F">
      <w:r>
        <w:t>```text</w:t>
      </w:r>
    </w:p>
    <w:p w14:paraId="09B6162A" w14:textId="77777777" w:rsidR="00447C4F" w:rsidRDefault="00447C4F" w:rsidP="00447C4F">
      <w:r>
        <w:t>images/profile-pic.png</w:t>
      </w:r>
    </w:p>
    <w:p w14:paraId="297CEF2C" w14:textId="77777777" w:rsidR="00447C4F" w:rsidRDefault="00447C4F" w:rsidP="00447C4F">
      <w:r>
        <w:t>```</w:t>
      </w:r>
    </w:p>
    <w:p w14:paraId="38F04161" w14:textId="77777777" w:rsidR="00447C4F" w:rsidRDefault="00447C4F" w:rsidP="00447C4F"/>
    <w:p w14:paraId="7408EA45" w14:textId="77777777" w:rsidR="00447C4F" w:rsidRDefault="00447C4F" w:rsidP="00447C4F">
      <w:r>
        <w:t xml:space="preserve">S3 does not truly have directories in the same way a file system does.  </w:t>
      </w:r>
    </w:p>
    <w:p w14:paraId="15105693" w14:textId="77777777" w:rsidR="00447C4F" w:rsidRDefault="00447C4F" w:rsidP="00447C4F">
      <w:r>
        <w:t>The slash is part of the key name.</w:t>
      </w:r>
    </w:p>
    <w:p w14:paraId="2ED60278" w14:textId="77777777" w:rsidR="00447C4F" w:rsidRDefault="00447C4F" w:rsidP="00447C4F"/>
    <w:p w14:paraId="632990DB" w14:textId="77777777" w:rsidR="00447C4F" w:rsidRDefault="00447C4F" w:rsidP="00447C4F">
      <w:r>
        <w:t>---</w:t>
      </w:r>
    </w:p>
    <w:p w14:paraId="4CA7048A" w14:textId="77777777" w:rsidR="00447C4F" w:rsidRDefault="00447C4F" w:rsidP="00447C4F"/>
    <w:p w14:paraId="3E65F9F3" w14:textId="77777777" w:rsidR="00447C4F" w:rsidRDefault="00447C4F" w:rsidP="00447C4F">
      <w:r>
        <w:t>## 4. Versioning</w:t>
      </w:r>
    </w:p>
    <w:p w14:paraId="6932B49E" w14:textId="77777777" w:rsidR="00447C4F" w:rsidRDefault="00447C4F" w:rsidP="00447C4F">
      <w:r>
        <w:t>S3 versioning lets you keep multiple versions of an object.</w:t>
      </w:r>
    </w:p>
    <w:p w14:paraId="59480D54" w14:textId="77777777" w:rsidR="00447C4F" w:rsidRDefault="00447C4F" w:rsidP="00447C4F"/>
    <w:p w14:paraId="3C3439FD" w14:textId="77777777" w:rsidR="00447C4F" w:rsidRDefault="00447C4F" w:rsidP="00447C4F">
      <w:r>
        <w:t>Useful for:</w:t>
      </w:r>
    </w:p>
    <w:p w14:paraId="3AA17D05" w14:textId="77777777" w:rsidR="00447C4F" w:rsidRDefault="00447C4F" w:rsidP="00447C4F">
      <w:r>
        <w:t>- recovery from accidental deletion</w:t>
      </w:r>
    </w:p>
    <w:p w14:paraId="6046080C" w14:textId="77777777" w:rsidR="00447C4F" w:rsidRDefault="00447C4F" w:rsidP="00447C4F">
      <w:r>
        <w:t>- rollback</w:t>
      </w:r>
    </w:p>
    <w:p w14:paraId="79AFAF63" w14:textId="77777777" w:rsidR="00447C4F" w:rsidRDefault="00447C4F" w:rsidP="00447C4F">
      <w:r>
        <w:t>- audit history</w:t>
      </w:r>
    </w:p>
    <w:p w14:paraId="63E872E8" w14:textId="77777777" w:rsidR="00447C4F" w:rsidRDefault="00447C4F" w:rsidP="00447C4F"/>
    <w:p w14:paraId="678D178E" w14:textId="77777777" w:rsidR="00447C4F" w:rsidRDefault="00447C4F" w:rsidP="00447C4F">
      <w:r>
        <w:t>If versioning is enabled and a file is overwritten, old versions are preserved.</w:t>
      </w:r>
    </w:p>
    <w:p w14:paraId="2ACD844B" w14:textId="77777777" w:rsidR="00447C4F" w:rsidRDefault="00447C4F" w:rsidP="00447C4F"/>
    <w:p w14:paraId="295905B1" w14:textId="77777777" w:rsidR="00447C4F" w:rsidRDefault="00447C4F" w:rsidP="00447C4F">
      <w:r>
        <w:t>---</w:t>
      </w:r>
    </w:p>
    <w:p w14:paraId="573C25F9" w14:textId="77777777" w:rsidR="00447C4F" w:rsidRDefault="00447C4F" w:rsidP="00447C4F"/>
    <w:p w14:paraId="3989B705" w14:textId="77777777" w:rsidR="00447C4F" w:rsidRDefault="00447C4F" w:rsidP="00447C4F">
      <w:r>
        <w:t>## 5. Storage classes</w:t>
      </w:r>
    </w:p>
    <w:p w14:paraId="733F146E" w14:textId="77777777" w:rsidR="00447C4F" w:rsidRDefault="00447C4F" w:rsidP="00447C4F">
      <w:r>
        <w:t>S3 offers different storage classes depending on access frequency and cost.</w:t>
      </w:r>
    </w:p>
    <w:p w14:paraId="55FFA317" w14:textId="77777777" w:rsidR="00447C4F" w:rsidRDefault="00447C4F" w:rsidP="00447C4F"/>
    <w:p w14:paraId="4B208F2F" w14:textId="77777777" w:rsidR="00447C4F" w:rsidRDefault="00447C4F" w:rsidP="00447C4F">
      <w:r>
        <w:t>Common ones:</w:t>
      </w:r>
    </w:p>
    <w:p w14:paraId="3B21D225" w14:textId="77777777" w:rsidR="00447C4F" w:rsidRDefault="00447C4F" w:rsidP="00447C4F">
      <w:r>
        <w:t>- **S3 Standard**: frequent access</w:t>
      </w:r>
    </w:p>
    <w:p w14:paraId="1B87A7A4" w14:textId="77777777" w:rsidR="00447C4F" w:rsidRDefault="00447C4F" w:rsidP="00447C4F">
      <w:r>
        <w:t>- **S3 Intelligent-Tiering**: automatically moves objects between access tiers</w:t>
      </w:r>
    </w:p>
    <w:p w14:paraId="3E36FC05" w14:textId="77777777" w:rsidR="00447C4F" w:rsidRDefault="00447C4F" w:rsidP="00447C4F">
      <w:r>
        <w:t>- **S3 Standard-IA**: infrequent access</w:t>
      </w:r>
    </w:p>
    <w:p w14:paraId="5E6F238E" w14:textId="77777777" w:rsidR="00447C4F" w:rsidRDefault="00447C4F" w:rsidP="00447C4F">
      <w:r>
        <w:t>- **S3 One Zone-IA**: infrequent access in one availability zone</w:t>
      </w:r>
    </w:p>
    <w:p w14:paraId="68B3F352" w14:textId="77777777" w:rsidR="00447C4F" w:rsidRDefault="00447C4F" w:rsidP="00447C4F">
      <w:r>
        <w:t>- **S3 Glacier**: archival storage</w:t>
      </w:r>
    </w:p>
    <w:p w14:paraId="5A8A90D7" w14:textId="77777777" w:rsidR="00447C4F" w:rsidRDefault="00447C4F" w:rsidP="00447C4F">
      <w:r>
        <w:t>- **S3 Glacier Deep Archive**: very low-cost long-term archival</w:t>
      </w:r>
    </w:p>
    <w:p w14:paraId="10E37235" w14:textId="77777777" w:rsidR="00447C4F" w:rsidRDefault="00447C4F" w:rsidP="00447C4F"/>
    <w:p w14:paraId="00A11687" w14:textId="77777777" w:rsidR="00447C4F" w:rsidRDefault="00447C4F" w:rsidP="00447C4F">
      <w:r>
        <w:t>### Simple rule</w:t>
      </w:r>
    </w:p>
    <w:p w14:paraId="3EE9E028" w14:textId="77777777" w:rsidR="00447C4F" w:rsidRDefault="00447C4F" w:rsidP="00447C4F">
      <w:r>
        <w:t>- frequent access, use Standard</w:t>
      </w:r>
    </w:p>
    <w:p w14:paraId="2D493154" w14:textId="77777777" w:rsidR="00447C4F" w:rsidRDefault="00447C4F" w:rsidP="00447C4F">
      <w:r>
        <w:t>- rarely accessed but still needed, use IA</w:t>
      </w:r>
    </w:p>
    <w:p w14:paraId="6BF63DCD" w14:textId="77777777" w:rsidR="00447C4F" w:rsidRDefault="00447C4F" w:rsidP="00447C4F">
      <w:r>
        <w:t>- long-term archive, use Glacier</w:t>
      </w:r>
    </w:p>
    <w:p w14:paraId="60ADDCF4" w14:textId="77777777" w:rsidR="00447C4F" w:rsidRDefault="00447C4F" w:rsidP="00447C4F"/>
    <w:p w14:paraId="090263AC" w14:textId="77777777" w:rsidR="00447C4F" w:rsidRDefault="00447C4F" w:rsidP="00447C4F">
      <w:r>
        <w:t>---</w:t>
      </w:r>
    </w:p>
    <w:p w14:paraId="3BB66798" w14:textId="77777777" w:rsidR="00447C4F" w:rsidRDefault="00447C4F" w:rsidP="00447C4F"/>
    <w:p w14:paraId="5FB10F34" w14:textId="77777777" w:rsidR="00447C4F" w:rsidRDefault="00447C4F" w:rsidP="00447C4F">
      <w:r>
        <w:t># Why S3 is important</w:t>
      </w:r>
    </w:p>
    <w:p w14:paraId="26A127B1" w14:textId="77777777" w:rsidR="00447C4F" w:rsidRDefault="00447C4F" w:rsidP="00447C4F"/>
    <w:p w14:paraId="0F7C7710" w14:textId="77777777" w:rsidR="00447C4F" w:rsidRDefault="00447C4F" w:rsidP="00447C4F">
      <w:r>
        <w:t>S3 is one of the most widely used AWS services because it provides:</w:t>
      </w:r>
    </w:p>
    <w:p w14:paraId="34F05869" w14:textId="77777777" w:rsidR="00447C4F" w:rsidRDefault="00447C4F" w:rsidP="00447C4F"/>
    <w:p w14:paraId="037C8572" w14:textId="77777777" w:rsidR="00447C4F" w:rsidRDefault="00447C4F" w:rsidP="00447C4F">
      <w:r>
        <w:t>- very high durability</w:t>
      </w:r>
    </w:p>
    <w:p w14:paraId="5B181CF6" w14:textId="77777777" w:rsidR="00447C4F" w:rsidRDefault="00447C4F" w:rsidP="00447C4F">
      <w:r>
        <w:t>- massive scalability</w:t>
      </w:r>
    </w:p>
    <w:p w14:paraId="471BEC33" w14:textId="77777777" w:rsidR="00447C4F" w:rsidRDefault="00447C4F" w:rsidP="00447C4F">
      <w:r>
        <w:t>- low operational overhead</w:t>
      </w:r>
    </w:p>
    <w:p w14:paraId="15412A69" w14:textId="77777777" w:rsidR="00447C4F" w:rsidRDefault="00447C4F" w:rsidP="00447C4F">
      <w:r>
        <w:t>- simple integration with other AWS services</w:t>
      </w:r>
    </w:p>
    <w:p w14:paraId="0004B55F" w14:textId="77777777" w:rsidR="00447C4F" w:rsidRDefault="00447C4F" w:rsidP="00447C4F"/>
    <w:p w14:paraId="4FAEABF7" w14:textId="77777777" w:rsidR="00447C4F" w:rsidRDefault="00447C4F" w:rsidP="00447C4F">
      <w:r>
        <w:t>You do not manage servers, disks, or file systems. AWS handles the storage infrastructure.</w:t>
      </w:r>
    </w:p>
    <w:p w14:paraId="7B08143F" w14:textId="77777777" w:rsidR="00447C4F" w:rsidRDefault="00447C4F" w:rsidP="00447C4F"/>
    <w:p w14:paraId="7FFDA3B4" w14:textId="77777777" w:rsidR="00447C4F" w:rsidRDefault="00447C4F" w:rsidP="00447C4F">
      <w:r>
        <w:t>---</w:t>
      </w:r>
    </w:p>
    <w:p w14:paraId="407E231B" w14:textId="77777777" w:rsidR="00447C4F" w:rsidRDefault="00447C4F" w:rsidP="00447C4F"/>
    <w:p w14:paraId="4215A03F" w14:textId="77777777" w:rsidR="00447C4F" w:rsidRDefault="00447C4F" w:rsidP="00447C4F">
      <w:r>
        <w:t># How S3 works</w:t>
      </w:r>
    </w:p>
    <w:p w14:paraId="52B157C5" w14:textId="77777777" w:rsidR="00447C4F" w:rsidRDefault="00447C4F" w:rsidP="00447C4F"/>
    <w:p w14:paraId="7880F3F5" w14:textId="77777777" w:rsidR="00447C4F" w:rsidRDefault="00447C4F" w:rsidP="00447C4F">
      <w:r>
        <w:t>When you upload a file to S3:</w:t>
      </w:r>
    </w:p>
    <w:p w14:paraId="061C0494" w14:textId="77777777" w:rsidR="00447C4F" w:rsidRDefault="00447C4F" w:rsidP="00447C4F">
      <w:r>
        <w:t>1. you choose a bucket</w:t>
      </w:r>
    </w:p>
    <w:p w14:paraId="7BE85DEE" w14:textId="77777777" w:rsidR="00447C4F" w:rsidRDefault="00447C4F" w:rsidP="00447C4F">
      <w:r>
        <w:t>2. you assign a key</w:t>
      </w:r>
    </w:p>
    <w:p w14:paraId="1C686E32" w14:textId="77777777" w:rsidR="00447C4F" w:rsidRDefault="00447C4F" w:rsidP="00447C4F">
      <w:r>
        <w:t>3. AWS stores the object</w:t>
      </w:r>
    </w:p>
    <w:p w14:paraId="6D583C05" w14:textId="77777777" w:rsidR="00447C4F" w:rsidRDefault="00447C4F" w:rsidP="00447C4F">
      <w:r>
        <w:t>4. the object can later be fetched using that bucket and key</w:t>
      </w:r>
    </w:p>
    <w:p w14:paraId="6D036D12" w14:textId="77777777" w:rsidR="00447C4F" w:rsidRDefault="00447C4F" w:rsidP="00447C4F"/>
    <w:p w14:paraId="377C430D" w14:textId="77777777" w:rsidR="00447C4F" w:rsidRDefault="00447C4F" w:rsidP="00447C4F">
      <w:r>
        <w:t>Example:</w:t>
      </w:r>
    </w:p>
    <w:p w14:paraId="352518C6" w14:textId="77777777" w:rsidR="00447C4F" w:rsidRDefault="00447C4F" w:rsidP="00447C4F">
      <w:r>
        <w:t>```text</w:t>
      </w:r>
    </w:p>
    <w:p w14:paraId="6B342F9B" w14:textId="77777777" w:rsidR="00447C4F" w:rsidRDefault="00447C4F" w:rsidP="00447C4F">
      <w:r>
        <w:t>Bucket: my-app-data</w:t>
      </w:r>
    </w:p>
    <w:p w14:paraId="4C1338AE" w14:textId="77777777" w:rsidR="00447C4F" w:rsidRDefault="00447C4F" w:rsidP="00447C4F">
      <w:r>
        <w:t>Key: invoices/2026/june/invoice123.pdf</w:t>
      </w:r>
    </w:p>
    <w:p w14:paraId="1872504B" w14:textId="77777777" w:rsidR="00447C4F" w:rsidRDefault="00447C4F" w:rsidP="00447C4F">
      <w:r>
        <w:t>```</w:t>
      </w:r>
    </w:p>
    <w:p w14:paraId="747F01FE" w14:textId="77777777" w:rsidR="00447C4F" w:rsidRDefault="00447C4F" w:rsidP="00447C4F"/>
    <w:p w14:paraId="477C68AE" w14:textId="77777777" w:rsidR="00447C4F" w:rsidRDefault="00447C4F" w:rsidP="00447C4F">
      <w:r>
        <w:t>This is how your application organizes files.</w:t>
      </w:r>
    </w:p>
    <w:p w14:paraId="0AC8BB59" w14:textId="77777777" w:rsidR="00447C4F" w:rsidRDefault="00447C4F" w:rsidP="00447C4F"/>
    <w:p w14:paraId="51C7FA88" w14:textId="77777777" w:rsidR="00447C4F" w:rsidRDefault="00447C4F" w:rsidP="00447C4F">
      <w:r>
        <w:t>---</w:t>
      </w:r>
    </w:p>
    <w:p w14:paraId="7FE30BE5" w14:textId="77777777" w:rsidR="00447C4F" w:rsidRDefault="00447C4F" w:rsidP="00447C4F"/>
    <w:p w14:paraId="444C3DE3" w14:textId="77777777" w:rsidR="00447C4F" w:rsidRDefault="00447C4F" w:rsidP="00447C4F">
      <w:r>
        <w:t># S3 data model</w:t>
      </w:r>
    </w:p>
    <w:p w14:paraId="3BEF044F" w14:textId="77777777" w:rsidR="00447C4F" w:rsidRDefault="00447C4F" w:rsidP="00447C4F"/>
    <w:p w14:paraId="5B85122E" w14:textId="77777777" w:rsidR="00447C4F" w:rsidRDefault="00447C4F" w:rsidP="00447C4F">
      <w:r>
        <w:t>S3 is organized like this:</w:t>
      </w:r>
    </w:p>
    <w:p w14:paraId="1B17537E" w14:textId="77777777" w:rsidR="00447C4F" w:rsidRDefault="00447C4F" w:rsidP="00447C4F"/>
    <w:p w14:paraId="68EAC803" w14:textId="77777777" w:rsidR="00447C4F" w:rsidRDefault="00447C4F" w:rsidP="00447C4F">
      <w:r>
        <w:t>- **Bucket**</w:t>
      </w:r>
    </w:p>
    <w:p w14:paraId="1208009F" w14:textId="77777777" w:rsidR="00447C4F" w:rsidRDefault="00447C4F" w:rsidP="00447C4F">
      <w:r>
        <w:t xml:space="preserve">  - contains **objects**</w:t>
      </w:r>
    </w:p>
    <w:p w14:paraId="580C8BF5" w14:textId="77777777" w:rsidR="00447C4F" w:rsidRDefault="00447C4F" w:rsidP="00447C4F">
      <w:r>
        <w:t xml:space="preserve">  - each object has a **key**</w:t>
      </w:r>
    </w:p>
    <w:p w14:paraId="746218AE" w14:textId="77777777" w:rsidR="00447C4F" w:rsidRDefault="00447C4F" w:rsidP="00447C4F">
      <w:r>
        <w:t xml:space="preserve">  - each object has **data and metadata**</w:t>
      </w:r>
    </w:p>
    <w:p w14:paraId="7259D3E1" w14:textId="77777777" w:rsidR="00447C4F" w:rsidRDefault="00447C4F" w:rsidP="00447C4F"/>
    <w:p w14:paraId="7B224490" w14:textId="77777777" w:rsidR="00447C4F" w:rsidRDefault="00447C4F" w:rsidP="00447C4F">
      <w:r>
        <w:t>Example:</w:t>
      </w:r>
    </w:p>
    <w:p w14:paraId="6CAD42D1" w14:textId="77777777" w:rsidR="00447C4F" w:rsidRDefault="00447C4F" w:rsidP="00447C4F">
      <w:r>
        <w:t>```text</w:t>
      </w:r>
    </w:p>
    <w:p w14:paraId="4DE94B87" w14:textId="77777777" w:rsidR="00447C4F" w:rsidRDefault="00447C4F" w:rsidP="00447C4F">
      <w:r>
        <w:t>bucket-name</w:t>
      </w:r>
    </w:p>
    <w:p w14:paraId="0A0360C6" w14:textId="77777777" w:rsidR="00447C4F" w:rsidRDefault="00447C4F" w:rsidP="00447C4F">
      <w:r>
        <w:t xml:space="preserve">  ├── images/user1.png</w:t>
      </w:r>
    </w:p>
    <w:p w14:paraId="3EA44088" w14:textId="77777777" w:rsidR="00447C4F" w:rsidRDefault="00447C4F" w:rsidP="00447C4F">
      <w:r>
        <w:t xml:space="preserve">  ├── images/user2.png</w:t>
      </w:r>
    </w:p>
    <w:p w14:paraId="3E4C6883" w14:textId="77777777" w:rsidR="00447C4F" w:rsidRDefault="00447C4F" w:rsidP="00447C4F">
      <w:r>
        <w:t xml:space="preserve">  └── docs/report.pdf</w:t>
      </w:r>
    </w:p>
    <w:p w14:paraId="145251E5" w14:textId="77777777" w:rsidR="00447C4F" w:rsidRDefault="00447C4F" w:rsidP="00447C4F">
      <w:r>
        <w:t>```</w:t>
      </w:r>
    </w:p>
    <w:p w14:paraId="351C6BAD" w14:textId="77777777" w:rsidR="00447C4F" w:rsidRDefault="00447C4F" w:rsidP="00447C4F"/>
    <w:p w14:paraId="1E5B8924" w14:textId="77777777" w:rsidR="00447C4F" w:rsidRDefault="00447C4F" w:rsidP="00447C4F">
      <w:r>
        <w:t>Again, the slash-like structure is only part of the key naming convention.</w:t>
      </w:r>
    </w:p>
    <w:p w14:paraId="38A8F3E2" w14:textId="77777777" w:rsidR="00447C4F" w:rsidRDefault="00447C4F" w:rsidP="00447C4F"/>
    <w:p w14:paraId="44A0FBB8" w14:textId="77777777" w:rsidR="00447C4F" w:rsidRDefault="00447C4F" w:rsidP="00447C4F">
      <w:r>
        <w:t>---</w:t>
      </w:r>
    </w:p>
    <w:p w14:paraId="6EE59AC8" w14:textId="77777777" w:rsidR="00447C4F" w:rsidRDefault="00447C4F" w:rsidP="00447C4F"/>
    <w:p w14:paraId="796FDBCB" w14:textId="77777777" w:rsidR="00447C4F" w:rsidRDefault="00447C4F" w:rsidP="00447C4F">
      <w:r>
        <w:t># Common S3 operations</w:t>
      </w:r>
    </w:p>
    <w:p w14:paraId="535005BD" w14:textId="77777777" w:rsidR="00447C4F" w:rsidRDefault="00447C4F" w:rsidP="00447C4F"/>
    <w:p w14:paraId="3FF8FB67" w14:textId="77777777" w:rsidR="00447C4F" w:rsidRDefault="00447C4F" w:rsidP="00447C4F">
      <w:r>
        <w:t>## Upload</w:t>
      </w:r>
    </w:p>
    <w:p w14:paraId="4DD16CCB" w14:textId="77777777" w:rsidR="00447C4F" w:rsidRDefault="00447C4F" w:rsidP="00447C4F">
      <w:r>
        <w:t>```bash</w:t>
      </w:r>
    </w:p>
    <w:p w14:paraId="7647816F" w14:textId="77777777" w:rsidR="00447C4F" w:rsidRDefault="00447C4F" w:rsidP="00447C4F">
      <w:r>
        <w:t>aws s3 cp file.txt s3://my-bucket/</w:t>
      </w:r>
    </w:p>
    <w:p w14:paraId="303D696D" w14:textId="77777777" w:rsidR="00447C4F" w:rsidRDefault="00447C4F" w:rsidP="00447C4F">
      <w:r>
        <w:t>```</w:t>
      </w:r>
    </w:p>
    <w:p w14:paraId="3F0235DE" w14:textId="77777777" w:rsidR="00447C4F" w:rsidRDefault="00447C4F" w:rsidP="00447C4F"/>
    <w:p w14:paraId="52D95320" w14:textId="77777777" w:rsidR="00447C4F" w:rsidRDefault="00447C4F" w:rsidP="00447C4F">
      <w:r>
        <w:t>## Download</w:t>
      </w:r>
    </w:p>
    <w:p w14:paraId="7656C56B" w14:textId="77777777" w:rsidR="00447C4F" w:rsidRDefault="00447C4F" w:rsidP="00447C4F">
      <w:r>
        <w:t>```bash</w:t>
      </w:r>
    </w:p>
    <w:p w14:paraId="79E08F0E" w14:textId="77777777" w:rsidR="00447C4F" w:rsidRDefault="00447C4F" w:rsidP="00447C4F">
      <w:r>
        <w:t>aws s3 cp s3://my-bucket/file.txt .</w:t>
      </w:r>
    </w:p>
    <w:p w14:paraId="36DD0F96" w14:textId="77777777" w:rsidR="00447C4F" w:rsidRDefault="00447C4F" w:rsidP="00447C4F">
      <w:r>
        <w:t>```</w:t>
      </w:r>
    </w:p>
    <w:p w14:paraId="59ABBEF0" w14:textId="77777777" w:rsidR="00447C4F" w:rsidRDefault="00447C4F" w:rsidP="00447C4F"/>
    <w:p w14:paraId="2CC8E809" w14:textId="77777777" w:rsidR="00447C4F" w:rsidRDefault="00447C4F" w:rsidP="00447C4F">
      <w:r>
        <w:t>## List objects</w:t>
      </w:r>
    </w:p>
    <w:p w14:paraId="327A7BDC" w14:textId="77777777" w:rsidR="00447C4F" w:rsidRDefault="00447C4F" w:rsidP="00447C4F">
      <w:r>
        <w:t>```bash</w:t>
      </w:r>
    </w:p>
    <w:p w14:paraId="1FEE718E" w14:textId="77777777" w:rsidR="00447C4F" w:rsidRDefault="00447C4F" w:rsidP="00447C4F">
      <w:r>
        <w:t>aws s3 ls s3://my-bucket/</w:t>
      </w:r>
    </w:p>
    <w:p w14:paraId="198704C4" w14:textId="77777777" w:rsidR="00447C4F" w:rsidRDefault="00447C4F" w:rsidP="00447C4F">
      <w:r>
        <w:t>```</w:t>
      </w:r>
    </w:p>
    <w:p w14:paraId="6BCEA52C" w14:textId="77777777" w:rsidR="00447C4F" w:rsidRDefault="00447C4F" w:rsidP="00447C4F"/>
    <w:p w14:paraId="71A37E3F" w14:textId="77777777" w:rsidR="00447C4F" w:rsidRDefault="00447C4F" w:rsidP="00447C4F">
      <w:r>
        <w:t>## Delete object</w:t>
      </w:r>
    </w:p>
    <w:p w14:paraId="282F1B11" w14:textId="77777777" w:rsidR="00447C4F" w:rsidRDefault="00447C4F" w:rsidP="00447C4F">
      <w:r>
        <w:t>```bash</w:t>
      </w:r>
    </w:p>
    <w:p w14:paraId="322E2F79" w14:textId="77777777" w:rsidR="00447C4F" w:rsidRDefault="00447C4F" w:rsidP="00447C4F">
      <w:r>
        <w:t>aws s3 rm s3://my-bucket/file.txt</w:t>
      </w:r>
    </w:p>
    <w:p w14:paraId="30DFF5B2" w14:textId="77777777" w:rsidR="00447C4F" w:rsidRDefault="00447C4F" w:rsidP="00447C4F">
      <w:r>
        <w:t>```</w:t>
      </w:r>
    </w:p>
    <w:p w14:paraId="1AE1851C" w14:textId="77777777" w:rsidR="00447C4F" w:rsidRDefault="00447C4F" w:rsidP="00447C4F"/>
    <w:p w14:paraId="58BC35AC" w14:textId="77777777" w:rsidR="00447C4F" w:rsidRDefault="00447C4F" w:rsidP="00447C4F">
      <w:r>
        <w:t>---</w:t>
      </w:r>
    </w:p>
    <w:p w14:paraId="4763F1A8" w14:textId="77777777" w:rsidR="00447C4F" w:rsidRDefault="00447C4F" w:rsidP="00447C4F"/>
    <w:p w14:paraId="603AA2A1" w14:textId="77777777" w:rsidR="00447C4F" w:rsidRDefault="00447C4F" w:rsidP="00447C4F">
      <w:r>
        <w:t># S3 and static website hosting</w:t>
      </w:r>
    </w:p>
    <w:p w14:paraId="447DEA35" w14:textId="77777777" w:rsidR="00447C4F" w:rsidRDefault="00447C4F" w:rsidP="00447C4F"/>
    <w:p w14:paraId="2D8EC66D" w14:textId="77777777" w:rsidR="00447C4F" w:rsidRDefault="00447C4F" w:rsidP="00447C4F">
      <w:r>
        <w:t>S3 can host static websites.</w:t>
      </w:r>
    </w:p>
    <w:p w14:paraId="595F0EE6" w14:textId="77777777" w:rsidR="00447C4F" w:rsidRDefault="00447C4F" w:rsidP="00447C4F"/>
    <w:p w14:paraId="2ECB7C73" w14:textId="77777777" w:rsidR="00447C4F" w:rsidRDefault="00447C4F" w:rsidP="00447C4F">
      <w:r>
        <w:t>That means:</w:t>
      </w:r>
    </w:p>
    <w:p w14:paraId="4F721B06" w14:textId="77777777" w:rsidR="00447C4F" w:rsidRDefault="00447C4F" w:rsidP="00447C4F">
      <w:r>
        <w:t>- HTML</w:t>
      </w:r>
    </w:p>
    <w:p w14:paraId="67838773" w14:textId="77777777" w:rsidR="00447C4F" w:rsidRDefault="00447C4F" w:rsidP="00447C4F">
      <w:r>
        <w:t>- CSS</w:t>
      </w:r>
    </w:p>
    <w:p w14:paraId="3BF0318D" w14:textId="77777777" w:rsidR="00447C4F" w:rsidRDefault="00447C4F" w:rsidP="00447C4F">
      <w:r>
        <w:t>- JavaScript</w:t>
      </w:r>
    </w:p>
    <w:p w14:paraId="08A9C1D9" w14:textId="77777777" w:rsidR="00447C4F" w:rsidRDefault="00447C4F" w:rsidP="00447C4F">
      <w:r>
        <w:t>- images</w:t>
      </w:r>
    </w:p>
    <w:p w14:paraId="737E4A37" w14:textId="77777777" w:rsidR="00447C4F" w:rsidRDefault="00447C4F" w:rsidP="00447C4F"/>
    <w:p w14:paraId="4EF21C83" w14:textId="77777777" w:rsidR="00447C4F" w:rsidRDefault="00447C4F" w:rsidP="00447C4F">
      <w:r>
        <w:t>But not server-side code like Node.js or Java backend logic.</w:t>
      </w:r>
    </w:p>
    <w:p w14:paraId="393CA33C" w14:textId="77777777" w:rsidR="00447C4F" w:rsidRDefault="00447C4F" w:rsidP="00447C4F"/>
    <w:p w14:paraId="664EFFDF" w14:textId="77777777" w:rsidR="00447C4F" w:rsidRDefault="00447C4F" w:rsidP="00447C4F">
      <w:r>
        <w:t>Example use case:</w:t>
      </w:r>
    </w:p>
    <w:p w14:paraId="7FBB0E5C" w14:textId="77777777" w:rsidR="00447C4F" w:rsidRDefault="00447C4F" w:rsidP="00447C4F">
      <w:r>
        <w:t>- marketing website</w:t>
      </w:r>
    </w:p>
    <w:p w14:paraId="4622E565" w14:textId="77777777" w:rsidR="00447C4F" w:rsidRDefault="00447C4F" w:rsidP="00447C4F">
      <w:r>
        <w:t>- documentation site</w:t>
      </w:r>
    </w:p>
    <w:p w14:paraId="43C724D7" w14:textId="77777777" w:rsidR="00447C4F" w:rsidRDefault="00447C4F" w:rsidP="00447C4F">
      <w:r>
        <w:t>- frontend app hosting</w:t>
      </w:r>
    </w:p>
    <w:p w14:paraId="49DD1B14" w14:textId="77777777" w:rsidR="00447C4F" w:rsidRDefault="00447C4F" w:rsidP="00447C4F"/>
    <w:p w14:paraId="4264B957" w14:textId="77777777" w:rsidR="00447C4F" w:rsidRDefault="00447C4F" w:rsidP="00447C4F">
      <w:r>
        <w:t>You often pair S3 with CloudFront for faster global delivery.</w:t>
      </w:r>
    </w:p>
    <w:p w14:paraId="2D2707BD" w14:textId="77777777" w:rsidR="00447C4F" w:rsidRDefault="00447C4F" w:rsidP="00447C4F"/>
    <w:p w14:paraId="4D609BED" w14:textId="77777777" w:rsidR="00447C4F" w:rsidRDefault="00447C4F" w:rsidP="00447C4F">
      <w:r>
        <w:t>---</w:t>
      </w:r>
    </w:p>
    <w:p w14:paraId="0E4AAAC4" w14:textId="77777777" w:rsidR="00447C4F" w:rsidRDefault="00447C4F" w:rsidP="00447C4F"/>
    <w:p w14:paraId="6185E89C" w14:textId="77777777" w:rsidR="00447C4F" w:rsidRDefault="00447C4F" w:rsidP="00447C4F">
      <w:r>
        <w:lastRenderedPageBreak/>
        <w:t># S3 and CloudFront</w:t>
      </w:r>
    </w:p>
    <w:p w14:paraId="6939867B" w14:textId="77777777" w:rsidR="00447C4F" w:rsidRDefault="00447C4F" w:rsidP="00447C4F"/>
    <w:p w14:paraId="5EE90668" w14:textId="77777777" w:rsidR="00447C4F" w:rsidRDefault="00447C4F" w:rsidP="00447C4F">
      <w:r>
        <w:t>CloudFront is AWS’s CDN.</w:t>
      </w:r>
    </w:p>
    <w:p w14:paraId="2CA7A8F0" w14:textId="77777777" w:rsidR="00447C4F" w:rsidRDefault="00447C4F" w:rsidP="00447C4F"/>
    <w:p w14:paraId="3708BAE8" w14:textId="77777777" w:rsidR="00447C4F" w:rsidRDefault="00447C4F" w:rsidP="00447C4F">
      <w:r>
        <w:t>If you store files in S3 and serve them through CloudFront:</w:t>
      </w:r>
    </w:p>
    <w:p w14:paraId="64F72734" w14:textId="77777777" w:rsidR="00447C4F" w:rsidRDefault="00447C4F" w:rsidP="00447C4F">
      <w:r>
        <w:t>- users get faster access</w:t>
      </w:r>
    </w:p>
    <w:p w14:paraId="78A7D652" w14:textId="77777777" w:rsidR="00447C4F" w:rsidRDefault="00447C4F" w:rsidP="00447C4F">
      <w:r>
        <w:t>- content is cached globally</w:t>
      </w:r>
    </w:p>
    <w:p w14:paraId="59D5FF39" w14:textId="77777777" w:rsidR="00447C4F" w:rsidRDefault="00447C4F" w:rsidP="00447C4F">
      <w:r>
        <w:t>- origin traffic reduces</w:t>
      </w:r>
    </w:p>
    <w:p w14:paraId="01AD1C3B" w14:textId="77777777" w:rsidR="00447C4F" w:rsidRDefault="00447C4F" w:rsidP="00447C4F"/>
    <w:p w14:paraId="6920B3D6" w14:textId="77777777" w:rsidR="00447C4F" w:rsidRDefault="00447C4F" w:rsidP="00447C4F">
      <w:r>
        <w:t>This is a very common production setup for static assets.</w:t>
      </w:r>
    </w:p>
    <w:p w14:paraId="269FFF9F" w14:textId="77777777" w:rsidR="00447C4F" w:rsidRDefault="00447C4F" w:rsidP="00447C4F"/>
    <w:p w14:paraId="631E504D" w14:textId="77777777" w:rsidR="00447C4F" w:rsidRDefault="00447C4F" w:rsidP="00447C4F">
      <w:r>
        <w:t>```mermaid</w:t>
      </w:r>
    </w:p>
    <w:p w14:paraId="1CFB7623" w14:textId="77777777" w:rsidR="00447C4F" w:rsidRDefault="00447C4F" w:rsidP="00447C4F">
      <w:r>
        <w:t>flowchart TB</w:t>
      </w:r>
    </w:p>
    <w:p w14:paraId="75EFE039" w14:textId="77777777" w:rsidR="00447C4F" w:rsidRDefault="00447C4F" w:rsidP="00447C4F">
      <w:r>
        <w:t xml:space="preserve">    User[Users] --&gt; CF[CloudFront]</w:t>
      </w:r>
    </w:p>
    <w:p w14:paraId="0E79DDCD" w14:textId="77777777" w:rsidR="00447C4F" w:rsidRDefault="00447C4F" w:rsidP="00447C4F">
      <w:r>
        <w:t xml:space="preserve">    CF --&gt; S3[(S3 Bucket)]</w:t>
      </w:r>
    </w:p>
    <w:p w14:paraId="743EB4F2" w14:textId="77777777" w:rsidR="00447C4F" w:rsidRDefault="00447C4F" w:rsidP="00447C4F">
      <w:r>
        <w:t xml:space="preserve">    S3 --&gt; Obj1[Images]</w:t>
      </w:r>
    </w:p>
    <w:p w14:paraId="24B09FF4" w14:textId="77777777" w:rsidR="00447C4F" w:rsidRDefault="00447C4F" w:rsidP="00447C4F">
      <w:r>
        <w:t xml:space="preserve">    S3 --&gt; Obj2[Videos]</w:t>
      </w:r>
    </w:p>
    <w:p w14:paraId="26F506D2" w14:textId="77777777" w:rsidR="00447C4F" w:rsidRDefault="00447C4F" w:rsidP="00447C4F">
      <w:r>
        <w:t xml:space="preserve">    S3 --&gt; Obj3[Static Files]</w:t>
      </w:r>
    </w:p>
    <w:p w14:paraId="21135C17" w14:textId="77777777" w:rsidR="00447C4F" w:rsidRDefault="00447C4F" w:rsidP="00447C4F"/>
    <w:p w14:paraId="7EC0A1DD" w14:textId="77777777" w:rsidR="00447C4F" w:rsidRDefault="00447C4F" w:rsidP="00447C4F">
      <w:r>
        <w:t xml:space="preserve">    style User fill:#00ceff,stroke:#000000,stroke-width:2px,color:#000000</w:t>
      </w:r>
    </w:p>
    <w:p w14:paraId="3F0E8E60" w14:textId="77777777" w:rsidR="00447C4F" w:rsidRDefault="00447C4F" w:rsidP="00447C4F">
      <w:r>
        <w:t xml:space="preserve">    style CF fill:#ffa94d,stroke:#000000,stroke-width:2px,color:#000000</w:t>
      </w:r>
    </w:p>
    <w:p w14:paraId="2C78D2B7" w14:textId="77777777" w:rsidR="00447C4F" w:rsidRDefault="00447C4F" w:rsidP="00447C4F">
      <w:r>
        <w:t xml:space="preserve">    style S3 fill:#69db7c,stroke:#000000,stroke-width:2px,color:#000000</w:t>
      </w:r>
    </w:p>
    <w:p w14:paraId="32388827" w14:textId="77777777" w:rsidR="00447C4F" w:rsidRDefault="00447C4F" w:rsidP="00447C4F">
      <w:r>
        <w:lastRenderedPageBreak/>
        <w:t xml:space="preserve">    style Obj1 fill:#ffd43b,stroke:#000000,stroke-width:2px,color:#000000</w:t>
      </w:r>
    </w:p>
    <w:p w14:paraId="3DCC198F" w14:textId="77777777" w:rsidR="00447C4F" w:rsidRDefault="00447C4F" w:rsidP="00447C4F">
      <w:r>
        <w:t xml:space="preserve">    style Obj2 fill:#ffd43b,stroke:#000000,stroke-width:2px,color:#000000</w:t>
      </w:r>
    </w:p>
    <w:p w14:paraId="59FD512C" w14:textId="77777777" w:rsidR="00447C4F" w:rsidRDefault="00447C4F" w:rsidP="00447C4F">
      <w:r>
        <w:t xml:space="preserve">    style Obj3 fill:#ffd43b,stroke:#000000,stroke-width:2px,color:#000000</w:t>
      </w:r>
    </w:p>
    <w:p w14:paraId="661FF719" w14:textId="77777777" w:rsidR="00447C4F" w:rsidRDefault="00447C4F" w:rsidP="00447C4F">
      <w:r>
        <w:t>```</w:t>
      </w:r>
    </w:p>
    <w:p w14:paraId="73576C6B" w14:textId="77777777" w:rsidR="00447C4F" w:rsidRDefault="00447C4F" w:rsidP="00447C4F"/>
    <w:p w14:paraId="7BE74C1D" w14:textId="77777777" w:rsidR="00447C4F" w:rsidRDefault="00447C4F" w:rsidP="00447C4F">
      <w:r>
        <w:t>---</w:t>
      </w:r>
    </w:p>
    <w:p w14:paraId="735FEF7D" w14:textId="77777777" w:rsidR="00447C4F" w:rsidRDefault="00447C4F" w:rsidP="00447C4F"/>
    <w:p w14:paraId="42739176" w14:textId="77777777" w:rsidR="00447C4F" w:rsidRDefault="00447C4F" w:rsidP="00447C4F">
      <w:r>
        <w:t># Durability and availability</w:t>
      </w:r>
    </w:p>
    <w:p w14:paraId="66A029DE" w14:textId="77777777" w:rsidR="00447C4F" w:rsidRDefault="00447C4F" w:rsidP="00447C4F"/>
    <w:p w14:paraId="297306DC" w14:textId="77777777" w:rsidR="00447C4F" w:rsidRDefault="00447C4F" w:rsidP="00447C4F">
      <w:r>
        <w:t>S3 is designed for very high durability.</w:t>
      </w:r>
    </w:p>
    <w:p w14:paraId="3CDAFE43" w14:textId="77777777" w:rsidR="00447C4F" w:rsidRDefault="00447C4F" w:rsidP="00447C4F"/>
    <w:p w14:paraId="38593019" w14:textId="77777777" w:rsidR="00447C4F" w:rsidRDefault="00447C4F" w:rsidP="00447C4F">
      <w:r>
        <w:t>Durability means the likelihood that your data will not be lost.</w:t>
      </w:r>
    </w:p>
    <w:p w14:paraId="50970E2A" w14:textId="77777777" w:rsidR="00447C4F" w:rsidRDefault="00447C4F" w:rsidP="00447C4F"/>
    <w:p w14:paraId="4E074E5A" w14:textId="77777777" w:rsidR="00447C4F" w:rsidRDefault="00447C4F" w:rsidP="00447C4F">
      <w:r>
        <w:t>AWS S3 is built to be extremely reliable, which is why it is often used for backups and critical files.</w:t>
      </w:r>
    </w:p>
    <w:p w14:paraId="0955BE85" w14:textId="77777777" w:rsidR="00447C4F" w:rsidRDefault="00447C4F" w:rsidP="00447C4F"/>
    <w:p w14:paraId="397AB667" w14:textId="77777777" w:rsidR="00447C4F" w:rsidRDefault="00447C4F" w:rsidP="00447C4F">
      <w:r>
        <w:t>---</w:t>
      </w:r>
    </w:p>
    <w:p w14:paraId="33B46F33" w14:textId="77777777" w:rsidR="00447C4F" w:rsidRDefault="00447C4F" w:rsidP="00447C4F"/>
    <w:p w14:paraId="2C1AD2F1" w14:textId="77777777" w:rsidR="00447C4F" w:rsidRDefault="00447C4F" w:rsidP="00447C4F">
      <w:r>
        <w:t># S3 security</w:t>
      </w:r>
    </w:p>
    <w:p w14:paraId="1C1B321B" w14:textId="77777777" w:rsidR="00447C4F" w:rsidRDefault="00447C4F" w:rsidP="00447C4F"/>
    <w:p w14:paraId="5A5E0562" w14:textId="77777777" w:rsidR="00447C4F" w:rsidRDefault="00447C4F" w:rsidP="00447C4F">
      <w:r>
        <w:t>Security in S3 is very important.</w:t>
      </w:r>
    </w:p>
    <w:p w14:paraId="640156B1" w14:textId="77777777" w:rsidR="00447C4F" w:rsidRDefault="00447C4F" w:rsidP="00447C4F"/>
    <w:p w14:paraId="2267B931" w14:textId="77777777" w:rsidR="00447C4F" w:rsidRDefault="00447C4F" w:rsidP="00447C4F">
      <w:r>
        <w:lastRenderedPageBreak/>
        <w:t>## 1. IAM policies</w:t>
      </w:r>
    </w:p>
    <w:p w14:paraId="00384E11" w14:textId="77777777" w:rsidR="00447C4F" w:rsidRDefault="00447C4F" w:rsidP="00447C4F">
      <w:r>
        <w:t>Control who can access buckets and objects.</w:t>
      </w:r>
    </w:p>
    <w:p w14:paraId="0B179DAC" w14:textId="77777777" w:rsidR="00447C4F" w:rsidRDefault="00447C4F" w:rsidP="00447C4F"/>
    <w:p w14:paraId="24088B81" w14:textId="77777777" w:rsidR="00447C4F" w:rsidRDefault="00447C4F" w:rsidP="00447C4F">
      <w:r>
        <w:t>## 2. Bucket policies</w:t>
      </w:r>
    </w:p>
    <w:p w14:paraId="76DCA8AB" w14:textId="77777777" w:rsidR="00447C4F" w:rsidRDefault="00447C4F" w:rsidP="00447C4F">
      <w:r>
        <w:t>Resource-based policies attached to buckets.</w:t>
      </w:r>
    </w:p>
    <w:p w14:paraId="0A3FB0C2" w14:textId="77777777" w:rsidR="00447C4F" w:rsidRDefault="00447C4F" w:rsidP="00447C4F"/>
    <w:p w14:paraId="486CAB50" w14:textId="77777777" w:rsidR="00447C4F" w:rsidRDefault="00447C4F" w:rsidP="00447C4F">
      <w:r>
        <w:t>## 3. ACLs</w:t>
      </w:r>
    </w:p>
    <w:p w14:paraId="0BF4F5AE" w14:textId="77777777" w:rsidR="00447C4F" w:rsidRDefault="00447C4F" w:rsidP="00447C4F">
      <w:r>
        <w:t>Older access control mechanism, now less preferred in modern setups.</w:t>
      </w:r>
    </w:p>
    <w:p w14:paraId="4F81D0FA" w14:textId="77777777" w:rsidR="00447C4F" w:rsidRDefault="00447C4F" w:rsidP="00447C4F"/>
    <w:p w14:paraId="423AEC93" w14:textId="77777777" w:rsidR="00447C4F" w:rsidRDefault="00447C4F" w:rsidP="00447C4F">
      <w:r>
        <w:t>## 4. Encryption</w:t>
      </w:r>
    </w:p>
    <w:p w14:paraId="69929080" w14:textId="77777777" w:rsidR="00447C4F" w:rsidRDefault="00447C4F" w:rsidP="00447C4F">
      <w:r>
        <w:t>S3 supports encryption:</w:t>
      </w:r>
    </w:p>
    <w:p w14:paraId="36BE7B2E" w14:textId="77777777" w:rsidR="00447C4F" w:rsidRDefault="00447C4F" w:rsidP="00447C4F">
      <w:r>
        <w:t>- at rest</w:t>
      </w:r>
    </w:p>
    <w:p w14:paraId="44887724" w14:textId="77777777" w:rsidR="00447C4F" w:rsidRDefault="00447C4F" w:rsidP="00447C4F">
      <w:r>
        <w:t>- in transit</w:t>
      </w:r>
    </w:p>
    <w:p w14:paraId="424F7B57" w14:textId="77777777" w:rsidR="00447C4F" w:rsidRDefault="00447C4F" w:rsidP="00447C4F"/>
    <w:p w14:paraId="7E3B9B95" w14:textId="77777777" w:rsidR="00447C4F" w:rsidRDefault="00447C4F" w:rsidP="00447C4F">
      <w:r>
        <w:t>Common encryption options:</w:t>
      </w:r>
    </w:p>
    <w:p w14:paraId="4FCCA14F" w14:textId="77777777" w:rsidR="00447C4F" w:rsidRDefault="00447C4F" w:rsidP="00447C4F">
      <w:r>
        <w:t>- SSE-S3</w:t>
      </w:r>
    </w:p>
    <w:p w14:paraId="7855290A" w14:textId="77777777" w:rsidR="00447C4F" w:rsidRDefault="00447C4F" w:rsidP="00447C4F">
      <w:r>
        <w:t>- SSE-KMS</w:t>
      </w:r>
    </w:p>
    <w:p w14:paraId="76146090" w14:textId="77777777" w:rsidR="00447C4F" w:rsidRDefault="00447C4F" w:rsidP="00447C4F">
      <w:r>
        <w:t>- SSE-C</w:t>
      </w:r>
    </w:p>
    <w:p w14:paraId="06C95EF0" w14:textId="77777777" w:rsidR="00447C4F" w:rsidRDefault="00447C4F" w:rsidP="00447C4F"/>
    <w:p w14:paraId="764BE2F1" w14:textId="77777777" w:rsidR="00447C4F" w:rsidRDefault="00447C4F" w:rsidP="00447C4F">
      <w:r>
        <w:t>## 5. Block Public Access</w:t>
      </w:r>
    </w:p>
    <w:p w14:paraId="584E3BDF" w14:textId="77777777" w:rsidR="00447C4F" w:rsidRDefault="00447C4F" w:rsidP="00447C4F">
      <w:r>
        <w:t>Helps prevent accidental exposure of data.</w:t>
      </w:r>
    </w:p>
    <w:p w14:paraId="4C5BD1D2" w14:textId="77777777" w:rsidR="00447C4F" w:rsidRDefault="00447C4F" w:rsidP="00447C4F"/>
    <w:p w14:paraId="798D5022" w14:textId="77777777" w:rsidR="00447C4F" w:rsidRDefault="00447C4F" w:rsidP="00447C4F">
      <w:r>
        <w:t>This is one of the most important safety features for S3.</w:t>
      </w:r>
    </w:p>
    <w:p w14:paraId="3D48294E" w14:textId="77777777" w:rsidR="00447C4F" w:rsidRDefault="00447C4F" w:rsidP="00447C4F"/>
    <w:p w14:paraId="1465600B" w14:textId="77777777" w:rsidR="00447C4F" w:rsidRDefault="00447C4F" w:rsidP="00447C4F">
      <w:r>
        <w:t>---</w:t>
      </w:r>
    </w:p>
    <w:p w14:paraId="10223D26" w14:textId="77777777" w:rsidR="00447C4F" w:rsidRDefault="00447C4F" w:rsidP="00447C4F"/>
    <w:p w14:paraId="0C90824C" w14:textId="77777777" w:rsidR="00447C4F" w:rsidRDefault="00447C4F" w:rsidP="00447C4F">
      <w:r>
        <w:t># Typical S3 use cases</w:t>
      </w:r>
    </w:p>
    <w:p w14:paraId="1EE34686" w14:textId="77777777" w:rsidR="00447C4F" w:rsidRDefault="00447C4F" w:rsidP="00447C4F"/>
    <w:p w14:paraId="10153CE7" w14:textId="77777777" w:rsidR="00447C4F" w:rsidRDefault="00447C4F" w:rsidP="00447C4F">
      <w:r>
        <w:t>## 1. File uploads</w:t>
      </w:r>
    </w:p>
    <w:p w14:paraId="19CE2291" w14:textId="77777777" w:rsidR="00447C4F" w:rsidRDefault="00447C4F" w:rsidP="00447C4F">
      <w:r>
        <w:t>User profile pictures, documents, attachments.</w:t>
      </w:r>
    </w:p>
    <w:p w14:paraId="1410D471" w14:textId="77777777" w:rsidR="00447C4F" w:rsidRDefault="00447C4F" w:rsidP="00447C4F"/>
    <w:p w14:paraId="64B2BCA1" w14:textId="77777777" w:rsidR="00447C4F" w:rsidRDefault="00447C4F" w:rsidP="00447C4F">
      <w:r>
        <w:t>## 2. Backups</w:t>
      </w:r>
    </w:p>
    <w:p w14:paraId="37FB5491" w14:textId="77777777" w:rsidR="00447C4F" w:rsidRDefault="00447C4F" w:rsidP="00447C4F">
      <w:r>
        <w:t>Store backups of databases, logs, and system snapshots.</w:t>
      </w:r>
    </w:p>
    <w:p w14:paraId="3FE7FD9E" w14:textId="77777777" w:rsidR="00447C4F" w:rsidRDefault="00447C4F" w:rsidP="00447C4F"/>
    <w:p w14:paraId="41F9600E" w14:textId="77777777" w:rsidR="00447C4F" w:rsidRDefault="00447C4F" w:rsidP="00447C4F">
      <w:r>
        <w:t>## 3. Static website hosting</w:t>
      </w:r>
    </w:p>
    <w:p w14:paraId="16E6C1C5" w14:textId="77777777" w:rsidR="00447C4F" w:rsidRDefault="00447C4F" w:rsidP="00447C4F">
      <w:r>
        <w:t>Frontend files and assets.</w:t>
      </w:r>
    </w:p>
    <w:p w14:paraId="2DA45D63" w14:textId="77777777" w:rsidR="00447C4F" w:rsidRDefault="00447C4F" w:rsidP="00447C4F"/>
    <w:p w14:paraId="159F68FF" w14:textId="77777777" w:rsidR="00447C4F" w:rsidRDefault="00447C4F" w:rsidP="00447C4F">
      <w:r>
        <w:t>## 4. Data lakes</w:t>
      </w:r>
    </w:p>
    <w:p w14:paraId="1F8BC3CC" w14:textId="77777777" w:rsidR="00447C4F" w:rsidRDefault="00447C4F" w:rsidP="00447C4F">
      <w:r>
        <w:t>Store raw analytics data for processing.</w:t>
      </w:r>
    </w:p>
    <w:p w14:paraId="4FE335AF" w14:textId="77777777" w:rsidR="00447C4F" w:rsidRDefault="00447C4F" w:rsidP="00447C4F"/>
    <w:p w14:paraId="5A8F6CD7" w14:textId="77777777" w:rsidR="00447C4F" w:rsidRDefault="00447C4F" w:rsidP="00447C4F">
      <w:r>
        <w:t>## 5. Media storage</w:t>
      </w:r>
    </w:p>
    <w:p w14:paraId="4B4F4E05" w14:textId="77777777" w:rsidR="00447C4F" w:rsidRDefault="00447C4F" w:rsidP="00447C4F">
      <w:r>
        <w:t>Images, audio, and video.</w:t>
      </w:r>
    </w:p>
    <w:p w14:paraId="3C70EE75" w14:textId="77777777" w:rsidR="00447C4F" w:rsidRDefault="00447C4F" w:rsidP="00447C4F"/>
    <w:p w14:paraId="5378D3C5" w14:textId="77777777" w:rsidR="00447C4F" w:rsidRDefault="00447C4F" w:rsidP="00447C4F">
      <w:r>
        <w:t>## 6. Log storage</w:t>
      </w:r>
    </w:p>
    <w:p w14:paraId="5D612187" w14:textId="77777777" w:rsidR="00447C4F" w:rsidRDefault="00447C4F" w:rsidP="00447C4F">
      <w:r>
        <w:t>Store application and access logs.</w:t>
      </w:r>
    </w:p>
    <w:p w14:paraId="725026A2" w14:textId="77777777" w:rsidR="00447C4F" w:rsidRDefault="00447C4F" w:rsidP="00447C4F"/>
    <w:p w14:paraId="07E718F4" w14:textId="77777777" w:rsidR="00447C4F" w:rsidRDefault="00447C4F" w:rsidP="00447C4F">
      <w:r>
        <w:t>---</w:t>
      </w:r>
    </w:p>
    <w:p w14:paraId="47B5051C" w14:textId="77777777" w:rsidR="00447C4F" w:rsidRDefault="00447C4F" w:rsidP="00447C4F"/>
    <w:p w14:paraId="0691CD0E" w14:textId="77777777" w:rsidR="00447C4F" w:rsidRDefault="00447C4F" w:rsidP="00447C4F">
      <w:r>
        <w:t># S3 event-driven architecture</w:t>
      </w:r>
    </w:p>
    <w:p w14:paraId="2274494F" w14:textId="77777777" w:rsidR="00447C4F" w:rsidRDefault="00447C4F" w:rsidP="00447C4F"/>
    <w:p w14:paraId="622D3084" w14:textId="77777777" w:rsidR="00447C4F" w:rsidRDefault="00447C4F" w:rsidP="00447C4F">
      <w:r>
        <w:t>S3 can trigger events when objects are uploaded or deleted.</w:t>
      </w:r>
    </w:p>
    <w:p w14:paraId="7AAB2977" w14:textId="77777777" w:rsidR="00447C4F" w:rsidRDefault="00447C4F" w:rsidP="00447C4F"/>
    <w:p w14:paraId="1362C18E" w14:textId="77777777" w:rsidR="00447C4F" w:rsidRDefault="00447C4F" w:rsidP="00447C4F">
      <w:r>
        <w:t>For example:</w:t>
      </w:r>
    </w:p>
    <w:p w14:paraId="4EA819DC" w14:textId="77777777" w:rsidR="00447C4F" w:rsidRDefault="00447C4F" w:rsidP="00447C4F">
      <w:r>
        <w:t>- image uploaded to S3</w:t>
      </w:r>
    </w:p>
    <w:p w14:paraId="21F4EC62" w14:textId="77777777" w:rsidR="00447C4F" w:rsidRDefault="00447C4F" w:rsidP="00447C4F">
      <w:r>
        <w:t>- S3 triggers Lambda</w:t>
      </w:r>
    </w:p>
    <w:p w14:paraId="4C1D2ED0" w14:textId="77777777" w:rsidR="00447C4F" w:rsidRDefault="00447C4F" w:rsidP="00447C4F">
      <w:r>
        <w:t>- Lambda generates thumbnail</w:t>
      </w:r>
    </w:p>
    <w:p w14:paraId="1699B8C8" w14:textId="77777777" w:rsidR="00447C4F" w:rsidRDefault="00447C4F" w:rsidP="00447C4F">
      <w:r>
        <w:t>- thumbnail saved back to S3</w:t>
      </w:r>
    </w:p>
    <w:p w14:paraId="2252949E" w14:textId="77777777" w:rsidR="00447C4F" w:rsidRDefault="00447C4F" w:rsidP="00447C4F"/>
    <w:p w14:paraId="551C4192" w14:textId="77777777" w:rsidR="00447C4F" w:rsidRDefault="00447C4F" w:rsidP="00447C4F">
      <w:r>
        <w:t>This is very useful for automation.</w:t>
      </w:r>
    </w:p>
    <w:p w14:paraId="380C6584" w14:textId="77777777" w:rsidR="00447C4F" w:rsidRDefault="00447C4F" w:rsidP="00447C4F"/>
    <w:p w14:paraId="4E9F4CDF" w14:textId="77777777" w:rsidR="00447C4F" w:rsidRDefault="00447C4F" w:rsidP="00447C4F">
      <w:r>
        <w:t>```mermaid</w:t>
      </w:r>
    </w:p>
    <w:p w14:paraId="5054F1A2" w14:textId="77777777" w:rsidR="00447C4F" w:rsidRDefault="00447C4F" w:rsidP="00447C4F">
      <w:r>
        <w:t>sequenceDiagram</w:t>
      </w:r>
    </w:p>
    <w:p w14:paraId="65C6BFE5" w14:textId="77777777" w:rsidR="00447C4F" w:rsidRDefault="00447C4F" w:rsidP="00447C4F">
      <w:r>
        <w:t xml:space="preserve">    participant U as User</w:t>
      </w:r>
    </w:p>
    <w:p w14:paraId="14BCB18D" w14:textId="77777777" w:rsidR="00447C4F" w:rsidRDefault="00447C4F" w:rsidP="00447C4F">
      <w:r>
        <w:t xml:space="preserve">    participant S3 as S3 Bucket</w:t>
      </w:r>
    </w:p>
    <w:p w14:paraId="25F41D48" w14:textId="77777777" w:rsidR="00447C4F" w:rsidRDefault="00447C4F" w:rsidP="00447C4F">
      <w:r>
        <w:t xml:space="preserve">    participant L as Lambda</w:t>
      </w:r>
    </w:p>
    <w:p w14:paraId="21140955" w14:textId="77777777" w:rsidR="00447C4F" w:rsidRDefault="00447C4F" w:rsidP="00447C4F">
      <w:r>
        <w:t xml:space="preserve">    participant DB as Metadata Store</w:t>
      </w:r>
    </w:p>
    <w:p w14:paraId="18B6C1DF" w14:textId="77777777" w:rsidR="00447C4F" w:rsidRDefault="00447C4F" w:rsidP="00447C4F"/>
    <w:p w14:paraId="36384022" w14:textId="77777777" w:rsidR="00447C4F" w:rsidRDefault="00447C4F" w:rsidP="00447C4F">
      <w:r>
        <w:t xml:space="preserve">    U-&gt;&gt;S3: Upload image</w:t>
      </w:r>
    </w:p>
    <w:p w14:paraId="27013411" w14:textId="77777777" w:rsidR="00447C4F" w:rsidRDefault="00447C4F" w:rsidP="00447C4F">
      <w:r>
        <w:t xml:space="preserve">    S3-&gt;&gt;L: Trigger event</w:t>
      </w:r>
    </w:p>
    <w:p w14:paraId="7437303D" w14:textId="77777777" w:rsidR="00447C4F" w:rsidRDefault="00447C4F" w:rsidP="00447C4F">
      <w:r>
        <w:t xml:space="preserve">    L-&gt;&gt;L: Create thumbnail</w:t>
      </w:r>
    </w:p>
    <w:p w14:paraId="0442799E" w14:textId="77777777" w:rsidR="00447C4F" w:rsidRDefault="00447C4F" w:rsidP="00447C4F">
      <w:r>
        <w:t xml:space="preserve">    L-&gt;&gt;S3: Save thumbnail</w:t>
      </w:r>
    </w:p>
    <w:p w14:paraId="054053C8" w14:textId="77777777" w:rsidR="00447C4F" w:rsidRDefault="00447C4F" w:rsidP="00447C4F">
      <w:r>
        <w:lastRenderedPageBreak/>
        <w:t xml:space="preserve">    L-&gt;&gt;DB: Store metadata</w:t>
      </w:r>
    </w:p>
    <w:p w14:paraId="0FDAC7AC" w14:textId="77777777" w:rsidR="00447C4F" w:rsidRDefault="00447C4F" w:rsidP="00447C4F"/>
    <w:p w14:paraId="572AC4CF" w14:textId="77777777" w:rsidR="00447C4F" w:rsidRDefault="00447C4F" w:rsidP="00447C4F">
      <w:r>
        <w:t xml:space="preserve">    style U fill:#00ceff,stroke:#000000,stroke-width:2px,color:#000000</w:t>
      </w:r>
    </w:p>
    <w:p w14:paraId="1ECD234D" w14:textId="77777777" w:rsidR="00447C4F" w:rsidRDefault="00447C4F" w:rsidP="00447C4F">
      <w:r>
        <w:t xml:space="preserve">    style S3 fill:#69db7c,stroke:#000000,stroke-width:2px,color:#000000</w:t>
      </w:r>
    </w:p>
    <w:p w14:paraId="3ECFFC3E" w14:textId="77777777" w:rsidR="00447C4F" w:rsidRDefault="00447C4F" w:rsidP="00447C4F">
      <w:r>
        <w:t xml:space="preserve">    style L fill:#ffd43b,stroke:#000000,stroke-width:2px,color:#000000</w:t>
      </w:r>
    </w:p>
    <w:p w14:paraId="4C0CA400" w14:textId="77777777" w:rsidR="00447C4F" w:rsidRDefault="00447C4F" w:rsidP="00447C4F">
      <w:r>
        <w:t xml:space="preserve">    style DB fill:#69db7c,stroke:#000000,stroke-width:2px,color:#000000</w:t>
      </w:r>
    </w:p>
    <w:p w14:paraId="1BFC66CC" w14:textId="77777777" w:rsidR="00447C4F" w:rsidRDefault="00447C4F" w:rsidP="00447C4F">
      <w:r>
        <w:t>```</w:t>
      </w:r>
    </w:p>
    <w:p w14:paraId="3D006EEF" w14:textId="77777777" w:rsidR="00447C4F" w:rsidRDefault="00447C4F" w:rsidP="00447C4F"/>
    <w:p w14:paraId="54ACA3F6" w14:textId="77777777" w:rsidR="00447C4F" w:rsidRDefault="00447C4F" w:rsidP="00447C4F">
      <w:r>
        <w:t>---</w:t>
      </w:r>
    </w:p>
    <w:p w14:paraId="7E1AE5BC" w14:textId="77777777" w:rsidR="00447C4F" w:rsidRDefault="00447C4F" w:rsidP="00447C4F"/>
    <w:p w14:paraId="68EC678A" w14:textId="77777777" w:rsidR="00447C4F" w:rsidRDefault="00447C4F" w:rsidP="00447C4F">
      <w:r>
        <w:t># S3 consistency</w:t>
      </w:r>
    </w:p>
    <w:p w14:paraId="504CF7EB" w14:textId="77777777" w:rsidR="00447C4F" w:rsidRDefault="00447C4F" w:rsidP="00447C4F"/>
    <w:p w14:paraId="33CFC398" w14:textId="77777777" w:rsidR="00447C4F" w:rsidRDefault="00447C4F" w:rsidP="00447C4F">
      <w:r>
        <w:t>Modern S3 provides strong read-after-write consistency for most operations.</w:t>
      </w:r>
    </w:p>
    <w:p w14:paraId="448F7429" w14:textId="77777777" w:rsidR="00447C4F" w:rsidRDefault="00447C4F" w:rsidP="00447C4F"/>
    <w:p w14:paraId="4E682FD8" w14:textId="77777777" w:rsidR="00447C4F" w:rsidRDefault="00447C4F" w:rsidP="00447C4F">
      <w:r>
        <w:t>That means after a successful write, the latest version is immediately visible for read/list operations.</w:t>
      </w:r>
    </w:p>
    <w:p w14:paraId="0E006157" w14:textId="77777777" w:rsidR="00447C4F" w:rsidRDefault="00447C4F" w:rsidP="00447C4F"/>
    <w:p w14:paraId="3FA30159" w14:textId="77777777" w:rsidR="00447C4F" w:rsidRDefault="00447C4F" w:rsidP="00447C4F">
      <w:r>
        <w:t>This is important for application correctness.</w:t>
      </w:r>
    </w:p>
    <w:p w14:paraId="6B779CC1" w14:textId="77777777" w:rsidR="00447C4F" w:rsidRDefault="00447C4F" w:rsidP="00447C4F"/>
    <w:p w14:paraId="66C587C1" w14:textId="77777777" w:rsidR="00447C4F" w:rsidRDefault="00447C4F" w:rsidP="00447C4F">
      <w:r>
        <w:t>---</w:t>
      </w:r>
    </w:p>
    <w:p w14:paraId="42F5E9D4" w14:textId="77777777" w:rsidR="00447C4F" w:rsidRDefault="00447C4F" w:rsidP="00447C4F"/>
    <w:p w14:paraId="6F184760" w14:textId="77777777" w:rsidR="00447C4F" w:rsidRDefault="00447C4F" w:rsidP="00447C4F">
      <w:r>
        <w:lastRenderedPageBreak/>
        <w:t># Presigned URLs</w:t>
      </w:r>
    </w:p>
    <w:p w14:paraId="11771428" w14:textId="77777777" w:rsidR="00447C4F" w:rsidRDefault="00447C4F" w:rsidP="00447C4F"/>
    <w:p w14:paraId="204CF3C3" w14:textId="77777777" w:rsidR="00447C4F" w:rsidRDefault="00447C4F" w:rsidP="00447C4F">
      <w:r>
        <w:t>A **presigned URL** gives temporary access to an S3 object without exposing AWS credentials.</w:t>
      </w:r>
    </w:p>
    <w:p w14:paraId="43304047" w14:textId="77777777" w:rsidR="00447C4F" w:rsidRDefault="00447C4F" w:rsidP="00447C4F"/>
    <w:p w14:paraId="2D1EC5BA" w14:textId="77777777" w:rsidR="00447C4F" w:rsidRDefault="00447C4F" w:rsidP="00447C4F">
      <w:r>
        <w:t>Use case:</w:t>
      </w:r>
    </w:p>
    <w:p w14:paraId="1094338F" w14:textId="77777777" w:rsidR="00447C4F" w:rsidRDefault="00447C4F" w:rsidP="00447C4F">
      <w:r>
        <w:t>- allow a user to upload a file directly to S3</w:t>
      </w:r>
    </w:p>
    <w:p w14:paraId="208AB743" w14:textId="77777777" w:rsidR="00447C4F" w:rsidRDefault="00447C4F" w:rsidP="00447C4F">
      <w:r>
        <w:t>- allow temporary download access</w:t>
      </w:r>
    </w:p>
    <w:p w14:paraId="04A555AB" w14:textId="77777777" w:rsidR="00447C4F" w:rsidRDefault="00447C4F" w:rsidP="00447C4F"/>
    <w:p w14:paraId="55D429CE" w14:textId="77777777" w:rsidR="00447C4F" w:rsidRDefault="00447C4F" w:rsidP="00447C4F">
      <w:r>
        <w:t>This is common in web and mobile apps.</w:t>
      </w:r>
    </w:p>
    <w:p w14:paraId="4754B5E0" w14:textId="77777777" w:rsidR="00447C4F" w:rsidRDefault="00447C4F" w:rsidP="00447C4F"/>
    <w:p w14:paraId="17D23DC0" w14:textId="77777777" w:rsidR="00447C4F" w:rsidRDefault="00447C4F" w:rsidP="00447C4F">
      <w:r>
        <w:t>Example workflow:</w:t>
      </w:r>
    </w:p>
    <w:p w14:paraId="7797AD63" w14:textId="77777777" w:rsidR="00447C4F" w:rsidRDefault="00447C4F" w:rsidP="00447C4F">
      <w:r>
        <w:t>1. backend creates presigned URL</w:t>
      </w:r>
    </w:p>
    <w:p w14:paraId="10E3A97A" w14:textId="77777777" w:rsidR="00447C4F" w:rsidRDefault="00447C4F" w:rsidP="00447C4F">
      <w:r>
        <w:t>2. frontend uploads directly to S3</w:t>
      </w:r>
    </w:p>
    <w:p w14:paraId="08E96033" w14:textId="77777777" w:rsidR="00447C4F" w:rsidRDefault="00447C4F" w:rsidP="00447C4F">
      <w:r>
        <w:t>3. backend avoids handling the file itself</w:t>
      </w:r>
    </w:p>
    <w:p w14:paraId="7C1C44D0" w14:textId="77777777" w:rsidR="00447C4F" w:rsidRDefault="00447C4F" w:rsidP="00447C4F"/>
    <w:p w14:paraId="6388D9EB" w14:textId="77777777" w:rsidR="00447C4F" w:rsidRDefault="00447C4F" w:rsidP="00447C4F">
      <w:r>
        <w:t>This reduces load on your servers.</w:t>
      </w:r>
    </w:p>
    <w:p w14:paraId="141CFE0A" w14:textId="77777777" w:rsidR="00447C4F" w:rsidRDefault="00447C4F" w:rsidP="00447C4F"/>
    <w:p w14:paraId="374A8E2A" w14:textId="77777777" w:rsidR="00447C4F" w:rsidRDefault="00447C4F" w:rsidP="00447C4F">
      <w:r>
        <w:t>---</w:t>
      </w:r>
    </w:p>
    <w:p w14:paraId="423CB481" w14:textId="77777777" w:rsidR="00447C4F" w:rsidRDefault="00447C4F" w:rsidP="00447C4F"/>
    <w:p w14:paraId="2DE58B23" w14:textId="77777777" w:rsidR="00447C4F" w:rsidRDefault="00447C4F" w:rsidP="00447C4F">
      <w:r>
        <w:t># Multipart upload</w:t>
      </w:r>
    </w:p>
    <w:p w14:paraId="5A178220" w14:textId="77777777" w:rsidR="00447C4F" w:rsidRDefault="00447C4F" w:rsidP="00447C4F"/>
    <w:p w14:paraId="52E7D93F" w14:textId="77777777" w:rsidR="00447C4F" w:rsidRDefault="00447C4F" w:rsidP="00447C4F">
      <w:r>
        <w:t>For large files, S3 supports multipart upload.</w:t>
      </w:r>
    </w:p>
    <w:p w14:paraId="238614A3" w14:textId="77777777" w:rsidR="00447C4F" w:rsidRDefault="00447C4F" w:rsidP="00447C4F"/>
    <w:p w14:paraId="69D28761" w14:textId="77777777" w:rsidR="00447C4F" w:rsidRDefault="00447C4F" w:rsidP="00447C4F">
      <w:r>
        <w:lastRenderedPageBreak/>
        <w:t>The file is split into parts and uploaded in chunks.</w:t>
      </w:r>
    </w:p>
    <w:p w14:paraId="4CA09018" w14:textId="77777777" w:rsidR="00447C4F" w:rsidRDefault="00447C4F" w:rsidP="00447C4F"/>
    <w:p w14:paraId="46C4CC39" w14:textId="77777777" w:rsidR="00447C4F" w:rsidRDefault="00447C4F" w:rsidP="00447C4F">
      <w:r>
        <w:t>Benefits:</w:t>
      </w:r>
    </w:p>
    <w:p w14:paraId="06DB88F1" w14:textId="77777777" w:rsidR="00447C4F" w:rsidRDefault="00447C4F" w:rsidP="00447C4F">
      <w:r>
        <w:t>- better resilience</w:t>
      </w:r>
    </w:p>
    <w:p w14:paraId="2F213E0C" w14:textId="77777777" w:rsidR="00447C4F" w:rsidRDefault="00447C4F" w:rsidP="00447C4F">
      <w:r>
        <w:t>- can retry failed parts</w:t>
      </w:r>
    </w:p>
    <w:p w14:paraId="29562A8D" w14:textId="77777777" w:rsidR="00447C4F" w:rsidRDefault="00447C4F" w:rsidP="00447C4F">
      <w:r>
        <w:t>- faster uploads for large files</w:t>
      </w:r>
    </w:p>
    <w:p w14:paraId="69AB350B" w14:textId="77777777" w:rsidR="00447C4F" w:rsidRDefault="00447C4F" w:rsidP="00447C4F"/>
    <w:p w14:paraId="681ECE52" w14:textId="77777777" w:rsidR="00447C4F" w:rsidRDefault="00447C4F" w:rsidP="00447C4F">
      <w:r>
        <w:t>Useful for:</w:t>
      </w:r>
    </w:p>
    <w:p w14:paraId="00DE0C24" w14:textId="77777777" w:rsidR="00447C4F" w:rsidRDefault="00447C4F" w:rsidP="00447C4F">
      <w:r>
        <w:t>- videos</w:t>
      </w:r>
    </w:p>
    <w:p w14:paraId="61846737" w14:textId="77777777" w:rsidR="00447C4F" w:rsidRDefault="00447C4F" w:rsidP="00447C4F">
      <w:r>
        <w:t>- large datasets</w:t>
      </w:r>
    </w:p>
    <w:p w14:paraId="2F789448" w14:textId="77777777" w:rsidR="00447C4F" w:rsidRDefault="00447C4F" w:rsidP="00447C4F">
      <w:r>
        <w:t>- backups</w:t>
      </w:r>
    </w:p>
    <w:p w14:paraId="3FDD514B" w14:textId="77777777" w:rsidR="00447C4F" w:rsidRDefault="00447C4F" w:rsidP="00447C4F"/>
    <w:p w14:paraId="28847A7F" w14:textId="77777777" w:rsidR="00447C4F" w:rsidRDefault="00447C4F" w:rsidP="00447C4F">
      <w:r>
        <w:t>---</w:t>
      </w:r>
    </w:p>
    <w:p w14:paraId="7D5C2237" w14:textId="77777777" w:rsidR="00447C4F" w:rsidRDefault="00447C4F" w:rsidP="00447C4F"/>
    <w:p w14:paraId="52998E24" w14:textId="77777777" w:rsidR="00447C4F" w:rsidRDefault="00447C4F" w:rsidP="00447C4F">
      <w:r>
        <w:t># S3 lifecycle policies</w:t>
      </w:r>
    </w:p>
    <w:p w14:paraId="67EEE626" w14:textId="77777777" w:rsidR="00447C4F" w:rsidRDefault="00447C4F" w:rsidP="00447C4F"/>
    <w:p w14:paraId="53002F4C" w14:textId="77777777" w:rsidR="00447C4F" w:rsidRDefault="00447C4F" w:rsidP="00447C4F">
      <w:r>
        <w:t>Lifecycle rules automate how objects move through storage classes or get deleted.</w:t>
      </w:r>
    </w:p>
    <w:p w14:paraId="49235B3D" w14:textId="77777777" w:rsidR="00447C4F" w:rsidRDefault="00447C4F" w:rsidP="00447C4F"/>
    <w:p w14:paraId="6C700AD3" w14:textId="77777777" w:rsidR="00447C4F" w:rsidRDefault="00447C4F" w:rsidP="00447C4F">
      <w:r>
        <w:t>Example:</w:t>
      </w:r>
    </w:p>
    <w:p w14:paraId="215C2E6D" w14:textId="77777777" w:rsidR="00447C4F" w:rsidRDefault="00447C4F" w:rsidP="00447C4F">
      <w:r>
        <w:t>- after 30 days, move to Standard-IA</w:t>
      </w:r>
    </w:p>
    <w:p w14:paraId="686DC31E" w14:textId="77777777" w:rsidR="00447C4F" w:rsidRDefault="00447C4F" w:rsidP="00447C4F">
      <w:r>
        <w:t>- after 90 days, move to Glacier</w:t>
      </w:r>
    </w:p>
    <w:p w14:paraId="55E34697" w14:textId="77777777" w:rsidR="00447C4F" w:rsidRDefault="00447C4F" w:rsidP="00447C4F">
      <w:r>
        <w:t>- after 365 days, delete</w:t>
      </w:r>
    </w:p>
    <w:p w14:paraId="0B17EFE4" w14:textId="77777777" w:rsidR="00447C4F" w:rsidRDefault="00447C4F" w:rsidP="00447C4F"/>
    <w:p w14:paraId="305AB9EC" w14:textId="77777777" w:rsidR="00447C4F" w:rsidRDefault="00447C4F" w:rsidP="00447C4F">
      <w:r>
        <w:lastRenderedPageBreak/>
        <w:t>This helps reduce storage costs.</w:t>
      </w:r>
    </w:p>
    <w:p w14:paraId="239B6023" w14:textId="77777777" w:rsidR="00447C4F" w:rsidRDefault="00447C4F" w:rsidP="00447C4F"/>
    <w:p w14:paraId="1AC3EA8B" w14:textId="77777777" w:rsidR="00447C4F" w:rsidRDefault="00447C4F" w:rsidP="00447C4F">
      <w:r>
        <w:t>---</w:t>
      </w:r>
    </w:p>
    <w:p w14:paraId="6909A971" w14:textId="77777777" w:rsidR="00447C4F" w:rsidRDefault="00447C4F" w:rsidP="00447C4F"/>
    <w:p w14:paraId="32B630D0" w14:textId="77777777" w:rsidR="00447C4F" w:rsidRDefault="00447C4F" w:rsidP="00447C4F">
      <w:r>
        <w:t># S3 replication</w:t>
      </w:r>
    </w:p>
    <w:p w14:paraId="127B7076" w14:textId="77777777" w:rsidR="00447C4F" w:rsidRDefault="00447C4F" w:rsidP="00447C4F"/>
    <w:p w14:paraId="24960AA1" w14:textId="77777777" w:rsidR="00447C4F" w:rsidRDefault="00447C4F" w:rsidP="00447C4F">
      <w:r>
        <w:t>S3 can replicate data across buckets.</w:t>
      </w:r>
    </w:p>
    <w:p w14:paraId="2B2278F6" w14:textId="77777777" w:rsidR="00447C4F" w:rsidRDefault="00447C4F" w:rsidP="00447C4F"/>
    <w:p w14:paraId="6487513A" w14:textId="77777777" w:rsidR="00447C4F" w:rsidRDefault="00447C4F" w:rsidP="00447C4F">
      <w:r>
        <w:t>## Same-Region Replication</w:t>
      </w:r>
    </w:p>
    <w:p w14:paraId="3644126F" w14:textId="77777777" w:rsidR="00447C4F" w:rsidRDefault="00447C4F" w:rsidP="00447C4F">
      <w:r>
        <w:t>Replicate within the same AWS region.</w:t>
      </w:r>
    </w:p>
    <w:p w14:paraId="6C840988" w14:textId="77777777" w:rsidR="00447C4F" w:rsidRDefault="00447C4F" w:rsidP="00447C4F"/>
    <w:p w14:paraId="206EA51D" w14:textId="77777777" w:rsidR="00447C4F" w:rsidRDefault="00447C4F" w:rsidP="00447C4F">
      <w:r>
        <w:t>## Cross-Region Replication</w:t>
      </w:r>
    </w:p>
    <w:p w14:paraId="4FC10301" w14:textId="77777777" w:rsidR="00447C4F" w:rsidRDefault="00447C4F" w:rsidP="00447C4F">
      <w:r>
        <w:t>Replicate to another region for disaster recovery or compliance.</w:t>
      </w:r>
    </w:p>
    <w:p w14:paraId="3A9D236B" w14:textId="77777777" w:rsidR="00447C4F" w:rsidRDefault="00447C4F" w:rsidP="00447C4F"/>
    <w:p w14:paraId="3964827C" w14:textId="77777777" w:rsidR="00447C4F" w:rsidRDefault="00447C4F" w:rsidP="00447C4F">
      <w:r>
        <w:t>Useful for:</w:t>
      </w:r>
    </w:p>
    <w:p w14:paraId="5FEE94E1" w14:textId="77777777" w:rsidR="00447C4F" w:rsidRDefault="00447C4F" w:rsidP="00447C4F">
      <w:r>
        <w:t>- backup</w:t>
      </w:r>
    </w:p>
    <w:p w14:paraId="5ED260AA" w14:textId="77777777" w:rsidR="00447C4F" w:rsidRDefault="00447C4F" w:rsidP="00447C4F">
      <w:r>
        <w:t>- regional resilience</w:t>
      </w:r>
    </w:p>
    <w:p w14:paraId="47D34D4C" w14:textId="77777777" w:rsidR="00447C4F" w:rsidRDefault="00447C4F" w:rsidP="00447C4F">
      <w:r>
        <w:t>- compliance requirements</w:t>
      </w:r>
    </w:p>
    <w:p w14:paraId="104939E6" w14:textId="77777777" w:rsidR="00447C4F" w:rsidRDefault="00447C4F" w:rsidP="00447C4F"/>
    <w:p w14:paraId="643EE580" w14:textId="77777777" w:rsidR="00447C4F" w:rsidRDefault="00447C4F" w:rsidP="00447C4F">
      <w:r>
        <w:t>---</w:t>
      </w:r>
    </w:p>
    <w:p w14:paraId="5BF73B23" w14:textId="77777777" w:rsidR="00447C4F" w:rsidRDefault="00447C4F" w:rsidP="00447C4F"/>
    <w:p w14:paraId="36A48D2D" w14:textId="77777777" w:rsidR="00447C4F" w:rsidRDefault="00447C4F" w:rsidP="00447C4F">
      <w:r>
        <w:t># S3 and databases</w:t>
      </w:r>
    </w:p>
    <w:p w14:paraId="61C8BA8E" w14:textId="77777777" w:rsidR="00447C4F" w:rsidRDefault="00447C4F" w:rsidP="00447C4F"/>
    <w:p w14:paraId="6CA9D72A" w14:textId="77777777" w:rsidR="00447C4F" w:rsidRDefault="00447C4F" w:rsidP="00447C4F">
      <w:r>
        <w:t>S3 is not a database.</w:t>
      </w:r>
    </w:p>
    <w:p w14:paraId="4AB05095" w14:textId="77777777" w:rsidR="00447C4F" w:rsidRDefault="00447C4F" w:rsidP="00447C4F"/>
    <w:p w14:paraId="69103460" w14:textId="77777777" w:rsidR="00447C4F" w:rsidRDefault="00447C4F" w:rsidP="00447C4F">
      <w:r>
        <w:t>It is best for:</w:t>
      </w:r>
    </w:p>
    <w:p w14:paraId="2DB63552" w14:textId="77777777" w:rsidR="00447C4F" w:rsidRDefault="00447C4F" w:rsidP="00447C4F">
      <w:r>
        <w:t>- files</w:t>
      </w:r>
    </w:p>
    <w:p w14:paraId="42285A96" w14:textId="77777777" w:rsidR="00447C4F" w:rsidRDefault="00447C4F" w:rsidP="00447C4F">
      <w:r>
        <w:t>- blobs</w:t>
      </w:r>
    </w:p>
    <w:p w14:paraId="2128177E" w14:textId="77777777" w:rsidR="00447C4F" w:rsidRDefault="00447C4F" w:rsidP="00447C4F">
      <w:r>
        <w:t>- archives</w:t>
      </w:r>
    </w:p>
    <w:p w14:paraId="1A19FEF0" w14:textId="77777777" w:rsidR="00447C4F" w:rsidRDefault="00447C4F" w:rsidP="00447C4F">
      <w:r>
        <w:t>- static content</w:t>
      </w:r>
    </w:p>
    <w:p w14:paraId="7255FF92" w14:textId="77777777" w:rsidR="00447C4F" w:rsidRDefault="00447C4F" w:rsidP="00447C4F"/>
    <w:p w14:paraId="683A81B1" w14:textId="77777777" w:rsidR="00447C4F" w:rsidRDefault="00447C4F" w:rsidP="00447C4F">
      <w:r>
        <w:t>It is not meant for:</w:t>
      </w:r>
    </w:p>
    <w:p w14:paraId="278E54AB" w14:textId="77777777" w:rsidR="00447C4F" w:rsidRDefault="00447C4F" w:rsidP="00447C4F">
      <w:r>
        <w:t>- relational queries</w:t>
      </w:r>
    </w:p>
    <w:p w14:paraId="1A52F725" w14:textId="77777777" w:rsidR="00447C4F" w:rsidRDefault="00447C4F" w:rsidP="00447C4F">
      <w:r>
        <w:t>- complex transactions</w:t>
      </w:r>
    </w:p>
    <w:p w14:paraId="7BE003CE" w14:textId="77777777" w:rsidR="00447C4F" w:rsidRDefault="00447C4F" w:rsidP="00447C4F">
      <w:r>
        <w:t>- row-level updates like a database</w:t>
      </w:r>
    </w:p>
    <w:p w14:paraId="5BFEECF8" w14:textId="77777777" w:rsidR="00447C4F" w:rsidRDefault="00447C4F" w:rsidP="00447C4F"/>
    <w:p w14:paraId="5DD5DF1A" w14:textId="77777777" w:rsidR="00447C4F" w:rsidRDefault="00447C4F" w:rsidP="00447C4F">
      <w:r>
        <w:t>If you need structured querying on large datasets, you might combine S3 with services like Athena, Glue, or Redshift.</w:t>
      </w:r>
    </w:p>
    <w:p w14:paraId="70DCCFB2" w14:textId="77777777" w:rsidR="00447C4F" w:rsidRDefault="00447C4F" w:rsidP="00447C4F"/>
    <w:p w14:paraId="6218C50A" w14:textId="77777777" w:rsidR="00447C4F" w:rsidRDefault="00447C4F" w:rsidP="00447C4F">
      <w:r>
        <w:t>---</w:t>
      </w:r>
    </w:p>
    <w:p w14:paraId="6B4C07B1" w14:textId="77777777" w:rsidR="00447C4F" w:rsidRDefault="00447C4F" w:rsidP="00447C4F"/>
    <w:p w14:paraId="5ED00331" w14:textId="77777777" w:rsidR="00447C4F" w:rsidRDefault="00447C4F" w:rsidP="00447C4F">
      <w:r>
        <w:t># S3 vs EBS</w:t>
      </w:r>
    </w:p>
    <w:p w14:paraId="6D174C3C" w14:textId="77777777" w:rsidR="00447C4F" w:rsidRDefault="00447C4F" w:rsidP="00447C4F"/>
    <w:p w14:paraId="31D4870B" w14:textId="77777777" w:rsidR="00447C4F" w:rsidRDefault="00447C4F" w:rsidP="00447C4F">
      <w:r>
        <w:t>This is a common AWS interview question.</w:t>
      </w:r>
    </w:p>
    <w:p w14:paraId="414D848B" w14:textId="77777777" w:rsidR="00447C4F" w:rsidRDefault="00447C4F" w:rsidP="00447C4F"/>
    <w:p w14:paraId="55E29047" w14:textId="77777777" w:rsidR="00447C4F" w:rsidRDefault="00447C4F" w:rsidP="00447C4F">
      <w:r>
        <w:t>## S3</w:t>
      </w:r>
    </w:p>
    <w:p w14:paraId="6FC5CE14" w14:textId="77777777" w:rsidR="00447C4F" w:rsidRDefault="00447C4F" w:rsidP="00447C4F">
      <w:r>
        <w:t>- object storage</w:t>
      </w:r>
    </w:p>
    <w:p w14:paraId="127FD0C0" w14:textId="77777777" w:rsidR="00447C4F" w:rsidRDefault="00447C4F" w:rsidP="00447C4F">
      <w:r>
        <w:t>- accessed over HTTP/API</w:t>
      </w:r>
    </w:p>
    <w:p w14:paraId="4C78166A" w14:textId="77777777" w:rsidR="00447C4F" w:rsidRDefault="00447C4F" w:rsidP="00447C4F">
      <w:r>
        <w:lastRenderedPageBreak/>
        <w:t>- stores files and objects</w:t>
      </w:r>
    </w:p>
    <w:p w14:paraId="3600B0FB" w14:textId="77777777" w:rsidR="00447C4F" w:rsidRDefault="00447C4F" w:rsidP="00447C4F">
      <w:r>
        <w:t>- highly scalable</w:t>
      </w:r>
    </w:p>
    <w:p w14:paraId="53926A2B" w14:textId="77777777" w:rsidR="00447C4F" w:rsidRDefault="00447C4F" w:rsidP="00447C4F">
      <w:r>
        <w:t>- great for backups, media, static files</w:t>
      </w:r>
    </w:p>
    <w:p w14:paraId="32FFDD6C" w14:textId="77777777" w:rsidR="00447C4F" w:rsidRDefault="00447C4F" w:rsidP="00447C4F"/>
    <w:p w14:paraId="1CDE3DFF" w14:textId="77777777" w:rsidR="00447C4F" w:rsidRDefault="00447C4F" w:rsidP="00447C4F">
      <w:r>
        <w:t>## EBS</w:t>
      </w:r>
    </w:p>
    <w:p w14:paraId="14FD173D" w14:textId="77777777" w:rsidR="00447C4F" w:rsidRDefault="00447C4F" w:rsidP="00447C4F">
      <w:r>
        <w:t>- block storage</w:t>
      </w:r>
    </w:p>
    <w:p w14:paraId="4C712A18" w14:textId="77777777" w:rsidR="00447C4F" w:rsidRDefault="00447C4F" w:rsidP="00447C4F">
      <w:r>
        <w:t>- attached to EC2 like a disk</w:t>
      </w:r>
    </w:p>
    <w:p w14:paraId="2C68B7A2" w14:textId="77777777" w:rsidR="00447C4F" w:rsidRDefault="00447C4F" w:rsidP="00447C4F">
      <w:r>
        <w:t>- used for OS and application data on a server</w:t>
      </w:r>
    </w:p>
    <w:p w14:paraId="48597E52" w14:textId="77777777" w:rsidR="00447C4F" w:rsidRDefault="00447C4F" w:rsidP="00447C4F">
      <w:r>
        <w:t>- lower-latency disk-like access</w:t>
      </w:r>
    </w:p>
    <w:p w14:paraId="2C4FD9AB" w14:textId="77777777" w:rsidR="00447C4F" w:rsidRDefault="00447C4F" w:rsidP="00447C4F"/>
    <w:p w14:paraId="0E5E52B6" w14:textId="77777777" w:rsidR="00447C4F" w:rsidRDefault="00447C4F" w:rsidP="00447C4F">
      <w:r>
        <w:t>### Simple rule</w:t>
      </w:r>
    </w:p>
    <w:p w14:paraId="5397BE92" w14:textId="77777777" w:rsidR="00447C4F" w:rsidRDefault="00447C4F" w:rsidP="00447C4F">
      <w:r>
        <w:t>- use **S3** for objects and files</w:t>
      </w:r>
    </w:p>
    <w:p w14:paraId="7F76D88D" w14:textId="77777777" w:rsidR="00447C4F" w:rsidRDefault="00447C4F" w:rsidP="00447C4F">
      <w:r>
        <w:t>- use **EBS** for disk storage attached to a server</w:t>
      </w:r>
    </w:p>
    <w:p w14:paraId="0D5EA08C" w14:textId="77777777" w:rsidR="00447C4F" w:rsidRDefault="00447C4F" w:rsidP="00447C4F"/>
    <w:p w14:paraId="0241D023" w14:textId="77777777" w:rsidR="00447C4F" w:rsidRDefault="00447C4F" w:rsidP="00447C4F">
      <w:r>
        <w:t>---</w:t>
      </w:r>
    </w:p>
    <w:p w14:paraId="31DA87D0" w14:textId="77777777" w:rsidR="00447C4F" w:rsidRDefault="00447C4F" w:rsidP="00447C4F"/>
    <w:p w14:paraId="2798F9C7" w14:textId="77777777" w:rsidR="00447C4F" w:rsidRDefault="00447C4F" w:rsidP="00447C4F">
      <w:r>
        <w:t># S3 vs EFS</w:t>
      </w:r>
    </w:p>
    <w:p w14:paraId="32B30F26" w14:textId="77777777" w:rsidR="00447C4F" w:rsidRDefault="00447C4F" w:rsidP="00447C4F"/>
    <w:p w14:paraId="1A590610" w14:textId="77777777" w:rsidR="00447C4F" w:rsidRDefault="00447C4F" w:rsidP="00447C4F">
      <w:r>
        <w:t>## S3</w:t>
      </w:r>
    </w:p>
    <w:p w14:paraId="644A64CF" w14:textId="77777777" w:rsidR="00447C4F" w:rsidRDefault="00447C4F" w:rsidP="00447C4F">
      <w:r>
        <w:t>- object storage</w:t>
      </w:r>
    </w:p>
    <w:p w14:paraId="150A409A" w14:textId="77777777" w:rsidR="00447C4F" w:rsidRDefault="00447C4F" w:rsidP="00447C4F">
      <w:r>
        <w:t>- not mounted like a normal file system</w:t>
      </w:r>
    </w:p>
    <w:p w14:paraId="455D20E6" w14:textId="77777777" w:rsidR="00447C4F" w:rsidRDefault="00447C4F" w:rsidP="00447C4F">
      <w:r>
        <w:t>- accessed via API</w:t>
      </w:r>
    </w:p>
    <w:p w14:paraId="20C3DFF0" w14:textId="77777777" w:rsidR="00447C4F" w:rsidRDefault="00447C4F" w:rsidP="00447C4F"/>
    <w:p w14:paraId="1572BF80" w14:textId="77777777" w:rsidR="00447C4F" w:rsidRDefault="00447C4F" w:rsidP="00447C4F">
      <w:r>
        <w:t>## EFS</w:t>
      </w:r>
    </w:p>
    <w:p w14:paraId="6E2945A6" w14:textId="77777777" w:rsidR="00447C4F" w:rsidRDefault="00447C4F" w:rsidP="00447C4F">
      <w:r>
        <w:lastRenderedPageBreak/>
        <w:t>- shared file system</w:t>
      </w:r>
    </w:p>
    <w:p w14:paraId="4061DB54" w14:textId="77777777" w:rsidR="00447C4F" w:rsidRDefault="00447C4F" w:rsidP="00447C4F">
      <w:r>
        <w:t>- can be mounted by multiple EC2 instances</w:t>
      </w:r>
    </w:p>
    <w:p w14:paraId="05280042" w14:textId="77777777" w:rsidR="00447C4F" w:rsidRDefault="00447C4F" w:rsidP="00447C4F">
      <w:r>
        <w:t>- behaves more like a traditional network file system</w:t>
      </w:r>
    </w:p>
    <w:p w14:paraId="6A9E962D" w14:textId="77777777" w:rsidR="00447C4F" w:rsidRDefault="00447C4F" w:rsidP="00447C4F"/>
    <w:p w14:paraId="60F43102" w14:textId="77777777" w:rsidR="00447C4F" w:rsidRDefault="00447C4F" w:rsidP="00447C4F">
      <w:r>
        <w:t>---</w:t>
      </w:r>
    </w:p>
    <w:p w14:paraId="130912D0" w14:textId="77777777" w:rsidR="00447C4F" w:rsidRDefault="00447C4F" w:rsidP="00447C4F"/>
    <w:p w14:paraId="5E237D6B" w14:textId="77777777" w:rsidR="00447C4F" w:rsidRDefault="00447C4F" w:rsidP="00447C4F">
      <w:r>
        <w:t># S3 performance considerations</w:t>
      </w:r>
    </w:p>
    <w:p w14:paraId="128F5322" w14:textId="77777777" w:rsidR="00447C4F" w:rsidRDefault="00447C4F" w:rsidP="00447C4F"/>
    <w:p w14:paraId="1F74E9FD" w14:textId="77777777" w:rsidR="00447C4F" w:rsidRDefault="00447C4F" w:rsidP="00447C4F">
      <w:r>
        <w:t>S3 scales automatically, so you usually do not worry about provisioning capacity.</w:t>
      </w:r>
    </w:p>
    <w:p w14:paraId="63414FF2" w14:textId="77777777" w:rsidR="00447C4F" w:rsidRDefault="00447C4F" w:rsidP="00447C4F"/>
    <w:p w14:paraId="5BA4EA3A" w14:textId="77777777" w:rsidR="00447C4F" w:rsidRDefault="00447C4F" w:rsidP="00447C4F">
      <w:r>
        <w:t>Still, good design matters:</w:t>
      </w:r>
    </w:p>
    <w:p w14:paraId="60BAA1D0" w14:textId="77777777" w:rsidR="00447C4F" w:rsidRDefault="00447C4F" w:rsidP="00447C4F">
      <w:r>
        <w:t>- use prefixes sensibly for object organization</w:t>
      </w:r>
    </w:p>
    <w:p w14:paraId="72DE943B" w14:textId="77777777" w:rsidR="00447C4F" w:rsidRDefault="00447C4F" w:rsidP="00447C4F">
      <w:r>
        <w:t>- use CloudFront for global delivery</w:t>
      </w:r>
    </w:p>
    <w:p w14:paraId="5FE99C4F" w14:textId="77777777" w:rsidR="00447C4F" w:rsidRDefault="00447C4F" w:rsidP="00447C4F">
      <w:r>
        <w:t>- use multipart uploads for large files</w:t>
      </w:r>
    </w:p>
    <w:p w14:paraId="201E6CBA" w14:textId="77777777" w:rsidR="00447C4F" w:rsidRDefault="00447C4F" w:rsidP="00447C4F">
      <w:r>
        <w:t>- avoid unnecessary reads and writes</w:t>
      </w:r>
    </w:p>
    <w:p w14:paraId="4A3DCFDF" w14:textId="77777777" w:rsidR="00447C4F" w:rsidRDefault="00447C4F" w:rsidP="00447C4F"/>
    <w:p w14:paraId="405C6F9C" w14:textId="77777777" w:rsidR="00447C4F" w:rsidRDefault="00447C4F" w:rsidP="00447C4F">
      <w:r>
        <w:t>---</w:t>
      </w:r>
    </w:p>
    <w:p w14:paraId="35328618" w14:textId="77777777" w:rsidR="00447C4F" w:rsidRDefault="00447C4F" w:rsidP="00447C4F"/>
    <w:p w14:paraId="6E4F1910" w14:textId="77777777" w:rsidR="00447C4F" w:rsidRDefault="00447C4F" w:rsidP="00447C4F">
      <w:r>
        <w:t># Example application architecture with S3</w:t>
      </w:r>
    </w:p>
    <w:p w14:paraId="6B816C8D" w14:textId="77777777" w:rsidR="00447C4F" w:rsidRDefault="00447C4F" w:rsidP="00447C4F"/>
    <w:p w14:paraId="5F2E533C" w14:textId="77777777" w:rsidR="00447C4F" w:rsidRDefault="00447C4F" w:rsidP="00447C4F">
      <w:r>
        <w:t>A photo-sharing app might use:</w:t>
      </w:r>
    </w:p>
    <w:p w14:paraId="0F3C01F0" w14:textId="77777777" w:rsidR="00447C4F" w:rsidRDefault="00447C4F" w:rsidP="00447C4F"/>
    <w:p w14:paraId="0C22FF33" w14:textId="77777777" w:rsidR="00447C4F" w:rsidRDefault="00447C4F" w:rsidP="00447C4F">
      <w:r>
        <w:t>- frontend uploads image directly to S3</w:t>
      </w:r>
    </w:p>
    <w:p w14:paraId="35A5050B" w14:textId="77777777" w:rsidR="00447C4F" w:rsidRDefault="00447C4F" w:rsidP="00447C4F">
      <w:r>
        <w:lastRenderedPageBreak/>
        <w:t>- backend stores metadata in a database</w:t>
      </w:r>
    </w:p>
    <w:p w14:paraId="16BF55B5" w14:textId="77777777" w:rsidR="00447C4F" w:rsidRDefault="00447C4F" w:rsidP="00447C4F">
      <w:r>
        <w:t>- S3 triggers Lambda to create thumbnails</w:t>
      </w:r>
    </w:p>
    <w:p w14:paraId="4547CB02" w14:textId="77777777" w:rsidR="00447C4F" w:rsidRDefault="00447C4F" w:rsidP="00447C4F">
      <w:r>
        <w:t>- CloudFront serves images to users</w:t>
      </w:r>
    </w:p>
    <w:p w14:paraId="6E43E5CA" w14:textId="77777777" w:rsidR="00447C4F" w:rsidRDefault="00447C4F" w:rsidP="00447C4F"/>
    <w:p w14:paraId="3DD35CF6" w14:textId="77777777" w:rsidR="00447C4F" w:rsidRDefault="00447C4F" w:rsidP="00447C4F">
      <w:r>
        <w:t>```mermaid</w:t>
      </w:r>
    </w:p>
    <w:p w14:paraId="70A21677" w14:textId="77777777" w:rsidR="00447C4F" w:rsidRDefault="00447C4F" w:rsidP="00447C4F">
      <w:r>
        <w:t>flowchart TB</w:t>
      </w:r>
    </w:p>
    <w:p w14:paraId="1544CFEA" w14:textId="77777777" w:rsidR="00447C4F" w:rsidRDefault="00447C4F" w:rsidP="00447C4F">
      <w:r>
        <w:t xml:space="preserve">    User[Users] --&gt; Frontend[Frontend App]</w:t>
      </w:r>
    </w:p>
    <w:p w14:paraId="0BE90114" w14:textId="77777777" w:rsidR="00447C4F" w:rsidRDefault="00447C4F" w:rsidP="00447C4F">
      <w:r>
        <w:t xml:space="preserve">    Frontend --&gt; Backend[Backend API]</w:t>
      </w:r>
    </w:p>
    <w:p w14:paraId="04DB112B" w14:textId="77777777" w:rsidR="00447C4F" w:rsidRDefault="00447C4F" w:rsidP="00447C4F">
      <w:r>
        <w:t xml:space="preserve">    Frontend --&gt; S3[(S3 Bucket)]</w:t>
      </w:r>
    </w:p>
    <w:p w14:paraId="632E5B3C" w14:textId="77777777" w:rsidR="00447C4F" w:rsidRDefault="00447C4F" w:rsidP="00447C4F">
      <w:r>
        <w:t xml:space="preserve">    Backend --&gt; DB[(Metadata DB)]</w:t>
      </w:r>
    </w:p>
    <w:p w14:paraId="046F0AFB" w14:textId="77777777" w:rsidR="00447C4F" w:rsidRDefault="00447C4F" w:rsidP="00447C4F">
      <w:r>
        <w:t xml:space="preserve">    S3 --&gt; Lambda[Lambda Thumbnail Processor]</w:t>
      </w:r>
    </w:p>
    <w:p w14:paraId="3304EE2A" w14:textId="77777777" w:rsidR="00447C4F" w:rsidRDefault="00447C4F" w:rsidP="00447C4F">
      <w:r>
        <w:t xml:space="preserve">    Lambda --&gt; S3</w:t>
      </w:r>
    </w:p>
    <w:p w14:paraId="5F3196D3" w14:textId="77777777" w:rsidR="00447C4F" w:rsidRDefault="00447C4F" w:rsidP="00447C4F"/>
    <w:p w14:paraId="0C740721" w14:textId="77777777" w:rsidR="00447C4F" w:rsidRDefault="00447C4F" w:rsidP="00447C4F">
      <w:r>
        <w:t xml:space="preserve">    style User fill:#00ceff,stroke:#000000,stroke-width:2px,color:#000000</w:t>
      </w:r>
    </w:p>
    <w:p w14:paraId="5A4234BC" w14:textId="77777777" w:rsidR="00447C4F" w:rsidRDefault="00447C4F" w:rsidP="00447C4F">
      <w:r>
        <w:t xml:space="preserve">    style Frontend fill:#ffd43b,stroke:#000000,stroke-width:2px,color:#000000</w:t>
      </w:r>
    </w:p>
    <w:p w14:paraId="38EDEF88" w14:textId="77777777" w:rsidR="00447C4F" w:rsidRDefault="00447C4F" w:rsidP="00447C4F">
      <w:r>
        <w:t xml:space="preserve">    style Backend fill:#ffd43b,stroke:#000000,stroke-width:2px,color:#000000</w:t>
      </w:r>
    </w:p>
    <w:p w14:paraId="1B0B0914" w14:textId="77777777" w:rsidR="00447C4F" w:rsidRDefault="00447C4F" w:rsidP="00447C4F">
      <w:r>
        <w:t xml:space="preserve">    style S3 fill:#69db7c,stroke:#000000,stroke-width:2px,color:#000000</w:t>
      </w:r>
    </w:p>
    <w:p w14:paraId="1168017C" w14:textId="77777777" w:rsidR="00447C4F" w:rsidRDefault="00447C4F" w:rsidP="00447C4F">
      <w:r>
        <w:t xml:space="preserve">    style DB fill:#69db7c,stroke:#000000,stroke-width:2px,color:#000000</w:t>
      </w:r>
    </w:p>
    <w:p w14:paraId="5E0DB4E2" w14:textId="77777777" w:rsidR="00447C4F" w:rsidRDefault="00447C4F" w:rsidP="00447C4F">
      <w:r>
        <w:t xml:space="preserve">    style Lambda fill:#ffd43b,stroke:#000000,stroke-width:2px,color:#000000</w:t>
      </w:r>
    </w:p>
    <w:p w14:paraId="4EE11CD7" w14:textId="77777777" w:rsidR="00447C4F" w:rsidRDefault="00447C4F" w:rsidP="00447C4F">
      <w:r>
        <w:t>```</w:t>
      </w:r>
    </w:p>
    <w:p w14:paraId="2D1C3CAC" w14:textId="77777777" w:rsidR="00447C4F" w:rsidRDefault="00447C4F" w:rsidP="00447C4F"/>
    <w:p w14:paraId="2F5060C9" w14:textId="77777777" w:rsidR="00447C4F" w:rsidRDefault="00447C4F" w:rsidP="00447C4F">
      <w:r>
        <w:t>---</w:t>
      </w:r>
    </w:p>
    <w:p w14:paraId="399DD1BE" w14:textId="77777777" w:rsidR="00447C4F" w:rsidRDefault="00447C4F" w:rsidP="00447C4F"/>
    <w:p w14:paraId="76842DE0" w14:textId="77777777" w:rsidR="00447C4F" w:rsidRDefault="00447C4F" w:rsidP="00447C4F">
      <w:r>
        <w:t># Best practices</w:t>
      </w:r>
    </w:p>
    <w:p w14:paraId="47E0F1FF" w14:textId="77777777" w:rsidR="00447C4F" w:rsidRDefault="00447C4F" w:rsidP="00447C4F"/>
    <w:p w14:paraId="1BB094C9" w14:textId="77777777" w:rsidR="00447C4F" w:rsidRDefault="00447C4F" w:rsidP="00447C4F">
      <w:r>
        <w:t>- enable Block Public Access unless public access is intentional</w:t>
      </w:r>
    </w:p>
    <w:p w14:paraId="6048B1FE" w14:textId="77777777" w:rsidR="00447C4F" w:rsidRDefault="00447C4F" w:rsidP="00447C4F">
      <w:r>
        <w:t>- use IAM roles and least privilege</w:t>
      </w:r>
    </w:p>
    <w:p w14:paraId="5FE14858" w14:textId="77777777" w:rsidR="00447C4F" w:rsidRDefault="00447C4F" w:rsidP="00447C4F">
      <w:r>
        <w:t>- encrypt sensitive objects</w:t>
      </w:r>
    </w:p>
    <w:p w14:paraId="60A14776" w14:textId="77777777" w:rsidR="00447C4F" w:rsidRDefault="00447C4F" w:rsidP="00447C4F">
      <w:r>
        <w:t>- use lifecycle rules to control cost</w:t>
      </w:r>
    </w:p>
    <w:p w14:paraId="263F5E7F" w14:textId="77777777" w:rsidR="00447C4F" w:rsidRDefault="00447C4F" w:rsidP="00447C4F">
      <w:r>
        <w:t>- use versioning for important data</w:t>
      </w:r>
    </w:p>
    <w:p w14:paraId="681905CD" w14:textId="77777777" w:rsidR="00447C4F" w:rsidRDefault="00447C4F" w:rsidP="00447C4F">
      <w:r>
        <w:t>- use CloudFront for global content delivery</w:t>
      </w:r>
    </w:p>
    <w:p w14:paraId="2300773F" w14:textId="77777777" w:rsidR="00447C4F" w:rsidRDefault="00447C4F" w:rsidP="00447C4F">
      <w:r>
        <w:t>- use presigned URLs for direct client uploads</w:t>
      </w:r>
    </w:p>
    <w:p w14:paraId="63EB6355" w14:textId="77777777" w:rsidR="00447C4F" w:rsidRDefault="00447C4F" w:rsidP="00447C4F">
      <w:r>
        <w:t>- monitor access and logs</w:t>
      </w:r>
    </w:p>
    <w:p w14:paraId="584E9D9A" w14:textId="77777777" w:rsidR="00447C4F" w:rsidRDefault="00447C4F" w:rsidP="00447C4F"/>
    <w:p w14:paraId="5B010219" w14:textId="77777777" w:rsidR="00447C4F" w:rsidRDefault="00447C4F" w:rsidP="00447C4F">
      <w:r>
        <w:t>---</w:t>
      </w:r>
    </w:p>
    <w:p w14:paraId="50BA5B2A" w14:textId="77777777" w:rsidR="00447C4F" w:rsidRDefault="00447C4F" w:rsidP="00447C4F"/>
    <w:p w14:paraId="18482B2F" w14:textId="77777777" w:rsidR="00447C4F" w:rsidRDefault="00447C4F" w:rsidP="00447C4F">
      <w:r>
        <w:t># Advantages of S3</w:t>
      </w:r>
    </w:p>
    <w:p w14:paraId="23AD6425" w14:textId="77777777" w:rsidR="00447C4F" w:rsidRDefault="00447C4F" w:rsidP="00447C4F"/>
    <w:p w14:paraId="4DE7B083" w14:textId="77777777" w:rsidR="00447C4F" w:rsidRDefault="00447C4F" w:rsidP="00447C4F">
      <w:r>
        <w:t>- highly durable</w:t>
      </w:r>
    </w:p>
    <w:p w14:paraId="4C6B7FF5" w14:textId="77777777" w:rsidR="00447C4F" w:rsidRDefault="00447C4F" w:rsidP="00447C4F">
      <w:r>
        <w:t>- massively scalable</w:t>
      </w:r>
    </w:p>
    <w:p w14:paraId="5318C932" w14:textId="77777777" w:rsidR="00447C4F" w:rsidRDefault="00447C4F" w:rsidP="00447C4F">
      <w:r>
        <w:t>- simple to use</w:t>
      </w:r>
    </w:p>
    <w:p w14:paraId="78EB7248" w14:textId="77777777" w:rsidR="00447C4F" w:rsidRDefault="00447C4F" w:rsidP="00447C4F">
      <w:r>
        <w:t>- cost-effective for many workloads</w:t>
      </w:r>
    </w:p>
    <w:p w14:paraId="7B8C1C4E" w14:textId="77777777" w:rsidR="00447C4F" w:rsidRDefault="00447C4F" w:rsidP="00447C4F">
      <w:r>
        <w:t>- integrates with many AWS services</w:t>
      </w:r>
    </w:p>
    <w:p w14:paraId="4926C8C2" w14:textId="77777777" w:rsidR="00447C4F" w:rsidRDefault="00447C4F" w:rsidP="00447C4F">
      <w:r>
        <w:t>- supports lifecycle management and replication</w:t>
      </w:r>
    </w:p>
    <w:p w14:paraId="6FF08E05" w14:textId="77777777" w:rsidR="00447C4F" w:rsidRDefault="00447C4F" w:rsidP="00447C4F"/>
    <w:p w14:paraId="7A8543F5" w14:textId="77777777" w:rsidR="00447C4F" w:rsidRDefault="00447C4F" w:rsidP="00447C4F">
      <w:r>
        <w:t>---</w:t>
      </w:r>
    </w:p>
    <w:p w14:paraId="658D0ECE" w14:textId="77777777" w:rsidR="00447C4F" w:rsidRDefault="00447C4F" w:rsidP="00447C4F"/>
    <w:p w14:paraId="6F7DD7F7" w14:textId="77777777" w:rsidR="00447C4F" w:rsidRDefault="00447C4F" w:rsidP="00447C4F">
      <w:r>
        <w:t># Limitations of S3</w:t>
      </w:r>
    </w:p>
    <w:p w14:paraId="49D3047C" w14:textId="77777777" w:rsidR="00447C4F" w:rsidRDefault="00447C4F" w:rsidP="00447C4F"/>
    <w:p w14:paraId="3F5FD64C" w14:textId="77777777" w:rsidR="00447C4F" w:rsidRDefault="00447C4F" w:rsidP="00447C4F">
      <w:r>
        <w:t>- not a file system in the traditional sense</w:t>
      </w:r>
    </w:p>
    <w:p w14:paraId="5AAD05DD" w14:textId="77777777" w:rsidR="00447C4F" w:rsidRDefault="00447C4F" w:rsidP="00447C4F">
      <w:r>
        <w:t>- not suitable for low-latency random block access like EBS</w:t>
      </w:r>
    </w:p>
    <w:p w14:paraId="3AC6CA79" w14:textId="77777777" w:rsidR="00447C4F" w:rsidRDefault="00447C4F" w:rsidP="00447C4F">
      <w:r>
        <w:t>- not a relational database</w:t>
      </w:r>
    </w:p>
    <w:p w14:paraId="77525FF7" w14:textId="77777777" w:rsidR="00447C4F" w:rsidRDefault="00447C4F" w:rsidP="00447C4F">
      <w:r>
        <w:t>- object updates are often whole-object replacements rather than partial edits</w:t>
      </w:r>
    </w:p>
    <w:p w14:paraId="2E388908" w14:textId="77777777" w:rsidR="00447C4F" w:rsidRDefault="00447C4F" w:rsidP="00447C4F"/>
    <w:p w14:paraId="49EDCCF3" w14:textId="77777777" w:rsidR="00447C4F" w:rsidRDefault="00447C4F" w:rsidP="00447C4F">
      <w:r>
        <w:t>---</w:t>
      </w:r>
    </w:p>
    <w:p w14:paraId="42DC6656" w14:textId="77777777" w:rsidR="00447C4F" w:rsidRDefault="00447C4F" w:rsidP="00447C4F"/>
    <w:p w14:paraId="1C4EC5D7" w14:textId="77777777" w:rsidR="00447C4F" w:rsidRDefault="00447C4F" w:rsidP="00447C4F">
      <w:r>
        <w:t># Interview summary</w:t>
      </w:r>
    </w:p>
    <w:p w14:paraId="15087F5B" w14:textId="77777777" w:rsidR="00447C4F" w:rsidRDefault="00447C4F" w:rsidP="00447C4F"/>
    <w:p w14:paraId="020A8D05" w14:textId="77777777" w:rsidR="00447C4F" w:rsidRDefault="00447C4F" w:rsidP="00447C4F">
      <w:r>
        <w:t>If asked “What is S3?”, you can say:</w:t>
      </w:r>
    </w:p>
    <w:p w14:paraId="69D0ACD0" w14:textId="77777777" w:rsidR="00447C4F" w:rsidRDefault="00447C4F" w:rsidP="00447C4F"/>
    <w:p w14:paraId="0582AA05" w14:textId="77777777" w:rsidR="00447C4F" w:rsidRDefault="00447C4F" w:rsidP="00447C4F">
      <w:r>
        <w:t>&gt; Amazon S3 is AWS’s object storage service. It stores data as objects inside buckets and is used for files, backups, media, logs, static websites, and data lakes. It is highly durable, scalable, and integrates with services like Lambda, CloudFront, and IAM.</w:t>
      </w:r>
    </w:p>
    <w:p w14:paraId="00C12F01" w14:textId="77777777" w:rsidR="00447C4F" w:rsidRDefault="00447C4F" w:rsidP="00447C4F"/>
    <w:p w14:paraId="0E34DAC9" w14:textId="77777777" w:rsidR="00447C4F" w:rsidRDefault="00447C4F" w:rsidP="00447C4F">
      <w:r>
        <w:t>---</w:t>
      </w:r>
    </w:p>
    <w:p w14:paraId="1CBA04F3" w14:textId="77777777" w:rsidR="00447C4F" w:rsidRDefault="00447C4F" w:rsidP="00447C4F"/>
    <w:p w14:paraId="275C9889" w14:textId="77777777" w:rsidR="00447C4F" w:rsidRDefault="00447C4F" w:rsidP="00447C4F">
      <w:r>
        <w:t># Final takeaway</w:t>
      </w:r>
    </w:p>
    <w:p w14:paraId="26548F15" w14:textId="77777777" w:rsidR="00447C4F" w:rsidRDefault="00447C4F" w:rsidP="00447C4F"/>
    <w:p w14:paraId="1501E984" w14:textId="77777777" w:rsidR="00447C4F" w:rsidRDefault="00447C4F" w:rsidP="00447C4F">
      <w:r>
        <w:t>S3 is one of the most important AWS services. It is the standard way to store and serve files in the cloud, with strong durability, low maintenance, and deep integration into the AWS ecosystem. If EC2 is compute, S3 is the storage layer for objects and files.</w:t>
      </w:r>
    </w:p>
    <w:p w14:paraId="056836B9" w14:textId="77777777" w:rsidR="00447C4F" w:rsidRDefault="00447C4F" w:rsidP="00447C4F"/>
    <w:p w14:paraId="0A081729" w14:textId="77777777" w:rsidR="00447C4F" w:rsidRDefault="00447C4F" w:rsidP="00447C4F">
      <w:r>
        <w:t>If you want, I can also give you:</w:t>
      </w:r>
    </w:p>
    <w:p w14:paraId="736D47B6" w14:textId="77777777" w:rsidR="00447C4F" w:rsidRDefault="00447C4F" w:rsidP="00447C4F">
      <w:r>
        <w:t>1. a **comparison of S3 vs EBS vs EFS**</w:t>
      </w:r>
    </w:p>
    <w:p w14:paraId="42650212" w14:textId="77777777" w:rsidR="00447C4F" w:rsidRDefault="00447C4F" w:rsidP="00447C4F">
      <w:r>
        <w:t>2. **S3 interview questions and answers**</w:t>
      </w:r>
    </w:p>
    <w:p w14:paraId="380D52D1" w14:textId="77777777" w:rsidR="00447C4F" w:rsidRDefault="00447C4F" w:rsidP="00447C4F">
      <w:r>
        <w:t>3. **S3 security best practices**</w:t>
      </w:r>
    </w:p>
    <w:p w14:paraId="3FA069F7" w14:textId="722EF370" w:rsidR="00447C4F" w:rsidRDefault="00447C4F" w:rsidP="00447C4F">
      <w:r>
        <w:t>4. **how to upload files from a Spring Boot app to S3**</w:t>
      </w:r>
    </w:p>
    <w:p w14:paraId="7EDA653A" w14:textId="77777777" w:rsidR="00447C4F" w:rsidRDefault="00447C4F" w:rsidP="00447C4F"/>
    <w:p w14:paraId="58D92550" w14:textId="77777777" w:rsidR="00447C4F" w:rsidRDefault="00447C4F" w:rsidP="00447C4F"/>
    <w:p w14:paraId="5496AEBF" w14:textId="77777777" w:rsidR="00447C4F" w:rsidRDefault="00447C4F" w:rsidP="00447C4F"/>
    <w:p w14:paraId="1F2B4FDA" w14:textId="26471438" w:rsidR="00447C4F" w:rsidRDefault="00F208B2" w:rsidP="00FC1FE3">
      <w:pPr>
        <w:pStyle w:val="Heading1"/>
        <w:numPr>
          <w:ilvl w:val="0"/>
          <w:numId w:val="13"/>
        </w:numPr>
        <w:jc w:val="center"/>
      </w:pPr>
      <w:bookmarkStart w:id="26" w:name="_Toc234595934"/>
      <w:r>
        <w:t>RDS</w:t>
      </w:r>
      <w:bookmarkEnd w:id="26"/>
    </w:p>
    <w:p w14:paraId="504A684E" w14:textId="77777777" w:rsidR="00F208B2" w:rsidRDefault="00F208B2" w:rsidP="00F208B2"/>
    <w:p w14:paraId="4055737D" w14:textId="77777777" w:rsidR="00F208B2" w:rsidRDefault="00F208B2" w:rsidP="00F208B2">
      <w:r>
        <w:t>Absolutely. Let’s go through **Amazon RDS** in detail, in a practical and interview-friendly way.</w:t>
      </w:r>
    </w:p>
    <w:p w14:paraId="293C5043" w14:textId="77777777" w:rsidR="00F208B2" w:rsidRDefault="00F208B2" w:rsidP="00F208B2"/>
    <w:p w14:paraId="09DFE99E" w14:textId="77777777" w:rsidR="00F208B2" w:rsidRDefault="00F208B2" w:rsidP="00F208B2">
      <w:r>
        <w:t># What is RDS?</w:t>
      </w:r>
    </w:p>
    <w:p w14:paraId="6E120C9E" w14:textId="77777777" w:rsidR="00F208B2" w:rsidRDefault="00F208B2" w:rsidP="00F208B2"/>
    <w:p w14:paraId="457AE868" w14:textId="77777777" w:rsidR="00F208B2" w:rsidRDefault="00F208B2" w:rsidP="00F208B2">
      <w:r w:rsidRPr="00A94017">
        <w:rPr>
          <w:color w:val="0070C0"/>
        </w:rPr>
        <w:t>**Amazon RDS** stands for **Relational Database Service**. It is AWS’s managed relational database service</w:t>
      </w:r>
      <w:r>
        <w:t>.</w:t>
      </w:r>
    </w:p>
    <w:p w14:paraId="1732C3E9" w14:textId="77777777" w:rsidR="00F208B2" w:rsidRDefault="00F208B2" w:rsidP="00F208B2"/>
    <w:p w14:paraId="11928B3A" w14:textId="77777777" w:rsidR="00F208B2" w:rsidRDefault="00F208B2" w:rsidP="00F208B2">
      <w:r>
        <w:t>With RDS, AWS handles much of the operational work of running a database, such as:</w:t>
      </w:r>
    </w:p>
    <w:p w14:paraId="3DF3F1C8" w14:textId="77777777" w:rsidR="00F208B2" w:rsidRDefault="00F208B2" w:rsidP="00F208B2">
      <w:r>
        <w:t>- provisioning</w:t>
      </w:r>
    </w:p>
    <w:p w14:paraId="528F6AF5" w14:textId="77777777" w:rsidR="00F208B2" w:rsidRDefault="00F208B2" w:rsidP="00F208B2">
      <w:r>
        <w:t>- backups</w:t>
      </w:r>
    </w:p>
    <w:p w14:paraId="63072905" w14:textId="77777777" w:rsidR="00F208B2" w:rsidRDefault="00F208B2" w:rsidP="00F208B2">
      <w:r>
        <w:t>- patching</w:t>
      </w:r>
    </w:p>
    <w:p w14:paraId="24BD93DD" w14:textId="77777777" w:rsidR="00F208B2" w:rsidRDefault="00F208B2" w:rsidP="00F208B2">
      <w:r>
        <w:t>- monitoring</w:t>
      </w:r>
    </w:p>
    <w:p w14:paraId="17DE401B" w14:textId="77777777" w:rsidR="00F208B2" w:rsidRDefault="00F208B2" w:rsidP="00F208B2">
      <w:r>
        <w:t>- replication</w:t>
      </w:r>
    </w:p>
    <w:p w14:paraId="444E15D6" w14:textId="77777777" w:rsidR="00F208B2" w:rsidRDefault="00F208B2" w:rsidP="00F208B2">
      <w:r>
        <w:t>- failover in some setups</w:t>
      </w:r>
    </w:p>
    <w:p w14:paraId="02A89E45" w14:textId="77777777" w:rsidR="00F208B2" w:rsidRDefault="00F208B2" w:rsidP="00F208B2"/>
    <w:p w14:paraId="19CC6348" w14:textId="77777777" w:rsidR="00F208B2" w:rsidRDefault="00F208B2" w:rsidP="00F208B2">
      <w:r>
        <w:t>You still choose the database engine and configure it, but AWS takes care of a lot of the heavy lifting.</w:t>
      </w:r>
    </w:p>
    <w:p w14:paraId="51098D0F" w14:textId="77777777" w:rsidR="00F208B2" w:rsidRDefault="00F208B2" w:rsidP="00F208B2"/>
    <w:p w14:paraId="7675695D" w14:textId="77777777" w:rsidR="00F208B2" w:rsidRDefault="00F208B2" w:rsidP="00F208B2">
      <w:r>
        <w:t>---</w:t>
      </w:r>
    </w:p>
    <w:p w14:paraId="11580ABA" w14:textId="77777777" w:rsidR="00F208B2" w:rsidRDefault="00F208B2" w:rsidP="00F208B2"/>
    <w:p w14:paraId="79A03172" w14:textId="77777777" w:rsidR="00F208B2" w:rsidRDefault="00F208B2" w:rsidP="00F208B2">
      <w:r>
        <w:t># Why RDS exists</w:t>
      </w:r>
    </w:p>
    <w:p w14:paraId="1195E53E" w14:textId="77777777" w:rsidR="00F208B2" w:rsidRDefault="00F208B2" w:rsidP="00F208B2"/>
    <w:p w14:paraId="3E8834B2" w14:textId="77777777" w:rsidR="00F208B2" w:rsidRDefault="00F208B2" w:rsidP="00F208B2">
      <w:r>
        <w:t>Running a relational database yourself on EC2 means you must handle:</w:t>
      </w:r>
    </w:p>
    <w:p w14:paraId="0A5A5AD9" w14:textId="77777777" w:rsidR="00F208B2" w:rsidRDefault="00F208B2" w:rsidP="00F208B2">
      <w:r>
        <w:t>- installation</w:t>
      </w:r>
    </w:p>
    <w:p w14:paraId="475BE390" w14:textId="77777777" w:rsidR="00F208B2" w:rsidRDefault="00F208B2" w:rsidP="00F208B2">
      <w:r>
        <w:t>- patching</w:t>
      </w:r>
    </w:p>
    <w:p w14:paraId="2B35F603" w14:textId="77777777" w:rsidR="00F208B2" w:rsidRDefault="00F208B2" w:rsidP="00F208B2">
      <w:r>
        <w:t>- backups</w:t>
      </w:r>
    </w:p>
    <w:p w14:paraId="502B9DBE" w14:textId="77777777" w:rsidR="00F208B2" w:rsidRDefault="00F208B2" w:rsidP="00F208B2">
      <w:r>
        <w:t>- failover</w:t>
      </w:r>
    </w:p>
    <w:p w14:paraId="344F54E5" w14:textId="77777777" w:rsidR="00F208B2" w:rsidRDefault="00F208B2" w:rsidP="00F208B2">
      <w:r>
        <w:t>- storage management</w:t>
      </w:r>
    </w:p>
    <w:p w14:paraId="6278AAFC" w14:textId="77777777" w:rsidR="00F208B2" w:rsidRDefault="00F208B2" w:rsidP="00F208B2">
      <w:r>
        <w:t>- monitoring</w:t>
      </w:r>
    </w:p>
    <w:p w14:paraId="4A445E90" w14:textId="77777777" w:rsidR="00F208B2" w:rsidRDefault="00F208B2" w:rsidP="00F208B2">
      <w:r>
        <w:lastRenderedPageBreak/>
        <w:t>- recovery</w:t>
      </w:r>
    </w:p>
    <w:p w14:paraId="3BEC8C0F" w14:textId="77777777" w:rsidR="00F208B2" w:rsidRDefault="00F208B2" w:rsidP="00F208B2"/>
    <w:p w14:paraId="7CC5FBCE" w14:textId="77777777" w:rsidR="00F208B2" w:rsidRDefault="00F208B2" w:rsidP="00F208B2">
      <w:r>
        <w:t>RDS simplifies this by making database management easier and more reliable.</w:t>
      </w:r>
    </w:p>
    <w:p w14:paraId="5259FE4D" w14:textId="77777777" w:rsidR="00F208B2" w:rsidRDefault="00F208B2" w:rsidP="00F208B2"/>
    <w:p w14:paraId="617DC289" w14:textId="77777777" w:rsidR="00F208B2" w:rsidRDefault="00F208B2" w:rsidP="00F208B2">
      <w:r>
        <w:t>It is ideal when you want:</w:t>
      </w:r>
    </w:p>
    <w:p w14:paraId="309CF78F" w14:textId="77777777" w:rsidR="00F208B2" w:rsidRDefault="00F208B2" w:rsidP="00F208B2">
      <w:r>
        <w:t>- a relational database</w:t>
      </w:r>
    </w:p>
    <w:p w14:paraId="10D1F11C" w14:textId="77777777" w:rsidR="00F208B2" w:rsidRDefault="00F208B2" w:rsidP="00F208B2">
      <w:r>
        <w:t>- less operational overhead</w:t>
      </w:r>
    </w:p>
    <w:p w14:paraId="611B6F93" w14:textId="77777777" w:rsidR="00F208B2" w:rsidRDefault="00F208B2" w:rsidP="00F208B2">
      <w:r>
        <w:t>- built-in backup and monitoring</w:t>
      </w:r>
    </w:p>
    <w:p w14:paraId="74944147" w14:textId="77777777" w:rsidR="00F208B2" w:rsidRDefault="00F208B2" w:rsidP="00F208B2">
      <w:r>
        <w:t>- easier scaling and high availability options</w:t>
      </w:r>
    </w:p>
    <w:p w14:paraId="769929B1" w14:textId="77777777" w:rsidR="00F208B2" w:rsidRDefault="00F208B2" w:rsidP="00F208B2"/>
    <w:p w14:paraId="6CE15087" w14:textId="77777777" w:rsidR="00F208B2" w:rsidRDefault="00F208B2" w:rsidP="00F208B2">
      <w:r>
        <w:t>---</w:t>
      </w:r>
    </w:p>
    <w:p w14:paraId="1ADB342C" w14:textId="77777777" w:rsidR="00F208B2" w:rsidRDefault="00F208B2" w:rsidP="00F208B2"/>
    <w:p w14:paraId="666D2977" w14:textId="77777777" w:rsidR="00F208B2" w:rsidRDefault="00F208B2" w:rsidP="00F208B2">
      <w:r>
        <w:t># What kind of database is RDS?</w:t>
      </w:r>
    </w:p>
    <w:p w14:paraId="04DC9DE4" w14:textId="77777777" w:rsidR="00F208B2" w:rsidRDefault="00F208B2" w:rsidP="00F208B2"/>
    <w:p w14:paraId="1EA1D746" w14:textId="77777777" w:rsidR="00F208B2" w:rsidRDefault="00F208B2" w:rsidP="00F208B2">
      <w:r w:rsidRPr="007F524E">
        <w:rPr>
          <w:color w:val="0070C0"/>
        </w:rPr>
        <w:t xml:space="preserve">RDS is a **managed relational database platform**. </w:t>
      </w:r>
      <w:r>
        <w:t>It supports popular database engines like:</w:t>
      </w:r>
    </w:p>
    <w:p w14:paraId="41CC48AF" w14:textId="77777777" w:rsidR="00F208B2" w:rsidRDefault="00F208B2" w:rsidP="00F208B2"/>
    <w:p w14:paraId="550D3A83" w14:textId="77777777" w:rsidR="00F208B2" w:rsidRDefault="00F208B2" w:rsidP="00F208B2">
      <w:r>
        <w:t>- **MySQL**</w:t>
      </w:r>
    </w:p>
    <w:p w14:paraId="778AA4BA" w14:textId="77777777" w:rsidR="00F208B2" w:rsidRDefault="00F208B2" w:rsidP="00F208B2">
      <w:r>
        <w:t>- **PostgreSQL**</w:t>
      </w:r>
    </w:p>
    <w:p w14:paraId="1CDE7E6A" w14:textId="77777777" w:rsidR="00F208B2" w:rsidRDefault="00F208B2" w:rsidP="00F208B2">
      <w:r>
        <w:t>- **MariaDB**</w:t>
      </w:r>
    </w:p>
    <w:p w14:paraId="1EA47251" w14:textId="77777777" w:rsidR="00F208B2" w:rsidRDefault="00F208B2" w:rsidP="00F208B2">
      <w:r>
        <w:t>- **Oracle**</w:t>
      </w:r>
    </w:p>
    <w:p w14:paraId="25C23DAE" w14:textId="77777777" w:rsidR="00F208B2" w:rsidRDefault="00F208B2" w:rsidP="00F208B2">
      <w:r>
        <w:t>- **Microsoft SQL Server**</w:t>
      </w:r>
    </w:p>
    <w:p w14:paraId="27C51527" w14:textId="77777777" w:rsidR="00F208B2" w:rsidRDefault="00F208B2" w:rsidP="00F208B2">
      <w:r>
        <w:t>- **Amazon Aurora**</w:t>
      </w:r>
    </w:p>
    <w:p w14:paraId="4EC943F2" w14:textId="77777777" w:rsidR="00F208B2" w:rsidRDefault="00F208B2" w:rsidP="00F208B2"/>
    <w:p w14:paraId="1A407F65" w14:textId="77777777" w:rsidR="00F208B2" w:rsidRPr="000E6AC8" w:rsidRDefault="00F208B2" w:rsidP="00F208B2">
      <w:pPr>
        <w:rPr>
          <w:color w:val="0070C0"/>
        </w:rPr>
      </w:pPr>
      <w:r w:rsidRPr="000E6AC8">
        <w:rPr>
          <w:color w:val="0070C0"/>
        </w:rPr>
        <w:lastRenderedPageBreak/>
        <w:t>So RDS is not one database engine. It is a service that runs and manages relational databases for you.</w:t>
      </w:r>
    </w:p>
    <w:p w14:paraId="37640F6C" w14:textId="77777777" w:rsidR="00F208B2" w:rsidRDefault="00F208B2" w:rsidP="00F208B2"/>
    <w:p w14:paraId="14B071E3" w14:textId="77777777" w:rsidR="00F208B2" w:rsidRDefault="00F208B2" w:rsidP="00F208B2">
      <w:r>
        <w:t>---</w:t>
      </w:r>
    </w:p>
    <w:p w14:paraId="500DC829" w14:textId="77777777" w:rsidR="00F208B2" w:rsidRDefault="00F208B2" w:rsidP="00F208B2"/>
    <w:p w14:paraId="3BC4BDAA" w14:textId="77777777" w:rsidR="00F208B2" w:rsidRDefault="00F208B2" w:rsidP="00F208B2">
      <w:r>
        <w:t xml:space="preserve"># </w:t>
      </w:r>
      <w:r w:rsidRPr="000D7FFD">
        <w:rPr>
          <w:b/>
          <w:bCs/>
        </w:rPr>
        <w:t>Core RDS concepts</w:t>
      </w:r>
    </w:p>
    <w:p w14:paraId="05ACE466" w14:textId="77777777" w:rsidR="00F208B2" w:rsidRDefault="00F208B2" w:rsidP="00F208B2"/>
    <w:p w14:paraId="54C2D506" w14:textId="77777777" w:rsidR="00F208B2" w:rsidRDefault="00F208B2" w:rsidP="00F208B2">
      <w:r>
        <w:t xml:space="preserve">## </w:t>
      </w:r>
      <w:r w:rsidRPr="000D7FFD">
        <w:rPr>
          <w:b/>
          <w:bCs/>
        </w:rPr>
        <w:t>1. DB Instance</w:t>
      </w:r>
    </w:p>
    <w:p w14:paraId="51733B51" w14:textId="77777777" w:rsidR="00F208B2" w:rsidRDefault="00F208B2" w:rsidP="00F208B2">
      <w:r>
        <w:t>A **DB instance** is the database server provisioned by RDS.</w:t>
      </w:r>
    </w:p>
    <w:p w14:paraId="4CB78118" w14:textId="77777777" w:rsidR="00F208B2" w:rsidRDefault="00F208B2" w:rsidP="00F208B2"/>
    <w:p w14:paraId="36E05A6C" w14:textId="77777777" w:rsidR="00F208B2" w:rsidRDefault="00F208B2" w:rsidP="00F208B2">
      <w:r>
        <w:t>It includes:</w:t>
      </w:r>
    </w:p>
    <w:p w14:paraId="57F9BFDE" w14:textId="77777777" w:rsidR="00F208B2" w:rsidRDefault="00F208B2" w:rsidP="00F208B2">
      <w:r>
        <w:t>- CPU</w:t>
      </w:r>
    </w:p>
    <w:p w14:paraId="2342914D" w14:textId="77777777" w:rsidR="00F208B2" w:rsidRDefault="00F208B2" w:rsidP="00F208B2">
      <w:r>
        <w:t>- memory</w:t>
      </w:r>
    </w:p>
    <w:p w14:paraId="4BCCEECB" w14:textId="77777777" w:rsidR="00F208B2" w:rsidRDefault="00F208B2" w:rsidP="00F208B2">
      <w:r>
        <w:t>- storage</w:t>
      </w:r>
    </w:p>
    <w:p w14:paraId="0FF1C7F4" w14:textId="77777777" w:rsidR="00F208B2" w:rsidRDefault="00F208B2" w:rsidP="00F208B2">
      <w:r>
        <w:t>- database engine</w:t>
      </w:r>
    </w:p>
    <w:p w14:paraId="499085D3" w14:textId="77777777" w:rsidR="00F208B2" w:rsidRDefault="00F208B2" w:rsidP="00F208B2">
      <w:r>
        <w:t>- network configuration</w:t>
      </w:r>
    </w:p>
    <w:p w14:paraId="486AD39B" w14:textId="77777777" w:rsidR="00F208B2" w:rsidRDefault="00F208B2" w:rsidP="00F208B2"/>
    <w:p w14:paraId="4544C6FC" w14:textId="77777777" w:rsidR="00F208B2" w:rsidRDefault="00F208B2" w:rsidP="00F208B2">
      <w:r>
        <w:t>You can think of it as a managed database server.</w:t>
      </w:r>
    </w:p>
    <w:p w14:paraId="7A929E0A" w14:textId="77777777" w:rsidR="00F208B2" w:rsidRDefault="00F208B2" w:rsidP="00F208B2"/>
    <w:p w14:paraId="65C5E66F" w14:textId="77777777" w:rsidR="00F208B2" w:rsidRDefault="00F208B2" w:rsidP="00F208B2">
      <w:r>
        <w:t>---</w:t>
      </w:r>
    </w:p>
    <w:p w14:paraId="74261374" w14:textId="77777777" w:rsidR="00F208B2" w:rsidRDefault="00F208B2" w:rsidP="00F208B2"/>
    <w:p w14:paraId="73C52EE4" w14:textId="77777777" w:rsidR="00F208B2" w:rsidRPr="000D7FFD" w:rsidRDefault="00F208B2" w:rsidP="00F208B2">
      <w:pPr>
        <w:rPr>
          <w:b/>
          <w:bCs/>
        </w:rPr>
      </w:pPr>
      <w:r>
        <w:t xml:space="preserve">## </w:t>
      </w:r>
      <w:r w:rsidRPr="000D7FFD">
        <w:rPr>
          <w:b/>
          <w:bCs/>
        </w:rPr>
        <w:t>2. DB Engine</w:t>
      </w:r>
    </w:p>
    <w:p w14:paraId="6EA4D471" w14:textId="77777777" w:rsidR="00F208B2" w:rsidRDefault="00F208B2" w:rsidP="00F208B2">
      <w:r>
        <w:t>The engine is the actual database software, such as:</w:t>
      </w:r>
    </w:p>
    <w:p w14:paraId="4476D761" w14:textId="77777777" w:rsidR="00F208B2" w:rsidRDefault="00F208B2" w:rsidP="00F208B2">
      <w:r>
        <w:t>- MySQL</w:t>
      </w:r>
    </w:p>
    <w:p w14:paraId="1E318679" w14:textId="77777777" w:rsidR="00F208B2" w:rsidRDefault="00F208B2" w:rsidP="00F208B2">
      <w:r>
        <w:lastRenderedPageBreak/>
        <w:t>- PostgreSQL</w:t>
      </w:r>
    </w:p>
    <w:p w14:paraId="6D008873" w14:textId="77777777" w:rsidR="00F208B2" w:rsidRDefault="00F208B2" w:rsidP="00F208B2">
      <w:r>
        <w:t>- Oracle</w:t>
      </w:r>
    </w:p>
    <w:p w14:paraId="487FA255" w14:textId="77777777" w:rsidR="00F208B2" w:rsidRDefault="00F208B2" w:rsidP="00F208B2">
      <w:r>
        <w:t>- SQL Server</w:t>
      </w:r>
    </w:p>
    <w:p w14:paraId="638368C6" w14:textId="77777777" w:rsidR="00F208B2" w:rsidRDefault="00F208B2" w:rsidP="00F208B2">
      <w:r>
        <w:t>- Aurora</w:t>
      </w:r>
    </w:p>
    <w:p w14:paraId="43576239" w14:textId="77777777" w:rsidR="00F208B2" w:rsidRDefault="00F208B2" w:rsidP="00F208B2"/>
    <w:p w14:paraId="0A600CF0" w14:textId="77777777" w:rsidR="00F208B2" w:rsidRDefault="00F208B2" w:rsidP="00F208B2">
      <w:r>
        <w:t>The engine determines SQL compatibility, features, performance characteristics, and replication behavior.</w:t>
      </w:r>
    </w:p>
    <w:p w14:paraId="21DCF9B4" w14:textId="77777777" w:rsidR="00F208B2" w:rsidRDefault="00F208B2" w:rsidP="00F208B2"/>
    <w:p w14:paraId="35642FCE" w14:textId="77777777" w:rsidR="00F208B2" w:rsidRDefault="00F208B2" w:rsidP="00F208B2">
      <w:r>
        <w:t>---</w:t>
      </w:r>
    </w:p>
    <w:p w14:paraId="5F8ABB44" w14:textId="77777777" w:rsidR="00F208B2" w:rsidRDefault="00F208B2" w:rsidP="00F208B2"/>
    <w:p w14:paraId="683EF9D7" w14:textId="77777777" w:rsidR="00F208B2" w:rsidRDefault="00F208B2" w:rsidP="00F208B2">
      <w:r>
        <w:t xml:space="preserve">## </w:t>
      </w:r>
      <w:r w:rsidRPr="000D7FFD">
        <w:rPr>
          <w:b/>
          <w:bCs/>
        </w:rPr>
        <w:t>3. DB Parameter Group</w:t>
      </w:r>
    </w:p>
    <w:p w14:paraId="53039AA6" w14:textId="77777777" w:rsidR="00F208B2" w:rsidRDefault="00F208B2" w:rsidP="00F208B2">
      <w:r>
        <w:t>A **parameter group** contains configuration settings for the database engine.</w:t>
      </w:r>
    </w:p>
    <w:p w14:paraId="4C50C193" w14:textId="77777777" w:rsidR="00F208B2" w:rsidRDefault="00F208B2" w:rsidP="00F208B2"/>
    <w:p w14:paraId="511EF420" w14:textId="77777777" w:rsidR="00F208B2" w:rsidRDefault="00F208B2" w:rsidP="00F208B2">
      <w:r>
        <w:t>Examples:</w:t>
      </w:r>
    </w:p>
    <w:p w14:paraId="2B8853A8" w14:textId="77777777" w:rsidR="00F208B2" w:rsidRDefault="00F208B2" w:rsidP="00F208B2">
      <w:r>
        <w:t>- max connections</w:t>
      </w:r>
    </w:p>
    <w:p w14:paraId="27FE1A51" w14:textId="77777777" w:rsidR="00F208B2" w:rsidRDefault="00F208B2" w:rsidP="00F208B2">
      <w:r>
        <w:t>- logging settings</w:t>
      </w:r>
    </w:p>
    <w:p w14:paraId="5A445770" w14:textId="77777777" w:rsidR="00F208B2" w:rsidRDefault="00F208B2" w:rsidP="00F208B2">
      <w:r>
        <w:t>- memory-related options</w:t>
      </w:r>
    </w:p>
    <w:p w14:paraId="0ADB3E81" w14:textId="77777777" w:rsidR="00F208B2" w:rsidRDefault="00F208B2" w:rsidP="00F208B2">
      <w:r>
        <w:t>- timeout settings</w:t>
      </w:r>
    </w:p>
    <w:p w14:paraId="17F99409" w14:textId="77777777" w:rsidR="00F208B2" w:rsidRDefault="00F208B2" w:rsidP="00F208B2"/>
    <w:p w14:paraId="5CB0E772" w14:textId="77777777" w:rsidR="00F208B2" w:rsidRDefault="00F208B2" w:rsidP="00F208B2">
      <w:r>
        <w:t>This is how you tune the database behavior.</w:t>
      </w:r>
    </w:p>
    <w:p w14:paraId="09ABF9E0" w14:textId="77777777" w:rsidR="00F208B2" w:rsidRDefault="00F208B2" w:rsidP="00F208B2"/>
    <w:p w14:paraId="259DCAB6" w14:textId="77777777" w:rsidR="00F208B2" w:rsidRDefault="00F208B2" w:rsidP="00F208B2">
      <w:r>
        <w:t>---</w:t>
      </w:r>
    </w:p>
    <w:p w14:paraId="317674C5" w14:textId="77777777" w:rsidR="00F208B2" w:rsidRDefault="00F208B2" w:rsidP="00F208B2"/>
    <w:p w14:paraId="286A7C70" w14:textId="77777777" w:rsidR="00F208B2" w:rsidRDefault="00F208B2" w:rsidP="00F208B2">
      <w:r>
        <w:t xml:space="preserve">## </w:t>
      </w:r>
      <w:r w:rsidRPr="0018237C">
        <w:rPr>
          <w:b/>
          <w:bCs/>
        </w:rPr>
        <w:t>4. DB Subnet Group</w:t>
      </w:r>
    </w:p>
    <w:p w14:paraId="1834AA7C" w14:textId="77777777" w:rsidR="00F208B2" w:rsidRDefault="00F208B2" w:rsidP="00F208B2">
      <w:r>
        <w:lastRenderedPageBreak/>
        <w:t>A **DB subnet group** tells RDS which subnets the database can live in.</w:t>
      </w:r>
    </w:p>
    <w:p w14:paraId="377D09B3" w14:textId="77777777" w:rsidR="00F208B2" w:rsidRDefault="00F208B2" w:rsidP="00F208B2"/>
    <w:p w14:paraId="52E9E9C6" w14:textId="77777777" w:rsidR="00F208B2" w:rsidRDefault="00F208B2" w:rsidP="00F208B2">
      <w:r>
        <w:t>This is important for:</w:t>
      </w:r>
    </w:p>
    <w:p w14:paraId="72BA3149" w14:textId="77777777" w:rsidR="00F208B2" w:rsidRDefault="00F208B2" w:rsidP="00F208B2">
      <w:r>
        <w:t>- network placement</w:t>
      </w:r>
    </w:p>
    <w:p w14:paraId="6C01ADFC" w14:textId="77777777" w:rsidR="00F208B2" w:rsidRDefault="00F208B2" w:rsidP="00F208B2">
      <w:r>
        <w:t>- availability</w:t>
      </w:r>
    </w:p>
    <w:p w14:paraId="177C8F1D" w14:textId="77777777" w:rsidR="00F208B2" w:rsidRDefault="00F208B2" w:rsidP="00F208B2">
      <w:r>
        <w:t>- multi-AZ setups</w:t>
      </w:r>
    </w:p>
    <w:p w14:paraId="208B1B09" w14:textId="77777777" w:rsidR="00F208B2" w:rsidRDefault="00F208B2" w:rsidP="00F208B2"/>
    <w:p w14:paraId="1398F766" w14:textId="77777777" w:rsidR="00F208B2" w:rsidRDefault="00F208B2" w:rsidP="00F208B2">
      <w:r>
        <w:t>Usually, production DBs are placed in private subnets.</w:t>
      </w:r>
    </w:p>
    <w:p w14:paraId="6E57B056" w14:textId="77777777" w:rsidR="00F208B2" w:rsidRDefault="00F208B2" w:rsidP="00F208B2"/>
    <w:p w14:paraId="3514BA7F" w14:textId="77777777" w:rsidR="00F208B2" w:rsidRDefault="00F208B2" w:rsidP="00F208B2">
      <w:r>
        <w:t>---</w:t>
      </w:r>
    </w:p>
    <w:p w14:paraId="7743594C" w14:textId="77777777" w:rsidR="00F208B2" w:rsidRDefault="00F208B2" w:rsidP="00F208B2"/>
    <w:p w14:paraId="137BF1E9" w14:textId="77777777" w:rsidR="00B77310" w:rsidRDefault="00B77310" w:rsidP="00F208B2"/>
    <w:p w14:paraId="2B92F8F7" w14:textId="77777777" w:rsidR="00B77310" w:rsidRDefault="00B77310" w:rsidP="00F208B2"/>
    <w:p w14:paraId="221D78A1" w14:textId="77777777" w:rsidR="00B77310" w:rsidRDefault="00B77310" w:rsidP="00F208B2"/>
    <w:p w14:paraId="6DC5BD88" w14:textId="77777777" w:rsidR="00F208B2" w:rsidRPr="00B77310" w:rsidRDefault="00F208B2" w:rsidP="00F208B2">
      <w:pPr>
        <w:rPr>
          <w:b/>
          <w:bCs/>
        </w:rPr>
      </w:pPr>
      <w:r>
        <w:t xml:space="preserve">## </w:t>
      </w:r>
      <w:r w:rsidRPr="00B77310">
        <w:rPr>
          <w:b/>
          <w:bCs/>
        </w:rPr>
        <w:t>5. Security Group</w:t>
      </w:r>
    </w:p>
    <w:p w14:paraId="5604ED3C" w14:textId="77777777" w:rsidR="00F208B2" w:rsidRDefault="00F208B2" w:rsidP="00F208B2">
      <w:r>
        <w:t>A **security group** acts as a firewall for the RDS instance.</w:t>
      </w:r>
    </w:p>
    <w:p w14:paraId="160E071E" w14:textId="77777777" w:rsidR="00F208B2" w:rsidRDefault="00F208B2" w:rsidP="00F208B2"/>
    <w:p w14:paraId="3333C817" w14:textId="77777777" w:rsidR="00F208B2" w:rsidRDefault="00F208B2" w:rsidP="00F208B2">
      <w:r>
        <w:t>It controls who can connect to the DB port.</w:t>
      </w:r>
    </w:p>
    <w:p w14:paraId="648FEB0D" w14:textId="77777777" w:rsidR="00F208B2" w:rsidRDefault="00F208B2" w:rsidP="00F208B2"/>
    <w:p w14:paraId="0039439E" w14:textId="77777777" w:rsidR="00F208B2" w:rsidRDefault="00F208B2" w:rsidP="00F208B2">
      <w:r>
        <w:t>Examples:</w:t>
      </w:r>
    </w:p>
    <w:p w14:paraId="2FE3BB79" w14:textId="77777777" w:rsidR="00F208B2" w:rsidRDefault="00F208B2" w:rsidP="00F208B2">
      <w:r>
        <w:t>- allow MySQL traffic on port 3306 from app servers</w:t>
      </w:r>
    </w:p>
    <w:p w14:paraId="4E9BD7D7" w14:textId="77777777" w:rsidR="00F208B2" w:rsidRDefault="00F208B2" w:rsidP="00F208B2">
      <w:r>
        <w:t>- allow PostgreSQL traffic on port 5432 from backend instances</w:t>
      </w:r>
    </w:p>
    <w:p w14:paraId="4BB434E3" w14:textId="77777777" w:rsidR="00F208B2" w:rsidRDefault="00F208B2" w:rsidP="00F208B2"/>
    <w:p w14:paraId="5B5DC3E0" w14:textId="77777777" w:rsidR="00F208B2" w:rsidRDefault="00F208B2" w:rsidP="00F208B2">
      <w:r>
        <w:lastRenderedPageBreak/>
        <w:t>---</w:t>
      </w:r>
    </w:p>
    <w:p w14:paraId="3730594B" w14:textId="77777777" w:rsidR="00F208B2" w:rsidRDefault="00F208B2" w:rsidP="00F208B2"/>
    <w:p w14:paraId="54DE61D2" w14:textId="77777777" w:rsidR="00F208B2" w:rsidRPr="00640DA0" w:rsidRDefault="00F208B2" w:rsidP="00F208B2">
      <w:pPr>
        <w:rPr>
          <w:b/>
          <w:bCs/>
        </w:rPr>
      </w:pPr>
      <w:r>
        <w:t xml:space="preserve">## </w:t>
      </w:r>
      <w:r w:rsidRPr="00640DA0">
        <w:rPr>
          <w:b/>
          <w:bCs/>
        </w:rPr>
        <w:t>6. Storage</w:t>
      </w:r>
    </w:p>
    <w:p w14:paraId="725B8B61" w14:textId="77777777" w:rsidR="00F208B2" w:rsidRDefault="00F208B2" w:rsidP="00F208B2">
      <w:r>
        <w:t>RDS uses storage for database files, logs, and internal operations.</w:t>
      </w:r>
    </w:p>
    <w:p w14:paraId="3CFEFD20" w14:textId="77777777" w:rsidR="00F208B2" w:rsidRDefault="00F208B2" w:rsidP="00F208B2"/>
    <w:p w14:paraId="1D419C41" w14:textId="77777777" w:rsidR="00F208B2" w:rsidRDefault="00F208B2" w:rsidP="00F208B2">
      <w:r>
        <w:t>You can choose storage type depending on the engine and use case.</w:t>
      </w:r>
    </w:p>
    <w:p w14:paraId="7914251A" w14:textId="77777777" w:rsidR="00F208B2" w:rsidRDefault="00F208B2" w:rsidP="00F208B2"/>
    <w:p w14:paraId="14E05F31" w14:textId="77777777" w:rsidR="00F208B2" w:rsidRDefault="00F208B2" w:rsidP="00F208B2">
      <w:r>
        <w:t>Common goals:</w:t>
      </w:r>
    </w:p>
    <w:p w14:paraId="7EB0A14E" w14:textId="77777777" w:rsidR="00F208B2" w:rsidRDefault="00F208B2" w:rsidP="00F208B2">
      <w:r>
        <w:t>- fast IOPS</w:t>
      </w:r>
    </w:p>
    <w:p w14:paraId="59292A9D" w14:textId="77777777" w:rsidR="00F208B2" w:rsidRDefault="00F208B2" w:rsidP="00F208B2">
      <w:r>
        <w:t>- predictable latency</w:t>
      </w:r>
    </w:p>
    <w:p w14:paraId="1B54BDDA" w14:textId="77777777" w:rsidR="00F208B2" w:rsidRDefault="00F208B2" w:rsidP="00F208B2">
      <w:r>
        <w:t>- enough space for growth</w:t>
      </w:r>
    </w:p>
    <w:p w14:paraId="1D040E7E" w14:textId="77777777" w:rsidR="00F208B2" w:rsidRDefault="00F208B2" w:rsidP="00F208B2"/>
    <w:p w14:paraId="3FACB763" w14:textId="77777777" w:rsidR="00F208B2" w:rsidRDefault="00F208B2" w:rsidP="00F208B2">
      <w:r>
        <w:t>---</w:t>
      </w:r>
    </w:p>
    <w:p w14:paraId="600432F8" w14:textId="77777777" w:rsidR="00F208B2" w:rsidRDefault="00F208B2" w:rsidP="00F208B2"/>
    <w:p w14:paraId="1C24446A" w14:textId="77777777" w:rsidR="00F208B2" w:rsidRDefault="00F208B2" w:rsidP="00F208B2">
      <w:r>
        <w:t># RDS architecture in practice</w:t>
      </w:r>
    </w:p>
    <w:p w14:paraId="366154B3" w14:textId="77777777" w:rsidR="00F208B2" w:rsidRDefault="00F208B2" w:rsidP="00F208B2"/>
    <w:p w14:paraId="4EFB27B9" w14:textId="77777777" w:rsidR="00F208B2" w:rsidRDefault="00F208B2" w:rsidP="00F208B2">
      <w:r>
        <w:t>A common AWS setup looks like this:</w:t>
      </w:r>
    </w:p>
    <w:p w14:paraId="142FD61A" w14:textId="77777777" w:rsidR="00F208B2" w:rsidRDefault="00F208B2" w:rsidP="00F208B2"/>
    <w:p w14:paraId="0A355A85" w14:textId="77777777" w:rsidR="00F208B2" w:rsidRDefault="00F208B2" w:rsidP="00F208B2">
      <w:r>
        <w:t>```mermaid</w:t>
      </w:r>
    </w:p>
    <w:p w14:paraId="3BDE6733" w14:textId="77777777" w:rsidR="00F208B2" w:rsidRDefault="00F208B2" w:rsidP="00F208B2">
      <w:r>
        <w:t>flowchart TB</w:t>
      </w:r>
    </w:p>
    <w:p w14:paraId="5E29E2EC" w14:textId="77777777" w:rsidR="00F208B2" w:rsidRDefault="00F208B2" w:rsidP="00F208B2">
      <w:r>
        <w:t xml:space="preserve">    User[Users] --&gt; App[Application Servers]</w:t>
      </w:r>
    </w:p>
    <w:p w14:paraId="07F357F2" w14:textId="77777777" w:rsidR="00F208B2" w:rsidRDefault="00F208B2" w:rsidP="00F208B2">
      <w:r>
        <w:t xml:space="preserve">    App --&gt; RDS[RDS Database]</w:t>
      </w:r>
    </w:p>
    <w:p w14:paraId="1D819B15" w14:textId="77777777" w:rsidR="00F208B2" w:rsidRDefault="00F208B2" w:rsidP="00F208B2">
      <w:r>
        <w:t xml:space="preserve">    RDS --&gt; Backup[Automated Backups]</w:t>
      </w:r>
    </w:p>
    <w:p w14:paraId="10274900" w14:textId="77777777" w:rsidR="00F208B2" w:rsidRDefault="00F208B2" w:rsidP="00F208B2">
      <w:r>
        <w:lastRenderedPageBreak/>
        <w:t xml:space="preserve">    RDS --&gt; Replica[Read Replica]</w:t>
      </w:r>
    </w:p>
    <w:p w14:paraId="4E284CB5" w14:textId="77777777" w:rsidR="00F208B2" w:rsidRDefault="00F208B2" w:rsidP="00F208B2">
      <w:r>
        <w:t xml:space="preserve">    App --&gt; Cache[Cache Layer]</w:t>
      </w:r>
    </w:p>
    <w:p w14:paraId="7B138F12" w14:textId="77777777" w:rsidR="00F208B2" w:rsidRDefault="00F208B2" w:rsidP="00F208B2">
      <w:r>
        <w:t xml:space="preserve">    App --&gt; S3[(S3 Storage)]</w:t>
      </w:r>
    </w:p>
    <w:p w14:paraId="3864A525" w14:textId="77777777" w:rsidR="00F208B2" w:rsidRDefault="00F208B2" w:rsidP="00F208B2"/>
    <w:p w14:paraId="08203CCF" w14:textId="77777777" w:rsidR="00F208B2" w:rsidRDefault="00F208B2" w:rsidP="00F208B2">
      <w:r>
        <w:t xml:space="preserve">    style User fill:#00ceff,stroke:#000000,stroke-width:2px,color:#000000</w:t>
      </w:r>
    </w:p>
    <w:p w14:paraId="57C985CC" w14:textId="77777777" w:rsidR="00F208B2" w:rsidRDefault="00F208B2" w:rsidP="00F208B2">
      <w:r>
        <w:t xml:space="preserve">    style App fill:#ffd43b,stroke:#000000,stroke-width:2px,color:#000000</w:t>
      </w:r>
    </w:p>
    <w:p w14:paraId="691ED094" w14:textId="77777777" w:rsidR="00F208B2" w:rsidRDefault="00F208B2" w:rsidP="00F208B2">
      <w:r>
        <w:t xml:space="preserve">    style RDS fill:#69db7c,stroke:#000000,stroke-width:2px,color:#000000</w:t>
      </w:r>
    </w:p>
    <w:p w14:paraId="5E34A610" w14:textId="77777777" w:rsidR="00F208B2" w:rsidRDefault="00F208B2" w:rsidP="00F208B2">
      <w:r>
        <w:t xml:space="preserve">    style Backup fill:#20c997,stroke:#000000,stroke-width:2px,color:#000000</w:t>
      </w:r>
    </w:p>
    <w:p w14:paraId="24D3AE06" w14:textId="77777777" w:rsidR="00F208B2" w:rsidRDefault="00F208B2" w:rsidP="00F208B2">
      <w:r>
        <w:t xml:space="preserve">    style Replica fill:#69db7c,stroke:#000000,stroke-width:2px,color:#000000</w:t>
      </w:r>
    </w:p>
    <w:p w14:paraId="67C7D978" w14:textId="77777777" w:rsidR="00F208B2" w:rsidRDefault="00F208B2" w:rsidP="00F208B2">
      <w:r>
        <w:t xml:space="preserve">    style Cache fill:#ff8787,stroke:#000000,stroke-width:2px,color:#000000</w:t>
      </w:r>
    </w:p>
    <w:p w14:paraId="78EEC0C2" w14:textId="77777777" w:rsidR="00F208B2" w:rsidRDefault="00F208B2" w:rsidP="00F208B2">
      <w:r>
        <w:t xml:space="preserve">    style S3 fill:#69db7c,stroke:#000000,stroke-width:2px,color:#000000</w:t>
      </w:r>
    </w:p>
    <w:p w14:paraId="7A65CF74" w14:textId="77777777" w:rsidR="00F208B2" w:rsidRDefault="00F208B2" w:rsidP="00F208B2">
      <w:r>
        <w:t>```</w:t>
      </w:r>
    </w:p>
    <w:p w14:paraId="2ED49472" w14:textId="77777777" w:rsidR="00F208B2" w:rsidRDefault="00F208B2" w:rsidP="00F208B2"/>
    <w:p w14:paraId="2C4FA445" w14:textId="77777777" w:rsidR="00F208B2" w:rsidRDefault="00F208B2" w:rsidP="00F208B2">
      <w:r>
        <w:t>In this setup:</w:t>
      </w:r>
    </w:p>
    <w:p w14:paraId="065DB027" w14:textId="77777777" w:rsidR="00F208B2" w:rsidRDefault="00F208B2" w:rsidP="00F208B2">
      <w:r>
        <w:t>- the app talks to RDS</w:t>
      </w:r>
    </w:p>
    <w:p w14:paraId="533B8DC7" w14:textId="77777777" w:rsidR="00F208B2" w:rsidRDefault="00F208B2" w:rsidP="00F208B2">
      <w:r>
        <w:t>- backups protect data</w:t>
      </w:r>
    </w:p>
    <w:p w14:paraId="2EBADB51" w14:textId="77777777" w:rsidR="00F208B2" w:rsidRDefault="00F208B2" w:rsidP="00F208B2">
      <w:r>
        <w:t>- read replicas improve read scaling</w:t>
      </w:r>
    </w:p>
    <w:p w14:paraId="517C8BF7" w14:textId="77777777" w:rsidR="00F208B2" w:rsidRDefault="00F208B2" w:rsidP="00F208B2">
      <w:r>
        <w:t>- cache reduces DB load</w:t>
      </w:r>
    </w:p>
    <w:p w14:paraId="32125EE5" w14:textId="77777777" w:rsidR="00F208B2" w:rsidRDefault="00F208B2" w:rsidP="00F208B2">
      <w:r>
        <w:t>- S3 stores files, not relational rows</w:t>
      </w:r>
    </w:p>
    <w:p w14:paraId="05CF3AB5" w14:textId="77777777" w:rsidR="00F208B2" w:rsidRDefault="00F208B2" w:rsidP="00F208B2"/>
    <w:p w14:paraId="7A0BD81D" w14:textId="77777777" w:rsidR="00F208B2" w:rsidRDefault="00F208B2" w:rsidP="00F208B2">
      <w:r>
        <w:t>---</w:t>
      </w:r>
    </w:p>
    <w:p w14:paraId="336ED0BD" w14:textId="77777777" w:rsidR="00F208B2" w:rsidRDefault="00F208B2" w:rsidP="00F208B2"/>
    <w:p w14:paraId="3D4AB468" w14:textId="77777777" w:rsidR="00F208B2" w:rsidRDefault="00F208B2" w:rsidP="00F208B2">
      <w:r>
        <w:t># RDS benefits</w:t>
      </w:r>
    </w:p>
    <w:p w14:paraId="75F7DA23" w14:textId="77777777" w:rsidR="00F208B2" w:rsidRDefault="00F208B2" w:rsidP="00F208B2"/>
    <w:p w14:paraId="4078612F" w14:textId="77777777" w:rsidR="00F208B2" w:rsidRDefault="00F208B2" w:rsidP="00F208B2">
      <w:r>
        <w:t>## 1. Managed operations</w:t>
      </w:r>
    </w:p>
    <w:p w14:paraId="65351446" w14:textId="77777777" w:rsidR="00F208B2" w:rsidRDefault="00F208B2" w:rsidP="00F208B2">
      <w:r>
        <w:t>AWS handles a lot of the tedious database administration.</w:t>
      </w:r>
    </w:p>
    <w:p w14:paraId="4057B738" w14:textId="77777777" w:rsidR="00F208B2" w:rsidRDefault="00F208B2" w:rsidP="00F208B2"/>
    <w:p w14:paraId="001CA781" w14:textId="77777777" w:rsidR="00F208B2" w:rsidRDefault="00F208B2" w:rsidP="00F208B2">
      <w:r>
        <w:t>## 2. Backups</w:t>
      </w:r>
    </w:p>
    <w:p w14:paraId="6652B044" w14:textId="77777777" w:rsidR="00F208B2" w:rsidRDefault="00F208B2" w:rsidP="00F208B2">
      <w:r>
        <w:t>Automated backups and snapshots are built in.</w:t>
      </w:r>
    </w:p>
    <w:p w14:paraId="0D410796" w14:textId="77777777" w:rsidR="00F208B2" w:rsidRDefault="00F208B2" w:rsidP="00F208B2"/>
    <w:p w14:paraId="12CCB00E" w14:textId="77777777" w:rsidR="00F208B2" w:rsidRDefault="00F208B2" w:rsidP="00F208B2">
      <w:r>
        <w:t>## 3. High availability</w:t>
      </w:r>
    </w:p>
    <w:p w14:paraId="518AC328" w14:textId="77777777" w:rsidR="00F208B2" w:rsidRDefault="00F208B2" w:rsidP="00F208B2">
      <w:r>
        <w:t>Multi-AZ deployments can provide failover support.</w:t>
      </w:r>
    </w:p>
    <w:p w14:paraId="536DA69A" w14:textId="77777777" w:rsidR="00F208B2" w:rsidRDefault="00F208B2" w:rsidP="00F208B2"/>
    <w:p w14:paraId="309D5051" w14:textId="77777777" w:rsidR="00F208B2" w:rsidRDefault="00F208B2" w:rsidP="00F208B2">
      <w:r>
        <w:t>## 4. Read scaling</w:t>
      </w:r>
    </w:p>
    <w:p w14:paraId="1E1EFC42" w14:textId="77777777" w:rsidR="00F208B2" w:rsidRDefault="00F208B2" w:rsidP="00F208B2">
      <w:r>
        <w:t>Read replicas can help scale read-heavy applications.</w:t>
      </w:r>
    </w:p>
    <w:p w14:paraId="25C038BC" w14:textId="77777777" w:rsidR="00F208B2" w:rsidRDefault="00F208B2" w:rsidP="00F208B2"/>
    <w:p w14:paraId="5A4D4615" w14:textId="77777777" w:rsidR="00F208B2" w:rsidRDefault="00F208B2" w:rsidP="00F208B2">
      <w:r>
        <w:t>## 5. Easier maintenance</w:t>
      </w:r>
    </w:p>
    <w:p w14:paraId="61867FE6" w14:textId="77777777" w:rsidR="00F208B2" w:rsidRDefault="00F208B2" w:rsidP="00F208B2">
      <w:r>
        <w:t>Patch management and infrastructure management are simplified.</w:t>
      </w:r>
    </w:p>
    <w:p w14:paraId="7FE58673" w14:textId="77777777" w:rsidR="00F208B2" w:rsidRDefault="00F208B2" w:rsidP="00F208B2"/>
    <w:p w14:paraId="2363D933" w14:textId="77777777" w:rsidR="00F208B2" w:rsidRDefault="00F208B2" w:rsidP="00F208B2">
      <w:r>
        <w:t>---</w:t>
      </w:r>
    </w:p>
    <w:p w14:paraId="489030E6" w14:textId="77777777" w:rsidR="00F208B2" w:rsidRDefault="00F208B2" w:rsidP="00F208B2"/>
    <w:p w14:paraId="5EB0CA4F" w14:textId="77777777" w:rsidR="00F208B2" w:rsidRDefault="00F208B2" w:rsidP="00F208B2">
      <w:r>
        <w:t># RDS deployment options</w:t>
      </w:r>
    </w:p>
    <w:p w14:paraId="3F4E21F9" w14:textId="77777777" w:rsidR="00F208B2" w:rsidRDefault="00F208B2" w:rsidP="00F208B2"/>
    <w:p w14:paraId="337A2F2A" w14:textId="77777777" w:rsidR="00F208B2" w:rsidRDefault="00F208B2" w:rsidP="00F208B2">
      <w:r>
        <w:t>## 1. Single-AZ</w:t>
      </w:r>
    </w:p>
    <w:p w14:paraId="717032B3" w14:textId="77777777" w:rsidR="00F208B2" w:rsidRDefault="00F208B2" w:rsidP="00F208B2">
      <w:r>
        <w:t>The database runs in one availability zone.</w:t>
      </w:r>
    </w:p>
    <w:p w14:paraId="7855F210" w14:textId="77777777" w:rsidR="00F208B2" w:rsidRDefault="00F208B2" w:rsidP="00F208B2"/>
    <w:p w14:paraId="14344587" w14:textId="77777777" w:rsidR="00F208B2" w:rsidRDefault="00F208B2" w:rsidP="00F208B2">
      <w:r>
        <w:t>Pros:</w:t>
      </w:r>
    </w:p>
    <w:p w14:paraId="345C0D4E" w14:textId="77777777" w:rsidR="00F208B2" w:rsidRDefault="00F208B2" w:rsidP="00F208B2">
      <w:r>
        <w:t>- cheaper</w:t>
      </w:r>
    </w:p>
    <w:p w14:paraId="4A774B31" w14:textId="77777777" w:rsidR="00F208B2" w:rsidRDefault="00F208B2" w:rsidP="00F208B2">
      <w:r>
        <w:t>- simpler</w:t>
      </w:r>
    </w:p>
    <w:p w14:paraId="5D8C792E" w14:textId="77777777" w:rsidR="00F208B2" w:rsidRDefault="00F208B2" w:rsidP="00F208B2"/>
    <w:p w14:paraId="7111C681" w14:textId="77777777" w:rsidR="00F208B2" w:rsidRDefault="00F208B2" w:rsidP="00F208B2">
      <w:r>
        <w:t>Cons:</w:t>
      </w:r>
    </w:p>
    <w:p w14:paraId="51F9392D" w14:textId="77777777" w:rsidR="00F208B2" w:rsidRDefault="00F208B2" w:rsidP="00F208B2">
      <w:r>
        <w:t>- less resilient to zone failure</w:t>
      </w:r>
    </w:p>
    <w:p w14:paraId="611345FE" w14:textId="77777777" w:rsidR="00F208B2" w:rsidRDefault="00F208B2" w:rsidP="00F208B2"/>
    <w:p w14:paraId="6B85F0F1" w14:textId="77777777" w:rsidR="00B73E7B" w:rsidRDefault="00B73E7B" w:rsidP="00F208B2"/>
    <w:p w14:paraId="2089C640" w14:textId="77777777" w:rsidR="00B73E7B" w:rsidRDefault="00B73E7B" w:rsidP="00F208B2"/>
    <w:p w14:paraId="40F68DF4" w14:textId="77777777" w:rsidR="00B73E7B" w:rsidRDefault="00B73E7B" w:rsidP="00F208B2"/>
    <w:p w14:paraId="3B710886" w14:textId="77777777" w:rsidR="00F208B2" w:rsidRDefault="00F208B2" w:rsidP="00F208B2">
      <w:r>
        <w:t>Good for:</w:t>
      </w:r>
    </w:p>
    <w:p w14:paraId="7A60E20E" w14:textId="77777777" w:rsidR="00F208B2" w:rsidRDefault="00F208B2" w:rsidP="00F208B2">
      <w:r>
        <w:t>- development</w:t>
      </w:r>
    </w:p>
    <w:p w14:paraId="71CD2A12" w14:textId="77777777" w:rsidR="00F208B2" w:rsidRDefault="00F208B2" w:rsidP="00F208B2">
      <w:r>
        <w:t>- testing</w:t>
      </w:r>
    </w:p>
    <w:p w14:paraId="66D3DF76" w14:textId="77777777" w:rsidR="00F208B2" w:rsidRDefault="00F208B2" w:rsidP="00F208B2">
      <w:r>
        <w:t>- low-criticality workloads</w:t>
      </w:r>
    </w:p>
    <w:p w14:paraId="6930937F" w14:textId="77777777" w:rsidR="00F208B2" w:rsidRDefault="00F208B2" w:rsidP="00F208B2"/>
    <w:p w14:paraId="079762FB" w14:textId="77777777" w:rsidR="00F208B2" w:rsidRDefault="00F208B2" w:rsidP="00F208B2">
      <w:r>
        <w:t>---</w:t>
      </w:r>
    </w:p>
    <w:p w14:paraId="55BCE39D" w14:textId="77777777" w:rsidR="00F208B2" w:rsidRDefault="00F208B2" w:rsidP="00F208B2"/>
    <w:p w14:paraId="4A74F339" w14:textId="77777777" w:rsidR="00F208B2" w:rsidRDefault="00F208B2" w:rsidP="00F208B2">
      <w:r>
        <w:t>## 2. Multi-AZ</w:t>
      </w:r>
    </w:p>
    <w:p w14:paraId="03A3AED9" w14:textId="77777777" w:rsidR="00F208B2" w:rsidRDefault="00F208B2" w:rsidP="00F208B2">
      <w:r>
        <w:t>RDS maintains a standby replica in another availability zone.</w:t>
      </w:r>
    </w:p>
    <w:p w14:paraId="397765D7" w14:textId="77777777" w:rsidR="00F208B2" w:rsidRDefault="00F208B2" w:rsidP="00F208B2"/>
    <w:p w14:paraId="348ACCFC" w14:textId="77777777" w:rsidR="00F208B2" w:rsidRDefault="00F208B2" w:rsidP="00F208B2">
      <w:r>
        <w:lastRenderedPageBreak/>
        <w:t>If the primary fails, AWS can fail over to the standby.</w:t>
      </w:r>
    </w:p>
    <w:p w14:paraId="4BE6BE41" w14:textId="77777777" w:rsidR="00F208B2" w:rsidRDefault="00F208B2" w:rsidP="00F208B2"/>
    <w:p w14:paraId="6E1DB43A" w14:textId="77777777" w:rsidR="00F208B2" w:rsidRDefault="00F208B2" w:rsidP="00F208B2">
      <w:r>
        <w:t>Pros:</w:t>
      </w:r>
    </w:p>
    <w:p w14:paraId="04981580" w14:textId="77777777" w:rsidR="00F208B2" w:rsidRDefault="00F208B2" w:rsidP="00F208B2">
      <w:r>
        <w:t>- high availability</w:t>
      </w:r>
    </w:p>
    <w:p w14:paraId="597D8FDD" w14:textId="77777777" w:rsidR="00F208B2" w:rsidRDefault="00F208B2" w:rsidP="00F208B2">
      <w:r>
        <w:t>- better fault tolerance</w:t>
      </w:r>
    </w:p>
    <w:p w14:paraId="4104EC40" w14:textId="77777777" w:rsidR="00F208B2" w:rsidRDefault="00F208B2" w:rsidP="00F208B2"/>
    <w:p w14:paraId="74E81A5B" w14:textId="77777777" w:rsidR="00F208B2" w:rsidRDefault="00F208B2" w:rsidP="00F208B2">
      <w:r>
        <w:t>Cons:</w:t>
      </w:r>
    </w:p>
    <w:p w14:paraId="0747FD5D" w14:textId="77777777" w:rsidR="00F208B2" w:rsidRDefault="00F208B2" w:rsidP="00F208B2">
      <w:r>
        <w:t>- more expensive</w:t>
      </w:r>
    </w:p>
    <w:p w14:paraId="6FCF8644" w14:textId="77777777" w:rsidR="00F208B2" w:rsidRDefault="00F208B2" w:rsidP="00F208B2"/>
    <w:p w14:paraId="075EC25D" w14:textId="77777777" w:rsidR="00F208B2" w:rsidRDefault="00F208B2" w:rsidP="00F208B2">
      <w:r>
        <w:t>Good for:</w:t>
      </w:r>
    </w:p>
    <w:p w14:paraId="59530D60" w14:textId="77777777" w:rsidR="00F208B2" w:rsidRDefault="00F208B2" w:rsidP="00F208B2">
      <w:r>
        <w:t>- production systems</w:t>
      </w:r>
    </w:p>
    <w:p w14:paraId="6235006D" w14:textId="77777777" w:rsidR="00F208B2" w:rsidRDefault="00F208B2" w:rsidP="00F208B2">
      <w:r>
        <w:t>- critical databases</w:t>
      </w:r>
    </w:p>
    <w:p w14:paraId="265E4CA9" w14:textId="77777777" w:rsidR="00F208B2" w:rsidRDefault="00F208B2" w:rsidP="00F208B2"/>
    <w:p w14:paraId="63E02B50" w14:textId="77777777" w:rsidR="00A63023" w:rsidRDefault="00A63023" w:rsidP="00F208B2"/>
    <w:p w14:paraId="0AAFBAED" w14:textId="77777777" w:rsidR="00F208B2" w:rsidRDefault="00F208B2" w:rsidP="00F208B2">
      <w:r>
        <w:t>Important note:</w:t>
      </w:r>
    </w:p>
    <w:p w14:paraId="12A2CD2C" w14:textId="77777777" w:rsidR="00F208B2" w:rsidRDefault="00F208B2" w:rsidP="00F208B2">
      <w:r>
        <w:t>- Multi-AZ is primarily for **availability**, not read scaling</w:t>
      </w:r>
    </w:p>
    <w:p w14:paraId="0AA5D7DF" w14:textId="77777777" w:rsidR="00F208B2" w:rsidRDefault="00F208B2" w:rsidP="00F208B2"/>
    <w:p w14:paraId="1757330C" w14:textId="77777777" w:rsidR="00F208B2" w:rsidRDefault="00F208B2" w:rsidP="00F208B2">
      <w:r>
        <w:t>---</w:t>
      </w:r>
    </w:p>
    <w:p w14:paraId="074E0D35" w14:textId="77777777" w:rsidR="00F208B2" w:rsidRDefault="00F208B2" w:rsidP="00F208B2"/>
    <w:p w14:paraId="585D666C" w14:textId="77777777" w:rsidR="00F208B2" w:rsidRDefault="00F208B2" w:rsidP="00F208B2">
      <w:r>
        <w:t>## 3. Read Replicas</w:t>
      </w:r>
    </w:p>
    <w:p w14:paraId="122F119B" w14:textId="77777777" w:rsidR="00F208B2" w:rsidRDefault="00F208B2" w:rsidP="00F208B2">
      <w:r>
        <w:t>Read replicas are copies of the primary database that can serve read traffic.</w:t>
      </w:r>
    </w:p>
    <w:p w14:paraId="32C32F04" w14:textId="77777777" w:rsidR="00F208B2" w:rsidRDefault="00F208B2" w:rsidP="00F208B2"/>
    <w:p w14:paraId="04EF7FC7" w14:textId="77777777" w:rsidR="00F208B2" w:rsidRDefault="00F208B2" w:rsidP="00F208B2">
      <w:r>
        <w:t>Use them when:</w:t>
      </w:r>
    </w:p>
    <w:p w14:paraId="7305A82B" w14:textId="77777777" w:rsidR="00F208B2" w:rsidRDefault="00F208B2" w:rsidP="00F208B2">
      <w:r>
        <w:lastRenderedPageBreak/>
        <w:t>- reads are much heavier than writes</w:t>
      </w:r>
    </w:p>
    <w:p w14:paraId="3B116046" w14:textId="77777777" w:rsidR="00F208B2" w:rsidRDefault="00F208B2" w:rsidP="00F208B2">
      <w:r>
        <w:t>- you want to offload reporting queries</w:t>
      </w:r>
    </w:p>
    <w:p w14:paraId="24A73193" w14:textId="77777777" w:rsidR="00F208B2" w:rsidRDefault="00F208B2" w:rsidP="00F208B2">
      <w:r>
        <w:t>- you need better read performance</w:t>
      </w:r>
    </w:p>
    <w:p w14:paraId="3D25AD91" w14:textId="77777777" w:rsidR="00F208B2" w:rsidRDefault="00F208B2" w:rsidP="00F208B2"/>
    <w:p w14:paraId="6980735B" w14:textId="77777777" w:rsidR="00F208B2" w:rsidRDefault="00F208B2" w:rsidP="00F208B2">
      <w:r>
        <w:t>They are useful for scaling reads, but writes still go to the primary.</w:t>
      </w:r>
    </w:p>
    <w:p w14:paraId="7FD66889" w14:textId="77777777" w:rsidR="00F208B2" w:rsidRDefault="00F208B2" w:rsidP="00F208B2"/>
    <w:p w14:paraId="5F7540FC" w14:textId="77777777" w:rsidR="00F208B2" w:rsidRDefault="00F208B2" w:rsidP="00F208B2">
      <w:r>
        <w:t>---</w:t>
      </w:r>
    </w:p>
    <w:p w14:paraId="304AEF12" w14:textId="77777777" w:rsidR="00F208B2" w:rsidRDefault="00F208B2" w:rsidP="00F208B2"/>
    <w:p w14:paraId="45C2521E" w14:textId="77777777" w:rsidR="00F208B2" w:rsidRDefault="00F208B2" w:rsidP="00F208B2">
      <w:r>
        <w:t># RDS backup and recovery</w:t>
      </w:r>
    </w:p>
    <w:p w14:paraId="4AD514CD" w14:textId="77777777" w:rsidR="00F208B2" w:rsidRDefault="00F208B2" w:rsidP="00F208B2"/>
    <w:p w14:paraId="6B8BD662" w14:textId="77777777" w:rsidR="00F208B2" w:rsidRDefault="00F208B2" w:rsidP="00F208B2">
      <w:r>
        <w:t>## Automated backups</w:t>
      </w:r>
    </w:p>
    <w:p w14:paraId="6EAC6C9A" w14:textId="77777777" w:rsidR="00F208B2" w:rsidRDefault="00F208B2" w:rsidP="00F208B2">
      <w:r>
        <w:t>RDS can automatically back up your database.</w:t>
      </w:r>
    </w:p>
    <w:p w14:paraId="67CF4BA6" w14:textId="77777777" w:rsidR="00F208B2" w:rsidRDefault="00F208B2" w:rsidP="00F208B2"/>
    <w:p w14:paraId="2C40ABDA" w14:textId="77777777" w:rsidR="00867670" w:rsidRDefault="00867670" w:rsidP="00F208B2"/>
    <w:p w14:paraId="16961B50" w14:textId="77777777" w:rsidR="00F208B2" w:rsidRDefault="00F208B2" w:rsidP="00F208B2">
      <w:r>
        <w:t>This allows:</w:t>
      </w:r>
    </w:p>
    <w:p w14:paraId="17A29725" w14:textId="77777777" w:rsidR="00F208B2" w:rsidRDefault="00F208B2" w:rsidP="00F208B2">
      <w:r>
        <w:t>- point-in-time recovery</w:t>
      </w:r>
    </w:p>
    <w:p w14:paraId="538D1A11" w14:textId="77777777" w:rsidR="00F208B2" w:rsidRDefault="00F208B2" w:rsidP="00F208B2">
      <w:r>
        <w:t>- protection from accidental deletion or corruption</w:t>
      </w:r>
    </w:p>
    <w:p w14:paraId="672DDDC8" w14:textId="77777777" w:rsidR="00F208B2" w:rsidRDefault="00F208B2" w:rsidP="00F208B2"/>
    <w:p w14:paraId="65A2392A" w14:textId="77777777" w:rsidR="00F208B2" w:rsidRDefault="00F208B2" w:rsidP="00F208B2">
      <w:r>
        <w:t>## Manual snapshots</w:t>
      </w:r>
    </w:p>
    <w:p w14:paraId="1B77F599" w14:textId="77777777" w:rsidR="00F208B2" w:rsidRDefault="00F208B2" w:rsidP="00F208B2">
      <w:r>
        <w:t>You can also take snapshots yourself.</w:t>
      </w:r>
    </w:p>
    <w:p w14:paraId="6415B34A" w14:textId="77777777" w:rsidR="00F208B2" w:rsidRDefault="00F208B2" w:rsidP="00F208B2"/>
    <w:p w14:paraId="2F8C0D61" w14:textId="77777777" w:rsidR="00F208B2" w:rsidRDefault="00F208B2" w:rsidP="00F208B2">
      <w:r>
        <w:t>Useful for:</w:t>
      </w:r>
    </w:p>
    <w:p w14:paraId="2AEA0081" w14:textId="77777777" w:rsidR="00F208B2" w:rsidRDefault="00F208B2" w:rsidP="00F208B2">
      <w:r>
        <w:t>- migration</w:t>
      </w:r>
    </w:p>
    <w:p w14:paraId="6E222C87" w14:textId="77777777" w:rsidR="00F208B2" w:rsidRDefault="00F208B2" w:rsidP="00F208B2">
      <w:r>
        <w:t>- long-term retention</w:t>
      </w:r>
    </w:p>
    <w:p w14:paraId="301324D0" w14:textId="77777777" w:rsidR="00F208B2" w:rsidRDefault="00F208B2" w:rsidP="00F208B2">
      <w:r>
        <w:lastRenderedPageBreak/>
        <w:t>- recovery checkpoints</w:t>
      </w:r>
    </w:p>
    <w:p w14:paraId="69781D72" w14:textId="77777777" w:rsidR="00F208B2" w:rsidRDefault="00F208B2" w:rsidP="00F208B2"/>
    <w:p w14:paraId="400E8F1B" w14:textId="77777777" w:rsidR="00F208B2" w:rsidRDefault="00F208B2" w:rsidP="00F208B2">
      <w:r>
        <w:t>---</w:t>
      </w:r>
    </w:p>
    <w:p w14:paraId="0994DFD8" w14:textId="77777777" w:rsidR="00F208B2" w:rsidRDefault="00F208B2" w:rsidP="00F208B2"/>
    <w:p w14:paraId="2F5C1D90" w14:textId="77777777" w:rsidR="00F208B2" w:rsidRDefault="00F208B2" w:rsidP="00F208B2">
      <w:r>
        <w:t># RDS security</w:t>
      </w:r>
    </w:p>
    <w:p w14:paraId="7BE6EAB6" w14:textId="77777777" w:rsidR="00F208B2" w:rsidRDefault="00F208B2" w:rsidP="00F208B2"/>
    <w:p w14:paraId="64C73A4E" w14:textId="77777777" w:rsidR="00F208B2" w:rsidRDefault="00F208B2" w:rsidP="00F208B2">
      <w:r>
        <w:t>## 1. Network isolation</w:t>
      </w:r>
    </w:p>
    <w:p w14:paraId="4A14BBA5" w14:textId="77777777" w:rsidR="00F208B2" w:rsidRDefault="00F208B2" w:rsidP="00F208B2">
      <w:r>
        <w:t>Usually placed in private subnets.</w:t>
      </w:r>
    </w:p>
    <w:p w14:paraId="186F85B5" w14:textId="77777777" w:rsidR="00F208B2" w:rsidRDefault="00F208B2" w:rsidP="00F208B2"/>
    <w:p w14:paraId="09691F4A" w14:textId="77777777" w:rsidR="00F208B2" w:rsidRDefault="00F208B2" w:rsidP="00F208B2">
      <w:r>
        <w:t>## 2. Security groups</w:t>
      </w:r>
    </w:p>
    <w:p w14:paraId="20E205A5" w14:textId="77777777" w:rsidR="00F208B2" w:rsidRDefault="00F208B2" w:rsidP="00F208B2">
      <w:r>
        <w:t>Control which app servers can connect.</w:t>
      </w:r>
    </w:p>
    <w:p w14:paraId="19FF416B" w14:textId="77777777" w:rsidR="00F208B2" w:rsidRDefault="00F208B2" w:rsidP="00F208B2"/>
    <w:p w14:paraId="707D5B5E" w14:textId="77777777" w:rsidR="00F208B2" w:rsidRDefault="00F208B2" w:rsidP="00F208B2">
      <w:r>
        <w:t>## 3. Encryption</w:t>
      </w:r>
    </w:p>
    <w:p w14:paraId="14271984" w14:textId="77777777" w:rsidR="00F208B2" w:rsidRDefault="00F208B2" w:rsidP="00F208B2">
      <w:r>
        <w:t>Data can be encrypted at rest and in transit.</w:t>
      </w:r>
    </w:p>
    <w:p w14:paraId="3B0A93E0" w14:textId="77777777" w:rsidR="00F208B2" w:rsidRDefault="00F208B2" w:rsidP="00F208B2"/>
    <w:p w14:paraId="1FD7D7B0" w14:textId="77777777" w:rsidR="00F208B2" w:rsidRDefault="00F208B2" w:rsidP="00F208B2">
      <w:r>
        <w:t>## 4. IAM integration</w:t>
      </w:r>
    </w:p>
    <w:p w14:paraId="367A3036" w14:textId="77777777" w:rsidR="00F208B2" w:rsidRDefault="00F208B2" w:rsidP="00F208B2">
      <w:r>
        <w:t>You can integrate IAM in certain ways depending on the engine.</w:t>
      </w:r>
    </w:p>
    <w:p w14:paraId="08986714" w14:textId="77777777" w:rsidR="00F208B2" w:rsidRDefault="00F208B2" w:rsidP="00F208B2"/>
    <w:p w14:paraId="59B72D7A" w14:textId="77777777" w:rsidR="00F208B2" w:rsidRDefault="00F208B2" w:rsidP="00F208B2">
      <w:r>
        <w:t>## 5. Credentials management</w:t>
      </w:r>
    </w:p>
    <w:p w14:paraId="63587889" w14:textId="77777777" w:rsidR="00F208B2" w:rsidRDefault="00F208B2" w:rsidP="00F208B2">
      <w:r>
        <w:t>Store credentials securely, often with Secrets Manager.</w:t>
      </w:r>
    </w:p>
    <w:p w14:paraId="54150A18" w14:textId="77777777" w:rsidR="00F208B2" w:rsidRDefault="00F208B2" w:rsidP="00F208B2"/>
    <w:p w14:paraId="46310AE4" w14:textId="77777777" w:rsidR="00F208B2" w:rsidRDefault="00F208B2" w:rsidP="00F208B2">
      <w:r>
        <w:t>---</w:t>
      </w:r>
    </w:p>
    <w:p w14:paraId="627BB44D" w14:textId="77777777" w:rsidR="00F208B2" w:rsidRDefault="00F208B2" w:rsidP="00F208B2"/>
    <w:p w14:paraId="3EC0E842" w14:textId="77777777" w:rsidR="00F208B2" w:rsidRDefault="00F208B2" w:rsidP="00F208B2">
      <w:r>
        <w:lastRenderedPageBreak/>
        <w:t># Common RDS use cases</w:t>
      </w:r>
    </w:p>
    <w:p w14:paraId="099AF03D" w14:textId="77777777" w:rsidR="00F208B2" w:rsidRDefault="00F208B2" w:rsidP="00F208B2"/>
    <w:p w14:paraId="17FF19D9" w14:textId="77777777" w:rsidR="00F208B2" w:rsidRDefault="00F208B2" w:rsidP="00F208B2">
      <w:r>
        <w:t>## 1. Web application databases</w:t>
      </w:r>
    </w:p>
    <w:p w14:paraId="308F4A76" w14:textId="77777777" w:rsidR="00F208B2" w:rsidRDefault="00F208B2" w:rsidP="00F208B2">
      <w:r>
        <w:t>For user data, orders, payments, content metadata, and business records.</w:t>
      </w:r>
    </w:p>
    <w:p w14:paraId="0428664A" w14:textId="77777777" w:rsidR="00F208B2" w:rsidRDefault="00F208B2" w:rsidP="00F208B2"/>
    <w:p w14:paraId="1CE8DB0F" w14:textId="77777777" w:rsidR="00F208B2" w:rsidRDefault="00F208B2" w:rsidP="00F208B2">
      <w:r>
        <w:t>## 2. Transactional systems</w:t>
      </w:r>
    </w:p>
    <w:p w14:paraId="2C288E71" w14:textId="77777777" w:rsidR="00F208B2" w:rsidRDefault="00F208B2" w:rsidP="00F208B2">
      <w:r>
        <w:t>Where relational consistency matters.</w:t>
      </w:r>
    </w:p>
    <w:p w14:paraId="2AED3D2C" w14:textId="77777777" w:rsidR="00F208B2" w:rsidRDefault="00F208B2" w:rsidP="00F208B2"/>
    <w:p w14:paraId="6A509CB2" w14:textId="77777777" w:rsidR="00F208B2" w:rsidRDefault="00F208B2" w:rsidP="00F208B2">
      <w:r>
        <w:t>## 3. Reporting databases</w:t>
      </w:r>
    </w:p>
    <w:p w14:paraId="31983F18" w14:textId="77777777" w:rsidR="00F208B2" w:rsidRDefault="00F208B2" w:rsidP="00F208B2">
      <w:r>
        <w:t>Especially with replicas or read-heavy workloads.</w:t>
      </w:r>
    </w:p>
    <w:p w14:paraId="38B93ACF" w14:textId="77777777" w:rsidR="00F208B2" w:rsidRDefault="00F208B2" w:rsidP="00F208B2"/>
    <w:p w14:paraId="3511EECB" w14:textId="77777777" w:rsidR="00F208B2" w:rsidRDefault="00F208B2" w:rsidP="00F208B2">
      <w:r>
        <w:t>## 4. Internal tools</w:t>
      </w:r>
    </w:p>
    <w:p w14:paraId="0C02A230" w14:textId="77777777" w:rsidR="00F208B2" w:rsidRDefault="00F208B2" w:rsidP="00F208B2">
      <w:r>
        <w:t>Admin panels and business dashboards.</w:t>
      </w:r>
    </w:p>
    <w:p w14:paraId="5C14C701" w14:textId="77777777" w:rsidR="00F208B2" w:rsidRDefault="00F208B2" w:rsidP="00F208B2"/>
    <w:p w14:paraId="24235AB7" w14:textId="77777777" w:rsidR="00F208B2" w:rsidRDefault="00F208B2" w:rsidP="00F208B2">
      <w:r>
        <w:t>## 5. SaaS products</w:t>
      </w:r>
    </w:p>
    <w:p w14:paraId="7B5BE0CA" w14:textId="77777777" w:rsidR="00F208B2" w:rsidRDefault="00F208B2" w:rsidP="00F208B2">
      <w:r>
        <w:t>Many SaaS systems rely on relational DBs like PostgreSQL or MySQL.</w:t>
      </w:r>
    </w:p>
    <w:p w14:paraId="0ECB9C13" w14:textId="77777777" w:rsidR="00F208B2" w:rsidRDefault="00F208B2" w:rsidP="00F208B2"/>
    <w:p w14:paraId="342F2D97" w14:textId="77777777" w:rsidR="00F208B2" w:rsidRDefault="00F208B2" w:rsidP="00F208B2">
      <w:r>
        <w:t>---</w:t>
      </w:r>
    </w:p>
    <w:p w14:paraId="10F4C589" w14:textId="77777777" w:rsidR="00F208B2" w:rsidRDefault="00F208B2" w:rsidP="00F208B2"/>
    <w:p w14:paraId="194ADDC8" w14:textId="77777777" w:rsidR="00F208B2" w:rsidRDefault="00F208B2" w:rsidP="00F208B2">
      <w:r>
        <w:t># RDS vs running DB on EC2</w:t>
      </w:r>
    </w:p>
    <w:p w14:paraId="682B004B" w14:textId="77777777" w:rsidR="00F208B2" w:rsidRDefault="00F208B2" w:rsidP="00F208B2"/>
    <w:p w14:paraId="54B737C1" w14:textId="77777777" w:rsidR="00F208B2" w:rsidRDefault="00F208B2" w:rsidP="00F208B2">
      <w:r>
        <w:t>## RDS</w:t>
      </w:r>
    </w:p>
    <w:p w14:paraId="13E2C048" w14:textId="77777777" w:rsidR="00F208B2" w:rsidRDefault="00F208B2" w:rsidP="00F208B2">
      <w:r>
        <w:t>- managed service</w:t>
      </w:r>
    </w:p>
    <w:p w14:paraId="7CF74379" w14:textId="77777777" w:rsidR="00F208B2" w:rsidRDefault="00F208B2" w:rsidP="00F208B2">
      <w:r>
        <w:lastRenderedPageBreak/>
        <w:t>- easier backups</w:t>
      </w:r>
    </w:p>
    <w:p w14:paraId="34E47770" w14:textId="77777777" w:rsidR="00F208B2" w:rsidRDefault="00F208B2" w:rsidP="00F208B2">
      <w:r>
        <w:t>- easier patching</w:t>
      </w:r>
    </w:p>
    <w:p w14:paraId="3BC6CE8B" w14:textId="77777777" w:rsidR="00F208B2" w:rsidRDefault="00F208B2" w:rsidP="00F208B2">
      <w:r>
        <w:t>- easier failover</w:t>
      </w:r>
    </w:p>
    <w:p w14:paraId="54EE6F94" w14:textId="77777777" w:rsidR="00F208B2" w:rsidRDefault="00F208B2" w:rsidP="00F208B2">
      <w:r>
        <w:t>- less operational burden</w:t>
      </w:r>
    </w:p>
    <w:p w14:paraId="5A3B6CBC" w14:textId="77777777" w:rsidR="00F208B2" w:rsidRDefault="00F208B2" w:rsidP="00F208B2"/>
    <w:p w14:paraId="34C75EAF" w14:textId="77777777" w:rsidR="00F208B2" w:rsidRDefault="00F208B2" w:rsidP="00F208B2">
      <w:r>
        <w:t>## EC2 database</w:t>
      </w:r>
    </w:p>
    <w:p w14:paraId="5F88391D" w14:textId="77777777" w:rsidR="00F208B2" w:rsidRDefault="00F208B2" w:rsidP="00F208B2">
      <w:r>
        <w:t>- more control</w:t>
      </w:r>
    </w:p>
    <w:p w14:paraId="0803E9B3" w14:textId="77777777" w:rsidR="00F208B2" w:rsidRDefault="00F208B2" w:rsidP="00F208B2">
      <w:r>
        <w:t>- more maintenance</w:t>
      </w:r>
    </w:p>
    <w:p w14:paraId="19293B8A" w14:textId="77777777" w:rsidR="00F208B2" w:rsidRDefault="00F208B2" w:rsidP="00F208B2">
      <w:r>
        <w:t>- you manage everything yourself</w:t>
      </w:r>
    </w:p>
    <w:p w14:paraId="5DDDE9DC" w14:textId="77777777" w:rsidR="00F208B2" w:rsidRDefault="00F208B2" w:rsidP="00F208B2"/>
    <w:p w14:paraId="256176C3" w14:textId="77777777" w:rsidR="00F208B2" w:rsidRDefault="00F208B2" w:rsidP="00F208B2">
      <w:r>
        <w:t>### When to use RDS</w:t>
      </w:r>
    </w:p>
    <w:p w14:paraId="2715E883" w14:textId="77777777" w:rsidR="00F208B2" w:rsidRDefault="00F208B2" w:rsidP="00F208B2">
      <w:r>
        <w:t>Use RDS when you want simplicity and standard relational database management.</w:t>
      </w:r>
    </w:p>
    <w:p w14:paraId="0E85C2FC" w14:textId="77777777" w:rsidR="00F208B2" w:rsidRDefault="00F208B2" w:rsidP="00F208B2"/>
    <w:p w14:paraId="58D6CCC0" w14:textId="77777777" w:rsidR="002B2B4D" w:rsidRDefault="002B2B4D" w:rsidP="00F208B2"/>
    <w:p w14:paraId="3C95E569" w14:textId="77777777" w:rsidR="00F208B2" w:rsidRDefault="00F208B2" w:rsidP="00F208B2">
      <w:r>
        <w:t>### When to use EC2 for DB</w:t>
      </w:r>
    </w:p>
    <w:p w14:paraId="5D8EB8E5" w14:textId="77777777" w:rsidR="00F208B2" w:rsidRDefault="00F208B2" w:rsidP="00F208B2">
      <w:r>
        <w:t>Use EC2 only if you need deep customization or unsupported configurations.</w:t>
      </w:r>
    </w:p>
    <w:p w14:paraId="47581B88" w14:textId="77777777" w:rsidR="00F208B2" w:rsidRDefault="00F208B2" w:rsidP="00F208B2"/>
    <w:p w14:paraId="1A25114B" w14:textId="77777777" w:rsidR="00F208B2" w:rsidRDefault="00F208B2" w:rsidP="00F208B2">
      <w:r>
        <w:t>In most cases, RDS is preferred.</w:t>
      </w:r>
    </w:p>
    <w:p w14:paraId="1B151868" w14:textId="77777777" w:rsidR="00F208B2" w:rsidRDefault="00F208B2" w:rsidP="00F208B2"/>
    <w:p w14:paraId="1355FD10" w14:textId="77777777" w:rsidR="00F208B2" w:rsidRDefault="00F208B2" w:rsidP="00F208B2">
      <w:r>
        <w:t>---</w:t>
      </w:r>
    </w:p>
    <w:p w14:paraId="64DA19E4" w14:textId="77777777" w:rsidR="00F208B2" w:rsidRDefault="00F208B2" w:rsidP="00F208B2"/>
    <w:p w14:paraId="1E2019D2" w14:textId="77777777" w:rsidR="00F208B2" w:rsidRDefault="00F208B2" w:rsidP="00F208B2">
      <w:r>
        <w:t># RDS vs DynamoDB</w:t>
      </w:r>
    </w:p>
    <w:p w14:paraId="508B4689" w14:textId="77777777" w:rsidR="00F208B2" w:rsidRDefault="00F208B2" w:rsidP="00F208B2"/>
    <w:p w14:paraId="0A1DC6EC" w14:textId="77777777" w:rsidR="00F208B2" w:rsidRDefault="00F208B2" w:rsidP="00F208B2">
      <w:r>
        <w:lastRenderedPageBreak/>
        <w:t>This is a very common comparison.</w:t>
      </w:r>
    </w:p>
    <w:p w14:paraId="3364F459" w14:textId="77777777" w:rsidR="00F208B2" w:rsidRDefault="00F208B2" w:rsidP="00F208B2"/>
    <w:p w14:paraId="42FEBF0B" w14:textId="77777777" w:rsidR="00F208B2" w:rsidRDefault="00F208B2" w:rsidP="00F208B2">
      <w:r>
        <w:t>## RDS</w:t>
      </w:r>
    </w:p>
    <w:p w14:paraId="41F3D220" w14:textId="77777777" w:rsidR="00F208B2" w:rsidRDefault="00F208B2" w:rsidP="00F208B2">
      <w:r>
        <w:t>- relational</w:t>
      </w:r>
    </w:p>
    <w:p w14:paraId="41D0FA41" w14:textId="77777777" w:rsidR="00F208B2" w:rsidRDefault="00F208B2" w:rsidP="00F208B2">
      <w:r>
        <w:t>- SQL</w:t>
      </w:r>
    </w:p>
    <w:p w14:paraId="091D6748" w14:textId="77777777" w:rsidR="00F208B2" w:rsidRDefault="00F208B2" w:rsidP="00F208B2">
      <w:r>
        <w:t>- structured tables</w:t>
      </w:r>
    </w:p>
    <w:p w14:paraId="480FFC90" w14:textId="77777777" w:rsidR="00F208B2" w:rsidRDefault="00F208B2" w:rsidP="00F208B2">
      <w:r>
        <w:t>- joins</w:t>
      </w:r>
    </w:p>
    <w:p w14:paraId="2858FE20" w14:textId="77777777" w:rsidR="00F208B2" w:rsidRDefault="00F208B2" w:rsidP="00F208B2">
      <w:r>
        <w:t>- transactions</w:t>
      </w:r>
    </w:p>
    <w:p w14:paraId="7919D4FB" w14:textId="77777777" w:rsidR="00F208B2" w:rsidRDefault="00F208B2" w:rsidP="00F208B2"/>
    <w:p w14:paraId="6F0CACB3" w14:textId="77777777" w:rsidR="00F208B2" w:rsidRDefault="00F208B2" w:rsidP="00F208B2">
      <w:r>
        <w:t>## DynamoDB</w:t>
      </w:r>
    </w:p>
    <w:p w14:paraId="544A3142" w14:textId="77777777" w:rsidR="00F208B2" w:rsidRDefault="00F208B2" w:rsidP="00F208B2">
      <w:r>
        <w:t>- NoSQL</w:t>
      </w:r>
    </w:p>
    <w:p w14:paraId="3D508FE9" w14:textId="77777777" w:rsidR="00F208B2" w:rsidRDefault="00F208B2" w:rsidP="00F208B2">
      <w:r>
        <w:t>- key-value / document style</w:t>
      </w:r>
    </w:p>
    <w:p w14:paraId="56ADBCCD" w14:textId="77777777" w:rsidR="00F208B2" w:rsidRDefault="00F208B2" w:rsidP="00F208B2">
      <w:r>
        <w:t>- extremely scalable</w:t>
      </w:r>
    </w:p>
    <w:p w14:paraId="6230F889" w14:textId="77777777" w:rsidR="00F208B2" w:rsidRDefault="00F208B2" w:rsidP="00F208B2">
      <w:r>
        <w:t>- no joins in the relational sense</w:t>
      </w:r>
    </w:p>
    <w:p w14:paraId="0BBB8779" w14:textId="77777777" w:rsidR="00F208B2" w:rsidRDefault="00F208B2" w:rsidP="00F208B2"/>
    <w:p w14:paraId="3448EF6B" w14:textId="77777777" w:rsidR="00F208B2" w:rsidRDefault="00F208B2" w:rsidP="00F208B2">
      <w:r>
        <w:t>Use RDS when:</w:t>
      </w:r>
    </w:p>
    <w:p w14:paraId="6D15BA21" w14:textId="77777777" w:rsidR="00F208B2" w:rsidRDefault="00F208B2" w:rsidP="00F208B2">
      <w:r>
        <w:t>- your data is relational</w:t>
      </w:r>
    </w:p>
    <w:p w14:paraId="75927128" w14:textId="77777777" w:rsidR="00F208B2" w:rsidRDefault="00F208B2" w:rsidP="00F208B2">
      <w:r>
        <w:t>- you need SQL queries</w:t>
      </w:r>
    </w:p>
    <w:p w14:paraId="0E0BFE66" w14:textId="77777777" w:rsidR="00F208B2" w:rsidRDefault="00F208B2" w:rsidP="00F208B2">
      <w:r>
        <w:t>- you need joins and strong transactional modeling</w:t>
      </w:r>
    </w:p>
    <w:p w14:paraId="7D2B540F" w14:textId="77777777" w:rsidR="00F208B2" w:rsidRDefault="00F208B2" w:rsidP="00F208B2"/>
    <w:p w14:paraId="0244CED2" w14:textId="77777777" w:rsidR="00F208B2" w:rsidRDefault="00F208B2" w:rsidP="00F208B2">
      <w:r>
        <w:t>Use DynamoDB when:</w:t>
      </w:r>
    </w:p>
    <w:p w14:paraId="24BEFC12" w14:textId="77777777" w:rsidR="00F208B2" w:rsidRDefault="00F208B2" w:rsidP="00F208B2">
      <w:r>
        <w:t>- you need massive scale and low-latency access</w:t>
      </w:r>
    </w:p>
    <w:p w14:paraId="4DD917B5" w14:textId="77777777" w:rsidR="00F208B2" w:rsidRDefault="00F208B2" w:rsidP="00F208B2">
      <w:r>
        <w:t>- your access patterns are well known</w:t>
      </w:r>
    </w:p>
    <w:p w14:paraId="1C6F4B14" w14:textId="77777777" w:rsidR="00F208B2" w:rsidRDefault="00F208B2" w:rsidP="00F208B2">
      <w:r>
        <w:t>- you want schema flexibility</w:t>
      </w:r>
    </w:p>
    <w:p w14:paraId="74A00D50" w14:textId="77777777" w:rsidR="00F208B2" w:rsidRDefault="00F208B2" w:rsidP="00F208B2"/>
    <w:p w14:paraId="3B2BA81B" w14:textId="77777777" w:rsidR="00F208B2" w:rsidRDefault="00F208B2" w:rsidP="00F208B2">
      <w:r>
        <w:t>---</w:t>
      </w:r>
    </w:p>
    <w:p w14:paraId="14DCD8F8" w14:textId="77777777" w:rsidR="00F208B2" w:rsidRDefault="00F208B2" w:rsidP="00F208B2"/>
    <w:p w14:paraId="777C6EAB" w14:textId="77777777" w:rsidR="00F208B2" w:rsidRDefault="00F208B2" w:rsidP="00F208B2">
      <w:r>
        <w:t># RDS and scalability</w:t>
      </w:r>
    </w:p>
    <w:p w14:paraId="7BAE8862" w14:textId="77777777" w:rsidR="00F208B2" w:rsidRDefault="00F208B2" w:rsidP="00F208B2"/>
    <w:p w14:paraId="71B317F3" w14:textId="77777777" w:rsidR="00F208B2" w:rsidRDefault="00F208B2" w:rsidP="00F208B2">
      <w:r>
        <w:t>RDS can scale in two major directions.</w:t>
      </w:r>
    </w:p>
    <w:p w14:paraId="7EAACB52" w14:textId="77777777" w:rsidR="00F208B2" w:rsidRDefault="00F208B2" w:rsidP="00F208B2"/>
    <w:p w14:paraId="79470757" w14:textId="77777777" w:rsidR="00F208B2" w:rsidRDefault="00F208B2" w:rsidP="00F208B2">
      <w:r>
        <w:t>## Vertical scaling</w:t>
      </w:r>
    </w:p>
    <w:p w14:paraId="34F18CDE" w14:textId="77777777" w:rsidR="00F208B2" w:rsidRDefault="00F208B2" w:rsidP="00F208B2">
      <w:r>
        <w:t>Increase instance size.</w:t>
      </w:r>
    </w:p>
    <w:p w14:paraId="31B5E8A8" w14:textId="77777777" w:rsidR="00F208B2" w:rsidRDefault="00F208B2" w:rsidP="00F208B2"/>
    <w:p w14:paraId="2AAB3DDD" w14:textId="77777777" w:rsidR="00F208B2" w:rsidRDefault="00F208B2" w:rsidP="00F208B2">
      <w:r>
        <w:t>Example:</w:t>
      </w:r>
    </w:p>
    <w:p w14:paraId="0671100B" w14:textId="77777777" w:rsidR="00F208B2" w:rsidRDefault="00F208B2" w:rsidP="00F208B2">
      <w:r>
        <w:t>- move from `db.t3.medium` to `db.m5.large`</w:t>
      </w:r>
    </w:p>
    <w:p w14:paraId="3A8137C9" w14:textId="77777777" w:rsidR="00F208B2" w:rsidRDefault="00F208B2" w:rsidP="00F208B2"/>
    <w:p w14:paraId="0A45DFEE" w14:textId="77777777" w:rsidR="00F208B2" w:rsidRDefault="00F208B2" w:rsidP="00F208B2">
      <w:r>
        <w:t>This is easy but has limits.</w:t>
      </w:r>
    </w:p>
    <w:p w14:paraId="35AC72FF" w14:textId="77777777" w:rsidR="00F208B2" w:rsidRDefault="00F208B2" w:rsidP="00F208B2"/>
    <w:p w14:paraId="33C469B1" w14:textId="77777777" w:rsidR="00F208B2" w:rsidRDefault="00F208B2" w:rsidP="00F208B2">
      <w:r>
        <w:t>## Horizontal scaling for reads</w:t>
      </w:r>
    </w:p>
    <w:p w14:paraId="111788F7" w14:textId="77777777" w:rsidR="00F208B2" w:rsidRDefault="00F208B2" w:rsidP="00F208B2">
      <w:r>
        <w:t>Use read replicas.</w:t>
      </w:r>
    </w:p>
    <w:p w14:paraId="4EEE2127" w14:textId="77777777" w:rsidR="00F208B2" w:rsidRDefault="00F208B2" w:rsidP="00F208B2"/>
    <w:p w14:paraId="207AC291" w14:textId="77777777" w:rsidR="00F208B2" w:rsidRDefault="00F208B2" w:rsidP="00F208B2">
      <w:r>
        <w:t>Writes still go to the primary database.</w:t>
      </w:r>
    </w:p>
    <w:p w14:paraId="2086EFA6" w14:textId="77777777" w:rsidR="00F208B2" w:rsidRDefault="00F208B2" w:rsidP="00F208B2"/>
    <w:p w14:paraId="73A464E8" w14:textId="77777777" w:rsidR="00F208B2" w:rsidRDefault="00F208B2" w:rsidP="00F208B2">
      <w:r>
        <w:t>---</w:t>
      </w:r>
    </w:p>
    <w:p w14:paraId="04BFFB91" w14:textId="77777777" w:rsidR="00F208B2" w:rsidRDefault="00F208B2" w:rsidP="00F208B2"/>
    <w:p w14:paraId="542290B6" w14:textId="77777777" w:rsidR="00F208B2" w:rsidRDefault="00F208B2" w:rsidP="00F208B2">
      <w:r>
        <w:t># RDS and performance</w:t>
      </w:r>
    </w:p>
    <w:p w14:paraId="4D16884F" w14:textId="77777777" w:rsidR="00F208B2" w:rsidRDefault="00F208B2" w:rsidP="00F208B2"/>
    <w:p w14:paraId="747811A4" w14:textId="77777777" w:rsidR="00F208B2" w:rsidRDefault="00F208B2" w:rsidP="00F208B2">
      <w:r>
        <w:lastRenderedPageBreak/>
        <w:t>Database performance depends on:</w:t>
      </w:r>
    </w:p>
    <w:p w14:paraId="3D49C3B4" w14:textId="77777777" w:rsidR="00F208B2" w:rsidRDefault="00F208B2" w:rsidP="00F208B2">
      <w:r>
        <w:t>- instance size</w:t>
      </w:r>
    </w:p>
    <w:p w14:paraId="51E5A56F" w14:textId="77777777" w:rsidR="00F208B2" w:rsidRDefault="00F208B2" w:rsidP="00F208B2">
      <w:r>
        <w:t>- storage type</w:t>
      </w:r>
    </w:p>
    <w:p w14:paraId="72087361" w14:textId="77777777" w:rsidR="00F208B2" w:rsidRDefault="00F208B2" w:rsidP="00F208B2">
      <w:r>
        <w:t>- indexing</w:t>
      </w:r>
    </w:p>
    <w:p w14:paraId="493F4B32" w14:textId="77777777" w:rsidR="00F208B2" w:rsidRDefault="00F208B2" w:rsidP="00F208B2">
      <w:r>
        <w:t>- query quality</w:t>
      </w:r>
    </w:p>
    <w:p w14:paraId="1C3499DA" w14:textId="77777777" w:rsidR="00F208B2" w:rsidRDefault="00F208B2" w:rsidP="00F208B2">
      <w:r>
        <w:t>- connection management</w:t>
      </w:r>
    </w:p>
    <w:p w14:paraId="28FF0E1F" w14:textId="77777777" w:rsidR="00F208B2" w:rsidRDefault="00F208B2" w:rsidP="00F208B2">
      <w:r>
        <w:t>- caching strategy</w:t>
      </w:r>
    </w:p>
    <w:p w14:paraId="5BCD9181" w14:textId="77777777" w:rsidR="00F208B2" w:rsidRDefault="00F208B2" w:rsidP="00F208B2"/>
    <w:p w14:paraId="7853DE52" w14:textId="77777777" w:rsidR="00F208B2" w:rsidRDefault="00F208B2" w:rsidP="00F208B2">
      <w:r>
        <w:t>### Good practices</w:t>
      </w:r>
    </w:p>
    <w:p w14:paraId="4484F589" w14:textId="77777777" w:rsidR="00F208B2" w:rsidRDefault="00F208B2" w:rsidP="00F208B2">
      <w:r>
        <w:t>- use indexes carefully</w:t>
      </w:r>
    </w:p>
    <w:p w14:paraId="3BCC6B73" w14:textId="77777777" w:rsidR="00F208B2" w:rsidRDefault="00F208B2" w:rsidP="00F208B2">
      <w:r>
        <w:t>- avoid full table scans</w:t>
      </w:r>
    </w:p>
    <w:p w14:paraId="2C42FD16" w14:textId="77777777" w:rsidR="00F208B2" w:rsidRDefault="00F208B2" w:rsidP="00F208B2">
      <w:r>
        <w:t>- keep transactions short</w:t>
      </w:r>
    </w:p>
    <w:p w14:paraId="20F3F475" w14:textId="77777777" w:rsidR="00F208B2" w:rsidRDefault="00F208B2" w:rsidP="00F208B2">
      <w:r>
        <w:t>- use connection pooling</w:t>
      </w:r>
    </w:p>
    <w:p w14:paraId="49F60093" w14:textId="77777777" w:rsidR="00F208B2" w:rsidRDefault="00F208B2" w:rsidP="00F208B2">
      <w:r>
        <w:t>- move heavy reads to replicas or cache</w:t>
      </w:r>
    </w:p>
    <w:p w14:paraId="7D80D998" w14:textId="77777777" w:rsidR="00F208B2" w:rsidRDefault="00F208B2" w:rsidP="00F208B2">
      <w:r>
        <w:t>- monitor slow queries</w:t>
      </w:r>
    </w:p>
    <w:p w14:paraId="5328A663" w14:textId="77777777" w:rsidR="00F208B2" w:rsidRDefault="00F208B2" w:rsidP="00F208B2"/>
    <w:p w14:paraId="5983FBB4" w14:textId="77777777" w:rsidR="00F208B2" w:rsidRDefault="00F208B2" w:rsidP="00F208B2">
      <w:r>
        <w:t>---</w:t>
      </w:r>
    </w:p>
    <w:p w14:paraId="375C1D21" w14:textId="77777777" w:rsidR="00F208B2" w:rsidRDefault="00F208B2" w:rsidP="00F208B2"/>
    <w:p w14:paraId="63D654AD" w14:textId="77777777" w:rsidR="00F208B2" w:rsidRDefault="00F208B2" w:rsidP="00F208B2">
      <w:r>
        <w:t># Connection pooling</w:t>
      </w:r>
    </w:p>
    <w:p w14:paraId="307B5AF3" w14:textId="77777777" w:rsidR="00F208B2" w:rsidRDefault="00F208B2" w:rsidP="00F208B2"/>
    <w:p w14:paraId="075CD78D" w14:textId="77777777" w:rsidR="00F208B2" w:rsidRDefault="00F208B2" w:rsidP="00F208B2">
      <w:r>
        <w:t>Applications should not open a new DB connection for every request.</w:t>
      </w:r>
    </w:p>
    <w:p w14:paraId="0FC5E357" w14:textId="77777777" w:rsidR="00F208B2" w:rsidRDefault="00F208B2" w:rsidP="00F208B2"/>
    <w:p w14:paraId="35AF2D0A" w14:textId="77777777" w:rsidR="00F208B2" w:rsidRDefault="00F208B2" w:rsidP="00F208B2">
      <w:r>
        <w:t>Instead, use a connection pool.</w:t>
      </w:r>
    </w:p>
    <w:p w14:paraId="1C5FA776" w14:textId="77777777" w:rsidR="00F208B2" w:rsidRDefault="00F208B2" w:rsidP="00F208B2"/>
    <w:p w14:paraId="1CA810A4" w14:textId="77777777" w:rsidR="00F208B2" w:rsidRDefault="00F208B2" w:rsidP="00F208B2">
      <w:r>
        <w:t>This improves:</w:t>
      </w:r>
    </w:p>
    <w:p w14:paraId="769334F2" w14:textId="77777777" w:rsidR="00F208B2" w:rsidRDefault="00F208B2" w:rsidP="00F208B2">
      <w:r>
        <w:t>- performance</w:t>
      </w:r>
    </w:p>
    <w:p w14:paraId="08633229" w14:textId="77777777" w:rsidR="00F208B2" w:rsidRDefault="00F208B2" w:rsidP="00F208B2">
      <w:r>
        <w:t>- resource usage</w:t>
      </w:r>
    </w:p>
    <w:p w14:paraId="60880750" w14:textId="77777777" w:rsidR="00F208B2" w:rsidRDefault="00F208B2" w:rsidP="00F208B2">
      <w:r>
        <w:t>- stability</w:t>
      </w:r>
    </w:p>
    <w:p w14:paraId="5D8D7FA6" w14:textId="77777777" w:rsidR="00F208B2" w:rsidRDefault="00F208B2" w:rsidP="00F208B2"/>
    <w:p w14:paraId="1866D940" w14:textId="77777777" w:rsidR="00F208B2" w:rsidRDefault="00F208B2" w:rsidP="00F208B2">
      <w:r>
        <w:t>Without pooling, the DB can get overwhelmed by too many open connections.</w:t>
      </w:r>
    </w:p>
    <w:p w14:paraId="3CA92CD7" w14:textId="77777777" w:rsidR="00F208B2" w:rsidRDefault="00F208B2" w:rsidP="00F208B2"/>
    <w:p w14:paraId="4129FD9C" w14:textId="77777777" w:rsidR="00F208B2" w:rsidRDefault="00F208B2" w:rsidP="00F208B2">
      <w:r>
        <w:t>---</w:t>
      </w:r>
    </w:p>
    <w:p w14:paraId="02F32AC8" w14:textId="77777777" w:rsidR="00F208B2" w:rsidRDefault="00F208B2" w:rsidP="00F208B2"/>
    <w:p w14:paraId="45BCFDB8" w14:textId="77777777" w:rsidR="00F208B2" w:rsidRDefault="00F208B2" w:rsidP="00F208B2">
      <w:r>
        <w:t># RDS and read replicas</w:t>
      </w:r>
    </w:p>
    <w:p w14:paraId="7E5E451F" w14:textId="77777777" w:rsidR="00F208B2" w:rsidRDefault="00F208B2" w:rsidP="00F208B2"/>
    <w:p w14:paraId="018EBFD6" w14:textId="77777777" w:rsidR="00F208B2" w:rsidRDefault="00F208B2" w:rsidP="00F208B2">
      <w:r>
        <w:t>A read replica is a copy of your database that is updated asynchronously.</w:t>
      </w:r>
    </w:p>
    <w:p w14:paraId="5C6214BC" w14:textId="77777777" w:rsidR="00F208B2" w:rsidRDefault="00F208B2" w:rsidP="00F208B2"/>
    <w:p w14:paraId="39C25FA4" w14:textId="77777777" w:rsidR="00F208B2" w:rsidRDefault="00F208B2" w:rsidP="00F208B2">
      <w:r>
        <w:t>Use cases:</w:t>
      </w:r>
    </w:p>
    <w:p w14:paraId="70DBF8BB" w14:textId="77777777" w:rsidR="00F208B2" w:rsidRDefault="00F208B2" w:rsidP="00F208B2">
      <w:r>
        <w:t>- reporting</w:t>
      </w:r>
    </w:p>
    <w:p w14:paraId="41E21C30" w14:textId="77777777" w:rsidR="00F208B2" w:rsidRDefault="00F208B2" w:rsidP="00F208B2">
      <w:r>
        <w:t>- analytics</w:t>
      </w:r>
    </w:p>
    <w:p w14:paraId="1A6039D4" w14:textId="77777777" w:rsidR="00F208B2" w:rsidRDefault="00F208B2" w:rsidP="00F208B2">
      <w:r>
        <w:t>- scaling read traffic</w:t>
      </w:r>
    </w:p>
    <w:p w14:paraId="78972C11" w14:textId="77777777" w:rsidR="00F208B2" w:rsidRDefault="00F208B2" w:rsidP="00F208B2">
      <w:r>
        <w:t>- geographical proximity for reads</w:t>
      </w:r>
    </w:p>
    <w:p w14:paraId="5A826EE7" w14:textId="77777777" w:rsidR="00F208B2" w:rsidRDefault="00F208B2" w:rsidP="00F208B2"/>
    <w:p w14:paraId="58E56EF4" w14:textId="77777777" w:rsidR="00F208B2" w:rsidRDefault="00F208B2" w:rsidP="00F208B2">
      <w:r>
        <w:t>### Important limitation</w:t>
      </w:r>
    </w:p>
    <w:p w14:paraId="74DE7B14" w14:textId="77777777" w:rsidR="00F208B2" w:rsidRDefault="00F208B2" w:rsidP="00F208B2">
      <w:r>
        <w:t>Because replication may be asynchronous, replicas can have **replication lag**.</w:t>
      </w:r>
    </w:p>
    <w:p w14:paraId="16249273" w14:textId="77777777" w:rsidR="00F208B2" w:rsidRDefault="00F208B2" w:rsidP="00F208B2"/>
    <w:p w14:paraId="1412F3B6" w14:textId="77777777" w:rsidR="00F208B2" w:rsidRDefault="00F208B2" w:rsidP="00F208B2">
      <w:r>
        <w:t>That means reads may not always reflect the latest write immediately.</w:t>
      </w:r>
    </w:p>
    <w:p w14:paraId="361C4DDB" w14:textId="77777777" w:rsidR="00F208B2" w:rsidRDefault="00F208B2" w:rsidP="00F208B2"/>
    <w:p w14:paraId="76E3A1FF" w14:textId="77777777" w:rsidR="00F208B2" w:rsidRDefault="00F208B2" w:rsidP="00F208B2">
      <w:r>
        <w:t>---</w:t>
      </w:r>
    </w:p>
    <w:p w14:paraId="15CAB2DE" w14:textId="77777777" w:rsidR="00F208B2" w:rsidRDefault="00F208B2" w:rsidP="00F208B2"/>
    <w:p w14:paraId="1C3CB29C" w14:textId="77777777" w:rsidR="00F208B2" w:rsidRDefault="00F208B2" w:rsidP="00F208B2">
      <w:r>
        <w:t># RDS failover</w:t>
      </w:r>
    </w:p>
    <w:p w14:paraId="5F9CDAD8" w14:textId="77777777" w:rsidR="00F208B2" w:rsidRDefault="00F208B2" w:rsidP="00F208B2"/>
    <w:p w14:paraId="1F8477F2" w14:textId="77777777" w:rsidR="00F208B2" w:rsidRDefault="00F208B2" w:rsidP="00F208B2">
      <w:r>
        <w:t>In Multi-AZ setups, failover can happen automatically if the primary instance becomes unavailable.</w:t>
      </w:r>
    </w:p>
    <w:p w14:paraId="37FA52D6" w14:textId="77777777" w:rsidR="00F208B2" w:rsidRDefault="00F208B2" w:rsidP="00F208B2"/>
    <w:p w14:paraId="1948A001" w14:textId="77777777" w:rsidR="00F208B2" w:rsidRDefault="00F208B2" w:rsidP="00F208B2">
      <w:r>
        <w:t>This helps maintain availability, but:</w:t>
      </w:r>
    </w:p>
    <w:p w14:paraId="122F0C0D" w14:textId="77777777" w:rsidR="00F208B2" w:rsidRDefault="00F208B2" w:rsidP="00F208B2">
      <w:r>
        <w:t>- failover may take some time</w:t>
      </w:r>
    </w:p>
    <w:p w14:paraId="31EDFF5A" w14:textId="77777777" w:rsidR="00F208B2" w:rsidRDefault="00F208B2" w:rsidP="00F208B2">
      <w:r>
        <w:t>- the application should be prepared to reconnect</w:t>
      </w:r>
    </w:p>
    <w:p w14:paraId="1269F51E" w14:textId="77777777" w:rsidR="00F208B2" w:rsidRDefault="00F208B2" w:rsidP="00F208B2"/>
    <w:p w14:paraId="05ED3613" w14:textId="77777777" w:rsidR="00F208B2" w:rsidRDefault="00F208B2" w:rsidP="00F208B2">
      <w:r>
        <w:t>Best practice:</w:t>
      </w:r>
    </w:p>
    <w:p w14:paraId="784036E3" w14:textId="77777777" w:rsidR="00F208B2" w:rsidRDefault="00F208B2" w:rsidP="00F208B2">
      <w:r>
        <w:t>- use stable endpoints provided by RDS</w:t>
      </w:r>
    </w:p>
    <w:p w14:paraId="5286A750" w14:textId="77777777" w:rsidR="00F208B2" w:rsidRDefault="00F208B2" w:rsidP="00F208B2">
      <w:r>
        <w:t>- use retry logic in the application</w:t>
      </w:r>
    </w:p>
    <w:p w14:paraId="12CD83DA" w14:textId="77777777" w:rsidR="00F208B2" w:rsidRDefault="00F208B2" w:rsidP="00F208B2"/>
    <w:p w14:paraId="7148093A" w14:textId="77777777" w:rsidR="00F208B2" w:rsidRDefault="00F208B2" w:rsidP="00F208B2">
      <w:r>
        <w:t>---</w:t>
      </w:r>
    </w:p>
    <w:p w14:paraId="7396D766" w14:textId="77777777" w:rsidR="00F208B2" w:rsidRDefault="00F208B2" w:rsidP="00F208B2"/>
    <w:p w14:paraId="7CD26275" w14:textId="77777777" w:rsidR="00F208B2" w:rsidRDefault="00F208B2" w:rsidP="00F208B2">
      <w:r>
        <w:t># Maintenance and patching</w:t>
      </w:r>
    </w:p>
    <w:p w14:paraId="2E180CD4" w14:textId="77777777" w:rsidR="00F208B2" w:rsidRDefault="00F208B2" w:rsidP="00F208B2"/>
    <w:p w14:paraId="6BB0F143" w14:textId="77777777" w:rsidR="00F208B2" w:rsidRDefault="00F208B2" w:rsidP="00F208B2">
      <w:r>
        <w:t>AWS can apply maintenance updates and patches.</w:t>
      </w:r>
    </w:p>
    <w:p w14:paraId="7E2485C8" w14:textId="77777777" w:rsidR="00F208B2" w:rsidRDefault="00F208B2" w:rsidP="00F208B2"/>
    <w:p w14:paraId="5A2D3FF7" w14:textId="77777777" w:rsidR="00F208B2" w:rsidRDefault="00F208B2" w:rsidP="00F208B2">
      <w:r>
        <w:lastRenderedPageBreak/>
        <w:t>This reduces operational burden, but you should still:</w:t>
      </w:r>
    </w:p>
    <w:p w14:paraId="14FBDFBE" w14:textId="77777777" w:rsidR="00F208B2" w:rsidRDefault="00F208B2" w:rsidP="00F208B2">
      <w:r>
        <w:t>- schedule maintenance windows thoughtfully</w:t>
      </w:r>
    </w:p>
    <w:p w14:paraId="1DC33CEA" w14:textId="77777777" w:rsidR="00F208B2" w:rsidRDefault="00F208B2" w:rsidP="00F208B2">
      <w:r>
        <w:t>- test updates in staging first</w:t>
      </w:r>
    </w:p>
    <w:p w14:paraId="66049C05" w14:textId="77777777" w:rsidR="00F208B2" w:rsidRDefault="00F208B2" w:rsidP="00F208B2"/>
    <w:p w14:paraId="59E262CD" w14:textId="77777777" w:rsidR="00F208B2" w:rsidRDefault="00F208B2" w:rsidP="00F208B2">
      <w:r>
        <w:t>---</w:t>
      </w:r>
    </w:p>
    <w:p w14:paraId="5CF53D65" w14:textId="77777777" w:rsidR="00F208B2" w:rsidRDefault="00F208B2" w:rsidP="00F208B2"/>
    <w:p w14:paraId="47412D3F" w14:textId="77777777" w:rsidR="00F208B2" w:rsidRDefault="00F208B2" w:rsidP="00F208B2">
      <w:r>
        <w:t># RDS storage and snapshots</w:t>
      </w:r>
    </w:p>
    <w:p w14:paraId="2A71B6C2" w14:textId="77777777" w:rsidR="00F208B2" w:rsidRDefault="00F208B2" w:rsidP="00F208B2"/>
    <w:p w14:paraId="677D0764" w14:textId="77777777" w:rsidR="00F208B2" w:rsidRDefault="00F208B2" w:rsidP="00F208B2">
      <w:r>
        <w:t>Snapshots are point-in-time backups.</w:t>
      </w:r>
    </w:p>
    <w:p w14:paraId="42917C24" w14:textId="77777777" w:rsidR="00F208B2" w:rsidRDefault="00F208B2" w:rsidP="00F208B2"/>
    <w:p w14:paraId="625451BC" w14:textId="77777777" w:rsidR="00F208B2" w:rsidRDefault="00F208B2" w:rsidP="00F208B2">
      <w:r>
        <w:t>They are useful for:</w:t>
      </w:r>
    </w:p>
    <w:p w14:paraId="57D07F46" w14:textId="77777777" w:rsidR="00F208B2" w:rsidRDefault="00F208B2" w:rsidP="00F208B2">
      <w:r>
        <w:t>- cloning databases</w:t>
      </w:r>
    </w:p>
    <w:p w14:paraId="74AF826F" w14:textId="77777777" w:rsidR="00F208B2" w:rsidRDefault="00F208B2" w:rsidP="00F208B2">
      <w:r>
        <w:t>- restoring to a specific state</w:t>
      </w:r>
    </w:p>
    <w:p w14:paraId="0C2BCCA5" w14:textId="77777777" w:rsidR="00F208B2" w:rsidRDefault="00F208B2" w:rsidP="00F208B2">
      <w:r>
        <w:t>- migration to another environment</w:t>
      </w:r>
    </w:p>
    <w:p w14:paraId="07569436" w14:textId="77777777" w:rsidR="00F208B2" w:rsidRDefault="00F208B2" w:rsidP="00F208B2"/>
    <w:p w14:paraId="1F808CEC" w14:textId="77777777" w:rsidR="00F208B2" w:rsidRDefault="00F208B2" w:rsidP="00F208B2">
      <w:r>
        <w:t>Example use:</w:t>
      </w:r>
    </w:p>
    <w:p w14:paraId="21AB0125" w14:textId="77777777" w:rsidR="00F208B2" w:rsidRDefault="00F208B2" w:rsidP="00F208B2">
      <w:r>
        <w:t>- create a snapshot in production</w:t>
      </w:r>
    </w:p>
    <w:p w14:paraId="38579FE4" w14:textId="77777777" w:rsidR="00F208B2" w:rsidRDefault="00F208B2" w:rsidP="00F208B2">
      <w:r>
        <w:t>- restore it to staging for testing</w:t>
      </w:r>
    </w:p>
    <w:p w14:paraId="149DB131" w14:textId="77777777" w:rsidR="00F208B2" w:rsidRDefault="00F208B2" w:rsidP="00F208B2"/>
    <w:p w14:paraId="00A36398" w14:textId="77777777" w:rsidR="00F208B2" w:rsidRDefault="00F208B2" w:rsidP="00F208B2">
      <w:r>
        <w:t>---</w:t>
      </w:r>
    </w:p>
    <w:p w14:paraId="173079F0" w14:textId="77777777" w:rsidR="00F208B2" w:rsidRDefault="00F208B2" w:rsidP="00F208B2"/>
    <w:p w14:paraId="39C2BD1D" w14:textId="77777777" w:rsidR="00F208B2" w:rsidRDefault="00F208B2" w:rsidP="00F208B2">
      <w:r>
        <w:t># Example schema use with RDS</w:t>
      </w:r>
    </w:p>
    <w:p w14:paraId="7EDDC71A" w14:textId="77777777" w:rsidR="00F208B2" w:rsidRDefault="00F208B2" w:rsidP="00F208B2"/>
    <w:p w14:paraId="1D2C3692" w14:textId="77777777" w:rsidR="00F208B2" w:rsidRDefault="00F208B2" w:rsidP="00F208B2">
      <w:r>
        <w:t>Imagine an e-commerce application.</w:t>
      </w:r>
    </w:p>
    <w:p w14:paraId="443637E9" w14:textId="77777777" w:rsidR="00F208B2" w:rsidRDefault="00F208B2" w:rsidP="00F208B2"/>
    <w:p w14:paraId="6F0BBA50" w14:textId="77777777" w:rsidR="00F208B2" w:rsidRDefault="00F208B2" w:rsidP="00F208B2">
      <w:r>
        <w:t>Tables might include:</w:t>
      </w:r>
    </w:p>
    <w:p w14:paraId="2FF772A5" w14:textId="77777777" w:rsidR="00F208B2" w:rsidRDefault="00F208B2" w:rsidP="00F208B2">
      <w:r>
        <w:t>- users</w:t>
      </w:r>
    </w:p>
    <w:p w14:paraId="42F5E6DA" w14:textId="77777777" w:rsidR="00F208B2" w:rsidRDefault="00F208B2" w:rsidP="00F208B2">
      <w:r>
        <w:t>- orders</w:t>
      </w:r>
    </w:p>
    <w:p w14:paraId="6EA61AE6" w14:textId="77777777" w:rsidR="00F208B2" w:rsidRDefault="00F208B2" w:rsidP="00F208B2">
      <w:r>
        <w:t>- order_items</w:t>
      </w:r>
    </w:p>
    <w:p w14:paraId="7562E45C" w14:textId="77777777" w:rsidR="00F208B2" w:rsidRDefault="00F208B2" w:rsidP="00F208B2">
      <w:r>
        <w:t>- payments</w:t>
      </w:r>
    </w:p>
    <w:p w14:paraId="6DDF9288" w14:textId="77777777" w:rsidR="00F208B2" w:rsidRDefault="00F208B2" w:rsidP="00F208B2">
      <w:r>
        <w:t>- addresses</w:t>
      </w:r>
    </w:p>
    <w:p w14:paraId="35056803" w14:textId="77777777" w:rsidR="00F208B2" w:rsidRDefault="00F208B2" w:rsidP="00F208B2"/>
    <w:p w14:paraId="2B7417A1" w14:textId="77777777" w:rsidR="00F208B2" w:rsidRDefault="00F208B2" w:rsidP="00F208B2">
      <w:r>
        <w:t>This is a good fit for RDS because:</w:t>
      </w:r>
    </w:p>
    <w:p w14:paraId="1FBB3B7B" w14:textId="77777777" w:rsidR="00F208B2" w:rsidRDefault="00F208B2" w:rsidP="00F208B2">
      <w:r>
        <w:t>- the data is relational</w:t>
      </w:r>
    </w:p>
    <w:p w14:paraId="6CE595CD" w14:textId="77777777" w:rsidR="00F208B2" w:rsidRDefault="00F208B2" w:rsidP="00F208B2">
      <w:r>
        <w:t>- transactions matter</w:t>
      </w:r>
    </w:p>
    <w:p w14:paraId="3EB0DB8C" w14:textId="77777777" w:rsidR="00F208B2" w:rsidRDefault="00F208B2" w:rsidP="00F208B2">
      <w:r>
        <w:t>- joins are useful</w:t>
      </w:r>
    </w:p>
    <w:p w14:paraId="21E3704A" w14:textId="77777777" w:rsidR="00F208B2" w:rsidRDefault="00F208B2" w:rsidP="00F208B2">
      <w:r>
        <w:t>- consistency is important</w:t>
      </w:r>
    </w:p>
    <w:p w14:paraId="2D5785F9" w14:textId="77777777" w:rsidR="00F208B2" w:rsidRDefault="00F208B2" w:rsidP="00F208B2"/>
    <w:p w14:paraId="11BB790D" w14:textId="77777777" w:rsidR="00F208B2" w:rsidRDefault="00F208B2" w:rsidP="00F208B2">
      <w:r>
        <w:t>---</w:t>
      </w:r>
    </w:p>
    <w:p w14:paraId="601FA829" w14:textId="77777777" w:rsidR="00F208B2" w:rsidRDefault="00F208B2" w:rsidP="00F208B2"/>
    <w:p w14:paraId="39830ED4" w14:textId="77777777" w:rsidR="00F208B2" w:rsidRDefault="00F208B2" w:rsidP="00F208B2">
      <w:r>
        <w:t># Example application flow</w:t>
      </w:r>
    </w:p>
    <w:p w14:paraId="73DC9E00" w14:textId="77777777" w:rsidR="00F208B2" w:rsidRDefault="00F208B2" w:rsidP="00F208B2"/>
    <w:p w14:paraId="71A64EAC" w14:textId="77777777" w:rsidR="00F208B2" w:rsidRDefault="00F208B2" w:rsidP="00F208B2">
      <w:r>
        <w:t>```mermaid</w:t>
      </w:r>
    </w:p>
    <w:p w14:paraId="14251340" w14:textId="77777777" w:rsidR="00F208B2" w:rsidRDefault="00F208B2" w:rsidP="00F208B2">
      <w:r>
        <w:t>sequenceDiagram</w:t>
      </w:r>
    </w:p>
    <w:p w14:paraId="6D602DFA" w14:textId="77777777" w:rsidR="00F208B2" w:rsidRDefault="00F208B2" w:rsidP="00F208B2">
      <w:r>
        <w:t xml:space="preserve">    participant User as User</w:t>
      </w:r>
    </w:p>
    <w:p w14:paraId="1DD0C4B6" w14:textId="77777777" w:rsidR="00F208B2" w:rsidRDefault="00F208B2" w:rsidP="00F208B2">
      <w:r>
        <w:t xml:space="preserve">    participant App as Application</w:t>
      </w:r>
    </w:p>
    <w:p w14:paraId="6D173B61" w14:textId="77777777" w:rsidR="00F208B2" w:rsidRDefault="00F208B2" w:rsidP="00F208B2">
      <w:r>
        <w:t xml:space="preserve">    participant DB as RDS Database</w:t>
      </w:r>
    </w:p>
    <w:p w14:paraId="2F4DDA19" w14:textId="77777777" w:rsidR="00F208B2" w:rsidRDefault="00F208B2" w:rsidP="00F208B2">
      <w:r>
        <w:t xml:space="preserve">    participant Replica as Read Replica</w:t>
      </w:r>
    </w:p>
    <w:p w14:paraId="58B4AD40" w14:textId="77777777" w:rsidR="00F208B2" w:rsidRDefault="00F208B2" w:rsidP="00F208B2"/>
    <w:p w14:paraId="2667449F" w14:textId="77777777" w:rsidR="00F208B2" w:rsidRDefault="00F208B2" w:rsidP="00F208B2">
      <w:r>
        <w:t xml:space="preserve">    User-&gt;&gt;App: Place order</w:t>
      </w:r>
    </w:p>
    <w:p w14:paraId="62C04F77" w14:textId="77777777" w:rsidR="00F208B2" w:rsidRDefault="00F208B2" w:rsidP="00F208B2">
      <w:r>
        <w:t xml:space="preserve">    App-&gt;&gt;DB: Insert order</w:t>
      </w:r>
    </w:p>
    <w:p w14:paraId="06B581EB" w14:textId="77777777" w:rsidR="00F208B2" w:rsidRDefault="00F208B2" w:rsidP="00F208B2">
      <w:r>
        <w:t xml:space="preserve">    App-&gt;&gt;DB: Insert order items</w:t>
      </w:r>
    </w:p>
    <w:p w14:paraId="7C45C73E" w14:textId="77777777" w:rsidR="00F208B2" w:rsidRDefault="00F208B2" w:rsidP="00F208B2">
      <w:r>
        <w:t xml:space="preserve">    App-&gt;&gt;DB: Update inventory</w:t>
      </w:r>
    </w:p>
    <w:p w14:paraId="1BF9A28B" w14:textId="77777777" w:rsidR="00F208B2" w:rsidRDefault="00F208B2" w:rsidP="00F208B2">
      <w:r>
        <w:t xml:space="preserve">    DB--&gt;&gt;App: Success</w:t>
      </w:r>
    </w:p>
    <w:p w14:paraId="52DD5C47" w14:textId="77777777" w:rsidR="00F208B2" w:rsidRDefault="00F208B2" w:rsidP="00F208B2">
      <w:r>
        <w:t xml:space="preserve">    App-&gt;&gt;Replica: Read order history</w:t>
      </w:r>
    </w:p>
    <w:p w14:paraId="1129E8F6" w14:textId="77777777" w:rsidR="00F208B2" w:rsidRDefault="00F208B2" w:rsidP="00F208B2">
      <w:r>
        <w:t xml:space="preserve">    Replica--&gt;&gt;App: Order data</w:t>
      </w:r>
    </w:p>
    <w:p w14:paraId="0FDADEB1" w14:textId="77777777" w:rsidR="00F208B2" w:rsidRDefault="00F208B2" w:rsidP="00F208B2"/>
    <w:p w14:paraId="5A9DDE0D" w14:textId="77777777" w:rsidR="00F208B2" w:rsidRDefault="00F208B2" w:rsidP="00F208B2">
      <w:r>
        <w:t xml:space="preserve">    style User fill:#00ceff,stroke:#000000,stroke-width:2px,color:#000000</w:t>
      </w:r>
    </w:p>
    <w:p w14:paraId="755C89F0" w14:textId="77777777" w:rsidR="00F208B2" w:rsidRDefault="00F208B2" w:rsidP="00F208B2">
      <w:r>
        <w:t xml:space="preserve">    style App fill:#ffd43b,stroke:#000000,stroke-width:2px,color:#000000</w:t>
      </w:r>
    </w:p>
    <w:p w14:paraId="7A24A7A2" w14:textId="77777777" w:rsidR="00F208B2" w:rsidRDefault="00F208B2" w:rsidP="00F208B2">
      <w:r>
        <w:t xml:space="preserve">    style DB fill:#69db7c,stroke:#000000,stroke-width:2px,color:#000000</w:t>
      </w:r>
    </w:p>
    <w:p w14:paraId="6B3FDDF9" w14:textId="77777777" w:rsidR="00F208B2" w:rsidRDefault="00F208B2" w:rsidP="00F208B2">
      <w:r>
        <w:t xml:space="preserve">    style Replica fill:#69db7c,stroke:#000000,stroke-width:2px,color:#000000</w:t>
      </w:r>
    </w:p>
    <w:p w14:paraId="0C33777F" w14:textId="77777777" w:rsidR="00F208B2" w:rsidRDefault="00F208B2" w:rsidP="00F208B2">
      <w:r>
        <w:t>```</w:t>
      </w:r>
    </w:p>
    <w:p w14:paraId="2D7BF51E" w14:textId="77777777" w:rsidR="00F208B2" w:rsidRDefault="00F208B2" w:rsidP="00F208B2"/>
    <w:p w14:paraId="0777394C" w14:textId="77777777" w:rsidR="00F208B2" w:rsidRDefault="00F208B2" w:rsidP="00F208B2">
      <w:r>
        <w:t>---</w:t>
      </w:r>
    </w:p>
    <w:p w14:paraId="03DDD156" w14:textId="77777777" w:rsidR="00F208B2" w:rsidRDefault="00F208B2" w:rsidP="00F208B2"/>
    <w:p w14:paraId="6FB4709C" w14:textId="77777777" w:rsidR="00F208B2" w:rsidRDefault="00F208B2" w:rsidP="00F208B2">
      <w:r>
        <w:t># RDS limitations</w:t>
      </w:r>
    </w:p>
    <w:p w14:paraId="7850FC7E" w14:textId="77777777" w:rsidR="00F208B2" w:rsidRDefault="00F208B2" w:rsidP="00F208B2"/>
    <w:p w14:paraId="55F3564C" w14:textId="77777777" w:rsidR="00F208B2" w:rsidRDefault="00F208B2" w:rsidP="00F208B2">
      <w:r>
        <w:t>RDS is great, but it is not perfect.</w:t>
      </w:r>
    </w:p>
    <w:p w14:paraId="73428A6E" w14:textId="77777777" w:rsidR="00F208B2" w:rsidRDefault="00F208B2" w:rsidP="00F208B2"/>
    <w:p w14:paraId="5AC5A295" w14:textId="77777777" w:rsidR="00F208B2" w:rsidRDefault="00F208B2" w:rsidP="00F208B2">
      <w:r>
        <w:lastRenderedPageBreak/>
        <w:t>## 1. Less control than self-managed DBs</w:t>
      </w:r>
    </w:p>
    <w:p w14:paraId="6AFB1B72" w14:textId="77777777" w:rsidR="00F208B2" w:rsidRDefault="00F208B2" w:rsidP="00F208B2">
      <w:r>
        <w:t>You do not manage the underlying OS directly.</w:t>
      </w:r>
    </w:p>
    <w:p w14:paraId="3E58E524" w14:textId="77777777" w:rsidR="00F208B2" w:rsidRDefault="00F208B2" w:rsidP="00F208B2"/>
    <w:p w14:paraId="735B7250" w14:textId="77777777" w:rsidR="00F208B2" w:rsidRDefault="00F208B2" w:rsidP="00F208B2">
      <w:r>
        <w:t>## 2. Cost</w:t>
      </w:r>
    </w:p>
    <w:p w14:paraId="163D57E8" w14:textId="77777777" w:rsidR="00F208B2" w:rsidRDefault="00F208B2" w:rsidP="00F208B2">
      <w:r>
        <w:t>Managed convenience costs more than running a DB yourself in some cases.</w:t>
      </w:r>
    </w:p>
    <w:p w14:paraId="4A622809" w14:textId="77777777" w:rsidR="00F208B2" w:rsidRDefault="00F208B2" w:rsidP="00F208B2"/>
    <w:p w14:paraId="32A6C96C" w14:textId="77777777" w:rsidR="00F208B2" w:rsidRDefault="00F208B2" w:rsidP="00F208B2">
      <w:r>
        <w:t>## 3. Scaling writes is harder</w:t>
      </w:r>
    </w:p>
    <w:p w14:paraId="4389FA25" w14:textId="77777777" w:rsidR="00F208B2" w:rsidRDefault="00F208B2" w:rsidP="00F208B2">
      <w:r>
        <w:t>Read replicas help reads, but write scaling is still limited compared to some distributed systems.</w:t>
      </w:r>
    </w:p>
    <w:p w14:paraId="1F4E22FA" w14:textId="77777777" w:rsidR="00F208B2" w:rsidRDefault="00F208B2" w:rsidP="00F208B2"/>
    <w:p w14:paraId="13A099E1" w14:textId="77777777" w:rsidR="00F208B2" w:rsidRDefault="00F208B2" w:rsidP="00F208B2">
      <w:r>
        <w:t>## 4. Vendor-specific features</w:t>
      </w:r>
    </w:p>
    <w:p w14:paraId="133C040A" w14:textId="77777777" w:rsidR="00F208B2" w:rsidRDefault="00F208B2" w:rsidP="00F208B2">
      <w:r>
        <w:t>Some engine features may vary between providers and configurations.</w:t>
      </w:r>
    </w:p>
    <w:p w14:paraId="0073A910" w14:textId="77777777" w:rsidR="00F208B2" w:rsidRDefault="00F208B2" w:rsidP="00F208B2"/>
    <w:p w14:paraId="70296B7B" w14:textId="77777777" w:rsidR="00F208B2" w:rsidRDefault="00F208B2" w:rsidP="00F208B2">
      <w:r>
        <w:t>---</w:t>
      </w:r>
    </w:p>
    <w:p w14:paraId="000D2F05" w14:textId="77777777" w:rsidR="00F208B2" w:rsidRDefault="00F208B2" w:rsidP="00F208B2"/>
    <w:p w14:paraId="14D19009" w14:textId="77777777" w:rsidR="00F208B2" w:rsidRDefault="00F208B2" w:rsidP="00F208B2">
      <w:r>
        <w:t># Best practices</w:t>
      </w:r>
    </w:p>
    <w:p w14:paraId="468F6C1B" w14:textId="77777777" w:rsidR="00F208B2" w:rsidRDefault="00F208B2" w:rsidP="00F208B2"/>
    <w:p w14:paraId="07333035" w14:textId="77777777" w:rsidR="00F208B2" w:rsidRDefault="00F208B2" w:rsidP="00F208B2">
      <w:r>
        <w:t>- use Multi-AZ for production</w:t>
      </w:r>
    </w:p>
    <w:p w14:paraId="51CD0DD6" w14:textId="77777777" w:rsidR="00F208B2" w:rsidRDefault="00F208B2" w:rsidP="00F208B2">
      <w:r>
        <w:t>- keep DB in private subnets</w:t>
      </w:r>
    </w:p>
    <w:p w14:paraId="4298A781" w14:textId="77777777" w:rsidR="00F208B2" w:rsidRDefault="00F208B2" w:rsidP="00F208B2">
      <w:r>
        <w:t>- use backups and snapshots</w:t>
      </w:r>
    </w:p>
    <w:p w14:paraId="755ED4C1" w14:textId="77777777" w:rsidR="00F208B2" w:rsidRDefault="00F208B2" w:rsidP="00F208B2">
      <w:r>
        <w:t>- encrypt sensitive data</w:t>
      </w:r>
    </w:p>
    <w:p w14:paraId="5214E899" w14:textId="77777777" w:rsidR="00F208B2" w:rsidRDefault="00F208B2" w:rsidP="00F208B2">
      <w:r>
        <w:t>- use read replicas for read-heavy workloads</w:t>
      </w:r>
    </w:p>
    <w:p w14:paraId="072C126C" w14:textId="77777777" w:rsidR="00F208B2" w:rsidRDefault="00F208B2" w:rsidP="00F208B2">
      <w:r>
        <w:t>- use connection pooling</w:t>
      </w:r>
    </w:p>
    <w:p w14:paraId="40CB6EBC" w14:textId="77777777" w:rsidR="00F208B2" w:rsidRDefault="00F208B2" w:rsidP="00F208B2">
      <w:r>
        <w:lastRenderedPageBreak/>
        <w:t>- monitor slow queries</w:t>
      </w:r>
    </w:p>
    <w:p w14:paraId="5763F04C" w14:textId="77777777" w:rsidR="00F208B2" w:rsidRDefault="00F208B2" w:rsidP="00F208B2">
      <w:r>
        <w:t>- keep credentials in Secrets Manager</w:t>
      </w:r>
    </w:p>
    <w:p w14:paraId="300670D2" w14:textId="77777777" w:rsidR="00F208B2" w:rsidRDefault="00F208B2" w:rsidP="00F208B2">
      <w:r>
        <w:t>- choose the right engine for the workload</w:t>
      </w:r>
    </w:p>
    <w:p w14:paraId="022300A2" w14:textId="77777777" w:rsidR="00F208B2" w:rsidRDefault="00F208B2" w:rsidP="00F208B2">
      <w:r>
        <w:t>- avoid storing files in RDS, use S3 for that</w:t>
      </w:r>
    </w:p>
    <w:p w14:paraId="13DC0040" w14:textId="77777777" w:rsidR="00F208B2" w:rsidRDefault="00F208B2" w:rsidP="00F208B2"/>
    <w:p w14:paraId="7A024FF8" w14:textId="77777777" w:rsidR="00F208B2" w:rsidRDefault="00F208B2" w:rsidP="00F208B2">
      <w:r>
        <w:t>---</w:t>
      </w:r>
    </w:p>
    <w:p w14:paraId="45C2E131" w14:textId="77777777" w:rsidR="00F208B2" w:rsidRDefault="00F208B2" w:rsidP="00F208B2"/>
    <w:p w14:paraId="6045F7A1" w14:textId="77777777" w:rsidR="00F208B2" w:rsidRDefault="00F208B2" w:rsidP="00F208B2">
      <w:r>
        <w:t># RDS vs Aurora</w:t>
      </w:r>
    </w:p>
    <w:p w14:paraId="7739CBBA" w14:textId="77777777" w:rsidR="00F208B2" w:rsidRDefault="00F208B2" w:rsidP="00F208B2"/>
    <w:p w14:paraId="7F49A284" w14:textId="77777777" w:rsidR="00F208B2" w:rsidRDefault="00F208B2" w:rsidP="00F208B2">
      <w:r>
        <w:t>Aurora is AWS’s own database engine, offered through RDS-like management.</w:t>
      </w:r>
    </w:p>
    <w:p w14:paraId="46EC9D36" w14:textId="77777777" w:rsidR="00F208B2" w:rsidRDefault="00F208B2" w:rsidP="00F208B2"/>
    <w:p w14:paraId="7E57F2CF" w14:textId="77777777" w:rsidR="00F208B2" w:rsidRDefault="00F208B2" w:rsidP="00F208B2">
      <w:r>
        <w:t>It is often positioned as:</w:t>
      </w:r>
    </w:p>
    <w:p w14:paraId="0F0AF95F" w14:textId="77777777" w:rsidR="00F208B2" w:rsidRDefault="00F208B2" w:rsidP="00F208B2">
      <w:r>
        <w:t>- more scalable</w:t>
      </w:r>
    </w:p>
    <w:p w14:paraId="330D62E4" w14:textId="77777777" w:rsidR="00F208B2" w:rsidRDefault="00F208B2" w:rsidP="00F208B2">
      <w:r>
        <w:t>- more performant</w:t>
      </w:r>
    </w:p>
    <w:p w14:paraId="23979335" w14:textId="77777777" w:rsidR="00F208B2" w:rsidRDefault="00F208B2" w:rsidP="00F208B2">
      <w:r>
        <w:t>- highly compatible with MySQL or PostgreSQL</w:t>
      </w:r>
    </w:p>
    <w:p w14:paraId="08F70B95" w14:textId="77777777" w:rsidR="00F208B2" w:rsidRDefault="00F208B2" w:rsidP="00F208B2"/>
    <w:p w14:paraId="088416DE" w14:textId="77777777" w:rsidR="00F208B2" w:rsidRDefault="00F208B2" w:rsidP="00F208B2">
      <w:r>
        <w:t>In practice:</w:t>
      </w:r>
    </w:p>
    <w:p w14:paraId="4E6DFDEB" w14:textId="77777777" w:rsidR="00F208B2" w:rsidRDefault="00F208B2" w:rsidP="00F208B2">
      <w:r>
        <w:t>- use standard RDS if you want familiar managed MySQL/PostgreSQL/Oracle/SQL Server</w:t>
      </w:r>
    </w:p>
    <w:p w14:paraId="6CB2EDD8" w14:textId="77777777" w:rsidR="00F208B2" w:rsidRDefault="00F208B2" w:rsidP="00F208B2">
      <w:r>
        <w:t>- consider Aurora if you need higher performance or AWS-optimized scaling features</w:t>
      </w:r>
    </w:p>
    <w:p w14:paraId="275B70A1" w14:textId="77777777" w:rsidR="00F208B2" w:rsidRDefault="00F208B2" w:rsidP="00F208B2"/>
    <w:p w14:paraId="79FC9F62" w14:textId="77777777" w:rsidR="00F208B2" w:rsidRDefault="00F208B2" w:rsidP="00F208B2">
      <w:r>
        <w:t>---</w:t>
      </w:r>
    </w:p>
    <w:p w14:paraId="6B7B7D11" w14:textId="77777777" w:rsidR="00F208B2" w:rsidRDefault="00F208B2" w:rsidP="00F208B2"/>
    <w:p w14:paraId="7B79E8C9" w14:textId="77777777" w:rsidR="00F208B2" w:rsidRDefault="00F208B2" w:rsidP="00F208B2">
      <w:r>
        <w:lastRenderedPageBreak/>
        <w:t># Interview summary</w:t>
      </w:r>
    </w:p>
    <w:p w14:paraId="0EE471B7" w14:textId="77777777" w:rsidR="00F208B2" w:rsidRDefault="00F208B2" w:rsidP="00F208B2"/>
    <w:p w14:paraId="6CEB3559" w14:textId="77777777" w:rsidR="00F208B2" w:rsidRDefault="00F208B2" w:rsidP="00F208B2">
      <w:r>
        <w:t>If someone asks, “What is RDS?”, you can say:</w:t>
      </w:r>
    </w:p>
    <w:p w14:paraId="166A7632" w14:textId="77777777" w:rsidR="00F208B2" w:rsidRDefault="00F208B2" w:rsidP="00F208B2"/>
    <w:p w14:paraId="0D450E25" w14:textId="77777777" w:rsidR="00F208B2" w:rsidRDefault="00F208B2" w:rsidP="00F208B2">
      <w:r>
        <w:t xml:space="preserve">&gt; </w:t>
      </w:r>
      <w:r w:rsidRPr="00FC0A3E">
        <w:rPr>
          <w:color w:val="0070C0"/>
        </w:rPr>
        <w:t>Amazon RDS is a managed relational database service from AWS. It supports engines like MySQL, PostgreSQL, Oracle, SQL Server, and Aurora, and handles backups, patching, replication, and failover so you can focus on application logic instead of database administration.</w:t>
      </w:r>
    </w:p>
    <w:p w14:paraId="2D3C5AD7" w14:textId="77777777" w:rsidR="00F208B2" w:rsidRDefault="00F208B2" w:rsidP="00F208B2"/>
    <w:p w14:paraId="7F75A2D3" w14:textId="77777777" w:rsidR="00F208B2" w:rsidRDefault="00F208B2" w:rsidP="00F208B2">
      <w:r>
        <w:t>---</w:t>
      </w:r>
    </w:p>
    <w:p w14:paraId="5EF465BF" w14:textId="77777777" w:rsidR="00F208B2" w:rsidRDefault="00F208B2" w:rsidP="00F208B2"/>
    <w:p w14:paraId="79A52F18" w14:textId="77777777" w:rsidR="009E6FD5" w:rsidRDefault="009E6FD5" w:rsidP="00F208B2"/>
    <w:p w14:paraId="6FCA3BDB" w14:textId="77777777" w:rsidR="009E6FD5" w:rsidRDefault="009E6FD5" w:rsidP="00F208B2"/>
    <w:p w14:paraId="5E747E72" w14:textId="77777777" w:rsidR="009E6FD5" w:rsidRDefault="009E6FD5" w:rsidP="00F208B2"/>
    <w:p w14:paraId="60F03C35" w14:textId="77777777" w:rsidR="00F208B2" w:rsidRDefault="00F208B2" w:rsidP="00F208B2">
      <w:r>
        <w:t># Final takeaway</w:t>
      </w:r>
    </w:p>
    <w:p w14:paraId="7B42A5B3" w14:textId="77777777" w:rsidR="00F208B2" w:rsidRDefault="00F208B2" w:rsidP="00F208B2"/>
    <w:p w14:paraId="46DBCC2C" w14:textId="77777777" w:rsidR="00F208B2" w:rsidRDefault="00F208B2" w:rsidP="00F208B2">
      <w:r>
        <w:t>RDS is the easiest way to run a relational database on AWS without managing all the infrastructure yourself. It gives you the power of SQL databases with much of the operational burden removed. It is especially useful for transactional applications, business systems, and anything that needs strong consistency and relational modeling.</w:t>
      </w:r>
    </w:p>
    <w:p w14:paraId="79348F78" w14:textId="77777777" w:rsidR="00F208B2" w:rsidRDefault="00F208B2" w:rsidP="00F208B2"/>
    <w:p w14:paraId="7070E67A" w14:textId="77777777" w:rsidR="00F208B2" w:rsidRDefault="00F208B2" w:rsidP="00F208B2">
      <w:r>
        <w:t>If you want, I can also give you:</w:t>
      </w:r>
    </w:p>
    <w:p w14:paraId="3646C823" w14:textId="77777777" w:rsidR="00F208B2" w:rsidRDefault="00F208B2" w:rsidP="00F208B2">
      <w:r>
        <w:t>1. a **comparison of RDS vs EC2 vs DynamoDB**</w:t>
      </w:r>
    </w:p>
    <w:p w14:paraId="5478BD42" w14:textId="77777777" w:rsidR="00F208B2" w:rsidRDefault="00F208B2" w:rsidP="00F208B2">
      <w:r>
        <w:lastRenderedPageBreak/>
        <w:t>2. **RDS interview questions and answers**</w:t>
      </w:r>
    </w:p>
    <w:p w14:paraId="37015EF3" w14:textId="77777777" w:rsidR="00F208B2" w:rsidRDefault="00F208B2" w:rsidP="00F208B2">
      <w:r>
        <w:t>3. **a detailed explanation of Multi-AZ and Read Replicas**</w:t>
      </w:r>
    </w:p>
    <w:p w14:paraId="28BBB960" w14:textId="4AA45F2D" w:rsidR="00F208B2" w:rsidRDefault="00F208B2" w:rsidP="00F208B2">
      <w:r>
        <w:t>4. **how to connect a Spring Boot app to RDS**</w:t>
      </w:r>
    </w:p>
    <w:p w14:paraId="317DA065" w14:textId="0356A5D2" w:rsidR="00F208B2" w:rsidRDefault="007771ED" w:rsidP="00FD1FC8">
      <w:pPr>
        <w:pStyle w:val="Heading1"/>
        <w:numPr>
          <w:ilvl w:val="0"/>
          <w:numId w:val="13"/>
        </w:numPr>
        <w:jc w:val="center"/>
      </w:pPr>
      <w:bookmarkStart w:id="27" w:name="_Toc234595935"/>
      <w:r w:rsidRPr="007771ED">
        <w:t>DynamoDB</w:t>
      </w:r>
      <w:bookmarkEnd w:id="27"/>
    </w:p>
    <w:p w14:paraId="0CE8E69E" w14:textId="77777777" w:rsidR="008B5145" w:rsidRDefault="008B5145" w:rsidP="008B5145"/>
    <w:p w14:paraId="758E22A4" w14:textId="77777777" w:rsidR="008B5145" w:rsidRDefault="008B5145" w:rsidP="008B5145">
      <w:r>
        <w:t>Absolutely. Let’s go through **Amazon DynamoDB** in detail, in a practical and interview-friendly way.</w:t>
      </w:r>
    </w:p>
    <w:p w14:paraId="68D3E1A4" w14:textId="77777777" w:rsidR="008B5145" w:rsidRDefault="008B5145" w:rsidP="008B5145"/>
    <w:p w14:paraId="2384385B" w14:textId="77777777" w:rsidR="008B5145" w:rsidRDefault="008B5145" w:rsidP="008B5145">
      <w:r>
        <w:t># What is DynamoDB?</w:t>
      </w:r>
    </w:p>
    <w:p w14:paraId="2272C47E" w14:textId="77777777" w:rsidR="008B5145" w:rsidRDefault="008B5145" w:rsidP="008B5145"/>
    <w:p w14:paraId="27E8C98D" w14:textId="77777777" w:rsidR="008B5145" w:rsidRDefault="008B5145" w:rsidP="008B5145">
      <w:r>
        <w:t>**Amazon DynamoDB** is AWS’s fully managed **NoSQL** database service.</w:t>
      </w:r>
    </w:p>
    <w:p w14:paraId="2888ED68" w14:textId="77777777" w:rsidR="008B5145" w:rsidRDefault="008B5145" w:rsidP="008B5145"/>
    <w:p w14:paraId="38CEA37D" w14:textId="77777777" w:rsidR="00E7711C" w:rsidRDefault="00E7711C" w:rsidP="008B5145"/>
    <w:p w14:paraId="280877B0" w14:textId="77777777" w:rsidR="008B5145" w:rsidRDefault="008B5145" w:rsidP="008B5145">
      <w:r>
        <w:t>It is designed for:</w:t>
      </w:r>
    </w:p>
    <w:p w14:paraId="67E46AA9" w14:textId="77777777" w:rsidR="008B5145" w:rsidRDefault="008B5145" w:rsidP="008B5145">
      <w:r>
        <w:t>- very low latency</w:t>
      </w:r>
    </w:p>
    <w:p w14:paraId="40DCB96D" w14:textId="77777777" w:rsidR="008B5145" w:rsidRDefault="008B5145" w:rsidP="008B5145">
      <w:r>
        <w:t>- massive scale</w:t>
      </w:r>
    </w:p>
    <w:p w14:paraId="6EC250E1" w14:textId="77777777" w:rsidR="008B5145" w:rsidRDefault="008B5145" w:rsidP="008B5145">
      <w:r>
        <w:t>- high availability</w:t>
      </w:r>
    </w:p>
    <w:p w14:paraId="2FA5B01D" w14:textId="77777777" w:rsidR="008B5145" w:rsidRDefault="008B5145" w:rsidP="008B5145">
      <w:r>
        <w:t>- simple and predictable access patterns</w:t>
      </w:r>
    </w:p>
    <w:p w14:paraId="0262236D" w14:textId="77777777" w:rsidR="008B5145" w:rsidRDefault="008B5145" w:rsidP="008B5145"/>
    <w:p w14:paraId="09F5CCBD" w14:textId="77777777" w:rsidR="008B5145" w:rsidRDefault="008B5145" w:rsidP="008B5145">
      <w:r>
        <w:t>Unlike relational databases such as RDS, DynamoDB does not use tables in the SQL sense with joins and complex relational querying. Instead, it stores data as items and lets you access it primarily by keys and indexes.</w:t>
      </w:r>
    </w:p>
    <w:p w14:paraId="35BC34B9" w14:textId="77777777" w:rsidR="008B5145" w:rsidRDefault="008B5145" w:rsidP="008B5145"/>
    <w:p w14:paraId="103F6150" w14:textId="77777777" w:rsidR="008B5145" w:rsidRDefault="008B5145" w:rsidP="008B5145">
      <w:r>
        <w:t>You can think of it as a **fast, scalable key-value and document database**.</w:t>
      </w:r>
    </w:p>
    <w:p w14:paraId="6A84E286" w14:textId="77777777" w:rsidR="008B5145" w:rsidRDefault="008B5145" w:rsidP="008B5145"/>
    <w:p w14:paraId="06F30BD2" w14:textId="77777777" w:rsidR="008B5145" w:rsidRDefault="008B5145" w:rsidP="008B5145">
      <w:r>
        <w:t>---</w:t>
      </w:r>
    </w:p>
    <w:p w14:paraId="3519224D" w14:textId="77777777" w:rsidR="008B5145" w:rsidRDefault="008B5145" w:rsidP="008B5145"/>
    <w:p w14:paraId="2045A17E" w14:textId="77777777" w:rsidR="008B5145" w:rsidRDefault="008B5145" w:rsidP="008B5145">
      <w:r>
        <w:t># Why DynamoDB exists</w:t>
      </w:r>
    </w:p>
    <w:p w14:paraId="2A51171F" w14:textId="77777777" w:rsidR="008B5145" w:rsidRDefault="008B5145" w:rsidP="008B5145"/>
    <w:p w14:paraId="03F0CA85" w14:textId="77777777" w:rsidR="008B5145" w:rsidRDefault="008B5145" w:rsidP="008B5145">
      <w:r>
        <w:t>Traditional relational databases are great for structured data and joins, but they can become harder to scale when you need:</w:t>
      </w:r>
    </w:p>
    <w:p w14:paraId="47960404" w14:textId="77777777" w:rsidR="008B5145" w:rsidRDefault="008B5145" w:rsidP="008B5145">
      <w:r>
        <w:t>- extremely high throughput</w:t>
      </w:r>
    </w:p>
    <w:p w14:paraId="6124F407" w14:textId="77777777" w:rsidR="008B5145" w:rsidRDefault="008B5145" w:rsidP="008B5145">
      <w:r>
        <w:t>- single-digit millisecond latency</w:t>
      </w:r>
    </w:p>
    <w:p w14:paraId="61B2A3EE" w14:textId="77777777" w:rsidR="008B5145" w:rsidRDefault="008B5145" w:rsidP="008B5145">
      <w:r>
        <w:t>- automatic scaling</w:t>
      </w:r>
    </w:p>
    <w:p w14:paraId="1D47D72D" w14:textId="77777777" w:rsidR="008B5145" w:rsidRDefault="008B5145" w:rsidP="008B5145">
      <w:r>
        <w:t>- global distribution</w:t>
      </w:r>
    </w:p>
    <w:p w14:paraId="68169A88" w14:textId="77777777" w:rsidR="008B5145" w:rsidRDefault="008B5145" w:rsidP="008B5145">
      <w:r>
        <w:t>- predictable performance at massive load</w:t>
      </w:r>
    </w:p>
    <w:p w14:paraId="463354A8" w14:textId="77777777" w:rsidR="008B5145" w:rsidRDefault="008B5145" w:rsidP="008B5145"/>
    <w:p w14:paraId="3A439789" w14:textId="77777777" w:rsidR="008B5145" w:rsidRDefault="008B5145" w:rsidP="008B5145">
      <w:r>
        <w:t>DynamoDB was built to solve those problems.</w:t>
      </w:r>
    </w:p>
    <w:p w14:paraId="4E1928D4" w14:textId="77777777" w:rsidR="008B5145" w:rsidRDefault="008B5145" w:rsidP="008B5145"/>
    <w:p w14:paraId="3640207D" w14:textId="77777777" w:rsidR="008B5145" w:rsidRDefault="008B5145" w:rsidP="008B5145">
      <w:r>
        <w:t>It removes a lot of database administration, while giving you a system that can handle very large traffic patterns.</w:t>
      </w:r>
    </w:p>
    <w:p w14:paraId="552B1C39" w14:textId="77777777" w:rsidR="008B5145" w:rsidRDefault="008B5145" w:rsidP="008B5145"/>
    <w:p w14:paraId="71E6951D" w14:textId="77777777" w:rsidR="008B5145" w:rsidRDefault="008B5145" w:rsidP="008B5145">
      <w:r>
        <w:t>---</w:t>
      </w:r>
    </w:p>
    <w:p w14:paraId="35F374A5" w14:textId="77777777" w:rsidR="008B5145" w:rsidRDefault="008B5145" w:rsidP="008B5145"/>
    <w:p w14:paraId="57CEA233" w14:textId="77777777" w:rsidR="008B5145" w:rsidRDefault="008B5145" w:rsidP="008B5145">
      <w:r>
        <w:t># Core DynamoDB concepts</w:t>
      </w:r>
    </w:p>
    <w:p w14:paraId="2D316A93" w14:textId="77777777" w:rsidR="008B5145" w:rsidRDefault="008B5145" w:rsidP="008B5145"/>
    <w:p w14:paraId="5BD26065" w14:textId="77777777" w:rsidR="008B5145" w:rsidRDefault="008B5145" w:rsidP="008B5145">
      <w:r>
        <w:t>## 1. Table</w:t>
      </w:r>
    </w:p>
    <w:p w14:paraId="30C8D81C" w14:textId="77777777" w:rsidR="008B5145" w:rsidRDefault="008B5145" w:rsidP="008B5145">
      <w:r>
        <w:t>A **table** is the main container for data.</w:t>
      </w:r>
    </w:p>
    <w:p w14:paraId="241786B6" w14:textId="77777777" w:rsidR="008B5145" w:rsidRDefault="008B5145" w:rsidP="008B5145"/>
    <w:p w14:paraId="3597B41B" w14:textId="77777777" w:rsidR="008B5145" w:rsidRDefault="008B5145" w:rsidP="008B5145">
      <w:r>
        <w:t>Example tables:</w:t>
      </w:r>
    </w:p>
    <w:p w14:paraId="17E54E4C" w14:textId="77777777" w:rsidR="008B5145" w:rsidRDefault="008B5145" w:rsidP="008B5145">
      <w:r>
        <w:t>- `Users`</w:t>
      </w:r>
    </w:p>
    <w:p w14:paraId="52F96EF5" w14:textId="77777777" w:rsidR="008B5145" w:rsidRDefault="008B5145" w:rsidP="008B5145">
      <w:r>
        <w:t>- `Orders`</w:t>
      </w:r>
    </w:p>
    <w:p w14:paraId="4622936E" w14:textId="77777777" w:rsidR="008B5145" w:rsidRDefault="008B5145" w:rsidP="008B5145">
      <w:r>
        <w:t>- `Sessions`</w:t>
      </w:r>
    </w:p>
    <w:p w14:paraId="377EC86A" w14:textId="77777777" w:rsidR="008B5145" w:rsidRDefault="008B5145" w:rsidP="008B5145">
      <w:r>
        <w:t>- `Products`</w:t>
      </w:r>
    </w:p>
    <w:p w14:paraId="15DB621A" w14:textId="77777777" w:rsidR="008B5145" w:rsidRDefault="008B5145" w:rsidP="008B5145"/>
    <w:p w14:paraId="1C4F3FE3" w14:textId="77777777" w:rsidR="008B5145" w:rsidRDefault="008B5145" w:rsidP="008B5145">
      <w:r>
        <w:t>Unlike a relational table, a DynamoDB table does not require every item to have the same attributes.</w:t>
      </w:r>
    </w:p>
    <w:p w14:paraId="2752A309" w14:textId="77777777" w:rsidR="008B5145" w:rsidRDefault="008B5145" w:rsidP="008B5145"/>
    <w:p w14:paraId="28455342" w14:textId="77777777" w:rsidR="008B5145" w:rsidRDefault="008B5145" w:rsidP="008B5145">
      <w:r>
        <w:t>---</w:t>
      </w:r>
    </w:p>
    <w:p w14:paraId="0697CD4B" w14:textId="77777777" w:rsidR="008B5145" w:rsidRDefault="008B5145" w:rsidP="008B5145"/>
    <w:p w14:paraId="08AB6036" w14:textId="77777777" w:rsidR="008B5145" w:rsidRDefault="008B5145" w:rsidP="008B5145">
      <w:r>
        <w:t>## 2. Item</w:t>
      </w:r>
    </w:p>
    <w:p w14:paraId="3196A04E" w14:textId="77777777" w:rsidR="008B5145" w:rsidRDefault="008B5145" w:rsidP="008B5145">
      <w:r>
        <w:t>An **item** is a single record in the table.</w:t>
      </w:r>
    </w:p>
    <w:p w14:paraId="7A909C03" w14:textId="77777777" w:rsidR="008B5145" w:rsidRDefault="008B5145" w:rsidP="008B5145"/>
    <w:p w14:paraId="18BE0A77" w14:textId="77777777" w:rsidR="008B5145" w:rsidRDefault="008B5145" w:rsidP="008B5145">
      <w:r>
        <w:t>You can think of it as a row, but more flexible.</w:t>
      </w:r>
    </w:p>
    <w:p w14:paraId="4DA435F2" w14:textId="77777777" w:rsidR="008B5145" w:rsidRDefault="008B5145" w:rsidP="008B5145"/>
    <w:p w14:paraId="2FB66007" w14:textId="77777777" w:rsidR="008B5145" w:rsidRDefault="008B5145" w:rsidP="008B5145">
      <w:r>
        <w:t>Example item in a `Users` table:</w:t>
      </w:r>
    </w:p>
    <w:p w14:paraId="028EC197" w14:textId="77777777" w:rsidR="008B5145" w:rsidRDefault="008B5145" w:rsidP="008B5145">
      <w:r>
        <w:t>```json</w:t>
      </w:r>
    </w:p>
    <w:p w14:paraId="39A5778D" w14:textId="77777777" w:rsidR="008B5145" w:rsidRDefault="008B5145" w:rsidP="008B5145">
      <w:r>
        <w:t>{</w:t>
      </w:r>
    </w:p>
    <w:p w14:paraId="1BE830D2" w14:textId="77777777" w:rsidR="008B5145" w:rsidRDefault="008B5145" w:rsidP="008B5145">
      <w:r>
        <w:t xml:space="preserve">  "userId": "u123",</w:t>
      </w:r>
    </w:p>
    <w:p w14:paraId="35A5B58B" w14:textId="77777777" w:rsidR="008B5145" w:rsidRDefault="008B5145" w:rsidP="008B5145">
      <w:r>
        <w:lastRenderedPageBreak/>
        <w:t xml:space="preserve">  "name": "Alice",</w:t>
      </w:r>
    </w:p>
    <w:p w14:paraId="31325363" w14:textId="77777777" w:rsidR="008B5145" w:rsidRDefault="008B5145" w:rsidP="008B5145">
      <w:r>
        <w:t xml:space="preserve">  "email": "alice@example.com",</w:t>
      </w:r>
    </w:p>
    <w:p w14:paraId="72B5D826" w14:textId="77777777" w:rsidR="008B5145" w:rsidRDefault="008B5145" w:rsidP="008B5145">
      <w:r>
        <w:t xml:space="preserve">  "status": "ACTIVE"</w:t>
      </w:r>
    </w:p>
    <w:p w14:paraId="45322C2E" w14:textId="77777777" w:rsidR="008B5145" w:rsidRDefault="008B5145" w:rsidP="008B5145">
      <w:r>
        <w:t>}</w:t>
      </w:r>
    </w:p>
    <w:p w14:paraId="30D5BCA6" w14:textId="77777777" w:rsidR="008B5145" w:rsidRDefault="008B5145" w:rsidP="008B5145">
      <w:r>
        <w:t>```</w:t>
      </w:r>
    </w:p>
    <w:p w14:paraId="12B30147" w14:textId="77777777" w:rsidR="008B5145" w:rsidRDefault="008B5145" w:rsidP="008B5145"/>
    <w:p w14:paraId="7844B384" w14:textId="77777777" w:rsidR="008B5145" w:rsidRDefault="008B5145" w:rsidP="008B5145">
      <w:r>
        <w:t>Items in the same table can have different attributes.</w:t>
      </w:r>
    </w:p>
    <w:p w14:paraId="7EA7CE07" w14:textId="77777777" w:rsidR="008B5145" w:rsidRDefault="008B5145" w:rsidP="008B5145"/>
    <w:p w14:paraId="0697E526" w14:textId="77777777" w:rsidR="008B5145" w:rsidRDefault="008B5145" w:rsidP="008B5145">
      <w:r>
        <w:t>---</w:t>
      </w:r>
    </w:p>
    <w:p w14:paraId="0C3E8700" w14:textId="77777777" w:rsidR="008B5145" w:rsidRDefault="008B5145" w:rsidP="008B5145"/>
    <w:p w14:paraId="55CDB436" w14:textId="77777777" w:rsidR="008B5145" w:rsidRDefault="008B5145" w:rsidP="008B5145">
      <w:r>
        <w:t>## 3. Attribute</w:t>
      </w:r>
    </w:p>
    <w:p w14:paraId="4F8751B6" w14:textId="77777777" w:rsidR="008B5145" w:rsidRDefault="008B5145" w:rsidP="008B5145">
      <w:r>
        <w:t>An **attribute** is a field inside an item.</w:t>
      </w:r>
    </w:p>
    <w:p w14:paraId="155681A5" w14:textId="77777777" w:rsidR="008B5145" w:rsidRDefault="008B5145" w:rsidP="008B5145"/>
    <w:p w14:paraId="32B85835" w14:textId="77777777" w:rsidR="008B5145" w:rsidRDefault="008B5145" w:rsidP="008B5145">
      <w:r>
        <w:t>Example:</w:t>
      </w:r>
    </w:p>
    <w:p w14:paraId="651CA4BF" w14:textId="77777777" w:rsidR="008B5145" w:rsidRDefault="008B5145" w:rsidP="008B5145">
      <w:r>
        <w:t>- `userId`</w:t>
      </w:r>
    </w:p>
    <w:p w14:paraId="16E915C5" w14:textId="77777777" w:rsidR="008B5145" w:rsidRDefault="008B5145" w:rsidP="008B5145">
      <w:r>
        <w:t>- `name`</w:t>
      </w:r>
    </w:p>
    <w:p w14:paraId="06F4ED01" w14:textId="77777777" w:rsidR="008B5145" w:rsidRDefault="008B5145" w:rsidP="008B5145">
      <w:r>
        <w:t>- `email`</w:t>
      </w:r>
    </w:p>
    <w:p w14:paraId="7D34E8F2" w14:textId="77777777" w:rsidR="008B5145" w:rsidRDefault="008B5145" w:rsidP="008B5145">
      <w:r>
        <w:t>- `status`</w:t>
      </w:r>
    </w:p>
    <w:p w14:paraId="71D984D8" w14:textId="77777777" w:rsidR="008B5145" w:rsidRDefault="008B5145" w:rsidP="008B5145"/>
    <w:p w14:paraId="40CA5944" w14:textId="77777777" w:rsidR="008B5145" w:rsidRDefault="008B5145" w:rsidP="008B5145">
      <w:r>
        <w:t>Attributes can be strings, numbers, booleans, lists, maps, sets, and more.</w:t>
      </w:r>
    </w:p>
    <w:p w14:paraId="2DCF56DA" w14:textId="77777777" w:rsidR="008B5145" w:rsidRDefault="008B5145" w:rsidP="008B5145"/>
    <w:p w14:paraId="0643B82C" w14:textId="77777777" w:rsidR="008B5145" w:rsidRDefault="008B5145" w:rsidP="008B5145">
      <w:r>
        <w:t>---</w:t>
      </w:r>
    </w:p>
    <w:p w14:paraId="6EFD34B1" w14:textId="77777777" w:rsidR="008B5145" w:rsidRDefault="008B5145" w:rsidP="008B5145"/>
    <w:p w14:paraId="02DB59CC" w14:textId="77777777" w:rsidR="008B5145" w:rsidRDefault="008B5145" w:rsidP="008B5145">
      <w:r>
        <w:lastRenderedPageBreak/>
        <w:t>## 4. Primary Key</w:t>
      </w:r>
    </w:p>
    <w:p w14:paraId="3410A560" w14:textId="77777777" w:rsidR="008B5145" w:rsidRDefault="008B5145" w:rsidP="008B5145">
      <w:r>
        <w:t>Every item in DynamoDB must have a **primary key**.</w:t>
      </w:r>
    </w:p>
    <w:p w14:paraId="7DA52B8A" w14:textId="77777777" w:rsidR="008B5145" w:rsidRDefault="008B5145" w:rsidP="008B5145"/>
    <w:p w14:paraId="448451E8" w14:textId="77777777" w:rsidR="008B5145" w:rsidRDefault="008B5145" w:rsidP="008B5145">
      <w:r>
        <w:t>There are two types of primary keys:</w:t>
      </w:r>
    </w:p>
    <w:p w14:paraId="23470607" w14:textId="77777777" w:rsidR="008B5145" w:rsidRDefault="008B5145" w:rsidP="008B5145"/>
    <w:p w14:paraId="76BEFEBA" w14:textId="77777777" w:rsidR="008B5145" w:rsidRDefault="008B5145" w:rsidP="008B5145">
      <w:r>
        <w:t>### Partition key only</w:t>
      </w:r>
    </w:p>
    <w:p w14:paraId="183F0AA7" w14:textId="77777777" w:rsidR="008B5145" w:rsidRDefault="008B5145" w:rsidP="008B5145">
      <w:r>
        <w:t>Also called a simple primary key.</w:t>
      </w:r>
    </w:p>
    <w:p w14:paraId="45885D7E" w14:textId="77777777" w:rsidR="008B5145" w:rsidRDefault="008B5145" w:rsidP="008B5145"/>
    <w:p w14:paraId="1B7786CA" w14:textId="77777777" w:rsidR="008B5145" w:rsidRDefault="008B5145" w:rsidP="008B5145">
      <w:r>
        <w:t>Example:</w:t>
      </w:r>
    </w:p>
    <w:p w14:paraId="537AA8F5" w14:textId="77777777" w:rsidR="008B5145" w:rsidRDefault="008B5145" w:rsidP="008B5145">
      <w:r>
        <w:t>- `userId`</w:t>
      </w:r>
    </w:p>
    <w:p w14:paraId="23B093FA" w14:textId="77777777" w:rsidR="008B5145" w:rsidRDefault="008B5145" w:rsidP="008B5145"/>
    <w:p w14:paraId="4829908C" w14:textId="77777777" w:rsidR="008B5145" w:rsidRDefault="008B5145" w:rsidP="008B5145">
      <w:r>
        <w:t>Each item must have a unique partition key value.</w:t>
      </w:r>
    </w:p>
    <w:p w14:paraId="7D9B2392" w14:textId="77777777" w:rsidR="008B5145" w:rsidRDefault="008B5145" w:rsidP="008B5145"/>
    <w:p w14:paraId="43B09AA4" w14:textId="77777777" w:rsidR="008B5145" w:rsidRDefault="008B5145" w:rsidP="008B5145">
      <w:r>
        <w:t>### Partition key + Sort key</w:t>
      </w:r>
    </w:p>
    <w:p w14:paraId="69295021" w14:textId="77777777" w:rsidR="008B5145" w:rsidRDefault="008B5145" w:rsidP="008B5145">
      <w:r>
        <w:t>Also called a composite primary key.</w:t>
      </w:r>
    </w:p>
    <w:p w14:paraId="70F3F7EC" w14:textId="77777777" w:rsidR="008B5145" w:rsidRDefault="008B5145" w:rsidP="008B5145"/>
    <w:p w14:paraId="5A7B1530" w14:textId="77777777" w:rsidR="008B5145" w:rsidRDefault="008B5145" w:rsidP="008B5145">
      <w:r>
        <w:t>Example:</w:t>
      </w:r>
    </w:p>
    <w:p w14:paraId="3EE8C767" w14:textId="77777777" w:rsidR="008B5145" w:rsidRDefault="008B5145" w:rsidP="008B5145">
      <w:r>
        <w:t>- partition key: `userId`</w:t>
      </w:r>
    </w:p>
    <w:p w14:paraId="033682A7" w14:textId="77777777" w:rsidR="008B5145" w:rsidRDefault="008B5145" w:rsidP="008B5145">
      <w:r>
        <w:t>- sort key: `orderDate`</w:t>
      </w:r>
    </w:p>
    <w:p w14:paraId="5D3EF80A" w14:textId="77777777" w:rsidR="008B5145" w:rsidRDefault="008B5145" w:rsidP="008B5145"/>
    <w:p w14:paraId="53BE7A64" w14:textId="77777777" w:rsidR="008B5145" w:rsidRDefault="008B5145" w:rsidP="008B5145">
      <w:r>
        <w:t>This allows multiple items to share the same partition key while being uniquely identified by the sort key.</w:t>
      </w:r>
    </w:p>
    <w:p w14:paraId="4D6A283E" w14:textId="77777777" w:rsidR="008B5145" w:rsidRDefault="008B5145" w:rsidP="008B5145"/>
    <w:p w14:paraId="7C96AB29" w14:textId="77777777" w:rsidR="008B5145" w:rsidRDefault="008B5145" w:rsidP="008B5145">
      <w:r>
        <w:t>---</w:t>
      </w:r>
    </w:p>
    <w:p w14:paraId="3B313F87" w14:textId="77777777" w:rsidR="008B5145" w:rsidRDefault="008B5145" w:rsidP="008B5145"/>
    <w:p w14:paraId="6B5EECCA" w14:textId="77777777" w:rsidR="008B5145" w:rsidRDefault="008B5145" w:rsidP="008B5145">
      <w:r>
        <w:t># Partition key and sort key</w:t>
      </w:r>
    </w:p>
    <w:p w14:paraId="33AEFDEA" w14:textId="77777777" w:rsidR="008B5145" w:rsidRDefault="008B5145" w:rsidP="008B5145"/>
    <w:p w14:paraId="5B4FCFA6" w14:textId="77777777" w:rsidR="008B5145" w:rsidRDefault="008B5145" w:rsidP="008B5145">
      <w:r>
        <w:t>These are extremely important concepts in DynamoDB.</w:t>
      </w:r>
    </w:p>
    <w:p w14:paraId="1FDE04C0" w14:textId="77777777" w:rsidR="008B5145" w:rsidRDefault="008B5145" w:rsidP="008B5145"/>
    <w:p w14:paraId="2368ED61" w14:textId="77777777" w:rsidR="008B5145" w:rsidRDefault="008B5145" w:rsidP="008B5145">
      <w:r>
        <w:t>## Partition key</w:t>
      </w:r>
    </w:p>
    <w:p w14:paraId="0B675B7D" w14:textId="77777777" w:rsidR="008B5145" w:rsidRDefault="008B5145" w:rsidP="008B5145">
      <w:r>
        <w:t>DynamoDB uses the partition key to determine where the data is stored physically.</w:t>
      </w:r>
    </w:p>
    <w:p w14:paraId="172D7532" w14:textId="77777777" w:rsidR="008B5145" w:rsidRDefault="008B5145" w:rsidP="008B5145"/>
    <w:p w14:paraId="45F5CE23" w14:textId="77777777" w:rsidR="008B5145" w:rsidRDefault="008B5145" w:rsidP="008B5145">
      <w:r>
        <w:t>The partition key should:</w:t>
      </w:r>
    </w:p>
    <w:p w14:paraId="01F1FFCB" w14:textId="77777777" w:rsidR="008B5145" w:rsidRDefault="008B5145" w:rsidP="008B5145">
      <w:r>
        <w:t>- distribute data evenly</w:t>
      </w:r>
    </w:p>
    <w:p w14:paraId="3BEEB183" w14:textId="77777777" w:rsidR="008B5145" w:rsidRDefault="008B5145" w:rsidP="008B5145">
      <w:r>
        <w:t>- avoid hot partitions</w:t>
      </w:r>
    </w:p>
    <w:p w14:paraId="4F1CD338" w14:textId="77777777" w:rsidR="008B5145" w:rsidRDefault="008B5145" w:rsidP="008B5145">
      <w:r>
        <w:t>- support your access pattern</w:t>
      </w:r>
    </w:p>
    <w:p w14:paraId="1FDFFA04" w14:textId="77777777" w:rsidR="008B5145" w:rsidRDefault="008B5145" w:rsidP="008B5145"/>
    <w:p w14:paraId="6E8729CA" w14:textId="77777777" w:rsidR="008B5145" w:rsidRDefault="008B5145" w:rsidP="008B5145">
      <w:r>
        <w:t>## Sort key</w:t>
      </w:r>
    </w:p>
    <w:p w14:paraId="525B2F61" w14:textId="77777777" w:rsidR="008B5145" w:rsidRDefault="008B5145" w:rsidP="008B5145">
      <w:r>
        <w:t>The sort key lets you store multiple related items under the same partition key and query them in sorted order.</w:t>
      </w:r>
    </w:p>
    <w:p w14:paraId="0F3585F7" w14:textId="77777777" w:rsidR="008B5145" w:rsidRDefault="008B5145" w:rsidP="008B5145"/>
    <w:p w14:paraId="13611386" w14:textId="77777777" w:rsidR="008B5145" w:rsidRDefault="008B5145" w:rsidP="008B5145">
      <w:r>
        <w:t>Example:</w:t>
      </w:r>
    </w:p>
    <w:p w14:paraId="0E36B767" w14:textId="77777777" w:rsidR="008B5145" w:rsidRDefault="008B5145" w:rsidP="008B5145">
      <w:r>
        <w:t>A table of user orders might use:</w:t>
      </w:r>
    </w:p>
    <w:p w14:paraId="642694FA" w14:textId="77777777" w:rsidR="008B5145" w:rsidRDefault="008B5145" w:rsidP="008B5145">
      <w:r>
        <w:t>- partition key = `userId`</w:t>
      </w:r>
    </w:p>
    <w:p w14:paraId="372E1B41" w14:textId="77777777" w:rsidR="008B5145" w:rsidRDefault="008B5145" w:rsidP="008B5145">
      <w:r>
        <w:t>- sort key = `orderTimestamp`</w:t>
      </w:r>
    </w:p>
    <w:p w14:paraId="7ED85DAF" w14:textId="77777777" w:rsidR="008B5145" w:rsidRDefault="008B5145" w:rsidP="008B5145"/>
    <w:p w14:paraId="4D8EF0F1" w14:textId="77777777" w:rsidR="008B5145" w:rsidRDefault="008B5145" w:rsidP="008B5145">
      <w:r>
        <w:t>This lets you fetch all orders for one user in chronological order.</w:t>
      </w:r>
    </w:p>
    <w:p w14:paraId="7FBE3CD1" w14:textId="77777777" w:rsidR="008B5145" w:rsidRDefault="008B5145" w:rsidP="008B5145"/>
    <w:p w14:paraId="40301403" w14:textId="77777777" w:rsidR="008B5145" w:rsidRDefault="008B5145" w:rsidP="008B5145">
      <w:r>
        <w:lastRenderedPageBreak/>
        <w:t>---</w:t>
      </w:r>
    </w:p>
    <w:p w14:paraId="0F7C9B1F" w14:textId="77777777" w:rsidR="008B5145" w:rsidRDefault="008B5145" w:rsidP="008B5145"/>
    <w:p w14:paraId="3A57BA8C" w14:textId="77777777" w:rsidR="008B5145" w:rsidRDefault="008B5145" w:rsidP="008B5145">
      <w:r>
        <w:t># Example table design</w:t>
      </w:r>
    </w:p>
    <w:p w14:paraId="529C4EDF" w14:textId="77777777" w:rsidR="008B5145" w:rsidRDefault="008B5145" w:rsidP="008B5145"/>
    <w:p w14:paraId="518A9BD3" w14:textId="77777777" w:rsidR="008B5145" w:rsidRDefault="008B5145" w:rsidP="008B5145">
      <w:r>
        <w:t>Imagine an order table.</w:t>
      </w:r>
    </w:p>
    <w:p w14:paraId="4D88CD2F" w14:textId="77777777" w:rsidR="008B5145" w:rsidRDefault="008B5145" w:rsidP="008B5145"/>
    <w:p w14:paraId="1434749F" w14:textId="77777777" w:rsidR="008B5145" w:rsidRDefault="008B5145" w:rsidP="008B5145">
      <w:r>
        <w:t>```json</w:t>
      </w:r>
    </w:p>
    <w:p w14:paraId="3B6AA47F" w14:textId="77777777" w:rsidR="008B5145" w:rsidRDefault="008B5145" w:rsidP="008B5145">
      <w:r>
        <w:t>{</w:t>
      </w:r>
    </w:p>
    <w:p w14:paraId="0535607A" w14:textId="77777777" w:rsidR="008B5145" w:rsidRDefault="008B5145" w:rsidP="008B5145">
      <w:r>
        <w:t xml:space="preserve">  "userId": "u123",</w:t>
      </w:r>
    </w:p>
    <w:p w14:paraId="6BC2CE9B" w14:textId="77777777" w:rsidR="008B5145" w:rsidRDefault="008B5145" w:rsidP="008B5145">
      <w:r>
        <w:t xml:space="preserve">  "orderId": "o9001",</w:t>
      </w:r>
    </w:p>
    <w:p w14:paraId="2B7D098B" w14:textId="77777777" w:rsidR="008B5145" w:rsidRDefault="008B5145" w:rsidP="008B5145">
      <w:r>
        <w:t xml:space="preserve">  "orderDate": "2026-07-08",</w:t>
      </w:r>
    </w:p>
    <w:p w14:paraId="76E3EF70" w14:textId="77777777" w:rsidR="008B5145" w:rsidRDefault="008B5145" w:rsidP="008B5145">
      <w:r>
        <w:t xml:space="preserve">  "status": "SHIPPED",</w:t>
      </w:r>
    </w:p>
    <w:p w14:paraId="216582A4" w14:textId="77777777" w:rsidR="008B5145" w:rsidRDefault="008B5145" w:rsidP="008B5145">
      <w:r>
        <w:t xml:space="preserve">  "total": 250</w:t>
      </w:r>
    </w:p>
    <w:p w14:paraId="4E51973B" w14:textId="77777777" w:rsidR="008B5145" w:rsidRDefault="008B5145" w:rsidP="008B5145">
      <w:r>
        <w:t>}</w:t>
      </w:r>
    </w:p>
    <w:p w14:paraId="2B23A17B" w14:textId="77777777" w:rsidR="008B5145" w:rsidRDefault="008B5145" w:rsidP="008B5145">
      <w:r>
        <w:t>```</w:t>
      </w:r>
    </w:p>
    <w:p w14:paraId="10F6A681" w14:textId="77777777" w:rsidR="008B5145" w:rsidRDefault="008B5145" w:rsidP="008B5145"/>
    <w:p w14:paraId="615E6CE4" w14:textId="77777777" w:rsidR="008B5145" w:rsidRDefault="008B5145" w:rsidP="008B5145">
      <w:r>
        <w:t>Possible key design:</w:t>
      </w:r>
    </w:p>
    <w:p w14:paraId="7E845259" w14:textId="77777777" w:rsidR="008B5145" w:rsidRDefault="008B5145" w:rsidP="008B5145">
      <w:r>
        <w:t>- partition key: `userId`</w:t>
      </w:r>
    </w:p>
    <w:p w14:paraId="35581346" w14:textId="77777777" w:rsidR="008B5145" w:rsidRDefault="008B5145" w:rsidP="008B5145">
      <w:r>
        <w:t>- sort key: `orderId`</w:t>
      </w:r>
    </w:p>
    <w:p w14:paraId="0EE8307C" w14:textId="77777777" w:rsidR="008B5145" w:rsidRDefault="008B5145" w:rsidP="008B5145"/>
    <w:p w14:paraId="7C98C688" w14:textId="77777777" w:rsidR="008B5145" w:rsidRDefault="008B5145" w:rsidP="008B5145">
      <w:r>
        <w:t>Or:</w:t>
      </w:r>
    </w:p>
    <w:p w14:paraId="0C05462C" w14:textId="77777777" w:rsidR="008B5145" w:rsidRDefault="008B5145" w:rsidP="008B5145">
      <w:r>
        <w:t>- partition key: `userId`</w:t>
      </w:r>
    </w:p>
    <w:p w14:paraId="4161B5B7" w14:textId="77777777" w:rsidR="008B5145" w:rsidRDefault="008B5145" w:rsidP="008B5145">
      <w:r>
        <w:t>- sort key: `orderDate`</w:t>
      </w:r>
    </w:p>
    <w:p w14:paraId="5C84FC01" w14:textId="77777777" w:rsidR="008B5145" w:rsidRDefault="008B5145" w:rsidP="008B5145"/>
    <w:p w14:paraId="74C499FC" w14:textId="77777777" w:rsidR="008B5145" w:rsidRDefault="008B5145" w:rsidP="008B5145">
      <w:r>
        <w:lastRenderedPageBreak/>
        <w:t>The choice depends on how you query the data.</w:t>
      </w:r>
    </w:p>
    <w:p w14:paraId="355460C4" w14:textId="77777777" w:rsidR="008B5145" w:rsidRDefault="008B5145" w:rsidP="008B5145"/>
    <w:p w14:paraId="011121BD" w14:textId="77777777" w:rsidR="008B5145" w:rsidRDefault="008B5145" w:rsidP="008B5145">
      <w:r>
        <w:t>---</w:t>
      </w:r>
    </w:p>
    <w:p w14:paraId="0947FDAB" w14:textId="77777777" w:rsidR="008B5145" w:rsidRDefault="008B5145" w:rsidP="008B5145"/>
    <w:p w14:paraId="29DB50D5" w14:textId="77777777" w:rsidR="008B5145" w:rsidRDefault="008B5145" w:rsidP="008B5145">
      <w:r>
        <w:t># DynamoDB is access-pattern driven</w:t>
      </w:r>
    </w:p>
    <w:p w14:paraId="5DB8B3D6" w14:textId="77777777" w:rsidR="008B5145" w:rsidRDefault="008B5145" w:rsidP="008B5145"/>
    <w:p w14:paraId="11D800A2" w14:textId="77777777" w:rsidR="008B5145" w:rsidRDefault="008B5145" w:rsidP="008B5145">
      <w:r>
        <w:t>This is one of the most important ideas.</w:t>
      </w:r>
    </w:p>
    <w:p w14:paraId="269D0797" w14:textId="77777777" w:rsidR="008B5145" w:rsidRDefault="008B5145" w:rsidP="008B5145"/>
    <w:p w14:paraId="7139034B" w14:textId="77777777" w:rsidR="008B5145" w:rsidRDefault="008B5145" w:rsidP="008B5145">
      <w:r>
        <w:t>In DynamoDB, you design the table based on how you will query it.</w:t>
      </w:r>
    </w:p>
    <w:p w14:paraId="3340537A" w14:textId="77777777" w:rsidR="008B5145" w:rsidRDefault="008B5145" w:rsidP="008B5145"/>
    <w:p w14:paraId="45CF3348" w14:textId="77777777" w:rsidR="008B5145" w:rsidRDefault="008B5145" w:rsidP="008B5145">
      <w:r>
        <w:t>You do not usually design it like a normalized relational model.</w:t>
      </w:r>
    </w:p>
    <w:p w14:paraId="38EF2155" w14:textId="77777777" w:rsidR="008B5145" w:rsidRDefault="008B5145" w:rsidP="008B5145"/>
    <w:p w14:paraId="48DE7AFE" w14:textId="77777777" w:rsidR="008B5145" w:rsidRDefault="008B5145" w:rsidP="008B5145">
      <w:r>
        <w:t>Instead, you ask:</w:t>
      </w:r>
    </w:p>
    <w:p w14:paraId="1A213632" w14:textId="77777777" w:rsidR="008B5145" w:rsidRDefault="008B5145" w:rsidP="008B5145">
      <w:r>
        <w:t>- What do I need to read most often?</w:t>
      </w:r>
    </w:p>
    <w:p w14:paraId="0728E06D" w14:textId="77777777" w:rsidR="008B5145" w:rsidRDefault="008B5145" w:rsidP="008B5145">
      <w:r>
        <w:t>- What are my main lookup patterns?</w:t>
      </w:r>
    </w:p>
    <w:p w14:paraId="46367B48" w14:textId="77777777" w:rsidR="008B5145" w:rsidRDefault="008B5145" w:rsidP="008B5145">
      <w:r>
        <w:t>- Do I need fast reads by user ID, order ID, or session ID?</w:t>
      </w:r>
    </w:p>
    <w:p w14:paraId="33245026" w14:textId="77777777" w:rsidR="008B5145" w:rsidRDefault="008B5145" w:rsidP="008B5145">
      <w:r>
        <w:t>- Do I need range queries by time?</w:t>
      </w:r>
    </w:p>
    <w:p w14:paraId="1323973A" w14:textId="77777777" w:rsidR="008B5145" w:rsidRDefault="008B5145" w:rsidP="008B5145"/>
    <w:p w14:paraId="576D423E" w14:textId="77777777" w:rsidR="008B5145" w:rsidRDefault="008B5145" w:rsidP="008B5145">
      <w:r>
        <w:t>This is very different from SQL databases.</w:t>
      </w:r>
    </w:p>
    <w:p w14:paraId="15932AE1" w14:textId="77777777" w:rsidR="008B5145" w:rsidRDefault="008B5145" w:rsidP="008B5145"/>
    <w:p w14:paraId="49E0B1DC" w14:textId="77777777" w:rsidR="008B5145" w:rsidRDefault="008B5145" w:rsidP="008B5145">
      <w:r>
        <w:t>---</w:t>
      </w:r>
    </w:p>
    <w:p w14:paraId="4C1420A2" w14:textId="77777777" w:rsidR="008B5145" w:rsidRDefault="008B5145" w:rsidP="008B5145"/>
    <w:p w14:paraId="3B34CD47" w14:textId="77777777" w:rsidR="008B5145" w:rsidRDefault="008B5145" w:rsidP="008B5145">
      <w:r>
        <w:t># Common access patterns</w:t>
      </w:r>
    </w:p>
    <w:p w14:paraId="73B4023E" w14:textId="77777777" w:rsidR="008B5145" w:rsidRDefault="008B5145" w:rsidP="008B5145"/>
    <w:p w14:paraId="5BC7027A" w14:textId="77777777" w:rsidR="008B5145" w:rsidRDefault="008B5145" w:rsidP="008B5145">
      <w:r>
        <w:t>For example, a shopping app might need:</w:t>
      </w:r>
    </w:p>
    <w:p w14:paraId="7CB6E932" w14:textId="77777777" w:rsidR="008B5145" w:rsidRDefault="008B5145" w:rsidP="008B5145"/>
    <w:p w14:paraId="101D0C11" w14:textId="77777777" w:rsidR="008B5145" w:rsidRDefault="008B5145" w:rsidP="008B5145">
      <w:r>
        <w:t>- get user by userId</w:t>
      </w:r>
    </w:p>
    <w:p w14:paraId="4564A70A" w14:textId="77777777" w:rsidR="008B5145" w:rsidRDefault="008B5145" w:rsidP="008B5145">
      <w:r>
        <w:t>- get all orders for a user</w:t>
      </w:r>
    </w:p>
    <w:p w14:paraId="416913AF" w14:textId="77777777" w:rsidR="008B5145" w:rsidRDefault="008B5145" w:rsidP="008B5145">
      <w:r>
        <w:t>- get all orders in a date range</w:t>
      </w:r>
    </w:p>
    <w:p w14:paraId="7724ED5F" w14:textId="77777777" w:rsidR="008B5145" w:rsidRDefault="008B5145" w:rsidP="008B5145">
      <w:r>
        <w:t>- get sessions by sessionId</w:t>
      </w:r>
    </w:p>
    <w:p w14:paraId="5EB35CAE" w14:textId="77777777" w:rsidR="008B5145" w:rsidRDefault="008B5145" w:rsidP="008B5145"/>
    <w:p w14:paraId="21F77321" w14:textId="77777777" w:rsidR="008B5145" w:rsidRDefault="008B5145" w:rsidP="008B5145">
      <w:r>
        <w:t>You can support these efficiently by choosing:</w:t>
      </w:r>
    </w:p>
    <w:p w14:paraId="2D086C64" w14:textId="77777777" w:rsidR="008B5145" w:rsidRDefault="008B5145" w:rsidP="008B5145">
      <w:r>
        <w:t>- primary key</w:t>
      </w:r>
    </w:p>
    <w:p w14:paraId="37330308" w14:textId="77777777" w:rsidR="008B5145" w:rsidRDefault="008B5145" w:rsidP="008B5145">
      <w:r>
        <w:t>- sort key</w:t>
      </w:r>
    </w:p>
    <w:p w14:paraId="3B08276B" w14:textId="77777777" w:rsidR="008B5145" w:rsidRDefault="008B5145" w:rsidP="008B5145">
      <w:r>
        <w:t>- secondary indexes</w:t>
      </w:r>
    </w:p>
    <w:p w14:paraId="42DD01B9" w14:textId="77777777" w:rsidR="008B5145" w:rsidRDefault="008B5145" w:rsidP="008B5145"/>
    <w:p w14:paraId="3397E57B" w14:textId="77777777" w:rsidR="008B5145" w:rsidRDefault="008B5145" w:rsidP="008B5145">
      <w:r>
        <w:t>---</w:t>
      </w:r>
    </w:p>
    <w:p w14:paraId="654B8044" w14:textId="77777777" w:rsidR="008B5145" w:rsidRDefault="008B5145" w:rsidP="008B5145"/>
    <w:p w14:paraId="1C848FB7" w14:textId="77777777" w:rsidR="008B5145" w:rsidRDefault="008B5145" w:rsidP="008B5145">
      <w:r>
        <w:t># Query vs Scan</w:t>
      </w:r>
    </w:p>
    <w:p w14:paraId="248A1F3F" w14:textId="77777777" w:rsidR="008B5145" w:rsidRDefault="008B5145" w:rsidP="008B5145"/>
    <w:p w14:paraId="61DD7D77" w14:textId="77777777" w:rsidR="008B5145" w:rsidRDefault="008B5145" w:rsidP="008B5145">
      <w:r>
        <w:t>## Query</w:t>
      </w:r>
    </w:p>
    <w:p w14:paraId="0923264F" w14:textId="77777777" w:rsidR="008B5145" w:rsidRDefault="008B5145" w:rsidP="008B5145">
      <w:r>
        <w:t>A `Query` operation is efficient.</w:t>
      </w:r>
    </w:p>
    <w:p w14:paraId="248163A4" w14:textId="77777777" w:rsidR="008B5145" w:rsidRDefault="008B5145" w:rsidP="008B5145"/>
    <w:p w14:paraId="12D8543C" w14:textId="77777777" w:rsidR="008B5145" w:rsidRDefault="008B5145" w:rsidP="008B5145">
      <w:r>
        <w:t>It fetches items by partition key and optionally filters by sort key.</w:t>
      </w:r>
    </w:p>
    <w:p w14:paraId="10244A7B" w14:textId="77777777" w:rsidR="008B5145" w:rsidRDefault="008B5145" w:rsidP="008B5145"/>
    <w:p w14:paraId="5B4A0B80" w14:textId="77777777" w:rsidR="008B5145" w:rsidRDefault="008B5145" w:rsidP="008B5145">
      <w:r>
        <w:t>Example:</w:t>
      </w:r>
    </w:p>
    <w:p w14:paraId="42A81DE5" w14:textId="77777777" w:rsidR="008B5145" w:rsidRDefault="008B5145" w:rsidP="008B5145">
      <w:r>
        <w:t>- get all orders for `userId = u123`</w:t>
      </w:r>
    </w:p>
    <w:p w14:paraId="468F9F5A" w14:textId="77777777" w:rsidR="008B5145" w:rsidRDefault="008B5145" w:rsidP="008B5145"/>
    <w:p w14:paraId="0EE10C46" w14:textId="77777777" w:rsidR="008B5145" w:rsidRDefault="008B5145" w:rsidP="008B5145">
      <w:r>
        <w:t>This is fast and intended.</w:t>
      </w:r>
    </w:p>
    <w:p w14:paraId="6AA0A554" w14:textId="77777777" w:rsidR="008B5145" w:rsidRDefault="008B5145" w:rsidP="008B5145"/>
    <w:p w14:paraId="2FF387CB" w14:textId="77777777" w:rsidR="008B5145" w:rsidRDefault="008B5145" w:rsidP="008B5145">
      <w:r>
        <w:t>## Scan</w:t>
      </w:r>
    </w:p>
    <w:p w14:paraId="2CAD4F63" w14:textId="77777777" w:rsidR="008B5145" w:rsidRDefault="008B5145" w:rsidP="008B5145">
      <w:r>
        <w:t>A `Scan` reads the entire table.</w:t>
      </w:r>
    </w:p>
    <w:p w14:paraId="0FCB5E3D" w14:textId="77777777" w:rsidR="008B5145" w:rsidRDefault="008B5145" w:rsidP="008B5145"/>
    <w:p w14:paraId="07EAF267" w14:textId="77777777" w:rsidR="008B5145" w:rsidRDefault="008B5145" w:rsidP="008B5145">
      <w:r>
        <w:t>This is expensive and slow at large scale.</w:t>
      </w:r>
    </w:p>
    <w:p w14:paraId="5B61FB49" w14:textId="77777777" w:rsidR="008B5145" w:rsidRDefault="008B5145" w:rsidP="008B5145"/>
    <w:p w14:paraId="58F1FD41" w14:textId="77777777" w:rsidR="008B5145" w:rsidRDefault="008B5145" w:rsidP="008B5145">
      <w:r>
        <w:t>Use `Scan` only when absolutely necessary.</w:t>
      </w:r>
    </w:p>
    <w:p w14:paraId="568D895E" w14:textId="77777777" w:rsidR="008B5145" w:rsidRDefault="008B5145" w:rsidP="008B5145"/>
    <w:p w14:paraId="0EDBC46D" w14:textId="77777777" w:rsidR="008B5145" w:rsidRDefault="008B5145" w:rsidP="008B5145">
      <w:r>
        <w:t>In interviews, saying “avoid Scan in DynamoDB” is usually a good signal that you understand the model.</w:t>
      </w:r>
    </w:p>
    <w:p w14:paraId="200B44F1" w14:textId="77777777" w:rsidR="008B5145" w:rsidRDefault="008B5145" w:rsidP="008B5145"/>
    <w:p w14:paraId="6B60A5FE" w14:textId="77777777" w:rsidR="008B5145" w:rsidRDefault="008B5145" w:rsidP="008B5145">
      <w:r>
        <w:t>---</w:t>
      </w:r>
    </w:p>
    <w:p w14:paraId="75CCF64F" w14:textId="77777777" w:rsidR="008B5145" w:rsidRDefault="008B5145" w:rsidP="008B5145"/>
    <w:p w14:paraId="53122A69" w14:textId="77777777" w:rsidR="008B5145" w:rsidRDefault="008B5145" w:rsidP="008B5145">
      <w:r>
        <w:t># Secondary indexes</w:t>
      </w:r>
    </w:p>
    <w:p w14:paraId="7AF1E5C4" w14:textId="77777777" w:rsidR="008B5145" w:rsidRDefault="008B5145" w:rsidP="008B5145"/>
    <w:p w14:paraId="2D08986D" w14:textId="77777777" w:rsidR="008B5145" w:rsidRDefault="008B5145" w:rsidP="008B5145">
      <w:r>
        <w:t>DynamoDB provides indexes to support additional access patterns.</w:t>
      </w:r>
    </w:p>
    <w:p w14:paraId="3DCC49C4" w14:textId="77777777" w:rsidR="008B5145" w:rsidRDefault="008B5145" w:rsidP="008B5145"/>
    <w:p w14:paraId="6136B892" w14:textId="77777777" w:rsidR="008B5145" w:rsidRDefault="008B5145" w:rsidP="008B5145">
      <w:r>
        <w:t>## 1. Global Secondary Index, GSI</w:t>
      </w:r>
    </w:p>
    <w:p w14:paraId="0B53A71D" w14:textId="77777777" w:rsidR="008B5145" w:rsidRDefault="008B5145" w:rsidP="008B5145">
      <w:r>
        <w:t>A GSI lets you query the table using a different partition key and sort key.</w:t>
      </w:r>
    </w:p>
    <w:p w14:paraId="233EB07F" w14:textId="77777777" w:rsidR="008B5145" w:rsidRDefault="008B5145" w:rsidP="008B5145"/>
    <w:p w14:paraId="3705AB04" w14:textId="77777777" w:rsidR="008B5145" w:rsidRDefault="008B5145" w:rsidP="008B5145">
      <w:r>
        <w:t>Example:</w:t>
      </w:r>
    </w:p>
    <w:p w14:paraId="6F7E78BD" w14:textId="77777777" w:rsidR="008B5145" w:rsidRDefault="008B5145" w:rsidP="008B5145">
      <w:r>
        <w:lastRenderedPageBreak/>
        <w:t>- main table key: `userId`</w:t>
      </w:r>
    </w:p>
    <w:p w14:paraId="61EAE504" w14:textId="77777777" w:rsidR="008B5145" w:rsidRDefault="008B5145" w:rsidP="008B5145">
      <w:r>
        <w:t>- GSI key: `email`</w:t>
      </w:r>
    </w:p>
    <w:p w14:paraId="0B60BC1F" w14:textId="77777777" w:rsidR="008B5145" w:rsidRDefault="008B5145" w:rsidP="008B5145"/>
    <w:p w14:paraId="191DB9CC" w14:textId="77777777" w:rsidR="008B5145" w:rsidRDefault="008B5145" w:rsidP="008B5145">
      <w:r>
        <w:t>This is useful when you need to look up users by email.</w:t>
      </w:r>
    </w:p>
    <w:p w14:paraId="246D73FE" w14:textId="77777777" w:rsidR="008B5145" w:rsidRDefault="008B5145" w:rsidP="008B5145"/>
    <w:p w14:paraId="1607A98C" w14:textId="77777777" w:rsidR="008B5145" w:rsidRDefault="008B5145" w:rsidP="008B5145">
      <w:r>
        <w:t>## 2. Local Secondary Index, LSI</w:t>
      </w:r>
    </w:p>
    <w:p w14:paraId="3F002445" w14:textId="77777777" w:rsidR="008B5145" w:rsidRDefault="008B5145" w:rsidP="008B5145">
      <w:r>
        <w:t>An LSI uses the same partition key but a different sort key.</w:t>
      </w:r>
    </w:p>
    <w:p w14:paraId="037C3EB1" w14:textId="77777777" w:rsidR="008B5145" w:rsidRDefault="008B5145" w:rsidP="008B5145"/>
    <w:p w14:paraId="507DB4B0" w14:textId="77777777" w:rsidR="008B5145" w:rsidRDefault="008B5145" w:rsidP="008B5145">
      <w:r>
        <w:t>Useful when the partition key is fixed but you need alternate sorting or filtering.</w:t>
      </w:r>
    </w:p>
    <w:p w14:paraId="01899A1C" w14:textId="77777777" w:rsidR="008B5145" w:rsidRDefault="008B5145" w:rsidP="008B5145"/>
    <w:p w14:paraId="16E9D34E" w14:textId="77777777" w:rsidR="008B5145" w:rsidRDefault="008B5145" w:rsidP="008B5145">
      <w:r>
        <w:t>---</w:t>
      </w:r>
    </w:p>
    <w:p w14:paraId="235C147B" w14:textId="77777777" w:rsidR="008B5145" w:rsidRDefault="008B5145" w:rsidP="008B5145"/>
    <w:p w14:paraId="1E8A7A0E" w14:textId="77777777" w:rsidR="008B5145" w:rsidRDefault="008B5145" w:rsidP="008B5145">
      <w:r>
        <w:t># Example of a GSI use case</w:t>
      </w:r>
    </w:p>
    <w:p w14:paraId="4179323B" w14:textId="77777777" w:rsidR="008B5145" w:rsidRDefault="008B5145" w:rsidP="008B5145"/>
    <w:p w14:paraId="6188DA09" w14:textId="77777777" w:rsidR="008B5145" w:rsidRDefault="008B5145" w:rsidP="008B5145">
      <w:r>
        <w:t>Suppose your main table is keyed by:</w:t>
      </w:r>
    </w:p>
    <w:p w14:paraId="5A217046" w14:textId="77777777" w:rsidR="008B5145" w:rsidRDefault="008B5145" w:rsidP="008B5145">
      <w:r>
        <w:t>- partition key: `userId`</w:t>
      </w:r>
    </w:p>
    <w:p w14:paraId="4FDD0193" w14:textId="77777777" w:rsidR="008B5145" w:rsidRDefault="008B5145" w:rsidP="008B5145"/>
    <w:p w14:paraId="6C923D91" w14:textId="77777777" w:rsidR="008B5145" w:rsidRDefault="008B5145" w:rsidP="008B5145">
      <w:r>
        <w:t>But you also need to search by:</w:t>
      </w:r>
    </w:p>
    <w:p w14:paraId="4150C35C" w14:textId="77777777" w:rsidR="008B5145" w:rsidRDefault="008B5145" w:rsidP="008B5145">
      <w:r>
        <w:t>- `email`</w:t>
      </w:r>
    </w:p>
    <w:p w14:paraId="5263789D" w14:textId="77777777" w:rsidR="008B5145" w:rsidRDefault="008B5145" w:rsidP="008B5145"/>
    <w:p w14:paraId="4D16F0DB" w14:textId="77777777" w:rsidR="008B5145" w:rsidRDefault="008B5145" w:rsidP="008B5145">
      <w:r>
        <w:t>You can create a GSI on `email` so you can query users by email efficiently.</w:t>
      </w:r>
    </w:p>
    <w:p w14:paraId="0422E8E4" w14:textId="77777777" w:rsidR="008B5145" w:rsidRDefault="008B5145" w:rsidP="008B5145"/>
    <w:p w14:paraId="4A4D1273" w14:textId="77777777" w:rsidR="008B5145" w:rsidRDefault="008B5145" w:rsidP="008B5145">
      <w:r>
        <w:t>---</w:t>
      </w:r>
    </w:p>
    <w:p w14:paraId="09C99248" w14:textId="77777777" w:rsidR="008B5145" w:rsidRDefault="008B5145" w:rsidP="008B5145"/>
    <w:p w14:paraId="14FD9918" w14:textId="77777777" w:rsidR="008B5145" w:rsidRDefault="008B5145" w:rsidP="008B5145">
      <w:r>
        <w:t># DynamoDB data model flexibility</w:t>
      </w:r>
    </w:p>
    <w:p w14:paraId="5FE6E564" w14:textId="77777777" w:rsidR="008B5145" w:rsidRDefault="008B5145" w:rsidP="008B5145"/>
    <w:p w14:paraId="37FB0598" w14:textId="77777777" w:rsidR="008B5145" w:rsidRDefault="008B5145" w:rsidP="008B5145">
      <w:r>
        <w:t>DynamoDB is schemaless at the item level.</w:t>
      </w:r>
    </w:p>
    <w:p w14:paraId="34127103" w14:textId="77777777" w:rsidR="008B5145" w:rsidRDefault="008B5145" w:rsidP="008B5145"/>
    <w:p w14:paraId="42863CEF" w14:textId="77777777" w:rsidR="008B5145" w:rsidRDefault="008B5145" w:rsidP="008B5145">
      <w:r>
        <w:t>This means:</w:t>
      </w:r>
    </w:p>
    <w:p w14:paraId="32DC632F" w14:textId="77777777" w:rsidR="008B5145" w:rsidRDefault="008B5145" w:rsidP="008B5145">
      <w:r>
        <w:t>- different items can have different attributes</w:t>
      </w:r>
    </w:p>
    <w:p w14:paraId="4BD5CB0E" w14:textId="77777777" w:rsidR="008B5145" w:rsidRDefault="008B5145" w:rsidP="008B5145">
      <w:r>
        <w:t>- you do not need every row to follow the same rigid column structure</w:t>
      </w:r>
    </w:p>
    <w:p w14:paraId="63DBAEC7" w14:textId="77777777" w:rsidR="008B5145" w:rsidRDefault="008B5145" w:rsidP="008B5145"/>
    <w:p w14:paraId="7DCCE833" w14:textId="77777777" w:rsidR="008B5145" w:rsidRDefault="008B5145" w:rsidP="008B5145">
      <w:r>
        <w:t>Example:</w:t>
      </w:r>
    </w:p>
    <w:p w14:paraId="38F4D98C" w14:textId="77777777" w:rsidR="008B5145" w:rsidRDefault="008B5145" w:rsidP="008B5145">
      <w:r>
        <w:t>```json</w:t>
      </w:r>
    </w:p>
    <w:p w14:paraId="244AB4CA" w14:textId="77777777" w:rsidR="008B5145" w:rsidRDefault="008B5145" w:rsidP="008B5145">
      <w:r>
        <w:t>{</w:t>
      </w:r>
    </w:p>
    <w:p w14:paraId="6106768F" w14:textId="77777777" w:rsidR="008B5145" w:rsidRDefault="008B5145" w:rsidP="008B5145">
      <w:r>
        <w:t xml:space="preserve">  "productId": "p1",</w:t>
      </w:r>
    </w:p>
    <w:p w14:paraId="4FFF293C" w14:textId="77777777" w:rsidR="008B5145" w:rsidRDefault="008B5145" w:rsidP="008B5145">
      <w:r>
        <w:t xml:space="preserve">  "name": "Phone",</w:t>
      </w:r>
    </w:p>
    <w:p w14:paraId="0ADDC21C" w14:textId="77777777" w:rsidR="008B5145" w:rsidRDefault="008B5145" w:rsidP="008B5145">
      <w:r>
        <w:t xml:space="preserve">  "price": 500</w:t>
      </w:r>
    </w:p>
    <w:p w14:paraId="786C6171" w14:textId="77777777" w:rsidR="008B5145" w:rsidRDefault="008B5145" w:rsidP="008B5145">
      <w:r>
        <w:t>}</w:t>
      </w:r>
    </w:p>
    <w:p w14:paraId="70E331DF" w14:textId="77777777" w:rsidR="008B5145" w:rsidRDefault="008B5145" w:rsidP="008B5145">
      <w:r>
        <w:t>```</w:t>
      </w:r>
    </w:p>
    <w:p w14:paraId="56FD21BC" w14:textId="77777777" w:rsidR="008B5145" w:rsidRDefault="008B5145" w:rsidP="008B5145"/>
    <w:p w14:paraId="48040E86" w14:textId="77777777" w:rsidR="008B5145" w:rsidRDefault="008B5145" w:rsidP="008B5145">
      <w:r>
        <w:t>```json</w:t>
      </w:r>
    </w:p>
    <w:p w14:paraId="5EAE13BA" w14:textId="77777777" w:rsidR="008B5145" w:rsidRDefault="008B5145" w:rsidP="008B5145">
      <w:r>
        <w:t>{</w:t>
      </w:r>
    </w:p>
    <w:p w14:paraId="5737B9BC" w14:textId="77777777" w:rsidR="008B5145" w:rsidRDefault="008B5145" w:rsidP="008B5145">
      <w:r>
        <w:t xml:space="preserve">  "productId": "p2",</w:t>
      </w:r>
    </w:p>
    <w:p w14:paraId="0FDD421C" w14:textId="77777777" w:rsidR="008B5145" w:rsidRDefault="008B5145" w:rsidP="008B5145">
      <w:r>
        <w:t xml:space="preserve">  "name": "Laptop",</w:t>
      </w:r>
    </w:p>
    <w:p w14:paraId="363DD35C" w14:textId="77777777" w:rsidR="008B5145" w:rsidRDefault="008B5145" w:rsidP="008B5145">
      <w:r>
        <w:t xml:space="preserve">  "price": 1200,</w:t>
      </w:r>
    </w:p>
    <w:p w14:paraId="7CE24A2F" w14:textId="77777777" w:rsidR="008B5145" w:rsidRDefault="008B5145" w:rsidP="008B5145">
      <w:r>
        <w:lastRenderedPageBreak/>
        <w:t xml:space="preserve">  "warranty": "2 years"</w:t>
      </w:r>
    </w:p>
    <w:p w14:paraId="1044DE25" w14:textId="77777777" w:rsidR="008B5145" w:rsidRDefault="008B5145" w:rsidP="008B5145">
      <w:r>
        <w:t>}</w:t>
      </w:r>
    </w:p>
    <w:p w14:paraId="3D0AE8AA" w14:textId="77777777" w:rsidR="008B5145" w:rsidRDefault="008B5145" w:rsidP="008B5145">
      <w:r>
        <w:t>```</w:t>
      </w:r>
    </w:p>
    <w:p w14:paraId="668C9693" w14:textId="77777777" w:rsidR="008B5145" w:rsidRDefault="008B5145" w:rsidP="008B5145"/>
    <w:p w14:paraId="3A7976EB" w14:textId="77777777" w:rsidR="008B5145" w:rsidRDefault="008B5145" w:rsidP="008B5145">
      <w:r>
        <w:t>This flexibility makes DynamoDB good for evolving application data.</w:t>
      </w:r>
    </w:p>
    <w:p w14:paraId="60D3F654" w14:textId="77777777" w:rsidR="008B5145" w:rsidRDefault="008B5145" w:rsidP="008B5145"/>
    <w:p w14:paraId="3E9DD001" w14:textId="77777777" w:rsidR="008B5145" w:rsidRDefault="008B5145" w:rsidP="008B5145">
      <w:r>
        <w:t>---</w:t>
      </w:r>
    </w:p>
    <w:p w14:paraId="474187E3" w14:textId="77777777" w:rsidR="008B5145" w:rsidRDefault="008B5145" w:rsidP="008B5145"/>
    <w:p w14:paraId="3806DAEB" w14:textId="77777777" w:rsidR="008B5145" w:rsidRDefault="008B5145" w:rsidP="008B5145">
      <w:r>
        <w:t># Storage and performance model</w:t>
      </w:r>
    </w:p>
    <w:p w14:paraId="7A093FD6" w14:textId="77777777" w:rsidR="008B5145" w:rsidRDefault="008B5145" w:rsidP="008B5145"/>
    <w:p w14:paraId="4FE2E61C" w14:textId="77777777" w:rsidR="008B5145" w:rsidRDefault="008B5145" w:rsidP="008B5145">
      <w:r>
        <w:t>DynamoDB is built for:</w:t>
      </w:r>
    </w:p>
    <w:p w14:paraId="4EA29344" w14:textId="77777777" w:rsidR="008B5145" w:rsidRDefault="008B5145" w:rsidP="008B5145">
      <w:r>
        <w:t>- predictable latency</w:t>
      </w:r>
    </w:p>
    <w:p w14:paraId="4DF88267" w14:textId="77777777" w:rsidR="008B5145" w:rsidRDefault="008B5145" w:rsidP="008B5145">
      <w:r>
        <w:t>- high throughput</w:t>
      </w:r>
    </w:p>
    <w:p w14:paraId="51AF7612" w14:textId="77777777" w:rsidR="008B5145" w:rsidRDefault="008B5145" w:rsidP="008B5145">
      <w:r>
        <w:t>- horizontal scaling</w:t>
      </w:r>
    </w:p>
    <w:p w14:paraId="53516369" w14:textId="77777777" w:rsidR="008B5145" w:rsidRDefault="008B5145" w:rsidP="008B5145"/>
    <w:p w14:paraId="745F88EF" w14:textId="77777777" w:rsidR="008B5145" w:rsidRDefault="008B5145" w:rsidP="008B5145">
      <w:r>
        <w:t>AWS automatically handles partitioning and scaling behind the scenes.</w:t>
      </w:r>
    </w:p>
    <w:p w14:paraId="10153835" w14:textId="77777777" w:rsidR="008B5145" w:rsidRDefault="008B5145" w:rsidP="008B5145"/>
    <w:p w14:paraId="1919F4A4" w14:textId="77777777" w:rsidR="008B5145" w:rsidRDefault="008B5145" w:rsidP="008B5145">
      <w:r>
        <w:t>You do not manually shard the database.</w:t>
      </w:r>
    </w:p>
    <w:p w14:paraId="13CAF193" w14:textId="77777777" w:rsidR="008B5145" w:rsidRDefault="008B5145" w:rsidP="008B5145"/>
    <w:p w14:paraId="6BA25E81" w14:textId="77777777" w:rsidR="008B5145" w:rsidRDefault="008B5145" w:rsidP="008B5145">
      <w:r>
        <w:t>That is one of its biggest advantages.</w:t>
      </w:r>
    </w:p>
    <w:p w14:paraId="4F106D5A" w14:textId="77777777" w:rsidR="008B5145" w:rsidRDefault="008B5145" w:rsidP="008B5145"/>
    <w:p w14:paraId="44400484" w14:textId="77777777" w:rsidR="008B5145" w:rsidRDefault="008B5145" w:rsidP="008B5145">
      <w:r>
        <w:t>---</w:t>
      </w:r>
    </w:p>
    <w:p w14:paraId="66FA083A" w14:textId="77777777" w:rsidR="008B5145" w:rsidRDefault="008B5145" w:rsidP="008B5145"/>
    <w:p w14:paraId="211A95D4" w14:textId="77777777" w:rsidR="008B5145" w:rsidRDefault="008B5145" w:rsidP="008B5145">
      <w:r>
        <w:lastRenderedPageBreak/>
        <w:t># Capacity modes</w:t>
      </w:r>
    </w:p>
    <w:p w14:paraId="13F2AA0E" w14:textId="77777777" w:rsidR="008B5145" w:rsidRDefault="008B5145" w:rsidP="008B5145"/>
    <w:p w14:paraId="5F728BDD" w14:textId="77777777" w:rsidR="008B5145" w:rsidRDefault="008B5145" w:rsidP="008B5145">
      <w:r>
        <w:t>DynamoDB supports two main capacity modes.</w:t>
      </w:r>
    </w:p>
    <w:p w14:paraId="486C80A4" w14:textId="77777777" w:rsidR="008B5145" w:rsidRDefault="008B5145" w:rsidP="008B5145"/>
    <w:p w14:paraId="058FE7E0" w14:textId="77777777" w:rsidR="008B5145" w:rsidRDefault="008B5145" w:rsidP="008B5145">
      <w:r>
        <w:t>## 1. On-demand</w:t>
      </w:r>
    </w:p>
    <w:p w14:paraId="7CBF3D1C" w14:textId="77777777" w:rsidR="008B5145" w:rsidRDefault="008B5145" w:rsidP="008B5145">
      <w:r>
        <w:t>AWS automatically handles capacity and you pay per request.</w:t>
      </w:r>
    </w:p>
    <w:p w14:paraId="4F9858FA" w14:textId="77777777" w:rsidR="008B5145" w:rsidRDefault="008B5145" w:rsidP="008B5145"/>
    <w:p w14:paraId="229A47C3" w14:textId="77777777" w:rsidR="008B5145" w:rsidRDefault="008B5145" w:rsidP="008B5145">
      <w:r>
        <w:t>Good for:</w:t>
      </w:r>
    </w:p>
    <w:p w14:paraId="13BFCE9F" w14:textId="77777777" w:rsidR="008B5145" w:rsidRDefault="008B5145" w:rsidP="008B5145">
      <w:r>
        <w:t>- unpredictable workloads</w:t>
      </w:r>
    </w:p>
    <w:p w14:paraId="406667E1" w14:textId="77777777" w:rsidR="008B5145" w:rsidRDefault="008B5145" w:rsidP="008B5145">
      <w:r>
        <w:t>- variable traffic</w:t>
      </w:r>
    </w:p>
    <w:p w14:paraId="33ABEC78" w14:textId="77777777" w:rsidR="008B5145" w:rsidRDefault="008B5145" w:rsidP="008B5145">
      <w:r>
        <w:t>- simple operational model</w:t>
      </w:r>
    </w:p>
    <w:p w14:paraId="659B873E" w14:textId="77777777" w:rsidR="008B5145" w:rsidRDefault="008B5145" w:rsidP="008B5145"/>
    <w:p w14:paraId="1AA03296" w14:textId="77777777" w:rsidR="008B5145" w:rsidRDefault="008B5145" w:rsidP="008B5145">
      <w:r>
        <w:t>## 2. Provisioned</w:t>
      </w:r>
    </w:p>
    <w:p w14:paraId="0EC16EE6" w14:textId="77777777" w:rsidR="008B5145" w:rsidRDefault="008B5145" w:rsidP="008B5145">
      <w:r>
        <w:t>You set read and write capacity in advance.</w:t>
      </w:r>
    </w:p>
    <w:p w14:paraId="2DC82F31" w14:textId="77777777" w:rsidR="008B5145" w:rsidRDefault="008B5145" w:rsidP="008B5145"/>
    <w:p w14:paraId="73C74922" w14:textId="77777777" w:rsidR="008B5145" w:rsidRDefault="008B5145" w:rsidP="008B5145">
      <w:r>
        <w:t>Good for:</w:t>
      </w:r>
    </w:p>
    <w:p w14:paraId="3F4D917E" w14:textId="77777777" w:rsidR="008B5145" w:rsidRDefault="008B5145" w:rsidP="008B5145">
      <w:r>
        <w:t>- predictable workloads</w:t>
      </w:r>
    </w:p>
    <w:p w14:paraId="1DD3573B" w14:textId="77777777" w:rsidR="008B5145" w:rsidRDefault="008B5145" w:rsidP="008B5145">
      <w:r>
        <w:t>- cost optimization</w:t>
      </w:r>
    </w:p>
    <w:p w14:paraId="4FC63EB6" w14:textId="77777777" w:rsidR="008B5145" w:rsidRDefault="008B5145" w:rsidP="008B5145">
      <w:r>
        <w:t>- traffic you can estimate</w:t>
      </w:r>
    </w:p>
    <w:p w14:paraId="0360A283" w14:textId="77777777" w:rsidR="008B5145" w:rsidRDefault="008B5145" w:rsidP="008B5145"/>
    <w:p w14:paraId="2D473FA0" w14:textId="77777777" w:rsidR="008B5145" w:rsidRDefault="008B5145" w:rsidP="008B5145">
      <w:r>
        <w:t>You can also use auto scaling with provisioned mode.</w:t>
      </w:r>
    </w:p>
    <w:p w14:paraId="2160B445" w14:textId="77777777" w:rsidR="008B5145" w:rsidRDefault="008B5145" w:rsidP="008B5145"/>
    <w:p w14:paraId="15F07810" w14:textId="77777777" w:rsidR="008B5145" w:rsidRDefault="008B5145" w:rsidP="008B5145">
      <w:r>
        <w:t>---</w:t>
      </w:r>
    </w:p>
    <w:p w14:paraId="453AABBE" w14:textId="77777777" w:rsidR="008B5145" w:rsidRDefault="008B5145" w:rsidP="008B5145"/>
    <w:p w14:paraId="76DB7F1F" w14:textId="77777777" w:rsidR="008B5145" w:rsidRDefault="008B5145" w:rsidP="008B5145">
      <w:r>
        <w:lastRenderedPageBreak/>
        <w:t># Read and write capacity</w:t>
      </w:r>
    </w:p>
    <w:p w14:paraId="5DA8C611" w14:textId="77777777" w:rsidR="008B5145" w:rsidRDefault="008B5145" w:rsidP="008B5145"/>
    <w:p w14:paraId="2EC3531E" w14:textId="77777777" w:rsidR="008B5145" w:rsidRDefault="008B5145" w:rsidP="008B5145">
      <w:r>
        <w:t>DynamoDB throughput is measured in capacity units.</w:t>
      </w:r>
    </w:p>
    <w:p w14:paraId="165870AE" w14:textId="77777777" w:rsidR="008B5145" w:rsidRDefault="008B5145" w:rsidP="008B5145"/>
    <w:p w14:paraId="59E78153" w14:textId="77777777" w:rsidR="008B5145" w:rsidRDefault="008B5145" w:rsidP="008B5145">
      <w:r>
        <w:t>- **RCU** = Read Capacity Unit</w:t>
      </w:r>
    </w:p>
    <w:p w14:paraId="21593D3F" w14:textId="77777777" w:rsidR="008B5145" w:rsidRDefault="008B5145" w:rsidP="008B5145">
      <w:r>
        <w:t>- **WCU** = Write Capacity Unit</w:t>
      </w:r>
    </w:p>
    <w:p w14:paraId="778F6988" w14:textId="77777777" w:rsidR="008B5145" w:rsidRDefault="008B5145" w:rsidP="008B5145"/>
    <w:p w14:paraId="53D089D4" w14:textId="77777777" w:rsidR="008B5145" w:rsidRDefault="008B5145" w:rsidP="008B5145">
      <w:r>
        <w:t>These define how much traffic the table can handle.</w:t>
      </w:r>
    </w:p>
    <w:p w14:paraId="02447AF0" w14:textId="77777777" w:rsidR="008B5145" w:rsidRDefault="008B5145" w:rsidP="008B5145"/>
    <w:p w14:paraId="182CF267" w14:textId="77777777" w:rsidR="008B5145" w:rsidRDefault="008B5145" w:rsidP="008B5145">
      <w:r>
        <w:t>In interviews, you do not always need exact byte-level details, but you should know that provisioned mode is about planning read and write throughput.</w:t>
      </w:r>
    </w:p>
    <w:p w14:paraId="0F5C0927" w14:textId="77777777" w:rsidR="008B5145" w:rsidRDefault="008B5145" w:rsidP="008B5145"/>
    <w:p w14:paraId="58D7DC55" w14:textId="77777777" w:rsidR="008B5145" w:rsidRDefault="008B5145" w:rsidP="008B5145">
      <w:r>
        <w:t>---</w:t>
      </w:r>
    </w:p>
    <w:p w14:paraId="6C2C8770" w14:textId="77777777" w:rsidR="008B5145" w:rsidRDefault="008B5145" w:rsidP="008B5145"/>
    <w:p w14:paraId="0354B65F" w14:textId="77777777" w:rsidR="008B5145" w:rsidRDefault="008B5145" w:rsidP="008B5145">
      <w:r>
        <w:t># DynamoDB consistency</w:t>
      </w:r>
    </w:p>
    <w:p w14:paraId="63E51687" w14:textId="77777777" w:rsidR="008B5145" w:rsidRDefault="008B5145" w:rsidP="008B5145"/>
    <w:p w14:paraId="669E25D7" w14:textId="77777777" w:rsidR="008B5145" w:rsidRDefault="008B5145" w:rsidP="008B5145">
      <w:r>
        <w:t>DynamoDB supports:</w:t>
      </w:r>
    </w:p>
    <w:p w14:paraId="5C1E900E" w14:textId="77777777" w:rsidR="008B5145" w:rsidRDefault="008B5145" w:rsidP="008B5145"/>
    <w:p w14:paraId="1B8958F5" w14:textId="77777777" w:rsidR="008B5145" w:rsidRDefault="008B5145" w:rsidP="008B5145">
      <w:r>
        <w:t>## Eventually consistent reads</w:t>
      </w:r>
    </w:p>
    <w:p w14:paraId="7F2669BF" w14:textId="77777777" w:rsidR="008B5145" w:rsidRDefault="008B5145" w:rsidP="008B5145">
      <w:r>
        <w:t>May return slightly stale data, but usually lower cost and better performance.</w:t>
      </w:r>
    </w:p>
    <w:p w14:paraId="7FB3ADCF" w14:textId="77777777" w:rsidR="008B5145" w:rsidRDefault="008B5145" w:rsidP="008B5145"/>
    <w:p w14:paraId="2B1FCDEB" w14:textId="77777777" w:rsidR="008B5145" w:rsidRDefault="008B5145" w:rsidP="008B5145">
      <w:r>
        <w:t>## Strongly consistent reads</w:t>
      </w:r>
    </w:p>
    <w:p w14:paraId="7E2B839D" w14:textId="77777777" w:rsidR="008B5145" w:rsidRDefault="008B5145" w:rsidP="008B5145">
      <w:r>
        <w:lastRenderedPageBreak/>
        <w:t>Return the latest committed data, but only in certain cases and typically with higher cost.</w:t>
      </w:r>
    </w:p>
    <w:p w14:paraId="666516AB" w14:textId="77777777" w:rsidR="008B5145" w:rsidRDefault="008B5145" w:rsidP="008B5145"/>
    <w:p w14:paraId="4F23890B" w14:textId="77777777" w:rsidR="008B5145" w:rsidRDefault="008B5145" w:rsidP="008B5145">
      <w:r>
        <w:t>Use strongly consistent reads when correctness matters more than slight latency or cost savings.</w:t>
      </w:r>
    </w:p>
    <w:p w14:paraId="214D4C8E" w14:textId="77777777" w:rsidR="008B5145" w:rsidRDefault="008B5145" w:rsidP="008B5145"/>
    <w:p w14:paraId="2D7EAA18" w14:textId="77777777" w:rsidR="008B5145" w:rsidRDefault="008B5145" w:rsidP="008B5145">
      <w:r>
        <w:t>---</w:t>
      </w:r>
    </w:p>
    <w:p w14:paraId="6F5031A2" w14:textId="77777777" w:rsidR="008B5145" w:rsidRDefault="008B5145" w:rsidP="008B5145"/>
    <w:p w14:paraId="728D08A9" w14:textId="77777777" w:rsidR="008B5145" w:rsidRDefault="008B5145" w:rsidP="008B5145">
      <w:r>
        <w:t># Transactions</w:t>
      </w:r>
    </w:p>
    <w:p w14:paraId="2792427E" w14:textId="77777777" w:rsidR="008B5145" w:rsidRDefault="008B5145" w:rsidP="008B5145"/>
    <w:p w14:paraId="310DA26F" w14:textId="77777777" w:rsidR="008B5145" w:rsidRDefault="008B5145" w:rsidP="008B5145">
      <w:r>
        <w:t>DynamoDB supports transactions for atomic operations across multiple items.</w:t>
      </w:r>
    </w:p>
    <w:p w14:paraId="731D3AD0" w14:textId="77777777" w:rsidR="008B5145" w:rsidRDefault="008B5145" w:rsidP="008B5145"/>
    <w:p w14:paraId="43662A22" w14:textId="77777777" w:rsidR="008B5145" w:rsidRDefault="008B5145" w:rsidP="008B5145">
      <w:r>
        <w:t>This is useful when you need all-or-nothing behavior.</w:t>
      </w:r>
    </w:p>
    <w:p w14:paraId="416B3BD5" w14:textId="77777777" w:rsidR="008B5145" w:rsidRDefault="008B5145" w:rsidP="008B5145"/>
    <w:p w14:paraId="49E34048" w14:textId="77777777" w:rsidR="008B5145" w:rsidRDefault="008B5145" w:rsidP="008B5145">
      <w:r>
        <w:t>Example use cases:</w:t>
      </w:r>
    </w:p>
    <w:p w14:paraId="2E25E532" w14:textId="77777777" w:rsidR="008B5145" w:rsidRDefault="008B5145" w:rsidP="008B5145">
      <w:r>
        <w:t>- transfer money-like operations</w:t>
      </w:r>
    </w:p>
    <w:p w14:paraId="7ED67D3C" w14:textId="77777777" w:rsidR="008B5145" w:rsidRDefault="008B5145" w:rsidP="008B5145">
      <w:r>
        <w:t>- create related records safely</w:t>
      </w:r>
    </w:p>
    <w:p w14:paraId="058F7158" w14:textId="77777777" w:rsidR="008B5145" w:rsidRDefault="008B5145" w:rsidP="008B5145">
      <w:r>
        <w:t>- update inventory and order together</w:t>
      </w:r>
    </w:p>
    <w:p w14:paraId="6AFBEAE6" w14:textId="77777777" w:rsidR="008B5145" w:rsidRDefault="008B5145" w:rsidP="008B5145"/>
    <w:p w14:paraId="5D6F60A8" w14:textId="77777777" w:rsidR="008B5145" w:rsidRDefault="008B5145" w:rsidP="008B5145">
      <w:r>
        <w:t>This is much more advanced than a simple key-value store.</w:t>
      </w:r>
    </w:p>
    <w:p w14:paraId="14DBE47A" w14:textId="77777777" w:rsidR="008B5145" w:rsidRDefault="008B5145" w:rsidP="008B5145"/>
    <w:p w14:paraId="52D8CED2" w14:textId="77777777" w:rsidR="008B5145" w:rsidRDefault="008B5145" w:rsidP="008B5145">
      <w:r>
        <w:t>---</w:t>
      </w:r>
    </w:p>
    <w:p w14:paraId="62833876" w14:textId="77777777" w:rsidR="008B5145" w:rsidRDefault="008B5145" w:rsidP="008B5145"/>
    <w:p w14:paraId="5F19EF77" w14:textId="77777777" w:rsidR="008B5145" w:rsidRDefault="008B5145" w:rsidP="008B5145">
      <w:r>
        <w:t># Conditional writes</w:t>
      </w:r>
    </w:p>
    <w:p w14:paraId="010497F4" w14:textId="77777777" w:rsidR="008B5145" w:rsidRDefault="008B5145" w:rsidP="008B5145"/>
    <w:p w14:paraId="28461873" w14:textId="77777777" w:rsidR="008B5145" w:rsidRDefault="008B5145" w:rsidP="008B5145">
      <w:r>
        <w:t>You can protect updates using conditions.</w:t>
      </w:r>
    </w:p>
    <w:p w14:paraId="2424BF15" w14:textId="77777777" w:rsidR="008B5145" w:rsidRDefault="008B5145" w:rsidP="008B5145"/>
    <w:p w14:paraId="30C35CAA" w14:textId="77777777" w:rsidR="008B5145" w:rsidRDefault="008B5145" w:rsidP="008B5145">
      <w:r>
        <w:t>Example:</w:t>
      </w:r>
    </w:p>
    <w:p w14:paraId="51C6A14A" w14:textId="77777777" w:rsidR="008B5145" w:rsidRDefault="008B5145" w:rsidP="008B5145">
      <w:r>
        <w:t>- update only if version matches</w:t>
      </w:r>
    </w:p>
    <w:p w14:paraId="4C266691" w14:textId="77777777" w:rsidR="008B5145" w:rsidRDefault="008B5145" w:rsidP="008B5145">
      <w:r>
        <w:t>- insert only if item does not already exist</w:t>
      </w:r>
    </w:p>
    <w:p w14:paraId="7839A030" w14:textId="77777777" w:rsidR="008B5145" w:rsidRDefault="008B5145" w:rsidP="008B5145">
      <w:r>
        <w:t>- decrement stock only if stock &gt; 0</w:t>
      </w:r>
    </w:p>
    <w:p w14:paraId="55C357A2" w14:textId="77777777" w:rsidR="008B5145" w:rsidRDefault="008B5145" w:rsidP="008B5145"/>
    <w:p w14:paraId="4205C7FB" w14:textId="77777777" w:rsidR="008B5145" w:rsidRDefault="008B5145" w:rsidP="008B5145">
      <w:r>
        <w:t>This is very useful for concurrency control.</w:t>
      </w:r>
    </w:p>
    <w:p w14:paraId="72D5B1C3" w14:textId="77777777" w:rsidR="008B5145" w:rsidRDefault="008B5145" w:rsidP="008B5145"/>
    <w:p w14:paraId="0B116DEB" w14:textId="77777777" w:rsidR="008B5145" w:rsidRDefault="008B5145" w:rsidP="008B5145">
      <w:r>
        <w:t>---</w:t>
      </w:r>
    </w:p>
    <w:p w14:paraId="36B28F63" w14:textId="77777777" w:rsidR="008B5145" w:rsidRDefault="008B5145" w:rsidP="008B5145"/>
    <w:p w14:paraId="7B339996" w14:textId="77777777" w:rsidR="008B5145" w:rsidRDefault="008B5145" w:rsidP="008B5145">
      <w:r>
        <w:t># Example conditional update</w:t>
      </w:r>
    </w:p>
    <w:p w14:paraId="0597FA6B" w14:textId="77777777" w:rsidR="008B5145" w:rsidRDefault="008B5145" w:rsidP="008B5145"/>
    <w:p w14:paraId="326E9624" w14:textId="77777777" w:rsidR="008B5145" w:rsidRDefault="008B5145" w:rsidP="008B5145">
      <w:r>
        <w:t>```json</w:t>
      </w:r>
    </w:p>
    <w:p w14:paraId="5782B08E" w14:textId="77777777" w:rsidR="008B5145" w:rsidRDefault="008B5145" w:rsidP="008B5145">
      <w:r>
        <w:t>{</w:t>
      </w:r>
    </w:p>
    <w:p w14:paraId="4BBC0A62" w14:textId="77777777" w:rsidR="008B5145" w:rsidRDefault="008B5145" w:rsidP="008B5145">
      <w:r>
        <w:t xml:space="preserve">  "productId": "p100",</w:t>
      </w:r>
    </w:p>
    <w:p w14:paraId="07E7206E" w14:textId="77777777" w:rsidR="008B5145" w:rsidRDefault="008B5145" w:rsidP="008B5145">
      <w:r>
        <w:t xml:space="preserve">  "stock": 5</w:t>
      </w:r>
    </w:p>
    <w:p w14:paraId="48D3D2BC" w14:textId="77777777" w:rsidR="008B5145" w:rsidRDefault="008B5145" w:rsidP="008B5145">
      <w:r>
        <w:t>}</w:t>
      </w:r>
    </w:p>
    <w:p w14:paraId="014847AC" w14:textId="77777777" w:rsidR="008B5145" w:rsidRDefault="008B5145" w:rsidP="008B5145">
      <w:r>
        <w:t>```</w:t>
      </w:r>
    </w:p>
    <w:p w14:paraId="4CF24F00" w14:textId="77777777" w:rsidR="008B5145" w:rsidRDefault="008B5145" w:rsidP="008B5145"/>
    <w:p w14:paraId="06CD91B7" w14:textId="77777777" w:rsidR="008B5145" w:rsidRDefault="008B5145" w:rsidP="008B5145">
      <w:r>
        <w:t>You can update stock only if `stock &gt; 0`, which helps avoid overselling.</w:t>
      </w:r>
    </w:p>
    <w:p w14:paraId="175BC8D7" w14:textId="77777777" w:rsidR="008B5145" w:rsidRDefault="008B5145" w:rsidP="008B5145"/>
    <w:p w14:paraId="37348BCA" w14:textId="77777777" w:rsidR="008B5145" w:rsidRDefault="008B5145" w:rsidP="008B5145">
      <w:r>
        <w:lastRenderedPageBreak/>
        <w:t>---</w:t>
      </w:r>
    </w:p>
    <w:p w14:paraId="75E39A3F" w14:textId="77777777" w:rsidR="008B5145" w:rsidRDefault="008B5145" w:rsidP="008B5145"/>
    <w:p w14:paraId="37A1693C" w14:textId="77777777" w:rsidR="008B5145" w:rsidRDefault="008B5145" w:rsidP="008B5145">
      <w:r>
        <w:t># Time to Live, TTL</w:t>
      </w:r>
    </w:p>
    <w:p w14:paraId="464EF07F" w14:textId="77777777" w:rsidR="008B5145" w:rsidRDefault="008B5145" w:rsidP="008B5145"/>
    <w:p w14:paraId="5D6D1FD6" w14:textId="77777777" w:rsidR="008B5145" w:rsidRDefault="008B5145" w:rsidP="008B5145">
      <w:r>
        <w:t>DynamoDB supports TTL to automatically delete expired items.</w:t>
      </w:r>
    </w:p>
    <w:p w14:paraId="3E6B3D91" w14:textId="77777777" w:rsidR="008B5145" w:rsidRDefault="008B5145" w:rsidP="008B5145"/>
    <w:p w14:paraId="3325C1F0" w14:textId="77777777" w:rsidR="008B5145" w:rsidRDefault="008B5145" w:rsidP="008B5145">
      <w:r>
        <w:t>Use cases:</w:t>
      </w:r>
    </w:p>
    <w:p w14:paraId="4A8DDAFF" w14:textId="77777777" w:rsidR="008B5145" w:rsidRDefault="008B5145" w:rsidP="008B5145">
      <w:r>
        <w:t>- session records</w:t>
      </w:r>
    </w:p>
    <w:p w14:paraId="3F173510" w14:textId="77777777" w:rsidR="008B5145" w:rsidRDefault="008B5145" w:rsidP="008B5145">
      <w:r>
        <w:t>- temporary tokens</w:t>
      </w:r>
    </w:p>
    <w:p w14:paraId="785B8B23" w14:textId="77777777" w:rsidR="008B5145" w:rsidRDefault="008B5145" w:rsidP="008B5145">
      <w:r>
        <w:t>- cache entries</w:t>
      </w:r>
    </w:p>
    <w:p w14:paraId="6AF5C63B" w14:textId="77777777" w:rsidR="008B5145" w:rsidRDefault="008B5145" w:rsidP="008B5145">
      <w:r>
        <w:t>- OTP-like data</w:t>
      </w:r>
    </w:p>
    <w:p w14:paraId="71C2C3D6" w14:textId="77777777" w:rsidR="008B5145" w:rsidRDefault="008B5145" w:rsidP="008B5145"/>
    <w:p w14:paraId="57DFD310" w14:textId="77777777" w:rsidR="008B5145" w:rsidRDefault="008B5145" w:rsidP="008B5145">
      <w:r>
        <w:t>This makes cleanup easier.</w:t>
      </w:r>
    </w:p>
    <w:p w14:paraId="40B1036D" w14:textId="77777777" w:rsidR="008B5145" w:rsidRDefault="008B5145" w:rsidP="008B5145"/>
    <w:p w14:paraId="61DD34AD" w14:textId="77777777" w:rsidR="008B5145" w:rsidRDefault="008B5145" w:rsidP="008B5145">
      <w:r>
        <w:t>---</w:t>
      </w:r>
    </w:p>
    <w:p w14:paraId="7E3AC702" w14:textId="77777777" w:rsidR="008B5145" w:rsidRDefault="008B5145" w:rsidP="008B5145"/>
    <w:p w14:paraId="2FF182BA" w14:textId="77777777" w:rsidR="008B5145" w:rsidRDefault="008B5145" w:rsidP="008B5145">
      <w:r>
        <w:t># Streams</w:t>
      </w:r>
    </w:p>
    <w:p w14:paraId="5F30DBBB" w14:textId="77777777" w:rsidR="008B5145" w:rsidRDefault="008B5145" w:rsidP="008B5145"/>
    <w:p w14:paraId="706A7DAE" w14:textId="77777777" w:rsidR="008B5145" w:rsidRDefault="008B5145" w:rsidP="008B5145">
      <w:r>
        <w:t>DynamoDB Streams capture changes to items.</w:t>
      </w:r>
    </w:p>
    <w:p w14:paraId="406479DE" w14:textId="77777777" w:rsidR="008B5145" w:rsidRDefault="008B5145" w:rsidP="008B5145"/>
    <w:p w14:paraId="69A404A6" w14:textId="77777777" w:rsidR="008B5145" w:rsidRDefault="008B5145" w:rsidP="008B5145">
      <w:r>
        <w:t>When data changes, the stream can trigger:</w:t>
      </w:r>
    </w:p>
    <w:p w14:paraId="54534DB0" w14:textId="77777777" w:rsidR="008B5145" w:rsidRDefault="008B5145" w:rsidP="008B5145">
      <w:r>
        <w:t>- Lambda functions</w:t>
      </w:r>
    </w:p>
    <w:p w14:paraId="1AD83CAB" w14:textId="77777777" w:rsidR="008B5145" w:rsidRDefault="008B5145" w:rsidP="008B5145">
      <w:r>
        <w:t>- downstream processing</w:t>
      </w:r>
    </w:p>
    <w:p w14:paraId="749C3CE4" w14:textId="77777777" w:rsidR="008B5145" w:rsidRDefault="008B5145" w:rsidP="008B5145">
      <w:r>
        <w:t>- audit workflows</w:t>
      </w:r>
    </w:p>
    <w:p w14:paraId="28D8EFB0" w14:textId="77777777" w:rsidR="008B5145" w:rsidRDefault="008B5145" w:rsidP="008B5145">
      <w:r>
        <w:lastRenderedPageBreak/>
        <w:t>- synchronization tasks</w:t>
      </w:r>
    </w:p>
    <w:p w14:paraId="25700C54" w14:textId="77777777" w:rsidR="008B5145" w:rsidRDefault="008B5145" w:rsidP="008B5145"/>
    <w:p w14:paraId="5695C0BD" w14:textId="77777777" w:rsidR="008B5145" w:rsidRDefault="008B5145" w:rsidP="008B5145">
      <w:r>
        <w:t>This is useful for event-driven architectures.</w:t>
      </w:r>
    </w:p>
    <w:p w14:paraId="4A1004C7" w14:textId="77777777" w:rsidR="008B5145" w:rsidRDefault="008B5145" w:rsidP="008B5145"/>
    <w:p w14:paraId="63941245" w14:textId="77777777" w:rsidR="008B5145" w:rsidRDefault="008B5145" w:rsidP="008B5145">
      <w:r>
        <w:t>```mermaid</w:t>
      </w:r>
    </w:p>
    <w:p w14:paraId="428DC1F3" w14:textId="77777777" w:rsidR="008B5145" w:rsidRDefault="008B5145" w:rsidP="008B5145">
      <w:r>
        <w:t>sequenceDiagram</w:t>
      </w:r>
    </w:p>
    <w:p w14:paraId="53565BCC" w14:textId="77777777" w:rsidR="008B5145" w:rsidRDefault="008B5145" w:rsidP="008B5145">
      <w:r>
        <w:t xml:space="preserve">    participant App as Application</w:t>
      </w:r>
    </w:p>
    <w:p w14:paraId="330C76C1" w14:textId="77777777" w:rsidR="008B5145" w:rsidRDefault="008B5145" w:rsidP="008B5145">
      <w:r>
        <w:t xml:space="preserve">    participant DDB as DynamoDB Table</w:t>
      </w:r>
    </w:p>
    <w:p w14:paraId="00349532" w14:textId="77777777" w:rsidR="008B5145" w:rsidRDefault="008B5145" w:rsidP="008B5145">
      <w:r>
        <w:t xml:space="preserve">    participant Stream as DynamoDB Stream</w:t>
      </w:r>
    </w:p>
    <w:p w14:paraId="7C4C52C9" w14:textId="77777777" w:rsidR="008B5145" w:rsidRDefault="008B5145" w:rsidP="008B5145">
      <w:r>
        <w:t xml:space="preserve">    participant Lambda as Lambda</w:t>
      </w:r>
    </w:p>
    <w:p w14:paraId="1710EEFF" w14:textId="77777777" w:rsidR="008B5145" w:rsidRDefault="008B5145" w:rsidP="008B5145"/>
    <w:p w14:paraId="7FAD65CE" w14:textId="77777777" w:rsidR="008B5145" w:rsidRDefault="008B5145" w:rsidP="008B5145">
      <w:r>
        <w:t xml:space="preserve">    App-&gt;&gt;DDB: PutItem / UpdateItem</w:t>
      </w:r>
    </w:p>
    <w:p w14:paraId="3A278061" w14:textId="77777777" w:rsidR="008B5145" w:rsidRDefault="008B5145" w:rsidP="008B5145">
      <w:r>
        <w:t xml:space="preserve">    DDB-&gt;&gt;Stream: Record change event</w:t>
      </w:r>
    </w:p>
    <w:p w14:paraId="1874DC7D" w14:textId="77777777" w:rsidR="008B5145" w:rsidRDefault="008B5145" w:rsidP="008B5145">
      <w:r>
        <w:t xml:space="preserve">    Stream-&gt;&gt;Lambda: Trigger event</w:t>
      </w:r>
    </w:p>
    <w:p w14:paraId="563B5351" w14:textId="77777777" w:rsidR="008B5145" w:rsidRDefault="008B5145" w:rsidP="008B5145">
      <w:r>
        <w:t xml:space="preserve">    Lambda-&gt;&gt;Lambda: Process change</w:t>
      </w:r>
    </w:p>
    <w:p w14:paraId="3CF83533" w14:textId="77777777" w:rsidR="008B5145" w:rsidRDefault="008B5145" w:rsidP="008B5145"/>
    <w:p w14:paraId="191DB926" w14:textId="77777777" w:rsidR="008B5145" w:rsidRDefault="008B5145" w:rsidP="008B5145">
      <w:r>
        <w:t xml:space="preserve">    style App fill:#00ceff,stroke:#000000,stroke-width:2px,color:#000000</w:t>
      </w:r>
    </w:p>
    <w:p w14:paraId="2454B58E" w14:textId="77777777" w:rsidR="008B5145" w:rsidRDefault="008B5145" w:rsidP="008B5145">
      <w:r>
        <w:t xml:space="preserve">    style DDB fill:#69db7c,stroke:#000000,stroke-width:2px,color:#000000</w:t>
      </w:r>
    </w:p>
    <w:p w14:paraId="60C5DEC0" w14:textId="77777777" w:rsidR="008B5145" w:rsidRDefault="008B5145" w:rsidP="008B5145">
      <w:r>
        <w:t xml:space="preserve">    style Stream fill:#ffa94d,stroke:#000000,stroke-width:2px,color:#000000</w:t>
      </w:r>
    </w:p>
    <w:p w14:paraId="21FF679C" w14:textId="77777777" w:rsidR="008B5145" w:rsidRDefault="008B5145" w:rsidP="008B5145">
      <w:r>
        <w:t xml:space="preserve">    style Lambda fill:#ffd43b,stroke:#000000,stroke-width:2px,color:#000000</w:t>
      </w:r>
    </w:p>
    <w:p w14:paraId="5E3688D0" w14:textId="77777777" w:rsidR="008B5145" w:rsidRDefault="008B5145" w:rsidP="008B5145">
      <w:r>
        <w:t>```</w:t>
      </w:r>
    </w:p>
    <w:p w14:paraId="6D2B75CB" w14:textId="77777777" w:rsidR="008B5145" w:rsidRDefault="008B5145" w:rsidP="008B5145"/>
    <w:p w14:paraId="3752CB9B" w14:textId="77777777" w:rsidR="008B5145" w:rsidRDefault="008B5145" w:rsidP="008B5145">
      <w:r>
        <w:t>---</w:t>
      </w:r>
    </w:p>
    <w:p w14:paraId="7E59D1A5" w14:textId="77777777" w:rsidR="008B5145" w:rsidRDefault="008B5145" w:rsidP="008B5145"/>
    <w:p w14:paraId="56CCAD10" w14:textId="77777777" w:rsidR="008B5145" w:rsidRDefault="008B5145" w:rsidP="008B5145">
      <w:r>
        <w:t># Common DynamoDB use cases</w:t>
      </w:r>
    </w:p>
    <w:p w14:paraId="05181E0D" w14:textId="77777777" w:rsidR="008B5145" w:rsidRDefault="008B5145" w:rsidP="008B5145"/>
    <w:p w14:paraId="09458708" w14:textId="77777777" w:rsidR="008B5145" w:rsidRDefault="008B5145" w:rsidP="008B5145">
      <w:r>
        <w:t>## 1. Session management</w:t>
      </w:r>
    </w:p>
    <w:p w14:paraId="4B59FB1F" w14:textId="77777777" w:rsidR="008B5145" w:rsidRDefault="008B5145" w:rsidP="008B5145">
      <w:r>
        <w:t>Very fast reads and writes, with TTL support.</w:t>
      </w:r>
    </w:p>
    <w:p w14:paraId="5603BD76" w14:textId="77777777" w:rsidR="008B5145" w:rsidRDefault="008B5145" w:rsidP="008B5145"/>
    <w:p w14:paraId="6888329A" w14:textId="77777777" w:rsidR="008B5145" w:rsidRDefault="008B5145" w:rsidP="008B5145">
      <w:r>
        <w:t>## 2. User profiles</w:t>
      </w:r>
    </w:p>
    <w:p w14:paraId="4C0A3CE0" w14:textId="77777777" w:rsidR="008B5145" w:rsidRDefault="008B5145" w:rsidP="008B5145">
      <w:r>
        <w:t>Simple key-based access.</w:t>
      </w:r>
    </w:p>
    <w:p w14:paraId="3FCE2BAD" w14:textId="77777777" w:rsidR="008B5145" w:rsidRDefault="008B5145" w:rsidP="008B5145"/>
    <w:p w14:paraId="636E5E91" w14:textId="77777777" w:rsidR="008B5145" w:rsidRDefault="008B5145" w:rsidP="008B5145">
      <w:r>
        <w:t>## 3. Shopping carts</w:t>
      </w:r>
    </w:p>
    <w:p w14:paraId="1C2ECEE6" w14:textId="77777777" w:rsidR="008B5145" w:rsidRDefault="008B5145" w:rsidP="008B5145">
      <w:r>
        <w:t>Fast lookups and frequent updates.</w:t>
      </w:r>
    </w:p>
    <w:p w14:paraId="4AC40873" w14:textId="77777777" w:rsidR="008B5145" w:rsidRDefault="008B5145" w:rsidP="008B5145"/>
    <w:p w14:paraId="5D84F4C6" w14:textId="77777777" w:rsidR="008B5145" w:rsidRDefault="008B5145" w:rsidP="008B5145">
      <w:r>
        <w:t>## 4. Event logs</w:t>
      </w:r>
    </w:p>
    <w:p w14:paraId="50AF3754" w14:textId="77777777" w:rsidR="008B5145" w:rsidRDefault="008B5145" w:rsidP="008B5145">
      <w:r>
        <w:t>Append-style workloads.</w:t>
      </w:r>
    </w:p>
    <w:p w14:paraId="6CEA84D4" w14:textId="77777777" w:rsidR="008B5145" w:rsidRDefault="008B5145" w:rsidP="008B5145"/>
    <w:p w14:paraId="7BF6A7C2" w14:textId="77777777" w:rsidR="008B5145" w:rsidRDefault="008B5145" w:rsidP="008B5145">
      <w:r>
        <w:t>## 5. IoT data</w:t>
      </w:r>
    </w:p>
    <w:p w14:paraId="408EA94C" w14:textId="77777777" w:rsidR="008B5145" w:rsidRDefault="008B5145" w:rsidP="008B5145">
      <w:r>
        <w:t>High write throughput.</w:t>
      </w:r>
    </w:p>
    <w:p w14:paraId="3C01B123" w14:textId="77777777" w:rsidR="008B5145" w:rsidRDefault="008B5145" w:rsidP="008B5145"/>
    <w:p w14:paraId="27F54E1A" w14:textId="77777777" w:rsidR="008B5145" w:rsidRDefault="008B5145" w:rsidP="008B5145">
      <w:r>
        <w:t>## 6. Gaming leaderboards</w:t>
      </w:r>
    </w:p>
    <w:p w14:paraId="08C212BE" w14:textId="77777777" w:rsidR="008B5145" w:rsidRDefault="008B5145" w:rsidP="008B5145">
      <w:r>
        <w:t>Especially with sort keys and GSIs.</w:t>
      </w:r>
    </w:p>
    <w:p w14:paraId="1855A797" w14:textId="77777777" w:rsidR="008B5145" w:rsidRDefault="008B5145" w:rsidP="008B5145"/>
    <w:p w14:paraId="290B17E9" w14:textId="77777777" w:rsidR="008B5145" w:rsidRDefault="008B5145" w:rsidP="008B5145">
      <w:r>
        <w:t>## 7. Metadata storage</w:t>
      </w:r>
    </w:p>
    <w:p w14:paraId="29A10722" w14:textId="77777777" w:rsidR="008B5145" w:rsidRDefault="008B5145" w:rsidP="008B5145">
      <w:r>
        <w:lastRenderedPageBreak/>
        <w:t>For files in S3, documents, or media.</w:t>
      </w:r>
    </w:p>
    <w:p w14:paraId="219B73C0" w14:textId="77777777" w:rsidR="008B5145" w:rsidRDefault="008B5145" w:rsidP="008B5145"/>
    <w:p w14:paraId="63B462C4" w14:textId="77777777" w:rsidR="008B5145" w:rsidRDefault="008B5145" w:rsidP="008B5145">
      <w:r>
        <w:t>---</w:t>
      </w:r>
    </w:p>
    <w:p w14:paraId="1A3DE720" w14:textId="77777777" w:rsidR="008B5145" w:rsidRDefault="008B5145" w:rsidP="008B5145"/>
    <w:p w14:paraId="53D87C02" w14:textId="77777777" w:rsidR="008B5145" w:rsidRDefault="008B5145" w:rsidP="008B5145">
      <w:r>
        <w:t># Example design: shopping cart</w:t>
      </w:r>
    </w:p>
    <w:p w14:paraId="331A3A36" w14:textId="77777777" w:rsidR="008B5145" w:rsidRDefault="008B5145" w:rsidP="008B5145"/>
    <w:p w14:paraId="1037E929" w14:textId="77777777" w:rsidR="008B5145" w:rsidRDefault="008B5145" w:rsidP="008B5145">
      <w:r>
        <w:t>You might model a cart table like this:</w:t>
      </w:r>
    </w:p>
    <w:p w14:paraId="4BF87E92" w14:textId="77777777" w:rsidR="008B5145" w:rsidRDefault="008B5145" w:rsidP="008B5145"/>
    <w:p w14:paraId="171C751E" w14:textId="77777777" w:rsidR="008B5145" w:rsidRDefault="008B5145" w:rsidP="008B5145">
      <w:r>
        <w:t>- partition key: `userId`</w:t>
      </w:r>
    </w:p>
    <w:p w14:paraId="39C5BDB7" w14:textId="77777777" w:rsidR="008B5145" w:rsidRDefault="008B5145" w:rsidP="008B5145">
      <w:r>
        <w:t>- sort key: `itemId`</w:t>
      </w:r>
    </w:p>
    <w:p w14:paraId="720BE9B2" w14:textId="77777777" w:rsidR="008B5145" w:rsidRDefault="008B5145" w:rsidP="008B5145"/>
    <w:p w14:paraId="4E115829" w14:textId="77777777" w:rsidR="008B5145" w:rsidRDefault="008B5145" w:rsidP="008B5145">
      <w:r>
        <w:t>Example item:</w:t>
      </w:r>
    </w:p>
    <w:p w14:paraId="0A6FF889" w14:textId="77777777" w:rsidR="008B5145" w:rsidRDefault="008B5145" w:rsidP="008B5145">
      <w:r>
        <w:t>```json</w:t>
      </w:r>
    </w:p>
    <w:p w14:paraId="049E58DE" w14:textId="77777777" w:rsidR="008B5145" w:rsidRDefault="008B5145" w:rsidP="008B5145">
      <w:r>
        <w:t>{</w:t>
      </w:r>
    </w:p>
    <w:p w14:paraId="49C3FFDC" w14:textId="77777777" w:rsidR="008B5145" w:rsidRDefault="008B5145" w:rsidP="008B5145">
      <w:r>
        <w:t xml:space="preserve">  "userId": "u1",</w:t>
      </w:r>
    </w:p>
    <w:p w14:paraId="7F3B7223" w14:textId="77777777" w:rsidR="008B5145" w:rsidRDefault="008B5145" w:rsidP="008B5145">
      <w:r>
        <w:t xml:space="preserve">  "itemId": "p99",</w:t>
      </w:r>
    </w:p>
    <w:p w14:paraId="2696930A" w14:textId="77777777" w:rsidR="008B5145" w:rsidRDefault="008B5145" w:rsidP="008B5145">
      <w:r>
        <w:t xml:space="preserve">  "quantity": 2,</w:t>
      </w:r>
    </w:p>
    <w:p w14:paraId="7993B6E1" w14:textId="77777777" w:rsidR="008B5145" w:rsidRDefault="008B5145" w:rsidP="008B5145">
      <w:r>
        <w:t xml:space="preserve">  "addedAt": "2026-07-08T10:00:00Z"</w:t>
      </w:r>
    </w:p>
    <w:p w14:paraId="32DBC42F" w14:textId="77777777" w:rsidR="008B5145" w:rsidRDefault="008B5145" w:rsidP="008B5145">
      <w:r>
        <w:t>}</w:t>
      </w:r>
    </w:p>
    <w:p w14:paraId="34020F06" w14:textId="77777777" w:rsidR="008B5145" w:rsidRDefault="008B5145" w:rsidP="008B5145">
      <w:r>
        <w:t>```</w:t>
      </w:r>
    </w:p>
    <w:p w14:paraId="4E072BC0" w14:textId="77777777" w:rsidR="008B5145" w:rsidRDefault="008B5145" w:rsidP="008B5145"/>
    <w:p w14:paraId="04264509" w14:textId="77777777" w:rsidR="008B5145" w:rsidRDefault="008B5145" w:rsidP="008B5145">
      <w:r>
        <w:t>This makes it easy to:</w:t>
      </w:r>
    </w:p>
    <w:p w14:paraId="4B332D68" w14:textId="77777777" w:rsidR="008B5145" w:rsidRDefault="008B5145" w:rsidP="008B5145">
      <w:r>
        <w:t>- fetch all items in a cart</w:t>
      </w:r>
    </w:p>
    <w:p w14:paraId="0561BF09" w14:textId="77777777" w:rsidR="008B5145" w:rsidRDefault="008B5145" w:rsidP="008B5145">
      <w:r>
        <w:t>- update quantity</w:t>
      </w:r>
    </w:p>
    <w:p w14:paraId="11EA5DFE" w14:textId="77777777" w:rsidR="008B5145" w:rsidRDefault="008B5145" w:rsidP="008B5145">
      <w:r>
        <w:lastRenderedPageBreak/>
        <w:t>- remove a specific item</w:t>
      </w:r>
    </w:p>
    <w:p w14:paraId="672482B5" w14:textId="77777777" w:rsidR="008B5145" w:rsidRDefault="008B5145" w:rsidP="008B5145"/>
    <w:p w14:paraId="7EB744BF" w14:textId="77777777" w:rsidR="008B5145" w:rsidRDefault="008B5145" w:rsidP="008B5145">
      <w:r>
        <w:t>---</w:t>
      </w:r>
    </w:p>
    <w:p w14:paraId="57D56246" w14:textId="77777777" w:rsidR="008B5145" w:rsidRDefault="008B5145" w:rsidP="008B5145"/>
    <w:p w14:paraId="30280041" w14:textId="77777777" w:rsidR="008B5145" w:rsidRDefault="008B5145" w:rsidP="008B5145">
      <w:r>
        <w:t># Example design: user sessions</w:t>
      </w:r>
    </w:p>
    <w:p w14:paraId="099E9BE0" w14:textId="77777777" w:rsidR="008B5145" w:rsidRDefault="008B5145" w:rsidP="008B5145"/>
    <w:p w14:paraId="24CEA72F" w14:textId="77777777" w:rsidR="008B5145" w:rsidRDefault="008B5145" w:rsidP="008B5145">
      <w:r>
        <w:t>A session table might use:</w:t>
      </w:r>
    </w:p>
    <w:p w14:paraId="26F08281" w14:textId="77777777" w:rsidR="008B5145" w:rsidRDefault="008B5145" w:rsidP="008B5145">
      <w:r>
        <w:t>- partition key: `sessionId`</w:t>
      </w:r>
    </w:p>
    <w:p w14:paraId="73CB4CD3" w14:textId="77777777" w:rsidR="008B5145" w:rsidRDefault="008B5145" w:rsidP="008B5145"/>
    <w:p w14:paraId="594F432C" w14:textId="77777777" w:rsidR="008B5145" w:rsidRDefault="008B5145" w:rsidP="008B5145">
      <w:r>
        <w:t>Item:</w:t>
      </w:r>
    </w:p>
    <w:p w14:paraId="50D0C706" w14:textId="77777777" w:rsidR="008B5145" w:rsidRDefault="008B5145" w:rsidP="008B5145">
      <w:r>
        <w:t>```json</w:t>
      </w:r>
    </w:p>
    <w:p w14:paraId="74701B6D" w14:textId="77777777" w:rsidR="008B5145" w:rsidRDefault="008B5145" w:rsidP="008B5145">
      <w:r>
        <w:t>{</w:t>
      </w:r>
    </w:p>
    <w:p w14:paraId="0BD9142B" w14:textId="77777777" w:rsidR="008B5145" w:rsidRDefault="008B5145" w:rsidP="008B5145">
      <w:r>
        <w:t xml:space="preserve">  "sessionId": "s123",</w:t>
      </w:r>
    </w:p>
    <w:p w14:paraId="21E77AEF" w14:textId="77777777" w:rsidR="008B5145" w:rsidRDefault="008B5145" w:rsidP="008B5145">
      <w:r>
        <w:t xml:space="preserve">  "userId": "u1",</w:t>
      </w:r>
    </w:p>
    <w:p w14:paraId="4863D6F9" w14:textId="77777777" w:rsidR="008B5145" w:rsidRDefault="008B5145" w:rsidP="008B5145">
      <w:r>
        <w:t xml:space="preserve">  "expiresAt": 1730000000</w:t>
      </w:r>
    </w:p>
    <w:p w14:paraId="393AF87B" w14:textId="77777777" w:rsidR="008B5145" w:rsidRDefault="008B5145" w:rsidP="008B5145">
      <w:r>
        <w:t>}</w:t>
      </w:r>
    </w:p>
    <w:p w14:paraId="265B6159" w14:textId="77777777" w:rsidR="008B5145" w:rsidRDefault="008B5145" w:rsidP="008B5145">
      <w:r>
        <w:t>```</w:t>
      </w:r>
    </w:p>
    <w:p w14:paraId="1AB264EE" w14:textId="77777777" w:rsidR="008B5145" w:rsidRDefault="008B5145" w:rsidP="008B5145"/>
    <w:p w14:paraId="48D6D0E2" w14:textId="77777777" w:rsidR="008B5145" w:rsidRDefault="008B5145" w:rsidP="008B5145">
      <w:r>
        <w:t>With TTL, expired sessions can be deleted automatically.</w:t>
      </w:r>
    </w:p>
    <w:p w14:paraId="74184072" w14:textId="77777777" w:rsidR="008B5145" w:rsidRDefault="008B5145" w:rsidP="008B5145"/>
    <w:p w14:paraId="616D4727" w14:textId="77777777" w:rsidR="008B5145" w:rsidRDefault="008B5145" w:rsidP="008B5145">
      <w:r>
        <w:t>---</w:t>
      </w:r>
    </w:p>
    <w:p w14:paraId="384F992E" w14:textId="77777777" w:rsidR="008B5145" w:rsidRDefault="008B5145" w:rsidP="008B5145"/>
    <w:p w14:paraId="60B456C5" w14:textId="77777777" w:rsidR="008B5145" w:rsidRDefault="008B5145" w:rsidP="008B5145">
      <w:r>
        <w:t># DynamoDB vs RDS</w:t>
      </w:r>
    </w:p>
    <w:p w14:paraId="0171B456" w14:textId="77777777" w:rsidR="008B5145" w:rsidRDefault="008B5145" w:rsidP="008B5145"/>
    <w:p w14:paraId="022008E2" w14:textId="77777777" w:rsidR="008B5145" w:rsidRDefault="008B5145" w:rsidP="008B5145">
      <w:r>
        <w:lastRenderedPageBreak/>
        <w:t>This is a very important comparison.</w:t>
      </w:r>
    </w:p>
    <w:p w14:paraId="22017E14" w14:textId="77777777" w:rsidR="008B5145" w:rsidRDefault="008B5145" w:rsidP="008B5145"/>
    <w:p w14:paraId="2E4E782E" w14:textId="77777777" w:rsidR="008B5145" w:rsidRDefault="008B5145" w:rsidP="008B5145">
      <w:r>
        <w:t>## DynamoDB</w:t>
      </w:r>
    </w:p>
    <w:p w14:paraId="13653CAA" w14:textId="77777777" w:rsidR="008B5145" w:rsidRDefault="008B5145" w:rsidP="008B5145">
      <w:r>
        <w:t>- NoSQL</w:t>
      </w:r>
    </w:p>
    <w:p w14:paraId="2DD50D94" w14:textId="77777777" w:rsidR="008B5145" w:rsidRDefault="008B5145" w:rsidP="008B5145">
      <w:r>
        <w:t>- key-value / document model</w:t>
      </w:r>
    </w:p>
    <w:p w14:paraId="6176B15B" w14:textId="77777777" w:rsidR="008B5145" w:rsidRDefault="008B5145" w:rsidP="008B5145">
      <w:r>
        <w:t>- ultra-fast and scalable</w:t>
      </w:r>
    </w:p>
    <w:p w14:paraId="217ED64D" w14:textId="77777777" w:rsidR="008B5145" w:rsidRDefault="008B5145" w:rsidP="008B5145">
      <w:r>
        <w:t>- schema flexible</w:t>
      </w:r>
    </w:p>
    <w:p w14:paraId="19F008DD" w14:textId="77777777" w:rsidR="008B5145" w:rsidRDefault="008B5145" w:rsidP="008B5145">
      <w:r>
        <w:t>- no joins</w:t>
      </w:r>
    </w:p>
    <w:p w14:paraId="2890C54D" w14:textId="77777777" w:rsidR="008B5145" w:rsidRDefault="008B5145" w:rsidP="008B5145">
      <w:r>
        <w:t>- designed around access patterns</w:t>
      </w:r>
    </w:p>
    <w:p w14:paraId="54EDEB98" w14:textId="77777777" w:rsidR="008B5145" w:rsidRDefault="008B5145" w:rsidP="008B5145"/>
    <w:p w14:paraId="46741124" w14:textId="77777777" w:rsidR="008B5145" w:rsidRDefault="008B5145" w:rsidP="008B5145">
      <w:r>
        <w:t>## RDS</w:t>
      </w:r>
    </w:p>
    <w:p w14:paraId="6DC273A2" w14:textId="77777777" w:rsidR="008B5145" w:rsidRDefault="008B5145" w:rsidP="008B5145">
      <w:r>
        <w:t>- relational</w:t>
      </w:r>
    </w:p>
    <w:p w14:paraId="57DAFAB9" w14:textId="77777777" w:rsidR="008B5145" w:rsidRDefault="008B5145" w:rsidP="008B5145">
      <w:r>
        <w:t>- SQL</w:t>
      </w:r>
    </w:p>
    <w:p w14:paraId="06D16234" w14:textId="77777777" w:rsidR="008B5145" w:rsidRDefault="008B5145" w:rsidP="008B5145">
      <w:r>
        <w:t>- joins, relationships, transactions</w:t>
      </w:r>
    </w:p>
    <w:p w14:paraId="29B113F3" w14:textId="77777777" w:rsidR="008B5145" w:rsidRDefault="008B5145" w:rsidP="008B5145">
      <w:r>
        <w:t>- structured schema</w:t>
      </w:r>
    </w:p>
    <w:p w14:paraId="09570774" w14:textId="77777777" w:rsidR="008B5145" w:rsidRDefault="008B5145" w:rsidP="008B5145">
      <w:r>
        <w:t>- better for relational and reporting workloads</w:t>
      </w:r>
    </w:p>
    <w:p w14:paraId="6AC5AD21" w14:textId="77777777" w:rsidR="008B5145" w:rsidRDefault="008B5145" w:rsidP="008B5145"/>
    <w:p w14:paraId="3C8FA979" w14:textId="77777777" w:rsidR="008B5145" w:rsidRDefault="008B5145" w:rsidP="008B5145">
      <w:r>
        <w:t>Use DynamoDB when:</w:t>
      </w:r>
    </w:p>
    <w:p w14:paraId="6E6562BE" w14:textId="77777777" w:rsidR="008B5145" w:rsidRDefault="008B5145" w:rsidP="008B5145">
      <w:r>
        <w:t>- latency and scale are critical</w:t>
      </w:r>
    </w:p>
    <w:p w14:paraId="428A006B" w14:textId="77777777" w:rsidR="008B5145" w:rsidRDefault="008B5145" w:rsidP="008B5145">
      <w:r>
        <w:t>- access patterns are predictable</w:t>
      </w:r>
    </w:p>
    <w:p w14:paraId="433EEA34" w14:textId="77777777" w:rsidR="008B5145" w:rsidRDefault="008B5145" w:rsidP="008B5145">
      <w:r>
        <w:t>- you want minimal operational overhead</w:t>
      </w:r>
    </w:p>
    <w:p w14:paraId="5FABA4DB" w14:textId="77777777" w:rsidR="008B5145" w:rsidRDefault="008B5145" w:rsidP="008B5145"/>
    <w:p w14:paraId="56E048D6" w14:textId="77777777" w:rsidR="008B5145" w:rsidRDefault="008B5145" w:rsidP="008B5145">
      <w:r>
        <w:t>Use RDS when:</w:t>
      </w:r>
    </w:p>
    <w:p w14:paraId="75572D6E" w14:textId="77777777" w:rsidR="008B5145" w:rsidRDefault="008B5145" w:rsidP="008B5145">
      <w:r>
        <w:t>- you need joins</w:t>
      </w:r>
    </w:p>
    <w:p w14:paraId="2C76C02F" w14:textId="77777777" w:rsidR="008B5145" w:rsidRDefault="008B5145" w:rsidP="008B5145">
      <w:r>
        <w:lastRenderedPageBreak/>
        <w:t>- your data is relational</w:t>
      </w:r>
    </w:p>
    <w:p w14:paraId="62B7A237" w14:textId="77777777" w:rsidR="008B5145" w:rsidRDefault="008B5145" w:rsidP="008B5145">
      <w:r>
        <w:t>- you need complex ad hoc querying</w:t>
      </w:r>
    </w:p>
    <w:p w14:paraId="39D6FB56" w14:textId="77777777" w:rsidR="008B5145" w:rsidRDefault="008B5145" w:rsidP="008B5145"/>
    <w:p w14:paraId="0774E68A" w14:textId="77777777" w:rsidR="008B5145" w:rsidRDefault="008B5145" w:rsidP="008B5145">
      <w:r>
        <w:t>---</w:t>
      </w:r>
    </w:p>
    <w:p w14:paraId="2ABCFCDF" w14:textId="77777777" w:rsidR="008B5145" w:rsidRDefault="008B5145" w:rsidP="008B5145"/>
    <w:p w14:paraId="2F3DCE74" w14:textId="77777777" w:rsidR="008B5145" w:rsidRDefault="008B5145" w:rsidP="008B5145">
      <w:r>
        <w:t># DynamoDB vs S3</w:t>
      </w:r>
    </w:p>
    <w:p w14:paraId="71261101" w14:textId="77777777" w:rsidR="008B5145" w:rsidRDefault="008B5145" w:rsidP="008B5145"/>
    <w:p w14:paraId="5C673D89" w14:textId="77777777" w:rsidR="008B5145" w:rsidRDefault="008B5145" w:rsidP="008B5145">
      <w:r>
        <w:t>## DynamoDB</w:t>
      </w:r>
    </w:p>
    <w:p w14:paraId="7FB09971" w14:textId="77777777" w:rsidR="008B5145" w:rsidRDefault="008B5145" w:rsidP="008B5145">
      <w:r>
        <w:t>- stores structured items</w:t>
      </w:r>
    </w:p>
    <w:p w14:paraId="34FB7ABD" w14:textId="77777777" w:rsidR="008B5145" w:rsidRDefault="008B5145" w:rsidP="008B5145">
      <w:r>
        <w:t>- supports fast queries by key</w:t>
      </w:r>
    </w:p>
    <w:p w14:paraId="2EA073B6" w14:textId="77777777" w:rsidR="008B5145" w:rsidRDefault="008B5145" w:rsidP="008B5145">
      <w:r>
        <w:t>- used for application data</w:t>
      </w:r>
    </w:p>
    <w:p w14:paraId="5C83D8CB" w14:textId="77777777" w:rsidR="008B5145" w:rsidRDefault="008B5145" w:rsidP="008B5145"/>
    <w:p w14:paraId="4920CF1E" w14:textId="77777777" w:rsidR="008B5145" w:rsidRDefault="008B5145" w:rsidP="008B5145">
      <w:r>
        <w:t>## S3</w:t>
      </w:r>
    </w:p>
    <w:p w14:paraId="0AB696E8" w14:textId="77777777" w:rsidR="008B5145" w:rsidRDefault="008B5145" w:rsidP="008B5145">
      <w:r>
        <w:t>- stores objects/files</w:t>
      </w:r>
    </w:p>
    <w:p w14:paraId="19C7F011" w14:textId="77777777" w:rsidR="008B5145" w:rsidRDefault="008B5145" w:rsidP="008B5145">
      <w:r>
        <w:t>- used for documents, images, backups, media</w:t>
      </w:r>
    </w:p>
    <w:p w14:paraId="26516EFB" w14:textId="77777777" w:rsidR="008B5145" w:rsidRDefault="008B5145" w:rsidP="008B5145"/>
    <w:p w14:paraId="1D1B4C82" w14:textId="77777777" w:rsidR="008B5145" w:rsidRDefault="008B5145" w:rsidP="008B5145">
      <w:r>
        <w:t>Usually:</w:t>
      </w:r>
    </w:p>
    <w:p w14:paraId="3B52C8FB" w14:textId="77777777" w:rsidR="008B5145" w:rsidRDefault="008B5145" w:rsidP="008B5145">
      <w:r>
        <w:t>- metadata goes in DynamoDB</w:t>
      </w:r>
    </w:p>
    <w:p w14:paraId="71F51009" w14:textId="77777777" w:rsidR="008B5145" w:rsidRDefault="008B5145" w:rsidP="008B5145">
      <w:r>
        <w:t>- file content goes in S3</w:t>
      </w:r>
    </w:p>
    <w:p w14:paraId="617514B7" w14:textId="77777777" w:rsidR="008B5145" w:rsidRDefault="008B5145" w:rsidP="008B5145"/>
    <w:p w14:paraId="63A89C9A" w14:textId="77777777" w:rsidR="008B5145" w:rsidRDefault="008B5145" w:rsidP="008B5145">
      <w:r>
        <w:t>---</w:t>
      </w:r>
    </w:p>
    <w:p w14:paraId="568C9DE8" w14:textId="77777777" w:rsidR="008B5145" w:rsidRDefault="008B5145" w:rsidP="008B5145"/>
    <w:p w14:paraId="6B929E93" w14:textId="77777777" w:rsidR="008B5145" w:rsidRDefault="008B5145" w:rsidP="008B5145">
      <w:r>
        <w:t># DynamoDB vs Redis</w:t>
      </w:r>
    </w:p>
    <w:p w14:paraId="72DA70AD" w14:textId="77777777" w:rsidR="008B5145" w:rsidRDefault="008B5145" w:rsidP="008B5145"/>
    <w:p w14:paraId="41217FAE" w14:textId="77777777" w:rsidR="008B5145" w:rsidRDefault="008B5145" w:rsidP="008B5145">
      <w:r>
        <w:lastRenderedPageBreak/>
        <w:t>## DynamoDB</w:t>
      </w:r>
    </w:p>
    <w:p w14:paraId="3D2C002A" w14:textId="77777777" w:rsidR="008B5145" w:rsidRDefault="008B5145" w:rsidP="008B5145">
      <w:r>
        <w:t>- persistent database</w:t>
      </w:r>
    </w:p>
    <w:p w14:paraId="5C0F2FCF" w14:textId="77777777" w:rsidR="008B5145" w:rsidRDefault="008B5145" w:rsidP="008B5145">
      <w:r>
        <w:t>- durable</w:t>
      </w:r>
    </w:p>
    <w:p w14:paraId="4DAA0F42" w14:textId="77777777" w:rsidR="008B5145" w:rsidRDefault="008B5145" w:rsidP="008B5145">
      <w:r>
        <w:t>- serverless managed NoSQL</w:t>
      </w:r>
    </w:p>
    <w:p w14:paraId="101848DF" w14:textId="77777777" w:rsidR="008B5145" w:rsidRDefault="008B5145" w:rsidP="008B5145"/>
    <w:p w14:paraId="0EB04A16" w14:textId="77777777" w:rsidR="008B5145" w:rsidRDefault="008B5145" w:rsidP="008B5145">
      <w:r>
        <w:t>## Redis</w:t>
      </w:r>
    </w:p>
    <w:p w14:paraId="1C16F4E0" w14:textId="77777777" w:rsidR="008B5145" w:rsidRDefault="008B5145" w:rsidP="008B5145">
      <w:r>
        <w:t>- in-memory data store</w:t>
      </w:r>
    </w:p>
    <w:p w14:paraId="37BD08C5" w14:textId="77777777" w:rsidR="008B5145" w:rsidRDefault="008B5145" w:rsidP="008B5145">
      <w:r>
        <w:t>- extremely fast</w:t>
      </w:r>
    </w:p>
    <w:p w14:paraId="6A064DC6" w14:textId="77777777" w:rsidR="008B5145" w:rsidRDefault="008B5145" w:rsidP="008B5145">
      <w:r>
        <w:t>- often used as cache or temporary store</w:t>
      </w:r>
    </w:p>
    <w:p w14:paraId="0EE28777" w14:textId="77777777" w:rsidR="008B5145" w:rsidRDefault="008B5145" w:rsidP="008B5145"/>
    <w:p w14:paraId="23738E3D" w14:textId="77777777" w:rsidR="008B5145" w:rsidRDefault="008B5145" w:rsidP="008B5145">
      <w:r>
        <w:t xml:space="preserve">Use DynamoDB for persistence.  </w:t>
      </w:r>
    </w:p>
    <w:p w14:paraId="232481DE" w14:textId="77777777" w:rsidR="008B5145" w:rsidRDefault="008B5145" w:rsidP="008B5145">
      <w:r>
        <w:t>Use Redis for caching, ephemeral data, and ultra-low-latency access.</w:t>
      </w:r>
    </w:p>
    <w:p w14:paraId="4A96F4F8" w14:textId="77777777" w:rsidR="008B5145" w:rsidRDefault="008B5145" w:rsidP="008B5145"/>
    <w:p w14:paraId="1C40A756" w14:textId="77777777" w:rsidR="008B5145" w:rsidRDefault="008B5145" w:rsidP="008B5145">
      <w:r>
        <w:t>---</w:t>
      </w:r>
    </w:p>
    <w:p w14:paraId="77604E87" w14:textId="77777777" w:rsidR="008B5145" w:rsidRDefault="008B5145" w:rsidP="008B5145"/>
    <w:p w14:paraId="44B18B67" w14:textId="77777777" w:rsidR="008B5145" w:rsidRDefault="008B5145" w:rsidP="008B5145">
      <w:r>
        <w:t># Data modeling best practices</w:t>
      </w:r>
    </w:p>
    <w:p w14:paraId="6A3DB9B8" w14:textId="77777777" w:rsidR="008B5145" w:rsidRDefault="008B5145" w:rsidP="008B5145"/>
    <w:p w14:paraId="5D0AB6BC" w14:textId="77777777" w:rsidR="008B5145" w:rsidRDefault="008B5145" w:rsidP="008B5145">
      <w:r>
        <w:t>This is where DynamoDB is different from SQL.</w:t>
      </w:r>
    </w:p>
    <w:p w14:paraId="7F1143E7" w14:textId="77777777" w:rsidR="008B5145" w:rsidRDefault="008B5145" w:rsidP="008B5145"/>
    <w:p w14:paraId="5466ED8D" w14:textId="77777777" w:rsidR="008B5145" w:rsidRDefault="008B5145" w:rsidP="008B5145">
      <w:r>
        <w:t>## 1. Design around queries</w:t>
      </w:r>
    </w:p>
    <w:p w14:paraId="0BB42526" w14:textId="77777777" w:rsidR="008B5145" w:rsidRDefault="008B5145" w:rsidP="008B5145">
      <w:r>
        <w:t>Do not start with normalization. Start with access patterns.</w:t>
      </w:r>
    </w:p>
    <w:p w14:paraId="1901DE00" w14:textId="77777777" w:rsidR="008B5145" w:rsidRDefault="008B5145" w:rsidP="008B5145"/>
    <w:p w14:paraId="77AE6C81" w14:textId="77777777" w:rsidR="008B5145" w:rsidRDefault="008B5145" w:rsidP="008B5145">
      <w:r>
        <w:t>## 2. Avoid hot partitions</w:t>
      </w:r>
    </w:p>
    <w:p w14:paraId="79858E24" w14:textId="77777777" w:rsidR="008B5145" w:rsidRDefault="008B5145" w:rsidP="008B5145">
      <w:r>
        <w:lastRenderedPageBreak/>
        <w:t>Distribute keys evenly.</w:t>
      </w:r>
    </w:p>
    <w:p w14:paraId="13AAEFE5" w14:textId="77777777" w:rsidR="008B5145" w:rsidRDefault="008B5145" w:rsidP="008B5145"/>
    <w:p w14:paraId="1FC1DE90" w14:textId="77777777" w:rsidR="008B5145" w:rsidRDefault="008B5145" w:rsidP="008B5145">
      <w:r>
        <w:t>If too many requests hit the same partition key, performance suffers.</w:t>
      </w:r>
    </w:p>
    <w:p w14:paraId="6B8400E5" w14:textId="77777777" w:rsidR="008B5145" w:rsidRDefault="008B5145" w:rsidP="008B5145"/>
    <w:p w14:paraId="42232F14" w14:textId="77777777" w:rsidR="008B5145" w:rsidRDefault="008B5145" w:rsidP="008B5145">
      <w:r>
        <w:t>## 3. Use GSIs wisely</w:t>
      </w:r>
    </w:p>
    <w:p w14:paraId="5AD1DCAB" w14:textId="77777777" w:rsidR="008B5145" w:rsidRDefault="008B5145" w:rsidP="008B5145">
      <w:r>
        <w:t>They are powerful, but add cost and complexity.</w:t>
      </w:r>
    </w:p>
    <w:p w14:paraId="400B741F" w14:textId="77777777" w:rsidR="008B5145" w:rsidRDefault="008B5145" w:rsidP="008B5145"/>
    <w:p w14:paraId="1272A799" w14:textId="77777777" w:rsidR="008B5145" w:rsidRDefault="008B5145" w:rsidP="008B5145">
      <w:r>
        <w:t>## 4. Keep items reasonably sized</w:t>
      </w:r>
    </w:p>
    <w:p w14:paraId="5394665B" w14:textId="77777777" w:rsidR="008B5145" w:rsidRDefault="008B5145" w:rsidP="008B5145">
      <w:r>
        <w:t>Large items can increase cost and reduce efficiency.</w:t>
      </w:r>
    </w:p>
    <w:p w14:paraId="7F279FB9" w14:textId="77777777" w:rsidR="008B5145" w:rsidRDefault="008B5145" w:rsidP="008B5145"/>
    <w:p w14:paraId="2E278746" w14:textId="77777777" w:rsidR="008B5145" w:rsidRDefault="008B5145" w:rsidP="008B5145">
      <w:r>
        <w:t>## 5. Avoid scans</w:t>
      </w:r>
    </w:p>
    <w:p w14:paraId="3D7D6711" w14:textId="77777777" w:rsidR="008B5145" w:rsidRDefault="008B5145" w:rsidP="008B5145">
      <w:r>
        <w:t>Use queryable key designs.</w:t>
      </w:r>
    </w:p>
    <w:p w14:paraId="0EE7BA77" w14:textId="77777777" w:rsidR="008B5145" w:rsidRDefault="008B5145" w:rsidP="008B5145"/>
    <w:p w14:paraId="6AE91F0D" w14:textId="77777777" w:rsidR="008B5145" w:rsidRDefault="008B5145" w:rsidP="008B5145">
      <w:r>
        <w:t>---</w:t>
      </w:r>
    </w:p>
    <w:p w14:paraId="0C591BEE" w14:textId="77777777" w:rsidR="008B5145" w:rsidRDefault="008B5145" w:rsidP="008B5145"/>
    <w:p w14:paraId="519123A5" w14:textId="77777777" w:rsidR="008B5145" w:rsidRDefault="008B5145" w:rsidP="008B5145">
      <w:r>
        <w:t># Hot partition problem</w:t>
      </w:r>
    </w:p>
    <w:p w14:paraId="481154E5" w14:textId="77777777" w:rsidR="008B5145" w:rsidRDefault="008B5145" w:rsidP="008B5145"/>
    <w:p w14:paraId="5BF2BADE" w14:textId="77777777" w:rsidR="008B5145" w:rsidRDefault="008B5145" w:rsidP="008B5145">
      <w:r>
        <w:t>If many requests target the same partition key, that partition can become overloaded.</w:t>
      </w:r>
    </w:p>
    <w:p w14:paraId="09F7C326" w14:textId="77777777" w:rsidR="008B5145" w:rsidRDefault="008B5145" w:rsidP="008B5145"/>
    <w:p w14:paraId="01063CE2" w14:textId="77777777" w:rsidR="008B5145" w:rsidRDefault="008B5145" w:rsidP="008B5145">
      <w:r>
        <w:t>Example:</w:t>
      </w:r>
    </w:p>
    <w:p w14:paraId="675A66CB" w14:textId="77777777" w:rsidR="008B5145" w:rsidRDefault="008B5145" w:rsidP="008B5145">
      <w:r>
        <w:t>- every request writes to `userId = system`</w:t>
      </w:r>
    </w:p>
    <w:p w14:paraId="12265889" w14:textId="77777777" w:rsidR="008B5145" w:rsidRDefault="008B5145" w:rsidP="008B5145">
      <w:r>
        <w:t>- all traffic goes to one key</w:t>
      </w:r>
    </w:p>
    <w:p w14:paraId="641F3617" w14:textId="77777777" w:rsidR="008B5145" w:rsidRDefault="008B5145" w:rsidP="008B5145">
      <w:r>
        <w:t>- performance degrades</w:t>
      </w:r>
    </w:p>
    <w:p w14:paraId="1C6B04A6" w14:textId="77777777" w:rsidR="008B5145" w:rsidRDefault="008B5145" w:rsidP="008B5145"/>
    <w:p w14:paraId="509E042F" w14:textId="77777777" w:rsidR="008B5145" w:rsidRDefault="008B5145" w:rsidP="008B5145">
      <w:r>
        <w:t>To avoid this:</w:t>
      </w:r>
    </w:p>
    <w:p w14:paraId="59135B89" w14:textId="77777777" w:rsidR="008B5145" w:rsidRDefault="008B5145" w:rsidP="008B5145">
      <w:r>
        <w:t>- choose high-cardinality partition keys</w:t>
      </w:r>
    </w:p>
    <w:p w14:paraId="56AB7627" w14:textId="77777777" w:rsidR="008B5145" w:rsidRDefault="008B5145" w:rsidP="008B5145">
      <w:r>
        <w:t>- spread data evenly</w:t>
      </w:r>
    </w:p>
    <w:p w14:paraId="0AE098C7" w14:textId="77777777" w:rsidR="008B5145" w:rsidRDefault="008B5145" w:rsidP="008B5145">
      <w:r>
        <w:t>- sometimes add sharding prefixes if needed</w:t>
      </w:r>
    </w:p>
    <w:p w14:paraId="6551BF44" w14:textId="77777777" w:rsidR="008B5145" w:rsidRDefault="008B5145" w:rsidP="008B5145"/>
    <w:p w14:paraId="0C237DA8" w14:textId="77777777" w:rsidR="008B5145" w:rsidRDefault="008B5145" w:rsidP="008B5145">
      <w:r>
        <w:t>---</w:t>
      </w:r>
    </w:p>
    <w:p w14:paraId="4898435D" w14:textId="77777777" w:rsidR="008B5145" w:rsidRDefault="008B5145" w:rsidP="008B5145"/>
    <w:p w14:paraId="145D1C82" w14:textId="77777777" w:rsidR="008B5145" w:rsidRDefault="008B5145" w:rsidP="008B5145">
      <w:r>
        <w:t># Single-table design</w:t>
      </w:r>
    </w:p>
    <w:p w14:paraId="531B52E9" w14:textId="77777777" w:rsidR="008B5145" w:rsidRDefault="008B5145" w:rsidP="008B5145"/>
    <w:p w14:paraId="5A488A83" w14:textId="77777777" w:rsidR="008B5145" w:rsidRDefault="008B5145" w:rsidP="008B5145">
      <w:r>
        <w:t>DynamoDB is often used with a **single-table design** approach.</w:t>
      </w:r>
    </w:p>
    <w:p w14:paraId="2BF6A393" w14:textId="77777777" w:rsidR="008B5145" w:rsidRDefault="008B5145" w:rsidP="008B5145"/>
    <w:p w14:paraId="2FEE0C08" w14:textId="77777777" w:rsidR="008B5145" w:rsidRDefault="008B5145" w:rsidP="008B5145">
      <w:r>
        <w:t>This means multiple entity types are stored in one table, using carefully designed keys.</w:t>
      </w:r>
    </w:p>
    <w:p w14:paraId="5A504946" w14:textId="77777777" w:rsidR="008B5145" w:rsidRDefault="008B5145" w:rsidP="008B5145"/>
    <w:p w14:paraId="5517EF60" w14:textId="77777777" w:rsidR="008B5145" w:rsidRDefault="008B5145" w:rsidP="008B5145">
      <w:r>
        <w:t>Benefits:</w:t>
      </w:r>
    </w:p>
    <w:p w14:paraId="124713C3" w14:textId="77777777" w:rsidR="008B5145" w:rsidRDefault="008B5145" w:rsidP="008B5145">
      <w:r>
        <w:t>- efficient query patterns</w:t>
      </w:r>
    </w:p>
    <w:p w14:paraId="4BCDEA2B" w14:textId="77777777" w:rsidR="008B5145" w:rsidRDefault="008B5145" w:rsidP="008B5145">
      <w:r>
        <w:t>- fewer tables</w:t>
      </w:r>
    </w:p>
    <w:p w14:paraId="359D54A7" w14:textId="77777777" w:rsidR="008B5145" w:rsidRDefault="008B5145" w:rsidP="008B5145">
      <w:r>
        <w:t>- fewer joins</w:t>
      </w:r>
    </w:p>
    <w:p w14:paraId="6FC56D1F" w14:textId="77777777" w:rsidR="008B5145" w:rsidRDefault="008B5145" w:rsidP="008B5145">
      <w:r>
        <w:t>- can model complex relationships</w:t>
      </w:r>
    </w:p>
    <w:p w14:paraId="03F83208" w14:textId="77777777" w:rsidR="008B5145" w:rsidRDefault="008B5145" w:rsidP="008B5145"/>
    <w:p w14:paraId="63A40272" w14:textId="77777777" w:rsidR="008B5145" w:rsidRDefault="008B5145" w:rsidP="008B5145">
      <w:r>
        <w:t>This is advanced, but very common in serious DynamoDB usage.</w:t>
      </w:r>
    </w:p>
    <w:p w14:paraId="25FEA954" w14:textId="77777777" w:rsidR="008B5145" w:rsidRDefault="008B5145" w:rsidP="008B5145"/>
    <w:p w14:paraId="35B2D428" w14:textId="77777777" w:rsidR="008B5145" w:rsidRDefault="008B5145" w:rsidP="008B5145">
      <w:r>
        <w:t>---</w:t>
      </w:r>
    </w:p>
    <w:p w14:paraId="2881D7CD" w14:textId="77777777" w:rsidR="008B5145" w:rsidRDefault="008B5145" w:rsidP="008B5145"/>
    <w:p w14:paraId="1840A213" w14:textId="77777777" w:rsidR="008B5145" w:rsidRDefault="008B5145" w:rsidP="008B5145">
      <w:r>
        <w:t># Example single-table idea</w:t>
      </w:r>
    </w:p>
    <w:p w14:paraId="02967B23" w14:textId="77777777" w:rsidR="008B5145" w:rsidRDefault="008B5145" w:rsidP="008B5145"/>
    <w:p w14:paraId="61FEA516" w14:textId="77777777" w:rsidR="008B5145" w:rsidRDefault="008B5145" w:rsidP="008B5145">
      <w:r>
        <w:t>A table might store:</w:t>
      </w:r>
    </w:p>
    <w:p w14:paraId="01101FC1" w14:textId="77777777" w:rsidR="008B5145" w:rsidRDefault="008B5145" w:rsidP="008B5145">
      <w:r>
        <w:t>- users</w:t>
      </w:r>
    </w:p>
    <w:p w14:paraId="629EE2AA" w14:textId="77777777" w:rsidR="008B5145" w:rsidRDefault="008B5145" w:rsidP="008B5145">
      <w:r>
        <w:t>- orders</w:t>
      </w:r>
    </w:p>
    <w:p w14:paraId="046A6C67" w14:textId="77777777" w:rsidR="008B5145" w:rsidRDefault="008B5145" w:rsidP="008B5145">
      <w:r>
        <w:t>- order items</w:t>
      </w:r>
    </w:p>
    <w:p w14:paraId="01CD65CB" w14:textId="77777777" w:rsidR="008B5145" w:rsidRDefault="008B5145" w:rsidP="008B5145"/>
    <w:p w14:paraId="3FC6BCF7" w14:textId="77777777" w:rsidR="008B5145" w:rsidRDefault="008B5145" w:rsidP="008B5145">
      <w:r>
        <w:t>Using key patterns like:</w:t>
      </w:r>
    </w:p>
    <w:p w14:paraId="464C2D9E" w14:textId="77777777" w:rsidR="008B5145" w:rsidRDefault="008B5145" w:rsidP="008B5145">
      <w:r>
        <w:t>- `PK = USER#123`</w:t>
      </w:r>
    </w:p>
    <w:p w14:paraId="737EE7BA" w14:textId="77777777" w:rsidR="008B5145" w:rsidRDefault="008B5145" w:rsidP="008B5145">
      <w:r>
        <w:t>- `SK = PROFILE`</w:t>
      </w:r>
    </w:p>
    <w:p w14:paraId="668CC8E6" w14:textId="77777777" w:rsidR="008B5145" w:rsidRDefault="008B5145" w:rsidP="008B5145">
      <w:r>
        <w:t>- `SK = ORDER#456`</w:t>
      </w:r>
    </w:p>
    <w:p w14:paraId="420402FC" w14:textId="77777777" w:rsidR="008B5145" w:rsidRDefault="008B5145" w:rsidP="008B5145">
      <w:r>
        <w:t>- `SK = ORDERITEM#789`</w:t>
      </w:r>
    </w:p>
    <w:p w14:paraId="2EF358D0" w14:textId="77777777" w:rsidR="008B5145" w:rsidRDefault="008B5145" w:rsidP="008B5145"/>
    <w:p w14:paraId="48A2E02E" w14:textId="77777777" w:rsidR="008B5145" w:rsidRDefault="008B5145" w:rsidP="008B5145">
      <w:r>
        <w:t>This lets related data live together and be queried efficiently.</w:t>
      </w:r>
    </w:p>
    <w:p w14:paraId="2B7F1C87" w14:textId="77777777" w:rsidR="008B5145" w:rsidRDefault="008B5145" w:rsidP="008B5145"/>
    <w:p w14:paraId="46763C63" w14:textId="77777777" w:rsidR="008B5145" w:rsidRDefault="008B5145" w:rsidP="008B5145">
      <w:r>
        <w:t>---</w:t>
      </w:r>
    </w:p>
    <w:p w14:paraId="40F77789" w14:textId="77777777" w:rsidR="008B5145" w:rsidRDefault="008B5145" w:rsidP="008B5145"/>
    <w:p w14:paraId="70B186E0" w14:textId="77777777" w:rsidR="008B5145" w:rsidRDefault="008B5145" w:rsidP="008B5145">
      <w:r>
        <w:t># Common API operations</w:t>
      </w:r>
    </w:p>
    <w:p w14:paraId="659043D9" w14:textId="77777777" w:rsidR="008B5145" w:rsidRDefault="008B5145" w:rsidP="008B5145"/>
    <w:p w14:paraId="6A87BB10" w14:textId="77777777" w:rsidR="008B5145" w:rsidRDefault="008B5145" w:rsidP="008B5145">
      <w:r>
        <w:t>- `PutItem` for inserts</w:t>
      </w:r>
    </w:p>
    <w:p w14:paraId="74204FD8" w14:textId="77777777" w:rsidR="008B5145" w:rsidRDefault="008B5145" w:rsidP="008B5145">
      <w:r>
        <w:t>- `GetItem` for key-based reads</w:t>
      </w:r>
    </w:p>
    <w:p w14:paraId="16A3F50D" w14:textId="77777777" w:rsidR="008B5145" w:rsidRDefault="008B5145" w:rsidP="008B5145">
      <w:r>
        <w:t>- `UpdateItem` for partial updates</w:t>
      </w:r>
    </w:p>
    <w:p w14:paraId="2AFCB6A3" w14:textId="77777777" w:rsidR="008B5145" w:rsidRDefault="008B5145" w:rsidP="008B5145">
      <w:r>
        <w:t>- `DeleteItem` for deletes</w:t>
      </w:r>
    </w:p>
    <w:p w14:paraId="3BF7468F" w14:textId="77777777" w:rsidR="008B5145" w:rsidRDefault="008B5145" w:rsidP="008B5145">
      <w:r>
        <w:lastRenderedPageBreak/>
        <w:t>- `Query` for efficient key lookups</w:t>
      </w:r>
    </w:p>
    <w:p w14:paraId="185AB065" w14:textId="77777777" w:rsidR="008B5145" w:rsidRDefault="008B5145" w:rsidP="008B5145">
      <w:r>
        <w:t>- `Scan` for full table reads</w:t>
      </w:r>
    </w:p>
    <w:p w14:paraId="6A2DE15D" w14:textId="77777777" w:rsidR="008B5145" w:rsidRDefault="008B5145" w:rsidP="008B5145">
      <w:r>
        <w:t>- `BatchWriteItem` for multiple writes</w:t>
      </w:r>
    </w:p>
    <w:p w14:paraId="7D2BA258" w14:textId="77777777" w:rsidR="008B5145" w:rsidRDefault="008B5145" w:rsidP="008B5145">
      <w:r>
        <w:t>- `BatchGetItem` for multiple reads</w:t>
      </w:r>
    </w:p>
    <w:p w14:paraId="0E0009F3" w14:textId="77777777" w:rsidR="008B5145" w:rsidRDefault="008B5145" w:rsidP="008B5145"/>
    <w:p w14:paraId="328A6C0C" w14:textId="77777777" w:rsidR="008B5145" w:rsidRDefault="008B5145" w:rsidP="008B5145">
      <w:r>
        <w:t>---</w:t>
      </w:r>
    </w:p>
    <w:p w14:paraId="035FC7C1" w14:textId="77777777" w:rsidR="008B5145" w:rsidRDefault="008B5145" w:rsidP="008B5145"/>
    <w:p w14:paraId="0C7EDDDB" w14:textId="77777777" w:rsidR="008B5145" w:rsidRDefault="008B5145" w:rsidP="008B5145">
      <w:r>
        <w:t># Example with SDK</w:t>
      </w:r>
    </w:p>
    <w:p w14:paraId="7A11CA82" w14:textId="77777777" w:rsidR="008B5145" w:rsidRDefault="008B5145" w:rsidP="008B5145"/>
    <w:p w14:paraId="1792E706" w14:textId="77777777" w:rsidR="008B5145" w:rsidRDefault="008B5145" w:rsidP="008B5145">
      <w:r>
        <w:t>A simple conceptual example in Java:</w:t>
      </w:r>
    </w:p>
    <w:p w14:paraId="79B58627" w14:textId="77777777" w:rsidR="008B5145" w:rsidRDefault="008B5145" w:rsidP="008B5145"/>
    <w:p w14:paraId="43E8701E" w14:textId="77777777" w:rsidR="008B5145" w:rsidRDefault="008B5145" w:rsidP="008B5145">
      <w:r>
        <w:t>```java</w:t>
      </w:r>
    </w:p>
    <w:p w14:paraId="472202BE" w14:textId="77777777" w:rsidR="008B5145" w:rsidRDefault="008B5145" w:rsidP="008B5145">
      <w:r>
        <w:t>Map&lt;String, AttributeValue&gt; item = new HashMap&lt;&gt;();</w:t>
      </w:r>
    </w:p>
    <w:p w14:paraId="7ED016AD" w14:textId="77777777" w:rsidR="008B5145" w:rsidRDefault="008B5145" w:rsidP="008B5145">
      <w:r>
        <w:t>item.put("userId", AttributeValue.builder().s("u123").build());</w:t>
      </w:r>
    </w:p>
    <w:p w14:paraId="1002DB05" w14:textId="77777777" w:rsidR="008B5145" w:rsidRDefault="008B5145" w:rsidP="008B5145">
      <w:r>
        <w:t>item.put("name", AttributeValue.builder().s("Alice").build());</w:t>
      </w:r>
    </w:p>
    <w:p w14:paraId="5898FF25" w14:textId="77777777" w:rsidR="008B5145" w:rsidRDefault="008B5145" w:rsidP="008B5145">
      <w:r>
        <w:t>item.put("status", AttributeValue.builder().s("ACTIVE").build());</w:t>
      </w:r>
    </w:p>
    <w:p w14:paraId="00810E5B" w14:textId="77777777" w:rsidR="008B5145" w:rsidRDefault="008B5145" w:rsidP="008B5145"/>
    <w:p w14:paraId="7210595A" w14:textId="77777777" w:rsidR="008B5145" w:rsidRDefault="008B5145" w:rsidP="008B5145">
      <w:r>
        <w:t>PutItemRequest request = PutItemRequest.builder()</w:t>
      </w:r>
    </w:p>
    <w:p w14:paraId="7840B68C" w14:textId="77777777" w:rsidR="008B5145" w:rsidRDefault="008B5145" w:rsidP="008B5145">
      <w:r>
        <w:t xml:space="preserve">    .tableName("Users")</w:t>
      </w:r>
    </w:p>
    <w:p w14:paraId="65A810F8" w14:textId="77777777" w:rsidR="008B5145" w:rsidRDefault="008B5145" w:rsidP="008B5145">
      <w:r>
        <w:t xml:space="preserve">    .item(item)</w:t>
      </w:r>
    </w:p>
    <w:p w14:paraId="7B9FDA86" w14:textId="77777777" w:rsidR="008B5145" w:rsidRDefault="008B5145" w:rsidP="008B5145">
      <w:r>
        <w:t xml:space="preserve">    .build();</w:t>
      </w:r>
    </w:p>
    <w:p w14:paraId="3E8F3E1E" w14:textId="77777777" w:rsidR="008B5145" w:rsidRDefault="008B5145" w:rsidP="008B5145"/>
    <w:p w14:paraId="184ECD0F" w14:textId="77777777" w:rsidR="008B5145" w:rsidRDefault="008B5145" w:rsidP="008B5145">
      <w:r>
        <w:t>dynamoDbClient.putItem(request);</w:t>
      </w:r>
    </w:p>
    <w:p w14:paraId="221D68DB" w14:textId="77777777" w:rsidR="008B5145" w:rsidRDefault="008B5145" w:rsidP="008B5145">
      <w:r>
        <w:t>```</w:t>
      </w:r>
    </w:p>
    <w:p w14:paraId="5D4C5A12" w14:textId="77777777" w:rsidR="008B5145" w:rsidRDefault="008B5145" w:rsidP="008B5145"/>
    <w:p w14:paraId="55284D70" w14:textId="77777777" w:rsidR="008B5145" w:rsidRDefault="008B5145" w:rsidP="008B5145">
      <w:r>
        <w:t>This shows the basic idea of writing items programmatically.</w:t>
      </w:r>
    </w:p>
    <w:p w14:paraId="062FA6EB" w14:textId="77777777" w:rsidR="008B5145" w:rsidRDefault="008B5145" w:rsidP="008B5145"/>
    <w:p w14:paraId="6D23480E" w14:textId="77777777" w:rsidR="008B5145" w:rsidRDefault="008B5145" w:rsidP="008B5145">
      <w:r>
        <w:t>---</w:t>
      </w:r>
    </w:p>
    <w:p w14:paraId="7D90343F" w14:textId="77777777" w:rsidR="008B5145" w:rsidRDefault="008B5145" w:rsidP="008B5145"/>
    <w:p w14:paraId="20315C22" w14:textId="77777777" w:rsidR="008B5145" w:rsidRDefault="008B5145" w:rsidP="008B5145">
      <w:r>
        <w:t># Security and access control</w:t>
      </w:r>
    </w:p>
    <w:p w14:paraId="20A858F3" w14:textId="77777777" w:rsidR="008B5145" w:rsidRDefault="008B5145" w:rsidP="008B5145"/>
    <w:p w14:paraId="75691886" w14:textId="77777777" w:rsidR="008B5145" w:rsidRDefault="008B5145" w:rsidP="008B5145">
      <w:r>
        <w:t>DynamoDB integrates with IAM.</w:t>
      </w:r>
    </w:p>
    <w:p w14:paraId="5BDEBA00" w14:textId="77777777" w:rsidR="008B5145" w:rsidRDefault="008B5145" w:rsidP="008B5145"/>
    <w:p w14:paraId="0A926C71" w14:textId="77777777" w:rsidR="008B5145" w:rsidRDefault="008B5145" w:rsidP="008B5145">
      <w:r>
        <w:t>You can control:</w:t>
      </w:r>
    </w:p>
    <w:p w14:paraId="2E56E7BE" w14:textId="77777777" w:rsidR="008B5145" w:rsidRDefault="008B5145" w:rsidP="008B5145">
      <w:r>
        <w:t>- which applications can read or write tables</w:t>
      </w:r>
    </w:p>
    <w:p w14:paraId="570542CF" w14:textId="77777777" w:rsidR="008B5145" w:rsidRDefault="008B5145" w:rsidP="008B5145">
      <w:r>
        <w:t>- which actions are allowed</w:t>
      </w:r>
    </w:p>
    <w:p w14:paraId="7FE0D06B" w14:textId="77777777" w:rsidR="008B5145" w:rsidRDefault="008B5145" w:rsidP="008B5145">
      <w:r>
        <w:t>- access by role</w:t>
      </w:r>
    </w:p>
    <w:p w14:paraId="6EA8952D" w14:textId="77777777" w:rsidR="008B5145" w:rsidRDefault="008B5145" w:rsidP="008B5145"/>
    <w:p w14:paraId="546FC660" w14:textId="77777777" w:rsidR="008B5145" w:rsidRDefault="008B5145" w:rsidP="008B5145">
      <w:r>
        <w:t>This is better than embedding credentials in code.</w:t>
      </w:r>
    </w:p>
    <w:p w14:paraId="5F1A216C" w14:textId="77777777" w:rsidR="008B5145" w:rsidRDefault="008B5145" w:rsidP="008B5145"/>
    <w:p w14:paraId="08811031" w14:textId="77777777" w:rsidR="008B5145" w:rsidRDefault="008B5145" w:rsidP="008B5145">
      <w:r>
        <w:t>---</w:t>
      </w:r>
    </w:p>
    <w:p w14:paraId="5A56E71D" w14:textId="77777777" w:rsidR="008B5145" w:rsidRDefault="008B5145" w:rsidP="008B5145"/>
    <w:p w14:paraId="52ED3008" w14:textId="77777777" w:rsidR="008B5145" w:rsidRDefault="008B5145" w:rsidP="008B5145">
      <w:r>
        <w:t># Backup and recovery</w:t>
      </w:r>
    </w:p>
    <w:p w14:paraId="70587D58" w14:textId="77777777" w:rsidR="008B5145" w:rsidRDefault="008B5145" w:rsidP="008B5145"/>
    <w:p w14:paraId="0DCD7C07" w14:textId="77777777" w:rsidR="008B5145" w:rsidRDefault="008B5145" w:rsidP="008B5145">
      <w:r>
        <w:t>DynamoDB supports:</w:t>
      </w:r>
    </w:p>
    <w:p w14:paraId="1F1BD11E" w14:textId="77777777" w:rsidR="008B5145" w:rsidRDefault="008B5145" w:rsidP="008B5145">
      <w:r>
        <w:t>- point-in-time recovery</w:t>
      </w:r>
    </w:p>
    <w:p w14:paraId="093224B3" w14:textId="77777777" w:rsidR="008B5145" w:rsidRDefault="008B5145" w:rsidP="008B5145">
      <w:r>
        <w:t>- on-demand backups</w:t>
      </w:r>
    </w:p>
    <w:p w14:paraId="63B68E5D" w14:textId="77777777" w:rsidR="008B5145" w:rsidRDefault="008B5145" w:rsidP="008B5145"/>
    <w:p w14:paraId="6D806D7C" w14:textId="77777777" w:rsidR="008B5145" w:rsidRDefault="008B5145" w:rsidP="008B5145">
      <w:r>
        <w:lastRenderedPageBreak/>
        <w:t>This is useful for restoring data after mistakes or corruption.</w:t>
      </w:r>
    </w:p>
    <w:p w14:paraId="72F516DE" w14:textId="77777777" w:rsidR="008B5145" w:rsidRDefault="008B5145" w:rsidP="008B5145"/>
    <w:p w14:paraId="3F7B4759" w14:textId="77777777" w:rsidR="008B5145" w:rsidRDefault="008B5145" w:rsidP="008B5145">
      <w:r>
        <w:t>---</w:t>
      </w:r>
    </w:p>
    <w:p w14:paraId="776CEF2E" w14:textId="77777777" w:rsidR="008B5145" w:rsidRDefault="008B5145" w:rsidP="008B5145"/>
    <w:p w14:paraId="2920AD5A" w14:textId="77777777" w:rsidR="008B5145" w:rsidRDefault="008B5145" w:rsidP="008B5145">
      <w:r>
        <w:t># Monitoring</w:t>
      </w:r>
    </w:p>
    <w:p w14:paraId="65A71010" w14:textId="77777777" w:rsidR="008B5145" w:rsidRDefault="008B5145" w:rsidP="008B5145"/>
    <w:p w14:paraId="552022C2" w14:textId="77777777" w:rsidR="008B5145" w:rsidRDefault="008B5145" w:rsidP="008B5145">
      <w:r>
        <w:t>You can use CloudWatch to monitor:</w:t>
      </w:r>
    </w:p>
    <w:p w14:paraId="4CE24A5C" w14:textId="77777777" w:rsidR="008B5145" w:rsidRDefault="008B5145" w:rsidP="008B5145">
      <w:r>
        <w:t>- latency</w:t>
      </w:r>
    </w:p>
    <w:p w14:paraId="204B9C1E" w14:textId="77777777" w:rsidR="008B5145" w:rsidRDefault="008B5145" w:rsidP="008B5145">
      <w:r>
        <w:t>- throttling</w:t>
      </w:r>
    </w:p>
    <w:p w14:paraId="0FB0E592" w14:textId="77777777" w:rsidR="008B5145" w:rsidRDefault="008B5145" w:rsidP="008B5145">
      <w:r>
        <w:t>- read/write usage</w:t>
      </w:r>
    </w:p>
    <w:p w14:paraId="1063CE23" w14:textId="77777777" w:rsidR="008B5145" w:rsidRDefault="008B5145" w:rsidP="008B5145">
      <w:r>
        <w:t>- errors</w:t>
      </w:r>
    </w:p>
    <w:p w14:paraId="5FE7BBC0" w14:textId="77777777" w:rsidR="008B5145" w:rsidRDefault="008B5145" w:rsidP="008B5145">
      <w:r>
        <w:t>- capacity consumption</w:t>
      </w:r>
    </w:p>
    <w:p w14:paraId="581AA6F1" w14:textId="77777777" w:rsidR="008B5145" w:rsidRDefault="008B5145" w:rsidP="008B5145"/>
    <w:p w14:paraId="11833E80" w14:textId="77777777" w:rsidR="008B5145" w:rsidRDefault="008B5145" w:rsidP="008B5145">
      <w:r>
        <w:t>This is important for production systems.</w:t>
      </w:r>
    </w:p>
    <w:p w14:paraId="73016AE5" w14:textId="77777777" w:rsidR="008B5145" w:rsidRDefault="008B5145" w:rsidP="008B5145"/>
    <w:p w14:paraId="186ECE74" w14:textId="77777777" w:rsidR="008B5145" w:rsidRDefault="008B5145" w:rsidP="008B5145">
      <w:r>
        <w:t>---</w:t>
      </w:r>
    </w:p>
    <w:p w14:paraId="6DF2E3F9" w14:textId="77777777" w:rsidR="008B5145" w:rsidRDefault="008B5145" w:rsidP="008B5145"/>
    <w:p w14:paraId="1A20AB44" w14:textId="77777777" w:rsidR="008B5145" w:rsidRDefault="008B5145" w:rsidP="008B5145">
      <w:r>
        <w:t># Throttling</w:t>
      </w:r>
    </w:p>
    <w:p w14:paraId="72570114" w14:textId="77777777" w:rsidR="008B5145" w:rsidRDefault="008B5145" w:rsidP="008B5145"/>
    <w:p w14:paraId="0ED15102" w14:textId="77777777" w:rsidR="008B5145" w:rsidRDefault="008B5145" w:rsidP="008B5145">
      <w:r>
        <w:t>If traffic exceeds capacity, requests may get throttled.</w:t>
      </w:r>
    </w:p>
    <w:p w14:paraId="0F1D6D35" w14:textId="77777777" w:rsidR="008B5145" w:rsidRDefault="008B5145" w:rsidP="008B5145"/>
    <w:p w14:paraId="76F3358F" w14:textId="77777777" w:rsidR="008B5145" w:rsidRDefault="008B5145" w:rsidP="008B5145">
      <w:r>
        <w:t>This can happen in provisioned mode when reads or writes exceed configured capacity.</w:t>
      </w:r>
    </w:p>
    <w:p w14:paraId="6B5AAEB3" w14:textId="77777777" w:rsidR="008B5145" w:rsidRDefault="008B5145" w:rsidP="008B5145"/>
    <w:p w14:paraId="10ECFDB2" w14:textId="77777777" w:rsidR="008B5145" w:rsidRDefault="008B5145" w:rsidP="008B5145">
      <w:r>
        <w:lastRenderedPageBreak/>
        <w:t>Solutions:</w:t>
      </w:r>
    </w:p>
    <w:p w14:paraId="6ECD4218" w14:textId="77777777" w:rsidR="008B5145" w:rsidRDefault="008B5145" w:rsidP="008B5145">
      <w:r>
        <w:t>- increase capacity</w:t>
      </w:r>
    </w:p>
    <w:p w14:paraId="536D87E8" w14:textId="77777777" w:rsidR="008B5145" w:rsidRDefault="008B5145" w:rsidP="008B5145">
      <w:r>
        <w:t>- use on-demand mode</w:t>
      </w:r>
    </w:p>
    <w:p w14:paraId="2C03AC6B" w14:textId="77777777" w:rsidR="008B5145" w:rsidRDefault="008B5145" w:rsidP="008B5145">
      <w:r>
        <w:t>- redesign hot partitions</w:t>
      </w:r>
    </w:p>
    <w:p w14:paraId="23FA563F" w14:textId="77777777" w:rsidR="008B5145" w:rsidRDefault="008B5145" w:rsidP="008B5145">
      <w:r>
        <w:t>- add caching where appropriate</w:t>
      </w:r>
    </w:p>
    <w:p w14:paraId="55CB6C67" w14:textId="77777777" w:rsidR="008B5145" w:rsidRDefault="008B5145" w:rsidP="008B5145"/>
    <w:p w14:paraId="780A8A20" w14:textId="77777777" w:rsidR="008B5145" w:rsidRDefault="008B5145" w:rsidP="008B5145">
      <w:r>
        <w:t>---</w:t>
      </w:r>
    </w:p>
    <w:p w14:paraId="4761DE3E" w14:textId="77777777" w:rsidR="008B5145" w:rsidRDefault="008B5145" w:rsidP="008B5145"/>
    <w:p w14:paraId="1097CAAA" w14:textId="77777777" w:rsidR="008B5145" w:rsidRDefault="008B5145" w:rsidP="008B5145">
      <w:r>
        <w:t># Common misunderstandings</w:t>
      </w:r>
    </w:p>
    <w:p w14:paraId="2A46A2F1" w14:textId="77777777" w:rsidR="008B5145" w:rsidRDefault="008B5145" w:rsidP="008B5145"/>
    <w:p w14:paraId="72E5C074" w14:textId="77777777" w:rsidR="008B5145" w:rsidRDefault="008B5145" w:rsidP="008B5145">
      <w:r>
        <w:t>## “DynamoDB is like a relational DB”</w:t>
      </w:r>
    </w:p>
    <w:p w14:paraId="7315183A" w14:textId="77777777" w:rsidR="008B5145" w:rsidRDefault="008B5145" w:rsidP="008B5145">
      <w:r>
        <w:t>Not really. It is optimized for access patterns, not joins.</w:t>
      </w:r>
    </w:p>
    <w:p w14:paraId="0B4F4D1A" w14:textId="77777777" w:rsidR="008B5145" w:rsidRDefault="008B5145" w:rsidP="008B5145"/>
    <w:p w14:paraId="7C4DA4CD" w14:textId="77777777" w:rsidR="008B5145" w:rsidRDefault="008B5145" w:rsidP="008B5145">
      <w:r>
        <w:t>## “DynamoDB tables should be normalized like SQL”</w:t>
      </w:r>
    </w:p>
    <w:p w14:paraId="49B83BD1" w14:textId="77777777" w:rsidR="008B5145" w:rsidRDefault="008B5145" w:rsidP="008B5145">
      <w:r>
        <w:t>Usually no. Model for access, not normalization.</w:t>
      </w:r>
    </w:p>
    <w:p w14:paraId="3BDB97C5" w14:textId="77777777" w:rsidR="008B5145" w:rsidRDefault="008B5145" w:rsidP="008B5145"/>
    <w:p w14:paraId="725A280C" w14:textId="77777777" w:rsidR="008B5145" w:rsidRDefault="008B5145" w:rsidP="008B5145">
      <w:r>
        <w:t>## “Scan is fine for large tables”</w:t>
      </w:r>
    </w:p>
    <w:p w14:paraId="07BF3924" w14:textId="77777777" w:rsidR="008B5145" w:rsidRDefault="008B5145" w:rsidP="008B5145">
      <w:r>
        <w:t>Usually no, scans are expensive.</w:t>
      </w:r>
    </w:p>
    <w:p w14:paraId="4DFFD964" w14:textId="77777777" w:rsidR="008B5145" w:rsidRDefault="008B5145" w:rsidP="008B5145"/>
    <w:p w14:paraId="6B43BDD2" w14:textId="77777777" w:rsidR="008B5145" w:rsidRDefault="008B5145" w:rsidP="008B5145">
      <w:r>
        <w:t>## “One table per entity is always best”</w:t>
      </w:r>
    </w:p>
    <w:p w14:paraId="20D62218" w14:textId="77777777" w:rsidR="008B5145" w:rsidRDefault="008B5145" w:rsidP="008B5145">
      <w:r>
        <w:t>Not necessarily. Single-table design is often powerful.</w:t>
      </w:r>
    </w:p>
    <w:p w14:paraId="51E6AF7C" w14:textId="77777777" w:rsidR="008B5145" w:rsidRDefault="008B5145" w:rsidP="008B5145"/>
    <w:p w14:paraId="19E70DCD" w14:textId="77777777" w:rsidR="008B5145" w:rsidRDefault="008B5145" w:rsidP="008B5145">
      <w:r>
        <w:t>---</w:t>
      </w:r>
    </w:p>
    <w:p w14:paraId="50093E93" w14:textId="77777777" w:rsidR="008B5145" w:rsidRDefault="008B5145" w:rsidP="008B5145"/>
    <w:p w14:paraId="0DB263B9" w14:textId="77777777" w:rsidR="008B5145" w:rsidRDefault="008B5145" w:rsidP="008B5145">
      <w:r>
        <w:lastRenderedPageBreak/>
        <w:t># DynamoDB architecture diagram</w:t>
      </w:r>
    </w:p>
    <w:p w14:paraId="0FA86D47" w14:textId="77777777" w:rsidR="008B5145" w:rsidRDefault="008B5145" w:rsidP="008B5145"/>
    <w:p w14:paraId="4B74F1B1" w14:textId="77777777" w:rsidR="008B5145" w:rsidRDefault="008B5145" w:rsidP="008B5145">
      <w:r>
        <w:t>```mermaid</w:t>
      </w:r>
    </w:p>
    <w:p w14:paraId="6068F648" w14:textId="77777777" w:rsidR="008B5145" w:rsidRDefault="008B5145" w:rsidP="008B5145">
      <w:r>
        <w:t>flowchart TB</w:t>
      </w:r>
    </w:p>
    <w:p w14:paraId="35BCFFF9" w14:textId="77777777" w:rsidR="008B5145" w:rsidRDefault="008B5145" w:rsidP="008B5145">
      <w:r>
        <w:t xml:space="preserve">    User[User App] --&gt; API[Application API]</w:t>
      </w:r>
    </w:p>
    <w:p w14:paraId="2EB4C8CD" w14:textId="77777777" w:rsidR="008B5145" w:rsidRDefault="008B5145" w:rsidP="008B5145">
      <w:r>
        <w:t xml:space="preserve">    API --&gt; DDB[(DynamoDB Table)]</w:t>
      </w:r>
    </w:p>
    <w:p w14:paraId="6888360A" w14:textId="77777777" w:rsidR="008B5145" w:rsidRDefault="008B5145" w:rsidP="008B5145">
      <w:r>
        <w:t xml:space="preserve">    DDB --&gt; GSI[Global Secondary Index]</w:t>
      </w:r>
    </w:p>
    <w:p w14:paraId="4C8E081B" w14:textId="77777777" w:rsidR="008B5145" w:rsidRDefault="008B5145" w:rsidP="008B5145">
      <w:r>
        <w:t xml:space="preserve">    DDB --&gt; Stream[DynamoDB Stream]</w:t>
      </w:r>
    </w:p>
    <w:p w14:paraId="7FD9D1EA" w14:textId="77777777" w:rsidR="008B5145" w:rsidRDefault="008B5145" w:rsidP="008B5145">
      <w:r>
        <w:t xml:space="preserve">    Stream --&gt; Lambda[Lambda Processor]</w:t>
      </w:r>
    </w:p>
    <w:p w14:paraId="6257039A" w14:textId="77777777" w:rsidR="008B5145" w:rsidRDefault="008B5145" w:rsidP="008B5145">
      <w:r>
        <w:t xml:space="preserve">    DDB --&gt; TTL[TTL Expiry Cleanup]</w:t>
      </w:r>
    </w:p>
    <w:p w14:paraId="3F32260E" w14:textId="77777777" w:rsidR="008B5145" w:rsidRDefault="008B5145" w:rsidP="008B5145"/>
    <w:p w14:paraId="01EAAB46" w14:textId="77777777" w:rsidR="008B5145" w:rsidRDefault="008B5145" w:rsidP="008B5145">
      <w:r>
        <w:t xml:space="preserve">    style User fill:#00ceff,stroke:#000000,stroke-width:2px,color:#000000</w:t>
      </w:r>
    </w:p>
    <w:p w14:paraId="22B95B26" w14:textId="77777777" w:rsidR="008B5145" w:rsidRDefault="008B5145" w:rsidP="008B5145">
      <w:r>
        <w:t xml:space="preserve">    style API fill:#ffd43b,stroke:#000000,stroke-width:2px,color:#000000</w:t>
      </w:r>
    </w:p>
    <w:p w14:paraId="3BEA758F" w14:textId="77777777" w:rsidR="008B5145" w:rsidRDefault="008B5145" w:rsidP="008B5145">
      <w:r>
        <w:t xml:space="preserve">    style DDB fill:#69db7c,stroke:#000000,stroke-width:2px,color:#000000</w:t>
      </w:r>
    </w:p>
    <w:p w14:paraId="2CACB4A2" w14:textId="77777777" w:rsidR="008B5145" w:rsidRDefault="008B5145" w:rsidP="008B5145">
      <w:r>
        <w:t xml:space="preserve">    style GSI fill:#ffa94d,stroke:#000000,stroke-width:2px,color:#000000</w:t>
      </w:r>
    </w:p>
    <w:p w14:paraId="789A81D7" w14:textId="77777777" w:rsidR="008B5145" w:rsidRDefault="008B5145" w:rsidP="008B5145">
      <w:r>
        <w:t xml:space="preserve">    style Stream fill:#20c997,stroke:#000000,stroke-width:2px,color:#000000</w:t>
      </w:r>
    </w:p>
    <w:p w14:paraId="5A7410E3" w14:textId="77777777" w:rsidR="008B5145" w:rsidRDefault="008B5145" w:rsidP="008B5145">
      <w:r>
        <w:t xml:space="preserve">    style Lambda fill:#ffd43b,stroke:#000000,stroke-width:2px,color:#000000</w:t>
      </w:r>
    </w:p>
    <w:p w14:paraId="31B8B101" w14:textId="77777777" w:rsidR="008B5145" w:rsidRDefault="008B5145" w:rsidP="008B5145">
      <w:r>
        <w:t xml:space="preserve">    style TTL fill:#20c997,stroke:#000000,stroke-width:2px,color:#000000</w:t>
      </w:r>
    </w:p>
    <w:p w14:paraId="156B335B" w14:textId="77777777" w:rsidR="008B5145" w:rsidRDefault="008B5145" w:rsidP="008B5145">
      <w:r>
        <w:t>```</w:t>
      </w:r>
    </w:p>
    <w:p w14:paraId="4C9DE22E" w14:textId="77777777" w:rsidR="008B5145" w:rsidRDefault="008B5145" w:rsidP="008B5145"/>
    <w:p w14:paraId="5FFADA6C" w14:textId="77777777" w:rsidR="008B5145" w:rsidRDefault="008B5145" w:rsidP="008B5145">
      <w:r>
        <w:t>---</w:t>
      </w:r>
    </w:p>
    <w:p w14:paraId="359A47AA" w14:textId="77777777" w:rsidR="008B5145" w:rsidRDefault="008B5145" w:rsidP="008B5145"/>
    <w:p w14:paraId="7ABC03D8" w14:textId="77777777" w:rsidR="008B5145" w:rsidRDefault="008B5145" w:rsidP="008B5145">
      <w:r>
        <w:t># Interview summary</w:t>
      </w:r>
    </w:p>
    <w:p w14:paraId="19EC736D" w14:textId="77777777" w:rsidR="008B5145" w:rsidRDefault="008B5145" w:rsidP="008B5145"/>
    <w:p w14:paraId="1F14DD1D" w14:textId="77777777" w:rsidR="008B5145" w:rsidRDefault="008B5145" w:rsidP="008B5145">
      <w:r>
        <w:t>If asked, “What is DynamoDB?”, you can say:</w:t>
      </w:r>
    </w:p>
    <w:p w14:paraId="7E736411" w14:textId="77777777" w:rsidR="008B5145" w:rsidRDefault="008B5145" w:rsidP="008B5145"/>
    <w:p w14:paraId="2BD2EBC5" w14:textId="77777777" w:rsidR="008B5145" w:rsidRDefault="008B5145" w:rsidP="008B5145">
      <w:r>
        <w:t>&gt; DynamoDB is AWS’s fully managed NoSQL database. It provides low-latency, highly scalable key-value and document storage. You design it around access patterns using partition keys, sort keys, and secondary indexes, and it is commonly used for sessions, user data, carts, metadata, and high-throughput applications.</w:t>
      </w:r>
    </w:p>
    <w:p w14:paraId="55ABA754" w14:textId="77777777" w:rsidR="008B5145" w:rsidRDefault="008B5145" w:rsidP="008B5145"/>
    <w:p w14:paraId="353F1549" w14:textId="77777777" w:rsidR="008B5145" w:rsidRDefault="008B5145" w:rsidP="008B5145">
      <w:r>
        <w:t>---</w:t>
      </w:r>
    </w:p>
    <w:p w14:paraId="50206E35" w14:textId="77777777" w:rsidR="008B5145" w:rsidRDefault="008B5145" w:rsidP="008B5145"/>
    <w:p w14:paraId="0730B52F" w14:textId="77777777" w:rsidR="008B5145" w:rsidRDefault="008B5145" w:rsidP="008B5145">
      <w:r>
        <w:t># Final takeaway</w:t>
      </w:r>
    </w:p>
    <w:p w14:paraId="72A37BF3" w14:textId="77777777" w:rsidR="008B5145" w:rsidRDefault="008B5145" w:rsidP="008B5145"/>
    <w:p w14:paraId="04D71C1B" w14:textId="77777777" w:rsidR="008B5145" w:rsidRDefault="008B5145" w:rsidP="008B5145">
      <w:r>
        <w:t>DynamoDB is best when you need:</w:t>
      </w:r>
    </w:p>
    <w:p w14:paraId="4B5DF0FB" w14:textId="77777777" w:rsidR="008B5145" w:rsidRDefault="008B5145" w:rsidP="008B5145">
      <w:r>
        <w:t>- massive scale</w:t>
      </w:r>
    </w:p>
    <w:p w14:paraId="6DF2975C" w14:textId="77777777" w:rsidR="008B5145" w:rsidRDefault="008B5145" w:rsidP="008B5145">
      <w:r>
        <w:t>- low latency</w:t>
      </w:r>
    </w:p>
    <w:p w14:paraId="0EA59DE2" w14:textId="77777777" w:rsidR="008B5145" w:rsidRDefault="008B5145" w:rsidP="008B5145">
      <w:r>
        <w:t>- flexible schema</w:t>
      </w:r>
    </w:p>
    <w:p w14:paraId="02A6AB84" w14:textId="77777777" w:rsidR="008B5145" w:rsidRDefault="008B5145" w:rsidP="008B5145">
      <w:r>
        <w:t>- fully managed NoSQL storage</w:t>
      </w:r>
    </w:p>
    <w:p w14:paraId="4F0E9436" w14:textId="77777777" w:rsidR="008B5145" w:rsidRDefault="008B5145" w:rsidP="008B5145">
      <w:r>
        <w:t>- predictable key-based access</w:t>
      </w:r>
    </w:p>
    <w:p w14:paraId="7D58AA5E" w14:textId="77777777" w:rsidR="008B5145" w:rsidRDefault="008B5145" w:rsidP="008B5145"/>
    <w:p w14:paraId="4D8CC552" w14:textId="77777777" w:rsidR="008B5145" w:rsidRDefault="008B5145" w:rsidP="008B5145">
      <w:r>
        <w:lastRenderedPageBreak/>
        <w:t>It is not a replacement for SQL databases in every case, but when your access patterns fit its model, it is extremely powerful.</w:t>
      </w:r>
    </w:p>
    <w:p w14:paraId="2C7AA74B" w14:textId="77777777" w:rsidR="008B5145" w:rsidRDefault="008B5145" w:rsidP="008B5145"/>
    <w:p w14:paraId="7870AD2D" w14:textId="77777777" w:rsidR="008B5145" w:rsidRDefault="008B5145" w:rsidP="008B5145">
      <w:r>
        <w:t>If you want, I can also give you:</w:t>
      </w:r>
    </w:p>
    <w:p w14:paraId="15B09BC0" w14:textId="77777777" w:rsidR="008B5145" w:rsidRDefault="008B5145" w:rsidP="008B5145">
      <w:r>
        <w:t>1. a **DynamoDB vs RDS vs Redis comparison**</w:t>
      </w:r>
    </w:p>
    <w:p w14:paraId="3353C6BA" w14:textId="77777777" w:rsidR="008B5145" w:rsidRDefault="008B5145" w:rsidP="008B5145">
      <w:r>
        <w:t>2. **DynamoDB interview questions and answers**</w:t>
      </w:r>
    </w:p>
    <w:p w14:paraId="2FFBAD54" w14:textId="77777777" w:rsidR="008B5145" w:rsidRDefault="008B5145" w:rsidP="008B5145">
      <w:r>
        <w:t>3. **single-table design explained with examples**</w:t>
      </w:r>
    </w:p>
    <w:p w14:paraId="0C895677" w14:textId="65354E99" w:rsidR="008B5145" w:rsidRDefault="008B5145" w:rsidP="008B5145">
      <w:r>
        <w:t>4. **how to model a real app in DynamoDB**</w:t>
      </w:r>
    </w:p>
    <w:p w14:paraId="4CF948AB" w14:textId="77777777" w:rsidR="008B5145" w:rsidRDefault="008B5145" w:rsidP="008B5145"/>
    <w:p w14:paraId="6233B2D2" w14:textId="02598A21" w:rsidR="008B5145" w:rsidRDefault="003850E7" w:rsidP="00FD1FC8">
      <w:pPr>
        <w:pStyle w:val="Heading1"/>
        <w:numPr>
          <w:ilvl w:val="0"/>
          <w:numId w:val="13"/>
        </w:numPr>
        <w:jc w:val="center"/>
      </w:pPr>
      <w:bookmarkStart w:id="28" w:name="_Toc234595936"/>
      <w:r>
        <w:t>VPC</w:t>
      </w:r>
      <w:bookmarkEnd w:id="28"/>
    </w:p>
    <w:p w14:paraId="5B0C5CA0" w14:textId="77777777" w:rsidR="003850E7" w:rsidRDefault="003850E7" w:rsidP="003850E7"/>
    <w:p w14:paraId="2281DFD0" w14:textId="77777777" w:rsidR="003850E7" w:rsidRDefault="003850E7" w:rsidP="003850E7">
      <w:r>
        <w:t>Absolutely. Let’s go through **AWS VPC, Virtual Private Cloud**, in detail.</w:t>
      </w:r>
    </w:p>
    <w:p w14:paraId="6B73FD3C" w14:textId="77777777" w:rsidR="003850E7" w:rsidRDefault="003850E7" w:rsidP="003850E7"/>
    <w:p w14:paraId="5BC6DC5C" w14:textId="77777777" w:rsidR="003850E7" w:rsidRDefault="003850E7" w:rsidP="003850E7">
      <w:r>
        <w:t># What is a VPC?</w:t>
      </w:r>
    </w:p>
    <w:p w14:paraId="77008F1C" w14:textId="77777777" w:rsidR="003850E7" w:rsidRDefault="003850E7" w:rsidP="003850E7"/>
    <w:p w14:paraId="6B7F0F45" w14:textId="77777777" w:rsidR="003850E7" w:rsidRDefault="003850E7" w:rsidP="003850E7">
      <w:r>
        <w:t>A **VPC** is your own logically isolated private network inside AWS.</w:t>
      </w:r>
    </w:p>
    <w:p w14:paraId="0479ABB4" w14:textId="77777777" w:rsidR="003850E7" w:rsidRDefault="003850E7" w:rsidP="003850E7"/>
    <w:p w14:paraId="4ABCBF94" w14:textId="77777777" w:rsidR="003850E7" w:rsidRDefault="003850E7" w:rsidP="003850E7">
      <w:r>
        <w:t>Think of it as your private data center in the cloud, where you control:</w:t>
      </w:r>
    </w:p>
    <w:p w14:paraId="460E6A88" w14:textId="77777777" w:rsidR="003850E7" w:rsidRDefault="003850E7" w:rsidP="003850E7">
      <w:r>
        <w:t>- IP address ranges</w:t>
      </w:r>
    </w:p>
    <w:p w14:paraId="3219AE1C" w14:textId="77777777" w:rsidR="003850E7" w:rsidRDefault="003850E7" w:rsidP="003850E7">
      <w:r>
        <w:t>- subnets</w:t>
      </w:r>
    </w:p>
    <w:p w14:paraId="1E3945AF" w14:textId="77777777" w:rsidR="003850E7" w:rsidRDefault="003850E7" w:rsidP="003850E7">
      <w:r>
        <w:t>- routing</w:t>
      </w:r>
    </w:p>
    <w:p w14:paraId="1633186D" w14:textId="77777777" w:rsidR="003850E7" w:rsidRDefault="003850E7" w:rsidP="003850E7">
      <w:r>
        <w:lastRenderedPageBreak/>
        <w:t>- security</w:t>
      </w:r>
    </w:p>
    <w:p w14:paraId="413CDCDF" w14:textId="77777777" w:rsidR="003850E7" w:rsidRDefault="003850E7" w:rsidP="003850E7">
      <w:r>
        <w:t>- internet access</w:t>
      </w:r>
    </w:p>
    <w:p w14:paraId="56F23798" w14:textId="77777777" w:rsidR="003850E7" w:rsidRDefault="003850E7" w:rsidP="003850E7">
      <w:r>
        <w:t>- communication between resources</w:t>
      </w:r>
    </w:p>
    <w:p w14:paraId="254BA13B" w14:textId="77777777" w:rsidR="003850E7" w:rsidRDefault="003850E7" w:rsidP="003850E7"/>
    <w:p w14:paraId="61751432" w14:textId="77777777" w:rsidR="003850E7" w:rsidRDefault="003850E7" w:rsidP="003850E7">
      <w:r>
        <w:t>A VPC is one of the most important AWS networking concepts because almost every compute or database service runs inside or connects through a VPC.</w:t>
      </w:r>
    </w:p>
    <w:p w14:paraId="6394B21B" w14:textId="77777777" w:rsidR="003850E7" w:rsidRDefault="003850E7" w:rsidP="003850E7"/>
    <w:p w14:paraId="5A819DE2" w14:textId="77777777" w:rsidR="003850E7" w:rsidRDefault="003850E7" w:rsidP="003850E7">
      <w:r>
        <w:t>---</w:t>
      </w:r>
    </w:p>
    <w:p w14:paraId="3992CC68" w14:textId="77777777" w:rsidR="003850E7" w:rsidRDefault="003850E7" w:rsidP="003850E7"/>
    <w:p w14:paraId="4FB87B6F" w14:textId="77777777" w:rsidR="003850E7" w:rsidRDefault="003850E7" w:rsidP="003850E7">
      <w:r>
        <w:t># Why VPC exists</w:t>
      </w:r>
    </w:p>
    <w:p w14:paraId="7364405D" w14:textId="77777777" w:rsidR="003850E7" w:rsidRDefault="003850E7" w:rsidP="003850E7"/>
    <w:p w14:paraId="68063754" w14:textId="77777777" w:rsidR="003850E7" w:rsidRDefault="003850E7" w:rsidP="003850E7">
      <w:r>
        <w:t>In a traditional data center, you design your own network:</w:t>
      </w:r>
    </w:p>
    <w:p w14:paraId="518581FB" w14:textId="77777777" w:rsidR="003850E7" w:rsidRDefault="003850E7" w:rsidP="003850E7">
      <w:r>
        <w:t>- IP ranges</w:t>
      </w:r>
    </w:p>
    <w:p w14:paraId="09D86CAD" w14:textId="77777777" w:rsidR="003850E7" w:rsidRDefault="003850E7" w:rsidP="003850E7">
      <w:r>
        <w:t>- firewalls</w:t>
      </w:r>
    </w:p>
    <w:p w14:paraId="4ECDF14E" w14:textId="77777777" w:rsidR="003850E7" w:rsidRDefault="003850E7" w:rsidP="003850E7">
      <w:r>
        <w:t>- subnets</w:t>
      </w:r>
    </w:p>
    <w:p w14:paraId="4DAF099D" w14:textId="77777777" w:rsidR="003850E7" w:rsidRDefault="003850E7" w:rsidP="003850E7">
      <w:r>
        <w:t>- routing</w:t>
      </w:r>
    </w:p>
    <w:p w14:paraId="4F10A26D" w14:textId="77777777" w:rsidR="003850E7" w:rsidRDefault="003850E7" w:rsidP="003850E7">
      <w:r>
        <w:t>- NAT</w:t>
      </w:r>
    </w:p>
    <w:p w14:paraId="4C3419FF" w14:textId="77777777" w:rsidR="003850E7" w:rsidRDefault="003850E7" w:rsidP="003850E7">
      <w:r>
        <w:t>- gateways</w:t>
      </w:r>
    </w:p>
    <w:p w14:paraId="05D622C8" w14:textId="77777777" w:rsidR="003850E7" w:rsidRDefault="003850E7" w:rsidP="003850E7"/>
    <w:p w14:paraId="03010FA7" w14:textId="77777777" w:rsidR="003850E7" w:rsidRDefault="003850E7" w:rsidP="003850E7">
      <w:r>
        <w:t>AWS gives you the same control in the cloud through VPC.</w:t>
      </w:r>
    </w:p>
    <w:p w14:paraId="5AC22799" w14:textId="77777777" w:rsidR="003850E7" w:rsidRDefault="003850E7" w:rsidP="003850E7"/>
    <w:p w14:paraId="6575FFAF" w14:textId="77777777" w:rsidR="003850E7" w:rsidRDefault="003850E7" w:rsidP="003850E7">
      <w:r>
        <w:t>This lets you build networks that are:</w:t>
      </w:r>
    </w:p>
    <w:p w14:paraId="7ADECB04" w14:textId="77777777" w:rsidR="003850E7" w:rsidRDefault="003850E7" w:rsidP="003850E7">
      <w:r>
        <w:t>- isolated from other AWS customers</w:t>
      </w:r>
    </w:p>
    <w:p w14:paraId="501F4E9D" w14:textId="77777777" w:rsidR="003850E7" w:rsidRDefault="003850E7" w:rsidP="003850E7">
      <w:r>
        <w:t>- secure</w:t>
      </w:r>
    </w:p>
    <w:p w14:paraId="5C17C81B" w14:textId="77777777" w:rsidR="003850E7" w:rsidRDefault="003850E7" w:rsidP="003850E7">
      <w:r>
        <w:lastRenderedPageBreak/>
        <w:t>- flexible</w:t>
      </w:r>
    </w:p>
    <w:p w14:paraId="1764A34E" w14:textId="77777777" w:rsidR="003850E7" w:rsidRDefault="003850E7" w:rsidP="003850E7">
      <w:r>
        <w:t>- suitable for public and private resources</w:t>
      </w:r>
    </w:p>
    <w:p w14:paraId="0AD9A59B" w14:textId="77777777" w:rsidR="003850E7" w:rsidRDefault="003850E7" w:rsidP="003850E7"/>
    <w:p w14:paraId="5AB2DC9C" w14:textId="77777777" w:rsidR="003850E7" w:rsidRDefault="003850E7" w:rsidP="003850E7">
      <w:r>
        <w:t>---</w:t>
      </w:r>
    </w:p>
    <w:p w14:paraId="1AC63A72" w14:textId="77777777" w:rsidR="003850E7" w:rsidRDefault="003850E7" w:rsidP="003850E7"/>
    <w:p w14:paraId="41BCDEDC" w14:textId="77777777" w:rsidR="003850E7" w:rsidRDefault="003850E7" w:rsidP="003850E7">
      <w:r>
        <w:t># Core VPC idea</w:t>
      </w:r>
    </w:p>
    <w:p w14:paraId="05BE87A6" w14:textId="77777777" w:rsidR="003850E7" w:rsidRDefault="003850E7" w:rsidP="003850E7"/>
    <w:p w14:paraId="7966AA17" w14:textId="77777777" w:rsidR="003850E7" w:rsidRDefault="003850E7" w:rsidP="003850E7">
      <w:r>
        <w:t>A VPC is like a private network boundary.</w:t>
      </w:r>
    </w:p>
    <w:p w14:paraId="72983CCC" w14:textId="77777777" w:rsidR="003850E7" w:rsidRDefault="003850E7" w:rsidP="003850E7"/>
    <w:p w14:paraId="55615578" w14:textId="77777777" w:rsidR="003850E7" w:rsidRDefault="003850E7" w:rsidP="003850E7">
      <w:r>
        <w:t>Inside that boundary, you can place resources such as:</w:t>
      </w:r>
    </w:p>
    <w:p w14:paraId="1218C413" w14:textId="77777777" w:rsidR="003850E7" w:rsidRDefault="003850E7" w:rsidP="003850E7">
      <w:r>
        <w:t>- EC2 instances</w:t>
      </w:r>
    </w:p>
    <w:p w14:paraId="5B26BA75" w14:textId="77777777" w:rsidR="003850E7" w:rsidRDefault="003850E7" w:rsidP="003850E7">
      <w:r>
        <w:t>- RDS databases</w:t>
      </w:r>
    </w:p>
    <w:p w14:paraId="77CC0520" w14:textId="77777777" w:rsidR="003850E7" w:rsidRDefault="003850E7" w:rsidP="003850E7">
      <w:r>
        <w:t>- Lambda functions with VPC access</w:t>
      </w:r>
    </w:p>
    <w:p w14:paraId="68ED88AB" w14:textId="77777777" w:rsidR="003850E7" w:rsidRDefault="003850E7" w:rsidP="003850E7">
      <w:r>
        <w:t>- ECS tasks</w:t>
      </w:r>
    </w:p>
    <w:p w14:paraId="7BA1059F" w14:textId="77777777" w:rsidR="003850E7" w:rsidRDefault="003850E7" w:rsidP="003850E7">
      <w:r>
        <w:t>- load balancers</w:t>
      </w:r>
    </w:p>
    <w:p w14:paraId="6B61AE7A" w14:textId="77777777" w:rsidR="003850E7" w:rsidRDefault="003850E7" w:rsidP="003850E7">
      <w:r>
        <w:t>- NAT gateways</w:t>
      </w:r>
    </w:p>
    <w:p w14:paraId="1D6F7921" w14:textId="77777777" w:rsidR="003850E7" w:rsidRDefault="003850E7" w:rsidP="003850E7">
      <w:r>
        <w:t>- endpoints</w:t>
      </w:r>
    </w:p>
    <w:p w14:paraId="5886B5BD" w14:textId="77777777" w:rsidR="003850E7" w:rsidRDefault="003850E7" w:rsidP="003850E7"/>
    <w:p w14:paraId="42F6E9D4" w14:textId="77777777" w:rsidR="003850E7" w:rsidRDefault="003850E7" w:rsidP="003850E7">
      <w:r>
        <w:t>You decide who can talk to whom, and how traffic flows in and out.</w:t>
      </w:r>
    </w:p>
    <w:p w14:paraId="15753F83" w14:textId="77777777" w:rsidR="003850E7" w:rsidRDefault="003850E7" w:rsidP="003850E7"/>
    <w:p w14:paraId="4E1241BB" w14:textId="77777777" w:rsidR="003850E7" w:rsidRDefault="003850E7" w:rsidP="003850E7">
      <w:r>
        <w:t>---</w:t>
      </w:r>
    </w:p>
    <w:p w14:paraId="2D70852B" w14:textId="77777777" w:rsidR="003850E7" w:rsidRDefault="003850E7" w:rsidP="003850E7"/>
    <w:p w14:paraId="50B17B1E" w14:textId="77777777" w:rsidR="003850E7" w:rsidRDefault="003850E7" w:rsidP="003850E7">
      <w:r>
        <w:t># Main VPC components</w:t>
      </w:r>
    </w:p>
    <w:p w14:paraId="43CD0617" w14:textId="77777777" w:rsidR="003850E7" w:rsidRDefault="003850E7" w:rsidP="003850E7"/>
    <w:p w14:paraId="2B6F722E" w14:textId="77777777" w:rsidR="003850E7" w:rsidRDefault="003850E7" w:rsidP="003850E7">
      <w:r>
        <w:t>## 1. CIDR block</w:t>
      </w:r>
    </w:p>
    <w:p w14:paraId="6D7C0FAC" w14:textId="77777777" w:rsidR="003850E7" w:rsidRDefault="003850E7" w:rsidP="003850E7">
      <w:r>
        <w:t>A VPC is assigned an IP address range using CIDR notation.</w:t>
      </w:r>
    </w:p>
    <w:p w14:paraId="4B7225D5" w14:textId="77777777" w:rsidR="003850E7" w:rsidRDefault="003850E7" w:rsidP="003850E7"/>
    <w:p w14:paraId="75222907" w14:textId="77777777" w:rsidR="003850E7" w:rsidRDefault="003850E7" w:rsidP="003850E7">
      <w:r>
        <w:t>Example:</w:t>
      </w:r>
    </w:p>
    <w:p w14:paraId="3A8CEAC7" w14:textId="77777777" w:rsidR="003850E7" w:rsidRDefault="003850E7" w:rsidP="003850E7">
      <w:r>
        <w:t>```text</w:t>
      </w:r>
    </w:p>
    <w:p w14:paraId="4B17AA3C" w14:textId="77777777" w:rsidR="003850E7" w:rsidRDefault="003850E7" w:rsidP="003850E7">
      <w:r>
        <w:t>10.0.0.0/16</w:t>
      </w:r>
    </w:p>
    <w:p w14:paraId="65EAA6BF" w14:textId="77777777" w:rsidR="003850E7" w:rsidRDefault="003850E7" w:rsidP="003850E7">
      <w:r>
        <w:t>```</w:t>
      </w:r>
    </w:p>
    <w:p w14:paraId="760BDD40" w14:textId="77777777" w:rsidR="003850E7" w:rsidRDefault="003850E7" w:rsidP="003850E7"/>
    <w:p w14:paraId="4033E7B8" w14:textId="77777777" w:rsidR="003850E7" w:rsidRDefault="003850E7" w:rsidP="003850E7">
      <w:r>
        <w:t>This defines the IPs available inside your VPC.</w:t>
      </w:r>
    </w:p>
    <w:p w14:paraId="224D6745" w14:textId="77777777" w:rsidR="003850E7" w:rsidRDefault="003850E7" w:rsidP="003850E7"/>
    <w:p w14:paraId="0E7F8B5A" w14:textId="77777777" w:rsidR="003850E7" w:rsidRDefault="003850E7" w:rsidP="003850E7">
      <w:r>
        <w:t>The CIDR block is important because it determines:</w:t>
      </w:r>
    </w:p>
    <w:p w14:paraId="4E11A189" w14:textId="77777777" w:rsidR="003850E7" w:rsidRDefault="003850E7" w:rsidP="003850E7">
      <w:r>
        <w:t>- how many IPs you can use</w:t>
      </w:r>
    </w:p>
    <w:p w14:paraId="156ED432" w14:textId="77777777" w:rsidR="003850E7" w:rsidRDefault="003850E7" w:rsidP="003850E7">
      <w:r>
        <w:t>- whether you can connect with other networks</w:t>
      </w:r>
    </w:p>
    <w:p w14:paraId="57CF4A52" w14:textId="77777777" w:rsidR="003850E7" w:rsidRDefault="003850E7" w:rsidP="003850E7">
      <w:r>
        <w:t>- whether address ranges overlap</w:t>
      </w:r>
    </w:p>
    <w:p w14:paraId="4663028E" w14:textId="77777777" w:rsidR="003850E7" w:rsidRDefault="003850E7" w:rsidP="003850E7"/>
    <w:p w14:paraId="5F65E876" w14:textId="77777777" w:rsidR="003850E7" w:rsidRDefault="003850E7" w:rsidP="003850E7">
      <w:r>
        <w:t>---</w:t>
      </w:r>
    </w:p>
    <w:p w14:paraId="6393DFC4" w14:textId="77777777" w:rsidR="003850E7" w:rsidRDefault="003850E7" w:rsidP="003850E7"/>
    <w:p w14:paraId="3AFC476F" w14:textId="77777777" w:rsidR="003850E7" w:rsidRDefault="003850E7" w:rsidP="003850E7">
      <w:r>
        <w:t>## 2. Subnets</w:t>
      </w:r>
    </w:p>
    <w:p w14:paraId="7B4D3002" w14:textId="77777777" w:rsidR="003850E7" w:rsidRDefault="003850E7" w:rsidP="003850E7">
      <w:r>
        <w:t>A **subnet** is a smaller range of IPs inside the VPC.</w:t>
      </w:r>
    </w:p>
    <w:p w14:paraId="5B37AFE4" w14:textId="77777777" w:rsidR="003850E7" w:rsidRDefault="003850E7" w:rsidP="003850E7"/>
    <w:p w14:paraId="02639EB7" w14:textId="77777777" w:rsidR="003850E7" w:rsidRDefault="003850E7" w:rsidP="003850E7">
      <w:r>
        <w:t>Example:</w:t>
      </w:r>
    </w:p>
    <w:p w14:paraId="42CC80A3" w14:textId="77777777" w:rsidR="003850E7" w:rsidRDefault="003850E7" w:rsidP="003850E7">
      <w:r>
        <w:t>- `10.0.1.0/24`</w:t>
      </w:r>
    </w:p>
    <w:p w14:paraId="3A6FC2DC" w14:textId="77777777" w:rsidR="003850E7" w:rsidRDefault="003850E7" w:rsidP="003850E7">
      <w:r>
        <w:t>- `10.0.2.0/24`</w:t>
      </w:r>
    </w:p>
    <w:p w14:paraId="6C935400" w14:textId="77777777" w:rsidR="003850E7" w:rsidRDefault="003850E7" w:rsidP="003850E7"/>
    <w:p w14:paraId="6B0A7B49" w14:textId="77777777" w:rsidR="003850E7" w:rsidRDefault="003850E7" w:rsidP="003850E7">
      <w:r>
        <w:t>Subnets help you organize resources.</w:t>
      </w:r>
    </w:p>
    <w:p w14:paraId="0C287FF5" w14:textId="77777777" w:rsidR="003850E7" w:rsidRDefault="003850E7" w:rsidP="003850E7"/>
    <w:p w14:paraId="08C184CB" w14:textId="77777777" w:rsidR="003850E7" w:rsidRDefault="003850E7" w:rsidP="003850E7">
      <w:r>
        <w:t>### Types of subnets</w:t>
      </w:r>
    </w:p>
    <w:p w14:paraId="0310085C" w14:textId="77777777" w:rsidR="003850E7" w:rsidRDefault="003850E7" w:rsidP="003850E7">
      <w:r>
        <w:t>- **Public subnet**</w:t>
      </w:r>
    </w:p>
    <w:p w14:paraId="191D7622" w14:textId="77777777" w:rsidR="003850E7" w:rsidRDefault="003850E7" w:rsidP="003850E7">
      <w:r>
        <w:t>- **Private subnet**</w:t>
      </w:r>
    </w:p>
    <w:p w14:paraId="1A49BF7D" w14:textId="77777777" w:rsidR="003850E7" w:rsidRDefault="003850E7" w:rsidP="003850E7"/>
    <w:p w14:paraId="1A43CD51" w14:textId="77777777" w:rsidR="003850E7" w:rsidRDefault="003850E7" w:rsidP="003850E7">
      <w:r>
        <w:t>---</w:t>
      </w:r>
    </w:p>
    <w:p w14:paraId="36286B07" w14:textId="77777777" w:rsidR="003850E7" w:rsidRDefault="003850E7" w:rsidP="003850E7"/>
    <w:p w14:paraId="479EB3C6" w14:textId="77777777" w:rsidR="003850E7" w:rsidRDefault="003850E7" w:rsidP="003850E7">
      <w:r>
        <w:t>## 3. Public subnet</w:t>
      </w:r>
    </w:p>
    <w:p w14:paraId="2E6390AB" w14:textId="77777777" w:rsidR="003850E7" w:rsidRDefault="003850E7" w:rsidP="003850E7">
      <w:r>
        <w:t>A public subnet is one whose route table sends internet traffic to an Internet Gateway.</w:t>
      </w:r>
    </w:p>
    <w:p w14:paraId="3CB1AC84" w14:textId="77777777" w:rsidR="003850E7" w:rsidRDefault="003850E7" w:rsidP="003850E7"/>
    <w:p w14:paraId="073406DE" w14:textId="77777777" w:rsidR="003850E7" w:rsidRDefault="003850E7" w:rsidP="003850E7">
      <w:r>
        <w:t>Resources in a public subnet can be reachable from the internet if security rules allow it.</w:t>
      </w:r>
    </w:p>
    <w:p w14:paraId="71F82DFD" w14:textId="77777777" w:rsidR="003850E7" w:rsidRDefault="003850E7" w:rsidP="003850E7"/>
    <w:p w14:paraId="59093DB7" w14:textId="77777777" w:rsidR="003850E7" w:rsidRDefault="003850E7" w:rsidP="003850E7">
      <w:r>
        <w:t>Common examples:</w:t>
      </w:r>
    </w:p>
    <w:p w14:paraId="52918A98" w14:textId="77777777" w:rsidR="003850E7" w:rsidRDefault="003850E7" w:rsidP="003850E7">
      <w:r>
        <w:t>- public load balancers</w:t>
      </w:r>
    </w:p>
    <w:p w14:paraId="347EBF63" w14:textId="77777777" w:rsidR="003850E7" w:rsidRDefault="003850E7" w:rsidP="003850E7">
      <w:r>
        <w:t>- bastion hosts</w:t>
      </w:r>
    </w:p>
    <w:p w14:paraId="7D810E74" w14:textId="77777777" w:rsidR="003850E7" w:rsidRDefault="003850E7" w:rsidP="003850E7">
      <w:r>
        <w:t>- some application servers</w:t>
      </w:r>
    </w:p>
    <w:p w14:paraId="5B148202" w14:textId="77777777" w:rsidR="003850E7" w:rsidRDefault="003850E7" w:rsidP="003850E7"/>
    <w:p w14:paraId="3CCC68F5" w14:textId="77777777" w:rsidR="003850E7" w:rsidRDefault="003850E7" w:rsidP="003850E7">
      <w:r>
        <w:t>---</w:t>
      </w:r>
    </w:p>
    <w:p w14:paraId="08E35DDE" w14:textId="77777777" w:rsidR="003850E7" w:rsidRDefault="003850E7" w:rsidP="003850E7"/>
    <w:p w14:paraId="1594BF7B" w14:textId="77777777" w:rsidR="003850E7" w:rsidRDefault="003850E7" w:rsidP="003850E7">
      <w:r>
        <w:t>## 4. Private subnet</w:t>
      </w:r>
    </w:p>
    <w:p w14:paraId="06827D25" w14:textId="77777777" w:rsidR="003850E7" w:rsidRDefault="003850E7" w:rsidP="003850E7">
      <w:r>
        <w:t>A private subnet does not have direct internet access.</w:t>
      </w:r>
    </w:p>
    <w:p w14:paraId="5707B567" w14:textId="77777777" w:rsidR="003850E7" w:rsidRDefault="003850E7" w:rsidP="003850E7"/>
    <w:p w14:paraId="5DC71CC3" w14:textId="77777777" w:rsidR="003850E7" w:rsidRDefault="003850E7" w:rsidP="003850E7">
      <w:r>
        <w:t>Common examples:</w:t>
      </w:r>
    </w:p>
    <w:p w14:paraId="3AA757B5" w14:textId="77777777" w:rsidR="003850E7" w:rsidRDefault="003850E7" w:rsidP="003850E7">
      <w:r>
        <w:t>- application servers</w:t>
      </w:r>
    </w:p>
    <w:p w14:paraId="40DC7FB0" w14:textId="77777777" w:rsidR="003850E7" w:rsidRDefault="003850E7" w:rsidP="003850E7">
      <w:r>
        <w:t>- databases</w:t>
      </w:r>
    </w:p>
    <w:p w14:paraId="661B60F8" w14:textId="77777777" w:rsidR="003850E7" w:rsidRDefault="003850E7" w:rsidP="003850E7">
      <w:r>
        <w:t>- internal services</w:t>
      </w:r>
    </w:p>
    <w:p w14:paraId="436408B9" w14:textId="77777777" w:rsidR="003850E7" w:rsidRDefault="003850E7" w:rsidP="003850E7"/>
    <w:p w14:paraId="6FAF79FF" w14:textId="77777777" w:rsidR="003850E7" w:rsidRDefault="003850E7" w:rsidP="003850E7">
      <w:r>
        <w:t>This is the preferred place for sensitive backend resources.</w:t>
      </w:r>
    </w:p>
    <w:p w14:paraId="39E80ED8" w14:textId="77777777" w:rsidR="003850E7" w:rsidRDefault="003850E7" w:rsidP="003850E7"/>
    <w:p w14:paraId="168E3AD4" w14:textId="77777777" w:rsidR="003850E7" w:rsidRDefault="003850E7" w:rsidP="003850E7">
      <w:r>
        <w:t>---</w:t>
      </w:r>
    </w:p>
    <w:p w14:paraId="69739FFE" w14:textId="77777777" w:rsidR="003850E7" w:rsidRDefault="003850E7" w:rsidP="003850E7"/>
    <w:p w14:paraId="13CDD055" w14:textId="77777777" w:rsidR="003850E7" w:rsidRDefault="003850E7" w:rsidP="003850E7">
      <w:r>
        <w:t>## 5. Internet Gateway, IGW</w:t>
      </w:r>
    </w:p>
    <w:p w14:paraId="59BE066C" w14:textId="77777777" w:rsidR="003850E7" w:rsidRDefault="003850E7" w:rsidP="003850E7">
      <w:r>
        <w:t>An **Internet Gateway** enables communication between VPC resources and the internet.</w:t>
      </w:r>
    </w:p>
    <w:p w14:paraId="6A094A41" w14:textId="77777777" w:rsidR="003850E7" w:rsidRDefault="003850E7" w:rsidP="003850E7"/>
    <w:p w14:paraId="01728479" w14:textId="77777777" w:rsidR="003850E7" w:rsidRDefault="003850E7" w:rsidP="003850E7">
      <w:r>
        <w:t>It allows:</w:t>
      </w:r>
    </w:p>
    <w:p w14:paraId="2150B5CE" w14:textId="77777777" w:rsidR="003850E7" w:rsidRDefault="003850E7" w:rsidP="003850E7">
      <w:r>
        <w:t>- inbound internet traffic to public resources</w:t>
      </w:r>
    </w:p>
    <w:p w14:paraId="305B5AE2" w14:textId="77777777" w:rsidR="003850E7" w:rsidRDefault="003850E7" w:rsidP="003850E7">
      <w:r>
        <w:t>- outbound traffic from those resources</w:t>
      </w:r>
    </w:p>
    <w:p w14:paraId="3BBA542D" w14:textId="77777777" w:rsidR="003850E7" w:rsidRDefault="003850E7" w:rsidP="003850E7"/>
    <w:p w14:paraId="763C09CA" w14:textId="77777777" w:rsidR="003850E7" w:rsidRDefault="003850E7" w:rsidP="003850E7">
      <w:r>
        <w:t>Without an IGW, your VPC cannot directly communicate with the public internet.</w:t>
      </w:r>
    </w:p>
    <w:p w14:paraId="78507ED1" w14:textId="77777777" w:rsidR="003850E7" w:rsidRDefault="003850E7" w:rsidP="003850E7"/>
    <w:p w14:paraId="431E229E" w14:textId="77777777" w:rsidR="003850E7" w:rsidRDefault="003850E7" w:rsidP="003850E7">
      <w:r>
        <w:t>---</w:t>
      </w:r>
    </w:p>
    <w:p w14:paraId="7622E9A0" w14:textId="77777777" w:rsidR="003850E7" w:rsidRDefault="003850E7" w:rsidP="003850E7"/>
    <w:p w14:paraId="3469A459" w14:textId="77777777" w:rsidR="003850E7" w:rsidRDefault="003850E7" w:rsidP="003850E7">
      <w:r>
        <w:t>## 6. Route table</w:t>
      </w:r>
    </w:p>
    <w:p w14:paraId="53D2C2AC" w14:textId="77777777" w:rsidR="003850E7" w:rsidRDefault="003850E7" w:rsidP="003850E7">
      <w:r>
        <w:t>A route table tells AWS where to send traffic.</w:t>
      </w:r>
    </w:p>
    <w:p w14:paraId="5783203E" w14:textId="77777777" w:rsidR="003850E7" w:rsidRDefault="003850E7" w:rsidP="003850E7"/>
    <w:p w14:paraId="5C78C99B" w14:textId="77777777" w:rsidR="003850E7" w:rsidRDefault="003850E7" w:rsidP="003850E7">
      <w:r>
        <w:t>Example routes:</w:t>
      </w:r>
    </w:p>
    <w:p w14:paraId="20DB2C68" w14:textId="77777777" w:rsidR="003850E7" w:rsidRDefault="003850E7" w:rsidP="003850E7">
      <w:r>
        <w:t>- local traffic stays inside the VPC</w:t>
      </w:r>
    </w:p>
    <w:p w14:paraId="1343573E" w14:textId="77777777" w:rsidR="003850E7" w:rsidRDefault="003850E7" w:rsidP="003850E7">
      <w:r>
        <w:t>- internet traffic goes to IGW</w:t>
      </w:r>
    </w:p>
    <w:p w14:paraId="1976A79D" w14:textId="77777777" w:rsidR="003850E7" w:rsidRDefault="003850E7" w:rsidP="003850E7">
      <w:r>
        <w:t>- outbound private traffic may go to NAT Gateway</w:t>
      </w:r>
    </w:p>
    <w:p w14:paraId="7808ED73" w14:textId="77777777" w:rsidR="003850E7" w:rsidRDefault="003850E7" w:rsidP="003850E7"/>
    <w:p w14:paraId="098A568F" w14:textId="77777777" w:rsidR="003850E7" w:rsidRDefault="003850E7" w:rsidP="003850E7">
      <w:r>
        <w:t>Each subnet is associated with a route table.</w:t>
      </w:r>
    </w:p>
    <w:p w14:paraId="1B275024" w14:textId="77777777" w:rsidR="003850E7" w:rsidRDefault="003850E7" w:rsidP="003850E7"/>
    <w:p w14:paraId="4E3A44A7" w14:textId="77777777" w:rsidR="003850E7" w:rsidRDefault="003850E7" w:rsidP="003850E7">
      <w:r>
        <w:t>---</w:t>
      </w:r>
    </w:p>
    <w:p w14:paraId="2C6890C3" w14:textId="77777777" w:rsidR="003850E7" w:rsidRDefault="003850E7" w:rsidP="003850E7"/>
    <w:p w14:paraId="4286575D" w14:textId="77777777" w:rsidR="003850E7" w:rsidRDefault="003850E7" w:rsidP="003850E7">
      <w:r>
        <w:t>## 7. NAT Gateway</w:t>
      </w:r>
    </w:p>
    <w:p w14:paraId="36D27269" w14:textId="77777777" w:rsidR="003850E7" w:rsidRDefault="003850E7" w:rsidP="003850E7">
      <w:r>
        <w:t>A **NAT Gateway** lets instances in private subnets access the internet outbound without being directly reachable from the internet.</w:t>
      </w:r>
    </w:p>
    <w:p w14:paraId="427C0800" w14:textId="77777777" w:rsidR="003850E7" w:rsidRDefault="003850E7" w:rsidP="003850E7"/>
    <w:p w14:paraId="2B4BCA62" w14:textId="77777777" w:rsidR="003850E7" w:rsidRDefault="003850E7" w:rsidP="003850E7">
      <w:r>
        <w:t>For example:</w:t>
      </w:r>
    </w:p>
    <w:p w14:paraId="159FD809" w14:textId="77777777" w:rsidR="003850E7" w:rsidRDefault="003850E7" w:rsidP="003850E7">
      <w:r>
        <w:t>- private EC2 instance updates packages</w:t>
      </w:r>
    </w:p>
    <w:p w14:paraId="302FA138" w14:textId="77777777" w:rsidR="003850E7" w:rsidRDefault="003850E7" w:rsidP="003850E7">
      <w:r>
        <w:t>- private instance calls external APIs</w:t>
      </w:r>
    </w:p>
    <w:p w14:paraId="2E48B3EB" w14:textId="77777777" w:rsidR="003850E7" w:rsidRDefault="003850E7" w:rsidP="003850E7">
      <w:r>
        <w:t>- private app downloads dependencies</w:t>
      </w:r>
    </w:p>
    <w:p w14:paraId="362AF84B" w14:textId="77777777" w:rsidR="003850E7" w:rsidRDefault="003850E7" w:rsidP="003850E7"/>
    <w:p w14:paraId="29841862" w14:textId="77777777" w:rsidR="003850E7" w:rsidRDefault="003850E7" w:rsidP="003850E7">
      <w:r>
        <w:t>But inbound internet connections to the private instance are still blocked.</w:t>
      </w:r>
    </w:p>
    <w:p w14:paraId="4BA837D9" w14:textId="77777777" w:rsidR="003850E7" w:rsidRDefault="003850E7" w:rsidP="003850E7"/>
    <w:p w14:paraId="0F736E48" w14:textId="77777777" w:rsidR="003850E7" w:rsidRDefault="003850E7" w:rsidP="003850E7">
      <w:r>
        <w:t>---</w:t>
      </w:r>
    </w:p>
    <w:p w14:paraId="5A5A6997" w14:textId="77777777" w:rsidR="003850E7" w:rsidRDefault="003850E7" w:rsidP="003850E7"/>
    <w:p w14:paraId="5991B0DA" w14:textId="77777777" w:rsidR="003850E7" w:rsidRDefault="003850E7" w:rsidP="003850E7">
      <w:r>
        <w:lastRenderedPageBreak/>
        <w:t>## 8. Security Group</w:t>
      </w:r>
    </w:p>
    <w:p w14:paraId="453A83B8" w14:textId="77777777" w:rsidR="003850E7" w:rsidRDefault="003850E7" w:rsidP="003850E7">
      <w:r>
        <w:t>A security group is a virtual firewall attached to resources like EC2, RDS, and load balancers.</w:t>
      </w:r>
    </w:p>
    <w:p w14:paraId="70DC1297" w14:textId="77777777" w:rsidR="003850E7" w:rsidRDefault="003850E7" w:rsidP="003850E7"/>
    <w:p w14:paraId="45C22883" w14:textId="77777777" w:rsidR="003850E7" w:rsidRDefault="003850E7" w:rsidP="003850E7">
      <w:r>
        <w:t>It controls:</w:t>
      </w:r>
    </w:p>
    <w:p w14:paraId="4498F498" w14:textId="77777777" w:rsidR="003850E7" w:rsidRDefault="003850E7" w:rsidP="003850E7">
      <w:r>
        <w:t>- allowed inbound traffic</w:t>
      </w:r>
    </w:p>
    <w:p w14:paraId="3AEC3E3D" w14:textId="77777777" w:rsidR="003850E7" w:rsidRDefault="003850E7" w:rsidP="003850E7">
      <w:r>
        <w:t>- allowed outbound traffic</w:t>
      </w:r>
    </w:p>
    <w:p w14:paraId="141C8DE5" w14:textId="77777777" w:rsidR="003850E7" w:rsidRDefault="003850E7" w:rsidP="003850E7"/>
    <w:p w14:paraId="267C349A" w14:textId="77777777" w:rsidR="003850E7" w:rsidRDefault="003850E7" w:rsidP="003850E7">
      <w:r>
        <w:t>Security groups are **stateful**, meaning return traffic is automatically allowed.</w:t>
      </w:r>
    </w:p>
    <w:p w14:paraId="05FACA72" w14:textId="77777777" w:rsidR="003850E7" w:rsidRDefault="003850E7" w:rsidP="003850E7"/>
    <w:p w14:paraId="01352A5F" w14:textId="77777777" w:rsidR="003850E7" w:rsidRDefault="003850E7" w:rsidP="003850E7">
      <w:r>
        <w:t>---</w:t>
      </w:r>
    </w:p>
    <w:p w14:paraId="6FA71F67" w14:textId="77777777" w:rsidR="003850E7" w:rsidRDefault="003850E7" w:rsidP="003850E7"/>
    <w:p w14:paraId="796CA8A7" w14:textId="77777777" w:rsidR="003850E7" w:rsidRDefault="003850E7" w:rsidP="003850E7">
      <w:r>
        <w:t>## 9. Network ACL, NACL</w:t>
      </w:r>
    </w:p>
    <w:p w14:paraId="588F0C2C" w14:textId="77777777" w:rsidR="003850E7" w:rsidRDefault="003850E7" w:rsidP="003850E7">
      <w:r>
        <w:t>A **Network ACL** is another layer of subnet-level security.</w:t>
      </w:r>
    </w:p>
    <w:p w14:paraId="02D2D76B" w14:textId="77777777" w:rsidR="003850E7" w:rsidRDefault="003850E7" w:rsidP="003850E7"/>
    <w:p w14:paraId="6D9ED8C5" w14:textId="77777777" w:rsidR="003850E7" w:rsidRDefault="003850E7" w:rsidP="003850E7">
      <w:r>
        <w:t>It controls:</w:t>
      </w:r>
    </w:p>
    <w:p w14:paraId="01EEE08E" w14:textId="77777777" w:rsidR="003850E7" w:rsidRDefault="003850E7" w:rsidP="003850E7">
      <w:r>
        <w:t>- inbound traffic to the subnet</w:t>
      </w:r>
    </w:p>
    <w:p w14:paraId="442949AE" w14:textId="77777777" w:rsidR="003850E7" w:rsidRDefault="003850E7" w:rsidP="003850E7">
      <w:r>
        <w:t>- outbound traffic from the subnet</w:t>
      </w:r>
    </w:p>
    <w:p w14:paraId="7EFC647D" w14:textId="77777777" w:rsidR="003850E7" w:rsidRDefault="003850E7" w:rsidP="003850E7"/>
    <w:p w14:paraId="33A7FCCE" w14:textId="77777777" w:rsidR="003850E7" w:rsidRDefault="003850E7" w:rsidP="003850E7">
      <w:r>
        <w:t>NACLs are **stateless**, so you must define rules for both directions explicitly.</w:t>
      </w:r>
    </w:p>
    <w:p w14:paraId="4E9A4C2B" w14:textId="77777777" w:rsidR="003850E7" w:rsidRDefault="003850E7" w:rsidP="003850E7"/>
    <w:p w14:paraId="1068E597" w14:textId="77777777" w:rsidR="003850E7" w:rsidRDefault="003850E7" w:rsidP="003850E7">
      <w:r>
        <w:t>In practice, security groups are used more often for day-to-day protection.</w:t>
      </w:r>
    </w:p>
    <w:p w14:paraId="233C8EC6" w14:textId="77777777" w:rsidR="003850E7" w:rsidRDefault="003850E7" w:rsidP="003850E7"/>
    <w:p w14:paraId="653E0F41" w14:textId="77777777" w:rsidR="003850E7" w:rsidRDefault="003850E7" w:rsidP="003850E7">
      <w:r>
        <w:t>---</w:t>
      </w:r>
    </w:p>
    <w:p w14:paraId="18DC1BD7" w14:textId="77777777" w:rsidR="003850E7" w:rsidRDefault="003850E7" w:rsidP="003850E7"/>
    <w:p w14:paraId="4F24B7CF" w14:textId="77777777" w:rsidR="003850E7" w:rsidRDefault="003850E7" w:rsidP="003850E7">
      <w:r>
        <w:t>## 10. Elastic IP</w:t>
      </w:r>
    </w:p>
    <w:p w14:paraId="4EAC5C96" w14:textId="77777777" w:rsidR="003850E7" w:rsidRDefault="003850E7" w:rsidP="003850E7">
      <w:r>
        <w:t>An Elastic IP is a static public IP address.</w:t>
      </w:r>
    </w:p>
    <w:p w14:paraId="4568BEE8" w14:textId="77777777" w:rsidR="003850E7" w:rsidRDefault="003850E7" w:rsidP="003850E7"/>
    <w:p w14:paraId="5E70B102" w14:textId="77777777" w:rsidR="003850E7" w:rsidRDefault="003850E7" w:rsidP="003850E7">
      <w:r>
        <w:t>Useful when:</w:t>
      </w:r>
    </w:p>
    <w:p w14:paraId="244374B1" w14:textId="77777777" w:rsidR="003850E7" w:rsidRDefault="003850E7" w:rsidP="003850E7">
      <w:r>
        <w:t>- you need a fixed public IP</w:t>
      </w:r>
    </w:p>
    <w:p w14:paraId="4AE07168" w14:textId="77777777" w:rsidR="003850E7" w:rsidRDefault="003850E7" w:rsidP="003850E7">
      <w:r>
        <w:t>- you want a stable endpoint</w:t>
      </w:r>
    </w:p>
    <w:p w14:paraId="1F6B8B15" w14:textId="77777777" w:rsidR="003850E7" w:rsidRDefault="003850E7" w:rsidP="003850E7">
      <w:r>
        <w:t>- you need IP whitelisting</w:t>
      </w:r>
    </w:p>
    <w:p w14:paraId="7BC37878" w14:textId="77777777" w:rsidR="003850E7" w:rsidRDefault="003850E7" w:rsidP="003850E7"/>
    <w:p w14:paraId="14F19D9D" w14:textId="77777777" w:rsidR="003850E7" w:rsidRDefault="003850E7" w:rsidP="003850E7">
      <w:r>
        <w:t>---</w:t>
      </w:r>
    </w:p>
    <w:p w14:paraId="143859FE" w14:textId="77777777" w:rsidR="003850E7" w:rsidRDefault="003850E7" w:rsidP="003850E7"/>
    <w:p w14:paraId="50E12377" w14:textId="77777777" w:rsidR="003850E7" w:rsidRDefault="003850E7" w:rsidP="003850E7">
      <w:r>
        <w:t># Public vs private architecture</w:t>
      </w:r>
    </w:p>
    <w:p w14:paraId="681A5CED" w14:textId="77777777" w:rsidR="003850E7" w:rsidRDefault="003850E7" w:rsidP="003850E7"/>
    <w:p w14:paraId="566BE1FD" w14:textId="77777777" w:rsidR="003850E7" w:rsidRDefault="003850E7" w:rsidP="003850E7">
      <w:r>
        <w:t>A common AWS architecture looks like this:</w:t>
      </w:r>
    </w:p>
    <w:p w14:paraId="03C9845A" w14:textId="77777777" w:rsidR="003850E7" w:rsidRDefault="003850E7" w:rsidP="003850E7"/>
    <w:p w14:paraId="64E71136" w14:textId="77777777" w:rsidR="003850E7" w:rsidRDefault="003850E7" w:rsidP="003850E7">
      <w:r>
        <w:t>```mermaid</w:t>
      </w:r>
    </w:p>
    <w:p w14:paraId="0F8C3E61" w14:textId="77777777" w:rsidR="003850E7" w:rsidRDefault="003850E7" w:rsidP="003850E7">
      <w:r>
        <w:t>flowchart TB</w:t>
      </w:r>
    </w:p>
    <w:p w14:paraId="1241C916" w14:textId="77777777" w:rsidR="003850E7" w:rsidRDefault="003850E7" w:rsidP="003850E7">
      <w:r>
        <w:t xml:space="preserve">    User[Users] --&gt; IGW[Internet Gateway]</w:t>
      </w:r>
    </w:p>
    <w:p w14:paraId="00CC0D2A" w14:textId="77777777" w:rsidR="003850E7" w:rsidRDefault="003850E7" w:rsidP="003850E7">
      <w:r>
        <w:t xml:space="preserve">    IGW --&gt; ALB[Application Load Balancer]</w:t>
      </w:r>
    </w:p>
    <w:p w14:paraId="2F21B244" w14:textId="77777777" w:rsidR="003850E7" w:rsidRDefault="003850E7" w:rsidP="003850E7">
      <w:r>
        <w:t xml:space="preserve">    ALB --&gt; App1[App Server 1]</w:t>
      </w:r>
    </w:p>
    <w:p w14:paraId="3AC0A269" w14:textId="77777777" w:rsidR="003850E7" w:rsidRDefault="003850E7" w:rsidP="003850E7">
      <w:r>
        <w:t xml:space="preserve">    ALB --&gt; App2[App Server 2]</w:t>
      </w:r>
    </w:p>
    <w:p w14:paraId="0B2374F8" w14:textId="77777777" w:rsidR="003850E7" w:rsidRDefault="003850E7" w:rsidP="003850E7">
      <w:r>
        <w:t xml:space="preserve">    App1 --&gt; NAT[NAT Gateway]</w:t>
      </w:r>
    </w:p>
    <w:p w14:paraId="6A4B0F94" w14:textId="77777777" w:rsidR="003850E7" w:rsidRDefault="003850E7" w:rsidP="003850E7">
      <w:r>
        <w:lastRenderedPageBreak/>
        <w:t xml:space="preserve">    App2 --&gt; NAT</w:t>
      </w:r>
    </w:p>
    <w:p w14:paraId="5CA19787" w14:textId="77777777" w:rsidR="003850E7" w:rsidRDefault="003850E7" w:rsidP="003850E7">
      <w:r>
        <w:t xml:space="preserve">    App1 --&gt; DB[(RDS Database)]</w:t>
      </w:r>
    </w:p>
    <w:p w14:paraId="3E3EEC10" w14:textId="77777777" w:rsidR="003850E7" w:rsidRDefault="003850E7" w:rsidP="003850E7">
      <w:r>
        <w:t xml:space="preserve">    App2 --&gt; DB</w:t>
      </w:r>
    </w:p>
    <w:p w14:paraId="0EF2E95F" w14:textId="77777777" w:rsidR="003850E7" w:rsidRDefault="003850E7" w:rsidP="003850E7"/>
    <w:p w14:paraId="17EFA6E6" w14:textId="77777777" w:rsidR="003850E7" w:rsidRDefault="003850E7" w:rsidP="003850E7">
      <w:r>
        <w:t xml:space="preserve">    style User fill:#00ceff,stroke:#000000,stroke-width:2px,color:#000000</w:t>
      </w:r>
    </w:p>
    <w:p w14:paraId="5FE280AC" w14:textId="77777777" w:rsidR="003850E7" w:rsidRDefault="003850E7" w:rsidP="003850E7">
      <w:r>
        <w:t xml:space="preserve">    style IGW fill:#69db7c,stroke:#000000,stroke-width:2px,color:#000000</w:t>
      </w:r>
    </w:p>
    <w:p w14:paraId="0F6F2C64" w14:textId="77777777" w:rsidR="003850E7" w:rsidRDefault="003850E7" w:rsidP="003850E7">
      <w:r>
        <w:t xml:space="preserve">    style ALB fill:#ffd43b,stroke:#000000,stroke-width:2px,color:#000000</w:t>
      </w:r>
    </w:p>
    <w:p w14:paraId="3706AD01" w14:textId="77777777" w:rsidR="003850E7" w:rsidRDefault="003850E7" w:rsidP="003850E7">
      <w:r>
        <w:t xml:space="preserve">    style App1 fill:#ffd43b,stroke:#000000,stroke-width:2px,color:#000000</w:t>
      </w:r>
    </w:p>
    <w:p w14:paraId="1627CD71" w14:textId="77777777" w:rsidR="003850E7" w:rsidRDefault="003850E7" w:rsidP="003850E7">
      <w:r>
        <w:t xml:space="preserve">    style App2 fill:#ffd43b,stroke:#000000,stroke-width:2px,color:#000000</w:t>
      </w:r>
    </w:p>
    <w:p w14:paraId="100125DF" w14:textId="77777777" w:rsidR="003850E7" w:rsidRDefault="003850E7" w:rsidP="003850E7">
      <w:r>
        <w:t xml:space="preserve">    style NAT fill:#ffa94d,stroke:#000000,stroke-width:2px,color:#000000</w:t>
      </w:r>
    </w:p>
    <w:p w14:paraId="171689DF" w14:textId="77777777" w:rsidR="003850E7" w:rsidRDefault="003850E7" w:rsidP="003850E7">
      <w:r>
        <w:t xml:space="preserve">    style DB fill:#69db7c,stroke:#000000,stroke-width:2px,color:#000000</w:t>
      </w:r>
    </w:p>
    <w:p w14:paraId="56B3E9C8" w14:textId="77777777" w:rsidR="003850E7" w:rsidRDefault="003850E7" w:rsidP="003850E7">
      <w:r>
        <w:t>```</w:t>
      </w:r>
    </w:p>
    <w:p w14:paraId="4F1C7938" w14:textId="77777777" w:rsidR="003850E7" w:rsidRDefault="003850E7" w:rsidP="003850E7"/>
    <w:p w14:paraId="126331D6" w14:textId="77777777" w:rsidR="003850E7" w:rsidRDefault="003850E7" w:rsidP="003850E7">
      <w:r>
        <w:t>In this setup:</w:t>
      </w:r>
    </w:p>
    <w:p w14:paraId="027BA614" w14:textId="77777777" w:rsidR="003850E7" w:rsidRDefault="003850E7" w:rsidP="003850E7">
      <w:r>
        <w:t>- users access the load balancer</w:t>
      </w:r>
    </w:p>
    <w:p w14:paraId="5C9EFDBE" w14:textId="77777777" w:rsidR="003850E7" w:rsidRDefault="003850E7" w:rsidP="003850E7">
      <w:r>
        <w:t>- the load balancer routes traffic to app servers</w:t>
      </w:r>
    </w:p>
    <w:p w14:paraId="5A794FDF" w14:textId="77777777" w:rsidR="003850E7" w:rsidRDefault="003850E7" w:rsidP="003850E7">
      <w:r>
        <w:t>- app servers are usually in private subnets</w:t>
      </w:r>
    </w:p>
    <w:p w14:paraId="7AF9F36D" w14:textId="77777777" w:rsidR="003850E7" w:rsidRDefault="003850E7" w:rsidP="003850E7">
      <w:r>
        <w:t>- databases are also private</w:t>
      </w:r>
    </w:p>
    <w:p w14:paraId="61FC9F7F" w14:textId="77777777" w:rsidR="003850E7" w:rsidRDefault="003850E7" w:rsidP="003850E7">
      <w:r>
        <w:lastRenderedPageBreak/>
        <w:t>- NAT is used for outbound internet access from private instances</w:t>
      </w:r>
    </w:p>
    <w:p w14:paraId="337FB191" w14:textId="77777777" w:rsidR="003850E7" w:rsidRDefault="003850E7" w:rsidP="003850E7"/>
    <w:p w14:paraId="44CBC6C4" w14:textId="77777777" w:rsidR="003850E7" w:rsidRDefault="003850E7" w:rsidP="003850E7">
      <w:r>
        <w:t>---</w:t>
      </w:r>
    </w:p>
    <w:p w14:paraId="589524CB" w14:textId="77777777" w:rsidR="003850E7" w:rsidRDefault="003850E7" w:rsidP="003850E7"/>
    <w:p w14:paraId="6CB1668C" w14:textId="77777777" w:rsidR="003850E7" w:rsidRDefault="003850E7" w:rsidP="003850E7">
      <w:r>
        <w:t># Availability Zones and VPC</w:t>
      </w:r>
    </w:p>
    <w:p w14:paraId="6CB7EACA" w14:textId="77777777" w:rsidR="003850E7" w:rsidRDefault="003850E7" w:rsidP="003850E7"/>
    <w:p w14:paraId="66B730CE" w14:textId="77777777" w:rsidR="003850E7" w:rsidRDefault="003850E7" w:rsidP="003850E7">
      <w:r>
        <w:t>A VPC spans multiple **Availability Zones** in a region.</w:t>
      </w:r>
    </w:p>
    <w:p w14:paraId="1CD83E8E" w14:textId="77777777" w:rsidR="003850E7" w:rsidRDefault="003850E7" w:rsidP="003850E7"/>
    <w:p w14:paraId="2EE4A0C2" w14:textId="77777777" w:rsidR="003850E7" w:rsidRDefault="003850E7" w:rsidP="003850E7">
      <w:r>
        <w:t>You usually place subnets in different AZs for high availability.</w:t>
      </w:r>
    </w:p>
    <w:p w14:paraId="13F7FDC8" w14:textId="77777777" w:rsidR="003850E7" w:rsidRDefault="003850E7" w:rsidP="003850E7"/>
    <w:p w14:paraId="2BCFAA30" w14:textId="77777777" w:rsidR="003850E7" w:rsidRDefault="003850E7" w:rsidP="003850E7">
      <w:r>
        <w:t>Example:</w:t>
      </w:r>
    </w:p>
    <w:p w14:paraId="58C0C6AF" w14:textId="77777777" w:rsidR="003850E7" w:rsidRDefault="003850E7" w:rsidP="003850E7">
      <w:r>
        <w:t>- subnet A in AZ1</w:t>
      </w:r>
    </w:p>
    <w:p w14:paraId="7692F9D8" w14:textId="77777777" w:rsidR="003850E7" w:rsidRDefault="003850E7" w:rsidP="003850E7">
      <w:r>
        <w:t>- subnet B in AZ2</w:t>
      </w:r>
    </w:p>
    <w:p w14:paraId="7F87BE3D" w14:textId="77777777" w:rsidR="003850E7" w:rsidRDefault="003850E7" w:rsidP="003850E7"/>
    <w:p w14:paraId="159A2439" w14:textId="77777777" w:rsidR="003850E7" w:rsidRDefault="003850E7" w:rsidP="003850E7">
      <w:r>
        <w:t>This helps protect against failures in one AZ.</w:t>
      </w:r>
    </w:p>
    <w:p w14:paraId="556C4E23" w14:textId="77777777" w:rsidR="003850E7" w:rsidRDefault="003850E7" w:rsidP="003850E7"/>
    <w:p w14:paraId="36FE6DBB" w14:textId="77777777" w:rsidR="003850E7" w:rsidRDefault="003850E7" w:rsidP="003850E7">
      <w:r>
        <w:t>---</w:t>
      </w:r>
    </w:p>
    <w:p w14:paraId="59C470AE" w14:textId="77777777" w:rsidR="003850E7" w:rsidRDefault="003850E7" w:rsidP="003850E7"/>
    <w:p w14:paraId="6023A391" w14:textId="77777777" w:rsidR="003850E7" w:rsidRDefault="003850E7" w:rsidP="003850E7">
      <w:r>
        <w:t># CIDR and IP planning</w:t>
      </w:r>
    </w:p>
    <w:p w14:paraId="5246E224" w14:textId="77777777" w:rsidR="003850E7" w:rsidRDefault="003850E7" w:rsidP="003850E7"/>
    <w:p w14:paraId="045E7193" w14:textId="77777777" w:rsidR="003850E7" w:rsidRDefault="003850E7" w:rsidP="003850E7">
      <w:r>
        <w:t>IP planning is very important in VPC design.</w:t>
      </w:r>
    </w:p>
    <w:p w14:paraId="3637B67F" w14:textId="77777777" w:rsidR="003850E7" w:rsidRDefault="003850E7" w:rsidP="003850E7"/>
    <w:p w14:paraId="1260F26B" w14:textId="77777777" w:rsidR="003850E7" w:rsidRDefault="003850E7" w:rsidP="003850E7">
      <w:r>
        <w:t>If you choose:</w:t>
      </w:r>
    </w:p>
    <w:p w14:paraId="2C40A2E7" w14:textId="77777777" w:rsidR="003850E7" w:rsidRDefault="003850E7" w:rsidP="003850E7">
      <w:r>
        <w:lastRenderedPageBreak/>
        <w:t>- VPC CIDR: `10.0.0.0/16`</w:t>
      </w:r>
    </w:p>
    <w:p w14:paraId="46B63BF4" w14:textId="77777777" w:rsidR="003850E7" w:rsidRDefault="003850E7" w:rsidP="003850E7"/>
    <w:p w14:paraId="5826D6C8" w14:textId="77777777" w:rsidR="003850E7" w:rsidRDefault="003850E7" w:rsidP="003850E7">
      <w:r>
        <w:t>you can create smaller subnets like:</w:t>
      </w:r>
    </w:p>
    <w:p w14:paraId="650A9A02" w14:textId="77777777" w:rsidR="003850E7" w:rsidRDefault="003850E7" w:rsidP="003850E7">
      <w:r>
        <w:t>- `10.0.1.0/24`</w:t>
      </w:r>
    </w:p>
    <w:p w14:paraId="62C33962" w14:textId="77777777" w:rsidR="003850E7" w:rsidRDefault="003850E7" w:rsidP="003850E7">
      <w:r>
        <w:t>- `10.0.2.0/24`</w:t>
      </w:r>
    </w:p>
    <w:p w14:paraId="767D4BB3" w14:textId="77777777" w:rsidR="003850E7" w:rsidRDefault="003850E7" w:rsidP="003850E7">
      <w:r>
        <w:t>- `10.0.3.0/24`</w:t>
      </w:r>
    </w:p>
    <w:p w14:paraId="3FCE0FD5" w14:textId="77777777" w:rsidR="003850E7" w:rsidRDefault="003850E7" w:rsidP="003850E7"/>
    <w:p w14:paraId="5F423751" w14:textId="77777777" w:rsidR="003850E7" w:rsidRDefault="003850E7" w:rsidP="003850E7">
      <w:r>
        <w:t>You should plan carefully so that:</w:t>
      </w:r>
    </w:p>
    <w:p w14:paraId="0A510F92" w14:textId="77777777" w:rsidR="003850E7" w:rsidRDefault="003850E7" w:rsidP="003850E7">
      <w:r>
        <w:t>- IP ranges do not overlap</w:t>
      </w:r>
    </w:p>
    <w:p w14:paraId="62CF1227" w14:textId="77777777" w:rsidR="003850E7" w:rsidRDefault="003850E7" w:rsidP="003850E7">
      <w:r>
        <w:t>- future growth is possible</w:t>
      </w:r>
    </w:p>
    <w:p w14:paraId="3CF85243" w14:textId="77777777" w:rsidR="003850E7" w:rsidRDefault="003850E7" w:rsidP="003850E7">
      <w:r>
        <w:t>- VPC peering or VPN connections can be created smoothly</w:t>
      </w:r>
    </w:p>
    <w:p w14:paraId="1D78A3FE" w14:textId="77777777" w:rsidR="003850E7" w:rsidRDefault="003850E7" w:rsidP="003850E7"/>
    <w:p w14:paraId="3837FDF9" w14:textId="77777777" w:rsidR="003850E7" w:rsidRDefault="003850E7" w:rsidP="003850E7">
      <w:r>
        <w:t>---</w:t>
      </w:r>
    </w:p>
    <w:p w14:paraId="571703DC" w14:textId="77777777" w:rsidR="003850E7" w:rsidRDefault="003850E7" w:rsidP="003850E7"/>
    <w:p w14:paraId="28FBF6ED" w14:textId="77777777" w:rsidR="003850E7" w:rsidRDefault="003850E7" w:rsidP="003850E7">
      <w:r>
        <w:t># VPC and EC2</w:t>
      </w:r>
    </w:p>
    <w:p w14:paraId="653C9A11" w14:textId="77777777" w:rsidR="003850E7" w:rsidRDefault="003850E7" w:rsidP="003850E7"/>
    <w:p w14:paraId="60EF7250" w14:textId="77777777" w:rsidR="003850E7" w:rsidRDefault="003850E7" w:rsidP="003850E7">
      <w:r>
        <w:t>EC2 instances always live inside a VPC.</w:t>
      </w:r>
    </w:p>
    <w:p w14:paraId="5D0155BB" w14:textId="77777777" w:rsidR="003850E7" w:rsidRDefault="003850E7" w:rsidP="003850E7"/>
    <w:p w14:paraId="1742CBA4" w14:textId="77777777" w:rsidR="003850E7" w:rsidRDefault="003850E7" w:rsidP="003850E7">
      <w:r>
        <w:t>When launching an EC2 instance, you choose:</w:t>
      </w:r>
    </w:p>
    <w:p w14:paraId="788B0AD9" w14:textId="77777777" w:rsidR="003850E7" w:rsidRDefault="003850E7" w:rsidP="003850E7">
      <w:r>
        <w:t>- VPC</w:t>
      </w:r>
    </w:p>
    <w:p w14:paraId="092C107C" w14:textId="77777777" w:rsidR="003850E7" w:rsidRDefault="003850E7" w:rsidP="003850E7">
      <w:r>
        <w:t>- subnet</w:t>
      </w:r>
    </w:p>
    <w:p w14:paraId="7A811D04" w14:textId="77777777" w:rsidR="003850E7" w:rsidRDefault="003850E7" w:rsidP="003850E7">
      <w:r>
        <w:t>- security group</w:t>
      </w:r>
    </w:p>
    <w:p w14:paraId="46431698" w14:textId="77777777" w:rsidR="003850E7" w:rsidRDefault="003850E7" w:rsidP="003850E7">
      <w:r>
        <w:t>- public IP behavior</w:t>
      </w:r>
    </w:p>
    <w:p w14:paraId="16C68DAD" w14:textId="77777777" w:rsidR="003850E7" w:rsidRDefault="003850E7" w:rsidP="003850E7"/>
    <w:p w14:paraId="5A35F220" w14:textId="77777777" w:rsidR="003850E7" w:rsidRDefault="003850E7" w:rsidP="003850E7">
      <w:r>
        <w:lastRenderedPageBreak/>
        <w:t>That means networking is not separate from compute, it is part of the instance design.</w:t>
      </w:r>
    </w:p>
    <w:p w14:paraId="62968C04" w14:textId="77777777" w:rsidR="003850E7" w:rsidRDefault="003850E7" w:rsidP="003850E7"/>
    <w:p w14:paraId="44865FDA" w14:textId="77777777" w:rsidR="003850E7" w:rsidRDefault="003850E7" w:rsidP="003850E7">
      <w:r>
        <w:t>---</w:t>
      </w:r>
    </w:p>
    <w:p w14:paraId="72180556" w14:textId="77777777" w:rsidR="003850E7" w:rsidRDefault="003850E7" w:rsidP="003850E7"/>
    <w:p w14:paraId="1E919799" w14:textId="77777777" w:rsidR="003850E7" w:rsidRDefault="003850E7" w:rsidP="003850E7">
      <w:r>
        <w:t># VPC and RDS</w:t>
      </w:r>
    </w:p>
    <w:p w14:paraId="52719D07" w14:textId="77777777" w:rsidR="003850E7" w:rsidRDefault="003850E7" w:rsidP="003850E7"/>
    <w:p w14:paraId="6BA1E437" w14:textId="77777777" w:rsidR="003850E7" w:rsidRDefault="003850E7" w:rsidP="003850E7">
      <w:r>
        <w:t>RDS databases are usually deployed inside private subnets in a VPC.</w:t>
      </w:r>
    </w:p>
    <w:p w14:paraId="3CBD078B" w14:textId="77777777" w:rsidR="003850E7" w:rsidRDefault="003850E7" w:rsidP="003850E7"/>
    <w:p w14:paraId="3AD73930" w14:textId="77777777" w:rsidR="003850E7" w:rsidRDefault="003850E7" w:rsidP="003850E7">
      <w:r>
        <w:t>This is important because:</w:t>
      </w:r>
    </w:p>
    <w:p w14:paraId="6DB9AA2C" w14:textId="77777777" w:rsidR="003850E7" w:rsidRDefault="003850E7" w:rsidP="003850E7">
      <w:r>
        <w:t>- databases should not be publicly exposed</w:t>
      </w:r>
    </w:p>
    <w:p w14:paraId="06C23B9F" w14:textId="77777777" w:rsidR="003850E7" w:rsidRDefault="003850E7" w:rsidP="003850E7">
      <w:r>
        <w:t>- only application servers should access them</w:t>
      </w:r>
    </w:p>
    <w:p w14:paraId="6475E9F3" w14:textId="77777777" w:rsidR="003850E7" w:rsidRDefault="003850E7" w:rsidP="003850E7">
      <w:r>
        <w:t>- network-level isolation improves security</w:t>
      </w:r>
    </w:p>
    <w:p w14:paraId="1A9CE90B" w14:textId="77777777" w:rsidR="003850E7" w:rsidRDefault="003850E7" w:rsidP="003850E7"/>
    <w:p w14:paraId="10A515B4" w14:textId="77777777" w:rsidR="003850E7" w:rsidRDefault="003850E7" w:rsidP="003850E7">
      <w:r>
        <w:t>---</w:t>
      </w:r>
    </w:p>
    <w:p w14:paraId="283E518A" w14:textId="77777777" w:rsidR="003850E7" w:rsidRDefault="003850E7" w:rsidP="003850E7"/>
    <w:p w14:paraId="79CAE8FB" w14:textId="77777777" w:rsidR="003850E7" w:rsidRDefault="003850E7" w:rsidP="003850E7">
      <w:r>
        <w:t># VPC endpoints</w:t>
      </w:r>
    </w:p>
    <w:p w14:paraId="7858DAD1" w14:textId="77777777" w:rsidR="003850E7" w:rsidRDefault="003850E7" w:rsidP="003850E7"/>
    <w:p w14:paraId="03CF8B07" w14:textId="77777777" w:rsidR="003850E7" w:rsidRDefault="003850E7" w:rsidP="003850E7">
      <w:r>
        <w:t>A **VPC Endpoint** lets resources in your VPC access AWS services without going through the public internet.</w:t>
      </w:r>
    </w:p>
    <w:p w14:paraId="4C152BD6" w14:textId="77777777" w:rsidR="003850E7" w:rsidRDefault="003850E7" w:rsidP="003850E7"/>
    <w:p w14:paraId="633F9598" w14:textId="77777777" w:rsidR="003850E7" w:rsidRDefault="003850E7" w:rsidP="003850E7">
      <w:r>
        <w:t>This is useful for services like:</w:t>
      </w:r>
    </w:p>
    <w:p w14:paraId="195AD4CB" w14:textId="77777777" w:rsidR="003850E7" w:rsidRDefault="003850E7" w:rsidP="003850E7">
      <w:r>
        <w:t>- S3</w:t>
      </w:r>
    </w:p>
    <w:p w14:paraId="4CA22ACA" w14:textId="77777777" w:rsidR="003850E7" w:rsidRDefault="003850E7" w:rsidP="003850E7">
      <w:r>
        <w:t>- DynamoDB</w:t>
      </w:r>
    </w:p>
    <w:p w14:paraId="04506652" w14:textId="77777777" w:rsidR="003850E7" w:rsidRDefault="003850E7" w:rsidP="003850E7">
      <w:r>
        <w:lastRenderedPageBreak/>
        <w:t>- Secrets Manager</w:t>
      </w:r>
    </w:p>
    <w:p w14:paraId="1B721096" w14:textId="77777777" w:rsidR="003850E7" w:rsidRDefault="003850E7" w:rsidP="003850E7"/>
    <w:p w14:paraId="01F31832" w14:textId="77777777" w:rsidR="003850E7" w:rsidRDefault="003850E7" w:rsidP="003850E7">
      <w:r>
        <w:t>Benefits:</w:t>
      </w:r>
    </w:p>
    <w:p w14:paraId="65F3F780" w14:textId="77777777" w:rsidR="003850E7" w:rsidRDefault="003850E7" w:rsidP="003850E7">
      <w:r>
        <w:t>- better security</w:t>
      </w:r>
    </w:p>
    <w:p w14:paraId="5B6AD253" w14:textId="77777777" w:rsidR="003850E7" w:rsidRDefault="003850E7" w:rsidP="003850E7">
      <w:r>
        <w:t>- lower latency</w:t>
      </w:r>
    </w:p>
    <w:p w14:paraId="2C13AF6B" w14:textId="77777777" w:rsidR="003850E7" w:rsidRDefault="003850E7" w:rsidP="003850E7">
      <w:r>
        <w:t>- less dependency on internet routing</w:t>
      </w:r>
    </w:p>
    <w:p w14:paraId="0A3D599E" w14:textId="77777777" w:rsidR="003850E7" w:rsidRDefault="003850E7" w:rsidP="003850E7"/>
    <w:p w14:paraId="6EA3A949" w14:textId="77777777" w:rsidR="003850E7" w:rsidRDefault="003850E7" w:rsidP="003850E7">
      <w:r>
        <w:t>There are two main types:</w:t>
      </w:r>
    </w:p>
    <w:p w14:paraId="17A239C7" w14:textId="77777777" w:rsidR="003850E7" w:rsidRDefault="003850E7" w:rsidP="003850E7">
      <w:r>
        <w:t>- **Gateway Endpoint**</w:t>
      </w:r>
    </w:p>
    <w:p w14:paraId="458F3C44" w14:textId="77777777" w:rsidR="003850E7" w:rsidRDefault="003850E7" w:rsidP="003850E7">
      <w:r>
        <w:t>- **Interface Endpoint**</w:t>
      </w:r>
    </w:p>
    <w:p w14:paraId="2307E6A7" w14:textId="77777777" w:rsidR="003850E7" w:rsidRDefault="003850E7" w:rsidP="003850E7"/>
    <w:p w14:paraId="0128685E" w14:textId="77777777" w:rsidR="003850E7" w:rsidRDefault="003850E7" w:rsidP="003850E7">
      <w:r>
        <w:t>---</w:t>
      </w:r>
    </w:p>
    <w:p w14:paraId="06388D82" w14:textId="77777777" w:rsidR="003850E7" w:rsidRDefault="003850E7" w:rsidP="003850E7"/>
    <w:p w14:paraId="42995FE9" w14:textId="77777777" w:rsidR="003850E7" w:rsidRDefault="003850E7" w:rsidP="003850E7">
      <w:r>
        <w:t># Peering and connectivity</w:t>
      </w:r>
    </w:p>
    <w:p w14:paraId="11014F03" w14:textId="77777777" w:rsidR="003850E7" w:rsidRDefault="003850E7" w:rsidP="003850E7"/>
    <w:p w14:paraId="7A40E6C0" w14:textId="77777777" w:rsidR="003850E7" w:rsidRDefault="003850E7" w:rsidP="003850E7">
      <w:r>
        <w:t>You may need to connect multiple networks.</w:t>
      </w:r>
    </w:p>
    <w:p w14:paraId="26E14A97" w14:textId="77777777" w:rsidR="003850E7" w:rsidRDefault="003850E7" w:rsidP="003850E7"/>
    <w:p w14:paraId="2BF739A1" w14:textId="77777777" w:rsidR="003850E7" w:rsidRDefault="003850E7" w:rsidP="003850E7">
      <w:r>
        <w:t>## VPC Peering</w:t>
      </w:r>
    </w:p>
    <w:p w14:paraId="466AA6DC" w14:textId="77777777" w:rsidR="003850E7" w:rsidRDefault="003850E7" w:rsidP="003850E7">
      <w:r>
        <w:t>Allows two VPCs to communicate privately.</w:t>
      </w:r>
    </w:p>
    <w:p w14:paraId="049029CE" w14:textId="77777777" w:rsidR="003850E7" w:rsidRDefault="003850E7" w:rsidP="003850E7"/>
    <w:p w14:paraId="29A07C2F" w14:textId="77777777" w:rsidR="003850E7" w:rsidRDefault="003850E7" w:rsidP="003850E7">
      <w:r>
        <w:t>Useful for:</w:t>
      </w:r>
    </w:p>
    <w:p w14:paraId="0CC8E155" w14:textId="77777777" w:rsidR="003850E7" w:rsidRDefault="003850E7" w:rsidP="003850E7">
      <w:r>
        <w:t>- separate environments</w:t>
      </w:r>
    </w:p>
    <w:p w14:paraId="11792D95" w14:textId="77777777" w:rsidR="003850E7" w:rsidRDefault="003850E7" w:rsidP="003850E7">
      <w:r>
        <w:t>- separate teams</w:t>
      </w:r>
    </w:p>
    <w:p w14:paraId="70D66D57" w14:textId="77777777" w:rsidR="003850E7" w:rsidRDefault="003850E7" w:rsidP="003850E7">
      <w:r>
        <w:t>- service isolation</w:t>
      </w:r>
    </w:p>
    <w:p w14:paraId="6D2D95FE" w14:textId="77777777" w:rsidR="003850E7" w:rsidRDefault="003850E7" w:rsidP="003850E7"/>
    <w:p w14:paraId="08E026FD" w14:textId="77777777" w:rsidR="003850E7" w:rsidRDefault="003850E7" w:rsidP="003850E7">
      <w:r>
        <w:t>## VPN</w:t>
      </w:r>
    </w:p>
    <w:p w14:paraId="1A44792D" w14:textId="77777777" w:rsidR="003850E7" w:rsidRDefault="003850E7" w:rsidP="003850E7">
      <w:r>
        <w:t>Connects your on-premises network to AWS securely over the internet.</w:t>
      </w:r>
    </w:p>
    <w:p w14:paraId="4FE96ED7" w14:textId="77777777" w:rsidR="003850E7" w:rsidRDefault="003850E7" w:rsidP="003850E7"/>
    <w:p w14:paraId="494E107C" w14:textId="77777777" w:rsidR="003850E7" w:rsidRDefault="003850E7" w:rsidP="003850E7">
      <w:r>
        <w:t>## Direct Connect</w:t>
      </w:r>
    </w:p>
    <w:p w14:paraId="52DB51D8" w14:textId="77777777" w:rsidR="003850E7" w:rsidRDefault="003850E7" w:rsidP="003850E7">
      <w:r>
        <w:t>Provides dedicated private connectivity from on-premises to AWS.</w:t>
      </w:r>
    </w:p>
    <w:p w14:paraId="42DF9B6B" w14:textId="77777777" w:rsidR="003850E7" w:rsidRDefault="003850E7" w:rsidP="003850E7"/>
    <w:p w14:paraId="175A2A72" w14:textId="77777777" w:rsidR="003850E7" w:rsidRDefault="003850E7" w:rsidP="003850E7">
      <w:r>
        <w:t>---</w:t>
      </w:r>
    </w:p>
    <w:p w14:paraId="791B1155" w14:textId="77777777" w:rsidR="003850E7" w:rsidRDefault="003850E7" w:rsidP="003850E7"/>
    <w:p w14:paraId="1E74D361" w14:textId="77777777" w:rsidR="003850E7" w:rsidRDefault="003850E7" w:rsidP="003850E7">
      <w:r>
        <w:t># VPC Flow Logs</w:t>
      </w:r>
    </w:p>
    <w:p w14:paraId="02DE007E" w14:textId="77777777" w:rsidR="003850E7" w:rsidRDefault="003850E7" w:rsidP="003850E7"/>
    <w:p w14:paraId="19C5837E" w14:textId="77777777" w:rsidR="003850E7" w:rsidRDefault="003850E7" w:rsidP="003850E7">
      <w:r>
        <w:t>Flow logs capture information about network traffic going in and out of VPC resources.</w:t>
      </w:r>
    </w:p>
    <w:p w14:paraId="49524893" w14:textId="77777777" w:rsidR="003850E7" w:rsidRDefault="003850E7" w:rsidP="003850E7"/>
    <w:p w14:paraId="74B70B09" w14:textId="77777777" w:rsidR="003850E7" w:rsidRDefault="003850E7" w:rsidP="003850E7">
      <w:r>
        <w:t>You can use them for:</w:t>
      </w:r>
    </w:p>
    <w:p w14:paraId="2D2F5E18" w14:textId="77777777" w:rsidR="003850E7" w:rsidRDefault="003850E7" w:rsidP="003850E7">
      <w:r>
        <w:t>- troubleshooting</w:t>
      </w:r>
    </w:p>
    <w:p w14:paraId="0D398215" w14:textId="77777777" w:rsidR="003850E7" w:rsidRDefault="003850E7" w:rsidP="003850E7">
      <w:r>
        <w:t>- auditing</w:t>
      </w:r>
    </w:p>
    <w:p w14:paraId="72401E6B" w14:textId="77777777" w:rsidR="003850E7" w:rsidRDefault="003850E7" w:rsidP="003850E7">
      <w:r>
        <w:t>- security monitoring</w:t>
      </w:r>
    </w:p>
    <w:p w14:paraId="20DBD0F4" w14:textId="77777777" w:rsidR="003850E7" w:rsidRDefault="003850E7" w:rsidP="003850E7">
      <w:r>
        <w:t>- investigating blocked traffic</w:t>
      </w:r>
    </w:p>
    <w:p w14:paraId="2BEBF1A4" w14:textId="77777777" w:rsidR="003850E7" w:rsidRDefault="003850E7" w:rsidP="003850E7"/>
    <w:p w14:paraId="15A1E19E" w14:textId="77777777" w:rsidR="003850E7" w:rsidRDefault="003850E7" w:rsidP="003850E7">
      <w:r>
        <w:t>---</w:t>
      </w:r>
    </w:p>
    <w:p w14:paraId="7E593759" w14:textId="77777777" w:rsidR="003850E7" w:rsidRDefault="003850E7" w:rsidP="003850E7"/>
    <w:p w14:paraId="3FAD4014" w14:textId="77777777" w:rsidR="003850E7" w:rsidRDefault="003850E7" w:rsidP="003850E7">
      <w:r>
        <w:t># Security in a VPC</w:t>
      </w:r>
    </w:p>
    <w:p w14:paraId="748004B9" w14:textId="77777777" w:rsidR="003850E7" w:rsidRDefault="003850E7" w:rsidP="003850E7"/>
    <w:p w14:paraId="6E4215A8" w14:textId="77777777" w:rsidR="003850E7" w:rsidRDefault="003850E7" w:rsidP="003850E7">
      <w:r>
        <w:t>Security is layered.</w:t>
      </w:r>
    </w:p>
    <w:p w14:paraId="7845AFF6" w14:textId="77777777" w:rsidR="003850E7" w:rsidRDefault="003850E7" w:rsidP="003850E7"/>
    <w:p w14:paraId="247C59CB" w14:textId="77777777" w:rsidR="003850E7" w:rsidRDefault="003850E7" w:rsidP="003850E7">
      <w:r>
        <w:t>## Layer 1: Network design</w:t>
      </w:r>
    </w:p>
    <w:p w14:paraId="518D8A1A" w14:textId="77777777" w:rsidR="003850E7" w:rsidRDefault="003850E7" w:rsidP="003850E7">
      <w:r>
        <w:t>Use public and private subnets wisely.</w:t>
      </w:r>
    </w:p>
    <w:p w14:paraId="3DF7DA9E" w14:textId="77777777" w:rsidR="003850E7" w:rsidRDefault="003850E7" w:rsidP="003850E7"/>
    <w:p w14:paraId="688AAAB3" w14:textId="77777777" w:rsidR="003850E7" w:rsidRDefault="003850E7" w:rsidP="003850E7">
      <w:r>
        <w:t>## Layer 2: Security groups</w:t>
      </w:r>
    </w:p>
    <w:p w14:paraId="2AC383EC" w14:textId="77777777" w:rsidR="003850E7" w:rsidRDefault="003850E7" w:rsidP="003850E7">
      <w:r>
        <w:t>Control traffic at the resource level.</w:t>
      </w:r>
    </w:p>
    <w:p w14:paraId="29A8C7FB" w14:textId="77777777" w:rsidR="003850E7" w:rsidRDefault="003850E7" w:rsidP="003850E7"/>
    <w:p w14:paraId="4B0CBA74" w14:textId="77777777" w:rsidR="003850E7" w:rsidRDefault="003850E7" w:rsidP="003850E7">
      <w:r>
        <w:t>## Layer 3: NACLs</w:t>
      </w:r>
    </w:p>
    <w:p w14:paraId="4259DEEA" w14:textId="77777777" w:rsidR="003850E7" w:rsidRDefault="003850E7" w:rsidP="003850E7">
      <w:r>
        <w:t>Add subnet-level filtering.</w:t>
      </w:r>
    </w:p>
    <w:p w14:paraId="0CC98AA2" w14:textId="77777777" w:rsidR="003850E7" w:rsidRDefault="003850E7" w:rsidP="003850E7"/>
    <w:p w14:paraId="2AD8113D" w14:textId="77777777" w:rsidR="003850E7" w:rsidRDefault="003850E7" w:rsidP="003850E7">
      <w:r>
        <w:t>## Layer 4: IAM</w:t>
      </w:r>
    </w:p>
    <w:p w14:paraId="3E1A2754" w14:textId="77777777" w:rsidR="003850E7" w:rsidRDefault="003850E7" w:rsidP="003850E7">
      <w:r>
        <w:t>Control API access to AWS resources.</w:t>
      </w:r>
    </w:p>
    <w:p w14:paraId="0C639703" w14:textId="77777777" w:rsidR="003850E7" w:rsidRDefault="003850E7" w:rsidP="003850E7"/>
    <w:p w14:paraId="63A50B3B" w14:textId="77777777" w:rsidR="003850E7" w:rsidRDefault="003850E7" w:rsidP="003850E7">
      <w:r>
        <w:t>Good VPC design usually keeps critical systems in private subnets and exposes only necessary entry points.</w:t>
      </w:r>
    </w:p>
    <w:p w14:paraId="4DACB8AA" w14:textId="77777777" w:rsidR="003850E7" w:rsidRDefault="003850E7" w:rsidP="003850E7"/>
    <w:p w14:paraId="7635309D" w14:textId="77777777" w:rsidR="003850E7" w:rsidRDefault="003850E7" w:rsidP="003850E7">
      <w:r>
        <w:t>---</w:t>
      </w:r>
    </w:p>
    <w:p w14:paraId="7196F596" w14:textId="77777777" w:rsidR="003850E7" w:rsidRDefault="003850E7" w:rsidP="003850E7"/>
    <w:p w14:paraId="475873C1" w14:textId="77777777" w:rsidR="003850E7" w:rsidRDefault="003850E7" w:rsidP="003850E7">
      <w:r>
        <w:t># Example of a secure web app VPC</w:t>
      </w:r>
    </w:p>
    <w:p w14:paraId="275D7B1F" w14:textId="77777777" w:rsidR="003850E7" w:rsidRDefault="003850E7" w:rsidP="003850E7"/>
    <w:p w14:paraId="48491D18" w14:textId="77777777" w:rsidR="003850E7" w:rsidRDefault="003850E7" w:rsidP="003850E7">
      <w:r>
        <w:t>A standard production layout might be:</w:t>
      </w:r>
    </w:p>
    <w:p w14:paraId="37EDEA7A" w14:textId="77777777" w:rsidR="003850E7" w:rsidRDefault="003850E7" w:rsidP="003850E7"/>
    <w:p w14:paraId="3D490C1C" w14:textId="77777777" w:rsidR="003850E7" w:rsidRDefault="003850E7" w:rsidP="003850E7">
      <w:r>
        <w:lastRenderedPageBreak/>
        <w:t>- public subnet:</w:t>
      </w:r>
    </w:p>
    <w:p w14:paraId="36625415" w14:textId="77777777" w:rsidR="003850E7" w:rsidRDefault="003850E7" w:rsidP="003850E7">
      <w:r>
        <w:t xml:space="preserve">  - ALB</w:t>
      </w:r>
    </w:p>
    <w:p w14:paraId="75406F29" w14:textId="77777777" w:rsidR="003850E7" w:rsidRDefault="003850E7" w:rsidP="003850E7">
      <w:r>
        <w:t xml:space="preserve">  - bastion host if needed</w:t>
      </w:r>
    </w:p>
    <w:p w14:paraId="43F56750" w14:textId="77777777" w:rsidR="003850E7" w:rsidRDefault="003850E7" w:rsidP="003850E7">
      <w:r>
        <w:t>- private subnet:</w:t>
      </w:r>
    </w:p>
    <w:p w14:paraId="388945CC" w14:textId="77777777" w:rsidR="003850E7" w:rsidRDefault="003850E7" w:rsidP="003850E7">
      <w:r>
        <w:t xml:space="preserve">  - app servers</w:t>
      </w:r>
    </w:p>
    <w:p w14:paraId="054785DE" w14:textId="77777777" w:rsidR="003850E7" w:rsidRDefault="003850E7" w:rsidP="003850E7">
      <w:r>
        <w:t xml:space="preserve">  - worker nodes</w:t>
      </w:r>
    </w:p>
    <w:p w14:paraId="23E75890" w14:textId="77777777" w:rsidR="003850E7" w:rsidRDefault="003850E7" w:rsidP="003850E7">
      <w:r>
        <w:t>- isolated subnet:</w:t>
      </w:r>
    </w:p>
    <w:p w14:paraId="7D3D47A7" w14:textId="77777777" w:rsidR="003850E7" w:rsidRDefault="003850E7" w:rsidP="003850E7">
      <w:r>
        <w:t xml:space="preserve">  - RDS database</w:t>
      </w:r>
    </w:p>
    <w:p w14:paraId="32F2CC7A" w14:textId="77777777" w:rsidR="003850E7" w:rsidRDefault="003850E7" w:rsidP="003850E7"/>
    <w:p w14:paraId="279B3312" w14:textId="77777777" w:rsidR="003850E7" w:rsidRDefault="003850E7" w:rsidP="003850E7">
      <w:r>
        <w:t>This reduces the attack surface.</w:t>
      </w:r>
    </w:p>
    <w:p w14:paraId="08030FB6" w14:textId="77777777" w:rsidR="003850E7" w:rsidRDefault="003850E7" w:rsidP="003850E7"/>
    <w:p w14:paraId="787E683E" w14:textId="77777777" w:rsidR="003850E7" w:rsidRDefault="003850E7" w:rsidP="003850E7">
      <w:r>
        <w:t>---</w:t>
      </w:r>
    </w:p>
    <w:p w14:paraId="24721C65" w14:textId="77777777" w:rsidR="003850E7" w:rsidRDefault="003850E7" w:rsidP="003850E7"/>
    <w:p w14:paraId="48B80A8F" w14:textId="77777777" w:rsidR="003850E7" w:rsidRDefault="003850E7" w:rsidP="003850E7">
      <w:r>
        <w:t># Example request flow</w:t>
      </w:r>
    </w:p>
    <w:p w14:paraId="5779EECF" w14:textId="77777777" w:rsidR="003850E7" w:rsidRDefault="003850E7" w:rsidP="003850E7"/>
    <w:p w14:paraId="7BCB5363" w14:textId="77777777" w:rsidR="003850E7" w:rsidRDefault="003850E7" w:rsidP="003850E7">
      <w:r>
        <w:t>```mermaid</w:t>
      </w:r>
    </w:p>
    <w:p w14:paraId="424AF526" w14:textId="77777777" w:rsidR="003850E7" w:rsidRDefault="003850E7" w:rsidP="003850E7">
      <w:r>
        <w:t>sequenceDiagram</w:t>
      </w:r>
    </w:p>
    <w:p w14:paraId="50AB9A21" w14:textId="77777777" w:rsidR="003850E7" w:rsidRDefault="003850E7" w:rsidP="003850E7">
      <w:r>
        <w:t xml:space="preserve">    participant User as User</w:t>
      </w:r>
    </w:p>
    <w:p w14:paraId="6244D055" w14:textId="77777777" w:rsidR="003850E7" w:rsidRDefault="003850E7" w:rsidP="003850E7">
      <w:r>
        <w:t xml:space="preserve">    participant ALB as Load Balancer</w:t>
      </w:r>
    </w:p>
    <w:p w14:paraId="04F93FBF" w14:textId="77777777" w:rsidR="003850E7" w:rsidRDefault="003850E7" w:rsidP="003850E7">
      <w:r>
        <w:t xml:space="preserve">    participant App as App Server</w:t>
      </w:r>
    </w:p>
    <w:p w14:paraId="690F4752" w14:textId="77777777" w:rsidR="003850E7" w:rsidRDefault="003850E7" w:rsidP="003850E7">
      <w:r>
        <w:t xml:space="preserve">    participant DB as Database</w:t>
      </w:r>
    </w:p>
    <w:p w14:paraId="0A2FF2D4" w14:textId="77777777" w:rsidR="003850E7" w:rsidRDefault="003850E7" w:rsidP="003850E7">
      <w:r>
        <w:t xml:space="preserve">    participant S3 as S3</w:t>
      </w:r>
    </w:p>
    <w:p w14:paraId="6C8360EA" w14:textId="77777777" w:rsidR="003850E7" w:rsidRDefault="003850E7" w:rsidP="003850E7"/>
    <w:p w14:paraId="0729F02A" w14:textId="77777777" w:rsidR="003850E7" w:rsidRDefault="003850E7" w:rsidP="003850E7">
      <w:r>
        <w:t xml:space="preserve">    User-&gt;&gt;ALB: HTTPS request</w:t>
      </w:r>
    </w:p>
    <w:p w14:paraId="6EEF382C" w14:textId="77777777" w:rsidR="003850E7" w:rsidRDefault="003850E7" w:rsidP="003850E7">
      <w:r>
        <w:lastRenderedPageBreak/>
        <w:t xml:space="preserve">    ALB-&gt;&gt;App: Forward request</w:t>
      </w:r>
    </w:p>
    <w:p w14:paraId="6A4AE3AC" w14:textId="77777777" w:rsidR="003850E7" w:rsidRDefault="003850E7" w:rsidP="003850E7">
      <w:r>
        <w:t xml:space="preserve">    App-&gt;&gt;DB: Read/write data</w:t>
      </w:r>
    </w:p>
    <w:p w14:paraId="560D28B5" w14:textId="77777777" w:rsidR="003850E7" w:rsidRDefault="003850E7" w:rsidP="003850E7">
      <w:r>
        <w:t xml:space="preserve">    App-&gt;&gt;S3: Fetch/store file</w:t>
      </w:r>
    </w:p>
    <w:p w14:paraId="51DF7ED2" w14:textId="77777777" w:rsidR="003850E7" w:rsidRDefault="003850E7" w:rsidP="003850E7">
      <w:r>
        <w:t xml:space="preserve">    DB--&gt;&gt;App: Response</w:t>
      </w:r>
    </w:p>
    <w:p w14:paraId="06111AAE" w14:textId="77777777" w:rsidR="003850E7" w:rsidRDefault="003850E7" w:rsidP="003850E7">
      <w:r>
        <w:t xml:space="preserve">    S3--&gt;&gt;App: Object data</w:t>
      </w:r>
    </w:p>
    <w:p w14:paraId="59393743" w14:textId="77777777" w:rsidR="003850E7" w:rsidRDefault="003850E7" w:rsidP="003850E7">
      <w:r>
        <w:t xml:space="preserve">    App--&gt;&gt;ALB: Response</w:t>
      </w:r>
    </w:p>
    <w:p w14:paraId="0309EC12" w14:textId="77777777" w:rsidR="003850E7" w:rsidRDefault="003850E7" w:rsidP="003850E7">
      <w:r>
        <w:t xml:space="preserve">    ALB--&gt;&gt;User: HTTPS response</w:t>
      </w:r>
    </w:p>
    <w:p w14:paraId="2EB22324" w14:textId="77777777" w:rsidR="003850E7" w:rsidRDefault="003850E7" w:rsidP="003850E7"/>
    <w:p w14:paraId="02FAE331" w14:textId="77777777" w:rsidR="003850E7" w:rsidRDefault="003850E7" w:rsidP="003850E7">
      <w:r>
        <w:t xml:space="preserve">    style User fill:#00ceff,stroke:#000000,stroke-width:2px,color:#000000</w:t>
      </w:r>
    </w:p>
    <w:p w14:paraId="6DEA8160" w14:textId="77777777" w:rsidR="003850E7" w:rsidRDefault="003850E7" w:rsidP="003850E7">
      <w:r>
        <w:t xml:space="preserve">    style ALB fill:#ffd43b,stroke:#000000,stroke-width:2px,color:#000000</w:t>
      </w:r>
    </w:p>
    <w:p w14:paraId="58723105" w14:textId="77777777" w:rsidR="003850E7" w:rsidRDefault="003850E7" w:rsidP="003850E7">
      <w:r>
        <w:t xml:space="preserve">    style App fill:#ffd43b,stroke:#000000,stroke-width:2px,color:#000000</w:t>
      </w:r>
    </w:p>
    <w:p w14:paraId="2FCF6203" w14:textId="77777777" w:rsidR="003850E7" w:rsidRDefault="003850E7" w:rsidP="003850E7">
      <w:r>
        <w:t xml:space="preserve">    style DB fill:#69db7c,stroke:#000000,stroke-width:2px,color:#000000</w:t>
      </w:r>
    </w:p>
    <w:p w14:paraId="41EFD4B9" w14:textId="77777777" w:rsidR="003850E7" w:rsidRDefault="003850E7" w:rsidP="003850E7">
      <w:r>
        <w:t xml:space="preserve">    style S3 fill:#69db7c,stroke:#000000,stroke-width:2px,color:#000000</w:t>
      </w:r>
    </w:p>
    <w:p w14:paraId="28C08990" w14:textId="77777777" w:rsidR="003850E7" w:rsidRDefault="003850E7" w:rsidP="003850E7">
      <w:r>
        <w:t>```</w:t>
      </w:r>
    </w:p>
    <w:p w14:paraId="7D6A104E" w14:textId="77777777" w:rsidR="003850E7" w:rsidRDefault="003850E7" w:rsidP="003850E7"/>
    <w:p w14:paraId="69008CF9" w14:textId="77777777" w:rsidR="003850E7" w:rsidRDefault="003850E7" w:rsidP="003850E7">
      <w:r>
        <w:t>---</w:t>
      </w:r>
    </w:p>
    <w:p w14:paraId="552D2A69" w14:textId="77777777" w:rsidR="003850E7" w:rsidRDefault="003850E7" w:rsidP="003850E7"/>
    <w:p w14:paraId="40C0E4F2" w14:textId="77777777" w:rsidR="003850E7" w:rsidRDefault="003850E7" w:rsidP="003850E7">
      <w:r>
        <w:t># Common VPC use cases</w:t>
      </w:r>
    </w:p>
    <w:p w14:paraId="431BF9D8" w14:textId="77777777" w:rsidR="003850E7" w:rsidRDefault="003850E7" w:rsidP="003850E7"/>
    <w:p w14:paraId="234CBCD2" w14:textId="77777777" w:rsidR="003850E7" w:rsidRDefault="003850E7" w:rsidP="003850E7">
      <w:r>
        <w:t>- hosting web applications</w:t>
      </w:r>
    </w:p>
    <w:p w14:paraId="51F4869A" w14:textId="77777777" w:rsidR="003850E7" w:rsidRDefault="003850E7" w:rsidP="003850E7">
      <w:r>
        <w:lastRenderedPageBreak/>
        <w:t>- isolating databases</w:t>
      </w:r>
    </w:p>
    <w:p w14:paraId="2CDC9245" w14:textId="77777777" w:rsidR="003850E7" w:rsidRDefault="003850E7" w:rsidP="003850E7">
      <w:r>
        <w:t>- connecting AWS to on-premises networks</w:t>
      </w:r>
    </w:p>
    <w:p w14:paraId="24E4301E" w14:textId="77777777" w:rsidR="003850E7" w:rsidRDefault="003850E7" w:rsidP="003850E7">
      <w:r>
        <w:t>- creating multi-tier architectures</w:t>
      </w:r>
    </w:p>
    <w:p w14:paraId="6116BA93" w14:textId="77777777" w:rsidR="003850E7" w:rsidRDefault="003850E7" w:rsidP="003850E7">
      <w:r>
        <w:t>- securing internal services</w:t>
      </w:r>
    </w:p>
    <w:p w14:paraId="400084C6" w14:textId="77777777" w:rsidR="003850E7" w:rsidRDefault="003850E7" w:rsidP="003850E7">
      <w:r>
        <w:t>- private access to AWS services</w:t>
      </w:r>
    </w:p>
    <w:p w14:paraId="6EF284EE" w14:textId="77777777" w:rsidR="003850E7" w:rsidRDefault="003850E7" w:rsidP="003850E7"/>
    <w:p w14:paraId="68E298F7" w14:textId="77777777" w:rsidR="003850E7" w:rsidRDefault="003850E7" w:rsidP="003850E7">
      <w:r>
        <w:t>---</w:t>
      </w:r>
    </w:p>
    <w:p w14:paraId="58133B55" w14:textId="77777777" w:rsidR="003850E7" w:rsidRDefault="003850E7" w:rsidP="003850E7"/>
    <w:p w14:paraId="74D81287" w14:textId="77777777" w:rsidR="003850E7" w:rsidRDefault="003850E7" w:rsidP="003850E7">
      <w:r>
        <w:t># VPC best practices</w:t>
      </w:r>
    </w:p>
    <w:p w14:paraId="204BBF67" w14:textId="77777777" w:rsidR="003850E7" w:rsidRDefault="003850E7" w:rsidP="003850E7"/>
    <w:p w14:paraId="14FA9DB9" w14:textId="77777777" w:rsidR="003850E7" w:rsidRDefault="003850E7" w:rsidP="003850E7">
      <w:r>
        <w:t>- use separate public and private subnets</w:t>
      </w:r>
    </w:p>
    <w:p w14:paraId="6D818ABC" w14:textId="77777777" w:rsidR="003850E7" w:rsidRDefault="003850E7" w:rsidP="003850E7">
      <w:r>
        <w:t>- keep databases private</w:t>
      </w:r>
    </w:p>
    <w:p w14:paraId="1DB447E8" w14:textId="77777777" w:rsidR="003850E7" w:rsidRDefault="003850E7" w:rsidP="003850E7">
      <w:r>
        <w:t>- use security groups carefully</w:t>
      </w:r>
    </w:p>
    <w:p w14:paraId="283761A1" w14:textId="77777777" w:rsidR="003850E7" w:rsidRDefault="003850E7" w:rsidP="003850E7">
      <w:r>
        <w:t>- plan CIDR ranges early</w:t>
      </w:r>
    </w:p>
    <w:p w14:paraId="6FA928DD" w14:textId="77777777" w:rsidR="003850E7" w:rsidRDefault="003850E7" w:rsidP="003850E7">
      <w:r>
        <w:t>- enable flow logs for visibility</w:t>
      </w:r>
    </w:p>
    <w:p w14:paraId="47919C26" w14:textId="77777777" w:rsidR="003850E7" w:rsidRDefault="003850E7" w:rsidP="003850E7">
      <w:r>
        <w:t>- use NAT only when needed</w:t>
      </w:r>
    </w:p>
    <w:p w14:paraId="38202D01" w14:textId="77777777" w:rsidR="003850E7" w:rsidRDefault="003850E7" w:rsidP="003850E7">
      <w:r>
        <w:t>- use VPC endpoints for AWS service access</w:t>
      </w:r>
    </w:p>
    <w:p w14:paraId="456B58FA" w14:textId="77777777" w:rsidR="003850E7" w:rsidRDefault="003850E7" w:rsidP="003850E7">
      <w:r>
        <w:t>- spread subnets across AZs for high availability</w:t>
      </w:r>
    </w:p>
    <w:p w14:paraId="424151F3" w14:textId="77777777" w:rsidR="003850E7" w:rsidRDefault="003850E7" w:rsidP="003850E7"/>
    <w:p w14:paraId="5EF1BD07" w14:textId="77777777" w:rsidR="003850E7" w:rsidRDefault="003850E7" w:rsidP="003850E7">
      <w:r>
        <w:t>---</w:t>
      </w:r>
    </w:p>
    <w:p w14:paraId="7AEDA901" w14:textId="77777777" w:rsidR="003850E7" w:rsidRDefault="003850E7" w:rsidP="003850E7"/>
    <w:p w14:paraId="0A79880C" w14:textId="77777777" w:rsidR="003850E7" w:rsidRDefault="003850E7" w:rsidP="003850E7">
      <w:r>
        <w:t># VPC vs subnet</w:t>
      </w:r>
    </w:p>
    <w:p w14:paraId="7364F16C" w14:textId="77777777" w:rsidR="003850E7" w:rsidRDefault="003850E7" w:rsidP="003850E7"/>
    <w:p w14:paraId="028EBDDD" w14:textId="77777777" w:rsidR="003850E7" w:rsidRDefault="003850E7" w:rsidP="003850E7">
      <w:r>
        <w:t>This is a common interview distinction.</w:t>
      </w:r>
    </w:p>
    <w:p w14:paraId="3916840E" w14:textId="77777777" w:rsidR="003850E7" w:rsidRDefault="003850E7" w:rsidP="003850E7"/>
    <w:p w14:paraId="2FD4CC7B" w14:textId="77777777" w:rsidR="003850E7" w:rsidRDefault="003850E7" w:rsidP="003850E7">
      <w:r>
        <w:t>## VPC</w:t>
      </w:r>
    </w:p>
    <w:p w14:paraId="11B5486D" w14:textId="77777777" w:rsidR="003850E7" w:rsidRDefault="003850E7" w:rsidP="003850E7">
      <w:r>
        <w:t>The overall private network boundary.</w:t>
      </w:r>
    </w:p>
    <w:p w14:paraId="72A84AD9" w14:textId="77777777" w:rsidR="003850E7" w:rsidRDefault="003850E7" w:rsidP="003850E7"/>
    <w:p w14:paraId="3D4C4B16" w14:textId="77777777" w:rsidR="003850E7" w:rsidRDefault="003850E7" w:rsidP="003850E7">
      <w:r>
        <w:t>## Subnet</w:t>
      </w:r>
    </w:p>
    <w:p w14:paraId="32E96655" w14:textId="77777777" w:rsidR="003850E7" w:rsidRDefault="003850E7" w:rsidP="003850E7">
      <w:r>
        <w:t>A smaller segment inside the VPC, tied to a single Availability Zone.</w:t>
      </w:r>
    </w:p>
    <w:p w14:paraId="3F078E77" w14:textId="77777777" w:rsidR="003850E7" w:rsidRDefault="003850E7" w:rsidP="003850E7"/>
    <w:p w14:paraId="1FF13EED" w14:textId="77777777" w:rsidR="003850E7" w:rsidRDefault="003850E7" w:rsidP="003850E7">
      <w:r>
        <w:t>A VPC contains multiple subnets.</w:t>
      </w:r>
    </w:p>
    <w:p w14:paraId="0507DFD2" w14:textId="77777777" w:rsidR="003850E7" w:rsidRDefault="003850E7" w:rsidP="003850E7"/>
    <w:p w14:paraId="1A2226FA" w14:textId="77777777" w:rsidR="003850E7" w:rsidRDefault="003850E7" w:rsidP="003850E7">
      <w:r>
        <w:t>---</w:t>
      </w:r>
    </w:p>
    <w:p w14:paraId="2B3DF454" w14:textId="77777777" w:rsidR="003850E7" w:rsidRDefault="003850E7" w:rsidP="003850E7"/>
    <w:p w14:paraId="02D2F424" w14:textId="77777777" w:rsidR="003850E7" w:rsidRDefault="003850E7" w:rsidP="003850E7">
      <w:r>
        <w:t># VPC vs security group</w:t>
      </w:r>
    </w:p>
    <w:p w14:paraId="71ECB056" w14:textId="77777777" w:rsidR="003850E7" w:rsidRDefault="003850E7" w:rsidP="003850E7"/>
    <w:p w14:paraId="2035DA58" w14:textId="77777777" w:rsidR="003850E7" w:rsidRDefault="003850E7" w:rsidP="003850E7">
      <w:r>
        <w:t>## VPC</w:t>
      </w:r>
    </w:p>
    <w:p w14:paraId="4D061931" w14:textId="77777777" w:rsidR="003850E7" w:rsidRDefault="003850E7" w:rsidP="003850E7">
      <w:r>
        <w:t>Defines the network environment.</w:t>
      </w:r>
    </w:p>
    <w:p w14:paraId="7E01419E" w14:textId="77777777" w:rsidR="003850E7" w:rsidRDefault="003850E7" w:rsidP="003850E7"/>
    <w:p w14:paraId="113F3BEB" w14:textId="77777777" w:rsidR="003850E7" w:rsidRDefault="003850E7" w:rsidP="003850E7">
      <w:r>
        <w:t>## Security group</w:t>
      </w:r>
    </w:p>
    <w:p w14:paraId="41EA610A" w14:textId="77777777" w:rsidR="003850E7" w:rsidRDefault="003850E7" w:rsidP="003850E7">
      <w:r>
        <w:t>Defines who can talk to a resource.</w:t>
      </w:r>
    </w:p>
    <w:p w14:paraId="57999F16" w14:textId="77777777" w:rsidR="003850E7" w:rsidRDefault="003850E7" w:rsidP="003850E7"/>
    <w:p w14:paraId="3B7902C2" w14:textId="77777777" w:rsidR="003850E7" w:rsidRDefault="003850E7" w:rsidP="003850E7">
      <w:r>
        <w:t>VPC is the container. Security group is the firewall.</w:t>
      </w:r>
    </w:p>
    <w:p w14:paraId="2C6B984E" w14:textId="77777777" w:rsidR="003850E7" w:rsidRDefault="003850E7" w:rsidP="003850E7"/>
    <w:p w14:paraId="36BEBB48" w14:textId="77777777" w:rsidR="003850E7" w:rsidRDefault="003850E7" w:rsidP="003850E7">
      <w:r>
        <w:t>---</w:t>
      </w:r>
    </w:p>
    <w:p w14:paraId="4E2395EB" w14:textId="77777777" w:rsidR="003850E7" w:rsidRDefault="003850E7" w:rsidP="003850E7"/>
    <w:p w14:paraId="463B2D44" w14:textId="77777777" w:rsidR="003850E7" w:rsidRDefault="003850E7" w:rsidP="003850E7">
      <w:r>
        <w:lastRenderedPageBreak/>
        <w:t># VPC vs NACL</w:t>
      </w:r>
    </w:p>
    <w:p w14:paraId="67445BD3" w14:textId="77777777" w:rsidR="003850E7" w:rsidRDefault="003850E7" w:rsidP="003850E7"/>
    <w:p w14:paraId="44838A7D" w14:textId="77777777" w:rsidR="003850E7" w:rsidRDefault="003850E7" w:rsidP="003850E7">
      <w:r>
        <w:t>## Security group</w:t>
      </w:r>
    </w:p>
    <w:p w14:paraId="0564B947" w14:textId="77777777" w:rsidR="003850E7" w:rsidRDefault="003850E7" w:rsidP="003850E7">
      <w:r>
        <w:t>- attached to resources</w:t>
      </w:r>
    </w:p>
    <w:p w14:paraId="0424806F" w14:textId="77777777" w:rsidR="003850E7" w:rsidRDefault="003850E7" w:rsidP="003850E7">
      <w:r>
        <w:t>- stateful</w:t>
      </w:r>
    </w:p>
    <w:p w14:paraId="075FD92D" w14:textId="77777777" w:rsidR="003850E7" w:rsidRDefault="003850E7" w:rsidP="003850E7">
      <w:r>
        <w:t>- most commonly used</w:t>
      </w:r>
    </w:p>
    <w:p w14:paraId="031B4554" w14:textId="77777777" w:rsidR="003850E7" w:rsidRDefault="003850E7" w:rsidP="003850E7"/>
    <w:p w14:paraId="483F60E9" w14:textId="77777777" w:rsidR="003850E7" w:rsidRDefault="003850E7" w:rsidP="003850E7">
      <w:r>
        <w:t>## NACL</w:t>
      </w:r>
    </w:p>
    <w:p w14:paraId="4275A9BB" w14:textId="77777777" w:rsidR="003850E7" w:rsidRDefault="003850E7" w:rsidP="003850E7">
      <w:r>
        <w:t>- attached to subnets</w:t>
      </w:r>
    </w:p>
    <w:p w14:paraId="36FD48AB" w14:textId="77777777" w:rsidR="003850E7" w:rsidRDefault="003850E7" w:rsidP="003850E7">
      <w:r>
        <w:t>- stateless</w:t>
      </w:r>
    </w:p>
    <w:p w14:paraId="2DD9AAE1" w14:textId="77777777" w:rsidR="003850E7" w:rsidRDefault="003850E7" w:rsidP="003850E7">
      <w:r>
        <w:t>- more coarse-grained</w:t>
      </w:r>
    </w:p>
    <w:p w14:paraId="127D3CA7" w14:textId="77777777" w:rsidR="003850E7" w:rsidRDefault="003850E7" w:rsidP="003850E7"/>
    <w:p w14:paraId="698C8E02" w14:textId="77777777" w:rsidR="003850E7" w:rsidRDefault="003850E7" w:rsidP="003850E7">
      <w:r>
        <w:t>---</w:t>
      </w:r>
    </w:p>
    <w:p w14:paraId="5030DD89" w14:textId="77777777" w:rsidR="003850E7" w:rsidRDefault="003850E7" w:rsidP="003850E7"/>
    <w:p w14:paraId="7DAF9F71" w14:textId="77777777" w:rsidR="003850E7" w:rsidRDefault="003850E7" w:rsidP="003850E7">
      <w:r>
        <w:t># Interview summary</w:t>
      </w:r>
    </w:p>
    <w:p w14:paraId="5584A79D" w14:textId="77777777" w:rsidR="003850E7" w:rsidRDefault="003850E7" w:rsidP="003850E7"/>
    <w:p w14:paraId="5D1F0BB9" w14:textId="77777777" w:rsidR="003850E7" w:rsidRDefault="003850E7" w:rsidP="003850E7">
      <w:r>
        <w:t>If asked, “What is a VPC?”, you can say:</w:t>
      </w:r>
    </w:p>
    <w:p w14:paraId="0B11A24F" w14:textId="77777777" w:rsidR="003850E7" w:rsidRDefault="003850E7" w:rsidP="003850E7"/>
    <w:p w14:paraId="3E8C6BF8" w14:textId="77777777" w:rsidR="003850E7" w:rsidRDefault="003850E7" w:rsidP="003850E7">
      <w:r>
        <w:t>&gt; A VPC is a logically isolated private network in AWS where you control IP ranges, subnets, routing, and security. It is the foundation for deploying secure cloud infrastructure such as EC2, RDS, load balancers, and private services.</w:t>
      </w:r>
    </w:p>
    <w:p w14:paraId="2C16D692" w14:textId="77777777" w:rsidR="003850E7" w:rsidRDefault="003850E7" w:rsidP="003850E7"/>
    <w:p w14:paraId="033271D7" w14:textId="77777777" w:rsidR="003850E7" w:rsidRDefault="003850E7" w:rsidP="003850E7">
      <w:r>
        <w:t>---</w:t>
      </w:r>
    </w:p>
    <w:p w14:paraId="4145ED91" w14:textId="77777777" w:rsidR="003850E7" w:rsidRDefault="003850E7" w:rsidP="003850E7"/>
    <w:p w14:paraId="32B7B0D1" w14:textId="77777777" w:rsidR="003850E7" w:rsidRDefault="003850E7" w:rsidP="003850E7">
      <w:r>
        <w:lastRenderedPageBreak/>
        <w:t># Final takeaway</w:t>
      </w:r>
    </w:p>
    <w:p w14:paraId="4C0703F0" w14:textId="77777777" w:rsidR="003850E7" w:rsidRDefault="003850E7" w:rsidP="003850E7"/>
    <w:p w14:paraId="442EE900" w14:textId="77777777" w:rsidR="003850E7" w:rsidRDefault="003850E7" w:rsidP="003850E7">
      <w:r>
        <w:t>A VPC is the networking backbone of AWS. It lets you build private, secure, and scalable cloud networks with public and private subnets, routing, firewalls, NAT, and endpoints. If EC2 is compute and RDS is relational storage, VPC is the network that connects and protects them.</w:t>
      </w:r>
    </w:p>
    <w:p w14:paraId="56AD8488" w14:textId="77777777" w:rsidR="003850E7" w:rsidRDefault="003850E7" w:rsidP="003850E7"/>
    <w:p w14:paraId="59C245F3" w14:textId="77777777" w:rsidR="003850E7" w:rsidRDefault="003850E7" w:rsidP="003850E7">
      <w:r>
        <w:t>If you want, I can also give you:</w:t>
      </w:r>
    </w:p>
    <w:p w14:paraId="0D024E60" w14:textId="77777777" w:rsidR="003850E7" w:rsidRDefault="003850E7" w:rsidP="003850E7">
      <w:r>
        <w:t>1. a **VPC architecture diagram with public and private subnets**</w:t>
      </w:r>
    </w:p>
    <w:p w14:paraId="2C857D36" w14:textId="77777777" w:rsidR="003850E7" w:rsidRDefault="003850E7" w:rsidP="003850E7">
      <w:r>
        <w:t>2. **VPC interview questions and answers**</w:t>
      </w:r>
    </w:p>
    <w:p w14:paraId="18214D46" w14:textId="77777777" w:rsidR="003850E7" w:rsidRDefault="003850E7" w:rsidP="003850E7">
      <w:r>
        <w:t>3. **VPC peering vs VPN vs Direct Connect**</w:t>
      </w:r>
    </w:p>
    <w:p w14:paraId="3105E713" w14:textId="509E22F0" w:rsidR="003850E7" w:rsidRDefault="003850E7" w:rsidP="003850E7">
      <w:r>
        <w:t>4. **how to design a VPC for a production web app**</w:t>
      </w:r>
    </w:p>
    <w:p w14:paraId="23774433" w14:textId="77777777" w:rsidR="003850E7" w:rsidRDefault="003850E7" w:rsidP="003850E7"/>
    <w:p w14:paraId="1CE29FCA" w14:textId="0D6BDD33" w:rsidR="003850E7" w:rsidRDefault="00230CA4" w:rsidP="00FD1FC8">
      <w:pPr>
        <w:pStyle w:val="Heading1"/>
        <w:numPr>
          <w:ilvl w:val="0"/>
          <w:numId w:val="13"/>
        </w:numPr>
        <w:jc w:val="center"/>
      </w:pPr>
      <w:bookmarkStart w:id="29" w:name="_Toc234595937"/>
      <w:r>
        <w:t>IAM</w:t>
      </w:r>
      <w:bookmarkEnd w:id="29"/>
    </w:p>
    <w:p w14:paraId="5D2AA68D" w14:textId="77777777" w:rsidR="00230CA4" w:rsidRDefault="00230CA4" w:rsidP="00230CA4"/>
    <w:p w14:paraId="57FFF8DA" w14:textId="77777777" w:rsidR="00F346DD" w:rsidRDefault="00F346DD" w:rsidP="00F346DD">
      <w:r>
        <w:t>Absolutely. Let’s go through **AWS IAM, Identity and Access Management**, in detail.</w:t>
      </w:r>
    </w:p>
    <w:p w14:paraId="11FA9625" w14:textId="77777777" w:rsidR="00F346DD" w:rsidRDefault="00F346DD" w:rsidP="00F346DD"/>
    <w:p w14:paraId="555EBFD7" w14:textId="77777777" w:rsidR="00F346DD" w:rsidRDefault="00F346DD" w:rsidP="00F346DD">
      <w:r>
        <w:t># What is IAM?</w:t>
      </w:r>
    </w:p>
    <w:p w14:paraId="2EF27000" w14:textId="77777777" w:rsidR="00F346DD" w:rsidRDefault="00F346DD" w:rsidP="00F346DD"/>
    <w:p w14:paraId="25BF8220" w14:textId="77777777" w:rsidR="00F346DD" w:rsidRDefault="00F346DD" w:rsidP="00F346DD">
      <w:r>
        <w:t>**IAM** is the AWS service used to control **who can access what** in AWS.</w:t>
      </w:r>
    </w:p>
    <w:p w14:paraId="3EEFBC19" w14:textId="77777777" w:rsidR="00F346DD" w:rsidRDefault="00F346DD" w:rsidP="00F346DD"/>
    <w:p w14:paraId="0E0FE6F3" w14:textId="77777777" w:rsidR="00F346DD" w:rsidRDefault="00F346DD" w:rsidP="00F346DD">
      <w:r>
        <w:lastRenderedPageBreak/>
        <w:t>It helps you manage:</w:t>
      </w:r>
    </w:p>
    <w:p w14:paraId="131B9FEB" w14:textId="77777777" w:rsidR="00F346DD" w:rsidRDefault="00F346DD" w:rsidP="00F346DD">
      <w:r>
        <w:t>- users</w:t>
      </w:r>
    </w:p>
    <w:p w14:paraId="25D2B138" w14:textId="77777777" w:rsidR="00F346DD" w:rsidRDefault="00F346DD" w:rsidP="00F346DD">
      <w:r>
        <w:t>- groups</w:t>
      </w:r>
    </w:p>
    <w:p w14:paraId="1EE589B0" w14:textId="77777777" w:rsidR="00F346DD" w:rsidRDefault="00F346DD" w:rsidP="00F346DD">
      <w:r>
        <w:t>- roles</w:t>
      </w:r>
    </w:p>
    <w:p w14:paraId="66DFDE55" w14:textId="77777777" w:rsidR="00F346DD" w:rsidRDefault="00F346DD" w:rsidP="00F346DD">
      <w:r>
        <w:t>- permissions</w:t>
      </w:r>
    </w:p>
    <w:p w14:paraId="356141F7" w14:textId="77777777" w:rsidR="00F346DD" w:rsidRDefault="00F346DD" w:rsidP="00F346DD">
      <w:r>
        <w:t>- access policies</w:t>
      </w:r>
    </w:p>
    <w:p w14:paraId="6F2C6776" w14:textId="77777777" w:rsidR="00F346DD" w:rsidRDefault="00F346DD" w:rsidP="00F346DD"/>
    <w:p w14:paraId="158A05B1" w14:textId="77777777" w:rsidR="00F346DD" w:rsidRDefault="00F346DD" w:rsidP="00F346DD">
      <w:r>
        <w:t>In simple terms, IAM is AWS’s authorization and identity system.</w:t>
      </w:r>
    </w:p>
    <w:p w14:paraId="6B091976" w14:textId="77777777" w:rsidR="00F346DD" w:rsidRDefault="00F346DD" w:rsidP="00F346DD"/>
    <w:p w14:paraId="5722AC9E" w14:textId="77777777" w:rsidR="00F346DD" w:rsidRDefault="00F346DD" w:rsidP="00F346DD">
      <w:r>
        <w:t>It answers questions like:</w:t>
      </w:r>
    </w:p>
    <w:p w14:paraId="684500D6" w14:textId="77777777" w:rsidR="00F346DD" w:rsidRDefault="00F346DD" w:rsidP="00F346DD">
      <w:r>
        <w:t>- Who is allowed to use AWS?</w:t>
      </w:r>
    </w:p>
    <w:p w14:paraId="3A3E10F9" w14:textId="77777777" w:rsidR="00F346DD" w:rsidRDefault="00F346DD" w:rsidP="00F346DD">
      <w:r>
        <w:t>- What are they allowed to do?</w:t>
      </w:r>
    </w:p>
    <w:p w14:paraId="7A1DE444" w14:textId="77777777" w:rsidR="00F346DD" w:rsidRDefault="00F346DD" w:rsidP="00F346DD">
      <w:r>
        <w:t>- On which resources?</w:t>
      </w:r>
    </w:p>
    <w:p w14:paraId="67CAED4D" w14:textId="77777777" w:rsidR="00F346DD" w:rsidRDefault="00F346DD" w:rsidP="00F346DD">
      <w:r>
        <w:t>- Under what conditions?</w:t>
      </w:r>
    </w:p>
    <w:p w14:paraId="6EFE92B0" w14:textId="77777777" w:rsidR="00F346DD" w:rsidRDefault="00F346DD" w:rsidP="00F346DD"/>
    <w:p w14:paraId="374E6379" w14:textId="77777777" w:rsidR="00F346DD" w:rsidRDefault="00F346DD" w:rsidP="00F346DD">
      <w:r>
        <w:t>---</w:t>
      </w:r>
    </w:p>
    <w:p w14:paraId="554AE469" w14:textId="77777777" w:rsidR="00F346DD" w:rsidRDefault="00F346DD" w:rsidP="00F346DD"/>
    <w:p w14:paraId="3529669D" w14:textId="77777777" w:rsidR="00F346DD" w:rsidRDefault="00F346DD" w:rsidP="00F346DD">
      <w:r>
        <w:t># Why IAM matters</w:t>
      </w:r>
    </w:p>
    <w:p w14:paraId="1052600B" w14:textId="77777777" w:rsidR="00F346DD" w:rsidRDefault="00F346DD" w:rsidP="00F346DD"/>
    <w:p w14:paraId="433B32A7" w14:textId="77777777" w:rsidR="00F346DD" w:rsidRDefault="00F346DD" w:rsidP="00F346DD">
      <w:r>
        <w:t>Without IAM, any user or application could potentially access AWS resources.</w:t>
      </w:r>
    </w:p>
    <w:p w14:paraId="51131466" w14:textId="77777777" w:rsidR="00F346DD" w:rsidRDefault="00F346DD" w:rsidP="00F346DD"/>
    <w:p w14:paraId="64025DD3" w14:textId="77777777" w:rsidR="00F346DD" w:rsidRDefault="00F346DD" w:rsidP="00F346DD">
      <w:r>
        <w:t>IAM lets you follow the **principle of least privilege**, which means:</w:t>
      </w:r>
    </w:p>
    <w:p w14:paraId="49D66083" w14:textId="77777777" w:rsidR="00F346DD" w:rsidRDefault="00F346DD" w:rsidP="00F346DD">
      <w:r>
        <w:t>- give only the permissions needed</w:t>
      </w:r>
    </w:p>
    <w:p w14:paraId="40415AE8" w14:textId="77777777" w:rsidR="00F346DD" w:rsidRDefault="00F346DD" w:rsidP="00F346DD">
      <w:r>
        <w:lastRenderedPageBreak/>
        <w:t>- no more than necessary</w:t>
      </w:r>
    </w:p>
    <w:p w14:paraId="26493D8A" w14:textId="77777777" w:rsidR="00F346DD" w:rsidRDefault="00F346DD" w:rsidP="00F346DD">
      <w:r>
        <w:t>- reduce security risk</w:t>
      </w:r>
    </w:p>
    <w:p w14:paraId="62CAA701" w14:textId="77777777" w:rsidR="00F346DD" w:rsidRDefault="00F346DD" w:rsidP="00F346DD"/>
    <w:p w14:paraId="1375C355" w14:textId="77777777" w:rsidR="00F346DD" w:rsidRDefault="00F346DD" w:rsidP="00F346DD">
      <w:r>
        <w:t>This is one of the most important security concepts in AWS.</w:t>
      </w:r>
    </w:p>
    <w:p w14:paraId="27D351EC" w14:textId="77777777" w:rsidR="00F346DD" w:rsidRDefault="00F346DD" w:rsidP="00F346DD"/>
    <w:p w14:paraId="70FA8D7E" w14:textId="77777777" w:rsidR="00F346DD" w:rsidRDefault="00F346DD" w:rsidP="00F346DD">
      <w:r>
        <w:t>---</w:t>
      </w:r>
    </w:p>
    <w:p w14:paraId="571314E8" w14:textId="77777777" w:rsidR="00F346DD" w:rsidRDefault="00F346DD" w:rsidP="00F346DD"/>
    <w:p w14:paraId="1215E51F" w14:textId="77777777" w:rsidR="00F346DD" w:rsidRDefault="00F346DD" w:rsidP="00F346DD">
      <w:r>
        <w:t># Core IAM components</w:t>
      </w:r>
    </w:p>
    <w:p w14:paraId="6D038BC2" w14:textId="77777777" w:rsidR="00F346DD" w:rsidRDefault="00F346DD" w:rsidP="00F346DD"/>
    <w:p w14:paraId="3C1585D7" w14:textId="77777777" w:rsidR="00F346DD" w:rsidRDefault="00F346DD" w:rsidP="00F346DD">
      <w:r>
        <w:t>## 1. IAM User</w:t>
      </w:r>
    </w:p>
    <w:p w14:paraId="20BC6665" w14:textId="77777777" w:rsidR="00F346DD" w:rsidRDefault="00F346DD" w:rsidP="00F346DD">
      <w:r>
        <w:t>An **IAM user** represents a person or application that needs access to AWS.</w:t>
      </w:r>
    </w:p>
    <w:p w14:paraId="76B0E9A2" w14:textId="77777777" w:rsidR="00F346DD" w:rsidRDefault="00F346DD" w:rsidP="00F346DD"/>
    <w:p w14:paraId="7BFFEDD9" w14:textId="77777777" w:rsidR="00F346DD" w:rsidRDefault="00F346DD" w:rsidP="00F346DD">
      <w:r>
        <w:t>Example:</w:t>
      </w:r>
    </w:p>
    <w:p w14:paraId="2454A3BB" w14:textId="77777777" w:rsidR="00F346DD" w:rsidRDefault="00F346DD" w:rsidP="00F346DD">
      <w:r>
        <w:t>- developer</w:t>
      </w:r>
    </w:p>
    <w:p w14:paraId="5E1A0730" w14:textId="77777777" w:rsidR="00F346DD" w:rsidRDefault="00F346DD" w:rsidP="00F346DD">
      <w:r>
        <w:t>- DevOps engineer</w:t>
      </w:r>
    </w:p>
    <w:p w14:paraId="27929681" w14:textId="77777777" w:rsidR="00F346DD" w:rsidRDefault="00F346DD" w:rsidP="00F346DD">
      <w:r>
        <w:t>- application service account</w:t>
      </w:r>
    </w:p>
    <w:p w14:paraId="3DA49314" w14:textId="77777777" w:rsidR="00F346DD" w:rsidRDefault="00F346DD" w:rsidP="00F346DD"/>
    <w:p w14:paraId="6DAB334A" w14:textId="77777777" w:rsidR="00F346DD" w:rsidRDefault="00F346DD" w:rsidP="00F346DD">
      <w:r>
        <w:t>A user can have:</w:t>
      </w:r>
    </w:p>
    <w:p w14:paraId="5BDB9398" w14:textId="77777777" w:rsidR="00F346DD" w:rsidRDefault="00F346DD" w:rsidP="00F346DD">
      <w:r>
        <w:t>- console password</w:t>
      </w:r>
    </w:p>
    <w:p w14:paraId="11BA15D9" w14:textId="77777777" w:rsidR="00F346DD" w:rsidRDefault="00F346DD" w:rsidP="00F346DD">
      <w:r>
        <w:t>- access keys for API access</w:t>
      </w:r>
    </w:p>
    <w:p w14:paraId="2AE4E154" w14:textId="77777777" w:rsidR="00F346DD" w:rsidRDefault="00F346DD" w:rsidP="00F346DD"/>
    <w:p w14:paraId="29A50F89" w14:textId="77777777" w:rsidR="00F346DD" w:rsidRDefault="00F346DD" w:rsidP="00F346DD">
      <w:r>
        <w:t>Example use:</w:t>
      </w:r>
    </w:p>
    <w:p w14:paraId="3C51C134" w14:textId="77777777" w:rsidR="00F346DD" w:rsidRDefault="00F346DD" w:rsidP="00F346DD">
      <w:r>
        <w:t>- `alice` can log in to the AWS Console</w:t>
      </w:r>
    </w:p>
    <w:p w14:paraId="276DB7D7" w14:textId="77777777" w:rsidR="00F346DD" w:rsidRDefault="00F346DD" w:rsidP="00F346DD">
      <w:r>
        <w:lastRenderedPageBreak/>
        <w:t>- `backend-app` can access S3 using an access key or, preferably, a role</w:t>
      </w:r>
    </w:p>
    <w:p w14:paraId="373285AD" w14:textId="77777777" w:rsidR="00F346DD" w:rsidRDefault="00F346DD" w:rsidP="00F346DD"/>
    <w:p w14:paraId="283F1E22" w14:textId="77777777" w:rsidR="00F346DD" w:rsidRDefault="00F346DD" w:rsidP="00F346DD">
      <w:r>
        <w:t>---</w:t>
      </w:r>
    </w:p>
    <w:p w14:paraId="1873C17D" w14:textId="77777777" w:rsidR="00F346DD" w:rsidRDefault="00F346DD" w:rsidP="00F346DD"/>
    <w:p w14:paraId="2BD2A8A9" w14:textId="77777777" w:rsidR="00F346DD" w:rsidRDefault="00F346DD" w:rsidP="00F346DD">
      <w:r>
        <w:t>## 2. IAM Group</w:t>
      </w:r>
    </w:p>
    <w:p w14:paraId="4B9D237A" w14:textId="77777777" w:rsidR="00F346DD" w:rsidRDefault="00F346DD" w:rsidP="00F346DD">
      <w:r>
        <w:t>A **group** is a collection of IAM users.</w:t>
      </w:r>
    </w:p>
    <w:p w14:paraId="6666CF1E" w14:textId="77777777" w:rsidR="00F346DD" w:rsidRDefault="00F346DD" w:rsidP="00F346DD"/>
    <w:p w14:paraId="11249CE6" w14:textId="77777777" w:rsidR="00F346DD" w:rsidRDefault="00F346DD" w:rsidP="00F346DD">
      <w:r>
        <w:t>You attach permissions to the group instead of repeating them for each user.</w:t>
      </w:r>
    </w:p>
    <w:p w14:paraId="44A3E5B7" w14:textId="77777777" w:rsidR="00F346DD" w:rsidRDefault="00F346DD" w:rsidP="00F346DD"/>
    <w:p w14:paraId="5EB0863B" w14:textId="77777777" w:rsidR="00F346DD" w:rsidRDefault="00F346DD" w:rsidP="00F346DD">
      <w:r>
        <w:t>Example groups:</w:t>
      </w:r>
    </w:p>
    <w:p w14:paraId="351A5CBA" w14:textId="77777777" w:rsidR="00F346DD" w:rsidRDefault="00F346DD" w:rsidP="00F346DD">
      <w:r>
        <w:t>- Admins</w:t>
      </w:r>
    </w:p>
    <w:p w14:paraId="4F64167F" w14:textId="77777777" w:rsidR="00F346DD" w:rsidRDefault="00F346DD" w:rsidP="00F346DD">
      <w:r>
        <w:t>- Developers</w:t>
      </w:r>
    </w:p>
    <w:p w14:paraId="4DBFF88D" w14:textId="77777777" w:rsidR="00F346DD" w:rsidRDefault="00F346DD" w:rsidP="00F346DD">
      <w:r>
        <w:t>- ReadOnly</w:t>
      </w:r>
    </w:p>
    <w:p w14:paraId="58AF2112" w14:textId="77777777" w:rsidR="00F346DD" w:rsidRDefault="00F346DD" w:rsidP="00F346DD"/>
    <w:p w14:paraId="5194A64D" w14:textId="77777777" w:rsidR="00F346DD" w:rsidRDefault="00F346DD" w:rsidP="00F346DD">
      <w:r>
        <w:t>If Alice and Bob are both developers, you can place them in the same group.</w:t>
      </w:r>
    </w:p>
    <w:p w14:paraId="4EBCADFD" w14:textId="77777777" w:rsidR="00F346DD" w:rsidRDefault="00F346DD" w:rsidP="00F346DD"/>
    <w:p w14:paraId="376BB0D5" w14:textId="77777777" w:rsidR="00F346DD" w:rsidRDefault="00F346DD" w:rsidP="00F346DD">
      <w:r>
        <w:t>---</w:t>
      </w:r>
    </w:p>
    <w:p w14:paraId="396BA0C3" w14:textId="77777777" w:rsidR="00F346DD" w:rsidRDefault="00F346DD" w:rsidP="00F346DD"/>
    <w:p w14:paraId="71033A52" w14:textId="77777777" w:rsidR="00F346DD" w:rsidRDefault="00F346DD" w:rsidP="00F346DD">
      <w:r>
        <w:t>## 3. IAM Role</w:t>
      </w:r>
    </w:p>
    <w:p w14:paraId="23E141B2" w14:textId="77777777" w:rsidR="00F346DD" w:rsidRDefault="00F346DD" w:rsidP="00F346DD">
      <w:r>
        <w:t>A **role** is an identity that can be assumed temporarily.</w:t>
      </w:r>
    </w:p>
    <w:p w14:paraId="13A1FE57" w14:textId="77777777" w:rsidR="00F346DD" w:rsidRDefault="00F346DD" w:rsidP="00F346DD"/>
    <w:p w14:paraId="48A71DAE" w14:textId="77777777" w:rsidR="00F346DD" w:rsidRDefault="00F346DD" w:rsidP="00F346DD">
      <w:r>
        <w:t>Roles are very important in AWS.</w:t>
      </w:r>
    </w:p>
    <w:p w14:paraId="4E2A8064" w14:textId="77777777" w:rsidR="00F346DD" w:rsidRDefault="00F346DD" w:rsidP="00F346DD"/>
    <w:p w14:paraId="4F8C508C" w14:textId="77777777" w:rsidR="00F346DD" w:rsidRDefault="00F346DD" w:rsidP="00F346DD">
      <w:r>
        <w:t>Unlike users, roles are not tied to one fixed person or long-term credentials.</w:t>
      </w:r>
    </w:p>
    <w:p w14:paraId="54FAEAFE" w14:textId="77777777" w:rsidR="00F346DD" w:rsidRDefault="00F346DD" w:rsidP="00F346DD"/>
    <w:p w14:paraId="3915EDD6" w14:textId="77777777" w:rsidR="00F346DD" w:rsidRDefault="00F346DD" w:rsidP="00F346DD">
      <w:r>
        <w:t>They are used for:</w:t>
      </w:r>
    </w:p>
    <w:p w14:paraId="1952033C" w14:textId="77777777" w:rsidR="00F346DD" w:rsidRDefault="00F346DD" w:rsidP="00F346DD">
      <w:r>
        <w:t>- EC2 instances</w:t>
      </w:r>
    </w:p>
    <w:p w14:paraId="7A52DC20" w14:textId="77777777" w:rsidR="00F346DD" w:rsidRDefault="00F346DD" w:rsidP="00F346DD">
      <w:r>
        <w:t>- Lambda functions</w:t>
      </w:r>
    </w:p>
    <w:p w14:paraId="57D3B4D4" w14:textId="77777777" w:rsidR="00F346DD" w:rsidRDefault="00F346DD" w:rsidP="00F346DD">
      <w:r>
        <w:t>- cross-account access</w:t>
      </w:r>
    </w:p>
    <w:p w14:paraId="6FCD16EF" w14:textId="77777777" w:rsidR="00F346DD" w:rsidRDefault="00F346DD" w:rsidP="00F346DD">
      <w:r>
        <w:t>- temporary access for users</w:t>
      </w:r>
    </w:p>
    <w:p w14:paraId="29F5BA93" w14:textId="77777777" w:rsidR="00F346DD" w:rsidRDefault="00F346DD" w:rsidP="00F346DD"/>
    <w:p w14:paraId="530354AB" w14:textId="77777777" w:rsidR="00F346DD" w:rsidRDefault="00F346DD" w:rsidP="00F346DD">
      <w:r>
        <w:t>Example:</w:t>
      </w:r>
    </w:p>
    <w:p w14:paraId="41D417F6" w14:textId="77777777" w:rsidR="00F346DD" w:rsidRDefault="00F346DD" w:rsidP="00F346DD">
      <w:r>
        <w:t>- an EC2 instance assumes a role to read from S3</w:t>
      </w:r>
    </w:p>
    <w:p w14:paraId="00A80B2B" w14:textId="77777777" w:rsidR="00F346DD" w:rsidRDefault="00F346DD" w:rsidP="00F346DD">
      <w:r>
        <w:t>- a Lambda function assumes a role to write logs to CloudWatch</w:t>
      </w:r>
    </w:p>
    <w:p w14:paraId="49C11915" w14:textId="77777777" w:rsidR="00F346DD" w:rsidRDefault="00F346DD" w:rsidP="00F346DD"/>
    <w:p w14:paraId="0FEC17C5" w14:textId="77777777" w:rsidR="00F346DD" w:rsidRDefault="00F346DD" w:rsidP="00F346DD">
      <w:r>
        <w:t>This is much safer than storing long-lived credentials.</w:t>
      </w:r>
    </w:p>
    <w:p w14:paraId="6F589709" w14:textId="77777777" w:rsidR="00F346DD" w:rsidRDefault="00F346DD" w:rsidP="00F346DD"/>
    <w:p w14:paraId="34A7367F" w14:textId="77777777" w:rsidR="00F346DD" w:rsidRDefault="00F346DD" w:rsidP="00F346DD">
      <w:r>
        <w:t>---</w:t>
      </w:r>
    </w:p>
    <w:p w14:paraId="0DE2744A" w14:textId="77777777" w:rsidR="00F346DD" w:rsidRDefault="00F346DD" w:rsidP="00F346DD"/>
    <w:p w14:paraId="4393FFAB" w14:textId="77777777" w:rsidR="00F346DD" w:rsidRDefault="00F346DD" w:rsidP="00F346DD">
      <w:r>
        <w:t>## 4. IAM Policy</w:t>
      </w:r>
    </w:p>
    <w:p w14:paraId="1FC41339" w14:textId="77777777" w:rsidR="00F346DD" w:rsidRDefault="00F346DD" w:rsidP="00F346DD">
      <w:r>
        <w:t>A **policy** is a document that defines permissions.</w:t>
      </w:r>
    </w:p>
    <w:p w14:paraId="40222BDA" w14:textId="77777777" w:rsidR="00F346DD" w:rsidRDefault="00F346DD" w:rsidP="00F346DD"/>
    <w:p w14:paraId="79F9223C" w14:textId="77777777" w:rsidR="00F346DD" w:rsidRDefault="00F346DD" w:rsidP="00F346DD">
      <w:r>
        <w:t>Policies specify:</w:t>
      </w:r>
    </w:p>
    <w:p w14:paraId="65A3420B" w14:textId="77777777" w:rsidR="00F346DD" w:rsidRDefault="00F346DD" w:rsidP="00F346DD">
      <w:r>
        <w:t>- allowed actions</w:t>
      </w:r>
    </w:p>
    <w:p w14:paraId="43298FB7" w14:textId="77777777" w:rsidR="00F346DD" w:rsidRDefault="00F346DD" w:rsidP="00F346DD">
      <w:r>
        <w:t>- denied actions</w:t>
      </w:r>
    </w:p>
    <w:p w14:paraId="2C7B32A7" w14:textId="77777777" w:rsidR="00F346DD" w:rsidRDefault="00F346DD" w:rsidP="00F346DD">
      <w:r>
        <w:lastRenderedPageBreak/>
        <w:t>- resources</w:t>
      </w:r>
    </w:p>
    <w:p w14:paraId="0D52FBF9" w14:textId="77777777" w:rsidR="00F346DD" w:rsidRDefault="00F346DD" w:rsidP="00F346DD">
      <w:r>
        <w:t>- optional conditions</w:t>
      </w:r>
    </w:p>
    <w:p w14:paraId="439947FD" w14:textId="77777777" w:rsidR="00F346DD" w:rsidRDefault="00F346DD" w:rsidP="00F346DD"/>
    <w:p w14:paraId="6A6B8827" w14:textId="77777777" w:rsidR="00F346DD" w:rsidRDefault="00F346DD" w:rsidP="00F346DD">
      <w:r>
        <w:t>Example:</w:t>
      </w:r>
    </w:p>
    <w:p w14:paraId="3A5338CE" w14:textId="77777777" w:rsidR="00F346DD" w:rsidRDefault="00F346DD" w:rsidP="00F346DD">
      <w:r>
        <w:t>- allow `s3:GetObject` on one bucket</w:t>
      </w:r>
    </w:p>
    <w:p w14:paraId="25B6FB3F" w14:textId="77777777" w:rsidR="00F346DD" w:rsidRDefault="00F346DD" w:rsidP="00F346DD">
      <w:r>
        <w:t>- deny `ec2:TerminateInstances`</w:t>
      </w:r>
    </w:p>
    <w:p w14:paraId="77D17381" w14:textId="77777777" w:rsidR="00F346DD" w:rsidRDefault="00F346DD" w:rsidP="00F346DD">
      <w:r>
        <w:t>- allow `dynamodb:PutItem` only on one table</w:t>
      </w:r>
    </w:p>
    <w:p w14:paraId="394910FA" w14:textId="77777777" w:rsidR="00F346DD" w:rsidRDefault="00F346DD" w:rsidP="00F346DD"/>
    <w:p w14:paraId="431D1D10" w14:textId="77777777" w:rsidR="00F346DD" w:rsidRDefault="00F346DD" w:rsidP="00F346DD">
      <w:r>
        <w:t>---</w:t>
      </w:r>
    </w:p>
    <w:p w14:paraId="4EF0CB46" w14:textId="77777777" w:rsidR="00F346DD" w:rsidRDefault="00F346DD" w:rsidP="00F346DD"/>
    <w:p w14:paraId="06B31BD1" w14:textId="77777777" w:rsidR="00F346DD" w:rsidRDefault="00F346DD" w:rsidP="00F346DD">
      <w:r>
        <w:t># IAM policy structure</w:t>
      </w:r>
    </w:p>
    <w:p w14:paraId="203EDD2C" w14:textId="77777777" w:rsidR="00F346DD" w:rsidRDefault="00F346DD" w:rsidP="00F346DD"/>
    <w:p w14:paraId="26B795F6" w14:textId="77777777" w:rsidR="00F346DD" w:rsidRDefault="00F346DD" w:rsidP="00F346DD">
      <w:r>
        <w:t>IAM policies are usually written in JSON.</w:t>
      </w:r>
    </w:p>
    <w:p w14:paraId="6C00C1F3" w14:textId="77777777" w:rsidR="00F346DD" w:rsidRDefault="00F346DD" w:rsidP="00F346DD"/>
    <w:p w14:paraId="741D8155" w14:textId="77777777" w:rsidR="00F346DD" w:rsidRDefault="00F346DD" w:rsidP="00F346DD">
      <w:r>
        <w:t>Example:</w:t>
      </w:r>
    </w:p>
    <w:p w14:paraId="2AF79609" w14:textId="77777777" w:rsidR="00F346DD" w:rsidRDefault="00F346DD" w:rsidP="00F346DD"/>
    <w:p w14:paraId="7743B05B" w14:textId="77777777" w:rsidR="00F346DD" w:rsidRDefault="00F346DD" w:rsidP="00F346DD">
      <w:r>
        <w:t>```json</w:t>
      </w:r>
    </w:p>
    <w:p w14:paraId="7AD19222" w14:textId="77777777" w:rsidR="00F346DD" w:rsidRDefault="00F346DD" w:rsidP="00F346DD">
      <w:r>
        <w:t>{</w:t>
      </w:r>
    </w:p>
    <w:p w14:paraId="54E024F3" w14:textId="77777777" w:rsidR="00F346DD" w:rsidRDefault="00F346DD" w:rsidP="00F346DD">
      <w:r>
        <w:t xml:space="preserve">  "Version": "2012-10-17",</w:t>
      </w:r>
    </w:p>
    <w:p w14:paraId="35F66F32" w14:textId="77777777" w:rsidR="00F346DD" w:rsidRDefault="00F346DD" w:rsidP="00F346DD">
      <w:r>
        <w:t xml:space="preserve">  "Statement": [</w:t>
      </w:r>
    </w:p>
    <w:p w14:paraId="4A14A0BD" w14:textId="77777777" w:rsidR="00F346DD" w:rsidRDefault="00F346DD" w:rsidP="00F346DD">
      <w:r>
        <w:t xml:space="preserve">    {</w:t>
      </w:r>
    </w:p>
    <w:p w14:paraId="146748C1" w14:textId="77777777" w:rsidR="00F346DD" w:rsidRDefault="00F346DD" w:rsidP="00F346DD">
      <w:r>
        <w:t xml:space="preserve">      "Effect": "Allow",</w:t>
      </w:r>
    </w:p>
    <w:p w14:paraId="595EE2A3" w14:textId="77777777" w:rsidR="00F346DD" w:rsidRDefault="00F346DD" w:rsidP="00F346DD">
      <w:r>
        <w:t xml:space="preserve">      "Action": "s3:GetObject",</w:t>
      </w:r>
    </w:p>
    <w:p w14:paraId="28296ED8" w14:textId="77777777" w:rsidR="00F346DD" w:rsidRDefault="00F346DD" w:rsidP="00F346DD">
      <w:r>
        <w:t xml:space="preserve">      "Resource": "arn:aws:s3:::my-bucket/*"</w:t>
      </w:r>
    </w:p>
    <w:p w14:paraId="588E0FF6" w14:textId="77777777" w:rsidR="00F346DD" w:rsidRDefault="00F346DD" w:rsidP="00F346DD">
      <w:r>
        <w:lastRenderedPageBreak/>
        <w:t xml:space="preserve">    }</w:t>
      </w:r>
    </w:p>
    <w:p w14:paraId="5D0732BF" w14:textId="77777777" w:rsidR="00F346DD" w:rsidRDefault="00F346DD" w:rsidP="00F346DD">
      <w:r>
        <w:t xml:space="preserve">  ]</w:t>
      </w:r>
    </w:p>
    <w:p w14:paraId="7832B62E" w14:textId="77777777" w:rsidR="00F346DD" w:rsidRDefault="00F346DD" w:rsidP="00F346DD">
      <w:r>
        <w:t>}</w:t>
      </w:r>
    </w:p>
    <w:p w14:paraId="4C83F906" w14:textId="77777777" w:rsidR="00F346DD" w:rsidRDefault="00F346DD" w:rsidP="00F346DD">
      <w:r>
        <w:t>```</w:t>
      </w:r>
    </w:p>
    <w:p w14:paraId="7DF52DD2" w14:textId="77777777" w:rsidR="00F346DD" w:rsidRDefault="00F346DD" w:rsidP="00F346DD"/>
    <w:p w14:paraId="41EBDEE7" w14:textId="77777777" w:rsidR="00F346DD" w:rsidRDefault="00F346DD" w:rsidP="00F346DD">
      <w:r>
        <w:t>### Meaning</w:t>
      </w:r>
    </w:p>
    <w:p w14:paraId="10D32973" w14:textId="77777777" w:rsidR="00F346DD" w:rsidRDefault="00F346DD" w:rsidP="00F346DD">
      <w:r>
        <w:t>- `Effect`: Allow or Deny</w:t>
      </w:r>
    </w:p>
    <w:p w14:paraId="0FE9D8FA" w14:textId="77777777" w:rsidR="00F346DD" w:rsidRDefault="00F346DD" w:rsidP="00F346DD">
      <w:r>
        <w:t>- `Action`: what operation is allowed</w:t>
      </w:r>
    </w:p>
    <w:p w14:paraId="1935AB24" w14:textId="77777777" w:rsidR="00F346DD" w:rsidRDefault="00F346DD" w:rsidP="00F346DD">
      <w:r>
        <w:t>- `Resource`: which AWS resource the action applies to</w:t>
      </w:r>
    </w:p>
    <w:p w14:paraId="3AF34005" w14:textId="77777777" w:rsidR="00F346DD" w:rsidRDefault="00F346DD" w:rsidP="00F346DD"/>
    <w:p w14:paraId="20EBE5A5" w14:textId="77777777" w:rsidR="00F346DD" w:rsidRDefault="00F346DD" w:rsidP="00F346DD">
      <w:r>
        <w:t>---</w:t>
      </w:r>
    </w:p>
    <w:p w14:paraId="14D5BF04" w14:textId="77777777" w:rsidR="00F346DD" w:rsidRDefault="00F346DD" w:rsidP="00F346DD"/>
    <w:p w14:paraId="670DA849" w14:textId="77777777" w:rsidR="00F346DD" w:rsidRDefault="00F346DD" w:rsidP="00F346DD">
      <w:r>
        <w:t># IAM policy types</w:t>
      </w:r>
    </w:p>
    <w:p w14:paraId="11FDDC54" w14:textId="77777777" w:rsidR="00F346DD" w:rsidRDefault="00F346DD" w:rsidP="00F346DD"/>
    <w:p w14:paraId="52FA33E4" w14:textId="77777777" w:rsidR="00F346DD" w:rsidRDefault="00F346DD" w:rsidP="00F346DD">
      <w:r>
        <w:t>## 1. Managed policies</w:t>
      </w:r>
    </w:p>
    <w:p w14:paraId="63A5A691" w14:textId="77777777" w:rsidR="00F346DD" w:rsidRDefault="00F346DD" w:rsidP="00F346DD">
      <w:r>
        <w:t>Pre-built or reusable policies managed by AWS or your account.</w:t>
      </w:r>
    </w:p>
    <w:p w14:paraId="64F3E25D" w14:textId="77777777" w:rsidR="00F346DD" w:rsidRDefault="00F346DD" w:rsidP="00F346DD"/>
    <w:p w14:paraId="7B3FF3E1" w14:textId="77777777" w:rsidR="00F346DD" w:rsidRDefault="00F346DD" w:rsidP="00F346DD">
      <w:r>
        <w:t>### AWS managed policy</w:t>
      </w:r>
    </w:p>
    <w:p w14:paraId="5F7C06BB" w14:textId="77777777" w:rsidR="00F346DD" w:rsidRDefault="00F346DD" w:rsidP="00F346DD">
      <w:r>
        <w:t>Created and maintained by AWS.</w:t>
      </w:r>
    </w:p>
    <w:p w14:paraId="341B27D9" w14:textId="77777777" w:rsidR="00F346DD" w:rsidRDefault="00F346DD" w:rsidP="00F346DD"/>
    <w:p w14:paraId="10D48999" w14:textId="77777777" w:rsidR="00F346DD" w:rsidRDefault="00F346DD" w:rsidP="00F346DD">
      <w:r>
        <w:t>Example:</w:t>
      </w:r>
    </w:p>
    <w:p w14:paraId="44AF7D49" w14:textId="77777777" w:rsidR="00F346DD" w:rsidRDefault="00F346DD" w:rsidP="00F346DD">
      <w:r>
        <w:t>- `AmazonS3ReadOnlyAccess`</w:t>
      </w:r>
    </w:p>
    <w:p w14:paraId="1B663708" w14:textId="77777777" w:rsidR="00F346DD" w:rsidRDefault="00F346DD" w:rsidP="00F346DD"/>
    <w:p w14:paraId="3B59FBC2" w14:textId="77777777" w:rsidR="00F346DD" w:rsidRDefault="00F346DD" w:rsidP="00F346DD">
      <w:r>
        <w:t>### Customer managed policy</w:t>
      </w:r>
    </w:p>
    <w:p w14:paraId="061C10C1" w14:textId="77777777" w:rsidR="00F346DD" w:rsidRDefault="00F346DD" w:rsidP="00F346DD">
      <w:r>
        <w:lastRenderedPageBreak/>
        <w:t>Created by you and reusable across users, groups, and roles.</w:t>
      </w:r>
    </w:p>
    <w:p w14:paraId="7DBB7654" w14:textId="77777777" w:rsidR="00F346DD" w:rsidRDefault="00F346DD" w:rsidP="00F346DD"/>
    <w:p w14:paraId="1BB779E4" w14:textId="77777777" w:rsidR="00F346DD" w:rsidRDefault="00F346DD" w:rsidP="00F346DD">
      <w:r>
        <w:t>---</w:t>
      </w:r>
    </w:p>
    <w:p w14:paraId="68CBDF97" w14:textId="77777777" w:rsidR="00F346DD" w:rsidRDefault="00F346DD" w:rsidP="00F346DD"/>
    <w:p w14:paraId="704D93CC" w14:textId="77777777" w:rsidR="00F346DD" w:rsidRDefault="00F346DD" w:rsidP="00F346DD">
      <w:r>
        <w:t>## 2. Inline policies</w:t>
      </w:r>
    </w:p>
    <w:p w14:paraId="6B2BE12F" w14:textId="77777777" w:rsidR="00F346DD" w:rsidRDefault="00F346DD" w:rsidP="00F346DD">
      <w:r>
        <w:t>Policies attached directly to one user, group, or role.</w:t>
      </w:r>
    </w:p>
    <w:p w14:paraId="0D6AAD75" w14:textId="77777777" w:rsidR="00F346DD" w:rsidRDefault="00F346DD" w:rsidP="00F346DD"/>
    <w:p w14:paraId="508D0BD6" w14:textId="77777777" w:rsidR="00F346DD" w:rsidRDefault="00F346DD" w:rsidP="00F346DD">
      <w:r>
        <w:t>These are more tightly scoped and not reusable.</w:t>
      </w:r>
    </w:p>
    <w:p w14:paraId="4E0C02A2" w14:textId="77777777" w:rsidR="00F346DD" w:rsidRDefault="00F346DD" w:rsidP="00F346DD"/>
    <w:p w14:paraId="3DCDDE4A" w14:textId="77777777" w:rsidR="00F346DD" w:rsidRDefault="00F346DD" w:rsidP="00F346DD">
      <w:r>
        <w:t>---</w:t>
      </w:r>
    </w:p>
    <w:p w14:paraId="1DD583C4" w14:textId="77777777" w:rsidR="00F346DD" w:rsidRDefault="00F346DD" w:rsidP="00F346DD"/>
    <w:p w14:paraId="232CC99A" w14:textId="77777777" w:rsidR="00F346DD" w:rsidRDefault="00F346DD" w:rsidP="00F346DD">
      <w:r>
        <w:t># IAM permissions model</w:t>
      </w:r>
    </w:p>
    <w:p w14:paraId="083ED2CB" w14:textId="77777777" w:rsidR="00F346DD" w:rsidRDefault="00F346DD" w:rsidP="00F346DD"/>
    <w:p w14:paraId="6D2971E9" w14:textId="77777777" w:rsidR="00F346DD" w:rsidRDefault="00F346DD" w:rsidP="00F346DD">
      <w:r>
        <w:t>IAM follows a default **deny** model.</w:t>
      </w:r>
    </w:p>
    <w:p w14:paraId="6A03F260" w14:textId="77777777" w:rsidR="00F346DD" w:rsidRDefault="00F346DD" w:rsidP="00F346DD"/>
    <w:p w14:paraId="34763B18" w14:textId="77777777" w:rsidR="00F346DD" w:rsidRDefault="00F346DD" w:rsidP="00F346DD">
      <w:r>
        <w:t>That means:</w:t>
      </w:r>
    </w:p>
    <w:p w14:paraId="36C5E8FA" w14:textId="77777777" w:rsidR="00F346DD" w:rsidRDefault="00F346DD" w:rsidP="00F346DD">
      <w:r>
        <w:t>- if something is not explicitly allowed, it is denied</w:t>
      </w:r>
    </w:p>
    <w:p w14:paraId="61878FD1" w14:textId="77777777" w:rsidR="00F346DD" w:rsidRDefault="00F346DD" w:rsidP="00F346DD">
      <w:r>
        <w:t>- explicit deny always wins over allow</w:t>
      </w:r>
    </w:p>
    <w:p w14:paraId="28A52C54" w14:textId="77777777" w:rsidR="00F346DD" w:rsidRDefault="00F346DD" w:rsidP="00F346DD"/>
    <w:p w14:paraId="63A25F77" w14:textId="77777777" w:rsidR="00F346DD" w:rsidRDefault="00F346DD" w:rsidP="00F346DD">
      <w:r>
        <w:t>This makes IAM secure by default.</w:t>
      </w:r>
    </w:p>
    <w:p w14:paraId="673546F9" w14:textId="77777777" w:rsidR="00F346DD" w:rsidRDefault="00F346DD" w:rsidP="00F346DD"/>
    <w:p w14:paraId="01F0AA22" w14:textId="77777777" w:rsidR="00F346DD" w:rsidRDefault="00F346DD" w:rsidP="00F346DD">
      <w:r>
        <w:t>---</w:t>
      </w:r>
    </w:p>
    <w:p w14:paraId="08BB8E81" w14:textId="77777777" w:rsidR="00F346DD" w:rsidRDefault="00F346DD" w:rsidP="00F346DD"/>
    <w:p w14:paraId="1E56AE87" w14:textId="77777777" w:rsidR="00F346DD" w:rsidRDefault="00F346DD" w:rsidP="00F346DD">
      <w:r>
        <w:t># IAM evaluation logic</w:t>
      </w:r>
    </w:p>
    <w:p w14:paraId="7E723C55" w14:textId="77777777" w:rsidR="00F346DD" w:rsidRDefault="00F346DD" w:rsidP="00F346DD"/>
    <w:p w14:paraId="7F818EE2" w14:textId="77777777" w:rsidR="00F346DD" w:rsidRDefault="00F346DD" w:rsidP="00F346DD">
      <w:r>
        <w:t>When AWS evaluates access:</w:t>
      </w:r>
    </w:p>
    <w:p w14:paraId="28538264" w14:textId="77777777" w:rsidR="00F346DD" w:rsidRDefault="00F346DD" w:rsidP="00F346DD">
      <w:r>
        <w:t>1. It checks for explicit deny</w:t>
      </w:r>
    </w:p>
    <w:p w14:paraId="26BE0DC5" w14:textId="77777777" w:rsidR="00F346DD" w:rsidRDefault="00F346DD" w:rsidP="00F346DD">
      <w:r>
        <w:t>2. It checks for allow</w:t>
      </w:r>
    </w:p>
    <w:p w14:paraId="6423176E" w14:textId="77777777" w:rsidR="00F346DD" w:rsidRDefault="00F346DD" w:rsidP="00F346DD">
      <w:r>
        <w:t>3. If no allow exists, access is denied</w:t>
      </w:r>
    </w:p>
    <w:p w14:paraId="3146C123" w14:textId="77777777" w:rsidR="00F346DD" w:rsidRDefault="00F346DD" w:rsidP="00F346DD"/>
    <w:p w14:paraId="026C1DF5" w14:textId="77777777" w:rsidR="00F346DD" w:rsidRDefault="00F346DD" w:rsidP="00F346DD">
      <w:r>
        <w:t>This means a single deny rule can override allows.</w:t>
      </w:r>
    </w:p>
    <w:p w14:paraId="08C5E300" w14:textId="77777777" w:rsidR="00F346DD" w:rsidRDefault="00F346DD" w:rsidP="00F346DD"/>
    <w:p w14:paraId="2AA223D0" w14:textId="77777777" w:rsidR="00F346DD" w:rsidRDefault="00F346DD" w:rsidP="00F346DD">
      <w:r>
        <w:t>---</w:t>
      </w:r>
    </w:p>
    <w:p w14:paraId="29449E7F" w14:textId="77777777" w:rsidR="00F346DD" w:rsidRDefault="00F346DD" w:rsidP="00F346DD"/>
    <w:p w14:paraId="488144B7" w14:textId="77777777" w:rsidR="00F346DD" w:rsidRDefault="00F346DD" w:rsidP="00F346DD">
      <w:r>
        <w:t># IAM Roles in practice</w:t>
      </w:r>
    </w:p>
    <w:p w14:paraId="2236091F" w14:textId="77777777" w:rsidR="00F346DD" w:rsidRDefault="00F346DD" w:rsidP="00F346DD"/>
    <w:p w14:paraId="0E08A3F6" w14:textId="77777777" w:rsidR="00F346DD" w:rsidRDefault="00F346DD" w:rsidP="00F346DD">
      <w:r>
        <w:t>Roles are one of the most important IAM concepts.</w:t>
      </w:r>
    </w:p>
    <w:p w14:paraId="7C86C298" w14:textId="77777777" w:rsidR="00F346DD" w:rsidRDefault="00F346DD" w:rsidP="00F346DD"/>
    <w:p w14:paraId="58E44431" w14:textId="77777777" w:rsidR="00F346DD" w:rsidRDefault="00F346DD" w:rsidP="00F346DD">
      <w:r>
        <w:t>## Example: EC2 role</w:t>
      </w:r>
    </w:p>
    <w:p w14:paraId="4818F91F" w14:textId="77777777" w:rsidR="00F346DD" w:rsidRDefault="00F346DD" w:rsidP="00F346DD">
      <w:r>
        <w:t>An EC2 instance needs to read from S3.</w:t>
      </w:r>
    </w:p>
    <w:p w14:paraId="0119F4A1" w14:textId="77777777" w:rsidR="00F346DD" w:rsidRDefault="00F346DD" w:rsidP="00F346DD"/>
    <w:p w14:paraId="5BCA7A36" w14:textId="77777777" w:rsidR="00F346DD" w:rsidRDefault="00F346DD" w:rsidP="00F346DD">
      <w:r>
        <w:t>Instead of putting access keys on the server, you attach a role to the EC2 instance.</w:t>
      </w:r>
    </w:p>
    <w:p w14:paraId="01BF4C87" w14:textId="77777777" w:rsidR="00F346DD" w:rsidRDefault="00F346DD" w:rsidP="00F346DD"/>
    <w:p w14:paraId="22E78CFE" w14:textId="77777777" w:rsidR="00F346DD" w:rsidRDefault="00F346DD" w:rsidP="00F346DD">
      <w:r>
        <w:t>That role might allow:</w:t>
      </w:r>
    </w:p>
    <w:p w14:paraId="2818BDBA" w14:textId="77777777" w:rsidR="00F346DD" w:rsidRDefault="00F346DD" w:rsidP="00F346DD">
      <w:r>
        <w:t>- `s3:GetObject`</w:t>
      </w:r>
    </w:p>
    <w:p w14:paraId="58333DB1" w14:textId="77777777" w:rsidR="00F346DD" w:rsidRDefault="00F346DD" w:rsidP="00F346DD">
      <w:r>
        <w:t>- `s3:PutObject`</w:t>
      </w:r>
    </w:p>
    <w:p w14:paraId="40D2A730" w14:textId="77777777" w:rsidR="00F346DD" w:rsidRDefault="00F346DD" w:rsidP="00F346DD"/>
    <w:p w14:paraId="6C64A7E3" w14:textId="77777777" w:rsidR="00F346DD" w:rsidRDefault="00F346DD" w:rsidP="00F346DD">
      <w:r>
        <w:lastRenderedPageBreak/>
        <w:t>This is safer and cleaner than hardcoding credentials.</w:t>
      </w:r>
    </w:p>
    <w:p w14:paraId="6C89AC4B" w14:textId="77777777" w:rsidR="00F346DD" w:rsidRDefault="00F346DD" w:rsidP="00F346DD"/>
    <w:p w14:paraId="78A3AAC2" w14:textId="77777777" w:rsidR="00F346DD" w:rsidRDefault="00F346DD" w:rsidP="00F346DD">
      <w:r>
        <w:t>---</w:t>
      </w:r>
    </w:p>
    <w:p w14:paraId="39DADBDF" w14:textId="77777777" w:rsidR="00F346DD" w:rsidRDefault="00F346DD" w:rsidP="00F346DD"/>
    <w:p w14:paraId="1C31DC8C" w14:textId="77777777" w:rsidR="00F346DD" w:rsidRDefault="00F346DD" w:rsidP="00F346DD">
      <w:r>
        <w:t># IAM and temporary credentials</w:t>
      </w:r>
    </w:p>
    <w:p w14:paraId="3FE694DE" w14:textId="77777777" w:rsidR="00F346DD" w:rsidRDefault="00F346DD" w:rsidP="00F346DD"/>
    <w:p w14:paraId="0BE9D05C" w14:textId="77777777" w:rsidR="00F346DD" w:rsidRDefault="00F346DD" w:rsidP="00F346DD">
      <w:r>
        <w:t>Roles use temporary credentials.</w:t>
      </w:r>
    </w:p>
    <w:p w14:paraId="23EB0662" w14:textId="77777777" w:rsidR="00F346DD" w:rsidRDefault="00F346DD" w:rsidP="00F346DD"/>
    <w:p w14:paraId="0A60907B" w14:textId="77777777" w:rsidR="00F346DD" w:rsidRDefault="00F346DD" w:rsidP="00F346DD">
      <w:r>
        <w:t>That means:</w:t>
      </w:r>
    </w:p>
    <w:p w14:paraId="35937EF9" w14:textId="77777777" w:rsidR="00F346DD" w:rsidRDefault="00F346DD" w:rsidP="00F346DD">
      <w:r>
        <w:t>- credentials expire</w:t>
      </w:r>
    </w:p>
    <w:p w14:paraId="767AEA73" w14:textId="77777777" w:rsidR="00F346DD" w:rsidRDefault="00F346DD" w:rsidP="00F346DD">
      <w:r>
        <w:t>- they are rotated automatically</w:t>
      </w:r>
    </w:p>
    <w:p w14:paraId="64812F5E" w14:textId="77777777" w:rsidR="00F346DD" w:rsidRDefault="00F346DD" w:rsidP="00F346DD">
      <w:r>
        <w:t>- security is better than long-term keys</w:t>
      </w:r>
    </w:p>
    <w:p w14:paraId="4B031113" w14:textId="77777777" w:rsidR="00F346DD" w:rsidRDefault="00F346DD" w:rsidP="00F346DD"/>
    <w:p w14:paraId="4FB2DD45" w14:textId="77777777" w:rsidR="00F346DD" w:rsidRDefault="00F346DD" w:rsidP="00F346DD">
      <w:r>
        <w:t>This is especially useful for applications and services.</w:t>
      </w:r>
    </w:p>
    <w:p w14:paraId="1BDF71F7" w14:textId="77777777" w:rsidR="00F346DD" w:rsidRDefault="00F346DD" w:rsidP="00F346DD"/>
    <w:p w14:paraId="6623D8A9" w14:textId="77777777" w:rsidR="00F346DD" w:rsidRDefault="00F346DD" w:rsidP="00F346DD">
      <w:r>
        <w:t>---</w:t>
      </w:r>
    </w:p>
    <w:p w14:paraId="083BB3A0" w14:textId="77777777" w:rsidR="00F346DD" w:rsidRDefault="00F346DD" w:rsidP="00F346DD"/>
    <w:p w14:paraId="7566A7A3" w14:textId="77777777" w:rsidR="00F346DD" w:rsidRDefault="00F346DD" w:rsidP="00F346DD">
      <w:r>
        <w:t># IAM Trust Policy</w:t>
      </w:r>
    </w:p>
    <w:p w14:paraId="7E39FFFD" w14:textId="77777777" w:rsidR="00F346DD" w:rsidRDefault="00F346DD" w:rsidP="00F346DD"/>
    <w:p w14:paraId="121E7CC8" w14:textId="77777777" w:rsidR="00F346DD" w:rsidRDefault="00F346DD" w:rsidP="00F346DD">
      <w:r>
        <w:t>A role also has a **trust policy**, which defines **who can assume the role**.</w:t>
      </w:r>
    </w:p>
    <w:p w14:paraId="36A5BF7A" w14:textId="77777777" w:rsidR="00F346DD" w:rsidRDefault="00F346DD" w:rsidP="00F346DD"/>
    <w:p w14:paraId="0FAF755A" w14:textId="77777777" w:rsidR="00F346DD" w:rsidRDefault="00F346DD" w:rsidP="00F346DD">
      <w:r>
        <w:t>Example:</w:t>
      </w:r>
    </w:p>
    <w:p w14:paraId="5935C2DA" w14:textId="77777777" w:rsidR="00F346DD" w:rsidRDefault="00F346DD" w:rsidP="00F346DD">
      <w:r>
        <w:t>- allow EC2 to assume this role</w:t>
      </w:r>
    </w:p>
    <w:p w14:paraId="7E811822" w14:textId="77777777" w:rsidR="00F346DD" w:rsidRDefault="00F346DD" w:rsidP="00F346DD">
      <w:r>
        <w:lastRenderedPageBreak/>
        <w:t>- allow Lambda to assume this role</w:t>
      </w:r>
    </w:p>
    <w:p w14:paraId="3987C29E" w14:textId="77777777" w:rsidR="00F346DD" w:rsidRDefault="00F346DD" w:rsidP="00F346DD">
      <w:r>
        <w:t>- allow another AWS account to assume this role</w:t>
      </w:r>
    </w:p>
    <w:p w14:paraId="28420164" w14:textId="77777777" w:rsidR="00F346DD" w:rsidRDefault="00F346DD" w:rsidP="00F346DD"/>
    <w:p w14:paraId="073C1294" w14:textId="77777777" w:rsidR="00F346DD" w:rsidRDefault="00F346DD" w:rsidP="00F346DD">
      <w:r>
        <w:t>This is different from the permission policy, which defines what the role can do.</w:t>
      </w:r>
    </w:p>
    <w:p w14:paraId="26A1628D" w14:textId="77777777" w:rsidR="00F346DD" w:rsidRDefault="00F346DD" w:rsidP="00F346DD"/>
    <w:p w14:paraId="184E8A33" w14:textId="77777777" w:rsidR="00F346DD" w:rsidRDefault="00F346DD" w:rsidP="00F346DD">
      <w:r>
        <w:t>---</w:t>
      </w:r>
    </w:p>
    <w:p w14:paraId="18188B3D" w14:textId="77777777" w:rsidR="00F346DD" w:rsidRDefault="00F346DD" w:rsidP="00F346DD"/>
    <w:p w14:paraId="00A26C4B" w14:textId="77777777" w:rsidR="00F346DD" w:rsidRDefault="00F346DD" w:rsidP="00F346DD">
      <w:r>
        <w:t># IAM users vs roles</w:t>
      </w:r>
    </w:p>
    <w:p w14:paraId="72213782" w14:textId="77777777" w:rsidR="00F346DD" w:rsidRDefault="00F346DD" w:rsidP="00F346DD"/>
    <w:p w14:paraId="7F5B7441" w14:textId="77777777" w:rsidR="00F346DD" w:rsidRDefault="00F346DD" w:rsidP="00F346DD">
      <w:r>
        <w:t>## IAM User</w:t>
      </w:r>
    </w:p>
    <w:p w14:paraId="7287DAEB" w14:textId="77777777" w:rsidR="00F346DD" w:rsidRDefault="00F346DD" w:rsidP="00F346DD">
      <w:r>
        <w:t>- represents a long-term identity</w:t>
      </w:r>
    </w:p>
    <w:p w14:paraId="60E66C92" w14:textId="77777777" w:rsidR="00F346DD" w:rsidRDefault="00F346DD" w:rsidP="00F346DD">
      <w:r>
        <w:t>- can have access keys and passwords</w:t>
      </w:r>
    </w:p>
    <w:p w14:paraId="02DFF8FB" w14:textId="77777777" w:rsidR="00F346DD" w:rsidRDefault="00F346DD" w:rsidP="00F346DD">
      <w:r>
        <w:t>- used for people or legacy workflows</w:t>
      </w:r>
    </w:p>
    <w:p w14:paraId="655F63C9" w14:textId="77777777" w:rsidR="00F346DD" w:rsidRDefault="00F346DD" w:rsidP="00F346DD"/>
    <w:p w14:paraId="1784157A" w14:textId="77777777" w:rsidR="00F346DD" w:rsidRDefault="00F346DD" w:rsidP="00F346DD">
      <w:r>
        <w:t>## IAM Role</w:t>
      </w:r>
    </w:p>
    <w:p w14:paraId="4138B2AD" w14:textId="77777777" w:rsidR="00F346DD" w:rsidRDefault="00F346DD" w:rsidP="00F346DD">
      <w:r>
        <w:t>- temporary identity</w:t>
      </w:r>
    </w:p>
    <w:p w14:paraId="372B6A05" w14:textId="77777777" w:rsidR="00F346DD" w:rsidRDefault="00F346DD" w:rsidP="00F346DD">
      <w:r>
        <w:t>- assumed when needed</w:t>
      </w:r>
    </w:p>
    <w:p w14:paraId="178F0D1F" w14:textId="77777777" w:rsidR="00F346DD" w:rsidRDefault="00F346DD" w:rsidP="00F346DD">
      <w:r>
        <w:t>- preferred for applications, AWS services, and cross-account access</w:t>
      </w:r>
    </w:p>
    <w:p w14:paraId="65F726CA" w14:textId="77777777" w:rsidR="00F346DD" w:rsidRDefault="00F346DD" w:rsidP="00F346DD"/>
    <w:p w14:paraId="55980CFE" w14:textId="77777777" w:rsidR="00F346DD" w:rsidRDefault="00F346DD" w:rsidP="00F346DD">
      <w:r>
        <w:t>In modern AWS architecture, roles are preferred whenever possible.</w:t>
      </w:r>
    </w:p>
    <w:p w14:paraId="45373E8B" w14:textId="77777777" w:rsidR="00F346DD" w:rsidRDefault="00F346DD" w:rsidP="00F346DD"/>
    <w:p w14:paraId="73674544" w14:textId="77777777" w:rsidR="00F346DD" w:rsidRDefault="00F346DD" w:rsidP="00F346DD">
      <w:r>
        <w:t>---</w:t>
      </w:r>
    </w:p>
    <w:p w14:paraId="5BD93BAF" w14:textId="77777777" w:rsidR="00F346DD" w:rsidRDefault="00F346DD" w:rsidP="00F346DD"/>
    <w:p w14:paraId="37D39DB0" w14:textId="77777777" w:rsidR="00F346DD" w:rsidRDefault="00F346DD" w:rsidP="00F346DD">
      <w:r>
        <w:t># Example: EC2 using IAM role</w:t>
      </w:r>
    </w:p>
    <w:p w14:paraId="4C553F1B" w14:textId="77777777" w:rsidR="00F346DD" w:rsidRDefault="00F346DD" w:rsidP="00F346DD"/>
    <w:p w14:paraId="7D62C44C" w14:textId="77777777" w:rsidR="00F346DD" w:rsidRDefault="00F346DD" w:rsidP="00F346DD">
      <w:r>
        <w:t>```mermaid</w:t>
      </w:r>
    </w:p>
    <w:p w14:paraId="5111A17A" w14:textId="77777777" w:rsidR="00F346DD" w:rsidRDefault="00F346DD" w:rsidP="00F346DD">
      <w:r>
        <w:t>sequenceDiagram</w:t>
      </w:r>
    </w:p>
    <w:p w14:paraId="2C6CA78E" w14:textId="77777777" w:rsidR="00F346DD" w:rsidRDefault="00F346DD" w:rsidP="00F346DD">
      <w:r>
        <w:t xml:space="preserve">    participant App as EC2 Application</w:t>
      </w:r>
    </w:p>
    <w:p w14:paraId="5F64AB15" w14:textId="77777777" w:rsidR="00F346DD" w:rsidRDefault="00F346DD" w:rsidP="00F346DD">
      <w:r>
        <w:t xml:space="preserve">    participant Role as IAM Role</w:t>
      </w:r>
    </w:p>
    <w:p w14:paraId="34041CD2" w14:textId="77777777" w:rsidR="00F346DD" w:rsidRDefault="00F346DD" w:rsidP="00F346DD">
      <w:r>
        <w:t xml:space="preserve">    participant S3 as S3 Bucket</w:t>
      </w:r>
    </w:p>
    <w:p w14:paraId="1CD2761D" w14:textId="77777777" w:rsidR="00F346DD" w:rsidRDefault="00F346DD" w:rsidP="00F346DD"/>
    <w:p w14:paraId="5109F77F" w14:textId="77777777" w:rsidR="00F346DD" w:rsidRDefault="00F346DD" w:rsidP="00F346DD">
      <w:r>
        <w:t xml:space="preserve">    App-&gt;&gt;Role: Assume role automatically</w:t>
      </w:r>
    </w:p>
    <w:p w14:paraId="0668AF7D" w14:textId="77777777" w:rsidR="00F346DD" w:rsidRDefault="00F346DD" w:rsidP="00F346DD">
      <w:r>
        <w:t xml:space="preserve">    Role--&gt;&gt;App: Temporary credentials</w:t>
      </w:r>
    </w:p>
    <w:p w14:paraId="7920F48C" w14:textId="77777777" w:rsidR="00F346DD" w:rsidRDefault="00F346DD" w:rsidP="00F346DD">
      <w:r>
        <w:t xml:space="preserve">    App-&gt;&gt;S3: Read file using credentials</w:t>
      </w:r>
    </w:p>
    <w:p w14:paraId="00528A29" w14:textId="77777777" w:rsidR="00F346DD" w:rsidRDefault="00F346DD" w:rsidP="00F346DD">
      <w:r>
        <w:t xml:space="preserve">    S3--&gt;&gt;App: File data</w:t>
      </w:r>
    </w:p>
    <w:p w14:paraId="798AFE90" w14:textId="77777777" w:rsidR="00F346DD" w:rsidRDefault="00F346DD" w:rsidP="00F346DD"/>
    <w:p w14:paraId="6454D8F1" w14:textId="77777777" w:rsidR="00F346DD" w:rsidRDefault="00F346DD" w:rsidP="00F346DD">
      <w:r>
        <w:t xml:space="preserve">    style App fill:#ffd43b,stroke:#000000,stroke-width:2px,color:#000000</w:t>
      </w:r>
    </w:p>
    <w:p w14:paraId="26137CBB" w14:textId="77777777" w:rsidR="00F346DD" w:rsidRDefault="00F346DD" w:rsidP="00F346DD">
      <w:r>
        <w:t xml:space="preserve">    style Role fill:#69db7c,stroke:#000000,stroke-width:2px,color:#000000</w:t>
      </w:r>
    </w:p>
    <w:p w14:paraId="54A4C9FB" w14:textId="77777777" w:rsidR="00F346DD" w:rsidRDefault="00F346DD" w:rsidP="00F346DD">
      <w:r>
        <w:t xml:space="preserve">    style S3 fill:#69db7c,stroke:#000000,stroke-width:2px,color:#000000</w:t>
      </w:r>
    </w:p>
    <w:p w14:paraId="50E576ED" w14:textId="77777777" w:rsidR="00F346DD" w:rsidRDefault="00F346DD" w:rsidP="00F346DD">
      <w:r>
        <w:t>```</w:t>
      </w:r>
    </w:p>
    <w:p w14:paraId="0E104CA6" w14:textId="77777777" w:rsidR="00F346DD" w:rsidRDefault="00F346DD" w:rsidP="00F346DD"/>
    <w:p w14:paraId="22593B06" w14:textId="77777777" w:rsidR="00F346DD" w:rsidRDefault="00F346DD" w:rsidP="00F346DD">
      <w:r>
        <w:t>---</w:t>
      </w:r>
    </w:p>
    <w:p w14:paraId="543A09EE" w14:textId="77777777" w:rsidR="00F346DD" w:rsidRDefault="00F346DD" w:rsidP="00F346DD"/>
    <w:p w14:paraId="519BC481" w14:textId="77777777" w:rsidR="00F346DD" w:rsidRDefault="00F346DD" w:rsidP="00F346DD">
      <w:r>
        <w:t># IAM best practices</w:t>
      </w:r>
    </w:p>
    <w:p w14:paraId="5FCE68EB" w14:textId="77777777" w:rsidR="00F346DD" w:rsidRDefault="00F346DD" w:rsidP="00F346DD"/>
    <w:p w14:paraId="0C9BFA55" w14:textId="77777777" w:rsidR="00F346DD" w:rsidRDefault="00F346DD" w:rsidP="00F346DD">
      <w:r>
        <w:t>## 1. Use least privilege</w:t>
      </w:r>
    </w:p>
    <w:p w14:paraId="56DF4520" w14:textId="77777777" w:rsidR="00F346DD" w:rsidRDefault="00F346DD" w:rsidP="00F346DD">
      <w:r>
        <w:t>Give only the permissions required.</w:t>
      </w:r>
    </w:p>
    <w:p w14:paraId="4E6BC9F2" w14:textId="77777777" w:rsidR="00F346DD" w:rsidRDefault="00F346DD" w:rsidP="00F346DD"/>
    <w:p w14:paraId="182F2348" w14:textId="77777777" w:rsidR="00F346DD" w:rsidRDefault="00F346DD" w:rsidP="00F346DD">
      <w:r>
        <w:t>## 2. Prefer roles over long-term access keys</w:t>
      </w:r>
    </w:p>
    <w:p w14:paraId="636936E1" w14:textId="77777777" w:rsidR="00F346DD" w:rsidRDefault="00F346DD" w:rsidP="00F346DD">
      <w:r>
        <w:t>Especially for AWS services and applications.</w:t>
      </w:r>
    </w:p>
    <w:p w14:paraId="566B38A5" w14:textId="77777777" w:rsidR="00F346DD" w:rsidRDefault="00F346DD" w:rsidP="00F346DD"/>
    <w:p w14:paraId="6A68E2C9" w14:textId="77777777" w:rsidR="00F346DD" w:rsidRDefault="00F346DD" w:rsidP="00F346DD">
      <w:r>
        <w:t>## 3. Avoid root user usage</w:t>
      </w:r>
    </w:p>
    <w:p w14:paraId="54D138D9" w14:textId="77777777" w:rsidR="00F346DD" w:rsidRDefault="00F346DD" w:rsidP="00F346DD">
      <w:r>
        <w:t>The root account should be used rarely.</w:t>
      </w:r>
    </w:p>
    <w:p w14:paraId="797EB206" w14:textId="77777777" w:rsidR="00F346DD" w:rsidRDefault="00F346DD" w:rsidP="00F346DD"/>
    <w:p w14:paraId="0C807E2E" w14:textId="77777777" w:rsidR="00F346DD" w:rsidRDefault="00F346DD" w:rsidP="00F346DD">
      <w:r>
        <w:t>## 4. Use MFA</w:t>
      </w:r>
    </w:p>
    <w:p w14:paraId="387550B3" w14:textId="77777777" w:rsidR="00F346DD" w:rsidRDefault="00F346DD" w:rsidP="00F346DD">
      <w:r>
        <w:t>Enable multi-factor authentication for sensitive users.</w:t>
      </w:r>
    </w:p>
    <w:p w14:paraId="07A5C064" w14:textId="77777777" w:rsidR="00F346DD" w:rsidRDefault="00F346DD" w:rsidP="00F346DD"/>
    <w:p w14:paraId="7CD27C3D" w14:textId="77777777" w:rsidR="00F346DD" w:rsidRDefault="00F346DD" w:rsidP="00F346DD">
      <w:r>
        <w:t>## 5. Rotate access keys</w:t>
      </w:r>
    </w:p>
    <w:p w14:paraId="31F52E0A" w14:textId="77777777" w:rsidR="00F346DD" w:rsidRDefault="00F346DD" w:rsidP="00F346DD">
      <w:r>
        <w:t>If you must use them, rotate them regularly.</w:t>
      </w:r>
    </w:p>
    <w:p w14:paraId="25F41578" w14:textId="77777777" w:rsidR="00F346DD" w:rsidRDefault="00F346DD" w:rsidP="00F346DD"/>
    <w:p w14:paraId="1FE85C49" w14:textId="77777777" w:rsidR="00F346DD" w:rsidRDefault="00F346DD" w:rsidP="00F346DD">
      <w:r>
        <w:t>## 6. Use groups for users</w:t>
      </w:r>
    </w:p>
    <w:p w14:paraId="30291F22" w14:textId="77777777" w:rsidR="00F346DD" w:rsidRDefault="00F346DD" w:rsidP="00F346DD">
      <w:r>
        <w:t>Simplify permission management.</w:t>
      </w:r>
    </w:p>
    <w:p w14:paraId="349C2130" w14:textId="77777777" w:rsidR="00F346DD" w:rsidRDefault="00F346DD" w:rsidP="00F346DD"/>
    <w:p w14:paraId="64B1ED00" w14:textId="77777777" w:rsidR="00F346DD" w:rsidRDefault="00F346DD" w:rsidP="00F346DD">
      <w:r>
        <w:t>## 7. Use customer managed policies where appropriate</w:t>
      </w:r>
    </w:p>
    <w:p w14:paraId="18DE0C8B" w14:textId="77777777" w:rsidR="00F346DD" w:rsidRDefault="00F346DD" w:rsidP="00F346DD">
      <w:r>
        <w:t>Makes permissions easier to maintain.</w:t>
      </w:r>
    </w:p>
    <w:p w14:paraId="1993E76C" w14:textId="77777777" w:rsidR="00F346DD" w:rsidRDefault="00F346DD" w:rsidP="00F346DD"/>
    <w:p w14:paraId="5A21D32E" w14:textId="77777777" w:rsidR="00F346DD" w:rsidRDefault="00F346DD" w:rsidP="00F346DD">
      <w:r>
        <w:t>## 8. Audit permissions regularly</w:t>
      </w:r>
    </w:p>
    <w:p w14:paraId="5EAF6759" w14:textId="77777777" w:rsidR="00F346DD" w:rsidRDefault="00F346DD" w:rsidP="00F346DD">
      <w:r>
        <w:t>Remove unused access.</w:t>
      </w:r>
    </w:p>
    <w:p w14:paraId="0A1CA0CB" w14:textId="77777777" w:rsidR="00F346DD" w:rsidRDefault="00F346DD" w:rsidP="00F346DD"/>
    <w:p w14:paraId="07514EF6" w14:textId="77777777" w:rsidR="00F346DD" w:rsidRDefault="00F346DD" w:rsidP="00F346DD">
      <w:r>
        <w:t>---</w:t>
      </w:r>
    </w:p>
    <w:p w14:paraId="554EE438" w14:textId="77777777" w:rsidR="00F346DD" w:rsidRDefault="00F346DD" w:rsidP="00F346DD"/>
    <w:p w14:paraId="4E9622AB" w14:textId="77777777" w:rsidR="00F346DD" w:rsidRDefault="00F346DD" w:rsidP="00F346DD">
      <w:r>
        <w:t># IAM and root user</w:t>
      </w:r>
    </w:p>
    <w:p w14:paraId="70BCCA4B" w14:textId="77777777" w:rsidR="00F346DD" w:rsidRDefault="00F346DD" w:rsidP="00F346DD"/>
    <w:p w14:paraId="15A986BA" w14:textId="77777777" w:rsidR="00F346DD" w:rsidRDefault="00F346DD" w:rsidP="00F346DD">
      <w:r>
        <w:t>The **root user** is the account owner with full access.</w:t>
      </w:r>
    </w:p>
    <w:p w14:paraId="23A23B34" w14:textId="77777777" w:rsidR="00F346DD" w:rsidRDefault="00F346DD" w:rsidP="00F346DD"/>
    <w:p w14:paraId="21C6051F" w14:textId="77777777" w:rsidR="00F346DD" w:rsidRDefault="00F346DD" w:rsidP="00F346DD">
      <w:r>
        <w:t>Best practice:</w:t>
      </w:r>
    </w:p>
    <w:p w14:paraId="44BF37D3" w14:textId="77777777" w:rsidR="00F346DD" w:rsidRDefault="00F346DD" w:rsidP="00F346DD">
      <w:r>
        <w:t>- protect it heavily</w:t>
      </w:r>
    </w:p>
    <w:p w14:paraId="76CD7104" w14:textId="77777777" w:rsidR="00F346DD" w:rsidRDefault="00F346DD" w:rsidP="00F346DD">
      <w:r>
        <w:t>- enable MFA</w:t>
      </w:r>
    </w:p>
    <w:p w14:paraId="42759EB7" w14:textId="77777777" w:rsidR="00F346DD" w:rsidRDefault="00F346DD" w:rsidP="00F346DD">
      <w:r>
        <w:t>- do not use it for day-to-day operations</w:t>
      </w:r>
    </w:p>
    <w:p w14:paraId="35569A7D" w14:textId="77777777" w:rsidR="00F346DD" w:rsidRDefault="00F346DD" w:rsidP="00F346DD"/>
    <w:p w14:paraId="5671763D" w14:textId="77777777" w:rsidR="00F346DD" w:rsidRDefault="00F346DD" w:rsidP="00F346DD">
      <w:r>
        <w:t>Use IAM users or roles instead.</w:t>
      </w:r>
    </w:p>
    <w:p w14:paraId="59D1F147" w14:textId="77777777" w:rsidR="00F346DD" w:rsidRDefault="00F346DD" w:rsidP="00F346DD"/>
    <w:p w14:paraId="662218F1" w14:textId="77777777" w:rsidR="00F346DD" w:rsidRDefault="00F346DD" w:rsidP="00F346DD">
      <w:r>
        <w:t>---</w:t>
      </w:r>
    </w:p>
    <w:p w14:paraId="4523C1D2" w14:textId="77777777" w:rsidR="00F346DD" w:rsidRDefault="00F346DD" w:rsidP="00F346DD"/>
    <w:p w14:paraId="07CF8131" w14:textId="77777777" w:rsidR="00F346DD" w:rsidRDefault="00F346DD" w:rsidP="00F346DD">
      <w:r>
        <w:t># IAM and MFA</w:t>
      </w:r>
    </w:p>
    <w:p w14:paraId="3E9BD77E" w14:textId="77777777" w:rsidR="00F346DD" w:rsidRDefault="00F346DD" w:rsidP="00F346DD"/>
    <w:p w14:paraId="7BA6DA6E" w14:textId="77777777" w:rsidR="00F346DD" w:rsidRDefault="00F346DD" w:rsidP="00F346DD">
      <w:r>
        <w:t>**MFA**, Multi-Factor Authentication, adds extra login protection.</w:t>
      </w:r>
    </w:p>
    <w:p w14:paraId="4B16B01C" w14:textId="77777777" w:rsidR="00F346DD" w:rsidRDefault="00F346DD" w:rsidP="00F346DD"/>
    <w:p w14:paraId="406F0FA4" w14:textId="77777777" w:rsidR="00F346DD" w:rsidRDefault="00F346DD" w:rsidP="00F346DD">
      <w:r>
        <w:t>This is especially useful for:</w:t>
      </w:r>
    </w:p>
    <w:p w14:paraId="7FB7EEE0" w14:textId="77777777" w:rsidR="00F346DD" w:rsidRDefault="00F346DD" w:rsidP="00F346DD">
      <w:r>
        <w:t>- root user</w:t>
      </w:r>
    </w:p>
    <w:p w14:paraId="4E540195" w14:textId="77777777" w:rsidR="00F346DD" w:rsidRDefault="00F346DD" w:rsidP="00F346DD">
      <w:r>
        <w:t>- admins</w:t>
      </w:r>
    </w:p>
    <w:p w14:paraId="07CD94DD" w14:textId="77777777" w:rsidR="00F346DD" w:rsidRDefault="00F346DD" w:rsidP="00F346DD">
      <w:r>
        <w:lastRenderedPageBreak/>
        <w:t>- sensitive roles</w:t>
      </w:r>
    </w:p>
    <w:p w14:paraId="74D48CB1" w14:textId="77777777" w:rsidR="00F346DD" w:rsidRDefault="00F346DD" w:rsidP="00F346DD"/>
    <w:p w14:paraId="19265B2A" w14:textId="77777777" w:rsidR="00F346DD" w:rsidRDefault="00F346DD" w:rsidP="00F346DD">
      <w:r>
        <w:t>Even if a password is compromised, MFA adds another barrier.</w:t>
      </w:r>
    </w:p>
    <w:p w14:paraId="6F840D48" w14:textId="77777777" w:rsidR="00F346DD" w:rsidRDefault="00F346DD" w:rsidP="00F346DD"/>
    <w:p w14:paraId="37FE77BF" w14:textId="77777777" w:rsidR="00F346DD" w:rsidRDefault="00F346DD" w:rsidP="00F346DD">
      <w:r>
        <w:t>---</w:t>
      </w:r>
    </w:p>
    <w:p w14:paraId="3844A624" w14:textId="77777777" w:rsidR="00F346DD" w:rsidRDefault="00F346DD" w:rsidP="00F346DD"/>
    <w:p w14:paraId="3CA67F0E" w14:textId="77777777" w:rsidR="00F346DD" w:rsidRDefault="00F346DD" w:rsidP="00F346DD">
      <w:r>
        <w:t># IAM and access keys</w:t>
      </w:r>
    </w:p>
    <w:p w14:paraId="5A651CF8" w14:textId="77777777" w:rsidR="00F346DD" w:rsidRDefault="00F346DD" w:rsidP="00F346DD"/>
    <w:p w14:paraId="74152A9C" w14:textId="77777777" w:rsidR="00F346DD" w:rsidRDefault="00F346DD" w:rsidP="00F346DD">
      <w:r>
        <w:t>Access keys are used for programmatic access.</w:t>
      </w:r>
    </w:p>
    <w:p w14:paraId="6B109EAD" w14:textId="77777777" w:rsidR="00F346DD" w:rsidRDefault="00F346DD" w:rsidP="00F346DD"/>
    <w:p w14:paraId="77A4445C" w14:textId="77777777" w:rsidR="00F346DD" w:rsidRDefault="00F346DD" w:rsidP="00F346DD">
      <w:r>
        <w:t>They consist of:</w:t>
      </w:r>
    </w:p>
    <w:p w14:paraId="73DF84D1" w14:textId="77777777" w:rsidR="00F346DD" w:rsidRDefault="00F346DD" w:rsidP="00F346DD">
      <w:r>
        <w:t>- access key ID</w:t>
      </w:r>
    </w:p>
    <w:p w14:paraId="60F72874" w14:textId="77777777" w:rsidR="00F346DD" w:rsidRDefault="00F346DD" w:rsidP="00F346DD">
      <w:r>
        <w:t>- secret access key</w:t>
      </w:r>
    </w:p>
    <w:p w14:paraId="04D7E4F4" w14:textId="77777777" w:rsidR="00F346DD" w:rsidRDefault="00F346DD" w:rsidP="00F346DD"/>
    <w:p w14:paraId="69770CF3" w14:textId="77777777" w:rsidR="00F346DD" w:rsidRDefault="00F346DD" w:rsidP="00F346DD">
      <w:r>
        <w:t>These should be treated like passwords.</w:t>
      </w:r>
    </w:p>
    <w:p w14:paraId="1738BBD8" w14:textId="77777777" w:rsidR="00F346DD" w:rsidRDefault="00F346DD" w:rsidP="00F346DD"/>
    <w:p w14:paraId="768B00B7" w14:textId="77777777" w:rsidR="00F346DD" w:rsidRDefault="00F346DD" w:rsidP="00F346DD">
      <w:r>
        <w:t>Best practices:</w:t>
      </w:r>
    </w:p>
    <w:p w14:paraId="4DA775F9" w14:textId="77777777" w:rsidR="00F346DD" w:rsidRDefault="00F346DD" w:rsidP="00F346DD">
      <w:r>
        <w:t>- never commit them to code</w:t>
      </w:r>
    </w:p>
    <w:p w14:paraId="2C65B749" w14:textId="77777777" w:rsidR="00F346DD" w:rsidRDefault="00F346DD" w:rsidP="00F346DD">
      <w:r>
        <w:t>- never store them in public repos</w:t>
      </w:r>
    </w:p>
    <w:p w14:paraId="55353F97" w14:textId="77777777" w:rsidR="00F346DD" w:rsidRDefault="00F346DD" w:rsidP="00F346DD">
      <w:r>
        <w:t>- use roles whenever possible</w:t>
      </w:r>
    </w:p>
    <w:p w14:paraId="76D5560C" w14:textId="77777777" w:rsidR="00F346DD" w:rsidRDefault="00F346DD" w:rsidP="00F346DD">
      <w:r>
        <w:t>- rotate them periodically</w:t>
      </w:r>
    </w:p>
    <w:p w14:paraId="71531486" w14:textId="77777777" w:rsidR="00F346DD" w:rsidRDefault="00F346DD" w:rsidP="00F346DD"/>
    <w:p w14:paraId="1B4756C9" w14:textId="77777777" w:rsidR="00F346DD" w:rsidRDefault="00F346DD" w:rsidP="00F346DD">
      <w:r>
        <w:t>---</w:t>
      </w:r>
    </w:p>
    <w:p w14:paraId="1AD92B79" w14:textId="77777777" w:rsidR="00F346DD" w:rsidRDefault="00F346DD" w:rsidP="00F346DD"/>
    <w:p w14:paraId="18657B41" w14:textId="77777777" w:rsidR="00F346DD" w:rsidRDefault="00F346DD" w:rsidP="00F346DD">
      <w:r>
        <w:lastRenderedPageBreak/>
        <w:t># IAM policy example with multiple actions</w:t>
      </w:r>
    </w:p>
    <w:p w14:paraId="08362C3B" w14:textId="77777777" w:rsidR="00F346DD" w:rsidRDefault="00F346DD" w:rsidP="00F346DD"/>
    <w:p w14:paraId="214B8F14" w14:textId="77777777" w:rsidR="00F346DD" w:rsidRDefault="00F346DD" w:rsidP="00F346DD">
      <w:r>
        <w:t>```json</w:t>
      </w:r>
    </w:p>
    <w:p w14:paraId="6ABCBC38" w14:textId="77777777" w:rsidR="00F346DD" w:rsidRDefault="00F346DD" w:rsidP="00F346DD">
      <w:r>
        <w:t>{</w:t>
      </w:r>
    </w:p>
    <w:p w14:paraId="658D94E5" w14:textId="77777777" w:rsidR="00F346DD" w:rsidRDefault="00F346DD" w:rsidP="00F346DD">
      <w:r>
        <w:t xml:space="preserve">  "Version": "2012-10-17",</w:t>
      </w:r>
    </w:p>
    <w:p w14:paraId="03960C42" w14:textId="77777777" w:rsidR="00F346DD" w:rsidRDefault="00F346DD" w:rsidP="00F346DD">
      <w:r>
        <w:t xml:space="preserve">  "Statement": [</w:t>
      </w:r>
    </w:p>
    <w:p w14:paraId="2E60E524" w14:textId="77777777" w:rsidR="00F346DD" w:rsidRDefault="00F346DD" w:rsidP="00F346DD">
      <w:r>
        <w:t xml:space="preserve">    {</w:t>
      </w:r>
    </w:p>
    <w:p w14:paraId="56437383" w14:textId="77777777" w:rsidR="00F346DD" w:rsidRDefault="00F346DD" w:rsidP="00F346DD">
      <w:r>
        <w:t xml:space="preserve">      "Effect": "Allow",</w:t>
      </w:r>
    </w:p>
    <w:p w14:paraId="74B355D5" w14:textId="77777777" w:rsidR="00F346DD" w:rsidRDefault="00F346DD" w:rsidP="00F346DD">
      <w:r>
        <w:t xml:space="preserve">      "Action": [</w:t>
      </w:r>
    </w:p>
    <w:p w14:paraId="1EF0C624" w14:textId="77777777" w:rsidR="00F346DD" w:rsidRDefault="00F346DD" w:rsidP="00F346DD">
      <w:r>
        <w:t xml:space="preserve">        "s3:GetObject",</w:t>
      </w:r>
    </w:p>
    <w:p w14:paraId="15EE0D00" w14:textId="77777777" w:rsidR="00F346DD" w:rsidRDefault="00F346DD" w:rsidP="00F346DD">
      <w:r>
        <w:t xml:space="preserve">        "s3:PutObject"</w:t>
      </w:r>
    </w:p>
    <w:p w14:paraId="68757C22" w14:textId="77777777" w:rsidR="00F346DD" w:rsidRDefault="00F346DD" w:rsidP="00F346DD">
      <w:r>
        <w:t xml:space="preserve">      ],</w:t>
      </w:r>
    </w:p>
    <w:p w14:paraId="7E281AF6" w14:textId="77777777" w:rsidR="00F346DD" w:rsidRDefault="00F346DD" w:rsidP="00F346DD">
      <w:r>
        <w:t xml:space="preserve">      "Resource": "arn:aws:s3:::my-app-bucket/*"</w:t>
      </w:r>
    </w:p>
    <w:p w14:paraId="639F3DCF" w14:textId="77777777" w:rsidR="00F346DD" w:rsidRDefault="00F346DD" w:rsidP="00F346DD">
      <w:r>
        <w:t xml:space="preserve">    }</w:t>
      </w:r>
    </w:p>
    <w:p w14:paraId="6F132482" w14:textId="77777777" w:rsidR="00F346DD" w:rsidRDefault="00F346DD" w:rsidP="00F346DD">
      <w:r>
        <w:t xml:space="preserve">  ]</w:t>
      </w:r>
    </w:p>
    <w:p w14:paraId="4C6C8829" w14:textId="77777777" w:rsidR="00F346DD" w:rsidRDefault="00F346DD" w:rsidP="00F346DD">
      <w:r>
        <w:t>}</w:t>
      </w:r>
    </w:p>
    <w:p w14:paraId="7AB06D53" w14:textId="77777777" w:rsidR="00F346DD" w:rsidRDefault="00F346DD" w:rsidP="00F346DD">
      <w:r>
        <w:t>```</w:t>
      </w:r>
    </w:p>
    <w:p w14:paraId="5D5F0096" w14:textId="77777777" w:rsidR="00F346DD" w:rsidRDefault="00F346DD" w:rsidP="00F346DD"/>
    <w:p w14:paraId="20A66903" w14:textId="77777777" w:rsidR="00F346DD" w:rsidRDefault="00F346DD" w:rsidP="00F346DD">
      <w:r>
        <w:t>This allows reading and writing objects in one S3 bucket.</w:t>
      </w:r>
    </w:p>
    <w:p w14:paraId="2B176EDC" w14:textId="77777777" w:rsidR="00F346DD" w:rsidRDefault="00F346DD" w:rsidP="00F346DD"/>
    <w:p w14:paraId="3D04AE70" w14:textId="77777777" w:rsidR="00F346DD" w:rsidRDefault="00F346DD" w:rsidP="00F346DD">
      <w:r>
        <w:t>---</w:t>
      </w:r>
    </w:p>
    <w:p w14:paraId="77A4C139" w14:textId="77777777" w:rsidR="00F346DD" w:rsidRDefault="00F346DD" w:rsidP="00F346DD"/>
    <w:p w14:paraId="06958CF0" w14:textId="77777777" w:rsidR="00F346DD" w:rsidRDefault="00F346DD" w:rsidP="00F346DD">
      <w:r>
        <w:t># IAM and resource ARNs</w:t>
      </w:r>
    </w:p>
    <w:p w14:paraId="324C95F3" w14:textId="77777777" w:rsidR="00F346DD" w:rsidRDefault="00F346DD" w:rsidP="00F346DD"/>
    <w:p w14:paraId="3F215F0C" w14:textId="77777777" w:rsidR="00F346DD" w:rsidRDefault="00F346DD" w:rsidP="00F346DD">
      <w:r>
        <w:lastRenderedPageBreak/>
        <w:t>AWS resources are identified by **ARNs**, Amazon Resource Names.</w:t>
      </w:r>
    </w:p>
    <w:p w14:paraId="7E482C0B" w14:textId="77777777" w:rsidR="00F346DD" w:rsidRDefault="00F346DD" w:rsidP="00F346DD"/>
    <w:p w14:paraId="31CE9649" w14:textId="77777777" w:rsidR="00F346DD" w:rsidRDefault="00F346DD" w:rsidP="00F346DD">
      <w:r>
        <w:t>Example ARN:</w:t>
      </w:r>
    </w:p>
    <w:p w14:paraId="5D6844C3" w14:textId="77777777" w:rsidR="00F346DD" w:rsidRDefault="00F346DD" w:rsidP="00F346DD">
      <w:r>
        <w:t>```text</w:t>
      </w:r>
    </w:p>
    <w:p w14:paraId="0422C94E" w14:textId="77777777" w:rsidR="00F346DD" w:rsidRDefault="00F346DD" w:rsidP="00F346DD">
      <w:r>
        <w:t>arn:aws:s3:::my-app-bucket/*</w:t>
      </w:r>
    </w:p>
    <w:p w14:paraId="45916E5B" w14:textId="77777777" w:rsidR="00F346DD" w:rsidRDefault="00F346DD" w:rsidP="00F346DD">
      <w:r>
        <w:t>```</w:t>
      </w:r>
    </w:p>
    <w:p w14:paraId="77437BA9" w14:textId="77777777" w:rsidR="00F346DD" w:rsidRDefault="00F346DD" w:rsidP="00F346DD"/>
    <w:p w14:paraId="72EC0418" w14:textId="77777777" w:rsidR="00F346DD" w:rsidRDefault="00F346DD" w:rsidP="00F346DD">
      <w:r>
        <w:t>IAM policies usually point to specific ARNs rather than whole services when possible.</w:t>
      </w:r>
    </w:p>
    <w:p w14:paraId="6365F6BE" w14:textId="77777777" w:rsidR="00F346DD" w:rsidRDefault="00F346DD" w:rsidP="00F346DD"/>
    <w:p w14:paraId="59B7B1C3" w14:textId="77777777" w:rsidR="00F346DD" w:rsidRDefault="00F346DD" w:rsidP="00F346DD">
      <w:r>
        <w:t>---</w:t>
      </w:r>
    </w:p>
    <w:p w14:paraId="772B5E67" w14:textId="77777777" w:rsidR="00F346DD" w:rsidRDefault="00F346DD" w:rsidP="00F346DD"/>
    <w:p w14:paraId="55D18A15" w14:textId="77777777" w:rsidR="00F346DD" w:rsidRDefault="00F346DD" w:rsidP="00F346DD">
      <w:r>
        <w:t># IAM condition keys</w:t>
      </w:r>
    </w:p>
    <w:p w14:paraId="62AB1A6C" w14:textId="77777777" w:rsidR="00F346DD" w:rsidRDefault="00F346DD" w:rsidP="00F346DD"/>
    <w:p w14:paraId="5921966C" w14:textId="77777777" w:rsidR="00F346DD" w:rsidRDefault="00F346DD" w:rsidP="00F346DD">
      <w:r>
        <w:t>Policies can include conditions.</w:t>
      </w:r>
    </w:p>
    <w:p w14:paraId="78948A5E" w14:textId="77777777" w:rsidR="00F346DD" w:rsidRDefault="00F346DD" w:rsidP="00F346DD"/>
    <w:p w14:paraId="758D2FE2" w14:textId="77777777" w:rsidR="00F346DD" w:rsidRDefault="00F346DD" w:rsidP="00F346DD">
      <w:r>
        <w:t>Example:</w:t>
      </w:r>
    </w:p>
    <w:p w14:paraId="4472D522" w14:textId="77777777" w:rsidR="00F346DD" w:rsidRDefault="00F346DD" w:rsidP="00F346DD">
      <w:r>
        <w:t>- allow access only from a certain IP</w:t>
      </w:r>
    </w:p>
    <w:p w14:paraId="04673FB7" w14:textId="77777777" w:rsidR="00F346DD" w:rsidRDefault="00F346DD" w:rsidP="00F346DD">
      <w:r>
        <w:t>- allow access only if MFA is present</w:t>
      </w:r>
    </w:p>
    <w:p w14:paraId="0803F21A" w14:textId="77777777" w:rsidR="00F346DD" w:rsidRDefault="00F346DD" w:rsidP="00F346DD">
      <w:r>
        <w:t>- allow access only during certain times</w:t>
      </w:r>
    </w:p>
    <w:p w14:paraId="1A6B7FC7" w14:textId="77777777" w:rsidR="00F346DD" w:rsidRDefault="00F346DD" w:rsidP="00F346DD"/>
    <w:p w14:paraId="2911AED7" w14:textId="77777777" w:rsidR="00F346DD" w:rsidRDefault="00F346DD" w:rsidP="00F346DD">
      <w:r>
        <w:t>This adds fine-grained control.</w:t>
      </w:r>
    </w:p>
    <w:p w14:paraId="266D34C4" w14:textId="77777777" w:rsidR="00F346DD" w:rsidRDefault="00F346DD" w:rsidP="00F346DD"/>
    <w:p w14:paraId="468E01B1" w14:textId="77777777" w:rsidR="00F346DD" w:rsidRDefault="00F346DD" w:rsidP="00F346DD">
      <w:r>
        <w:t>Example:</w:t>
      </w:r>
    </w:p>
    <w:p w14:paraId="50E3CFDF" w14:textId="77777777" w:rsidR="00F346DD" w:rsidRDefault="00F346DD" w:rsidP="00F346DD">
      <w:r>
        <w:lastRenderedPageBreak/>
        <w:t>```json</w:t>
      </w:r>
    </w:p>
    <w:p w14:paraId="4EAA7F6B" w14:textId="77777777" w:rsidR="00F346DD" w:rsidRDefault="00F346DD" w:rsidP="00F346DD">
      <w:r>
        <w:t>{</w:t>
      </w:r>
    </w:p>
    <w:p w14:paraId="7DE70ACD" w14:textId="77777777" w:rsidR="00F346DD" w:rsidRDefault="00F346DD" w:rsidP="00F346DD">
      <w:r>
        <w:t xml:space="preserve">  "Effect": "Allow",</w:t>
      </w:r>
    </w:p>
    <w:p w14:paraId="23965FFF" w14:textId="77777777" w:rsidR="00F346DD" w:rsidRDefault="00F346DD" w:rsidP="00F346DD">
      <w:r>
        <w:t xml:space="preserve">  "Action": "s3:*",</w:t>
      </w:r>
    </w:p>
    <w:p w14:paraId="5AED877C" w14:textId="77777777" w:rsidR="00F346DD" w:rsidRDefault="00F346DD" w:rsidP="00F346DD">
      <w:r>
        <w:t xml:space="preserve">  "Resource": "*",</w:t>
      </w:r>
    </w:p>
    <w:p w14:paraId="657395AF" w14:textId="77777777" w:rsidR="00F346DD" w:rsidRDefault="00F346DD" w:rsidP="00F346DD">
      <w:r>
        <w:t xml:space="preserve">  "Condition": {</w:t>
      </w:r>
    </w:p>
    <w:p w14:paraId="1E423B29" w14:textId="77777777" w:rsidR="00F346DD" w:rsidRDefault="00F346DD" w:rsidP="00F346DD">
      <w:r>
        <w:t xml:space="preserve">    "Bool": {</w:t>
      </w:r>
    </w:p>
    <w:p w14:paraId="6DE44C8A" w14:textId="77777777" w:rsidR="00F346DD" w:rsidRDefault="00F346DD" w:rsidP="00F346DD">
      <w:r>
        <w:t xml:space="preserve">      "aws:MultiFactorAuthPresent": "true"</w:t>
      </w:r>
    </w:p>
    <w:p w14:paraId="6A593042" w14:textId="77777777" w:rsidR="00F346DD" w:rsidRDefault="00F346DD" w:rsidP="00F346DD">
      <w:r>
        <w:t xml:space="preserve">    }</w:t>
      </w:r>
    </w:p>
    <w:p w14:paraId="7A9D43FE" w14:textId="77777777" w:rsidR="00F346DD" w:rsidRDefault="00F346DD" w:rsidP="00F346DD">
      <w:r>
        <w:t xml:space="preserve">  }</w:t>
      </w:r>
    </w:p>
    <w:p w14:paraId="7E465650" w14:textId="77777777" w:rsidR="00F346DD" w:rsidRDefault="00F346DD" w:rsidP="00F346DD">
      <w:r>
        <w:t>}</w:t>
      </w:r>
    </w:p>
    <w:p w14:paraId="6B6A42C1" w14:textId="77777777" w:rsidR="00F346DD" w:rsidRDefault="00F346DD" w:rsidP="00F346DD">
      <w:r>
        <w:t>```</w:t>
      </w:r>
    </w:p>
    <w:p w14:paraId="668FE484" w14:textId="77777777" w:rsidR="00F346DD" w:rsidRDefault="00F346DD" w:rsidP="00F346DD"/>
    <w:p w14:paraId="393E8647" w14:textId="77777777" w:rsidR="00F346DD" w:rsidRDefault="00F346DD" w:rsidP="00F346DD">
      <w:r>
        <w:t>---</w:t>
      </w:r>
    </w:p>
    <w:p w14:paraId="2EB221F8" w14:textId="77777777" w:rsidR="00F346DD" w:rsidRDefault="00F346DD" w:rsidP="00F346DD"/>
    <w:p w14:paraId="02CDE836" w14:textId="77777777" w:rsidR="00F346DD" w:rsidRDefault="00F346DD" w:rsidP="00F346DD">
      <w:r>
        <w:t># IAM in a typical architecture</w:t>
      </w:r>
    </w:p>
    <w:p w14:paraId="30520D2D" w14:textId="77777777" w:rsidR="00F346DD" w:rsidRDefault="00F346DD" w:rsidP="00F346DD"/>
    <w:p w14:paraId="56D03B9C" w14:textId="77777777" w:rsidR="00F346DD" w:rsidRDefault="00F346DD" w:rsidP="00F346DD">
      <w:r>
        <w:t>A backend app on EC2 may:</w:t>
      </w:r>
    </w:p>
    <w:p w14:paraId="0D8BAC5D" w14:textId="77777777" w:rsidR="00F346DD" w:rsidRDefault="00F346DD" w:rsidP="00F346DD">
      <w:r>
        <w:t>- use an IAM role to read from S3</w:t>
      </w:r>
    </w:p>
    <w:p w14:paraId="42601359" w14:textId="77777777" w:rsidR="00F346DD" w:rsidRDefault="00F346DD" w:rsidP="00F346DD">
      <w:r>
        <w:t>- use an IAM role to write logs to CloudWatch</w:t>
      </w:r>
    </w:p>
    <w:p w14:paraId="7AD31392" w14:textId="77777777" w:rsidR="00F346DD" w:rsidRDefault="00F346DD" w:rsidP="00F346DD">
      <w:r>
        <w:t>- use an IAM role to access Secrets Manager</w:t>
      </w:r>
    </w:p>
    <w:p w14:paraId="0EA2CADE" w14:textId="77777777" w:rsidR="00F346DD" w:rsidRDefault="00F346DD" w:rsidP="00F346DD"/>
    <w:p w14:paraId="164D5FD2" w14:textId="77777777" w:rsidR="00F346DD" w:rsidRDefault="00F346DD" w:rsidP="00F346DD">
      <w:r>
        <w:t>No hardcoded credentials are needed.</w:t>
      </w:r>
    </w:p>
    <w:p w14:paraId="3161C578" w14:textId="77777777" w:rsidR="00F346DD" w:rsidRDefault="00F346DD" w:rsidP="00F346DD"/>
    <w:p w14:paraId="0EE15FB1" w14:textId="77777777" w:rsidR="00F346DD" w:rsidRDefault="00F346DD" w:rsidP="00F346DD">
      <w:r>
        <w:lastRenderedPageBreak/>
        <w:t>This is a standard production pattern.</w:t>
      </w:r>
    </w:p>
    <w:p w14:paraId="7720CDA2" w14:textId="77777777" w:rsidR="00F346DD" w:rsidRDefault="00F346DD" w:rsidP="00F346DD"/>
    <w:p w14:paraId="407DB2DE" w14:textId="77777777" w:rsidR="00F346DD" w:rsidRDefault="00F346DD" w:rsidP="00F346DD">
      <w:r>
        <w:t>---</w:t>
      </w:r>
    </w:p>
    <w:p w14:paraId="3143C198" w14:textId="77777777" w:rsidR="00F346DD" w:rsidRDefault="00F346DD" w:rsidP="00F346DD"/>
    <w:p w14:paraId="0F66C0FC" w14:textId="77777777" w:rsidR="00F346DD" w:rsidRDefault="00F346DD" w:rsidP="00F346DD">
      <w:r>
        <w:t># IAM and cross-account access</w:t>
      </w:r>
    </w:p>
    <w:p w14:paraId="74063213" w14:textId="77777777" w:rsidR="00F346DD" w:rsidRDefault="00F346DD" w:rsidP="00F346DD"/>
    <w:p w14:paraId="2CBBFB63" w14:textId="77777777" w:rsidR="00F346DD" w:rsidRDefault="00F346DD" w:rsidP="00F346DD">
      <w:r>
        <w:t>IAM roles are often used to grant access between AWS accounts.</w:t>
      </w:r>
    </w:p>
    <w:p w14:paraId="42A7E1CD" w14:textId="77777777" w:rsidR="00F346DD" w:rsidRDefault="00F346DD" w:rsidP="00F346DD"/>
    <w:p w14:paraId="3D8E5156" w14:textId="77777777" w:rsidR="00F346DD" w:rsidRDefault="00F346DD" w:rsidP="00F346DD">
      <w:r>
        <w:t>Example:</w:t>
      </w:r>
    </w:p>
    <w:p w14:paraId="17D31E3F" w14:textId="77777777" w:rsidR="00F346DD" w:rsidRDefault="00F346DD" w:rsidP="00F346DD">
      <w:r>
        <w:t>- Account A owns the app</w:t>
      </w:r>
    </w:p>
    <w:p w14:paraId="193C0DBD" w14:textId="77777777" w:rsidR="00F346DD" w:rsidRDefault="00F346DD" w:rsidP="00F346DD">
      <w:r>
        <w:t>- Account B owns the data bucket</w:t>
      </w:r>
    </w:p>
    <w:p w14:paraId="2FE7BDA3" w14:textId="77777777" w:rsidR="00F346DD" w:rsidRDefault="00F346DD" w:rsidP="00F346DD">
      <w:r>
        <w:t>- Account A assumes a role in Account B to access the bucket</w:t>
      </w:r>
    </w:p>
    <w:p w14:paraId="6862F5F9" w14:textId="77777777" w:rsidR="00F346DD" w:rsidRDefault="00F346DD" w:rsidP="00F346DD"/>
    <w:p w14:paraId="3783308B" w14:textId="77777777" w:rsidR="00F346DD" w:rsidRDefault="00F346DD" w:rsidP="00F346DD">
      <w:r>
        <w:t>This is common in large organizations.</w:t>
      </w:r>
    </w:p>
    <w:p w14:paraId="3EEA0B3B" w14:textId="77777777" w:rsidR="00F346DD" w:rsidRDefault="00F346DD" w:rsidP="00F346DD"/>
    <w:p w14:paraId="33BD9BE5" w14:textId="77777777" w:rsidR="00F346DD" w:rsidRDefault="00F346DD" w:rsidP="00F346DD">
      <w:r>
        <w:t>---</w:t>
      </w:r>
    </w:p>
    <w:p w14:paraId="0C126248" w14:textId="77777777" w:rsidR="00F346DD" w:rsidRDefault="00F346DD" w:rsidP="00F346DD"/>
    <w:p w14:paraId="38511F93" w14:textId="77777777" w:rsidR="00F346DD" w:rsidRDefault="00F346DD" w:rsidP="00F346DD">
      <w:r>
        <w:t># IAM and service-linked roles</w:t>
      </w:r>
    </w:p>
    <w:p w14:paraId="1B3525D1" w14:textId="77777777" w:rsidR="00F346DD" w:rsidRDefault="00F346DD" w:rsidP="00F346DD"/>
    <w:p w14:paraId="60F88D7A" w14:textId="77777777" w:rsidR="00F346DD" w:rsidRDefault="00F346DD" w:rsidP="00F346DD">
      <w:r>
        <w:t>Some AWS services create and use **service-linked roles** automatically.</w:t>
      </w:r>
    </w:p>
    <w:p w14:paraId="3A587742" w14:textId="77777777" w:rsidR="00F346DD" w:rsidRDefault="00F346DD" w:rsidP="00F346DD"/>
    <w:p w14:paraId="6EE3F511" w14:textId="77777777" w:rsidR="00F346DD" w:rsidRDefault="00F346DD" w:rsidP="00F346DD">
      <w:r>
        <w:t>These roles are tied to a specific AWS service and simplify service integration.</w:t>
      </w:r>
    </w:p>
    <w:p w14:paraId="3A3D8211" w14:textId="77777777" w:rsidR="00F346DD" w:rsidRDefault="00F346DD" w:rsidP="00F346DD"/>
    <w:p w14:paraId="64B38770" w14:textId="77777777" w:rsidR="00F346DD" w:rsidRDefault="00F346DD" w:rsidP="00F346DD">
      <w:r>
        <w:t>---</w:t>
      </w:r>
    </w:p>
    <w:p w14:paraId="565FB58B" w14:textId="77777777" w:rsidR="00F346DD" w:rsidRDefault="00F346DD" w:rsidP="00F346DD"/>
    <w:p w14:paraId="30C477E1" w14:textId="77777777" w:rsidR="00F346DD" w:rsidRDefault="00F346DD" w:rsidP="00F346DD">
      <w:r>
        <w:t># IAM and permission boundaries</w:t>
      </w:r>
    </w:p>
    <w:p w14:paraId="7C37B92B" w14:textId="77777777" w:rsidR="00F346DD" w:rsidRDefault="00F346DD" w:rsidP="00F346DD"/>
    <w:p w14:paraId="00C79CF0" w14:textId="77777777" w:rsidR="00F346DD" w:rsidRDefault="00F346DD" w:rsidP="00F346DD">
      <w:r>
        <w:t>Permission boundaries place a maximum limit on what a user or role can do, even if policies grant more.</w:t>
      </w:r>
    </w:p>
    <w:p w14:paraId="04DC4F79" w14:textId="77777777" w:rsidR="00F346DD" w:rsidRDefault="00F346DD" w:rsidP="00F346DD"/>
    <w:p w14:paraId="12E195D9" w14:textId="77777777" w:rsidR="00F346DD" w:rsidRDefault="00F346DD" w:rsidP="00F346DD">
      <w:r>
        <w:t>This is useful in large teams where you want to control delegation safely.</w:t>
      </w:r>
    </w:p>
    <w:p w14:paraId="733E7057" w14:textId="77777777" w:rsidR="00F346DD" w:rsidRDefault="00F346DD" w:rsidP="00F346DD"/>
    <w:p w14:paraId="3D68B79E" w14:textId="77777777" w:rsidR="00F346DD" w:rsidRDefault="00F346DD" w:rsidP="00F346DD">
      <w:r>
        <w:t>---</w:t>
      </w:r>
    </w:p>
    <w:p w14:paraId="7558F7BF" w14:textId="77777777" w:rsidR="00F346DD" w:rsidRDefault="00F346DD" w:rsidP="00F346DD"/>
    <w:p w14:paraId="712541EF" w14:textId="77777777" w:rsidR="00F346DD" w:rsidRDefault="00F346DD" w:rsidP="00F346DD">
      <w:r>
        <w:t># IAM and access analyzer</w:t>
      </w:r>
    </w:p>
    <w:p w14:paraId="3D5F6F3A" w14:textId="77777777" w:rsidR="00F346DD" w:rsidRDefault="00F346DD" w:rsidP="00F346DD"/>
    <w:p w14:paraId="113AD239" w14:textId="77777777" w:rsidR="00F346DD" w:rsidRDefault="00F346DD" w:rsidP="00F346DD">
      <w:r>
        <w:t>AWS IAM Access Analyzer helps you identify resources that are shared publicly or cross-account.</w:t>
      </w:r>
    </w:p>
    <w:p w14:paraId="189F997E" w14:textId="77777777" w:rsidR="00F346DD" w:rsidRDefault="00F346DD" w:rsidP="00F346DD"/>
    <w:p w14:paraId="3DD046DF" w14:textId="77777777" w:rsidR="00F346DD" w:rsidRDefault="00F346DD" w:rsidP="00F346DD">
      <w:r>
        <w:t>This is useful for:</w:t>
      </w:r>
    </w:p>
    <w:p w14:paraId="7A3BB984" w14:textId="77777777" w:rsidR="00F346DD" w:rsidRDefault="00F346DD" w:rsidP="00F346DD">
      <w:r>
        <w:t>- security reviews</w:t>
      </w:r>
    </w:p>
    <w:p w14:paraId="6048FB5B" w14:textId="77777777" w:rsidR="00F346DD" w:rsidRDefault="00F346DD" w:rsidP="00F346DD">
      <w:r>
        <w:t>- accidental exposure detection</w:t>
      </w:r>
    </w:p>
    <w:p w14:paraId="6ADFBC61" w14:textId="77777777" w:rsidR="00F346DD" w:rsidRDefault="00F346DD" w:rsidP="00F346DD"/>
    <w:p w14:paraId="244ACBC7" w14:textId="77777777" w:rsidR="00F346DD" w:rsidRDefault="00F346DD" w:rsidP="00F346DD">
      <w:r>
        <w:t>---</w:t>
      </w:r>
    </w:p>
    <w:p w14:paraId="6478528E" w14:textId="77777777" w:rsidR="00F346DD" w:rsidRDefault="00F346DD" w:rsidP="00F346DD"/>
    <w:p w14:paraId="7703F370" w14:textId="77777777" w:rsidR="00F346DD" w:rsidRDefault="00F346DD" w:rsidP="00F346DD">
      <w:r>
        <w:t># Common IAM mistakes</w:t>
      </w:r>
    </w:p>
    <w:p w14:paraId="6D9F186E" w14:textId="77777777" w:rsidR="00F346DD" w:rsidRDefault="00F346DD" w:rsidP="00F346DD"/>
    <w:p w14:paraId="0B7920D6" w14:textId="77777777" w:rsidR="00F346DD" w:rsidRDefault="00F346DD" w:rsidP="00F346DD">
      <w:r>
        <w:t>- giving too many permissions</w:t>
      </w:r>
    </w:p>
    <w:p w14:paraId="40ED625F" w14:textId="77777777" w:rsidR="00F346DD" w:rsidRDefault="00F346DD" w:rsidP="00F346DD">
      <w:r>
        <w:t>- using root for regular tasks</w:t>
      </w:r>
    </w:p>
    <w:p w14:paraId="6DE3ABED" w14:textId="77777777" w:rsidR="00F346DD" w:rsidRDefault="00F346DD" w:rsidP="00F346DD">
      <w:r>
        <w:t>- hardcoding credentials in code</w:t>
      </w:r>
    </w:p>
    <w:p w14:paraId="5247A5FF" w14:textId="77777777" w:rsidR="00F346DD" w:rsidRDefault="00F346DD" w:rsidP="00F346DD">
      <w:r>
        <w:t>- not enabling MFA</w:t>
      </w:r>
    </w:p>
    <w:p w14:paraId="21B80E11" w14:textId="77777777" w:rsidR="00F346DD" w:rsidRDefault="00F346DD" w:rsidP="00F346DD">
      <w:r>
        <w:t>- not rotating keys</w:t>
      </w:r>
    </w:p>
    <w:p w14:paraId="2D006144" w14:textId="77777777" w:rsidR="00F346DD" w:rsidRDefault="00F346DD" w:rsidP="00F346DD">
      <w:r>
        <w:t>- attaching overly broad managed policies like `AdministratorAccess`</w:t>
      </w:r>
    </w:p>
    <w:p w14:paraId="02A0454C" w14:textId="77777777" w:rsidR="00F346DD" w:rsidRDefault="00F346DD" w:rsidP="00F346DD"/>
    <w:p w14:paraId="598F350C" w14:textId="77777777" w:rsidR="00F346DD" w:rsidRDefault="00F346DD" w:rsidP="00F346DD">
      <w:r>
        <w:t>---</w:t>
      </w:r>
    </w:p>
    <w:p w14:paraId="65F2EF4A" w14:textId="77777777" w:rsidR="00F346DD" w:rsidRDefault="00F346DD" w:rsidP="00F346DD"/>
    <w:p w14:paraId="33D2EA3C" w14:textId="77777777" w:rsidR="00F346DD" w:rsidRDefault="00F346DD" w:rsidP="00F346DD">
      <w:r>
        <w:t># Example of overly broad access</w:t>
      </w:r>
    </w:p>
    <w:p w14:paraId="3D70DF68" w14:textId="77777777" w:rsidR="00F346DD" w:rsidRDefault="00F346DD" w:rsidP="00F346DD"/>
    <w:p w14:paraId="2E3769EE" w14:textId="77777777" w:rsidR="00F346DD" w:rsidRDefault="00F346DD" w:rsidP="00F346DD">
      <w:r>
        <w:t>```json</w:t>
      </w:r>
    </w:p>
    <w:p w14:paraId="1EE79E70" w14:textId="77777777" w:rsidR="00F346DD" w:rsidRDefault="00F346DD" w:rsidP="00F346DD">
      <w:r>
        <w:t>{</w:t>
      </w:r>
    </w:p>
    <w:p w14:paraId="36B5F366" w14:textId="77777777" w:rsidR="00F346DD" w:rsidRDefault="00F346DD" w:rsidP="00F346DD">
      <w:r>
        <w:t xml:space="preserve">  "Effect": "Allow",</w:t>
      </w:r>
    </w:p>
    <w:p w14:paraId="7D47592E" w14:textId="77777777" w:rsidR="00F346DD" w:rsidRDefault="00F346DD" w:rsidP="00F346DD">
      <w:r>
        <w:t xml:space="preserve">  "Action": "*",</w:t>
      </w:r>
    </w:p>
    <w:p w14:paraId="353544B4" w14:textId="77777777" w:rsidR="00F346DD" w:rsidRDefault="00F346DD" w:rsidP="00F346DD">
      <w:r>
        <w:t xml:space="preserve">  "Resource": "*"</w:t>
      </w:r>
    </w:p>
    <w:p w14:paraId="57998521" w14:textId="77777777" w:rsidR="00F346DD" w:rsidRDefault="00F346DD" w:rsidP="00F346DD">
      <w:r>
        <w:t>}</w:t>
      </w:r>
    </w:p>
    <w:p w14:paraId="379537BA" w14:textId="77777777" w:rsidR="00F346DD" w:rsidRDefault="00F346DD" w:rsidP="00F346DD">
      <w:r>
        <w:t>```</w:t>
      </w:r>
    </w:p>
    <w:p w14:paraId="7287B442" w14:textId="77777777" w:rsidR="00F346DD" w:rsidRDefault="00F346DD" w:rsidP="00F346DD"/>
    <w:p w14:paraId="5B1B3213" w14:textId="77777777" w:rsidR="00F346DD" w:rsidRDefault="00F346DD" w:rsidP="00F346DD">
      <w:r>
        <w:t>This gives full access to everything.</w:t>
      </w:r>
    </w:p>
    <w:p w14:paraId="3D5CE489" w14:textId="77777777" w:rsidR="00F346DD" w:rsidRDefault="00F346DD" w:rsidP="00F346DD"/>
    <w:p w14:paraId="2FB8293F" w14:textId="77777777" w:rsidR="00F346DD" w:rsidRDefault="00F346DD" w:rsidP="00F346DD">
      <w:r>
        <w:t>It is usually too dangerous outside of very controlled admin scenarios.</w:t>
      </w:r>
    </w:p>
    <w:p w14:paraId="471328AF" w14:textId="77777777" w:rsidR="00F346DD" w:rsidRDefault="00F346DD" w:rsidP="00F346DD"/>
    <w:p w14:paraId="450C9066" w14:textId="77777777" w:rsidR="00F346DD" w:rsidRDefault="00F346DD" w:rsidP="00F346DD">
      <w:r>
        <w:t>---</w:t>
      </w:r>
    </w:p>
    <w:p w14:paraId="0E0C7632" w14:textId="77777777" w:rsidR="00F346DD" w:rsidRDefault="00F346DD" w:rsidP="00F346DD"/>
    <w:p w14:paraId="0F1F072D" w14:textId="77777777" w:rsidR="00F346DD" w:rsidRDefault="00F346DD" w:rsidP="00F346DD">
      <w:r>
        <w:t># IAM in interview terms</w:t>
      </w:r>
    </w:p>
    <w:p w14:paraId="346306DD" w14:textId="77777777" w:rsidR="00F346DD" w:rsidRDefault="00F346DD" w:rsidP="00F346DD"/>
    <w:p w14:paraId="560B2AFE" w14:textId="77777777" w:rsidR="00F346DD" w:rsidRDefault="00F346DD" w:rsidP="00F346DD">
      <w:r>
        <w:t>If someone asks, “What is IAM?”, you can say:</w:t>
      </w:r>
    </w:p>
    <w:p w14:paraId="057D42E5" w14:textId="77777777" w:rsidR="00F346DD" w:rsidRDefault="00F346DD" w:rsidP="00F346DD"/>
    <w:p w14:paraId="317BFEE5" w14:textId="77777777" w:rsidR="00F346DD" w:rsidRDefault="00F346DD" w:rsidP="00F346DD">
      <w:r>
        <w:t>&gt; IAM is AWS’s service for controlling identity and access. It lets you define users, groups, roles, and policies so you can securely manage who can access AWS resources and what actions they can perform.</w:t>
      </w:r>
    </w:p>
    <w:p w14:paraId="7CEE5767" w14:textId="77777777" w:rsidR="00F346DD" w:rsidRDefault="00F346DD" w:rsidP="00F346DD"/>
    <w:p w14:paraId="5E9BFDCE" w14:textId="77777777" w:rsidR="00F346DD" w:rsidRDefault="00F346DD" w:rsidP="00F346DD">
      <w:r>
        <w:t>---</w:t>
      </w:r>
    </w:p>
    <w:p w14:paraId="2164BD8D" w14:textId="77777777" w:rsidR="00F346DD" w:rsidRDefault="00F346DD" w:rsidP="00F346DD"/>
    <w:p w14:paraId="30C88B69" w14:textId="77777777" w:rsidR="00F346DD" w:rsidRDefault="00F346DD" w:rsidP="00F346DD">
      <w:r>
        <w:t># IAM vs roles vs policies</w:t>
      </w:r>
    </w:p>
    <w:p w14:paraId="18991609" w14:textId="77777777" w:rsidR="00F346DD" w:rsidRDefault="00F346DD" w:rsidP="00F346DD"/>
    <w:p w14:paraId="43EF1769" w14:textId="77777777" w:rsidR="00F346DD" w:rsidRDefault="00F346DD" w:rsidP="00F346DD">
      <w:r>
        <w:t>A common distinction:</w:t>
      </w:r>
    </w:p>
    <w:p w14:paraId="4661DD34" w14:textId="77777777" w:rsidR="00F346DD" w:rsidRDefault="00F346DD" w:rsidP="00F346DD"/>
    <w:p w14:paraId="336FE75D" w14:textId="77777777" w:rsidR="00F346DD" w:rsidRDefault="00F346DD" w:rsidP="00F346DD">
      <w:r>
        <w:t>- **User** = identity for a person or app</w:t>
      </w:r>
    </w:p>
    <w:p w14:paraId="670B9B99" w14:textId="77777777" w:rsidR="00F346DD" w:rsidRDefault="00F346DD" w:rsidP="00F346DD">
      <w:r>
        <w:t>- **Role** = temporary assumed identity</w:t>
      </w:r>
    </w:p>
    <w:p w14:paraId="435D1AFE" w14:textId="77777777" w:rsidR="00F346DD" w:rsidRDefault="00F346DD" w:rsidP="00F346DD">
      <w:r>
        <w:t>- **Policy** = permission document</w:t>
      </w:r>
    </w:p>
    <w:p w14:paraId="65E15704" w14:textId="77777777" w:rsidR="00F346DD" w:rsidRDefault="00F346DD" w:rsidP="00F346DD">
      <w:r>
        <w:t>- **Group** = collection of users</w:t>
      </w:r>
    </w:p>
    <w:p w14:paraId="10D41F01" w14:textId="77777777" w:rsidR="00F346DD" w:rsidRDefault="00F346DD" w:rsidP="00F346DD"/>
    <w:p w14:paraId="34B62814" w14:textId="77777777" w:rsidR="00F346DD" w:rsidRDefault="00F346DD" w:rsidP="00F346DD">
      <w:r>
        <w:t>---</w:t>
      </w:r>
    </w:p>
    <w:p w14:paraId="4B2C6261" w14:textId="77777777" w:rsidR="00F346DD" w:rsidRDefault="00F346DD" w:rsidP="00F346DD"/>
    <w:p w14:paraId="00C6F849" w14:textId="77777777" w:rsidR="00F346DD" w:rsidRDefault="00F346DD" w:rsidP="00F346DD">
      <w:r>
        <w:lastRenderedPageBreak/>
        <w:t># Real-world example</w:t>
      </w:r>
    </w:p>
    <w:p w14:paraId="6C2FC236" w14:textId="77777777" w:rsidR="00F346DD" w:rsidRDefault="00F346DD" w:rsidP="00F346DD"/>
    <w:p w14:paraId="7F3A8C92" w14:textId="77777777" w:rsidR="00F346DD" w:rsidRDefault="00F346DD" w:rsidP="00F346DD">
      <w:r>
        <w:t>Suppose you have a web app:</w:t>
      </w:r>
    </w:p>
    <w:p w14:paraId="042FCBA2" w14:textId="77777777" w:rsidR="00F346DD" w:rsidRDefault="00F346DD" w:rsidP="00F346DD">
      <w:r>
        <w:t>- developers need console access</w:t>
      </w:r>
    </w:p>
    <w:p w14:paraId="38A3AC71" w14:textId="77777777" w:rsidR="00F346DD" w:rsidRDefault="00F346DD" w:rsidP="00F346DD">
      <w:r>
        <w:t>- EC2 instances need S3 access</w:t>
      </w:r>
    </w:p>
    <w:p w14:paraId="7A1B336E" w14:textId="77777777" w:rsidR="00F346DD" w:rsidRDefault="00F346DD" w:rsidP="00F346DD">
      <w:r>
        <w:t>- Lambda needs CloudWatch permissions</w:t>
      </w:r>
    </w:p>
    <w:p w14:paraId="0090EEA3" w14:textId="77777777" w:rsidR="00F346DD" w:rsidRDefault="00F346DD" w:rsidP="00F346DD">
      <w:r>
        <w:t>- production DB access should be tightly controlled</w:t>
      </w:r>
    </w:p>
    <w:p w14:paraId="531F9770" w14:textId="77777777" w:rsidR="00F346DD" w:rsidRDefault="00F346DD" w:rsidP="00F346DD"/>
    <w:p w14:paraId="7E0194AD" w14:textId="77777777" w:rsidR="00F346DD" w:rsidRDefault="00F346DD" w:rsidP="00F346DD">
      <w:r>
        <w:t>IAM lets you model all of that cleanly and securely.</w:t>
      </w:r>
    </w:p>
    <w:p w14:paraId="1DB1B938" w14:textId="77777777" w:rsidR="00F346DD" w:rsidRDefault="00F346DD" w:rsidP="00F346DD"/>
    <w:p w14:paraId="461B634C" w14:textId="77777777" w:rsidR="00F346DD" w:rsidRDefault="00F346DD" w:rsidP="00F346DD">
      <w:r>
        <w:t>---</w:t>
      </w:r>
    </w:p>
    <w:p w14:paraId="23BD3F2A" w14:textId="77777777" w:rsidR="00F346DD" w:rsidRDefault="00F346DD" w:rsidP="00F346DD"/>
    <w:p w14:paraId="2E2CFEF5" w14:textId="77777777" w:rsidR="00F346DD" w:rsidRDefault="00F346DD" w:rsidP="00F346DD">
      <w:r>
        <w:t># Final takeaway</w:t>
      </w:r>
    </w:p>
    <w:p w14:paraId="0F3DC889" w14:textId="77777777" w:rsidR="00F346DD" w:rsidRDefault="00F346DD" w:rsidP="00F346DD"/>
    <w:p w14:paraId="5042E6D7" w14:textId="77777777" w:rsidR="00F346DD" w:rsidRDefault="00F346DD" w:rsidP="00F346DD">
      <w:r>
        <w:t>IAM is the foundation of AWS security. It controls authentication and authorization across the platform using users, groups, roles, and policies. The most important mindset is to use least privilege, prefer roles over long-term credentials, and protect the root account carefully.</w:t>
      </w:r>
    </w:p>
    <w:p w14:paraId="319EB35A" w14:textId="77777777" w:rsidR="00F346DD" w:rsidRDefault="00F346DD" w:rsidP="00F346DD"/>
    <w:p w14:paraId="30535717" w14:textId="77777777" w:rsidR="00F346DD" w:rsidRDefault="00F346DD" w:rsidP="00F346DD">
      <w:r>
        <w:t>If you want, I can also give you:</w:t>
      </w:r>
    </w:p>
    <w:p w14:paraId="0840ED91" w14:textId="77777777" w:rsidR="00F346DD" w:rsidRDefault="00F346DD" w:rsidP="00F346DD">
      <w:r>
        <w:t>1. a **quick IAM cheat sheet**</w:t>
      </w:r>
    </w:p>
    <w:p w14:paraId="3DE68FD8" w14:textId="77777777" w:rsidR="00F346DD" w:rsidRDefault="00F346DD" w:rsidP="00F346DD">
      <w:r>
        <w:t>2. **IAM interview questions and answers**</w:t>
      </w:r>
    </w:p>
    <w:p w14:paraId="512925D6" w14:textId="77777777" w:rsidR="00F346DD" w:rsidRDefault="00F346DD" w:rsidP="00F346DD">
      <w:r>
        <w:t>3. **IAM policy examples for S3, EC2, and Lambda**</w:t>
      </w:r>
    </w:p>
    <w:p w14:paraId="7FE18EE7" w14:textId="329D70D0" w:rsidR="00230CA4" w:rsidRDefault="00F346DD" w:rsidP="00F346DD">
      <w:r>
        <w:t>4. **a comparison of IAM user vs role vs group vs policy**</w:t>
      </w:r>
    </w:p>
    <w:p w14:paraId="0B2AED58" w14:textId="77777777" w:rsidR="00F346DD" w:rsidRDefault="00F346DD" w:rsidP="00F346DD"/>
    <w:p w14:paraId="33D348D6" w14:textId="77777777" w:rsidR="00F346DD" w:rsidRDefault="00F346DD" w:rsidP="00F346DD"/>
    <w:p w14:paraId="086DE34F" w14:textId="77777777" w:rsidR="00F346DD" w:rsidRDefault="00F346DD" w:rsidP="00F346DD"/>
    <w:p w14:paraId="3180823B" w14:textId="77777777" w:rsidR="00F346DD" w:rsidRDefault="00F346DD" w:rsidP="00F346DD"/>
    <w:p w14:paraId="63DFC7F7" w14:textId="253D0F6C" w:rsidR="00F346DD" w:rsidRDefault="00F346DD" w:rsidP="001C40E8">
      <w:pPr>
        <w:pStyle w:val="Heading1"/>
        <w:numPr>
          <w:ilvl w:val="0"/>
          <w:numId w:val="13"/>
        </w:numPr>
        <w:jc w:val="center"/>
      </w:pPr>
      <w:bookmarkStart w:id="30" w:name="_Toc234595938"/>
      <w:r w:rsidRPr="00F346DD">
        <w:t>CloudWatch</w:t>
      </w:r>
      <w:bookmarkEnd w:id="30"/>
    </w:p>
    <w:p w14:paraId="40E550E7" w14:textId="77777777" w:rsidR="001C40E8" w:rsidRPr="001C40E8" w:rsidRDefault="001C40E8" w:rsidP="001C40E8"/>
    <w:p w14:paraId="54CA1AB8" w14:textId="77777777" w:rsidR="00A57193" w:rsidRDefault="00A57193" w:rsidP="00A57193">
      <w:r>
        <w:t>Absolutely. Let’s go through **Amazon CloudWatch** in detail, in a practical and interview-friendly way.</w:t>
      </w:r>
    </w:p>
    <w:p w14:paraId="686FDEAE" w14:textId="77777777" w:rsidR="00A57193" w:rsidRDefault="00A57193" w:rsidP="00A57193"/>
    <w:p w14:paraId="26BEB13F" w14:textId="77777777" w:rsidR="00A57193" w:rsidRDefault="00A57193" w:rsidP="00A57193">
      <w:r>
        <w:t># What is CloudWatch?</w:t>
      </w:r>
    </w:p>
    <w:p w14:paraId="7CA29746" w14:textId="77777777" w:rsidR="00A57193" w:rsidRDefault="00A57193" w:rsidP="00A57193"/>
    <w:p w14:paraId="04924D06" w14:textId="77777777" w:rsidR="00A57193" w:rsidRDefault="00A57193" w:rsidP="00A57193">
      <w:r>
        <w:t>**Amazon CloudWatch** is AWS’s monitoring and observability service.</w:t>
      </w:r>
    </w:p>
    <w:p w14:paraId="7BA18491" w14:textId="77777777" w:rsidR="00A57193" w:rsidRDefault="00A57193" w:rsidP="00A57193"/>
    <w:p w14:paraId="7E67A103" w14:textId="77777777" w:rsidR="00A57193" w:rsidRDefault="00A57193" w:rsidP="00A57193">
      <w:r>
        <w:t>It helps you:</w:t>
      </w:r>
    </w:p>
    <w:p w14:paraId="6898F77C" w14:textId="77777777" w:rsidR="00A57193" w:rsidRDefault="00A57193" w:rsidP="00A57193">
      <w:r>
        <w:t>- collect metrics</w:t>
      </w:r>
    </w:p>
    <w:p w14:paraId="4F5B3294" w14:textId="77777777" w:rsidR="00A57193" w:rsidRDefault="00A57193" w:rsidP="00A57193">
      <w:r>
        <w:t>- monitor logs</w:t>
      </w:r>
    </w:p>
    <w:p w14:paraId="78B02C22" w14:textId="77777777" w:rsidR="00A57193" w:rsidRDefault="00A57193" w:rsidP="00A57193">
      <w:r>
        <w:t>- set alarms</w:t>
      </w:r>
    </w:p>
    <w:p w14:paraId="199A026D" w14:textId="77777777" w:rsidR="00A57193" w:rsidRDefault="00A57193" w:rsidP="00A57193">
      <w:r>
        <w:t>- visualize system health</w:t>
      </w:r>
    </w:p>
    <w:p w14:paraId="445BBCA1" w14:textId="77777777" w:rsidR="00A57193" w:rsidRDefault="00A57193" w:rsidP="00A57193">
      <w:r>
        <w:t>- react to operational issues</w:t>
      </w:r>
    </w:p>
    <w:p w14:paraId="0E604CB3" w14:textId="77777777" w:rsidR="00A57193" w:rsidRDefault="00A57193" w:rsidP="00A57193"/>
    <w:p w14:paraId="1F6B2B32" w14:textId="77777777" w:rsidR="00A57193" w:rsidRDefault="00A57193" w:rsidP="00A57193">
      <w:r>
        <w:t>In simple terms, CloudWatch tells you what is happening in your AWS environment and helps you detect problems early.</w:t>
      </w:r>
    </w:p>
    <w:p w14:paraId="6D64F188" w14:textId="77777777" w:rsidR="00A57193" w:rsidRDefault="00A57193" w:rsidP="00A57193"/>
    <w:p w14:paraId="5492DC7A" w14:textId="77777777" w:rsidR="00A57193" w:rsidRDefault="00A57193" w:rsidP="00A57193">
      <w:r>
        <w:lastRenderedPageBreak/>
        <w:t>---</w:t>
      </w:r>
    </w:p>
    <w:p w14:paraId="212107B8" w14:textId="77777777" w:rsidR="00A57193" w:rsidRDefault="00A57193" w:rsidP="00A57193"/>
    <w:p w14:paraId="0B31D7B1" w14:textId="77777777" w:rsidR="00A57193" w:rsidRDefault="00A57193" w:rsidP="00A57193">
      <w:r>
        <w:t># Why CloudWatch matters</w:t>
      </w:r>
    </w:p>
    <w:p w14:paraId="122C5D79" w14:textId="77777777" w:rsidR="00A57193" w:rsidRDefault="00A57193" w:rsidP="00A57193"/>
    <w:p w14:paraId="4B0A98F6" w14:textId="77777777" w:rsidR="00A57193" w:rsidRDefault="00A57193" w:rsidP="00A57193">
      <w:r>
        <w:t>When you run applications and infrastructure in AWS, you need visibility into:</w:t>
      </w:r>
    </w:p>
    <w:p w14:paraId="709B036F" w14:textId="77777777" w:rsidR="00A57193" w:rsidRDefault="00A57193" w:rsidP="00A57193">
      <w:r>
        <w:t>- CPU usage</w:t>
      </w:r>
    </w:p>
    <w:p w14:paraId="05DFB303" w14:textId="77777777" w:rsidR="00A57193" w:rsidRDefault="00A57193" w:rsidP="00A57193">
      <w:r>
        <w:t>- memory usage</w:t>
      </w:r>
    </w:p>
    <w:p w14:paraId="71E32CF7" w14:textId="77777777" w:rsidR="00A57193" w:rsidRDefault="00A57193" w:rsidP="00A57193">
      <w:r>
        <w:t>- disk usage</w:t>
      </w:r>
    </w:p>
    <w:p w14:paraId="3340E662" w14:textId="77777777" w:rsidR="00A57193" w:rsidRDefault="00A57193" w:rsidP="00A57193">
      <w:r>
        <w:t>- request latency</w:t>
      </w:r>
    </w:p>
    <w:p w14:paraId="5BD311BF" w14:textId="77777777" w:rsidR="00A57193" w:rsidRDefault="00A57193" w:rsidP="00A57193">
      <w:r>
        <w:t>- error rates</w:t>
      </w:r>
    </w:p>
    <w:p w14:paraId="4B5CA58D" w14:textId="77777777" w:rsidR="00A57193" w:rsidRDefault="00A57193" w:rsidP="00A57193">
      <w:r>
        <w:t>- application logs</w:t>
      </w:r>
    </w:p>
    <w:p w14:paraId="3C47F1E8" w14:textId="77777777" w:rsidR="00A57193" w:rsidRDefault="00A57193" w:rsidP="00A57193">
      <w:r>
        <w:t>- service health</w:t>
      </w:r>
    </w:p>
    <w:p w14:paraId="2F182966" w14:textId="77777777" w:rsidR="00A57193" w:rsidRDefault="00A57193" w:rsidP="00A57193"/>
    <w:p w14:paraId="4CF8F8E8" w14:textId="77777777" w:rsidR="00A57193" w:rsidRDefault="00A57193" w:rsidP="00A57193">
      <w:r>
        <w:t>CloudWatch gives you that visibility so you can:</w:t>
      </w:r>
    </w:p>
    <w:p w14:paraId="0671C7BB" w14:textId="77777777" w:rsidR="00A57193" w:rsidRDefault="00A57193" w:rsidP="00A57193">
      <w:r>
        <w:t>- troubleshoot issues</w:t>
      </w:r>
    </w:p>
    <w:p w14:paraId="5608168A" w14:textId="77777777" w:rsidR="00A57193" w:rsidRDefault="00A57193" w:rsidP="00A57193">
      <w:r>
        <w:t>- detect failures</w:t>
      </w:r>
    </w:p>
    <w:p w14:paraId="0F55A286" w14:textId="77777777" w:rsidR="00A57193" w:rsidRDefault="00A57193" w:rsidP="00A57193">
      <w:r>
        <w:t>- understand performance</w:t>
      </w:r>
    </w:p>
    <w:p w14:paraId="6348A1DB" w14:textId="77777777" w:rsidR="00A57193" w:rsidRDefault="00A57193" w:rsidP="00A57193">
      <w:r>
        <w:t>- automate responses to incidents</w:t>
      </w:r>
    </w:p>
    <w:p w14:paraId="74762AB8" w14:textId="77777777" w:rsidR="00A57193" w:rsidRDefault="00A57193" w:rsidP="00A57193"/>
    <w:p w14:paraId="7451BEB7" w14:textId="77777777" w:rsidR="00A57193" w:rsidRDefault="00A57193" w:rsidP="00A57193">
      <w:r>
        <w:t>---</w:t>
      </w:r>
    </w:p>
    <w:p w14:paraId="7F0E65A4" w14:textId="77777777" w:rsidR="00A57193" w:rsidRDefault="00A57193" w:rsidP="00A57193"/>
    <w:p w14:paraId="665E4BD2" w14:textId="77777777" w:rsidR="00A57193" w:rsidRDefault="00A57193" w:rsidP="00A57193">
      <w:r>
        <w:t># Core CloudWatch components</w:t>
      </w:r>
    </w:p>
    <w:p w14:paraId="4A8FB23F" w14:textId="77777777" w:rsidR="00A57193" w:rsidRDefault="00A57193" w:rsidP="00A57193"/>
    <w:p w14:paraId="05B5F781" w14:textId="77777777" w:rsidR="00A57193" w:rsidRDefault="00A57193" w:rsidP="00A57193">
      <w:r>
        <w:lastRenderedPageBreak/>
        <w:t>## 1. Metrics</w:t>
      </w:r>
    </w:p>
    <w:p w14:paraId="30E4B075" w14:textId="77777777" w:rsidR="00A57193" w:rsidRDefault="00A57193" w:rsidP="00A57193">
      <w:r>
        <w:t>A **metric** is a numerical measurement over time.</w:t>
      </w:r>
    </w:p>
    <w:p w14:paraId="505252DE" w14:textId="77777777" w:rsidR="00A57193" w:rsidRDefault="00A57193" w:rsidP="00A57193"/>
    <w:p w14:paraId="0141EABD" w14:textId="77777777" w:rsidR="00A57193" w:rsidRDefault="00A57193" w:rsidP="00A57193">
      <w:r>
        <w:t>Examples:</w:t>
      </w:r>
    </w:p>
    <w:p w14:paraId="58D71133" w14:textId="77777777" w:rsidR="00A57193" w:rsidRDefault="00A57193" w:rsidP="00A57193">
      <w:r>
        <w:t>- CPU utilization</w:t>
      </w:r>
    </w:p>
    <w:p w14:paraId="4DBBC8BD" w14:textId="77777777" w:rsidR="00A57193" w:rsidRDefault="00A57193" w:rsidP="00A57193">
      <w:r>
        <w:t>- network in/out</w:t>
      </w:r>
    </w:p>
    <w:p w14:paraId="3810DF97" w14:textId="77777777" w:rsidR="00A57193" w:rsidRDefault="00A57193" w:rsidP="00A57193">
      <w:r>
        <w:t>- disk read/write</w:t>
      </w:r>
    </w:p>
    <w:p w14:paraId="7A5E7107" w14:textId="77777777" w:rsidR="00A57193" w:rsidRDefault="00A57193" w:rsidP="00A57193">
      <w:r>
        <w:t>- request count</w:t>
      </w:r>
    </w:p>
    <w:p w14:paraId="14231D32" w14:textId="77777777" w:rsidR="00A57193" w:rsidRDefault="00A57193" w:rsidP="00A57193">
      <w:r>
        <w:t>- error count</w:t>
      </w:r>
    </w:p>
    <w:p w14:paraId="2223C030" w14:textId="77777777" w:rsidR="00A57193" w:rsidRDefault="00A57193" w:rsidP="00A57193">
      <w:r>
        <w:t>- latency</w:t>
      </w:r>
    </w:p>
    <w:p w14:paraId="5090ADAE" w14:textId="77777777" w:rsidR="00A57193" w:rsidRDefault="00A57193" w:rsidP="00A57193"/>
    <w:p w14:paraId="5963C78C" w14:textId="77777777" w:rsidR="00A57193" w:rsidRDefault="00A57193" w:rsidP="00A57193">
      <w:r>
        <w:t>Metrics are typically time-series data.</w:t>
      </w:r>
    </w:p>
    <w:p w14:paraId="63EB2FCE" w14:textId="77777777" w:rsidR="00A57193" w:rsidRDefault="00A57193" w:rsidP="00A57193"/>
    <w:p w14:paraId="5095EBE5" w14:textId="77777777" w:rsidR="00A57193" w:rsidRDefault="00A57193" w:rsidP="00A57193">
      <w:r>
        <w:t>---</w:t>
      </w:r>
    </w:p>
    <w:p w14:paraId="228785E9" w14:textId="77777777" w:rsidR="00A57193" w:rsidRDefault="00A57193" w:rsidP="00A57193"/>
    <w:p w14:paraId="44290DB1" w14:textId="77777777" w:rsidR="00A57193" w:rsidRDefault="00A57193" w:rsidP="00A57193">
      <w:r>
        <w:t>## 2. Logs</w:t>
      </w:r>
    </w:p>
    <w:p w14:paraId="75FF152A" w14:textId="77777777" w:rsidR="00A57193" w:rsidRDefault="00A57193" w:rsidP="00A57193">
      <w:r>
        <w:t>**Logs** are records of events produced by your applications or AWS services.</w:t>
      </w:r>
    </w:p>
    <w:p w14:paraId="55DBF29A" w14:textId="77777777" w:rsidR="00A57193" w:rsidRDefault="00A57193" w:rsidP="00A57193"/>
    <w:p w14:paraId="71F6F202" w14:textId="77777777" w:rsidR="00A57193" w:rsidRDefault="00A57193" w:rsidP="00A57193">
      <w:r>
        <w:t>Examples:</w:t>
      </w:r>
    </w:p>
    <w:p w14:paraId="29AF1E6E" w14:textId="77777777" w:rsidR="00A57193" w:rsidRDefault="00A57193" w:rsidP="00A57193">
      <w:r>
        <w:t>- application logs</w:t>
      </w:r>
    </w:p>
    <w:p w14:paraId="3E2F246C" w14:textId="77777777" w:rsidR="00A57193" w:rsidRDefault="00A57193" w:rsidP="00A57193">
      <w:r>
        <w:t>- system logs</w:t>
      </w:r>
    </w:p>
    <w:p w14:paraId="3195217F" w14:textId="77777777" w:rsidR="00A57193" w:rsidRDefault="00A57193" w:rsidP="00A57193">
      <w:r>
        <w:t>- API logs</w:t>
      </w:r>
    </w:p>
    <w:p w14:paraId="4132CBF2" w14:textId="77777777" w:rsidR="00A57193" w:rsidRDefault="00A57193" w:rsidP="00A57193">
      <w:r>
        <w:t>- Lambda execution logs</w:t>
      </w:r>
    </w:p>
    <w:p w14:paraId="54C6CF57" w14:textId="77777777" w:rsidR="00A57193" w:rsidRDefault="00A57193" w:rsidP="00A57193">
      <w:r>
        <w:lastRenderedPageBreak/>
        <w:t>- EC2 logs</w:t>
      </w:r>
    </w:p>
    <w:p w14:paraId="6A0D20EF" w14:textId="77777777" w:rsidR="00A57193" w:rsidRDefault="00A57193" w:rsidP="00A57193"/>
    <w:p w14:paraId="14B552FC" w14:textId="77777777" w:rsidR="00A57193" w:rsidRDefault="00A57193" w:rsidP="00A57193">
      <w:r>
        <w:t>Logs help you debug specific issues and understand behavior over time.</w:t>
      </w:r>
    </w:p>
    <w:p w14:paraId="0B3D3F14" w14:textId="77777777" w:rsidR="00A57193" w:rsidRDefault="00A57193" w:rsidP="00A57193"/>
    <w:p w14:paraId="47A99837" w14:textId="77777777" w:rsidR="00A57193" w:rsidRDefault="00A57193" w:rsidP="00A57193">
      <w:r>
        <w:t>---</w:t>
      </w:r>
    </w:p>
    <w:p w14:paraId="5041476D" w14:textId="77777777" w:rsidR="00A57193" w:rsidRDefault="00A57193" w:rsidP="00A57193"/>
    <w:p w14:paraId="735E0B71" w14:textId="77777777" w:rsidR="00A57193" w:rsidRDefault="00A57193" w:rsidP="00A57193">
      <w:r>
        <w:t>## 3. Alarms</w:t>
      </w:r>
    </w:p>
    <w:p w14:paraId="79E9EF00" w14:textId="77777777" w:rsidR="00A57193" w:rsidRDefault="00A57193" w:rsidP="00A57193">
      <w:r>
        <w:t>An **alarm** watches a metric and triggers an action when thresholds are crossed.</w:t>
      </w:r>
    </w:p>
    <w:p w14:paraId="1E82C412" w14:textId="77777777" w:rsidR="00A57193" w:rsidRDefault="00A57193" w:rsidP="00A57193"/>
    <w:p w14:paraId="19A89DC4" w14:textId="77777777" w:rsidR="00A57193" w:rsidRDefault="00A57193" w:rsidP="00A57193">
      <w:r>
        <w:t>Example:</w:t>
      </w:r>
    </w:p>
    <w:p w14:paraId="74B916A8" w14:textId="77777777" w:rsidR="00A57193" w:rsidRDefault="00A57193" w:rsidP="00A57193">
      <w:r>
        <w:t>- if CPU &gt; 80% for 5 minutes, send a notification</w:t>
      </w:r>
    </w:p>
    <w:p w14:paraId="7BA71C8B" w14:textId="77777777" w:rsidR="00A57193" w:rsidRDefault="00A57193" w:rsidP="00A57193">
      <w:r>
        <w:t>- if error rate is too high, trigger autoscaling or alert the team</w:t>
      </w:r>
    </w:p>
    <w:p w14:paraId="54FF07E4" w14:textId="77777777" w:rsidR="00A57193" w:rsidRDefault="00A57193" w:rsidP="00A57193"/>
    <w:p w14:paraId="56DE985C" w14:textId="77777777" w:rsidR="00A57193" w:rsidRDefault="00A57193" w:rsidP="00A57193">
      <w:r>
        <w:t>---</w:t>
      </w:r>
    </w:p>
    <w:p w14:paraId="3487D5CB" w14:textId="77777777" w:rsidR="00A57193" w:rsidRDefault="00A57193" w:rsidP="00A57193"/>
    <w:p w14:paraId="5A219474" w14:textId="77777777" w:rsidR="00A57193" w:rsidRDefault="00A57193" w:rsidP="00A57193">
      <w:r>
        <w:t>## 4. Dashboards</w:t>
      </w:r>
    </w:p>
    <w:p w14:paraId="5548F976" w14:textId="77777777" w:rsidR="00A57193" w:rsidRDefault="00A57193" w:rsidP="00A57193">
      <w:r>
        <w:t>Dashboards give you a visual view of metrics and operational health in one place.</w:t>
      </w:r>
    </w:p>
    <w:p w14:paraId="6B96FD1B" w14:textId="77777777" w:rsidR="00A57193" w:rsidRDefault="00A57193" w:rsidP="00A57193"/>
    <w:p w14:paraId="1A78DB77" w14:textId="77777777" w:rsidR="00A57193" w:rsidRDefault="00A57193" w:rsidP="00A57193">
      <w:r>
        <w:t>This is useful for:</w:t>
      </w:r>
    </w:p>
    <w:p w14:paraId="29881203" w14:textId="77777777" w:rsidR="00A57193" w:rsidRDefault="00A57193" w:rsidP="00A57193">
      <w:r>
        <w:t>- SRE teams</w:t>
      </w:r>
    </w:p>
    <w:p w14:paraId="6427D641" w14:textId="77777777" w:rsidR="00A57193" w:rsidRDefault="00A57193" w:rsidP="00A57193">
      <w:r>
        <w:t>- DevOps teams</w:t>
      </w:r>
    </w:p>
    <w:p w14:paraId="67535B4B" w14:textId="77777777" w:rsidR="00A57193" w:rsidRDefault="00A57193" w:rsidP="00A57193">
      <w:r>
        <w:t>- on-call monitoring</w:t>
      </w:r>
    </w:p>
    <w:p w14:paraId="03E24ABB" w14:textId="77777777" w:rsidR="00A57193" w:rsidRDefault="00A57193" w:rsidP="00A57193">
      <w:r>
        <w:lastRenderedPageBreak/>
        <w:t>- executive visibility</w:t>
      </w:r>
    </w:p>
    <w:p w14:paraId="1B598C6D" w14:textId="77777777" w:rsidR="00A57193" w:rsidRDefault="00A57193" w:rsidP="00A57193"/>
    <w:p w14:paraId="556CF6AE" w14:textId="77777777" w:rsidR="00A57193" w:rsidRDefault="00A57193" w:rsidP="00A57193">
      <w:r>
        <w:t>---</w:t>
      </w:r>
    </w:p>
    <w:p w14:paraId="50405D2F" w14:textId="77777777" w:rsidR="00A57193" w:rsidRDefault="00A57193" w:rsidP="00A57193"/>
    <w:p w14:paraId="5043A419" w14:textId="77777777" w:rsidR="00A57193" w:rsidRDefault="00A57193" w:rsidP="00A57193">
      <w:r>
        <w:t># CloudWatch metrics in more detail</w:t>
      </w:r>
    </w:p>
    <w:p w14:paraId="4DFB2C9F" w14:textId="77777777" w:rsidR="00A57193" w:rsidRDefault="00A57193" w:rsidP="00A57193"/>
    <w:p w14:paraId="37EBABED" w14:textId="77777777" w:rsidR="00A57193" w:rsidRDefault="00A57193" w:rsidP="00A57193">
      <w:r>
        <w:t>Metrics come from many sources:</w:t>
      </w:r>
    </w:p>
    <w:p w14:paraId="672F669B" w14:textId="77777777" w:rsidR="00A57193" w:rsidRDefault="00A57193" w:rsidP="00A57193">
      <w:r>
        <w:t>- EC2</w:t>
      </w:r>
    </w:p>
    <w:p w14:paraId="20803B67" w14:textId="77777777" w:rsidR="00A57193" w:rsidRDefault="00A57193" w:rsidP="00A57193">
      <w:r>
        <w:t>- RDS</w:t>
      </w:r>
    </w:p>
    <w:p w14:paraId="727391E4" w14:textId="77777777" w:rsidR="00A57193" w:rsidRDefault="00A57193" w:rsidP="00A57193">
      <w:r>
        <w:t>- ELB</w:t>
      </w:r>
    </w:p>
    <w:p w14:paraId="56B0CFDD" w14:textId="77777777" w:rsidR="00A57193" w:rsidRDefault="00A57193" w:rsidP="00A57193">
      <w:r>
        <w:t>- Lambda</w:t>
      </w:r>
    </w:p>
    <w:p w14:paraId="58232AD3" w14:textId="77777777" w:rsidR="00A57193" w:rsidRDefault="00A57193" w:rsidP="00A57193">
      <w:r>
        <w:t>- S3</w:t>
      </w:r>
    </w:p>
    <w:p w14:paraId="582EBCD0" w14:textId="77777777" w:rsidR="00A57193" w:rsidRDefault="00A57193" w:rsidP="00A57193">
      <w:r>
        <w:t>- custom applications</w:t>
      </w:r>
    </w:p>
    <w:p w14:paraId="140E6170" w14:textId="77777777" w:rsidR="00A57193" w:rsidRDefault="00A57193" w:rsidP="00A57193"/>
    <w:p w14:paraId="06BCD26B" w14:textId="77777777" w:rsidR="00A57193" w:rsidRDefault="00A57193" w:rsidP="00A57193">
      <w:r>
        <w:t>AWS services often publish metrics automatically.</w:t>
      </w:r>
    </w:p>
    <w:p w14:paraId="14E1065A" w14:textId="77777777" w:rsidR="00A57193" w:rsidRDefault="00A57193" w:rsidP="00A57193"/>
    <w:p w14:paraId="17BD5602" w14:textId="77777777" w:rsidR="00A57193" w:rsidRDefault="00A57193" w:rsidP="00A57193">
      <w:r>
        <w:t>### Example EC2 metrics</w:t>
      </w:r>
    </w:p>
    <w:p w14:paraId="55993DC0" w14:textId="77777777" w:rsidR="00A57193" w:rsidRDefault="00A57193" w:rsidP="00A57193">
      <w:r>
        <w:t>- CPUUtilization</w:t>
      </w:r>
    </w:p>
    <w:p w14:paraId="72E2E356" w14:textId="77777777" w:rsidR="00A57193" w:rsidRDefault="00A57193" w:rsidP="00A57193">
      <w:r>
        <w:t>- NetworkIn</w:t>
      </w:r>
    </w:p>
    <w:p w14:paraId="05384C5D" w14:textId="77777777" w:rsidR="00A57193" w:rsidRDefault="00A57193" w:rsidP="00A57193">
      <w:r>
        <w:t>- NetworkOut</w:t>
      </w:r>
    </w:p>
    <w:p w14:paraId="5BD63179" w14:textId="77777777" w:rsidR="00A57193" w:rsidRDefault="00A57193" w:rsidP="00A57193">
      <w:r>
        <w:t>- DiskReadOps</w:t>
      </w:r>
    </w:p>
    <w:p w14:paraId="4334D6CF" w14:textId="77777777" w:rsidR="00A57193" w:rsidRDefault="00A57193" w:rsidP="00A57193">
      <w:r>
        <w:t>- DiskWriteOps</w:t>
      </w:r>
    </w:p>
    <w:p w14:paraId="5D219399" w14:textId="77777777" w:rsidR="00A57193" w:rsidRDefault="00A57193" w:rsidP="00A57193"/>
    <w:p w14:paraId="6C282A99" w14:textId="77777777" w:rsidR="00A57193" w:rsidRDefault="00A57193" w:rsidP="00A57193">
      <w:r>
        <w:t>### Example Lambda metrics</w:t>
      </w:r>
    </w:p>
    <w:p w14:paraId="5BF71D80" w14:textId="77777777" w:rsidR="00A57193" w:rsidRDefault="00A57193" w:rsidP="00A57193">
      <w:r>
        <w:lastRenderedPageBreak/>
        <w:t>- Invocations</w:t>
      </w:r>
    </w:p>
    <w:p w14:paraId="3233A353" w14:textId="77777777" w:rsidR="00A57193" w:rsidRDefault="00A57193" w:rsidP="00A57193">
      <w:r>
        <w:t>- Errors</w:t>
      </w:r>
    </w:p>
    <w:p w14:paraId="020D693E" w14:textId="77777777" w:rsidR="00A57193" w:rsidRDefault="00A57193" w:rsidP="00A57193">
      <w:r>
        <w:t>- Duration</w:t>
      </w:r>
    </w:p>
    <w:p w14:paraId="578B2AF1" w14:textId="77777777" w:rsidR="00A57193" w:rsidRDefault="00A57193" w:rsidP="00A57193">
      <w:r>
        <w:t>- Throttles</w:t>
      </w:r>
    </w:p>
    <w:p w14:paraId="10FB3AF8" w14:textId="77777777" w:rsidR="00A57193" w:rsidRDefault="00A57193" w:rsidP="00A57193"/>
    <w:p w14:paraId="1111F74A" w14:textId="77777777" w:rsidR="00A57193" w:rsidRDefault="00A57193" w:rsidP="00A57193">
      <w:r>
        <w:t>---</w:t>
      </w:r>
    </w:p>
    <w:p w14:paraId="79489863" w14:textId="77777777" w:rsidR="00A57193" w:rsidRDefault="00A57193" w:rsidP="00A57193"/>
    <w:p w14:paraId="710B0B3E" w14:textId="77777777" w:rsidR="00A57193" w:rsidRDefault="00A57193" w:rsidP="00A57193">
      <w:r>
        <w:t># Custom metrics</w:t>
      </w:r>
    </w:p>
    <w:p w14:paraId="4FBB3E56" w14:textId="77777777" w:rsidR="00A57193" w:rsidRDefault="00A57193" w:rsidP="00A57193"/>
    <w:p w14:paraId="5D5349F9" w14:textId="77777777" w:rsidR="00A57193" w:rsidRDefault="00A57193" w:rsidP="00A57193">
      <w:r>
        <w:t>You can also publish your own metrics from your applications.</w:t>
      </w:r>
    </w:p>
    <w:p w14:paraId="5F49C267" w14:textId="77777777" w:rsidR="00A57193" w:rsidRDefault="00A57193" w:rsidP="00A57193"/>
    <w:p w14:paraId="2BB3C74E" w14:textId="77777777" w:rsidR="00A57193" w:rsidRDefault="00A57193" w:rsidP="00A57193">
      <w:r>
        <w:t>Example:</w:t>
      </w:r>
    </w:p>
    <w:p w14:paraId="2AF1C5AB" w14:textId="77777777" w:rsidR="00A57193" w:rsidRDefault="00A57193" w:rsidP="00A57193">
      <w:r>
        <w:t>- number of orders processed</w:t>
      </w:r>
    </w:p>
    <w:p w14:paraId="1838EBCB" w14:textId="77777777" w:rsidR="00A57193" w:rsidRDefault="00A57193" w:rsidP="00A57193">
      <w:r>
        <w:t>- number of failed payments</w:t>
      </w:r>
    </w:p>
    <w:p w14:paraId="5ABA86D6" w14:textId="77777777" w:rsidR="00A57193" w:rsidRDefault="00A57193" w:rsidP="00A57193">
      <w:r>
        <w:t>- queue backlog size</w:t>
      </w:r>
    </w:p>
    <w:p w14:paraId="40D3B382" w14:textId="77777777" w:rsidR="00A57193" w:rsidRDefault="00A57193" w:rsidP="00A57193">
      <w:r>
        <w:t>- business KPIs</w:t>
      </w:r>
    </w:p>
    <w:p w14:paraId="149A4E0F" w14:textId="77777777" w:rsidR="00A57193" w:rsidRDefault="00A57193" w:rsidP="00A57193"/>
    <w:p w14:paraId="7EB14207" w14:textId="77777777" w:rsidR="00A57193" w:rsidRDefault="00A57193" w:rsidP="00A57193">
      <w:r>
        <w:t>This is useful when AWS native metrics are not enough.</w:t>
      </w:r>
    </w:p>
    <w:p w14:paraId="713F09AA" w14:textId="77777777" w:rsidR="00A57193" w:rsidRDefault="00A57193" w:rsidP="00A57193"/>
    <w:p w14:paraId="1A62BA2B" w14:textId="77777777" w:rsidR="00A57193" w:rsidRDefault="00A57193" w:rsidP="00A57193">
      <w:r>
        <w:t>---</w:t>
      </w:r>
    </w:p>
    <w:p w14:paraId="588CBD64" w14:textId="77777777" w:rsidR="00A57193" w:rsidRDefault="00A57193" w:rsidP="00A57193"/>
    <w:p w14:paraId="2A4A80E4" w14:textId="77777777" w:rsidR="00A57193" w:rsidRDefault="00A57193" w:rsidP="00A57193">
      <w:r>
        <w:t># CloudWatch logs</w:t>
      </w:r>
    </w:p>
    <w:p w14:paraId="073F8352" w14:textId="77777777" w:rsidR="00A57193" w:rsidRDefault="00A57193" w:rsidP="00A57193"/>
    <w:p w14:paraId="2A9DA81F" w14:textId="77777777" w:rsidR="00A57193" w:rsidRDefault="00A57193" w:rsidP="00A57193">
      <w:r>
        <w:t>Logs are extremely important for debugging.</w:t>
      </w:r>
    </w:p>
    <w:p w14:paraId="7D47841A" w14:textId="77777777" w:rsidR="00A57193" w:rsidRDefault="00A57193" w:rsidP="00A57193"/>
    <w:p w14:paraId="3BA3C74A" w14:textId="77777777" w:rsidR="00A57193" w:rsidRDefault="00A57193" w:rsidP="00A57193">
      <w:r>
        <w:t>You can send logs from:</w:t>
      </w:r>
    </w:p>
    <w:p w14:paraId="152146D0" w14:textId="77777777" w:rsidR="00A57193" w:rsidRDefault="00A57193" w:rsidP="00A57193">
      <w:r>
        <w:t>- EC2 instances</w:t>
      </w:r>
    </w:p>
    <w:p w14:paraId="38A666BD" w14:textId="77777777" w:rsidR="00A57193" w:rsidRDefault="00A57193" w:rsidP="00A57193">
      <w:r>
        <w:t>- Lambda functions</w:t>
      </w:r>
    </w:p>
    <w:p w14:paraId="62C03DF2" w14:textId="77777777" w:rsidR="00A57193" w:rsidRDefault="00A57193" w:rsidP="00A57193">
      <w:r>
        <w:t>- ECS tasks</w:t>
      </w:r>
    </w:p>
    <w:p w14:paraId="04154C3A" w14:textId="77777777" w:rsidR="00A57193" w:rsidRDefault="00A57193" w:rsidP="00A57193">
      <w:r>
        <w:t>- containers</w:t>
      </w:r>
    </w:p>
    <w:p w14:paraId="401A0258" w14:textId="77777777" w:rsidR="00A57193" w:rsidRDefault="00A57193" w:rsidP="00A57193">
      <w:r>
        <w:t>- on-prem applications</w:t>
      </w:r>
    </w:p>
    <w:p w14:paraId="40D8C96D" w14:textId="77777777" w:rsidR="00A57193" w:rsidRDefault="00A57193" w:rsidP="00A57193"/>
    <w:p w14:paraId="57B4442C" w14:textId="77777777" w:rsidR="00A57193" w:rsidRDefault="00A57193" w:rsidP="00A57193">
      <w:r>
        <w:t>CloudWatch Logs stores them centrally, so you do not need to SSH into servers just to inspect logs.</w:t>
      </w:r>
    </w:p>
    <w:p w14:paraId="39A82334" w14:textId="77777777" w:rsidR="00A57193" w:rsidRDefault="00A57193" w:rsidP="00A57193"/>
    <w:p w14:paraId="025B45DB" w14:textId="77777777" w:rsidR="00A57193" w:rsidRDefault="00A57193" w:rsidP="00A57193">
      <w:r>
        <w:t>---</w:t>
      </w:r>
    </w:p>
    <w:p w14:paraId="02938C5F" w14:textId="77777777" w:rsidR="00A57193" w:rsidRDefault="00A57193" w:rsidP="00A57193"/>
    <w:p w14:paraId="717CD9A0" w14:textId="77777777" w:rsidR="00A57193" w:rsidRDefault="00A57193" w:rsidP="00A57193">
      <w:r>
        <w:t># Log groups and log streams</w:t>
      </w:r>
    </w:p>
    <w:p w14:paraId="5DB5BA0B" w14:textId="77777777" w:rsidR="00A57193" w:rsidRDefault="00A57193" w:rsidP="00A57193"/>
    <w:p w14:paraId="1FAF11FD" w14:textId="77777777" w:rsidR="00A57193" w:rsidRDefault="00A57193" w:rsidP="00A57193">
      <w:r>
        <w:t>## Log group</w:t>
      </w:r>
    </w:p>
    <w:p w14:paraId="1A51D028" w14:textId="77777777" w:rsidR="00A57193" w:rsidRDefault="00A57193" w:rsidP="00A57193">
      <w:r>
        <w:t>A container for logs from a particular application or service.</w:t>
      </w:r>
    </w:p>
    <w:p w14:paraId="4FAB5FAE" w14:textId="77777777" w:rsidR="00A57193" w:rsidRDefault="00A57193" w:rsidP="00A57193"/>
    <w:p w14:paraId="7C82652F" w14:textId="77777777" w:rsidR="00A57193" w:rsidRDefault="00A57193" w:rsidP="00A57193">
      <w:r>
        <w:t>Example:</w:t>
      </w:r>
    </w:p>
    <w:p w14:paraId="3170A726" w14:textId="77777777" w:rsidR="00A57193" w:rsidRDefault="00A57193" w:rsidP="00A57193">
      <w:r>
        <w:t>- `/aws/lambda/my-function`</w:t>
      </w:r>
    </w:p>
    <w:p w14:paraId="49C92602" w14:textId="77777777" w:rsidR="00A57193" w:rsidRDefault="00A57193" w:rsidP="00A57193">
      <w:r>
        <w:t>- `/aws/ec2/web-server`</w:t>
      </w:r>
    </w:p>
    <w:p w14:paraId="44C40653" w14:textId="77777777" w:rsidR="00A57193" w:rsidRDefault="00A57193" w:rsidP="00A57193"/>
    <w:p w14:paraId="2F3371B3" w14:textId="77777777" w:rsidR="00A57193" w:rsidRDefault="00A57193" w:rsidP="00A57193">
      <w:r>
        <w:t>## Log stream</w:t>
      </w:r>
    </w:p>
    <w:p w14:paraId="639DA7CF" w14:textId="77777777" w:rsidR="00A57193" w:rsidRDefault="00A57193" w:rsidP="00A57193">
      <w:r>
        <w:t>A sequence of log events from one source.</w:t>
      </w:r>
    </w:p>
    <w:p w14:paraId="323B8A7D" w14:textId="77777777" w:rsidR="00A57193" w:rsidRDefault="00A57193" w:rsidP="00A57193"/>
    <w:p w14:paraId="313CB288" w14:textId="77777777" w:rsidR="00A57193" w:rsidRDefault="00A57193" w:rsidP="00A57193">
      <w:r>
        <w:t>Example:</w:t>
      </w:r>
    </w:p>
    <w:p w14:paraId="0099CC13" w14:textId="77777777" w:rsidR="00A57193" w:rsidRDefault="00A57193" w:rsidP="00A57193">
      <w:r>
        <w:t>- one EC2 instance</w:t>
      </w:r>
    </w:p>
    <w:p w14:paraId="27369F04" w14:textId="77777777" w:rsidR="00A57193" w:rsidRDefault="00A57193" w:rsidP="00A57193">
      <w:r>
        <w:t>- one Lambda execution environment</w:t>
      </w:r>
    </w:p>
    <w:p w14:paraId="757F1313" w14:textId="77777777" w:rsidR="00A57193" w:rsidRDefault="00A57193" w:rsidP="00A57193"/>
    <w:p w14:paraId="270BB534" w14:textId="77777777" w:rsidR="00A57193" w:rsidRDefault="00A57193" w:rsidP="00A57193">
      <w:r>
        <w:t>---</w:t>
      </w:r>
    </w:p>
    <w:p w14:paraId="07336057" w14:textId="77777777" w:rsidR="00A57193" w:rsidRDefault="00A57193" w:rsidP="00A57193"/>
    <w:p w14:paraId="590391EA" w14:textId="77777777" w:rsidR="00A57193" w:rsidRDefault="00A57193" w:rsidP="00A57193">
      <w:r>
        <w:t># Example of log flow</w:t>
      </w:r>
    </w:p>
    <w:p w14:paraId="7901B391" w14:textId="77777777" w:rsidR="00A57193" w:rsidRDefault="00A57193" w:rsidP="00A57193"/>
    <w:p w14:paraId="5152C1A7" w14:textId="77777777" w:rsidR="00A57193" w:rsidRDefault="00A57193" w:rsidP="00A57193">
      <w:r>
        <w:t>```mermaid</w:t>
      </w:r>
    </w:p>
    <w:p w14:paraId="6EDC06CC" w14:textId="77777777" w:rsidR="00A57193" w:rsidRDefault="00A57193" w:rsidP="00A57193">
      <w:r>
        <w:t>flowchart TB</w:t>
      </w:r>
    </w:p>
    <w:p w14:paraId="09FDA5DE" w14:textId="77777777" w:rsidR="00A57193" w:rsidRDefault="00A57193" w:rsidP="00A57193">
      <w:r>
        <w:t xml:space="preserve">    App[Application] --&gt; Agent[CloudWatch Agent]</w:t>
      </w:r>
    </w:p>
    <w:p w14:paraId="62D0DC89" w14:textId="77777777" w:rsidR="00A57193" w:rsidRDefault="00A57193" w:rsidP="00A57193">
      <w:r>
        <w:t xml:space="preserve">    Agent --&gt; Logs[CloudWatch Logs]</w:t>
      </w:r>
    </w:p>
    <w:p w14:paraId="01A95807" w14:textId="77777777" w:rsidR="00A57193" w:rsidRDefault="00A57193" w:rsidP="00A57193">
      <w:r>
        <w:t xml:space="preserve">    Logs --&gt; Insights[CloudWatch Logs Insights]</w:t>
      </w:r>
    </w:p>
    <w:p w14:paraId="58A2B95E" w14:textId="77777777" w:rsidR="00A57193" w:rsidRDefault="00A57193" w:rsidP="00A57193">
      <w:r>
        <w:t xml:space="preserve">    Logs --&gt; Alarm[CloudWatch Alarm]</w:t>
      </w:r>
    </w:p>
    <w:p w14:paraId="75AE2729" w14:textId="77777777" w:rsidR="00A57193" w:rsidRDefault="00A57193" w:rsidP="00A57193"/>
    <w:p w14:paraId="3521374C" w14:textId="77777777" w:rsidR="00A57193" w:rsidRDefault="00A57193" w:rsidP="00A57193">
      <w:r>
        <w:t xml:space="preserve">    style App fill:#00ceff,stroke:#000000,stroke-width:2px,color:#000000</w:t>
      </w:r>
    </w:p>
    <w:p w14:paraId="56532B8F" w14:textId="77777777" w:rsidR="00A57193" w:rsidRDefault="00A57193" w:rsidP="00A57193">
      <w:r>
        <w:t xml:space="preserve">    style Agent fill:#ffd43b,stroke:#000000,stroke-width:2px,color:#000000</w:t>
      </w:r>
    </w:p>
    <w:p w14:paraId="4FBAFBB1" w14:textId="77777777" w:rsidR="00A57193" w:rsidRDefault="00A57193" w:rsidP="00A57193">
      <w:r>
        <w:t xml:space="preserve">    style Logs fill:#69db7c,stroke:#000000,stroke-width:2px,color:#000000</w:t>
      </w:r>
    </w:p>
    <w:p w14:paraId="5356A0F9" w14:textId="77777777" w:rsidR="00A57193" w:rsidRDefault="00A57193" w:rsidP="00A57193">
      <w:r>
        <w:t xml:space="preserve">    style Insights fill:#ffa94d,stroke:#000000,stroke-width:2px,color:#000000</w:t>
      </w:r>
    </w:p>
    <w:p w14:paraId="3D6A4AF9" w14:textId="77777777" w:rsidR="00A57193" w:rsidRDefault="00A57193" w:rsidP="00A57193">
      <w:r>
        <w:lastRenderedPageBreak/>
        <w:t xml:space="preserve">    style Alarm fill:#ff8787,stroke:#000000,stroke-width:2px,color:#000000</w:t>
      </w:r>
    </w:p>
    <w:p w14:paraId="31CAF61E" w14:textId="77777777" w:rsidR="00A57193" w:rsidRDefault="00A57193" w:rsidP="00A57193">
      <w:r>
        <w:t>```</w:t>
      </w:r>
    </w:p>
    <w:p w14:paraId="5250B790" w14:textId="77777777" w:rsidR="00A57193" w:rsidRDefault="00A57193" w:rsidP="00A57193"/>
    <w:p w14:paraId="7D9EE0E8" w14:textId="77777777" w:rsidR="00A57193" w:rsidRDefault="00A57193" w:rsidP="00A57193">
      <w:r>
        <w:t>---</w:t>
      </w:r>
    </w:p>
    <w:p w14:paraId="53271D11" w14:textId="77777777" w:rsidR="00A57193" w:rsidRDefault="00A57193" w:rsidP="00A57193"/>
    <w:p w14:paraId="1E92E786" w14:textId="77777777" w:rsidR="00A57193" w:rsidRDefault="00A57193" w:rsidP="00A57193">
      <w:r>
        <w:t># CloudWatch agent</w:t>
      </w:r>
    </w:p>
    <w:p w14:paraId="04C8CB10" w14:textId="77777777" w:rsidR="00A57193" w:rsidRDefault="00A57193" w:rsidP="00A57193"/>
    <w:p w14:paraId="2622CDF3" w14:textId="77777777" w:rsidR="00A57193" w:rsidRDefault="00A57193" w:rsidP="00A57193">
      <w:r>
        <w:t>The CloudWatch agent is used to collect:</w:t>
      </w:r>
    </w:p>
    <w:p w14:paraId="2043B267" w14:textId="77777777" w:rsidR="00A57193" w:rsidRDefault="00A57193" w:rsidP="00A57193">
      <w:r>
        <w:t>- memory metrics</w:t>
      </w:r>
    </w:p>
    <w:p w14:paraId="601FEC10" w14:textId="77777777" w:rsidR="00A57193" w:rsidRDefault="00A57193" w:rsidP="00A57193">
      <w:r>
        <w:t>- disk metrics</w:t>
      </w:r>
    </w:p>
    <w:p w14:paraId="43B00910" w14:textId="77777777" w:rsidR="00A57193" w:rsidRDefault="00A57193" w:rsidP="00A57193">
      <w:r>
        <w:t>- custom logs</w:t>
      </w:r>
    </w:p>
    <w:p w14:paraId="53589031" w14:textId="77777777" w:rsidR="00A57193" w:rsidRDefault="00A57193" w:rsidP="00A57193">
      <w:r>
        <w:t>- application data</w:t>
      </w:r>
    </w:p>
    <w:p w14:paraId="07A0786D" w14:textId="77777777" w:rsidR="00A57193" w:rsidRDefault="00A57193" w:rsidP="00A57193"/>
    <w:p w14:paraId="3238B229" w14:textId="77777777" w:rsidR="00A57193" w:rsidRDefault="00A57193" w:rsidP="00A57193">
      <w:r>
        <w:t>This is especially important because some metrics, like memory usage, are not always available by default from EC2.</w:t>
      </w:r>
    </w:p>
    <w:p w14:paraId="44178A17" w14:textId="77777777" w:rsidR="00A57193" w:rsidRDefault="00A57193" w:rsidP="00A57193"/>
    <w:p w14:paraId="56195ADD" w14:textId="77777777" w:rsidR="00A57193" w:rsidRDefault="00A57193" w:rsidP="00A57193">
      <w:r>
        <w:t>---</w:t>
      </w:r>
    </w:p>
    <w:p w14:paraId="25BFA734" w14:textId="77777777" w:rsidR="00A57193" w:rsidRDefault="00A57193" w:rsidP="00A57193"/>
    <w:p w14:paraId="447E4457" w14:textId="77777777" w:rsidR="00A57193" w:rsidRDefault="00A57193" w:rsidP="00A57193">
      <w:r>
        <w:t># Alarms in detail</w:t>
      </w:r>
    </w:p>
    <w:p w14:paraId="3B109E43" w14:textId="77777777" w:rsidR="00A57193" w:rsidRDefault="00A57193" w:rsidP="00A57193"/>
    <w:p w14:paraId="07945652" w14:textId="77777777" w:rsidR="00A57193" w:rsidRDefault="00A57193" w:rsidP="00A57193">
      <w:r>
        <w:t>CloudWatch alarms monitor metrics and notify or take action when thresholds are crossed.</w:t>
      </w:r>
    </w:p>
    <w:p w14:paraId="60C0436E" w14:textId="77777777" w:rsidR="00A57193" w:rsidRDefault="00A57193" w:rsidP="00A57193"/>
    <w:p w14:paraId="4AE7C347" w14:textId="77777777" w:rsidR="00A57193" w:rsidRDefault="00A57193" w:rsidP="00A57193">
      <w:r>
        <w:t>Example:</w:t>
      </w:r>
    </w:p>
    <w:p w14:paraId="383B5F59" w14:textId="77777777" w:rsidR="00A57193" w:rsidRDefault="00A57193" w:rsidP="00A57193">
      <w:r>
        <w:lastRenderedPageBreak/>
        <w:t>- if memory usage exceeds 90%</w:t>
      </w:r>
    </w:p>
    <w:p w14:paraId="58C5AA07" w14:textId="77777777" w:rsidR="00A57193" w:rsidRDefault="00A57193" w:rsidP="00A57193">
      <w:r>
        <w:t>- if Lambda error count becomes too high</w:t>
      </w:r>
    </w:p>
    <w:p w14:paraId="3218C06F" w14:textId="77777777" w:rsidR="00A57193" w:rsidRDefault="00A57193" w:rsidP="00A57193">
      <w:r>
        <w:t>- if RDS CPU remains high for 10 minutes</w:t>
      </w:r>
    </w:p>
    <w:p w14:paraId="7A9B3FC2" w14:textId="77777777" w:rsidR="00A57193" w:rsidRDefault="00A57193" w:rsidP="00A57193"/>
    <w:p w14:paraId="30E9E2B9" w14:textId="77777777" w:rsidR="00A57193" w:rsidRDefault="00A57193" w:rsidP="00A57193">
      <w:r>
        <w:t>Alarms can trigger:</w:t>
      </w:r>
    </w:p>
    <w:p w14:paraId="17ABA6C1" w14:textId="77777777" w:rsidR="00A57193" w:rsidRDefault="00A57193" w:rsidP="00A57193">
      <w:r>
        <w:t>- SNS notifications</w:t>
      </w:r>
    </w:p>
    <w:p w14:paraId="2F2901E5" w14:textId="77777777" w:rsidR="00A57193" w:rsidRDefault="00A57193" w:rsidP="00A57193">
      <w:r>
        <w:t>- Auto Scaling actions</w:t>
      </w:r>
    </w:p>
    <w:p w14:paraId="533A887B" w14:textId="77777777" w:rsidR="00A57193" w:rsidRDefault="00A57193" w:rsidP="00A57193">
      <w:r>
        <w:t>- EC2 recovery</w:t>
      </w:r>
    </w:p>
    <w:p w14:paraId="0792ABCE" w14:textId="77777777" w:rsidR="00A57193" w:rsidRDefault="00A57193" w:rsidP="00A57193">
      <w:r>
        <w:t>- Lambda functions</w:t>
      </w:r>
    </w:p>
    <w:p w14:paraId="20D5BE80" w14:textId="77777777" w:rsidR="00A57193" w:rsidRDefault="00A57193" w:rsidP="00A57193"/>
    <w:p w14:paraId="42FA04F9" w14:textId="77777777" w:rsidR="00A57193" w:rsidRDefault="00A57193" w:rsidP="00A57193">
      <w:r>
        <w:t>---</w:t>
      </w:r>
    </w:p>
    <w:p w14:paraId="0C9DA172" w14:textId="77777777" w:rsidR="00A57193" w:rsidRDefault="00A57193" w:rsidP="00A57193"/>
    <w:p w14:paraId="164755DA" w14:textId="77777777" w:rsidR="00A57193" w:rsidRDefault="00A57193" w:rsidP="00A57193">
      <w:r>
        <w:t># CloudWatch and Auto Scaling</w:t>
      </w:r>
    </w:p>
    <w:p w14:paraId="49B551F4" w14:textId="77777777" w:rsidR="00A57193" w:rsidRDefault="00A57193" w:rsidP="00A57193"/>
    <w:p w14:paraId="4C15DB9A" w14:textId="77777777" w:rsidR="00A57193" w:rsidRDefault="00A57193" w:rsidP="00A57193">
      <w:r>
        <w:t>CloudWatch metrics and alarms are often used with Auto Scaling Groups.</w:t>
      </w:r>
    </w:p>
    <w:p w14:paraId="7D96743D" w14:textId="77777777" w:rsidR="00A57193" w:rsidRDefault="00A57193" w:rsidP="00A57193"/>
    <w:p w14:paraId="0FF64B70" w14:textId="77777777" w:rsidR="00A57193" w:rsidRDefault="00A57193" w:rsidP="00A57193">
      <w:r>
        <w:t>Example:</w:t>
      </w:r>
    </w:p>
    <w:p w14:paraId="76B8C427" w14:textId="77777777" w:rsidR="00A57193" w:rsidRDefault="00A57193" w:rsidP="00A57193">
      <w:r>
        <w:t>- if CPU exceeds 70%, add more EC2 instances</w:t>
      </w:r>
    </w:p>
    <w:p w14:paraId="2949FC6A" w14:textId="77777777" w:rsidR="00A57193" w:rsidRDefault="00A57193" w:rsidP="00A57193">
      <w:r>
        <w:t>- if CPU stays low for long enough, remove instances</w:t>
      </w:r>
    </w:p>
    <w:p w14:paraId="166525E2" w14:textId="77777777" w:rsidR="00A57193" w:rsidRDefault="00A57193" w:rsidP="00A57193"/>
    <w:p w14:paraId="416B0B7E" w14:textId="77777777" w:rsidR="00A57193" w:rsidRDefault="00A57193" w:rsidP="00A57193">
      <w:r>
        <w:t>This allows systems to scale automatically based on demand.</w:t>
      </w:r>
    </w:p>
    <w:p w14:paraId="42A4CA0C" w14:textId="77777777" w:rsidR="00A57193" w:rsidRDefault="00A57193" w:rsidP="00A57193"/>
    <w:p w14:paraId="46E81011" w14:textId="77777777" w:rsidR="00A57193" w:rsidRDefault="00A57193" w:rsidP="00A57193">
      <w:r>
        <w:t>---</w:t>
      </w:r>
    </w:p>
    <w:p w14:paraId="4FBD309F" w14:textId="77777777" w:rsidR="00A57193" w:rsidRDefault="00A57193" w:rsidP="00A57193"/>
    <w:p w14:paraId="27FF1270" w14:textId="77777777" w:rsidR="00A57193" w:rsidRDefault="00A57193" w:rsidP="00A57193">
      <w:r>
        <w:t># CloudWatch Logs Insights</w:t>
      </w:r>
    </w:p>
    <w:p w14:paraId="7F7321E2" w14:textId="77777777" w:rsidR="00A57193" w:rsidRDefault="00A57193" w:rsidP="00A57193"/>
    <w:p w14:paraId="7EE7DB13" w14:textId="77777777" w:rsidR="00A57193" w:rsidRDefault="00A57193" w:rsidP="00A57193">
      <w:r>
        <w:t>Logs Insights is a query tool for searching and analyzing logs.</w:t>
      </w:r>
    </w:p>
    <w:p w14:paraId="1FCC7166" w14:textId="77777777" w:rsidR="00A57193" w:rsidRDefault="00A57193" w:rsidP="00A57193"/>
    <w:p w14:paraId="01271586" w14:textId="77777777" w:rsidR="00A57193" w:rsidRDefault="00A57193" w:rsidP="00A57193">
      <w:r>
        <w:t>It lets you:</w:t>
      </w:r>
    </w:p>
    <w:p w14:paraId="53716363" w14:textId="77777777" w:rsidR="00A57193" w:rsidRDefault="00A57193" w:rsidP="00A57193">
      <w:r>
        <w:t>- filter logs</w:t>
      </w:r>
    </w:p>
    <w:p w14:paraId="3FFE9F2A" w14:textId="77777777" w:rsidR="00A57193" w:rsidRDefault="00A57193" w:rsidP="00A57193">
      <w:r>
        <w:t>- aggregate values</w:t>
      </w:r>
    </w:p>
    <w:p w14:paraId="262CD72A" w14:textId="77777777" w:rsidR="00A57193" w:rsidRDefault="00A57193" w:rsidP="00A57193">
      <w:r>
        <w:t>- find patterns</w:t>
      </w:r>
    </w:p>
    <w:p w14:paraId="214735FC" w14:textId="77777777" w:rsidR="00A57193" w:rsidRDefault="00A57193" w:rsidP="00A57193">
      <w:r>
        <w:t>- investigate issues quickly</w:t>
      </w:r>
    </w:p>
    <w:p w14:paraId="43EEC237" w14:textId="77777777" w:rsidR="00A57193" w:rsidRDefault="00A57193" w:rsidP="00A57193"/>
    <w:p w14:paraId="399D7E44" w14:textId="77777777" w:rsidR="00A57193" w:rsidRDefault="00A57193" w:rsidP="00A57193">
      <w:r>
        <w:t>This is very useful during debugging or incident response.</w:t>
      </w:r>
    </w:p>
    <w:p w14:paraId="6A01B8B6" w14:textId="77777777" w:rsidR="00A57193" w:rsidRDefault="00A57193" w:rsidP="00A57193"/>
    <w:p w14:paraId="5F181F4B" w14:textId="77777777" w:rsidR="00A57193" w:rsidRDefault="00A57193" w:rsidP="00A57193">
      <w:r>
        <w:t>Example use:</w:t>
      </w:r>
    </w:p>
    <w:p w14:paraId="3B755FC8" w14:textId="77777777" w:rsidR="00A57193" w:rsidRDefault="00A57193" w:rsidP="00A57193">
      <w:r>
        <w:t>- find all error logs in the last 15 minutes</w:t>
      </w:r>
    </w:p>
    <w:p w14:paraId="20E845D6" w14:textId="77777777" w:rsidR="00A57193" w:rsidRDefault="00A57193" w:rsidP="00A57193">
      <w:r>
        <w:t>- count failures by service</w:t>
      </w:r>
    </w:p>
    <w:p w14:paraId="09CBF5D7" w14:textId="77777777" w:rsidR="00A57193" w:rsidRDefault="00A57193" w:rsidP="00A57193">
      <w:r>
        <w:t>- identify slow requests</w:t>
      </w:r>
    </w:p>
    <w:p w14:paraId="70A2FD70" w14:textId="77777777" w:rsidR="00A57193" w:rsidRDefault="00A57193" w:rsidP="00A57193"/>
    <w:p w14:paraId="37E1A4B4" w14:textId="77777777" w:rsidR="00A57193" w:rsidRDefault="00A57193" w:rsidP="00A57193">
      <w:r>
        <w:t>---</w:t>
      </w:r>
    </w:p>
    <w:p w14:paraId="66786056" w14:textId="77777777" w:rsidR="00A57193" w:rsidRDefault="00A57193" w:rsidP="00A57193"/>
    <w:p w14:paraId="3314A001" w14:textId="77777777" w:rsidR="00A57193" w:rsidRDefault="00A57193" w:rsidP="00A57193">
      <w:r>
        <w:t># CloudWatch dashboards</w:t>
      </w:r>
    </w:p>
    <w:p w14:paraId="394B1B42" w14:textId="77777777" w:rsidR="00A57193" w:rsidRDefault="00A57193" w:rsidP="00A57193"/>
    <w:p w14:paraId="1161851A" w14:textId="77777777" w:rsidR="00A57193" w:rsidRDefault="00A57193" w:rsidP="00A57193">
      <w:r>
        <w:t>Dashboards show metrics and graphs in one place.</w:t>
      </w:r>
    </w:p>
    <w:p w14:paraId="653BECEB" w14:textId="77777777" w:rsidR="00A57193" w:rsidRDefault="00A57193" w:rsidP="00A57193"/>
    <w:p w14:paraId="46FCCF3C" w14:textId="77777777" w:rsidR="00A57193" w:rsidRDefault="00A57193" w:rsidP="00A57193">
      <w:r>
        <w:lastRenderedPageBreak/>
        <w:t>Common widgets:</w:t>
      </w:r>
    </w:p>
    <w:p w14:paraId="6BA6FECB" w14:textId="77777777" w:rsidR="00A57193" w:rsidRDefault="00A57193" w:rsidP="00A57193">
      <w:r>
        <w:t>- line graphs</w:t>
      </w:r>
    </w:p>
    <w:p w14:paraId="0089B553" w14:textId="77777777" w:rsidR="00A57193" w:rsidRDefault="00A57193" w:rsidP="00A57193">
      <w:r>
        <w:t>- number counters</w:t>
      </w:r>
    </w:p>
    <w:p w14:paraId="3DFDE321" w14:textId="77777777" w:rsidR="00A57193" w:rsidRDefault="00A57193" w:rsidP="00A57193">
      <w:r>
        <w:t>- alarm status</w:t>
      </w:r>
    </w:p>
    <w:p w14:paraId="4FFF48BF" w14:textId="77777777" w:rsidR="00A57193" w:rsidRDefault="00A57193" w:rsidP="00A57193">
      <w:r>
        <w:t>- log query results</w:t>
      </w:r>
    </w:p>
    <w:p w14:paraId="0F96B1F0" w14:textId="77777777" w:rsidR="00A57193" w:rsidRDefault="00A57193" w:rsidP="00A57193"/>
    <w:p w14:paraId="233502E8" w14:textId="77777777" w:rsidR="00A57193" w:rsidRDefault="00A57193" w:rsidP="00A57193">
      <w:r>
        <w:t>Dashboards are useful for:</w:t>
      </w:r>
    </w:p>
    <w:p w14:paraId="43BD3308" w14:textId="77777777" w:rsidR="00A57193" w:rsidRDefault="00A57193" w:rsidP="00A57193">
      <w:r>
        <w:t>- operational visibility</w:t>
      </w:r>
    </w:p>
    <w:p w14:paraId="4C5B8EF3" w14:textId="77777777" w:rsidR="00A57193" w:rsidRDefault="00A57193" w:rsidP="00A57193">
      <w:r>
        <w:t>- team monitoring</w:t>
      </w:r>
    </w:p>
    <w:p w14:paraId="6F87E055" w14:textId="77777777" w:rsidR="00A57193" w:rsidRDefault="00A57193" w:rsidP="00A57193">
      <w:r>
        <w:t>- war rooms during incidents</w:t>
      </w:r>
    </w:p>
    <w:p w14:paraId="4AB617D6" w14:textId="77777777" w:rsidR="00A57193" w:rsidRDefault="00A57193" w:rsidP="00A57193"/>
    <w:p w14:paraId="46BD496E" w14:textId="77777777" w:rsidR="00A57193" w:rsidRDefault="00A57193" w:rsidP="00A57193">
      <w:r>
        <w:t>---</w:t>
      </w:r>
    </w:p>
    <w:p w14:paraId="66B6CEE2" w14:textId="77777777" w:rsidR="00A57193" w:rsidRDefault="00A57193" w:rsidP="00A57193"/>
    <w:p w14:paraId="0E2BB0B6" w14:textId="77777777" w:rsidR="00A57193" w:rsidRDefault="00A57193" w:rsidP="00A57193">
      <w:r>
        <w:t># Common CloudWatch use cases</w:t>
      </w:r>
    </w:p>
    <w:p w14:paraId="3D26EC37" w14:textId="77777777" w:rsidR="00A57193" w:rsidRDefault="00A57193" w:rsidP="00A57193"/>
    <w:p w14:paraId="1940D95E" w14:textId="77777777" w:rsidR="00A57193" w:rsidRDefault="00A57193" w:rsidP="00A57193">
      <w:r>
        <w:t>## 1. Infrastructure monitoring</w:t>
      </w:r>
    </w:p>
    <w:p w14:paraId="67DFA764" w14:textId="77777777" w:rsidR="00A57193" w:rsidRDefault="00A57193" w:rsidP="00A57193">
      <w:r>
        <w:t>Monitor EC2, RDS, Lambda, and other AWS services.</w:t>
      </w:r>
    </w:p>
    <w:p w14:paraId="0A2582AB" w14:textId="77777777" w:rsidR="00A57193" w:rsidRDefault="00A57193" w:rsidP="00A57193"/>
    <w:p w14:paraId="5C129DB4" w14:textId="77777777" w:rsidR="00A57193" w:rsidRDefault="00A57193" w:rsidP="00A57193">
      <w:r>
        <w:t>## 2. Application monitoring</w:t>
      </w:r>
    </w:p>
    <w:p w14:paraId="5138FC73" w14:textId="77777777" w:rsidR="00A57193" w:rsidRDefault="00A57193" w:rsidP="00A57193">
      <w:r>
        <w:t>Track app-level metrics like request latency and errors.</w:t>
      </w:r>
    </w:p>
    <w:p w14:paraId="12399D80" w14:textId="77777777" w:rsidR="00A57193" w:rsidRDefault="00A57193" w:rsidP="00A57193"/>
    <w:p w14:paraId="475BE32F" w14:textId="77777777" w:rsidR="00A57193" w:rsidRDefault="00A57193" w:rsidP="00A57193">
      <w:r>
        <w:t>## 3. Alerting</w:t>
      </w:r>
    </w:p>
    <w:p w14:paraId="2B2757F2" w14:textId="77777777" w:rsidR="00A57193" w:rsidRDefault="00A57193" w:rsidP="00A57193">
      <w:r>
        <w:t>Receive notifications when something is wrong.</w:t>
      </w:r>
    </w:p>
    <w:p w14:paraId="1F659889" w14:textId="77777777" w:rsidR="00A57193" w:rsidRDefault="00A57193" w:rsidP="00A57193"/>
    <w:p w14:paraId="17998D66" w14:textId="77777777" w:rsidR="00A57193" w:rsidRDefault="00A57193" w:rsidP="00A57193">
      <w:r>
        <w:lastRenderedPageBreak/>
        <w:t>## 4. Log analysis</w:t>
      </w:r>
    </w:p>
    <w:p w14:paraId="78D23C6C" w14:textId="77777777" w:rsidR="00A57193" w:rsidRDefault="00A57193" w:rsidP="00A57193">
      <w:r>
        <w:t>Search and troubleshoot application logs.</w:t>
      </w:r>
    </w:p>
    <w:p w14:paraId="3464E82E" w14:textId="77777777" w:rsidR="00A57193" w:rsidRDefault="00A57193" w:rsidP="00A57193"/>
    <w:p w14:paraId="1E2C0AC0" w14:textId="77777777" w:rsidR="00A57193" w:rsidRDefault="00A57193" w:rsidP="00A57193">
      <w:r>
        <w:t>## 5. Autoscaling</w:t>
      </w:r>
    </w:p>
    <w:p w14:paraId="1AA519A8" w14:textId="77777777" w:rsidR="00A57193" w:rsidRDefault="00A57193" w:rsidP="00A57193">
      <w:r>
        <w:t>Use metrics to trigger scaling actions.</w:t>
      </w:r>
    </w:p>
    <w:p w14:paraId="4AD5F475" w14:textId="77777777" w:rsidR="00A57193" w:rsidRDefault="00A57193" w:rsidP="00A57193"/>
    <w:p w14:paraId="0D100FB6" w14:textId="77777777" w:rsidR="00A57193" w:rsidRDefault="00A57193" w:rsidP="00A57193">
      <w:r>
        <w:t>---</w:t>
      </w:r>
    </w:p>
    <w:p w14:paraId="3C377F7A" w14:textId="77777777" w:rsidR="00A57193" w:rsidRDefault="00A57193" w:rsidP="00A57193"/>
    <w:p w14:paraId="3822344D" w14:textId="77777777" w:rsidR="00A57193" w:rsidRDefault="00A57193" w:rsidP="00A57193">
      <w:r>
        <w:t># CloudWatch Events and EventBridge</w:t>
      </w:r>
    </w:p>
    <w:p w14:paraId="133D44AB" w14:textId="77777777" w:rsidR="00A57193" w:rsidRDefault="00A57193" w:rsidP="00A57193"/>
    <w:p w14:paraId="30800DAB" w14:textId="77777777" w:rsidR="00A57193" w:rsidRDefault="00A57193" w:rsidP="00A57193">
      <w:r>
        <w:t>Historically, CloudWatch Events was used for event-based automation. In modern AWS, this is mostly part of **EventBridge**.</w:t>
      </w:r>
    </w:p>
    <w:p w14:paraId="3B991FC7" w14:textId="77777777" w:rsidR="00A57193" w:rsidRDefault="00A57193" w:rsidP="00A57193"/>
    <w:p w14:paraId="7C64FA25" w14:textId="77777777" w:rsidR="00A57193" w:rsidRDefault="00A57193" w:rsidP="00A57193">
      <w:r>
        <w:t>Example:</w:t>
      </w:r>
    </w:p>
    <w:p w14:paraId="48DD4A03" w14:textId="77777777" w:rsidR="00A57193" w:rsidRDefault="00A57193" w:rsidP="00A57193">
      <w:r>
        <w:t>- trigger an action when a scheduled time arrives</w:t>
      </w:r>
    </w:p>
    <w:p w14:paraId="6C6D3692" w14:textId="77777777" w:rsidR="00A57193" w:rsidRDefault="00A57193" w:rsidP="00A57193">
      <w:r>
        <w:t>- react when a resource changes state</w:t>
      </w:r>
    </w:p>
    <w:p w14:paraId="34D364F1" w14:textId="77777777" w:rsidR="00A57193" w:rsidRDefault="00A57193" w:rsidP="00A57193"/>
    <w:p w14:paraId="2CD44C97" w14:textId="77777777" w:rsidR="00A57193" w:rsidRDefault="00A57193" w:rsidP="00A57193">
      <w:r>
        <w:t>This is useful for automation and event-driven workflows.</w:t>
      </w:r>
    </w:p>
    <w:p w14:paraId="678B0AEE" w14:textId="77777777" w:rsidR="00A57193" w:rsidRDefault="00A57193" w:rsidP="00A57193"/>
    <w:p w14:paraId="5C2F30A3" w14:textId="77777777" w:rsidR="00A57193" w:rsidRDefault="00A57193" w:rsidP="00A57193">
      <w:r>
        <w:t>---</w:t>
      </w:r>
    </w:p>
    <w:p w14:paraId="1969D7CD" w14:textId="77777777" w:rsidR="00A57193" w:rsidRDefault="00A57193" w:rsidP="00A57193"/>
    <w:p w14:paraId="0C888D3F" w14:textId="77777777" w:rsidR="00A57193" w:rsidRDefault="00A57193" w:rsidP="00A57193">
      <w:r>
        <w:t># Example operational flow</w:t>
      </w:r>
    </w:p>
    <w:p w14:paraId="6D9F5F15" w14:textId="77777777" w:rsidR="00A57193" w:rsidRDefault="00A57193" w:rsidP="00A57193"/>
    <w:p w14:paraId="160FA77C" w14:textId="77777777" w:rsidR="00A57193" w:rsidRDefault="00A57193" w:rsidP="00A57193">
      <w:r>
        <w:t>Suppose your API latency spikes.</w:t>
      </w:r>
    </w:p>
    <w:p w14:paraId="71990773" w14:textId="77777777" w:rsidR="00A57193" w:rsidRDefault="00A57193" w:rsidP="00A57193"/>
    <w:p w14:paraId="16BFCAF4" w14:textId="77777777" w:rsidR="00A57193" w:rsidRDefault="00A57193" w:rsidP="00A57193">
      <w:r>
        <w:t>CloudWatch can:</w:t>
      </w:r>
    </w:p>
    <w:p w14:paraId="56D9B600" w14:textId="77777777" w:rsidR="00A57193" w:rsidRDefault="00A57193" w:rsidP="00A57193">
      <w:r>
        <w:t>1. detect increased latency via metric</w:t>
      </w:r>
    </w:p>
    <w:p w14:paraId="79280326" w14:textId="77777777" w:rsidR="00A57193" w:rsidRDefault="00A57193" w:rsidP="00A57193">
      <w:r>
        <w:t>2. trigger an alarm</w:t>
      </w:r>
    </w:p>
    <w:p w14:paraId="0F0DD141" w14:textId="77777777" w:rsidR="00A57193" w:rsidRDefault="00A57193" w:rsidP="00A57193">
      <w:r>
        <w:t>3. send an SNS notification</w:t>
      </w:r>
    </w:p>
    <w:p w14:paraId="20215540" w14:textId="77777777" w:rsidR="00A57193" w:rsidRDefault="00A57193" w:rsidP="00A57193">
      <w:r>
        <w:t>4. notify the DevOps team</w:t>
      </w:r>
    </w:p>
    <w:p w14:paraId="39D0394A" w14:textId="77777777" w:rsidR="00A57193" w:rsidRDefault="00A57193" w:rsidP="00A57193">
      <w:r>
        <w:t>5. optionally trigger autoscaling</w:t>
      </w:r>
    </w:p>
    <w:p w14:paraId="043298D7" w14:textId="77777777" w:rsidR="00A57193" w:rsidRDefault="00A57193" w:rsidP="00A57193"/>
    <w:p w14:paraId="241E1220" w14:textId="77777777" w:rsidR="00A57193" w:rsidRDefault="00A57193" w:rsidP="00A57193">
      <w:r>
        <w:t>This reduces time to detection and recovery.</w:t>
      </w:r>
    </w:p>
    <w:p w14:paraId="30AA1AEF" w14:textId="77777777" w:rsidR="00A57193" w:rsidRDefault="00A57193" w:rsidP="00A57193"/>
    <w:p w14:paraId="08D81D57" w14:textId="77777777" w:rsidR="00A57193" w:rsidRDefault="00A57193" w:rsidP="00A57193">
      <w:r>
        <w:t>---</w:t>
      </w:r>
    </w:p>
    <w:p w14:paraId="65EA5644" w14:textId="77777777" w:rsidR="00A57193" w:rsidRDefault="00A57193" w:rsidP="00A57193"/>
    <w:p w14:paraId="69FC495D" w14:textId="77777777" w:rsidR="00A57193" w:rsidRDefault="00A57193" w:rsidP="00A57193">
      <w:r>
        <w:t># CloudWatch with Lambda</w:t>
      </w:r>
    </w:p>
    <w:p w14:paraId="0E976CC0" w14:textId="77777777" w:rsidR="00A57193" w:rsidRDefault="00A57193" w:rsidP="00A57193"/>
    <w:p w14:paraId="6233ADCE" w14:textId="77777777" w:rsidR="00A57193" w:rsidRDefault="00A57193" w:rsidP="00A57193">
      <w:r>
        <w:t>Lambda automatically sends logs to CloudWatch Logs.</w:t>
      </w:r>
    </w:p>
    <w:p w14:paraId="739FB08B" w14:textId="77777777" w:rsidR="00A57193" w:rsidRDefault="00A57193" w:rsidP="00A57193"/>
    <w:p w14:paraId="5044B63D" w14:textId="77777777" w:rsidR="00A57193" w:rsidRDefault="00A57193" w:rsidP="00A57193">
      <w:r>
        <w:t>This means:</w:t>
      </w:r>
    </w:p>
    <w:p w14:paraId="771011CE" w14:textId="77777777" w:rsidR="00A57193" w:rsidRDefault="00A57193" w:rsidP="00A57193">
      <w:r>
        <w:t>- no need to manage logging infrastructure for Lambda</w:t>
      </w:r>
    </w:p>
    <w:p w14:paraId="3E880F43" w14:textId="77777777" w:rsidR="00A57193" w:rsidRDefault="00A57193" w:rsidP="00A57193">
      <w:r>
        <w:t>- you can inspect execution output centrally</w:t>
      </w:r>
    </w:p>
    <w:p w14:paraId="04BE47E6" w14:textId="77777777" w:rsidR="00A57193" w:rsidRDefault="00A57193" w:rsidP="00A57193">
      <w:r>
        <w:t>- errors and stack traces are visible in CloudWatch</w:t>
      </w:r>
    </w:p>
    <w:p w14:paraId="12D8EBC5" w14:textId="77777777" w:rsidR="00A57193" w:rsidRDefault="00A57193" w:rsidP="00A57193"/>
    <w:p w14:paraId="26D9944C" w14:textId="77777777" w:rsidR="00A57193" w:rsidRDefault="00A57193" w:rsidP="00A57193">
      <w:r>
        <w:t>---</w:t>
      </w:r>
    </w:p>
    <w:p w14:paraId="041AF623" w14:textId="77777777" w:rsidR="00A57193" w:rsidRDefault="00A57193" w:rsidP="00A57193"/>
    <w:p w14:paraId="19615DFB" w14:textId="77777777" w:rsidR="00A57193" w:rsidRDefault="00A57193" w:rsidP="00A57193">
      <w:r>
        <w:t># CloudWatch with EC2</w:t>
      </w:r>
    </w:p>
    <w:p w14:paraId="475F21AD" w14:textId="77777777" w:rsidR="00A57193" w:rsidRDefault="00A57193" w:rsidP="00A57193"/>
    <w:p w14:paraId="279BCC3B" w14:textId="77777777" w:rsidR="00A57193" w:rsidRDefault="00A57193" w:rsidP="00A57193">
      <w:r>
        <w:t>On EC2, CloudWatch is used for:</w:t>
      </w:r>
    </w:p>
    <w:p w14:paraId="1EF6B9DE" w14:textId="77777777" w:rsidR="00A57193" w:rsidRDefault="00A57193" w:rsidP="00A57193">
      <w:r>
        <w:t>- CPU monitoring</w:t>
      </w:r>
    </w:p>
    <w:p w14:paraId="7A454998" w14:textId="77777777" w:rsidR="00A57193" w:rsidRDefault="00A57193" w:rsidP="00A57193">
      <w:r>
        <w:t>- memory monitoring with agent</w:t>
      </w:r>
    </w:p>
    <w:p w14:paraId="4F254527" w14:textId="77777777" w:rsidR="00A57193" w:rsidRDefault="00A57193" w:rsidP="00A57193">
      <w:r>
        <w:t>- disk monitoring</w:t>
      </w:r>
    </w:p>
    <w:p w14:paraId="63DAC999" w14:textId="77777777" w:rsidR="00A57193" w:rsidRDefault="00A57193" w:rsidP="00A57193">
      <w:r>
        <w:t>- app log collection</w:t>
      </w:r>
    </w:p>
    <w:p w14:paraId="5B74EA04" w14:textId="77777777" w:rsidR="00A57193" w:rsidRDefault="00A57193" w:rsidP="00A57193"/>
    <w:p w14:paraId="2F4289D3" w14:textId="77777777" w:rsidR="00A57193" w:rsidRDefault="00A57193" w:rsidP="00A57193">
      <w:r>
        <w:t>This helps detect host-level or application-level issues.</w:t>
      </w:r>
    </w:p>
    <w:p w14:paraId="26AE2C7C" w14:textId="77777777" w:rsidR="00A57193" w:rsidRDefault="00A57193" w:rsidP="00A57193"/>
    <w:p w14:paraId="02ED59CE" w14:textId="77777777" w:rsidR="00A57193" w:rsidRDefault="00A57193" w:rsidP="00A57193">
      <w:r>
        <w:t>---</w:t>
      </w:r>
    </w:p>
    <w:p w14:paraId="669AF59F" w14:textId="77777777" w:rsidR="00A57193" w:rsidRDefault="00A57193" w:rsidP="00A57193"/>
    <w:p w14:paraId="61CDC109" w14:textId="77777777" w:rsidR="00A57193" w:rsidRDefault="00A57193" w:rsidP="00A57193">
      <w:r>
        <w:t># CloudWatch with RDS</w:t>
      </w:r>
    </w:p>
    <w:p w14:paraId="2D7352CF" w14:textId="77777777" w:rsidR="00A57193" w:rsidRDefault="00A57193" w:rsidP="00A57193"/>
    <w:p w14:paraId="3C3C8F30" w14:textId="77777777" w:rsidR="00A57193" w:rsidRDefault="00A57193" w:rsidP="00A57193">
      <w:r>
        <w:t>RDS publishes database metrics to CloudWatch, such as:</w:t>
      </w:r>
    </w:p>
    <w:p w14:paraId="7A4E02EB" w14:textId="77777777" w:rsidR="00A57193" w:rsidRDefault="00A57193" w:rsidP="00A57193">
      <w:r>
        <w:t>- CPU utilization</w:t>
      </w:r>
    </w:p>
    <w:p w14:paraId="1DD2F373" w14:textId="77777777" w:rsidR="00A57193" w:rsidRDefault="00A57193" w:rsidP="00A57193">
      <w:r>
        <w:t>- connections</w:t>
      </w:r>
    </w:p>
    <w:p w14:paraId="40D242D7" w14:textId="77777777" w:rsidR="00A57193" w:rsidRDefault="00A57193" w:rsidP="00A57193">
      <w:r>
        <w:t>- storage usage</w:t>
      </w:r>
    </w:p>
    <w:p w14:paraId="5D5B178F" w14:textId="77777777" w:rsidR="00A57193" w:rsidRDefault="00A57193" w:rsidP="00A57193">
      <w:r>
        <w:t>- read/write IOPS</w:t>
      </w:r>
    </w:p>
    <w:p w14:paraId="0AA3A08B" w14:textId="77777777" w:rsidR="00A57193" w:rsidRDefault="00A57193" w:rsidP="00A57193">
      <w:r>
        <w:t>- free memory</w:t>
      </w:r>
    </w:p>
    <w:p w14:paraId="4252B4EF" w14:textId="77777777" w:rsidR="00A57193" w:rsidRDefault="00A57193" w:rsidP="00A57193">
      <w:r>
        <w:t>- replica lag</w:t>
      </w:r>
    </w:p>
    <w:p w14:paraId="79F416C1" w14:textId="77777777" w:rsidR="00A57193" w:rsidRDefault="00A57193" w:rsidP="00A57193"/>
    <w:p w14:paraId="2419D377" w14:textId="77777777" w:rsidR="00A57193" w:rsidRDefault="00A57193" w:rsidP="00A57193">
      <w:r>
        <w:t>This helps DBAs and developers understand database health.</w:t>
      </w:r>
    </w:p>
    <w:p w14:paraId="0DD23EB2" w14:textId="77777777" w:rsidR="00A57193" w:rsidRDefault="00A57193" w:rsidP="00A57193"/>
    <w:p w14:paraId="55BBEA8F" w14:textId="77777777" w:rsidR="00A57193" w:rsidRDefault="00A57193" w:rsidP="00A57193">
      <w:r>
        <w:t>---</w:t>
      </w:r>
    </w:p>
    <w:p w14:paraId="25225D1F" w14:textId="77777777" w:rsidR="00A57193" w:rsidRDefault="00A57193" w:rsidP="00A57193"/>
    <w:p w14:paraId="325B3AB1" w14:textId="77777777" w:rsidR="00A57193" w:rsidRDefault="00A57193" w:rsidP="00A57193">
      <w:r>
        <w:t># CloudWatch with S3 and other services</w:t>
      </w:r>
    </w:p>
    <w:p w14:paraId="70E75644" w14:textId="77777777" w:rsidR="00A57193" w:rsidRDefault="00A57193" w:rsidP="00A57193"/>
    <w:p w14:paraId="75E550DB" w14:textId="77777777" w:rsidR="00A57193" w:rsidRDefault="00A57193" w:rsidP="00A57193">
      <w:r>
        <w:t>Many AWS services publish metrics to CloudWatch automatically.</w:t>
      </w:r>
    </w:p>
    <w:p w14:paraId="795BDFF6" w14:textId="77777777" w:rsidR="00A57193" w:rsidRDefault="00A57193" w:rsidP="00A57193"/>
    <w:p w14:paraId="54ABCAB1" w14:textId="77777777" w:rsidR="00A57193" w:rsidRDefault="00A57193" w:rsidP="00A57193">
      <w:r>
        <w:t>For example:</w:t>
      </w:r>
    </w:p>
    <w:p w14:paraId="5D8BB88C" w14:textId="77777777" w:rsidR="00A57193" w:rsidRDefault="00A57193" w:rsidP="00A57193">
      <w:r>
        <w:t>- S3 request counts</w:t>
      </w:r>
    </w:p>
    <w:p w14:paraId="5433C14E" w14:textId="77777777" w:rsidR="00A57193" w:rsidRDefault="00A57193" w:rsidP="00A57193">
      <w:r>
        <w:t>- S3 errors</w:t>
      </w:r>
    </w:p>
    <w:p w14:paraId="608B9D22" w14:textId="77777777" w:rsidR="00A57193" w:rsidRDefault="00A57193" w:rsidP="00A57193">
      <w:r>
        <w:t>- DynamoDB read/write usage</w:t>
      </w:r>
    </w:p>
    <w:p w14:paraId="67180C59" w14:textId="77777777" w:rsidR="00A57193" w:rsidRDefault="00A57193" w:rsidP="00A57193">
      <w:r>
        <w:t>- Lambda invocations and duration</w:t>
      </w:r>
    </w:p>
    <w:p w14:paraId="209E9ADC" w14:textId="77777777" w:rsidR="00A57193" w:rsidRDefault="00A57193" w:rsidP="00A57193"/>
    <w:p w14:paraId="7FA7AC4E" w14:textId="77777777" w:rsidR="00A57193" w:rsidRDefault="00A57193" w:rsidP="00A57193">
      <w:r>
        <w:t>---</w:t>
      </w:r>
    </w:p>
    <w:p w14:paraId="5E8A29FD" w14:textId="77777777" w:rsidR="00A57193" w:rsidRDefault="00A57193" w:rsidP="00A57193"/>
    <w:p w14:paraId="7579C046" w14:textId="77777777" w:rsidR="00A57193" w:rsidRDefault="00A57193" w:rsidP="00A57193">
      <w:r>
        <w:t># Retention and cost</w:t>
      </w:r>
    </w:p>
    <w:p w14:paraId="5AD236D0" w14:textId="77777777" w:rsidR="00A57193" w:rsidRDefault="00A57193" w:rsidP="00A57193"/>
    <w:p w14:paraId="4D8DAD4B" w14:textId="77777777" w:rsidR="00A57193" w:rsidRDefault="00A57193" w:rsidP="00A57193">
      <w:r>
        <w:t>CloudWatch is powerful, but costs can grow if:</w:t>
      </w:r>
    </w:p>
    <w:p w14:paraId="4F3DE705" w14:textId="77777777" w:rsidR="00A57193" w:rsidRDefault="00A57193" w:rsidP="00A57193">
      <w:r>
        <w:t>- you ingest too many logs</w:t>
      </w:r>
    </w:p>
    <w:p w14:paraId="14D47D51" w14:textId="77777777" w:rsidR="00A57193" w:rsidRDefault="00A57193" w:rsidP="00A57193">
      <w:r>
        <w:t>- you retain logs too long</w:t>
      </w:r>
    </w:p>
    <w:p w14:paraId="36D83F61" w14:textId="77777777" w:rsidR="00A57193" w:rsidRDefault="00A57193" w:rsidP="00A57193">
      <w:r>
        <w:t>- you create too many custom metrics</w:t>
      </w:r>
    </w:p>
    <w:p w14:paraId="2104337F" w14:textId="77777777" w:rsidR="00A57193" w:rsidRDefault="00A57193" w:rsidP="00A57193">
      <w:r>
        <w:t>- you run expensive log queries frequently</w:t>
      </w:r>
    </w:p>
    <w:p w14:paraId="39385F03" w14:textId="77777777" w:rsidR="00A57193" w:rsidRDefault="00A57193" w:rsidP="00A57193"/>
    <w:p w14:paraId="42A1C1B1" w14:textId="77777777" w:rsidR="00A57193" w:rsidRDefault="00A57193" w:rsidP="00A57193">
      <w:r>
        <w:t>Good practice:</w:t>
      </w:r>
    </w:p>
    <w:p w14:paraId="529087B4" w14:textId="77777777" w:rsidR="00A57193" w:rsidRDefault="00A57193" w:rsidP="00A57193">
      <w:r>
        <w:t>- set log retention policies</w:t>
      </w:r>
    </w:p>
    <w:p w14:paraId="0DB2ED85" w14:textId="77777777" w:rsidR="00A57193" w:rsidRDefault="00A57193" w:rsidP="00A57193">
      <w:r>
        <w:lastRenderedPageBreak/>
        <w:t>- monitor metric usage</w:t>
      </w:r>
    </w:p>
    <w:p w14:paraId="244EB4BA" w14:textId="77777777" w:rsidR="00A57193" w:rsidRDefault="00A57193" w:rsidP="00A57193">
      <w:r>
        <w:t>- avoid unnecessary log noise</w:t>
      </w:r>
    </w:p>
    <w:p w14:paraId="7A77F9E4" w14:textId="77777777" w:rsidR="00A57193" w:rsidRDefault="00A57193" w:rsidP="00A57193"/>
    <w:p w14:paraId="67BA941D" w14:textId="77777777" w:rsidR="00A57193" w:rsidRDefault="00A57193" w:rsidP="00A57193">
      <w:r>
        <w:t>---</w:t>
      </w:r>
    </w:p>
    <w:p w14:paraId="7BD11923" w14:textId="77777777" w:rsidR="00A57193" w:rsidRDefault="00A57193" w:rsidP="00A57193"/>
    <w:p w14:paraId="1FBE568B" w14:textId="77777777" w:rsidR="00A57193" w:rsidRDefault="00A57193" w:rsidP="00A57193">
      <w:r>
        <w:t># Best practices</w:t>
      </w:r>
    </w:p>
    <w:p w14:paraId="640ACBAA" w14:textId="77777777" w:rsidR="00A57193" w:rsidRDefault="00A57193" w:rsidP="00A57193"/>
    <w:p w14:paraId="0D34294E" w14:textId="77777777" w:rsidR="00A57193" w:rsidRDefault="00A57193" w:rsidP="00A57193">
      <w:r>
        <w:t>- collect the right metrics, not everything</w:t>
      </w:r>
    </w:p>
    <w:p w14:paraId="25214212" w14:textId="77777777" w:rsidR="00A57193" w:rsidRDefault="00A57193" w:rsidP="00A57193">
      <w:r>
        <w:t>- set meaningful alarms</w:t>
      </w:r>
    </w:p>
    <w:p w14:paraId="07F070E1" w14:textId="77777777" w:rsidR="00A57193" w:rsidRDefault="00A57193" w:rsidP="00A57193">
      <w:r>
        <w:t>- use dashboards for critical systems</w:t>
      </w:r>
    </w:p>
    <w:p w14:paraId="2E270E07" w14:textId="77777777" w:rsidR="00A57193" w:rsidRDefault="00A57193" w:rsidP="00A57193">
      <w:r>
        <w:t>- configure log retention</w:t>
      </w:r>
    </w:p>
    <w:p w14:paraId="2B51F56A" w14:textId="77777777" w:rsidR="00A57193" w:rsidRDefault="00A57193" w:rsidP="00A57193">
      <w:r>
        <w:t>- use structured logging if possible</w:t>
      </w:r>
    </w:p>
    <w:p w14:paraId="0240B94E" w14:textId="77777777" w:rsidR="00A57193" w:rsidRDefault="00A57193" w:rsidP="00A57193">
      <w:r>
        <w:t>- centralize logs from all components</w:t>
      </w:r>
    </w:p>
    <w:p w14:paraId="081197FE" w14:textId="77777777" w:rsidR="00A57193" w:rsidRDefault="00A57193" w:rsidP="00A57193">
      <w:r>
        <w:t>- query logs effectively during incidents</w:t>
      </w:r>
    </w:p>
    <w:p w14:paraId="260096A9" w14:textId="77777777" w:rsidR="00A57193" w:rsidRDefault="00A57193" w:rsidP="00A57193">
      <w:r>
        <w:t>- combine metrics, logs, and alarms for full observability</w:t>
      </w:r>
    </w:p>
    <w:p w14:paraId="7FA0A261" w14:textId="77777777" w:rsidR="00A57193" w:rsidRDefault="00A57193" w:rsidP="00A57193"/>
    <w:p w14:paraId="508261C1" w14:textId="77777777" w:rsidR="00A57193" w:rsidRDefault="00A57193" w:rsidP="00A57193">
      <w:r>
        <w:t>---</w:t>
      </w:r>
    </w:p>
    <w:p w14:paraId="34ED0ABF" w14:textId="77777777" w:rsidR="00A57193" w:rsidRDefault="00A57193" w:rsidP="00A57193"/>
    <w:p w14:paraId="04C20EDE" w14:textId="77777777" w:rsidR="00A57193" w:rsidRDefault="00A57193" w:rsidP="00A57193">
      <w:r>
        <w:t># CloudWatch vs CloudTrail</w:t>
      </w:r>
    </w:p>
    <w:p w14:paraId="23C10715" w14:textId="77777777" w:rsidR="00A57193" w:rsidRDefault="00A57193" w:rsidP="00A57193"/>
    <w:p w14:paraId="3F397F74" w14:textId="77777777" w:rsidR="00A57193" w:rsidRDefault="00A57193" w:rsidP="00A57193">
      <w:r>
        <w:t>This is a common interview distinction.</w:t>
      </w:r>
    </w:p>
    <w:p w14:paraId="1BDB6247" w14:textId="77777777" w:rsidR="00A57193" w:rsidRDefault="00A57193" w:rsidP="00A57193"/>
    <w:p w14:paraId="4A560F2A" w14:textId="77777777" w:rsidR="00A57193" w:rsidRDefault="00A57193" w:rsidP="00A57193">
      <w:r>
        <w:t>## CloudWatch</w:t>
      </w:r>
    </w:p>
    <w:p w14:paraId="6290A223" w14:textId="77777777" w:rsidR="00A57193" w:rsidRDefault="00A57193" w:rsidP="00A57193">
      <w:r>
        <w:t>Monitors performance, logs, and operational health.</w:t>
      </w:r>
    </w:p>
    <w:p w14:paraId="61A8F76C" w14:textId="77777777" w:rsidR="00A57193" w:rsidRDefault="00A57193" w:rsidP="00A57193"/>
    <w:p w14:paraId="2A28DADA" w14:textId="77777777" w:rsidR="00A57193" w:rsidRDefault="00A57193" w:rsidP="00A57193">
      <w:r>
        <w:t>## CloudTrail</w:t>
      </w:r>
    </w:p>
    <w:p w14:paraId="7C60B741" w14:textId="77777777" w:rsidR="00A57193" w:rsidRDefault="00A57193" w:rsidP="00A57193">
      <w:r>
        <w:t>Records AWS API activity for audit and compliance.</w:t>
      </w:r>
    </w:p>
    <w:p w14:paraId="2563458E" w14:textId="77777777" w:rsidR="00A57193" w:rsidRDefault="00A57193" w:rsidP="00A57193"/>
    <w:p w14:paraId="6C7025AF" w14:textId="77777777" w:rsidR="00A57193" w:rsidRDefault="00A57193" w:rsidP="00A57193">
      <w:r>
        <w:t xml:space="preserve">Use CloudWatch to understand system behavior.  </w:t>
      </w:r>
    </w:p>
    <w:p w14:paraId="2562A742" w14:textId="77777777" w:rsidR="00A57193" w:rsidRDefault="00A57193" w:rsidP="00A57193">
      <w:r>
        <w:t>Use CloudTrail to know who did what in AWS.</w:t>
      </w:r>
    </w:p>
    <w:p w14:paraId="54B74C0B" w14:textId="77777777" w:rsidR="00A57193" w:rsidRDefault="00A57193" w:rsidP="00A57193"/>
    <w:p w14:paraId="16ED1D43" w14:textId="77777777" w:rsidR="00A57193" w:rsidRDefault="00A57193" w:rsidP="00A57193">
      <w:r>
        <w:t>---</w:t>
      </w:r>
    </w:p>
    <w:p w14:paraId="21884FF6" w14:textId="77777777" w:rsidR="00A57193" w:rsidRDefault="00A57193" w:rsidP="00A57193"/>
    <w:p w14:paraId="057041D3" w14:textId="77777777" w:rsidR="00A57193" w:rsidRDefault="00A57193" w:rsidP="00A57193">
      <w:r>
        <w:t># CloudWatch vs X-Ray</w:t>
      </w:r>
    </w:p>
    <w:p w14:paraId="3E99EAA2" w14:textId="77777777" w:rsidR="00A57193" w:rsidRDefault="00A57193" w:rsidP="00A57193"/>
    <w:p w14:paraId="31CB1E6C" w14:textId="77777777" w:rsidR="00A57193" w:rsidRDefault="00A57193" w:rsidP="00A57193">
      <w:r>
        <w:t>## CloudWatch</w:t>
      </w:r>
    </w:p>
    <w:p w14:paraId="585AD958" w14:textId="77777777" w:rsidR="00A57193" w:rsidRDefault="00A57193" w:rsidP="00A57193">
      <w:r>
        <w:t>Focuses on metrics, logs, alarms, dashboards.</w:t>
      </w:r>
    </w:p>
    <w:p w14:paraId="3050E314" w14:textId="77777777" w:rsidR="00A57193" w:rsidRDefault="00A57193" w:rsidP="00A57193"/>
    <w:p w14:paraId="2A245580" w14:textId="77777777" w:rsidR="00A57193" w:rsidRDefault="00A57193" w:rsidP="00A57193">
      <w:r>
        <w:t>## X-Ray</w:t>
      </w:r>
    </w:p>
    <w:p w14:paraId="4EF0E42B" w14:textId="77777777" w:rsidR="00A57193" w:rsidRDefault="00A57193" w:rsidP="00A57193">
      <w:r>
        <w:t>Focuses on distributed tracing and request flow across services.</w:t>
      </w:r>
    </w:p>
    <w:p w14:paraId="0A6E2934" w14:textId="77777777" w:rsidR="00A57193" w:rsidRDefault="00A57193" w:rsidP="00A57193"/>
    <w:p w14:paraId="3F2F72BA" w14:textId="77777777" w:rsidR="00A57193" w:rsidRDefault="00A57193" w:rsidP="00A57193">
      <w:r>
        <w:t>They complement each other:</w:t>
      </w:r>
    </w:p>
    <w:p w14:paraId="1A512450" w14:textId="77777777" w:rsidR="00A57193" w:rsidRDefault="00A57193" w:rsidP="00A57193">
      <w:r>
        <w:t>- CloudWatch tells you something is wrong</w:t>
      </w:r>
    </w:p>
    <w:p w14:paraId="35EAC344" w14:textId="77777777" w:rsidR="00A57193" w:rsidRDefault="00A57193" w:rsidP="00A57193">
      <w:r>
        <w:t>- X-Ray helps you trace where the issue is happening</w:t>
      </w:r>
    </w:p>
    <w:p w14:paraId="0A51D602" w14:textId="77777777" w:rsidR="00A57193" w:rsidRDefault="00A57193" w:rsidP="00A57193"/>
    <w:p w14:paraId="008BB717" w14:textId="77777777" w:rsidR="00A57193" w:rsidRDefault="00A57193" w:rsidP="00A57193">
      <w:r>
        <w:t>---</w:t>
      </w:r>
    </w:p>
    <w:p w14:paraId="0AFB8EDA" w14:textId="77777777" w:rsidR="00A57193" w:rsidRDefault="00A57193" w:rsidP="00A57193"/>
    <w:p w14:paraId="6FA3FC16" w14:textId="77777777" w:rsidR="00A57193" w:rsidRDefault="00A57193" w:rsidP="00A57193">
      <w:r>
        <w:t># Example architecture with CloudWatch</w:t>
      </w:r>
    </w:p>
    <w:p w14:paraId="010ADADC" w14:textId="77777777" w:rsidR="00A57193" w:rsidRDefault="00A57193" w:rsidP="00A57193"/>
    <w:p w14:paraId="187AD35C" w14:textId="77777777" w:rsidR="00A57193" w:rsidRDefault="00A57193" w:rsidP="00A57193">
      <w:r>
        <w:t>```mermaid</w:t>
      </w:r>
    </w:p>
    <w:p w14:paraId="3B0B350F" w14:textId="77777777" w:rsidR="00A57193" w:rsidRDefault="00A57193" w:rsidP="00A57193">
      <w:r>
        <w:t>flowchart TB</w:t>
      </w:r>
    </w:p>
    <w:p w14:paraId="37FF4E1D" w14:textId="77777777" w:rsidR="00A57193" w:rsidRDefault="00A57193" w:rsidP="00A57193">
      <w:r>
        <w:t xml:space="preserve">    User[Users] --&gt; ALB[Load Balancer]</w:t>
      </w:r>
    </w:p>
    <w:p w14:paraId="58647F9B" w14:textId="77777777" w:rsidR="00A57193" w:rsidRDefault="00A57193" w:rsidP="00A57193">
      <w:r>
        <w:t xml:space="preserve">    ALB --&gt; App[Application Servers]</w:t>
      </w:r>
    </w:p>
    <w:p w14:paraId="22804BAE" w14:textId="77777777" w:rsidR="00A57193" w:rsidRDefault="00A57193" w:rsidP="00A57193">
      <w:r>
        <w:t xml:space="preserve">    App --&gt; DB[(Database)]</w:t>
      </w:r>
    </w:p>
    <w:p w14:paraId="2EE41B0B" w14:textId="77777777" w:rsidR="00A57193" w:rsidRDefault="00A57193" w:rsidP="00A57193">
      <w:r>
        <w:t xml:space="preserve">    App --&gt; CWLogs[CloudWatch Logs]</w:t>
      </w:r>
    </w:p>
    <w:p w14:paraId="7FEE3DBF" w14:textId="77777777" w:rsidR="00A57193" w:rsidRDefault="00A57193" w:rsidP="00A57193">
      <w:r>
        <w:t xml:space="preserve">    App --&gt; CWMetrics[CloudWatch Metrics]</w:t>
      </w:r>
    </w:p>
    <w:p w14:paraId="71C3D6E6" w14:textId="77777777" w:rsidR="00A57193" w:rsidRDefault="00A57193" w:rsidP="00A57193">
      <w:r>
        <w:t xml:space="preserve">    CWMetrics --&gt; Alarm[Alarm]</w:t>
      </w:r>
    </w:p>
    <w:p w14:paraId="011821FB" w14:textId="77777777" w:rsidR="00A57193" w:rsidRDefault="00A57193" w:rsidP="00A57193">
      <w:r>
        <w:t xml:space="preserve">    Alarm --&gt; SNS[SNS Notification]</w:t>
      </w:r>
    </w:p>
    <w:p w14:paraId="15DC475E" w14:textId="77777777" w:rsidR="00A57193" w:rsidRDefault="00A57193" w:rsidP="00A57193">
      <w:r>
        <w:t xml:space="preserve">    CWLogs --&gt; Insights[Logs Insights]</w:t>
      </w:r>
    </w:p>
    <w:p w14:paraId="3EAAA8EE" w14:textId="77777777" w:rsidR="00A57193" w:rsidRDefault="00A57193" w:rsidP="00A57193"/>
    <w:p w14:paraId="341F9841" w14:textId="77777777" w:rsidR="00A57193" w:rsidRDefault="00A57193" w:rsidP="00A57193">
      <w:r>
        <w:t xml:space="preserve">    style User fill:#00ceff,stroke:#000000,stroke-width:2px,color:#000000</w:t>
      </w:r>
    </w:p>
    <w:p w14:paraId="3B20B30E" w14:textId="77777777" w:rsidR="00A57193" w:rsidRDefault="00A57193" w:rsidP="00A57193">
      <w:r>
        <w:t xml:space="preserve">    style ALB fill:#69db7c,stroke:#000000,stroke-width:2px,color:#000000</w:t>
      </w:r>
    </w:p>
    <w:p w14:paraId="7081F7D3" w14:textId="77777777" w:rsidR="00A57193" w:rsidRDefault="00A57193" w:rsidP="00A57193">
      <w:r>
        <w:t xml:space="preserve">    style App fill:#ffd43b,stroke:#000000,stroke-width:2px,color:#000000</w:t>
      </w:r>
    </w:p>
    <w:p w14:paraId="450D4E64" w14:textId="77777777" w:rsidR="00A57193" w:rsidRDefault="00A57193" w:rsidP="00A57193">
      <w:r>
        <w:t xml:space="preserve">    style DB fill:#69db7c,stroke:#000000,stroke-width:2px,color:#000000</w:t>
      </w:r>
    </w:p>
    <w:p w14:paraId="2A852C2B" w14:textId="77777777" w:rsidR="00A57193" w:rsidRDefault="00A57193" w:rsidP="00A57193">
      <w:r>
        <w:t xml:space="preserve">    style CWLogs fill:#ffa94d,stroke:#000000,stroke-width:2px,color:#000000</w:t>
      </w:r>
    </w:p>
    <w:p w14:paraId="51FC3F4B" w14:textId="77777777" w:rsidR="00A57193" w:rsidRDefault="00A57193" w:rsidP="00A57193">
      <w:r>
        <w:t xml:space="preserve">    style CWMetrics fill:#ffa94d,stroke:#000000,stroke-width:2px,color:#000000</w:t>
      </w:r>
    </w:p>
    <w:p w14:paraId="5514F9A2" w14:textId="77777777" w:rsidR="00A57193" w:rsidRDefault="00A57193" w:rsidP="00A57193">
      <w:r>
        <w:t xml:space="preserve">    style Alarm fill:#ff8787,stroke:#000000,stroke-width:2px,color:#000000</w:t>
      </w:r>
    </w:p>
    <w:p w14:paraId="20B9B071" w14:textId="77777777" w:rsidR="00A57193" w:rsidRDefault="00A57193" w:rsidP="00A57193">
      <w:r>
        <w:lastRenderedPageBreak/>
        <w:t xml:space="preserve">    style SNS fill:#20c997,stroke:#000000,stroke-width:2px,color:#000000</w:t>
      </w:r>
    </w:p>
    <w:p w14:paraId="0EB2AACE" w14:textId="77777777" w:rsidR="00A57193" w:rsidRDefault="00A57193" w:rsidP="00A57193">
      <w:r>
        <w:t xml:space="preserve">    style Insights fill:#ffa94d,stroke:#000000,stroke-width:2px,color:#000000</w:t>
      </w:r>
    </w:p>
    <w:p w14:paraId="774F6CCF" w14:textId="77777777" w:rsidR="00A57193" w:rsidRDefault="00A57193" w:rsidP="00A57193">
      <w:r>
        <w:t>```</w:t>
      </w:r>
    </w:p>
    <w:p w14:paraId="3D0E4872" w14:textId="77777777" w:rsidR="00A57193" w:rsidRDefault="00A57193" w:rsidP="00A57193"/>
    <w:p w14:paraId="67FE1202" w14:textId="77777777" w:rsidR="00A57193" w:rsidRDefault="00A57193" w:rsidP="00A57193">
      <w:r>
        <w:t>---</w:t>
      </w:r>
    </w:p>
    <w:p w14:paraId="1905B357" w14:textId="77777777" w:rsidR="00A57193" w:rsidRDefault="00A57193" w:rsidP="00A57193"/>
    <w:p w14:paraId="0ABDD791" w14:textId="77777777" w:rsidR="00A57193" w:rsidRDefault="00A57193" w:rsidP="00A57193">
      <w:r>
        <w:t># Common interview summary</w:t>
      </w:r>
    </w:p>
    <w:p w14:paraId="300389AD" w14:textId="77777777" w:rsidR="00A57193" w:rsidRDefault="00A57193" w:rsidP="00A57193"/>
    <w:p w14:paraId="12C58DF0" w14:textId="77777777" w:rsidR="00A57193" w:rsidRDefault="00A57193" w:rsidP="00A57193">
      <w:r>
        <w:t>If asked, “What is CloudWatch?”, you can say:</w:t>
      </w:r>
    </w:p>
    <w:p w14:paraId="3FE2ECBB" w14:textId="77777777" w:rsidR="00A57193" w:rsidRDefault="00A57193" w:rsidP="00A57193"/>
    <w:p w14:paraId="7FA092C7" w14:textId="77777777" w:rsidR="00A57193" w:rsidRDefault="00A57193" w:rsidP="00A57193">
      <w:r>
        <w:t>&gt; Amazon CloudWatch is AWS’s monitoring and observability service. It collects metrics and logs, lets you create alarms and dashboards, and helps you monitor infrastructure and application health so you can detect and respond to issues quickly.</w:t>
      </w:r>
    </w:p>
    <w:p w14:paraId="4E2BDC1F" w14:textId="77777777" w:rsidR="00A57193" w:rsidRDefault="00A57193" w:rsidP="00A57193"/>
    <w:p w14:paraId="03A8669C" w14:textId="77777777" w:rsidR="00A57193" w:rsidRDefault="00A57193" w:rsidP="00A57193">
      <w:r>
        <w:t>---</w:t>
      </w:r>
    </w:p>
    <w:p w14:paraId="6E751DE0" w14:textId="77777777" w:rsidR="00A57193" w:rsidRDefault="00A57193" w:rsidP="00A57193"/>
    <w:p w14:paraId="1E0804DA" w14:textId="77777777" w:rsidR="00A57193" w:rsidRDefault="00A57193" w:rsidP="00A57193">
      <w:r>
        <w:t># Final takeaway</w:t>
      </w:r>
    </w:p>
    <w:p w14:paraId="34AED705" w14:textId="77777777" w:rsidR="00A57193" w:rsidRDefault="00A57193" w:rsidP="00A57193"/>
    <w:p w14:paraId="327B9AA8" w14:textId="77777777" w:rsidR="00A57193" w:rsidRDefault="00A57193" w:rsidP="00A57193">
      <w:r>
        <w:t xml:space="preserve">CloudWatch is the central observability service in AWS. It gives you metrics, logs, alarms, and dashboards so you can monitor your systems, detect issues early, and react automatically. It is a </w:t>
      </w:r>
      <w:r>
        <w:lastRenderedPageBreak/>
        <w:t>must-know service for anyone building production systems on AWS.</w:t>
      </w:r>
    </w:p>
    <w:p w14:paraId="4AE8EF94" w14:textId="77777777" w:rsidR="00A57193" w:rsidRDefault="00A57193" w:rsidP="00A57193"/>
    <w:p w14:paraId="653BE4B8" w14:textId="77777777" w:rsidR="00A57193" w:rsidRDefault="00A57193" w:rsidP="00A57193">
      <w:r>
        <w:t>If you want, I can also give you:</w:t>
      </w:r>
    </w:p>
    <w:p w14:paraId="45C24C85" w14:textId="77777777" w:rsidR="00A57193" w:rsidRDefault="00A57193" w:rsidP="00A57193">
      <w:r>
        <w:t>1. a **CloudWatch vs CloudTrail vs X-Ray comparison**</w:t>
      </w:r>
    </w:p>
    <w:p w14:paraId="49FE76D0" w14:textId="77777777" w:rsidR="00A57193" w:rsidRDefault="00A57193" w:rsidP="00A57193">
      <w:r>
        <w:t>2. **CloudWatch interview questions and answers**</w:t>
      </w:r>
    </w:p>
    <w:p w14:paraId="4220E400" w14:textId="77777777" w:rsidR="00A57193" w:rsidRDefault="00A57193" w:rsidP="00A57193">
      <w:r>
        <w:t>3. **how to set up CloudWatch alarms for EC2 and RDS**</w:t>
      </w:r>
    </w:p>
    <w:p w14:paraId="7F63DB69" w14:textId="02D7B70F" w:rsidR="00F346DD" w:rsidRDefault="00A57193" w:rsidP="00A57193">
      <w:r>
        <w:t>4. **CloudWatch Logs Insights query examples**</w:t>
      </w:r>
    </w:p>
    <w:p w14:paraId="4076417B" w14:textId="77777777" w:rsidR="00423646" w:rsidRDefault="00423646" w:rsidP="00A57193"/>
    <w:p w14:paraId="03ADDB3C" w14:textId="472B4A30" w:rsidR="00423646" w:rsidRDefault="00F94D39" w:rsidP="001C40E8">
      <w:pPr>
        <w:pStyle w:val="Heading1"/>
        <w:numPr>
          <w:ilvl w:val="0"/>
          <w:numId w:val="13"/>
        </w:numPr>
        <w:jc w:val="center"/>
      </w:pPr>
      <w:bookmarkStart w:id="31" w:name="_Toc234595939"/>
      <w:r w:rsidRPr="00F94D39">
        <w:t>Lambda</w:t>
      </w:r>
      <w:bookmarkEnd w:id="31"/>
    </w:p>
    <w:p w14:paraId="5B719BBA" w14:textId="77777777" w:rsidR="00F94D39" w:rsidRDefault="00F94D39" w:rsidP="00F94D39"/>
    <w:p w14:paraId="5D524BB9" w14:textId="77777777" w:rsidR="008461EC" w:rsidRDefault="008461EC" w:rsidP="008461EC">
      <w:r>
        <w:t>AWS Lambda is a **serverless compute service** that runs your code in response to events, without you having to provision or manage servers. You upload a function, connect it to triggers, and AWS takes care of scaling, runtime management, and infrastructure operations.</w:t>
      </w:r>
    </w:p>
    <w:p w14:paraId="392FCDC7" w14:textId="77777777" w:rsidR="008461EC" w:rsidRDefault="008461EC" w:rsidP="008461EC"/>
    <w:p w14:paraId="79F60F66" w14:textId="77777777" w:rsidR="008461EC" w:rsidRDefault="008461EC" w:rsidP="008461EC">
      <w:r>
        <w:t>At a high level, Lambda is useful when you want to run **small, stateless pieces of code** only when needed.</w:t>
      </w:r>
    </w:p>
    <w:p w14:paraId="6FB9C086" w14:textId="77777777" w:rsidR="008461EC" w:rsidRDefault="008461EC" w:rsidP="008461EC"/>
    <w:p w14:paraId="441BDA47" w14:textId="77777777" w:rsidR="008461EC" w:rsidRDefault="008461EC" w:rsidP="008461EC">
      <w:r>
        <w:t>## What problem Lambda solves</w:t>
      </w:r>
    </w:p>
    <w:p w14:paraId="7B91AA89" w14:textId="77777777" w:rsidR="008461EC" w:rsidRDefault="008461EC" w:rsidP="008461EC"/>
    <w:p w14:paraId="1E483452" w14:textId="77777777" w:rsidR="008461EC" w:rsidRDefault="008461EC" w:rsidP="008461EC">
      <w:r>
        <w:t>Traditionally, if you wanted to run backend code, you had to manage servers or containers. That meant handling:</w:t>
      </w:r>
    </w:p>
    <w:p w14:paraId="530BECA7" w14:textId="77777777" w:rsidR="008461EC" w:rsidRDefault="008461EC" w:rsidP="008461EC"/>
    <w:p w14:paraId="0B82ABB9" w14:textId="77777777" w:rsidR="008461EC" w:rsidRDefault="008461EC" w:rsidP="008461EC">
      <w:r>
        <w:lastRenderedPageBreak/>
        <w:t>- provisioning</w:t>
      </w:r>
    </w:p>
    <w:p w14:paraId="2F027EA6" w14:textId="77777777" w:rsidR="008461EC" w:rsidRDefault="008461EC" w:rsidP="008461EC">
      <w:r>
        <w:t>- scaling</w:t>
      </w:r>
    </w:p>
    <w:p w14:paraId="0DC160C1" w14:textId="77777777" w:rsidR="008461EC" w:rsidRDefault="008461EC" w:rsidP="008461EC">
      <w:r>
        <w:t>- patching</w:t>
      </w:r>
    </w:p>
    <w:p w14:paraId="4EA9734D" w14:textId="77777777" w:rsidR="008461EC" w:rsidRDefault="008461EC" w:rsidP="008461EC">
      <w:r>
        <w:t>- availability</w:t>
      </w:r>
    </w:p>
    <w:p w14:paraId="55B92ABC" w14:textId="77777777" w:rsidR="008461EC" w:rsidRDefault="008461EC" w:rsidP="008461EC">
      <w:r>
        <w:t>- capacity planning</w:t>
      </w:r>
    </w:p>
    <w:p w14:paraId="3BA95F5D" w14:textId="77777777" w:rsidR="008461EC" w:rsidRDefault="008461EC" w:rsidP="008461EC">
      <w:r>
        <w:t>- auto-healing</w:t>
      </w:r>
    </w:p>
    <w:p w14:paraId="6BBC504B" w14:textId="77777777" w:rsidR="008461EC" w:rsidRDefault="008461EC" w:rsidP="008461EC"/>
    <w:p w14:paraId="32614176" w14:textId="77777777" w:rsidR="008461EC" w:rsidRDefault="008461EC" w:rsidP="008461EC">
      <w:r>
        <w:t>Lambda removes most of that operational burden. You focus on the function logic, AWS handles the rest.</w:t>
      </w:r>
    </w:p>
    <w:p w14:paraId="58191B37" w14:textId="77777777" w:rsidR="008461EC" w:rsidRDefault="008461EC" w:rsidP="008461EC"/>
    <w:p w14:paraId="5635F488" w14:textId="77777777" w:rsidR="008461EC" w:rsidRDefault="008461EC" w:rsidP="008461EC">
      <w:r>
        <w:t>This makes Lambda especially attractive for workloads that are:</w:t>
      </w:r>
    </w:p>
    <w:p w14:paraId="6EF2E04B" w14:textId="77777777" w:rsidR="008461EC" w:rsidRDefault="008461EC" w:rsidP="008461EC"/>
    <w:p w14:paraId="769383BF" w14:textId="77777777" w:rsidR="008461EC" w:rsidRDefault="008461EC" w:rsidP="008461EC">
      <w:r>
        <w:t>- intermittent</w:t>
      </w:r>
    </w:p>
    <w:p w14:paraId="143222D0" w14:textId="77777777" w:rsidR="008461EC" w:rsidRDefault="008461EC" w:rsidP="008461EC">
      <w:r>
        <w:t>- bursty</w:t>
      </w:r>
    </w:p>
    <w:p w14:paraId="626E32BE" w14:textId="77777777" w:rsidR="008461EC" w:rsidRDefault="008461EC" w:rsidP="008461EC">
      <w:r>
        <w:t>- event-driven</w:t>
      </w:r>
    </w:p>
    <w:p w14:paraId="389D912B" w14:textId="77777777" w:rsidR="008461EC" w:rsidRDefault="008461EC" w:rsidP="008461EC">
      <w:r>
        <w:t>- short-lived</w:t>
      </w:r>
    </w:p>
    <w:p w14:paraId="0FD6F8EA" w14:textId="77777777" w:rsidR="008461EC" w:rsidRDefault="008461EC" w:rsidP="008461EC">
      <w:r>
        <w:t>- easy to isolate into independent handlers</w:t>
      </w:r>
    </w:p>
    <w:p w14:paraId="4517D7C3" w14:textId="77777777" w:rsidR="008461EC" w:rsidRDefault="008461EC" w:rsidP="008461EC"/>
    <w:p w14:paraId="3EBD3ADE" w14:textId="77777777" w:rsidR="008461EC" w:rsidRDefault="008461EC" w:rsidP="008461EC">
      <w:r>
        <w:t>## Core concepts</w:t>
      </w:r>
    </w:p>
    <w:p w14:paraId="7C88271E" w14:textId="77777777" w:rsidR="008461EC" w:rsidRDefault="008461EC" w:rsidP="008461EC"/>
    <w:p w14:paraId="0E51AD40" w14:textId="77777777" w:rsidR="008461EC" w:rsidRDefault="008461EC" w:rsidP="008461EC">
      <w:r>
        <w:t>### 1. Function</w:t>
      </w:r>
    </w:p>
    <w:p w14:paraId="6E7033C2" w14:textId="77777777" w:rsidR="008461EC" w:rsidRDefault="008461EC" w:rsidP="008461EC">
      <w:r>
        <w:t>A Lambda function is the unit of deployment. It contains:</w:t>
      </w:r>
    </w:p>
    <w:p w14:paraId="617E8C91" w14:textId="77777777" w:rsidR="008461EC" w:rsidRDefault="008461EC" w:rsidP="008461EC"/>
    <w:p w14:paraId="4EE37084" w14:textId="77777777" w:rsidR="008461EC" w:rsidRDefault="008461EC" w:rsidP="008461EC">
      <w:r>
        <w:t>- your code</w:t>
      </w:r>
    </w:p>
    <w:p w14:paraId="066049A1" w14:textId="77777777" w:rsidR="008461EC" w:rsidRDefault="008461EC" w:rsidP="008461EC">
      <w:r>
        <w:lastRenderedPageBreak/>
        <w:t>- runtime configuration</w:t>
      </w:r>
    </w:p>
    <w:p w14:paraId="36F55884" w14:textId="77777777" w:rsidR="008461EC" w:rsidRDefault="008461EC" w:rsidP="008461EC">
      <w:r>
        <w:t>- memory and timeout settings</w:t>
      </w:r>
    </w:p>
    <w:p w14:paraId="7D518E2D" w14:textId="77777777" w:rsidR="008461EC" w:rsidRDefault="008461EC" w:rsidP="008461EC">
      <w:r>
        <w:t>- IAM permissions</w:t>
      </w:r>
    </w:p>
    <w:p w14:paraId="3CC84677" w14:textId="77777777" w:rsidR="008461EC" w:rsidRDefault="008461EC" w:rsidP="008461EC">
      <w:r>
        <w:t>- environment variables</w:t>
      </w:r>
    </w:p>
    <w:p w14:paraId="6A440F48" w14:textId="77777777" w:rsidR="008461EC" w:rsidRDefault="008461EC" w:rsidP="008461EC">
      <w:r>
        <w:t>- trigger configuration</w:t>
      </w:r>
    </w:p>
    <w:p w14:paraId="500B2502" w14:textId="77777777" w:rsidR="008461EC" w:rsidRDefault="008461EC" w:rsidP="008461EC"/>
    <w:p w14:paraId="56978E20" w14:textId="77777777" w:rsidR="008461EC" w:rsidRDefault="008461EC" w:rsidP="008461EC">
      <w:r>
        <w:t>A function is usually a single responsibility handler, like:</w:t>
      </w:r>
    </w:p>
    <w:p w14:paraId="0F3437A5" w14:textId="77777777" w:rsidR="008461EC" w:rsidRDefault="008461EC" w:rsidP="008461EC"/>
    <w:p w14:paraId="61477C7F" w14:textId="77777777" w:rsidR="008461EC" w:rsidRDefault="008461EC" w:rsidP="008461EC">
      <w:r>
        <w:t>- process uploaded images</w:t>
      </w:r>
    </w:p>
    <w:p w14:paraId="0E7FFFE3" w14:textId="77777777" w:rsidR="008461EC" w:rsidRDefault="008461EC" w:rsidP="008461EC">
      <w:r>
        <w:t>- validate signup requests</w:t>
      </w:r>
    </w:p>
    <w:p w14:paraId="5F886295" w14:textId="77777777" w:rsidR="008461EC" w:rsidRDefault="008461EC" w:rsidP="008461EC">
      <w:r>
        <w:t>- consume queue messages</w:t>
      </w:r>
    </w:p>
    <w:p w14:paraId="0E3AD409" w14:textId="77777777" w:rsidR="008461EC" w:rsidRDefault="008461EC" w:rsidP="008461EC">
      <w:r>
        <w:t>- write audit logs</w:t>
      </w:r>
    </w:p>
    <w:p w14:paraId="01E511F3" w14:textId="77777777" w:rsidR="008461EC" w:rsidRDefault="008461EC" w:rsidP="008461EC">
      <w:r>
        <w:t>- update a search index</w:t>
      </w:r>
    </w:p>
    <w:p w14:paraId="4BEE3EFD" w14:textId="77777777" w:rsidR="008461EC" w:rsidRDefault="008461EC" w:rsidP="008461EC"/>
    <w:p w14:paraId="0DF35418" w14:textId="77777777" w:rsidR="008461EC" w:rsidRDefault="008461EC" w:rsidP="008461EC">
      <w:r>
        <w:t>### 2. Trigger</w:t>
      </w:r>
    </w:p>
    <w:p w14:paraId="4AEDE194" w14:textId="77777777" w:rsidR="008461EC" w:rsidRDefault="008461EC" w:rsidP="008461EC">
      <w:r>
        <w:t>A trigger is the event source that invokes the function.</w:t>
      </w:r>
    </w:p>
    <w:p w14:paraId="22F3C1D6" w14:textId="77777777" w:rsidR="008461EC" w:rsidRDefault="008461EC" w:rsidP="008461EC"/>
    <w:p w14:paraId="7C5FE4C3" w14:textId="77777777" w:rsidR="008461EC" w:rsidRDefault="008461EC" w:rsidP="008461EC">
      <w:r>
        <w:t>Common triggers include:</w:t>
      </w:r>
    </w:p>
    <w:p w14:paraId="05D80B9F" w14:textId="77777777" w:rsidR="008461EC" w:rsidRDefault="008461EC" w:rsidP="008461EC"/>
    <w:p w14:paraId="4C429320" w14:textId="77777777" w:rsidR="008461EC" w:rsidRDefault="008461EC" w:rsidP="008461EC">
      <w:r>
        <w:t>- API Gateway or ALB for HTTP requests</w:t>
      </w:r>
    </w:p>
    <w:p w14:paraId="31130D97" w14:textId="77777777" w:rsidR="008461EC" w:rsidRDefault="008461EC" w:rsidP="008461EC">
      <w:r>
        <w:t>- S3 for file uploads</w:t>
      </w:r>
    </w:p>
    <w:p w14:paraId="42FD20F6" w14:textId="77777777" w:rsidR="008461EC" w:rsidRDefault="008461EC" w:rsidP="008461EC">
      <w:r>
        <w:t>- DynamoDB Streams for database change events</w:t>
      </w:r>
    </w:p>
    <w:p w14:paraId="03E665AC" w14:textId="77777777" w:rsidR="008461EC" w:rsidRDefault="008461EC" w:rsidP="008461EC">
      <w:r>
        <w:t>- SQS for async jobs</w:t>
      </w:r>
    </w:p>
    <w:p w14:paraId="38D724F7" w14:textId="77777777" w:rsidR="008461EC" w:rsidRDefault="008461EC" w:rsidP="008461EC">
      <w:r>
        <w:t>- EventBridge for scheduled or event-based automation</w:t>
      </w:r>
    </w:p>
    <w:p w14:paraId="30B1FB63" w14:textId="77777777" w:rsidR="008461EC" w:rsidRDefault="008461EC" w:rsidP="008461EC">
      <w:r>
        <w:lastRenderedPageBreak/>
        <w:t>- Kinesis for streaming data</w:t>
      </w:r>
    </w:p>
    <w:p w14:paraId="3705CEC5" w14:textId="77777777" w:rsidR="008461EC" w:rsidRDefault="008461EC" w:rsidP="008461EC">
      <w:r>
        <w:t>- SNS for pub/sub fanout</w:t>
      </w:r>
    </w:p>
    <w:p w14:paraId="74DA322E" w14:textId="77777777" w:rsidR="008461EC" w:rsidRDefault="008461EC" w:rsidP="008461EC"/>
    <w:p w14:paraId="71C40E03" w14:textId="77777777" w:rsidR="008461EC" w:rsidRDefault="008461EC" w:rsidP="008461EC">
      <w:r>
        <w:t>### 3. Execution environment</w:t>
      </w:r>
    </w:p>
    <w:p w14:paraId="095A7A4F" w14:textId="77777777" w:rsidR="008461EC" w:rsidRDefault="008461EC" w:rsidP="008461EC">
      <w:r>
        <w:t>When Lambda runs your function, AWS gives it an isolated runtime environment. That environment may be reused for later invocations, which is why some instances may feel “warm” and others may start fresh.</w:t>
      </w:r>
    </w:p>
    <w:p w14:paraId="6F12EDDB" w14:textId="77777777" w:rsidR="008461EC" w:rsidRDefault="008461EC" w:rsidP="008461EC"/>
    <w:p w14:paraId="443BDD80" w14:textId="77777777" w:rsidR="008461EC" w:rsidRDefault="008461EC" w:rsidP="008461EC">
      <w:r>
        <w:t>This reuse is important for performance, but you should never rely on it for correctness. Your code should still behave correctly if it starts from scratch every time.</w:t>
      </w:r>
    </w:p>
    <w:p w14:paraId="47AD438D" w14:textId="77777777" w:rsidR="008461EC" w:rsidRDefault="008461EC" w:rsidP="008461EC"/>
    <w:p w14:paraId="5D056012" w14:textId="77777777" w:rsidR="008461EC" w:rsidRDefault="008461EC" w:rsidP="008461EC">
      <w:r>
        <w:t>### 4. IAM permissions</w:t>
      </w:r>
    </w:p>
    <w:p w14:paraId="3243894D" w14:textId="77777777" w:rsidR="008461EC" w:rsidRDefault="008461EC" w:rsidP="008461EC">
      <w:r>
        <w:t>Lambda functions usually need to access other AWS services. Those permissions are controlled through IAM roles.</w:t>
      </w:r>
    </w:p>
    <w:p w14:paraId="63F724FD" w14:textId="77777777" w:rsidR="008461EC" w:rsidRDefault="008461EC" w:rsidP="008461EC"/>
    <w:p w14:paraId="1B52EBD5" w14:textId="77777777" w:rsidR="008461EC" w:rsidRDefault="008461EC" w:rsidP="008461EC">
      <w:r>
        <w:t>For example, a function that reads from S3 and writes to DynamoDB would need explicit permission for both.</w:t>
      </w:r>
    </w:p>
    <w:p w14:paraId="572E0FC3" w14:textId="77777777" w:rsidR="008461EC" w:rsidRDefault="008461EC" w:rsidP="008461EC"/>
    <w:p w14:paraId="1D1F8D53" w14:textId="77777777" w:rsidR="008461EC" w:rsidRDefault="008461EC" w:rsidP="008461EC">
      <w:r>
        <w:t>## How AWS Lambda works</w:t>
      </w:r>
    </w:p>
    <w:p w14:paraId="5E7D68B1" w14:textId="77777777" w:rsidR="008461EC" w:rsidRDefault="008461EC" w:rsidP="008461EC"/>
    <w:p w14:paraId="0C262958" w14:textId="77777777" w:rsidR="008461EC" w:rsidRDefault="008461EC" w:rsidP="008461EC">
      <w:r>
        <w:t>Here is the typical flow:</w:t>
      </w:r>
    </w:p>
    <w:p w14:paraId="2F0CBCAF" w14:textId="77777777" w:rsidR="008461EC" w:rsidRDefault="008461EC" w:rsidP="008461EC"/>
    <w:p w14:paraId="16AF4365" w14:textId="77777777" w:rsidR="008461EC" w:rsidRDefault="008461EC" w:rsidP="008461EC">
      <w:r>
        <w:t>1. An event happens, for example, an object is uploaded to S3.</w:t>
      </w:r>
    </w:p>
    <w:p w14:paraId="5CB9278C" w14:textId="77777777" w:rsidR="008461EC" w:rsidRDefault="008461EC" w:rsidP="008461EC">
      <w:r>
        <w:t>2. S3 sends the event to Lambda.</w:t>
      </w:r>
    </w:p>
    <w:p w14:paraId="462F05FE" w14:textId="77777777" w:rsidR="008461EC" w:rsidRDefault="008461EC" w:rsidP="008461EC">
      <w:r>
        <w:lastRenderedPageBreak/>
        <w:t>3. AWS creates or reuses an execution environment.</w:t>
      </w:r>
    </w:p>
    <w:p w14:paraId="1505BCD7" w14:textId="77777777" w:rsidR="008461EC" w:rsidRDefault="008461EC" w:rsidP="008461EC">
      <w:r>
        <w:t>4. Lambda invokes your handler with the event payload.</w:t>
      </w:r>
    </w:p>
    <w:p w14:paraId="182A363C" w14:textId="77777777" w:rsidR="008461EC" w:rsidRDefault="008461EC" w:rsidP="008461EC">
      <w:r>
        <w:t>5. Your code processes the event.</w:t>
      </w:r>
    </w:p>
    <w:p w14:paraId="266F6321" w14:textId="77777777" w:rsidR="008461EC" w:rsidRDefault="008461EC" w:rsidP="008461EC">
      <w:r>
        <w:t>6. The function returns a result or performs side effects.</w:t>
      </w:r>
    </w:p>
    <w:p w14:paraId="1A3ABFD5" w14:textId="77777777" w:rsidR="008461EC" w:rsidRDefault="008461EC" w:rsidP="008461EC">
      <w:r>
        <w:t>7. AWS stores logs and metrics in CloudWatch.</w:t>
      </w:r>
    </w:p>
    <w:p w14:paraId="5ADE15DC" w14:textId="77777777" w:rsidR="008461EC" w:rsidRDefault="008461EC" w:rsidP="008461EC"/>
    <w:p w14:paraId="14F97DB4" w14:textId="77777777" w:rsidR="008461EC" w:rsidRDefault="008461EC" w:rsidP="008461EC">
      <w:r>
        <w:t>A simplified flow looks like this:</w:t>
      </w:r>
    </w:p>
    <w:p w14:paraId="425821A1" w14:textId="77777777" w:rsidR="008461EC" w:rsidRDefault="008461EC" w:rsidP="008461EC"/>
    <w:p w14:paraId="4A0F0304" w14:textId="77777777" w:rsidR="008461EC" w:rsidRDefault="008461EC" w:rsidP="008461EC">
      <w:r>
        <w:t>```mermaid</w:t>
      </w:r>
    </w:p>
    <w:p w14:paraId="3CF38F03" w14:textId="77777777" w:rsidR="008461EC" w:rsidRDefault="008461EC" w:rsidP="008461EC">
      <w:r>
        <w:t>flowchart TB</w:t>
      </w:r>
    </w:p>
    <w:p w14:paraId="66C248C5" w14:textId="77777777" w:rsidR="008461EC" w:rsidRDefault="008461EC" w:rsidP="008461EC">
      <w:r>
        <w:t xml:space="preserve">    Client[Client or Event Source] --&gt; Trigger[Lambda Trigger]</w:t>
      </w:r>
    </w:p>
    <w:p w14:paraId="466E8FDF" w14:textId="77777777" w:rsidR="008461EC" w:rsidRDefault="008461EC" w:rsidP="008461EC">
      <w:r>
        <w:t xml:space="preserve">    Trigger --&gt; Lambda[Lambda Function]</w:t>
      </w:r>
    </w:p>
    <w:p w14:paraId="1A9243D8" w14:textId="77777777" w:rsidR="008461EC" w:rsidRDefault="008461EC" w:rsidP="008461EC">
      <w:r>
        <w:t xml:space="preserve">    Lambda --&gt; Logs[CloudWatch Logs]</w:t>
      </w:r>
    </w:p>
    <w:p w14:paraId="7841632C" w14:textId="77777777" w:rsidR="008461EC" w:rsidRDefault="008461EC" w:rsidP="008461EC">
      <w:r>
        <w:t xml:space="preserve">    Lambda --&gt; DB[(Database)]</w:t>
      </w:r>
    </w:p>
    <w:p w14:paraId="7F86878A" w14:textId="77777777" w:rsidR="008461EC" w:rsidRDefault="008461EC" w:rsidP="008461EC">
      <w:r>
        <w:t xml:space="preserve">    Lambda --&gt; Queue[Queue or Stream]</w:t>
      </w:r>
    </w:p>
    <w:p w14:paraId="670AC360" w14:textId="77777777" w:rsidR="008461EC" w:rsidRDefault="008461EC" w:rsidP="008461EC">
      <w:r>
        <w:t xml:space="preserve">    Lambda --&gt; External[External Service]</w:t>
      </w:r>
    </w:p>
    <w:p w14:paraId="22F618A9" w14:textId="77777777" w:rsidR="008461EC" w:rsidRDefault="008461EC" w:rsidP="008461EC"/>
    <w:p w14:paraId="561CDC9E" w14:textId="77777777" w:rsidR="008461EC" w:rsidRDefault="008461EC" w:rsidP="008461EC">
      <w:r>
        <w:t xml:space="preserve">    style Client fill:#00ceff,stroke:#000000,stroke-width:2px,color:#000000</w:t>
      </w:r>
    </w:p>
    <w:p w14:paraId="2C486F58" w14:textId="77777777" w:rsidR="008461EC" w:rsidRDefault="008461EC" w:rsidP="008461EC">
      <w:r>
        <w:t xml:space="preserve">    style Trigger fill:#69db7c,stroke:#000000,stroke-width:2px,color:#000000</w:t>
      </w:r>
    </w:p>
    <w:p w14:paraId="71E4438E" w14:textId="77777777" w:rsidR="008461EC" w:rsidRDefault="008461EC" w:rsidP="008461EC">
      <w:r>
        <w:t xml:space="preserve">    style Lambda fill:#ffd43b,stroke:#000000,stroke-width:2px,color:#000000</w:t>
      </w:r>
    </w:p>
    <w:p w14:paraId="5D008E74" w14:textId="77777777" w:rsidR="008461EC" w:rsidRDefault="008461EC" w:rsidP="008461EC">
      <w:r>
        <w:t xml:space="preserve">    style Logs fill:#20c997,stroke:#000000,stroke-width:2px,color:#000000</w:t>
      </w:r>
    </w:p>
    <w:p w14:paraId="7965D952" w14:textId="77777777" w:rsidR="008461EC" w:rsidRDefault="008461EC" w:rsidP="008461EC">
      <w:r>
        <w:lastRenderedPageBreak/>
        <w:t xml:space="preserve">    style DB fill:#69db7c,stroke:#000000,stroke-width:2px,color:#000000</w:t>
      </w:r>
    </w:p>
    <w:p w14:paraId="534F0F2E" w14:textId="77777777" w:rsidR="008461EC" w:rsidRDefault="008461EC" w:rsidP="008461EC">
      <w:r>
        <w:t xml:space="preserve">    style Queue fill:#69db7c,stroke:#000000,stroke-width:2px,color:#000000</w:t>
      </w:r>
    </w:p>
    <w:p w14:paraId="1B06433C" w14:textId="77777777" w:rsidR="008461EC" w:rsidRDefault="008461EC" w:rsidP="008461EC">
      <w:r>
        <w:t xml:space="preserve">    style External fill:#748ffc,stroke:#000000,stroke-width:2px,color:#000000</w:t>
      </w:r>
    </w:p>
    <w:p w14:paraId="5A4E215F" w14:textId="77777777" w:rsidR="008461EC" w:rsidRDefault="008461EC" w:rsidP="008461EC">
      <w:r>
        <w:t>```</w:t>
      </w:r>
    </w:p>
    <w:p w14:paraId="02632BC8" w14:textId="77777777" w:rsidR="008461EC" w:rsidRDefault="008461EC" w:rsidP="008461EC"/>
    <w:p w14:paraId="31934B35" w14:textId="77777777" w:rsidR="008461EC" w:rsidRDefault="008461EC" w:rsidP="008461EC">
      <w:r>
        <w:t>## Example use cases</w:t>
      </w:r>
    </w:p>
    <w:p w14:paraId="7AB908E5" w14:textId="77777777" w:rsidR="008461EC" w:rsidRDefault="008461EC" w:rsidP="008461EC"/>
    <w:p w14:paraId="27972577" w14:textId="77777777" w:rsidR="008461EC" w:rsidRDefault="008461EC" w:rsidP="008461EC">
      <w:r>
        <w:t>### Web API backend</w:t>
      </w:r>
    </w:p>
    <w:p w14:paraId="6C850BD6" w14:textId="77777777" w:rsidR="008461EC" w:rsidRDefault="008461EC" w:rsidP="008461EC">
      <w:r>
        <w:t>You can build an API by putting Lambda behind API Gateway.</w:t>
      </w:r>
    </w:p>
    <w:p w14:paraId="47240721" w14:textId="77777777" w:rsidR="008461EC" w:rsidRDefault="008461EC" w:rsidP="008461EC"/>
    <w:p w14:paraId="4C325687" w14:textId="77777777" w:rsidR="008461EC" w:rsidRDefault="008461EC" w:rsidP="008461EC">
      <w:r>
        <w:t>Good for:</w:t>
      </w:r>
    </w:p>
    <w:p w14:paraId="422E5534" w14:textId="77777777" w:rsidR="008461EC" w:rsidRDefault="008461EC" w:rsidP="008461EC">
      <w:r>
        <w:t>- CRUD endpoints</w:t>
      </w:r>
    </w:p>
    <w:p w14:paraId="068795C5" w14:textId="77777777" w:rsidR="008461EC" w:rsidRDefault="008461EC" w:rsidP="008461EC">
      <w:r>
        <w:t>- lightweight backend logic</w:t>
      </w:r>
    </w:p>
    <w:p w14:paraId="1A894CEF" w14:textId="77777777" w:rsidR="008461EC" w:rsidRDefault="008461EC" w:rsidP="008461EC">
      <w:r>
        <w:t>- authentication hooks</w:t>
      </w:r>
    </w:p>
    <w:p w14:paraId="2059204D" w14:textId="77777777" w:rsidR="008461EC" w:rsidRDefault="008461EC" w:rsidP="008461EC">
      <w:r>
        <w:t>- low to moderate traffic APIs</w:t>
      </w:r>
    </w:p>
    <w:p w14:paraId="1638FBA6" w14:textId="77777777" w:rsidR="008461EC" w:rsidRDefault="008461EC" w:rsidP="008461EC"/>
    <w:p w14:paraId="231AC255" w14:textId="77777777" w:rsidR="008461EC" w:rsidRDefault="008461EC" w:rsidP="008461EC">
      <w:r>
        <w:t>### Async background jobs</w:t>
      </w:r>
    </w:p>
    <w:p w14:paraId="549E051A" w14:textId="77777777" w:rsidR="008461EC" w:rsidRDefault="008461EC" w:rsidP="008461EC">
      <w:r>
        <w:t>A Lambda can consume SQS messages and perform background work.</w:t>
      </w:r>
    </w:p>
    <w:p w14:paraId="4D36A890" w14:textId="77777777" w:rsidR="008461EC" w:rsidRDefault="008461EC" w:rsidP="008461EC"/>
    <w:p w14:paraId="44ED684A" w14:textId="77777777" w:rsidR="008461EC" w:rsidRDefault="008461EC" w:rsidP="008461EC">
      <w:r>
        <w:t>Good for:</w:t>
      </w:r>
    </w:p>
    <w:p w14:paraId="62C6BFC3" w14:textId="77777777" w:rsidR="008461EC" w:rsidRDefault="008461EC" w:rsidP="008461EC">
      <w:r>
        <w:t>- email sending</w:t>
      </w:r>
    </w:p>
    <w:p w14:paraId="7DB796B8" w14:textId="77777777" w:rsidR="008461EC" w:rsidRDefault="008461EC" w:rsidP="008461EC">
      <w:r>
        <w:lastRenderedPageBreak/>
        <w:t>- PDF generation</w:t>
      </w:r>
    </w:p>
    <w:p w14:paraId="071E0CDB" w14:textId="77777777" w:rsidR="008461EC" w:rsidRDefault="008461EC" w:rsidP="008461EC">
      <w:r>
        <w:t>- video metadata extraction</w:t>
      </w:r>
    </w:p>
    <w:p w14:paraId="26DFD25A" w14:textId="77777777" w:rsidR="008461EC" w:rsidRDefault="008461EC" w:rsidP="008461EC">
      <w:r>
        <w:t>- payment retries</w:t>
      </w:r>
    </w:p>
    <w:p w14:paraId="73958149" w14:textId="77777777" w:rsidR="008461EC" w:rsidRDefault="008461EC" w:rsidP="008461EC">
      <w:r>
        <w:t>- cleanup jobs</w:t>
      </w:r>
    </w:p>
    <w:p w14:paraId="498DCF5F" w14:textId="77777777" w:rsidR="008461EC" w:rsidRDefault="008461EC" w:rsidP="008461EC"/>
    <w:p w14:paraId="6059411B" w14:textId="77777777" w:rsidR="008461EC" w:rsidRDefault="008461EC" w:rsidP="008461EC">
      <w:r>
        <w:t>### Event-driven architecture</w:t>
      </w:r>
    </w:p>
    <w:p w14:paraId="5B23A197" w14:textId="77777777" w:rsidR="008461EC" w:rsidRDefault="008461EC" w:rsidP="008461EC">
      <w:r>
        <w:t>Lambda works very well with event sources like S3, DynamoDB Streams, SNS, and EventBridge.</w:t>
      </w:r>
    </w:p>
    <w:p w14:paraId="00FB1692" w14:textId="77777777" w:rsidR="008461EC" w:rsidRDefault="008461EC" w:rsidP="008461EC"/>
    <w:p w14:paraId="3B9D840E" w14:textId="77777777" w:rsidR="008461EC" w:rsidRDefault="008461EC" w:rsidP="008461EC">
      <w:r>
        <w:t>Good for:</w:t>
      </w:r>
    </w:p>
    <w:p w14:paraId="24DFDC97" w14:textId="77777777" w:rsidR="008461EC" w:rsidRDefault="008461EC" w:rsidP="008461EC">
      <w:r>
        <w:t>- reacting to state changes</w:t>
      </w:r>
    </w:p>
    <w:p w14:paraId="3B1E4115" w14:textId="77777777" w:rsidR="008461EC" w:rsidRDefault="008461EC" w:rsidP="008461EC">
      <w:r>
        <w:t>- decoupled workflows</w:t>
      </w:r>
    </w:p>
    <w:p w14:paraId="12B38D43" w14:textId="77777777" w:rsidR="008461EC" w:rsidRDefault="008461EC" w:rsidP="008461EC">
      <w:r>
        <w:t>- pipeline processing</w:t>
      </w:r>
    </w:p>
    <w:p w14:paraId="0D3EF386" w14:textId="77777777" w:rsidR="008461EC" w:rsidRDefault="008461EC" w:rsidP="008461EC"/>
    <w:p w14:paraId="4311074A" w14:textId="77777777" w:rsidR="008461EC" w:rsidRDefault="008461EC" w:rsidP="008461EC">
      <w:r>
        <w:t>### Scheduled tasks</w:t>
      </w:r>
    </w:p>
    <w:p w14:paraId="7F5170C7" w14:textId="77777777" w:rsidR="008461EC" w:rsidRDefault="008461EC" w:rsidP="008461EC">
      <w:r>
        <w:t>You can run Lambda on a cron-like schedule using EventBridge.</w:t>
      </w:r>
    </w:p>
    <w:p w14:paraId="72608CC2" w14:textId="77777777" w:rsidR="008461EC" w:rsidRDefault="008461EC" w:rsidP="008461EC"/>
    <w:p w14:paraId="7D04E216" w14:textId="77777777" w:rsidR="008461EC" w:rsidRDefault="008461EC" w:rsidP="008461EC">
      <w:r>
        <w:t>Good for:</w:t>
      </w:r>
    </w:p>
    <w:p w14:paraId="3F6270AF" w14:textId="77777777" w:rsidR="008461EC" w:rsidRDefault="008461EC" w:rsidP="008461EC">
      <w:r>
        <w:t>- cleanup jobs</w:t>
      </w:r>
    </w:p>
    <w:p w14:paraId="3E89CBCE" w14:textId="77777777" w:rsidR="008461EC" w:rsidRDefault="008461EC" w:rsidP="008461EC">
      <w:r>
        <w:t>- daily reports</w:t>
      </w:r>
    </w:p>
    <w:p w14:paraId="475C7CB2" w14:textId="77777777" w:rsidR="008461EC" w:rsidRDefault="008461EC" w:rsidP="008461EC">
      <w:r>
        <w:t>- syncing systems</w:t>
      </w:r>
    </w:p>
    <w:p w14:paraId="422890DB" w14:textId="77777777" w:rsidR="008461EC" w:rsidRDefault="008461EC" w:rsidP="008461EC">
      <w:r>
        <w:t>- backups and maintenance tasks</w:t>
      </w:r>
    </w:p>
    <w:p w14:paraId="2949F362" w14:textId="77777777" w:rsidR="008461EC" w:rsidRDefault="008461EC" w:rsidP="008461EC"/>
    <w:p w14:paraId="150AB791" w14:textId="77777777" w:rsidR="008461EC" w:rsidRDefault="008461EC" w:rsidP="008461EC">
      <w:r>
        <w:t>## Key architectural properties</w:t>
      </w:r>
    </w:p>
    <w:p w14:paraId="5730FBA8" w14:textId="77777777" w:rsidR="008461EC" w:rsidRDefault="008461EC" w:rsidP="008461EC"/>
    <w:p w14:paraId="0D334EE6" w14:textId="77777777" w:rsidR="008461EC" w:rsidRDefault="008461EC" w:rsidP="008461EC">
      <w:r>
        <w:t>### Stateless by design</w:t>
      </w:r>
    </w:p>
    <w:p w14:paraId="0466927E" w14:textId="77777777" w:rsidR="008461EC" w:rsidRDefault="008461EC" w:rsidP="008461EC">
      <w:r>
        <w:t>A Lambda function should not rely on local memory or local disk for durable state. Each invocation may run in a different environment.</w:t>
      </w:r>
    </w:p>
    <w:p w14:paraId="6E0EA371" w14:textId="77777777" w:rsidR="008461EC" w:rsidRDefault="008461EC" w:rsidP="008461EC"/>
    <w:p w14:paraId="42A124AE" w14:textId="77777777" w:rsidR="008461EC" w:rsidRDefault="008461EC" w:rsidP="008461EC">
      <w:r>
        <w:t>Instead, store persistent state in:</w:t>
      </w:r>
    </w:p>
    <w:p w14:paraId="3B090027" w14:textId="77777777" w:rsidR="008461EC" w:rsidRDefault="008461EC" w:rsidP="008461EC">
      <w:r>
        <w:t>- DynamoDB</w:t>
      </w:r>
    </w:p>
    <w:p w14:paraId="6357A2F2" w14:textId="77777777" w:rsidR="008461EC" w:rsidRDefault="008461EC" w:rsidP="008461EC">
      <w:r>
        <w:t>- RDS</w:t>
      </w:r>
    </w:p>
    <w:p w14:paraId="34130265" w14:textId="77777777" w:rsidR="008461EC" w:rsidRDefault="008461EC" w:rsidP="008461EC">
      <w:r>
        <w:t>- S3</w:t>
      </w:r>
    </w:p>
    <w:p w14:paraId="584FA66B" w14:textId="77777777" w:rsidR="008461EC" w:rsidRDefault="008461EC" w:rsidP="008461EC">
      <w:r>
        <w:t>- ElastiCache</w:t>
      </w:r>
    </w:p>
    <w:p w14:paraId="02B04CE3" w14:textId="77777777" w:rsidR="008461EC" w:rsidRDefault="008461EC" w:rsidP="008461EC">
      <w:r>
        <w:t>- external services</w:t>
      </w:r>
    </w:p>
    <w:p w14:paraId="4082572A" w14:textId="77777777" w:rsidR="008461EC" w:rsidRDefault="008461EC" w:rsidP="008461EC"/>
    <w:p w14:paraId="6356B0AA" w14:textId="77777777" w:rsidR="008461EC" w:rsidRDefault="008461EC" w:rsidP="008461EC">
      <w:r>
        <w:t>### Short-lived execution</w:t>
      </w:r>
    </w:p>
    <w:p w14:paraId="0FC44267" w14:textId="77777777" w:rsidR="008461EC" w:rsidRDefault="008461EC" w:rsidP="008461EC">
      <w:r>
        <w:t>Lambda is best for jobs that complete quickly. AWS imposes a maximum execution duration per invocation, so it is not ideal for long-running workers or batch processes that take a very long time.</w:t>
      </w:r>
    </w:p>
    <w:p w14:paraId="77341852" w14:textId="77777777" w:rsidR="008461EC" w:rsidRDefault="008461EC" w:rsidP="008461EC"/>
    <w:p w14:paraId="2495F6C1" w14:textId="77777777" w:rsidR="008461EC" w:rsidRDefault="008461EC" w:rsidP="008461EC">
      <w:r>
        <w:t>### Autoscaling</w:t>
      </w:r>
    </w:p>
    <w:p w14:paraId="2828126C" w14:textId="77777777" w:rsidR="008461EC" w:rsidRDefault="008461EC" w:rsidP="008461EC">
      <w:r>
        <w:t>Lambda automatically scales by running more execution environments in parallel as requests increase.</w:t>
      </w:r>
    </w:p>
    <w:p w14:paraId="24577794" w14:textId="77777777" w:rsidR="008461EC" w:rsidRDefault="008461EC" w:rsidP="008461EC"/>
    <w:p w14:paraId="4A932109" w14:textId="77777777" w:rsidR="008461EC" w:rsidRDefault="008461EC" w:rsidP="008461EC">
      <w:r>
        <w:t>This is one of its biggest advantages, but it also means you need to think about:</w:t>
      </w:r>
    </w:p>
    <w:p w14:paraId="09673FEC" w14:textId="77777777" w:rsidR="008461EC" w:rsidRDefault="008461EC" w:rsidP="008461EC"/>
    <w:p w14:paraId="590BF88E" w14:textId="77777777" w:rsidR="008461EC" w:rsidRDefault="008461EC" w:rsidP="008461EC">
      <w:r>
        <w:lastRenderedPageBreak/>
        <w:t>- downstream database capacity</w:t>
      </w:r>
    </w:p>
    <w:p w14:paraId="3B4B45CA" w14:textId="77777777" w:rsidR="008461EC" w:rsidRDefault="008461EC" w:rsidP="008461EC">
      <w:r>
        <w:t>- rate limits on external APIs</w:t>
      </w:r>
    </w:p>
    <w:p w14:paraId="51C126EE" w14:textId="77777777" w:rsidR="008461EC" w:rsidRDefault="008461EC" w:rsidP="008461EC">
      <w:r>
        <w:t>- queue backpressure</w:t>
      </w:r>
    </w:p>
    <w:p w14:paraId="79FF5C69" w14:textId="77777777" w:rsidR="008461EC" w:rsidRDefault="008461EC" w:rsidP="008461EC">
      <w:r>
        <w:t>- concurrency limits</w:t>
      </w:r>
    </w:p>
    <w:p w14:paraId="5489342F" w14:textId="77777777" w:rsidR="008461EC" w:rsidRDefault="008461EC" w:rsidP="008461EC"/>
    <w:p w14:paraId="2EA3DBA6" w14:textId="77777777" w:rsidR="008461EC" w:rsidRDefault="008461EC" w:rsidP="008461EC">
      <w:r>
        <w:t>### Pay per use</w:t>
      </w:r>
    </w:p>
    <w:p w14:paraId="5F2E2A59" w14:textId="77777777" w:rsidR="008461EC" w:rsidRDefault="008461EC" w:rsidP="008461EC">
      <w:r>
        <w:t>You pay for:</w:t>
      </w:r>
    </w:p>
    <w:p w14:paraId="091B7745" w14:textId="77777777" w:rsidR="008461EC" w:rsidRDefault="008461EC" w:rsidP="008461EC">
      <w:r>
        <w:t>- number of requests</w:t>
      </w:r>
    </w:p>
    <w:p w14:paraId="7DBB4ADC" w14:textId="77777777" w:rsidR="008461EC" w:rsidRDefault="008461EC" w:rsidP="008461EC">
      <w:r>
        <w:t>- execution time</w:t>
      </w:r>
    </w:p>
    <w:p w14:paraId="1533CDFD" w14:textId="77777777" w:rsidR="008461EC" w:rsidRDefault="008461EC" w:rsidP="008461EC">
      <w:r>
        <w:t>- allocated memory</w:t>
      </w:r>
    </w:p>
    <w:p w14:paraId="7F722452" w14:textId="77777777" w:rsidR="008461EC" w:rsidRDefault="008461EC" w:rsidP="008461EC"/>
    <w:p w14:paraId="58E84D95" w14:textId="77777777" w:rsidR="008461EC" w:rsidRDefault="008461EC" w:rsidP="008461EC">
      <w:r>
        <w:t>This is cost-effective for variable or low traffic workloads.</w:t>
      </w:r>
    </w:p>
    <w:p w14:paraId="62F52744" w14:textId="77777777" w:rsidR="008461EC" w:rsidRDefault="008461EC" w:rsidP="008461EC"/>
    <w:p w14:paraId="71F0493F" w14:textId="77777777" w:rsidR="008461EC" w:rsidRDefault="008461EC" w:rsidP="008461EC">
      <w:r>
        <w:t>## Cold starts</w:t>
      </w:r>
    </w:p>
    <w:p w14:paraId="2A36E528" w14:textId="77777777" w:rsidR="008461EC" w:rsidRDefault="008461EC" w:rsidP="008461EC"/>
    <w:p w14:paraId="1701FF55" w14:textId="77777777" w:rsidR="008461EC" w:rsidRDefault="008461EC" w:rsidP="008461EC">
      <w:r>
        <w:t>A cold start happens when AWS must create a new execution environment before running your function. This can add latency.</w:t>
      </w:r>
    </w:p>
    <w:p w14:paraId="42AD2483" w14:textId="77777777" w:rsidR="008461EC" w:rsidRDefault="008461EC" w:rsidP="008461EC"/>
    <w:p w14:paraId="075E9E1E" w14:textId="77777777" w:rsidR="008461EC" w:rsidRDefault="008461EC" w:rsidP="008461EC">
      <w:r>
        <w:t>Cold starts are more noticeable when:</w:t>
      </w:r>
    </w:p>
    <w:p w14:paraId="53E4A749" w14:textId="77777777" w:rsidR="008461EC" w:rsidRDefault="008461EC" w:rsidP="008461EC">
      <w:r>
        <w:t>- the runtime is heavier</w:t>
      </w:r>
    </w:p>
    <w:p w14:paraId="05F272D1" w14:textId="77777777" w:rsidR="008461EC" w:rsidRDefault="008461EC" w:rsidP="008461EC">
      <w:r>
        <w:t>- the function package is large</w:t>
      </w:r>
    </w:p>
    <w:p w14:paraId="412B607E" w14:textId="77777777" w:rsidR="008461EC" w:rsidRDefault="008461EC" w:rsidP="008461EC">
      <w:r>
        <w:t>- the function uses VPC networking</w:t>
      </w:r>
    </w:p>
    <w:p w14:paraId="38218DD4" w14:textId="77777777" w:rsidR="008461EC" w:rsidRDefault="008461EC" w:rsidP="008461EC">
      <w:r>
        <w:t>- traffic is infrequent</w:t>
      </w:r>
    </w:p>
    <w:p w14:paraId="7A4ABF80" w14:textId="77777777" w:rsidR="008461EC" w:rsidRDefault="008461EC" w:rsidP="008461EC"/>
    <w:p w14:paraId="20A18843" w14:textId="77777777" w:rsidR="008461EC" w:rsidRDefault="008461EC" w:rsidP="008461EC">
      <w:r>
        <w:lastRenderedPageBreak/>
        <w:t>Ways to reduce cold start pain:</w:t>
      </w:r>
    </w:p>
    <w:p w14:paraId="6FF5486E" w14:textId="77777777" w:rsidR="008461EC" w:rsidRDefault="008461EC" w:rsidP="008461EC">
      <w:r>
        <w:t>- keep the package small</w:t>
      </w:r>
    </w:p>
    <w:p w14:paraId="2FE898DA" w14:textId="77777777" w:rsidR="008461EC" w:rsidRDefault="008461EC" w:rsidP="008461EC">
      <w:r>
        <w:t>- minimize initialization work</w:t>
      </w:r>
    </w:p>
    <w:p w14:paraId="093CA476" w14:textId="77777777" w:rsidR="008461EC" w:rsidRDefault="008461EC" w:rsidP="008461EC">
      <w:r>
        <w:t>- choose lighter runtimes when possible</w:t>
      </w:r>
    </w:p>
    <w:p w14:paraId="767DFE5B" w14:textId="77777777" w:rsidR="008461EC" w:rsidRDefault="008461EC" w:rsidP="008461EC">
      <w:r>
        <w:t>- avoid unnecessary dependencies</w:t>
      </w:r>
    </w:p>
    <w:p w14:paraId="5A93F1CD" w14:textId="77777777" w:rsidR="008461EC" w:rsidRDefault="008461EC" w:rsidP="008461EC">
      <w:r>
        <w:t>- use provisioned concurrency if latency is critical</w:t>
      </w:r>
    </w:p>
    <w:p w14:paraId="78B03257" w14:textId="77777777" w:rsidR="008461EC" w:rsidRDefault="008461EC" w:rsidP="008461EC"/>
    <w:p w14:paraId="1A8830E3" w14:textId="77777777" w:rsidR="008461EC" w:rsidRDefault="008461EC" w:rsidP="008461EC">
      <w:r>
        <w:t>## Limits and constraints</w:t>
      </w:r>
    </w:p>
    <w:p w14:paraId="75C842E9" w14:textId="77777777" w:rsidR="008461EC" w:rsidRDefault="008461EC" w:rsidP="008461EC"/>
    <w:p w14:paraId="1EBBEBAB" w14:textId="77777777" w:rsidR="008461EC" w:rsidRDefault="008461EC" w:rsidP="008461EC">
      <w:r>
        <w:t>Lambda is powerful, but it has important constraints:</w:t>
      </w:r>
    </w:p>
    <w:p w14:paraId="2A4CBEE3" w14:textId="77777777" w:rsidR="008461EC" w:rsidRDefault="008461EC" w:rsidP="008461EC"/>
    <w:p w14:paraId="5D43D40B" w14:textId="77777777" w:rsidR="008461EC" w:rsidRDefault="008461EC" w:rsidP="008461EC">
      <w:r>
        <w:t>- execution timeout</w:t>
      </w:r>
    </w:p>
    <w:p w14:paraId="0E2A9213" w14:textId="77777777" w:rsidR="008461EC" w:rsidRDefault="008461EC" w:rsidP="008461EC">
      <w:r>
        <w:t>- memory limits</w:t>
      </w:r>
    </w:p>
    <w:p w14:paraId="1232A1D8" w14:textId="77777777" w:rsidR="008461EC" w:rsidRDefault="008461EC" w:rsidP="008461EC">
      <w:r>
        <w:t>- ephemeral local storage limits</w:t>
      </w:r>
    </w:p>
    <w:p w14:paraId="3B77A520" w14:textId="77777777" w:rsidR="008461EC" w:rsidRDefault="008461EC" w:rsidP="008461EC">
      <w:r>
        <w:t>- concurrency quotas</w:t>
      </w:r>
    </w:p>
    <w:p w14:paraId="7806854D" w14:textId="77777777" w:rsidR="008461EC" w:rsidRDefault="008461EC" w:rsidP="008461EC">
      <w:r>
        <w:t>- payload size limits</w:t>
      </w:r>
    </w:p>
    <w:p w14:paraId="2D34E285" w14:textId="77777777" w:rsidR="008461EC" w:rsidRDefault="008461EC" w:rsidP="008461EC">
      <w:r>
        <w:t>- networking constraints depending on configuration</w:t>
      </w:r>
    </w:p>
    <w:p w14:paraId="60E2D26B" w14:textId="77777777" w:rsidR="008461EC" w:rsidRDefault="008461EC" w:rsidP="008461EC"/>
    <w:p w14:paraId="78AF455C" w14:textId="77777777" w:rsidR="008461EC" w:rsidRDefault="008461EC" w:rsidP="008461EC">
      <w:r>
        <w:t>These limits make Lambda a poor fit for:</w:t>
      </w:r>
    </w:p>
    <w:p w14:paraId="7704C93D" w14:textId="77777777" w:rsidR="008461EC" w:rsidRDefault="008461EC" w:rsidP="008461EC">
      <w:r>
        <w:t>- very long jobs</w:t>
      </w:r>
    </w:p>
    <w:p w14:paraId="0DA91BE1" w14:textId="77777777" w:rsidR="008461EC" w:rsidRDefault="008461EC" w:rsidP="008461EC">
      <w:r>
        <w:t>- extremely latency-sensitive workloads</w:t>
      </w:r>
    </w:p>
    <w:p w14:paraId="2B9F3DD0" w14:textId="77777777" w:rsidR="008461EC" w:rsidRDefault="008461EC" w:rsidP="008461EC">
      <w:r>
        <w:t>- stateful services</w:t>
      </w:r>
    </w:p>
    <w:p w14:paraId="17131B73" w14:textId="77777777" w:rsidR="008461EC" w:rsidRDefault="008461EC" w:rsidP="008461EC">
      <w:r>
        <w:t>- CPU-heavy continuous processing</w:t>
      </w:r>
    </w:p>
    <w:p w14:paraId="5310B7CF" w14:textId="77777777" w:rsidR="008461EC" w:rsidRDefault="008461EC" w:rsidP="008461EC"/>
    <w:p w14:paraId="43686068" w14:textId="77777777" w:rsidR="008461EC" w:rsidRDefault="008461EC" w:rsidP="008461EC">
      <w:r>
        <w:lastRenderedPageBreak/>
        <w:t>## Lambda and microservices</w:t>
      </w:r>
    </w:p>
    <w:p w14:paraId="16475851" w14:textId="77777777" w:rsidR="008461EC" w:rsidRDefault="008461EC" w:rsidP="008461EC"/>
    <w:p w14:paraId="4A13C96E" w14:textId="77777777" w:rsidR="008461EC" w:rsidRDefault="008461EC" w:rsidP="008461EC">
      <w:r>
        <w:t>Lambda can implement microservices, but it does not automatically mean good decomposition.</w:t>
      </w:r>
    </w:p>
    <w:p w14:paraId="74236F07" w14:textId="77777777" w:rsidR="008461EC" w:rsidRDefault="008461EC" w:rsidP="008461EC"/>
    <w:p w14:paraId="0E67593B" w14:textId="77777777" w:rsidR="008461EC" w:rsidRDefault="008461EC" w:rsidP="008461EC">
      <w:r>
        <w:t>A common mistake is to turn every tiny piece of logic into its own function. That creates the kind of **nano-service** problem described in the chapter, where the overhead of operating the unit is bigger than the work it does.</w:t>
      </w:r>
    </w:p>
    <w:p w14:paraId="2DD6DF50" w14:textId="77777777" w:rsidR="008461EC" w:rsidRDefault="008461EC" w:rsidP="008461EC"/>
    <w:p w14:paraId="2741C05A" w14:textId="77777777" w:rsidR="008461EC" w:rsidRDefault="008461EC" w:rsidP="008461EC">
      <w:r>
        <w:t>The right question is not “Can this be a Lambda?” but:</w:t>
      </w:r>
    </w:p>
    <w:p w14:paraId="207D10B1" w14:textId="77777777" w:rsidR="008461EC" w:rsidRDefault="008461EC" w:rsidP="008461EC"/>
    <w:p w14:paraId="78F62187" w14:textId="77777777" w:rsidR="008461EC" w:rsidRDefault="008461EC" w:rsidP="008461EC">
      <w:r>
        <w:t>- Is this a coherent capability?</w:t>
      </w:r>
    </w:p>
    <w:p w14:paraId="15711FF9" w14:textId="77777777" w:rsidR="008461EC" w:rsidRDefault="008461EC" w:rsidP="008461EC">
      <w:r>
        <w:t>- Does it change independently?</w:t>
      </w:r>
    </w:p>
    <w:p w14:paraId="2FE44489" w14:textId="77777777" w:rsidR="008461EC" w:rsidRDefault="008461EC" w:rsidP="008461EC">
      <w:r>
        <w:t>- Is its behavior autonomous enough to deserve its own deployment unit?</w:t>
      </w:r>
    </w:p>
    <w:p w14:paraId="632614A2" w14:textId="77777777" w:rsidR="008461EC" w:rsidRDefault="008461EC" w:rsidP="008461EC"/>
    <w:p w14:paraId="46F27506" w14:textId="77777777" w:rsidR="008461EC" w:rsidRDefault="008461EC" w:rsidP="008461EC">
      <w:r>
        <w:t>If yes, Lambda may be a great runtime choice.</w:t>
      </w:r>
    </w:p>
    <w:p w14:paraId="5E804FC7" w14:textId="77777777" w:rsidR="008461EC" w:rsidRDefault="008461EC" w:rsidP="008461EC"/>
    <w:p w14:paraId="7B817502" w14:textId="77777777" w:rsidR="008461EC" w:rsidRDefault="008461EC" w:rsidP="008461EC">
      <w:r>
        <w:t>## Example: processing an uploaded image</w:t>
      </w:r>
    </w:p>
    <w:p w14:paraId="3072C743" w14:textId="77777777" w:rsidR="008461EC" w:rsidRDefault="008461EC" w:rsidP="008461EC"/>
    <w:p w14:paraId="3E5320CB" w14:textId="77777777" w:rsidR="008461EC" w:rsidRDefault="008461EC" w:rsidP="008461EC">
      <w:r>
        <w:t>A common pattern is:</w:t>
      </w:r>
    </w:p>
    <w:p w14:paraId="161DE237" w14:textId="77777777" w:rsidR="008461EC" w:rsidRDefault="008461EC" w:rsidP="008461EC"/>
    <w:p w14:paraId="137C22FD" w14:textId="77777777" w:rsidR="008461EC" w:rsidRDefault="008461EC" w:rsidP="008461EC">
      <w:r>
        <w:t>1. User uploads image to S3</w:t>
      </w:r>
    </w:p>
    <w:p w14:paraId="1C56F092" w14:textId="77777777" w:rsidR="008461EC" w:rsidRDefault="008461EC" w:rsidP="008461EC">
      <w:r>
        <w:t>2. S3 triggers Lambda</w:t>
      </w:r>
    </w:p>
    <w:p w14:paraId="4E57CE68" w14:textId="77777777" w:rsidR="008461EC" w:rsidRDefault="008461EC" w:rsidP="008461EC">
      <w:r>
        <w:lastRenderedPageBreak/>
        <w:t>3. Lambda resizes the image</w:t>
      </w:r>
    </w:p>
    <w:p w14:paraId="19963C8E" w14:textId="77777777" w:rsidR="008461EC" w:rsidRDefault="008461EC" w:rsidP="008461EC">
      <w:r>
        <w:t>4. Lambda stores the resized versions back in S3</w:t>
      </w:r>
    </w:p>
    <w:p w14:paraId="339DE615" w14:textId="77777777" w:rsidR="008461EC" w:rsidRDefault="008461EC" w:rsidP="008461EC">
      <w:r>
        <w:t>5. Lambda updates metadata in DynamoDB</w:t>
      </w:r>
    </w:p>
    <w:p w14:paraId="4B908CF1" w14:textId="77777777" w:rsidR="008461EC" w:rsidRDefault="008461EC" w:rsidP="008461EC">
      <w:r>
        <w:t>6. Another service reads the processed image later</w:t>
      </w:r>
    </w:p>
    <w:p w14:paraId="037BE72D" w14:textId="77777777" w:rsidR="008461EC" w:rsidRDefault="008461EC" w:rsidP="008461EC"/>
    <w:p w14:paraId="436052DC" w14:textId="77777777" w:rsidR="008461EC" w:rsidRDefault="008461EC" w:rsidP="008461EC">
      <w:r>
        <w:t>This is a strong Lambda use case because it is:</w:t>
      </w:r>
    </w:p>
    <w:p w14:paraId="61578D86" w14:textId="77777777" w:rsidR="008461EC" w:rsidRDefault="008461EC" w:rsidP="008461EC">
      <w:r>
        <w:t>- event-driven</w:t>
      </w:r>
    </w:p>
    <w:p w14:paraId="76DD3215" w14:textId="77777777" w:rsidR="008461EC" w:rsidRDefault="008461EC" w:rsidP="008461EC">
      <w:r>
        <w:t>- stateless</w:t>
      </w:r>
    </w:p>
    <w:p w14:paraId="1ED738C1" w14:textId="77777777" w:rsidR="008461EC" w:rsidRDefault="008461EC" w:rsidP="008461EC">
      <w:r>
        <w:t>- short-lived</w:t>
      </w:r>
    </w:p>
    <w:p w14:paraId="41A917F5" w14:textId="77777777" w:rsidR="008461EC" w:rsidRDefault="008461EC" w:rsidP="008461EC">
      <w:r>
        <w:t>- easy to parallelize</w:t>
      </w:r>
    </w:p>
    <w:p w14:paraId="0F08F5A9" w14:textId="77777777" w:rsidR="008461EC" w:rsidRDefault="008461EC" w:rsidP="008461EC"/>
    <w:p w14:paraId="65C51E32" w14:textId="77777777" w:rsidR="008461EC" w:rsidRDefault="008461EC" w:rsidP="008461EC">
      <w:r>
        <w:t>## Example Lambda handler in Python</w:t>
      </w:r>
    </w:p>
    <w:p w14:paraId="56246125" w14:textId="77777777" w:rsidR="008461EC" w:rsidRDefault="008461EC" w:rsidP="008461EC"/>
    <w:p w14:paraId="4CAFA161" w14:textId="77777777" w:rsidR="008461EC" w:rsidRDefault="008461EC" w:rsidP="008461EC">
      <w:r>
        <w:t>```python</w:t>
      </w:r>
    </w:p>
    <w:p w14:paraId="08CEF762" w14:textId="77777777" w:rsidR="008461EC" w:rsidRDefault="008461EC" w:rsidP="008461EC">
      <w:r>
        <w:t>import json</w:t>
      </w:r>
    </w:p>
    <w:p w14:paraId="06F528B9" w14:textId="77777777" w:rsidR="008461EC" w:rsidRDefault="008461EC" w:rsidP="008461EC"/>
    <w:p w14:paraId="0627E494" w14:textId="77777777" w:rsidR="008461EC" w:rsidRDefault="008461EC" w:rsidP="008461EC">
      <w:r>
        <w:t>def handler(event, context):</w:t>
      </w:r>
    </w:p>
    <w:p w14:paraId="4378AB0D" w14:textId="77777777" w:rsidR="008461EC" w:rsidRDefault="008461EC" w:rsidP="008461EC">
      <w:r>
        <w:t xml:space="preserve">    name = event.get("name", "world")</w:t>
      </w:r>
    </w:p>
    <w:p w14:paraId="0746EECA" w14:textId="77777777" w:rsidR="008461EC" w:rsidRDefault="008461EC" w:rsidP="008461EC">
      <w:r>
        <w:t xml:space="preserve">    return {</w:t>
      </w:r>
    </w:p>
    <w:p w14:paraId="47435F6C" w14:textId="77777777" w:rsidR="008461EC" w:rsidRDefault="008461EC" w:rsidP="008461EC">
      <w:r>
        <w:t xml:space="preserve">        "statusCode": 200,</w:t>
      </w:r>
    </w:p>
    <w:p w14:paraId="7EB09A3B" w14:textId="77777777" w:rsidR="008461EC" w:rsidRDefault="008461EC" w:rsidP="008461EC">
      <w:r>
        <w:t xml:space="preserve">        "headers": {</w:t>
      </w:r>
    </w:p>
    <w:p w14:paraId="5819CE21" w14:textId="77777777" w:rsidR="008461EC" w:rsidRDefault="008461EC" w:rsidP="008461EC">
      <w:r>
        <w:t xml:space="preserve">            "Content-Type": "application/json"</w:t>
      </w:r>
    </w:p>
    <w:p w14:paraId="7105BC33" w14:textId="77777777" w:rsidR="008461EC" w:rsidRDefault="008461EC" w:rsidP="008461EC">
      <w:r>
        <w:t xml:space="preserve">        },</w:t>
      </w:r>
    </w:p>
    <w:p w14:paraId="0411E62B" w14:textId="77777777" w:rsidR="008461EC" w:rsidRDefault="008461EC" w:rsidP="008461EC">
      <w:r>
        <w:t xml:space="preserve">        "body": json.dumps({</w:t>
      </w:r>
    </w:p>
    <w:p w14:paraId="3DB7B9FE" w14:textId="77777777" w:rsidR="008461EC" w:rsidRDefault="008461EC" w:rsidP="008461EC">
      <w:r>
        <w:lastRenderedPageBreak/>
        <w:t xml:space="preserve">            "message": f"Hello, {name}"</w:t>
      </w:r>
    </w:p>
    <w:p w14:paraId="4C670BDB" w14:textId="77777777" w:rsidR="008461EC" w:rsidRDefault="008461EC" w:rsidP="008461EC">
      <w:r>
        <w:t xml:space="preserve">        })</w:t>
      </w:r>
    </w:p>
    <w:p w14:paraId="283EAE72" w14:textId="77777777" w:rsidR="008461EC" w:rsidRDefault="008461EC" w:rsidP="008461EC">
      <w:r>
        <w:t xml:space="preserve">    }</w:t>
      </w:r>
    </w:p>
    <w:p w14:paraId="07B715BF" w14:textId="77777777" w:rsidR="008461EC" w:rsidRDefault="008461EC" w:rsidP="008461EC">
      <w:r>
        <w:t>```</w:t>
      </w:r>
    </w:p>
    <w:p w14:paraId="15C9FB0F" w14:textId="77777777" w:rsidR="008461EC" w:rsidRDefault="008461EC" w:rsidP="008461EC"/>
    <w:p w14:paraId="00B12A8C" w14:textId="77777777" w:rsidR="008461EC" w:rsidRDefault="008461EC" w:rsidP="008461EC">
      <w:r>
        <w:t>## Best practices</w:t>
      </w:r>
    </w:p>
    <w:p w14:paraId="27B9E3E6" w14:textId="77777777" w:rsidR="008461EC" w:rsidRDefault="008461EC" w:rsidP="008461EC"/>
    <w:p w14:paraId="2168BA63" w14:textId="77777777" w:rsidR="008461EC" w:rsidRDefault="008461EC" w:rsidP="008461EC">
      <w:r>
        <w:t>### Keep functions focused</w:t>
      </w:r>
    </w:p>
    <w:p w14:paraId="49C3200C" w14:textId="77777777" w:rsidR="008461EC" w:rsidRDefault="008461EC" w:rsidP="008461EC">
      <w:r>
        <w:t>A Lambda should usually do one thing well.</w:t>
      </w:r>
    </w:p>
    <w:p w14:paraId="5DB157C5" w14:textId="77777777" w:rsidR="008461EC" w:rsidRDefault="008461EC" w:rsidP="008461EC"/>
    <w:p w14:paraId="7780F5D5" w14:textId="77777777" w:rsidR="008461EC" w:rsidRDefault="008461EC" w:rsidP="008461EC">
      <w:r>
        <w:t>### Externalize state</w:t>
      </w:r>
    </w:p>
    <w:p w14:paraId="2963E158" w14:textId="77777777" w:rsidR="008461EC" w:rsidRDefault="008461EC" w:rsidP="008461EC">
      <w:r>
        <w:t>Do not depend on in-memory state surviving between invocations.</w:t>
      </w:r>
    </w:p>
    <w:p w14:paraId="77C8B545" w14:textId="77777777" w:rsidR="008461EC" w:rsidRDefault="008461EC" w:rsidP="008461EC"/>
    <w:p w14:paraId="69DF2322" w14:textId="77777777" w:rsidR="008461EC" w:rsidRDefault="008461EC" w:rsidP="008461EC">
      <w:r>
        <w:t>### Set sensible timeouts</w:t>
      </w:r>
    </w:p>
    <w:p w14:paraId="3053ADFD" w14:textId="77777777" w:rsidR="008461EC" w:rsidRDefault="008461EC" w:rsidP="008461EC">
      <w:r>
        <w:t>Pick a timeout based on expected work, but keep it tight enough to fail fast.</w:t>
      </w:r>
    </w:p>
    <w:p w14:paraId="15468633" w14:textId="77777777" w:rsidR="008461EC" w:rsidRDefault="008461EC" w:rsidP="008461EC"/>
    <w:p w14:paraId="4D970A59" w14:textId="77777777" w:rsidR="008461EC" w:rsidRDefault="008461EC" w:rsidP="008461EC">
      <w:r>
        <w:t>### Use structured logging</w:t>
      </w:r>
    </w:p>
    <w:p w14:paraId="3674DE89" w14:textId="77777777" w:rsidR="008461EC" w:rsidRDefault="008461EC" w:rsidP="008461EC">
      <w:r>
        <w:t>Logs are your main debugging tool in production.</w:t>
      </w:r>
    </w:p>
    <w:p w14:paraId="3C89FE51" w14:textId="77777777" w:rsidR="008461EC" w:rsidRDefault="008461EC" w:rsidP="008461EC"/>
    <w:p w14:paraId="14EE4D62" w14:textId="77777777" w:rsidR="008461EC" w:rsidRDefault="008461EC" w:rsidP="008461EC">
      <w:r>
        <w:t>### Design for retries</w:t>
      </w:r>
    </w:p>
    <w:p w14:paraId="151B67EB" w14:textId="77777777" w:rsidR="008461EC" w:rsidRDefault="008461EC" w:rsidP="008461EC">
      <w:r>
        <w:t>Many event sources retry failed invocations automatically. Make your function idempotent.</w:t>
      </w:r>
    </w:p>
    <w:p w14:paraId="576E6881" w14:textId="77777777" w:rsidR="008461EC" w:rsidRDefault="008461EC" w:rsidP="008461EC"/>
    <w:p w14:paraId="41ABF74D" w14:textId="77777777" w:rsidR="008461EC" w:rsidRDefault="008461EC" w:rsidP="008461EC">
      <w:r>
        <w:lastRenderedPageBreak/>
        <w:t>### Watch concurrency</w:t>
      </w:r>
    </w:p>
    <w:p w14:paraId="7D3B2806" w14:textId="77777777" w:rsidR="008461EC" w:rsidRDefault="008461EC" w:rsidP="008461EC">
      <w:r>
        <w:t>A sudden burst can overwhelm downstream systems if you do not control fanout.</w:t>
      </w:r>
    </w:p>
    <w:p w14:paraId="617B7353" w14:textId="77777777" w:rsidR="008461EC" w:rsidRDefault="008461EC" w:rsidP="008461EC"/>
    <w:p w14:paraId="58042ED0" w14:textId="77777777" w:rsidR="008461EC" w:rsidRDefault="008461EC" w:rsidP="008461EC">
      <w:r>
        <w:t>## Common pitfalls</w:t>
      </w:r>
    </w:p>
    <w:p w14:paraId="3384BE7A" w14:textId="77777777" w:rsidR="008461EC" w:rsidRDefault="008461EC" w:rsidP="008461EC"/>
    <w:p w14:paraId="068C0ACB" w14:textId="77777777" w:rsidR="008461EC" w:rsidRDefault="008461EC" w:rsidP="008461EC">
      <w:r>
        <w:t>- putting too much business logic into one Lambda</w:t>
      </w:r>
    </w:p>
    <w:p w14:paraId="4586B143" w14:textId="77777777" w:rsidR="008461EC" w:rsidRDefault="008461EC" w:rsidP="008461EC">
      <w:r>
        <w:t>- splitting logic too finely into many Lambdas</w:t>
      </w:r>
    </w:p>
    <w:p w14:paraId="5B4B34ED" w14:textId="77777777" w:rsidR="008461EC" w:rsidRDefault="008461EC" w:rsidP="008461EC">
      <w:r>
        <w:t>- assuming local memory persists</w:t>
      </w:r>
    </w:p>
    <w:p w14:paraId="6F3A3CEA" w14:textId="77777777" w:rsidR="008461EC" w:rsidRDefault="008461EC" w:rsidP="008461EC">
      <w:r>
        <w:t>- forgetting about retries and idempotency</w:t>
      </w:r>
    </w:p>
    <w:p w14:paraId="283FCE87" w14:textId="77777777" w:rsidR="008461EC" w:rsidRDefault="008461EC" w:rsidP="008461EC">
      <w:r>
        <w:t>- ignoring cold starts</w:t>
      </w:r>
    </w:p>
    <w:p w14:paraId="32E2CBB7" w14:textId="77777777" w:rsidR="008461EC" w:rsidRDefault="008461EC" w:rsidP="008461EC">
      <w:r>
        <w:t>- overusing Lambda for long-running tasks</w:t>
      </w:r>
    </w:p>
    <w:p w14:paraId="41ADE793" w14:textId="77777777" w:rsidR="008461EC" w:rsidRDefault="008461EC" w:rsidP="008461EC">
      <w:r>
        <w:t>- creating hidden coupling through shared databases</w:t>
      </w:r>
    </w:p>
    <w:p w14:paraId="4799BFCE" w14:textId="77777777" w:rsidR="008461EC" w:rsidRDefault="008461EC" w:rsidP="008461EC"/>
    <w:p w14:paraId="70600DA9" w14:textId="77777777" w:rsidR="008461EC" w:rsidRDefault="008461EC" w:rsidP="008461EC">
      <w:r>
        <w:t>## Lambda vs EC2 vs containers</w:t>
      </w:r>
    </w:p>
    <w:p w14:paraId="2FF905B4" w14:textId="77777777" w:rsidR="008461EC" w:rsidRDefault="008461EC" w:rsidP="008461EC"/>
    <w:p w14:paraId="7F5CA739" w14:textId="77777777" w:rsidR="008461EC" w:rsidRDefault="008461EC" w:rsidP="008461EC">
      <w:r>
        <w:t>### Lambda</w:t>
      </w:r>
    </w:p>
    <w:p w14:paraId="208837EF" w14:textId="77777777" w:rsidR="008461EC" w:rsidRDefault="008461EC" w:rsidP="008461EC">
      <w:r>
        <w:t>Best for:</w:t>
      </w:r>
    </w:p>
    <w:p w14:paraId="24D699FA" w14:textId="77777777" w:rsidR="008461EC" w:rsidRDefault="008461EC" w:rsidP="008461EC">
      <w:r>
        <w:t>- event-driven workloads</w:t>
      </w:r>
    </w:p>
    <w:p w14:paraId="57DDD09A" w14:textId="77777777" w:rsidR="008461EC" w:rsidRDefault="008461EC" w:rsidP="008461EC">
      <w:r>
        <w:t>- low ops overhead</w:t>
      </w:r>
    </w:p>
    <w:p w14:paraId="73989A67" w14:textId="77777777" w:rsidR="008461EC" w:rsidRDefault="008461EC" w:rsidP="008461EC">
      <w:r>
        <w:t>- bursty traffic</w:t>
      </w:r>
    </w:p>
    <w:p w14:paraId="4068684A" w14:textId="77777777" w:rsidR="008461EC" w:rsidRDefault="008461EC" w:rsidP="008461EC">
      <w:r>
        <w:t>- short tasks</w:t>
      </w:r>
    </w:p>
    <w:p w14:paraId="0075B6EE" w14:textId="77777777" w:rsidR="008461EC" w:rsidRDefault="008461EC" w:rsidP="008461EC"/>
    <w:p w14:paraId="3EF765FC" w14:textId="77777777" w:rsidR="008461EC" w:rsidRDefault="008461EC" w:rsidP="008461EC">
      <w:r>
        <w:t>### EC2</w:t>
      </w:r>
    </w:p>
    <w:p w14:paraId="34103DC1" w14:textId="77777777" w:rsidR="008461EC" w:rsidRDefault="008461EC" w:rsidP="008461EC">
      <w:r>
        <w:lastRenderedPageBreak/>
        <w:t>Best for:</w:t>
      </w:r>
    </w:p>
    <w:p w14:paraId="6E1DE5CF" w14:textId="77777777" w:rsidR="008461EC" w:rsidRDefault="008461EC" w:rsidP="008461EC">
      <w:r>
        <w:t>- full control over OS and runtime</w:t>
      </w:r>
    </w:p>
    <w:p w14:paraId="0C062818" w14:textId="77777777" w:rsidR="008461EC" w:rsidRDefault="008461EC" w:rsidP="008461EC">
      <w:r>
        <w:t>- long-running processes</w:t>
      </w:r>
    </w:p>
    <w:p w14:paraId="633CD7CA" w14:textId="77777777" w:rsidR="008461EC" w:rsidRDefault="008461EC" w:rsidP="008461EC">
      <w:r>
        <w:t>- custom networking or system-level control</w:t>
      </w:r>
    </w:p>
    <w:p w14:paraId="302F4DA1" w14:textId="77777777" w:rsidR="008461EC" w:rsidRDefault="008461EC" w:rsidP="008461EC"/>
    <w:p w14:paraId="21C1ECE3" w14:textId="77777777" w:rsidR="008461EC" w:rsidRDefault="008461EC" w:rsidP="008461EC">
      <w:r>
        <w:t>### Containers</w:t>
      </w:r>
    </w:p>
    <w:p w14:paraId="27A97A50" w14:textId="77777777" w:rsidR="008461EC" w:rsidRDefault="008461EC" w:rsidP="008461EC">
      <w:r>
        <w:t>Best for:</w:t>
      </w:r>
    </w:p>
    <w:p w14:paraId="2BC60B3B" w14:textId="77777777" w:rsidR="008461EC" w:rsidRDefault="008461EC" w:rsidP="008461EC">
      <w:r>
        <w:t>- portability</w:t>
      </w:r>
    </w:p>
    <w:p w14:paraId="67A9AACD" w14:textId="77777777" w:rsidR="008461EC" w:rsidRDefault="008461EC" w:rsidP="008461EC">
      <w:r>
        <w:t>- consistent runtime environments</w:t>
      </w:r>
    </w:p>
    <w:p w14:paraId="730A688A" w14:textId="77777777" w:rsidR="008461EC" w:rsidRDefault="008461EC" w:rsidP="008461EC">
      <w:r>
        <w:t>- medium to complex services</w:t>
      </w:r>
    </w:p>
    <w:p w14:paraId="71596FD0" w14:textId="77777777" w:rsidR="008461EC" w:rsidRDefault="008461EC" w:rsidP="008461EC">
      <w:r>
        <w:t>- workloads that need more control than Lambda but less than VMs</w:t>
      </w:r>
    </w:p>
    <w:p w14:paraId="0F237E2B" w14:textId="77777777" w:rsidR="008461EC" w:rsidRDefault="008461EC" w:rsidP="008461EC"/>
    <w:p w14:paraId="5FABF7FC" w14:textId="77777777" w:rsidR="008461EC" w:rsidRDefault="008461EC" w:rsidP="008461EC">
      <w:r>
        <w:t>## Final mental model</w:t>
      </w:r>
    </w:p>
    <w:p w14:paraId="63555982" w14:textId="77777777" w:rsidR="008461EC" w:rsidRDefault="008461EC" w:rsidP="008461EC"/>
    <w:p w14:paraId="5C57BDB2" w14:textId="77777777" w:rsidR="008461EC" w:rsidRDefault="008461EC" w:rsidP="008461EC">
      <w:r>
        <w:t>Think of Lambda as **a function running in the cloud, triggered by events, scaled by AWS, and billed per use**.</w:t>
      </w:r>
    </w:p>
    <w:p w14:paraId="2D153DF7" w14:textId="77777777" w:rsidR="008461EC" w:rsidRDefault="008461EC" w:rsidP="008461EC"/>
    <w:p w14:paraId="22F70094" w14:textId="77777777" w:rsidR="008461EC" w:rsidRDefault="008461EC" w:rsidP="008461EC">
      <w:r>
        <w:t>It is not a replacement for every backend workload. It is a great fit when you want:</w:t>
      </w:r>
    </w:p>
    <w:p w14:paraId="78DDEB0E" w14:textId="77777777" w:rsidR="008461EC" w:rsidRDefault="008461EC" w:rsidP="008461EC">
      <w:r>
        <w:t>- small units of work</w:t>
      </w:r>
    </w:p>
    <w:p w14:paraId="748F6840" w14:textId="77777777" w:rsidR="008461EC" w:rsidRDefault="008461EC" w:rsidP="008461EC">
      <w:r>
        <w:t>- low operational burden</w:t>
      </w:r>
    </w:p>
    <w:p w14:paraId="3C9F5C4E" w14:textId="77777777" w:rsidR="008461EC" w:rsidRDefault="008461EC" w:rsidP="008461EC">
      <w:r>
        <w:t>- automatic scaling</w:t>
      </w:r>
    </w:p>
    <w:p w14:paraId="48A4FC52" w14:textId="77777777" w:rsidR="008461EC" w:rsidRDefault="008461EC" w:rsidP="008461EC">
      <w:r>
        <w:t>- event-driven design</w:t>
      </w:r>
    </w:p>
    <w:p w14:paraId="7C70A369" w14:textId="77777777" w:rsidR="008461EC" w:rsidRDefault="008461EC" w:rsidP="008461EC"/>
    <w:p w14:paraId="0839FA3E" w14:textId="77777777" w:rsidR="008461EC" w:rsidRDefault="008461EC" w:rsidP="008461EC">
      <w:r>
        <w:lastRenderedPageBreak/>
        <w:t>If you want, I can also give you:</w:t>
      </w:r>
    </w:p>
    <w:p w14:paraId="3341E32F" w14:textId="77777777" w:rsidR="008461EC" w:rsidRDefault="008461EC" w:rsidP="008461EC">
      <w:r>
        <w:t>1. a **Lambda architecture diagram**</w:t>
      </w:r>
    </w:p>
    <w:p w14:paraId="01B54092" w14:textId="77777777" w:rsidR="008461EC" w:rsidRDefault="008461EC" w:rsidP="008461EC">
      <w:r>
        <w:t>2. a **comparison of Lambda vs EC2 vs ECS**</w:t>
      </w:r>
    </w:p>
    <w:p w14:paraId="217AC0E3" w14:textId="77777777" w:rsidR="008461EC" w:rsidRDefault="008461EC" w:rsidP="008461EC">
      <w:r>
        <w:t>3. a **deep dive into cold starts, concurrency, and retries**</w:t>
      </w:r>
    </w:p>
    <w:p w14:paraId="59BF5F1C" w14:textId="7D467F82" w:rsidR="00F94D39" w:rsidRDefault="008461EC" w:rsidP="008461EC">
      <w:r>
        <w:t>4. a **real-world Lambda system design example**</w:t>
      </w:r>
    </w:p>
    <w:p w14:paraId="6FBEE57F" w14:textId="302CFEEF" w:rsidR="008461EC" w:rsidRDefault="000925E7" w:rsidP="001C40E8">
      <w:pPr>
        <w:pStyle w:val="Heading1"/>
        <w:numPr>
          <w:ilvl w:val="0"/>
          <w:numId w:val="13"/>
        </w:numPr>
        <w:jc w:val="center"/>
      </w:pPr>
      <w:bookmarkStart w:id="32" w:name="_Toc234595940"/>
      <w:r>
        <w:t>SQS</w:t>
      </w:r>
      <w:bookmarkEnd w:id="32"/>
    </w:p>
    <w:p w14:paraId="3DCC497F" w14:textId="77777777" w:rsidR="000925E7" w:rsidRDefault="000925E7" w:rsidP="000925E7"/>
    <w:p w14:paraId="0CA68949" w14:textId="77777777" w:rsidR="000925E7" w:rsidRDefault="000925E7" w:rsidP="000925E7">
      <w:r>
        <w:t>AWS SQS, or **Simple Queue Service**, is AWS’s managed message queue service. It is used to **decouple** components of a system, absorb traffic spikes, and let producers and consumers operate independently.</w:t>
      </w:r>
    </w:p>
    <w:p w14:paraId="6BED6F5D" w14:textId="77777777" w:rsidR="000925E7" w:rsidRDefault="000925E7" w:rsidP="000925E7"/>
    <w:p w14:paraId="0ED62552" w14:textId="77777777" w:rsidR="000925E7" w:rsidRDefault="000925E7" w:rsidP="000925E7">
      <w:r>
        <w:t>At a high level, SQS lets one service send a message and another service process it later. The sender does not need to wait for the receiver to be available.</w:t>
      </w:r>
    </w:p>
    <w:p w14:paraId="486268DF" w14:textId="77777777" w:rsidR="000925E7" w:rsidRDefault="000925E7" w:rsidP="000925E7"/>
    <w:p w14:paraId="025E01B1" w14:textId="77777777" w:rsidR="000925E7" w:rsidRDefault="000925E7" w:rsidP="000925E7">
      <w:r>
        <w:t>## Why SQS exists</w:t>
      </w:r>
    </w:p>
    <w:p w14:paraId="6B738C22" w14:textId="77777777" w:rsidR="000925E7" w:rsidRDefault="000925E7" w:rsidP="000925E7"/>
    <w:p w14:paraId="4AD3F455" w14:textId="77777777" w:rsidR="000925E7" w:rsidRDefault="000925E7" w:rsidP="000925E7">
      <w:r>
        <w:t>Imagine an order service that receives 10,000 checkout requests in a few seconds. If it tries to call payment, inventory, shipping, and notification services synchronously, the system can become slow or fail under load.</w:t>
      </w:r>
    </w:p>
    <w:p w14:paraId="405134B9" w14:textId="77777777" w:rsidR="000925E7" w:rsidRDefault="000925E7" w:rsidP="000925E7"/>
    <w:p w14:paraId="066080DE" w14:textId="77777777" w:rsidR="000925E7" w:rsidRDefault="000925E7" w:rsidP="000925E7">
      <w:r>
        <w:t>With SQS, the order service can instead:</w:t>
      </w:r>
    </w:p>
    <w:p w14:paraId="3F3C6817" w14:textId="77777777" w:rsidR="000925E7" w:rsidRDefault="000925E7" w:rsidP="000925E7"/>
    <w:p w14:paraId="0B7210FA" w14:textId="77777777" w:rsidR="000925E7" w:rsidRDefault="000925E7" w:rsidP="000925E7">
      <w:r>
        <w:lastRenderedPageBreak/>
        <w:t>1. validate the request</w:t>
      </w:r>
    </w:p>
    <w:p w14:paraId="3201F966" w14:textId="77777777" w:rsidR="000925E7" w:rsidRDefault="000925E7" w:rsidP="000925E7">
      <w:r>
        <w:t>2. create an order record</w:t>
      </w:r>
    </w:p>
    <w:p w14:paraId="10C988D6" w14:textId="77777777" w:rsidR="000925E7" w:rsidRDefault="000925E7" w:rsidP="000925E7">
      <w:r>
        <w:t>3. place a message on a queue</w:t>
      </w:r>
    </w:p>
    <w:p w14:paraId="1E9337DC" w14:textId="77777777" w:rsidR="000925E7" w:rsidRDefault="000925E7" w:rsidP="000925E7">
      <w:r>
        <w:t>4. return quickly to the user</w:t>
      </w:r>
    </w:p>
    <w:p w14:paraId="10D2BCA8" w14:textId="77777777" w:rsidR="000925E7" w:rsidRDefault="000925E7" w:rsidP="000925E7"/>
    <w:p w14:paraId="7F9C2250" w14:textId="77777777" w:rsidR="000925E7" w:rsidRDefault="000925E7" w:rsidP="000925E7">
      <w:r>
        <w:t>Then a worker service can read from the queue and process the task asynchronously.</w:t>
      </w:r>
    </w:p>
    <w:p w14:paraId="23DD5A7D" w14:textId="77777777" w:rsidR="000925E7" w:rsidRDefault="000925E7" w:rsidP="000925E7"/>
    <w:p w14:paraId="7DE537F6" w14:textId="77777777" w:rsidR="000925E7" w:rsidRDefault="000925E7" w:rsidP="000925E7">
      <w:r>
        <w:t>This gives you:</w:t>
      </w:r>
    </w:p>
    <w:p w14:paraId="5DA0CE4E" w14:textId="77777777" w:rsidR="000925E7" w:rsidRDefault="000925E7" w:rsidP="000925E7">
      <w:r>
        <w:t>- loose coupling</w:t>
      </w:r>
    </w:p>
    <w:p w14:paraId="7D175C93" w14:textId="77777777" w:rsidR="000925E7" w:rsidRDefault="000925E7" w:rsidP="000925E7">
      <w:r>
        <w:t>- better resilience</w:t>
      </w:r>
    </w:p>
    <w:p w14:paraId="0447763B" w14:textId="77777777" w:rsidR="000925E7" w:rsidRDefault="000925E7" w:rsidP="000925E7">
      <w:r>
        <w:t>- load smoothing</w:t>
      </w:r>
    </w:p>
    <w:p w14:paraId="448F6E9B" w14:textId="77777777" w:rsidR="000925E7" w:rsidRDefault="000925E7" w:rsidP="000925E7">
      <w:r>
        <w:t>- retry handling</w:t>
      </w:r>
    </w:p>
    <w:p w14:paraId="4D92FA7D" w14:textId="77777777" w:rsidR="000925E7" w:rsidRDefault="000925E7" w:rsidP="000925E7">
      <w:r>
        <w:t>- backpressure protection</w:t>
      </w:r>
    </w:p>
    <w:p w14:paraId="1AA06082" w14:textId="77777777" w:rsidR="000925E7" w:rsidRDefault="000925E7" w:rsidP="000925E7"/>
    <w:p w14:paraId="15A31F90" w14:textId="77777777" w:rsidR="000925E7" w:rsidRDefault="000925E7" w:rsidP="000925E7">
      <w:r>
        <w:t>## Core idea</w:t>
      </w:r>
    </w:p>
    <w:p w14:paraId="2DFEA3F7" w14:textId="77777777" w:rsidR="000925E7" w:rsidRDefault="000925E7" w:rsidP="000925E7"/>
    <w:p w14:paraId="1CE50D9B" w14:textId="77777777" w:rsidR="000925E7" w:rsidRDefault="000925E7" w:rsidP="000925E7">
      <w:r>
        <w:t>SQS is a **durable buffer** between producers and consumers.</w:t>
      </w:r>
    </w:p>
    <w:p w14:paraId="1A47A2BE" w14:textId="77777777" w:rsidR="000925E7" w:rsidRDefault="000925E7" w:rsidP="000925E7"/>
    <w:p w14:paraId="493B05AD" w14:textId="77777777" w:rsidR="000925E7" w:rsidRDefault="000925E7" w:rsidP="000925E7">
      <w:r>
        <w:t>- **Producer**: sends a message to the queue</w:t>
      </w:r>
    </w:p>
    <w:p w14:paraId="78558F97" w14:textId="77777777" w:rsidR="000925E7" w:rsidRDefault="000925E7" w:rsidP="000925E7">
      <w:r>
        <w:t>- **Queue**: stores the message safely</w:t>
      </w:r>
    </w:p>
    <w:p w14:paraId="05729A95" w14:textId="77777777" w:rsidR="000925E7" w:rsidRDefault="000925E7" w:rsidP="000925E7">
      <w:r>
        <w:t>- **Consumer**: receives and processes the message</w:t>
      </w:r>
    </w:p>
    <w:p w14:paraId="18A0EA06" w14:textId="77777777" w:rsidR="000925E7" w:rsidRDefault="000925E7" w:rsidP="000925E7"/>
    <w:p w14:paraId="703E9BE1" w14:textId="77777777" w:rsidR="000925E7" w:rsidRDefault="000925E7" w:rsidP="000925E7">
      <w:r>
        <w:t>A basic flow looks like this:</w:t>
      </w:r>
    </w:p>
    <w:p w14:paraId="2CEEED51" w14:textId="77777777" w:rsidR="000925E7" w:rsidRDefault="000925E7" w:rsidP="000925E7"/>
    <w:p w14:paraId="65130986" w14:textId="77777777" w:rsidR="000925E7" w:rsidRDefault="000925E7" w:rsidP="000925E7">
      <w:r>
        <w:t>```mermaid</w:t>
      </w:r>
    </w:p>
    <w:p w14:paraId="2661565D" w14:textId="77777777" w:rsidR="000925E7" w:rsidRDefault="000925E7" w:rsidP="000925E7">
      <w:r>
        <w:t>flowchart TB</w:t>
      </w:r>
    </w:p>
    <w:p w14:paraId="7F3AEAD9" w14:textId="77777777" w:rsidR="000925E7" w:rsidRDefault="000925E7" w:rsidP="000925E7">
      <w:r>
        <w:t xml:space="preserve">    Producer[Producer Service] --&gt; Queue[(SQS Queue)]</w:t>
      </w:r>
    </w:p>
    <w:p w14:paraId="12508876" w14:textId="77777777" w:rsidR="000925E7" w:rsidRDefault="000925E7" w:rsidP="000925E7">
      <w:r>
        <w:t xml:space="preserve">    Queue --&gt; Consumer1[Consumer Service]</w:t>
      </w:r>
    </w:p>
    <w:p w14:paraId="368FD3A3" w14:textId="77777777" w:rsidR="000925E7" w:rsidRDefault="000925E7" w:rsidP="000925E7">
      <w:r>
        <w:t xml:space="preserve">    Queue --&gt; Consumer2[Consumer Service]</w:t>
      </w:r>
    </w:p>
    <w:p w14:paraId="46B6D39B" w14:textId="77777777" w:rsidR="000925E7" w:rsidRDefault="000925E7" w:rsidP="000925E7">
      <w:r>
        <w:t xml:space="preserve">    Consumer1 --&gt; Downstream[Database or External API]</w:t>
      </w:r>
    </w:p>
    <w:p w14:paraId="6EE0AE68" w14:textId="77777777" w:rsidR="000925E7" w:rsidRDefault="000925E7" w:rsidP="000925E7">
      <w:r>
        <w:t xml:space="preserve">    Consumer2 --&gt; Downstream</w:t>
      </w:r>
    </w:p>
    <w:p w14:paraId="3C8FC876" w14:textId="77777777" w:rsidR="000925E7" w:rsidRDefault="000925E7" w:rsidP="000925E7"/>
    <w:p w14:paraId="730A3A4B" w14:textId="77777777" w:rsidR="000925E7" w:rsidRDefault="000925E7" w:rsidP="000925E7">
      <w:r>
        <w:t xml:space="preserve">    style Producer fill:#00ceff,stroke:#000000,stroke-width:2px,color:#000000</w:t>
      </w:r>
    </w:p>
    <w:p w14:paraId="6A6B50DF" w14:textId="77777777" w:rsidR="000925E7" w:rsidRDefault="000925E7" w:rsidP="000925E7">
      <w:r>
        <w:t xml:space="preserve">    style Queue fill:#69db7c,stroke:#000000,stroke-width:2px,color:#000000</w:t>
      </w:r>
    </w:p>
    <w:p w14:paraId="320A5E25" w14:textId="77777777" w:rsidR="000925E7" w:rsidRDefault="000925E7" w:rsidP="000925E7">
      <w:r>
        <w:t xml:space="preserve">    style Consumer1 fill:#ffd43b,stroke:#000000,stroke-width:2px,color:#000000</w:t>
      </w:r>
    </w:p>
    <w:p w14:paraId="52CA70D4" w14:textId="77777777" w:rsidR="000925E7" w:rsidRDefault="000925E7" w:rsidP="000925E7">
      <w:r>
        <w:t xml:space="preserve">    style Consumer2 fill:#ffd43b,stroke:#000000,stroke-width:2px,color:#000000</w:t>
      </w:r>
    </w:p>
    <w:p w14:paraId="3B57687B" w14:textId="77777777" w:rsidR="000925E7" w:rsidRDefault="000925E7" w:rsidP="000925E7">
      <w:r>
        <w:t xml:space="preserve">    style Downstream fill:#748ffc,stroke:#000000,stroke-width:2px,color:#000000</w:t>
      </w:r>
    </w:p>
    <w:p w14:paraId="23500D01" w14:textId="77777777" w:rsidR="000925E7" w:rsidRDefault="000925E7" w:rsidP="000925E7">
      <w:r>
        <w:t>```</w:t>
      </w:r>
    </w:p>
    <w:p w14:paraId="510F9C6E" w14:textId="77777777" w:rsidR="000925E7" w:rsidRDefault="000925E7" w:rsidP="000925E7"/>
    <w:p w14:paraId="5EF10339" w14:textId="77777777" w:rsidR="000925E7" w:rsidRDefault="000925E7" w:rsidP="000925E7">
      <w:r>
        <w:t>## Two types of queues</w:t>
      </w:r>
    </w:p>
    <w:p w14:paraId="5F1584B0" w14:textId="77777777" w:rsidR="000925E7" w:rsidRDefault="000925E7" w:rsidP="000925E7"/>
    <w:p w14:paraId="57902BC1" w14:textId="77777777" w:rsidR="000925E7" w:rsidRDefault="000925E7" w:rsidP="000925E7">
      <w:r>
        <w:t>### 1. Standard Queue</w:t>
      </w:r>
    </w:p>
    <w:p w14:paraId="50EB6075" w14:textId="77777777" w:rsidR="000925E7" w:rsidRDefault="000925E7" w:rsidP="000925E7">
      <w:r>
        <w:t>Standard queues provide:</w:t>
      </w:r>
    </w:p>
    <w:p w14:paraId="70E03E12" w14:textId="77777777" w:rsidR="000925E7" w:rsidRDefault="000925E7" w:rsidP="000925E7">
      <w:r>
        <w:lastRenderedPageBreak/>
        <w:t>- very high throughput</w:t>
      </w:r>
    </w:p>
    <w:p w14:paraId="65BA2303" w14:textId="77777777" w:rsidR="000925E7" w:rsidRDefault="000925E7" w:rsidP="000925E7">
      <w:r>
        <w:t>- at-least-once delivery</w:t>
      </w:r>
    </w:p>
    <w:p w14:paraId="30DE0847" w14:textId="77777777" w:rsidR="000925E7" w:rsidRDefault="000925E7" w:rsidP="000925E7">
      <w:r>
        <w:t>- best-effort ordering</w:t>
      </w:r>
    </w:p>
    <w:p w14:paraId="50F04BA2" w14:textId="77777777" w:rsidR="000925E7" w:rsidRDefault="000925E7" w:rsidP="000925E7"/>
    <w:p w14:paraId="2D925667" w14:textId="77777777" w:rsidR="000925E7" w:rsidRDefault="000925E7" w:rsidP="000925E7">
      <w:r>
        <w:t>This means:</w:t>
      </w:r>
    </w:p>
    <w:p w14:paraId="62096B02" w14:textId="77777777" w:rsidR="000925E7" w:rsidRDefault="000925E7" w:rsidP="000925E7">
      <w:r>
        <w:t>- messages can arrive more than once</w:t>
      </w:r>
    </w:p>
    <w:p w14:paraId="1E5B1168" w14:textId="77777777" w:rsidR="000925E7" w:rsidRDefault="000925E7" w:rsidP="000925E7">
      <w:r>
        <w:t>- message order is not guaranteed</w:t>
      </w:r>
    </w:p>
    <w:p w14:paraId="26B788EA" w14:textId="77777777" w:rsidR="000925E7" w:rsidRDefault="000925E7" w:rsidP="000925E7"/>
    <w:p w14:paraId="6A0C5372" w14:textId="77777777" w:rsidR="000925E7" w:rsidRDefault="000925E7" w:rsidP="000925E7">
      <w:r>
        <w:t>Standard queues are good when you care more about **scale and availability** than strict ordering.</w:t>
      </w:r>
    </w:p>
    <w:p w14:paraId="75EA1F77" w14:textId="77777777" w:rsidR="000925E7" w:rsidRDefault="000925E7" w:rsidP="000925E7"/>
    <w:p w14:paraId="31C61D61" w14:textId="77777777" w:rsidR="000925E7" w:rsidRDefault="000925E7" w:rsidP="000925E7">
      <w:r>
        <w:t>### 2. FIFO Queue</w:t>
      </w:r>
    </w:p>
    <w:p w14:paraId="1861E38A" w14:textId="77777777" w:rsidR="000925E7" w:rsidRDefault="000925E7" w:rsidP="000925E7">
      <w:r>
        <w:t>FIFO stands for first in, first out. FIFO queues provide:</w:t>
      </w:r>
    </w:p>
    <w:p w14:paraId="7E62DBAD" w14:textId="77777777" w:rsidR="000925E7" w:rsidRDefault="000925E7" w:rsidP="000925E7">
      <w:r>
        <w:t>- exactly-once processing support</w:t>
      </w:r>
    </w:p>
    <w:p w14:paraId="3192850B" w14:textId="77777777" w:rsidR="000925E7" w:rsidRDefault="000925E7" w:rsidP="000925E7">
      <w:r>
        <w:t>- strict ordering</w:t>
      </w:r>
    </w:p>
    <w:p w14:paraId="5D06C0F3" w14:textId="77777777" w:rsidR="000925E7" w:rsidRDefault="000925E7" w:rsidP="000925E7">
      <w:r>
        <w:t>- deduplication</w:t>
      </w:r>
    </w:p>
    <w:p w14:paraId="67250ED4" w14:textId="77777777" w:rsidR="000925E7" w:rsidRDefault="000925E7" w:rsidP="000925E7"/>
    <w:p w14:paraId="13B6D214" w14:textId="77777777" w:rsidR="000925E7" w:rsidRDefault="000925E7" w:rsidP="000925E7">
      <w:r>
        <w:t>This means:</w:t>
      </w:r>
    </w:p>
    <w:p w14:paraId="67A614CB" w14:textId="77777777" w:rsidR="000925E7" w:rsidRDefault="000925E7" w:rsidP="000925E7">
      <w:r>
        <w:t>- messages are processed in the order they were sent within a message group</w:t>
      </w:r>
    </w:p>
    <w:p w14:paraId="69788D2E" w14:textId="77777777" w:rsidR="000925E7" w:rsidRDefault="000925E7" w:rsidP="000925E7">
      <w:r>
        <w:t>- duplicates are minimized through deduplication controls</w:t>
      </w:r>
    </w:p>
    <w:p w14:paraId="50CD0AF5" w14:textId="77777777" w:rsidR="000925E7" w:rsidRDefault="000925E7" w:rsidP="000925E7"/>
    <w:p w14:paraId="652A2C66" w14:textId="77777777" w:rsidR="000925E7" w:rsidRDefault="000925E7" w:rsidP="000925E7">
      <w:r>
        <w:t>FIFO queues are useful when ordering matters, such as:</w:t>
      </w:r>
    </w:p>
    <w:p w14:paraId="1DF62544" w14:textId="77777777" w:rsidR="000925E7" w:rsidRDefault="000925E7" w:rsidP="000925E7">
      <w:r>
        <w:t>- financial transactions</w:t>
      </w:r>
    </w:p>
    <w:p w14:paraId="07005DE0" w14:textId="77777777" w:rsidR="000925E7" w:rsidRDefault="000925E7" w:rsidP="000925E7">
      <w:r>
        <w:t>- inventory updates</w:t>
      </w:r>
    </w:p>
    <w:p w14:paraId="341E0862" w14:textId="77777777" w:rsidR="000925E7" w:rsidRDefault="000925E7" w:rsidP="000925E7">
      <w:r>
        <w:lastRenderedPageBreak/>
        <w:t>- workflow steps that must happen sequentially</w:t>
      </w:r>
    </w:p>
    <w:p w14:paraId="7F345F4E" w14:textId="77777777" w:rsidR="000925E7" w:rsidRDefault="000925E7" w:rsidP="000925E7"/>
    <w:p w14:paraId="17392D06" w14:textId="77777777" w:rsidR="000925E7" w:rsidRDefault="000925E7" w:rsidP="000925E7">
      <w:r>
        <w:t>## Important SQS concepts</w:t>
      </w:r>
    </w:p>
    <w:p w14:paraId="0780F20F" w14:textId="77777777" w:rsidR="000925E7" w:rsidRDefault="000925E7" w:rsidP="000925E7"/>
    <w:p w14:paraId="78D2E9BC" w14:textId="77777777" w:rsidR="000925E7" w:rsidRDefault="000925E7" w:rsidP="000925E7">
      <w:r>
        <w:t>### Message</w:t>
      </w:r>
    </w:p>
    <w:p w14:paraId="4E5DCBA7" w14:textId="77777777" w:rsidR="000925E7" w:rsidRDefault="000925E7" w:rsidP="000925E7">
      <w:r>
        <w:t>A message is the unit of work sent through the queue. It usually contains:</w:t>
      </w:r>
    </w:p>
    <w:p w14:paraId="7F5AB755" w14:textId="77777777" w:rsidR="000925E7" w:rsidRDefault="000925E7" w:rsidP="000925E7">
      <w:r>
        <w:t>- payload data</w:t>
      </w:r>
    </w:p>
    <w:p w14:paraId="563826C6" w14:textId="77777777" w:rsidR="000925E7" w:rsidRDefault="000925E7" w:rsidP="000925E7">
      <w:r>
        <w:t>- metadata</w:t>
      </w:r>
    </w:p>
    <w:p w14:paraId="43344D2D" w14:textId="77777777" w:rsidR="000925E7" w:rsidRDefault="000925E7" w:rsidP="000925E7">
      <w:r>
        <w:t>- identifiers</w:t>
      </w:r>
    </w:p>
    <w:p w14:paraId="4881899E" w14:textId="77777777" w:rsidR="000925E7" w:rsidRDefault="000925E7" w:rsidP="000925E7">
      <w:r>
        <w:t>- timestamps</w:t>
      </w:r>
    </w:p>
    <w:p w14:paraId="2C895D2C" w14:textId="77777777" w:rsidR="000925E7" w:rsidRDefault="000925E7" w:rsidP="000925E7">
      <w:r>
        <w:t>- tracing information</w:t>
      </w:r>
    </w:p>
    <w:p w14:paraId="2CC8349B" w14:textId="77777777" w:rsidR="000925E7" w:rsidRDefault="000925E7" w:rsidP="000925E7"/>
    <w:p w14:paraId="1796ED10" w14:textId="77777777" w:rsidR="000925E7" w:rsidRDefault="000925E7" w:rsidP="000925E7">
      <w:r>
        <w:t>### Visibility timeout</w:t>
      </w:r>
    </w:p>
    <w:p w14:paraId="14112E9F" w14:textId="77777777" w:rsidR="000925E7" w:rsidRDefault="000925E7" w:rsidP="000925E7">
      <w:r>
        <w:t>When a consumer receives a message, SQS hides it for a configurable period called the **visibility timeout**.</w:t>
      </w:r>
    </w:p>
    <w:p w14:paraId="723638E4" w14:textId="77777777" w:rsidR="000925E7" w:rsidRDefault="000925E7" w:rsidP="000925E7"/>
    <w:p w14:paraId="25316656" w14:textId="77777777" w:rsidR="000925E7" w:rsidRDefault="000925E7" w:rsidP="000925E7">
      <w:r>
        <w:t>If the consumer finishes successfully, it deletes the message.</w:t>
      </w:r>
    </w:p>
    <w:p w14:paraId="732FAD1B" w14:textId="77777777" w:rsidR="000925E7" w:rsidRDefault="000925E7" w:rsidP="000925E7"/>
    <w:p w14:paraId="0710EA09" w14:textId="77777777" w:rsidR="000925E7" w:rsidRDefault="000925E7" w:rsidP="000925E7">
      <w:r>
        <w:t>If the consumer fails or crashes before deleting it, the message becomes visible again after the timeout and can be retried.</w:t>
      </w:r>
    </w:p>
    <w:p w14:paraId="2EEF0D40" w14:textId="77777777" w:rsidR="000925E7" w:rsidRDefault="000925E7" w:rsidP="000925E7"/>
    <w:p w14:paraId="23DC09A6" w14:textId="77777777" w:rsidR="000925E7" w:rsidRDefault="000925E7" w:rsidP="000925E7">
      <w:r>
        <w:t>This is how SQS enables retry without immediate duplication during normal processing.</w:t>
      </w:r>
    </w:p>
    <w:p w14:paraId="4B6ADE06" w14:textId="77777777" w:rsidR="000925E7" w:rsidRDefault="000925E7" w:rsidP="000925E7"/>
    <w:p w14:paraId="5DD47946" w14:textId="77777777" w:rsidR="000925E7" w:rsidRDefault="000925E7" w:rsidP="000925E7">
      <w:r>
        <w:lastRenderedPageBreak/>
        <w:t>### Dead-letter queue</w:t>
      </w:r>
    </w:p>
    <w:p w14:paraId="3B3D5E41" w14:textId="77777777" w:rsidR="000925E7" w:rsidRDefault="000925E7" w:rsidP="000925E7">
      <w:r>
        <w:t>A **DLQ** is a backup queue for messages that keep failing.</w:t>
      </w:r>
    </w:p>
    <w:p w14:paraId="3C55A5B3" w14:textId="77777777" w:rsidR="000925E7" w:rsidRDefault="000925E7" w:rsidP="000925E7"/>
    <w:p w14:paraId="3CC2A5CF" w14:textId="77777777" w:rsidR="000925E7" w:rsidRDefault="000925E7" w:rsidP="000925E7">
      <w:r>
        <w:t>After a message exceeds the allowed number of receives, SQS can move it to the DLQ so it does not block the main flow forever.</w:t>
      </w:r>
    </w:p>
    <w:p w14:paraId="125FD19D" w14:textId="77777777" w:rsidR="000925E7" w:rsidRDefault="000925E7" w:rsidP="000925E7"/>
    <w:p w14:paraId="00F93E98" w14:textId="77777777" w:rsidR="000925E7" w:rsidRDefault="000925E7" w:rsidP="000925E7">
      <w:r>
        <w:t>DLQs are essential for:</w:t>
      </w:r>
    </w:p>
    <w:p w14:paraId="74E2F66D" w14:textId="77777777" w:rsidR="000925E7" w:rsidRDefault="000925E7" w:rsidP="000925E7">
      <w:r>
        <w:t>- debugging poison messages</w:t>
      </w:r>
    </w:p>
    <w:p w14:paraId="4214B00E" w14:textId="77777777" w:rsidR="000925E7" w:rsidRDefault="000925E7" w:rsidP="000925E7">
      <w:r>
        <w:t>- isolating bad payloads</w:t>
      </w:r>
    </w:p>
    <w:p w14:paraId="2EB2E33A" w14:textId="77777777" w:rsidR="000925E7" w:rsidRDefault="000925E7" w:rsidP="000925E7">
      <w:r>
        <w:t>- protecting the main queue from endless retries</w:t>
      </w:r>
    </w:p>
    <w:p w14:paraId="1FC3EF41" w14:textId="77777777" w:rsidR="000925E7" w:rsidRDefault="000925E7" w:rsidP="000925E7"/>
    <w:p w14:paraId="3ABE5985" w14:textId="77777777" w:rsidR="000925E7" w:rsidRDefault="000925E7" w:rsidP="000925E7">
      <w:r>
        <w:t>### Long polling</w:t>
      </w:r>
    </w:p>
    <w:p w14:paraId="337D130B" w14:textId="77777777" w:rsidR="000925E7" w:rsidRDefault="000925E7" w:rsidP="000925E7">
      <w:r>
        <w:t>Instead of constantly asking the queue “do you have a message?”, consumers can use long polling, which waits for messages to arrive before returning.</w:t>
      </w:r>
    </w:p>
    <w:p w14:paraId="60504AA9" w14:textId="77777777" w:rsidR="000925E7" w:rsidRDefault="000925E7" w:rsidP="000925E7"/>
    <w:p w14:paraId="034D220B" w14:textId="77777777" w:rsidR="000925E7" w:rsidRDefault="000925E7" w:rsidP="000925E7">
      <w:r>
        <w:t>This reduces:</w:t>
      </w:r>
    </w:p>
    <w:p w14:paraId="411FC202" w14:textId="77777777" w:rsidR="000925E7" w:rsidRDefault="000925E7" w:rsidP="000925E7">
      <w:r>
        <w:t>- empty responses</w:t>
      </w:r>
    </w:p>
    <w:p w14:paraId="7A62A18A" w14:textId="77777777" w:rsidR="000925E7" w:rsidRDefault="000925E7" w:rsidP="000925E7">
      <w:r>
        <w:t>- API calls</w:t>
      </w:r>
    </w:p>
    <w:p w14:paraId="34DC21AC" w14:textId="77777777" w:rsidR="000925E7" w:rsidRDefault="000925E7" w:rsidP="000925E7">
      <w:r>
        <w:t>- cost</w:t>
      </w:r>
    </w:p>
    <w:p w14:paraId="7C0484BE" w14:textId="77777777" w:rsidR="000925E7" w:rsidRDefault="000925E7" w:rsidP="000925E7">
      <w:r>
        <w:t>- unnecessary CPU usage</w:t>
      </w:r>
    </w:p>
    <w:p w14:paraId="5465753E" w14:textId="77777777" w:rsidR="000925E7" w:rsidRDefault="000925E7" w:rsidP="000925E7"/>
    <w:p w14:paraId="534FAE0E" w14:textId="77777777" w:rsidR="000925E7" w:rsidRDefault="000925E7" w:rsidP="000925E7">
      <w:r>
        <w:t>### Batch processing</w:t>
      </w:r>
    </w:p>
    <w:p w14:paraId="32D52375" w14:textId="77777777" w:rsidR="000925E7" w:rsidRDefault="000925E7" w:rsidP="000925E7">
      <w:r>
        <w:lastRenderedPageBreak/>
        <w:t>Consumers can receive messages in batches, which improves throughput and reduces request overhead.</w:t>
      </w:r>
    </w:p>
    <w:p w14:paraId="35BE0736" w14:textId="77777777" w:rsidR="000925E7" w:rsidRDefault="000925E7" w:rsidP="000925E7"/>
    <w:p w14:paraId="562775F0" w14:textId="77777777" w:rsidR="000925E7" w:rsidRDefault="000925E7" w:rsidP="000925E7">
      <w:r>
        <w:t>## How SQS works in practice</w:t>
      </w:r>
    </w:p>
    <w:p w14:paraId="42E4516D" w14:textId="77777777" w:rsidR="000925E7" w:rsidRDefault="000925E7" w:rsidP="000925E7"/>
    <w:p w14:paraId="4C14A940" w14:textId="77777777" w:rsidR="000925E7" w:rsidRDefault="000925E7" w:rsidP="000925E7">
      <w:r>
        <w:t>A common worker setup looks like this:</w:t>
      </w:r>
    </w:p>
    <w:p w14:paraId="4FADD03E" w14:textId="77777777" w:rsidR="000925E7" w:rsidRDefault="000925E7" w:rsidP="000925E7"/>
    <w:p w14:paraId="5A1ACC1D" w14:textId="77777777" w:rsidR="000925E7" w:rsidRDefault="000925E7" w:rsidP="000925E7">
      <w:r>
        <w:t>1. Producer sends message to SQS.</w:t>
      </w:r>
    </w:p>
    <w:p w14:paraId="51155C76" w14:textId="77777777" w:rsidR="000925E7" w:rsidRDefault="000925E7" w:rsidP="000925E7">
      <w:r>
        <w:t>2. Consumer polls the queue.</w:t>
      </w:r>
    </w:p>
    <w:p w14:paraId="3B88F23C" w14:textId="77777777" w:rsidR="000925E7" w:rsidRDefault="000925E7" w:rsidP="000925E7">
      <w:r>
        <w:t>3. SQS returns a message to the consumer.</w:t>
      </w:r>
    </w:p>
    <w:p w14:paraId="0FC1B9B2" w14:textId="77777777" w:rsidR="000925E7" w:rsidRDefault="000925E7" w:rsidP="000925E7">
      <w:r>
        <w:t>4. Message becomes temporarily invisible.</w:t>
      </w:r>
    </w:p>
    <w:p w14:paraId="15FDA999" w14:textId="77777777" w:rsidR="000925E7" w:rsidRDefault="000925E7" w:rsidP="000925E7">
      <w:r>
        <w:t>5. Consumer processes the message.</w:t>
      </w:r>
    </w:p>
    <w:p w14:paraId="3F601472" w14:textId="77777777" w:rsidR="000925E7" w:rsidRDefault="000925E7" w:rsidP="000925E7">
      <w:r>
        <w:t>6. Consumer deletes the message if successful.</w:t>
      </w:r>
    </w:p>
    <w:p w14:paraId="63FD264A" w14:textId="77777777" w:rsidR="000925E7" w:rsidRDefault="000925E7" w:rsidP="000925E7">
      <w:r>
        <w:t>7. If not deleted, the message reappears after the visibility timeout.</w:t>
      </w:r>
    </w:p>
    <w:p w14:paraId="01B2CCAA" w14:textId="77777777" w:rsidR="000925E7" w:rsidRDefault="000925E7" w:rsidP="000925E7"/>
    <w:p w14:paraId="436238D3" w14:textId="77777777" w:rsidR="000925E7" w:rsidRDefault="000925E7" w:rsidP="000925E7">
      <w:r>
        <w:t>This model is **pull-based**, not push-based. Consumers decide when to fetch work.</w:t>
      </w:r>
    </w:p>
    <w:p w14:paraId="2A2AD0CC" w14:textId="77777777" w:rsidR="000925E7" w:rsidRDefault="000925E7" w:rsidP="000925E7"/>
    <w:p w14:paraId="4798D9EE" w14:textId="77777777" w:rsidR="000925E7" w:rsidRDefault="000925E7" w:rsidP="000925E7">
      <w:r>
        <w:t>## Example use cases</w:t>
      </w:r>
    </w:p>
    <w:p w14:paraId="4DED65AA" w14:textId="77777777" w:rsidR="000925E7" w:rsidRDefault="000925E7" w:rsidP="000925E7"/>
    <w:p w14:paraId="2761FB4F" w14:textId="77777777" w:rsidR="000925E7" w:rsidRDefault="000925E7" w:rsidP="000925E7">
      <w:r>
        <w:t>### Async job processing</w:t>
      </w:r>
    </w:p>
    <w:p w14:paraId="74F2C34A" w14:textId="77777777" w:rsidR="000925E7" w:rsidRDefault="000925E7" w:rsidP="000925E7">
      <w:r>
        <w:t>- generate thumbnails</w:t>
      </w:r>
    </w:p>
    <w:p w14:paraId="203AD390" w14:textId="77777777" w:rsidR="000925E7" w:rsidRDefault="000925E7" w:rsidP="000925E7">
      <w:r>
        <w:t>- send emails</w:t>
      </w:r>
    </w:p>
    <w:p w14:paraId="0BD30186" w14:textId="77777777" w:rsidR="000925E7" w:rsidRDefault="000925E7" w:rsidP="000925E7">
      <w:r>
        <w:t>- generate invoices</w:t>
      </w:r>
    </w:p>
    <w:p w14:paraId="38EE2CB9" w14:textId="77777777" w:rsidR="000925E7" w:rsidRDefault="000925E7" w:rsidP="000925E7">
      <w:r>
        <w:lastRenderedPageBreak/>
        <w:t>- resize images</w:t>
      </w:r>
    </w:p>
    <w:p w14:paraId="24369425" w14:textId="77777777" w:rsidR="000925E7" w:rsidRDefault="000925E7" w:rsidP="000925E7">
      <w:r>
        <w:t>- run report jobs</w:t>
      </w:r>
    </w:p>
    <w:p w14:paraId="5CDE083C" w14:textId="77777777" w:rsidR="000925E7" w:rsidRDefault="000925E7" w:rsidP="000925E7"/>
    <w:p w14:paraId="4CEED9DC" w14:textId="77777777" w:rsidR="000925E7" w:rsidRDefault="000925E7" w:rsidP="000925E7">
      <w:r>
        <w:t>### Buffering traffic spikes</w:t>
      </w:r>
    </w:p>
    <w:p w14:paraId="0228B4A0" w14:textId="77777777" w:rsidR="000925E7" w:rsidRDefault="000925E7" w:rsidP="000925E7">
      <w:r>
        <w:t>If a backend receives bursts of requests, SQS can absorb the spike while workers process at a steady rate.</w:t>
      </w:r>
    </w:p>
    <w:p w14:paraId="6EA62095" w14:textId="77777777" w:rsidR="000925E7" w:rsidRDefault="000925E7" w:rsidP="000925E7"/>
    <w:p w14:paraId="763CF8C0" w14:textId="77777777" w:rsidR="000925E7" w:rsidRDefault="000925E7" w:rsidP="000925E7">
      <w:r>
        <w:t>### Microservice decoupling</w:t>
      </w:r>
    </w:p>
    <w:p w14:paraId="1C1FE200" w14:textId="77777777" w:rsidR="000925E7" w:rsidRDefault="000925E7" w:rsidP="000925E7">
      <w:r>
        <w:t>Instead of calling another service directly, a service can publish a message and let a consumer react later.</w:t>
      </w:r>
    </w:p>
    <w:p w14:paraId="0E2DE468" w14:textId="77777777" w:rsidR="000925E7" w:rsidRDefault="000925E7" w:rsidP="000925E7"/>
    <w:p w14:paraId="11A02B6C" w14:textId="77777777" w:rsidR="000925E7" w:rsidRDefault="000925E7" w:rsidP="000925E7">
      <w:r>
        <w:t>This is especially useful when you want to avoid the kind of synchronous coupling that leads to the **distributed monolith** problem discussed in the chapter.</w:t>
      </w:r>
    </w:p>
    <w:p w14:paraId="48AE8635" w14:textId="77777777" w:rsidR="000925E7" w:rsidRDefault="000925E7" w:rsidP="000925E7"/>
    <w:p w14:paraId="6A5F6D07" w14:textId="77777777" w:rsidR="000925E7" w:rsidRDefault="000925E7" w:rsidP="000925E7">
      <w:r>
        <w:t>### Rate-limited integrations</w:t>
      </w:r>
    </w:p>
    <w:p w14:paraId="69E69436" w14:textId="77777777" w:rsidR="000925E7" w:rsidRDefault="000925E7" w:rsidP="000925E7">
      <w:r>
        <w:t>If an external API has strict rate limits, SQS lets you queue requests and process them at a controlled pace.</w:t>
      </w:r>
    </w:p>
    <w:p w14:paraId="4DD0C052" w14:textId="77777777" w:rsidR="000925E7" w:rsidRDefault="000925E7" w:rsidP="000925E7"/>
    <w:p w14:paraId="5C6EE86C" w14:textId="77777777" w:rsidR="000925E7" w:rsidRDefault="000925E7" w:rsidP="000925E7">
      <w:r>
        <w:t>## SQS and system design</w:t>
      </w:r>
    </w:p>
    <w:p w14:paraId="25D760E3" w14:textId="77777777" w:rsidR="000925E7" w:rsidRDefault="000925E7" w:rsidP="000925E7"/>
    <w:p w14:paraId="52AC9C49" w14:textId="77777777" w:rsidR="000925E7" w:rsidRDefault="000925E7" w:rsidP="000925E7">
      <w:r>
        <w:t>SQS is often used when a system needs:</w:t>
      </w:r>
    </w:p>
    <w:p w14:paraId="42F482B9" w14:textId="77777777" w:rsidR="000925E7" w:rsidRDefault="000925E7" w:rsidP="000925E7">
      <w:r>
        <w:t>- asynchronous processing</w:t>
      </w:r>
    </w:p>
    <w:p w14:paraId="3947C3C1" w14:textId="77777777" w:rsidR="000925E7" w:rsidRDefault="000925E7" w:rsidP="000925E7">
      <w:r>
        <w:t>- buffering</w:t>
      </w:r>
    </w:p>
    <w:p w14:paraId="112DA712" w14:textId="77777777" w:rsidR="000925E7" w:rsidRDefault="000925E7" w:rsidP="000925E7">
      <w:r>
        <w:t>- retry isolation</w:t>
      </w:r>
    </w:p>
    <w:p w14:paraId="1F6F1CDB" w14:textId="77777777" w:rsidR="000925E7" w:rsidRDefault="000925E7" w:rsidP="000925E7">
      <w:r>
        <w:lastRenderedPageBreak/>
        <w:t>- fanout with separate consumers</w:t>
      </w:r>
    </w:p>
    <w:p w14:paraId="04B2C3B2" w14:textId="77777777" w:rsidR="000925E7" w:rsidRDefault="000925E7" w:rsidP="000925E7">
      <w:r>
        <w:t>- decoupled workflows</w:t>
      </w:r>
    </w:p>
    <w:p w14:paraId="590A37BD" w14:textId="77777777" w:rsidR="000925E7" w:rsidRDefault="000925E7" w:rsidP="000925E7"/>
    <w:p w14:paraId="780930B6" w14:textId="77777777" w:rsidR="000925E7" w:rsidRDefault="000925E7" w:rsidP="000925E7">
      <w:r>
        <w:t>It is a strong fit for microservice architectures because it helps avoid chatty synchronous dependencies.</w:t>
      </w:r>
    </w:p>
    <w:p w14:paraId="139EBB45" w14:textId="77777777" w:rsidR="000925E7" w:rsidRDefault="000925E7" w:rsidP="000925E7"/>
    <w:p w14:paraId="4B82F100" w14:textId="77777777" w:rsidR="000925E7" w:rsidRDefault="000925E7" w:rsidP="000925E7">
      <w:r>
        <w:t>For example, instead of:</w:t>
      </w:r>
    </w:p>
    <w:p w14:paraId="796469E8" w14:textId="77777777" w:rsidR="000925E7" w:rsidRDefault="000925E7" w:rsidP="000925E7"/>
    <w:p w14:paraId="1C3FF27A" w14:textId="77777777" w:rsidR="000925E7" w:rsidRDefault="000925E7" w:rsidP="000925E7">
      <w:r>
        <w:t>- Order Service -&gt; Payment Service -&gt; Inventory Service -&gt; Notification Service</w:t>
      </w:r>
    </w:p>
    <w:p w14:paraId="5C45FC46" w14:textId="77777777" w:rsidR="000925E7" w:rsidRDefault="000925E7" w:rsidP="000925E7"/>
    <w:p w14:paraId="03EBEDFD" w14:textId="77777777" w:rsidR="000925E7" w:rsidRDefault="000925E7" w:rsidP="000925E7">
      <w:r>
        <w:t>you can do:</w:t>
      </w:r>
    </w:p>
    <w:p w14:paraId="0D15AD40" w14:textId="77777777" w:rsidR="000925E7" w:rsidRDefault="000925E7" w:rsidP="000925E7"/>
    <w:p w14:paraId="13A4156B" w14:textId="77777777" w:rsidR="000925E7" w:rsidRDefault="000925E7" w:rsidP="000925E7">
      <w:r>
        <w:t>- Order Service -&gt; SQS</w:t>
      </w:r>
    </w:p>
    <w:p w14:paraId="18D660F2" w14:textId="77777777" w:rsidR="000925E7" w:rsidRDefault="000925E7" w:rsidP="000925E7">
      <w:r>
        <w:t>- Worker Services consume messages independently</w:t>
      </w:r>
    </w:p>
    <w:p w14:paraId="7351EACB" w14:textId="77777777" w:rsidR="000925E7" w:rsidRDefault="000925E7" w:rsidP="000925E7"/>
    <w:p w14:paraId="28A96782" w14:textId="77777777" w:rsidR="000925E7" w:rsidRDefault="000925E7" w:rsidP="000925E7">
      <w:r>
        <w:t>That architecture is often more resilient and easier to scale.</w:t>
      </w:r>
    </w:p>
    <w:p w14:paraId="05F4A026" w14:textId="77777777" w:rsidR="000925E7" w:rsidRDefault="000925E7" w:rsidP="000925E7"/>
    <w:p w14:paraId="14B094F2" w14:textId="77777777" w:rsidR="000925E7" w:rsidRDefault="000925E7" w:rsidP="000925E7">
      <w:r>
        <w:t>## Reliability and delivery guarantees</w:t>
      </w:r>
    </w:p>
    <w:p w14:paraId="554EB1CC" w14:textId="77777777" w:rsidR="000925E7" w:rsidRDefault="000925E7" w:rsidP="000925E7"/>
    <w:p w14:paraId="4707CD8E" w14:textId="77777777" w:rsidR="000925E7" w:rsidRDefault="000925E7" w:rsidP="000925E7">
      <w:r>
        <w:t>SQS is designed for durability and availability. But you still need to design your application correctly.</w:t>
      </w:r>
    </w:p>
    <w:p w14:paraId="11659063" w14:textId="77777777" w:rsidR="000925E7" w:rsidRDefault="000925E7" w:rsidP="000925E7"/>
    <w:p w14:paraId="0060EA9A" w14:textId="77777777" w:rsidR="000925E7" w:rsidRDefault="000925E7" w:rsidP="000925E7">
      <w:r>
        <w:t>### At-least-once delivery</w:t>
      </w:r>
    </w:p>
    <w:p w14:paraId="2114D81C" w14:textId="77777777" w:rsidR="000925E7" w:rsidRDefault="000925E7" w:rsidP="000925E7">
      <w:r>
        <w:lastRenderedPageBreak/>
        <w:t>Especially in Standard queues, messages may be delivered more than once. Your consumer should be **idempotent**.</w:t>
      </w:r>
    </w:p>
    <w:p w14:paraId="37B36C90" w14:textId="77777777" w:rsidR="000925E7" w:rsidRDefault="000925E7" w:rsidP="000925E7"/>
    <w:p w14:paraId="79588FA0" w14:textId="77777777" w:rsidR="000925E7" w:rsidRDefault="000925E7" w:rsidP="000925E7">
      <w:r>
        <w:t>That means processing the same message twice should not break correctness.</w:t>
      </w:r>
    </w:p>
    <w:p w14:paraId="558AD99F" w14:textId="77777777" w:rsidR="000925E7" w:rsidRDefault="000925E7" w:rsidP="000925E7"/>
    <w:p w14:paraId="4ACB8333" w14:textId="77777777" w:rsidR="000925E7" w:rsidRDefault="000925E7" w:rsidP="000925E7">
      <w:r>
        <w:t>### Duplicate handling</w:t>
      </w:r>
    </w:p>
    <w:p w14:paraId="7C751E94" w14:textId="77777777" w:rsidR="000925E7" w:rsidRDefault="000925E7" w:rsidP="000925E7">
      <w:r>
        <w:t>To handle duplicates:</w:t>
      </w:r>
    </w:p>
    <w:p w14:paraId="342318EA" w14:textId="77777777" w:rsidR="000925E7" w:rsidRDefault="000925E7" w:rsidP="000925E7">
      <w:r>
        <w:t>- use unique message IDs</w:t>
      </w:r>
    </w:p>
    <w:p w14:paraId="417F9A4E" w14:textId="77777777" w:rsidR="000925E7" w:rsidRDefault="000925E7" w:rsidP="000925E7">
      <w:r>
        <w:t>- track processed events</w:t>
      </w:r>
    </w:p>
    <w:p w14:paraId="574F7F3F" w14:textId="77777777" w:rsidR="000925E7" w:rsidRDefault="000925E7" w:rsidP="000925E7">
      <w:r>
        <w:t>- make writes idempotent</w:t>
      </w:r>
    </w:p>
    <w:p w14:paraId="1FD176B8" w14:textId="77777777" w:rsidR="000925E7" w:rsidRDefault="000925E7" w:rsidP="000925E7">
      <w:r>
        <w:t>- use conditional updates in databases</w:t>
      </w:r>
    </w:p>
    <w:p w14:paraId="41C43AB9" w14:textId="77777777" w:rsidR="000925E7" w:rsidRDefault="000925E7" w:rsidP="000925E7"/>
    <w:p w14:paraId="200DA8CB" w14:textId="77777777" w:rsidR="000925E7" w:rsidRDefault="000925E7" w:rsidP="000925E7">
      <w:r>
        <w:t>### Ordering concerns</w:t>
      </w:r>
    </w:p>
    <w:p w14:paraId="47114891" w14:textId="77777777" w:rsidR="000925E7" w:rsidRDefault="000925E7" w:rsidP="000925E7">
      <w:r>
        <w:t>If ordering matters:</w:t>
      </w:r>
    </w:p>
    <w:p w14:paraId="7D19ADD3" w14:textId="77777777" w:rsidR="000925E7" w:rsidRDefault="000925E7" w:rsidP="000925E7">
      <w:r>
        <w:t>- use FIFO queues</w:t>
      </w:r>
    </w:p>
    <w:p w14:paraId="5D2E7EF9" w14:textId="77777777" w:rsidR="000925E7" w:rsidRDefault="000925E7" w:rsidP="000925E7">
      <w:r>
        <w:t>- group related messages with the same message group ID</w:t>
      </w:r>
    </w:p>
    <w:p w14:paraId="5BC9F218" w14:textId="77777777" w:rsidR="000925E7" w:rsidRDefault="000925E7" w:rsidP="000925E7">
      <w:r>
        <w:t>- avoid parallel processing for the same ordered stream</w:t>
      </w:r>
    </w:p>
    <w:p w14:paraId="6D59622D" w14:textId="77777777" w:rsidR="000925E7" w:rsidRDefault="000925E7" w:rsidP="000925E7"/>
    <w:p w14:paraId="191841ED" w14:textId="77777777" w:rsidR="000925E7" w:rsidRDefault="000925E7" w:rsidP="000925E7">
      <w:r>
        <w:t>## SQS and Lambda</w:t>
      </w:r>
    </w:p>
    <w:p w14:paraId="52A5D206" w14:textId="77777777" w:rsidR="000925E7" w:rsidRDefault="000925E7" w:rsidP="000925E7"/>
    <w:p w14:paraId="3E772179" w14:textId="77777777" w:rsidR="000925E7" w:rsidRDefault="000925E7" w:rsidP="000925E7">
      <w:r>
        <w:t>SQS is commonly paired with AWS Lambda.</w:t>
      </w:r>
    </w:p>
    <w:p w14:paraId="7B4BEB02" w14:textId="77777777" w:rsidR="000925E7" w:rsidRDefault="000925E7" w:rsidP="000925E7"/>
    <w:p w14:paraId="2A839394" w14:textId="77777777" w:rsidR="000925E7" w:rsidRDefault="000925E7" w:rsidP="000925E7">
      <w:r>
        <w:t>Flow:</w:t>
      </w:r>
    </w:p>
    <w:p w14:paraId="14C16551" w14:textId="77777777" w:rsidR="000925E7" w:rsidRDefault="000925E7" w:rsidP="000925E7">
      <w:r>
        <w:t>1. Producer writes messages to SQS</w:t>
      </w:r>
    </w:p>
    <w:p w14:paraId="5A589204" w14:textId="77777777" w:rsidR="000925E7" w:rsidRDefault="000925E7" w:rsidP="000925E7">
      <w:r>
        <w:lastRenderedPageBreak/>
        <w:t>2. Lambda polls the queue automatically</w:t>
      </w:r>
    </w:p>
    <w:p w14:paraId="12E68922" w14:textId="77777777" w:rsidR="000925E7" w:rsidRDefault="000925E7" w:rsidP="000925E7">
      <w:r>
        <w:t>3. Lambda processes messages in batches</w:t>
      </w:r>
    </w:p>
    <w:p w14:paraId="3127A37C" w14:textId="77777777" w:rsidR="000925E7" w:rsidRDefault="000925E7" w:rsidP="000925E7">
      <w:r>
        <w:t>4. Success deletes the messages</w:t>
      </w:r>
    </w:p>
    <w:p w14:paraId="58B7A67C" w14:textId="77777777" w:rsidR="000925E7" w:rsidRDefault="000925E7" w:rsidP="000925E7">
      <w:r>
        <w:t>5. Failures retry or move to DLQ</w:t>
      </w:r>
    </w:p>
    <w:p w14:paraId="187AC61B" w14:textId="77777777" w:rsidR="000925E7" w:rsidRDefault="000925E7" w:rsidP="000925E7"/>
    <w:p w14:paraId="390EB23B" w14:textId="77777777" w:rsidR="000925E7" w:rsidRDefault="000925E7" w:rsidP="000925E7">
      <w:r>
        <w:t>This is a very common serverless pattern.</w:t>
      </w:r>
    </w:p>
    <w:p w14:paraId="03D852A9" w14:textId="77777777" w:rsidR="000925E7" w:rsidRDefault="000925E7" w:rsidP="000925E7"/>
    <w:p w14:paraId="1CE7CCFA" w14:textId="77777777" w:rsidR="000925E7" w:rsidRDefault="000925E7" w:rsidP="000925E7">
      <w:r>
        <w:t>```mermaid</w:t>
      </w:r>
    </w:p>
    <w:p w14:paraId="03AF536A" w14:textId="77777777" w:rsidR="000925E7" w:rsidRDefault="000925E7" w:rsidP="000925E7">
      <w:r>
        <w:t>sequenceDiagram</w:t>
      </w:r>
    </w:p>
    <w:p w14:paraId="781FACA5" w14:textId="77777777" w:rsidR="000925E7" w:rsidRDefault="000925E7" w:rsidP="000925E7">
      <w:r>
        <w:t xml:space="preserve">    participant P as Producer</w:t>
      </w:r>
    </w:p>
    <w:p w14:paraId="722F3D69" w14:textId="77777777" w:rsidR="000925E7" w:rsidRDefault="000925E7" w:rsidP="000925E7">
      <w:r>
        <w:t xml:space="preserve">    participant Q as SQS Queue</w:t>
      </w:r>
    </w:p>
    <w:p w14:paraId="1953CE92" w14:textId="77777777" w:rsidR="000925E7" w:rsidRDefault="000925E7" w:rsidP="000925E7">
      <w:r>
        <w:t xml:space="preserve">    participant L as Lambda Consumer</w:t>
      </w:r>
    </w:p>
    <w:p w14:paraId="3F288065" w14:textId="77777777" w:rsidR="000925E7" w:rsidRDefault="000925E7" w:rsidP="000925E7">
      <w:r>
        <w:t xml:space="preserve">    participant D as Database</w:t>
      </w:r>
    </w:p>
    <w:p w14:paraId="0FD275DD" w14:textId="77777777" w:rsidR="000925E7" w:rsidRDefault="000925E7" w:rsidP="000925E7"/>
    <w:p w14:paraId="18006A97" w14:textId="77777777" w:rsidR="000925E7" w:rsidRDefault="000925E7" w:rsidP="000925E7">
      <w:r>
        <w:t xml:space="preserve">    P-&gt;&gt;Q: Send message</w:t>
      </w:r>
    </w:p>
    <w:p w14:paraId="6305EB62" w14:textId="77777777" w:rsidR="000925E7" w:rsidRDefault="000925E7" w:rsidP="000925E7">
      <w:r>
        <w:t xml:space="preserve">    L-&gt;&gt;Q: Poll and receive message</w:t>
      </w:r>
    </w:p>
    <w:p w14:paraId="75240835" w14:textId="77777777" w:rsidR="000925E7" w:rsidRDefault="000925E7" w:rsidP="000925E7">
      <w:r>
        <w:t xml:space="preserve">    Q--&gt;&gt;L: Return message, hide it temporarily</w:t>
      </w:r>
    </w:p>
    <w:p w14:paraId="025BD1E4" w14:textId="77777777" w:rsidR="000925E7" w:rsidRDefault="000925E7" w:rsidP="000925E7">
      <w:r>
        <w:t xml:space="preserve">    L-&gt;&gt;D: Process and write result</w:t>
      </w:r>
    </w:p>
    <w:p w14:paraId="178FDC64" w14:textId="77777777" w:rsidR="000925E7" w:rsidRDefault="000925E7" w:rsidP="000925E7">
      <w:r>
        <w:t xml:space="preserve">    L-&gt;&gt;Q: Delete message on success</w:t>
      </w:r>
    </w:p>
    <w:p w14:paraId="0506A387" w14:textId="77777777" w:rsidR="000925E7" w:rsidRDefault="000925E7" w:rsidP="000925E7"/>
    <w:p w14:paraId="6ABC2930" w14:textId="77777777" w:rsidR="000925E7" w:rsidRDefault="000925E7" w:rsidP="000925E7">
      <w:r>
        <w:t xml:space="preserve">    style P fill:#00ceff,stroke:#000000,stroke-width:2px,color:#000000</w:t>
      </w:r>
    </w:p>
    <w:p w14:paraId="4F850AA7" w14:textId="77777777" w:rsidR="000925E7" w:rsidRDefault="000925E7" w:rsidP="000925E7">
      <w:r>
        <w:t xml:space="preserve">    style Q fill:#69db7c,stroke:#000000,stroke-width:2px,color:#000000</w:t>
      </w:r>
    </w:p>
    <w:p w14:paraId="3DF677F1" w14:textId="77777777" w:rsidR="000925E7" w:rsidRDefault="000925E7" w:rsidP="000925E7">
      <w:r>
        <w:lastRenderedPageBreak/>
        <w:t xml:space="preserve">    style L fill:#ffd43b,stroke:#000000,stroke-width:2px,color:#000000</w:t>
      </w:r>
    </w:p>
    <w:p w14:paraId="33643922" w14:textId="77777777" w:rsidR="000925E7" w:rsidRDefault="000925E7" w:rsidP="000925E7">
      <w:r>
        <w:t xml:space="preserve">    style D fill:#69db7c,stroke:#000000,stroke-width:2px,color:#000000</w:t>
      </w:r>
    </w:p>
    <w:p w14:paraId="26F0AC5D" w14:textId="77777777" w:rsidR="000925E7" w:rsidRDefault="000925E7" w:rsidP="000925E7">
      <w:r>
        <w:t>```</w:t>
      </w:r>
    </w:p>
    <w:p w14:paraId="7A112B8C" w14:textId="77777777" w:rsidR="000925E7" w:rsidRDefault="000925E7" w:rsidP="000925E7"/>
    <w:p w14:paraId="7FC089CC" w14:textId="77777777" w:rsidR="000925E7" w:rsidRDefault="000925E7" w:rsidP="000925E7">
      <w:r>
        <w:t>## Advantages of SQS</w:t>
      </w:r>
    </w:p>
    <w:p w14:paraId="187365B3" w14:textId="77777777" w:rsidR="000925E7" w:rsidRDefault="000925E7" w:rsidP="000925E7"/>
    <w:p w14:paraId="1E1150FB" w14:textId="77777777" w:rsidR="000925E7" w:rsidRDefault="000925E7" w:rsidP="000925E7">
      <w:r>
        <w:t>- Fully managed</w:t>
      </w:r>
    </w:p>
    <w:p w14:paraId="195C7591" w14:textId="77777777" w:rsidR="000925E7" w:rsidRDefault="000925E7" w:rsidP="000925E7">
      <w:r>
        <w:t>- Highly durable</w:t>
      </w:r>
    </w:p>
    <w:p w14:paraId="0B1700FD" w14:textId="77777777" w:rsidR="000925E7" w:rsidRDefault="000925E7" w:rsidP="000925E7">
      <w:r>
        <w:t>- Simple to use</w:t>
      </w:r>
    </w:p>
    <w:p w14:paraId="0C8D9E10" w14:textId="77777777" w:rsidR="000925E7" w:rsidRDefault="000925E7" w:rsidP="000925E7">
      <w:r>
        <w:t>- Decouples producers and consumers</w:t>
      </w:r>
    </w:p>
    <w:p w14:paraId="2FF58F79" w14:textId="77777777" w:rsidR="000925E7" w:rsidRDefault="000925E7" w:rsidP="000925E7">
      <w:r>
        <w:t>- Smooths traffic spikes</w:t>
      </w:r>
    </w:p>
    <w:p w14:paraId="7A8DEF9E" w14:textId="77777777" w:rsidR="000925E7" w:rsidRDefault="000925E7" w:rsidP="000925E7">
      <w:r>
        <w:t>- Supports retries and DLQs</w:t>
      </w:r>
    </w:p>
    <w:p w14:paraId="322E785C" w14:textId="77777777" w:rsidR="000925E7" w:rsidRDefault="000925E7" w:rsidP="000925E7">
      <w:r>
        <w:t>- Integrates well with Lambda, ECS, EC2, and Step Functions</w:t>
      </w:r>
    </w:p>
    <w:p w14:paraId="3BCC33EB" w14:textId="77777777" w:rsidR="000925E7" w:rsidRDefault="000925E7" w:rsidP="000925E7"/>
    <w:p w14:paraId="23F097B0" w14:textId="77777777" w:rsidR="000925E7" w:rsidRDefault="000925E7" w:rsidP="000925E7">
      <w:r>
        <w:t>## Limitations of SQS</w:t>
      </w:r>
    </w:p>
    <w:p w14:paraId="5FF80231" w14:textId="77777777" w:rsidR="000925E7" w:rsidRDefault="000925E7" w:rsidP="000925E7"/>
    <w:p w14:paraId="4879080A" w14:textId="77777777" w:rsidR="000925E7" w:rsidRDefault="000925E7" w:rsidP="000925E7">
      <w:r>
        <w:t>- It is not a streaming system like Kafka</w:t>
      </w:r>
    </w:p>
    <w:p w14:paraId="6636333C" w14:textId="77777777" w:rsidR="000925E7" w:rsidRDefault="000925E7" w:rsidP="000925E7">
      <w:r>
        <w:t>- It is not meant for real-time broadcast</w:t>
      </w:r>
    </w:p>
    <w:p w14:paraId="48586933" w14:textId="77777777" w:rsidR="000925E7" w:rsidRDefault="000925E7" w:rsidP="000925E7">
      <w:r>
        <w:t>- Message ordering is limited unless FIFO is used</w:t>
      </w:r>
    </w:p>
    <w:p w14:paraId="02C8B2A8" w14:textId="77777777" w:rsidR="000925E7" w:rsidRDefault="000925E7" w:rsidP="000925E7">
      <w:r>
        <w:t>- Consumers must poll</w:t>
      </w:r>
    </w:p>
    <w:p w14:paraId="687A8470" w14:textId="77777777" w:rsidR="000925E7" w:rsidRDefault="000925E7" w:rsidP="000925E7">
      <w:r>
        <w:t>- Application-level idempotency is still required</w:t>
      </w:r>
    </w:p>
    <w:p w14:paraId="3F379960" w14:textId="77777777" w:rsidR="000925E7" w:rsidRDefault="000925E7" w:rsidP="000925E7">
      <w:r>
        <w:t>- It is not a replacement for event logs or pub/sub buses in every case</w:t>
      </w:r>
    </w:p>
    <w:p w14:paraId="5303DCCD" w14:textId="77777777" w:rsidR="000925E7" w:rsidRDefault="000925E7" w:rsidP="000925E7"/>
    <w:p w14:paraId="563A9803" w14:textId="77777777" w:rsidR="000925E7" w:rsidRDefault="000925E7" w:rsidP="000925E7">
      <w:r>
        <w:t>## SQS vs SNS</w:t>
      </w:r>
    </w:p>
    <w:p w14:paraId="20E68861" w14:textId="77777777" w:rsidR="000925E7" w:rsidRDefault="000925E7" w:rsidP="000925E7"/>
    <w:p w14:paraId="470AAA2F" w14:textId="77777777" w:rsidR="000925E7" w:rsidRDefault="000925E7" w:rsidP="000925E7">
      <w:r>
        <w:t>A common confusion is SQS vs SNS.</w:t>
      </w:r>
    </w:p>
    <w:p w14:paraId="7F2FA8B5" w14:textId="77777777" w:rsidR="000925E7" w:rsidRDefault="000925E7" w:rsidP="000925E7"/>
    <w:p w14:paraId="62682D93" w14:textId="77777777" w:rsidR="000925E7" w:rsidRDefault="000925E7" w:rsidP="000925E7">
      <w:r>
        <w:t>### SQS</w:t>
      </w:r>
    </w:p>
    <w:p w14:paraId="51A94A20" w14:textId="77777777" w:rsidR="000925E7" w:rsidRDefault="000925E7" w:rsidP="000925E7">
      <w:r>
        <w:t>- queue</w:t>
      </w:r>
    </w:p>
    <w:p w14:paraId="668D92C7" w14:textId="77777777" w:rsidR="000925E7" w:rsidRDefault="000925E7" w:rsidP="000925E7">
      <w:r>
        <w:t>- one message is consumed by one consumer at a time</w:t>
      </w:r>
    </w:p>
    <w:p w14:paraId="6044BE5F" w14:textId="77777777" w:rsidR="000925E7" w:rsidRDefault="000925E7" w:rsidP="000925E7">
      <w:r>
        <w:t>- good for buffering and work queues</w:t>
      </w:r>
    </w:p>
    <w:p w14:paraId="484839CC" w14:textId="77777777" w:rsidR="000925E7" w:rsidRDefault="000925E7" w:rsidP="000925E7"/>
    <w:p w14:paraId="15DE278C" w14:textId="77777777" w:rsidR="000925E7" w:rsidRDefault="000925E7" w:rsidP="000925E7">
      <w:r>
        <w:t>### SNS</w:t>
      </w:r>
    </w:p>
    <w:p w14:paraId="069FD093" w14:textId="77777777" w:rsidR="000925E7" w:rsidRDefault="000925E7" w:rsidP="000925E7">
      <w:r>
        <w:t>- pub/sub topic</w:t>
      </w:r>
    </w:p>
    <w:p w14:paraId="3C11390C" w14:textId="77777777" w:rsidR="000925E7" w:rsidRDefault="000925E7" w:rsidP="000925E7">
      <w:r>
        <w:t>- one message can be delivered to many subscribers</w:t>
      </w:r>
    </w:p>
    <w:p w14:paraId="7BC64A30" w14:textId="77777777" w:rsidR="000925E7" w:rsidRDefault="000925E7" w:rsidP="000925E7">
      <w:r>
        <w:t>- good for broadcasting events</w:t>
      </w:r>
    </w:p>
    <w:p w14:paraId="0119028F" w14:textId="77777777" w:rsidR="000925E7" w:rsidRDefault="000925E7" w:rsidP="000925E7"/>
    <w:p w14:paraId="3783E9D0" w14:textId="77777777" w:rsidR="000925E7" w:rsidRDefault="000925E7" w:rsidP="000925E7">
      <w:r>
        <w:t>Often they are used together:</w:t>
      </w:r>
    </w:p>
    <w:p w14:paraId="5AAD9D70" w14:textId="77777777" w:rsidR="000925E7" w:rsidRDefault="000925E7" w:rsidP="000925E7">
      <w:r>
        <w:t>- SNS publishes</w:t>
      </w:r>
    </w:p>
    <w:p w14:paraId="517DC4ED" w14:textId="77777777" w:rsidR="000925E7" w:rsidRDefault="000925E7" w:rsidP="000925E7">
      <w:r>
        <w:t>- SQS receives</w:t>
      </w:r>
    </w:p>
    <w:p w14:paraId="60F89FDF" w14:textId="77777777" w:rsidR="000925E7" w:rsidRDefault="000925E7" w:rsidP="000925E7">
      <w:r>
        <w:t>- consumers process asynchronously</w:t>
      </w:r>
    </w:p>
    <w:p w14:paraId="3D1A1DCE" w14:textId="77777777" w:rsidR="000925E7" w:rsidRDefault="000925E7" w:rsidP="000925E7"/>
    <w:p w14:paraId="2DF641FA" w14:textId="77777777" w:rsidR="000925E7" w:rsidRDefault="000925E7" w:rsidP="000925E7">
      <w:r>
        <w:t>## Best practices</w:t>
      </w:r>
    </w:p>
    <w:p w14:paraId="5B4DDB00" w14:textId="77777777" w:rsidR="000925E7" w:rsidRDefault="000925E7" w:rsidP="000925E7"/>
    <w:p w14:paraId="54D77E44" w14:textId="77777777" w:rsidR="000925E7" w:rsidRDefault="000925E7" w:rsidP="000925E7">
      <w:r>
        <w:t>### Make consumers idempotent</w:t>
      </w:r>
    </w:p>
    <w:p w14:paraId="6A13ECCA" w14:textId="77777777" w:rsidR="000925E7" w:rsidRDefault="000925E7" w:rsidP="000925E7">
      <w:r>
        <w:t>Assume duplicates can happen.</w:t>
      </w:r>
    </w:p>
    <w:p w14:paraId="196FE56A" w14:textId="77777777" w:rsidR="000925E7" w:rsidRDefault="000925E7" w:rsidP="000925E7"/>
    <w:p w14:paraId="74C0D9CA" w14:textId="77777777" w:rsidR="000925E7" w:rsidRDefault="000925E7" w:rsidP="000925E7">
      <w:r>
        <w:t>### Set a proper visibility timeout</w:t>
      </w:r>
    </w:p>
    <w:p w14:paraId="257002C3" w14:textId="77777777" w:rsidR="000925E7" w:rsidRDefault="000925E7" w:rsidP="000925E7">
      <w:r>
        <w:t>It should be long enough for normal processing, but not so long that failed jobs are delayed unnecessarily.</w:t>
      </w:r>
    </w:p>
    <w:p w14:paraId="5526A75D" w14:textId="77777777" w:rsidR="000925E7" w:rsidRDefault="000925E7" w:rsidP="000925E7"/>
    <w:p w14:paraId="46EF8149" w14:textId="77777777" w:rsidR="000925E7" w:rsidRDefault="000925E7" w:rsidP="000925E7">
      <w:r>
        <w:t>### Use a DLQ</w:t>
      </w:r>
    </w:p>
    <w:p w14:paraId="6D3FB9F0" w14:textId="77777777" w:rsidR="000925E7" w:rsidRDefault="000925E7" w:rsidP="000925E7">
      <w:r>
        <w:t>Always have a plan for messages that repeatedly fail.</w:t>
      </w:r>
    </w:p>
    <w:p w14:paraId="40CD2605" w14:textId="77777777" w:rsidR="000925E7" w:rsidRDefault="000925E7" w:rsidP="000925E7"/>
    <w:p w14:paraId="19387525" w14:textId="77777777" w:rsidR="000925E7" w:rsidRDefault="000925E7" w:rsidP="000925E7">
      <w:r>
        <w:t>### Monitor queue depth and age</w:t>
      </w:r>
    </w:p>
    <w:p w14:paraId="25F2D26D" w14:textId="77777777" w:rsidR="000925E7" w:rsidRDefault="000925E7" w:rsidP="000925E7">
      <w:r>
        <w:t>Important metrics include:</w:t>
      </w:r>
    </w:p>
    <w:p w14:paraId="6F7F6C19" w14:textId="77777777" w:rsidR="000925E7" w:rsidRDefault="000925E7" w:rsidP="000925E7">
      <w:r>
        <w:t>- number of visible messages</w:t>
      </w:r>
    </w:p>
    <w:p w14:paraId="0662E662" w14:textId="77777777" w:rsidR="000925E7" w:rsidRDefault="000925E7" w:rsidP="000925E7">
      <w:r>
        <w:t>- number of in-flight messages</w:t>
      </w:r>
    </w:p>
    <w:p w14:paraId="1B2CF547" w14:textId="77777777" w:rsidR="000925E7" w:rsidRDefault="000925E7" w:rsidP="000925E7">
      <w:r>
        <w:t>- age of oldest message</w:t>
      </w:r>
    </w:p>
    <w:p w14:paraId="26CA56B2" w14:textId="77777777" w:rsidR="000925E7" w:rsidRDefault="000925E7" w:rsidP="000925E7">
      <w:r>
        <w:t>- DLQ count</w:t>
      </w:r>
    </w:p>
    <w:p w14:paraId="3B6CC374" w14:textId="77777777" w:rsidR="000925E7" w:rsidRDefault="000925E7" w:rsidP="000925E7"/>
    <w:p w14:paraId="56931C58" w14:textId="77777777" w:rsidR="000925E7" w:rsidRDefault="000925E7" w:rsidP="000925E7">
      <w:r>
        <w:t>These tell you whether consumers are keeping up.</w:t>
      </w:r>
    </w:p>
    <w:p w14:paraId="64B348B0" w14:textId="77777777" w:rsidR="000925E7" w:rsidRDefault="000925E7" w:rsidP="000925E7"/>
    <w:p w14:paraId="4CF87748" w14:textId="77777777" w:rsidR="000925E7" w:rsidRDefault="000925E7" w:rsidP="000925E7">
      <w:r>
        <w:t>### Keep message payloads small</w:t>
      </w:r>
    </w:p>
    <w:p w14:paraId="7304DBD8" w14:textId="77777777" w:rsidR="000925E7" w:rsidRDefault="000925E7" w:rsidP="000925E7">
      <w:r>
        <w:t>Large payloads increase latency and cost. If needed, store data in S3 and send a reference in the message.</w:t>
      </w:r>
    </w:p>
    <w:p w14:paraId="1C72F3BE" w14:textId="77777777" w:rsidR="000925E7" w:rsidRDefault="000925E7" w:rsidP="000925E7"/>
    <w:p w14:paraId="00FD86AF" w14:textId="77777777" w:rsidR="000925E7" w:rsidRDefault="000925E7" w:rsidP="000925E7">
      <w:r>
        <w:t>### Use batching wisely</w:t>
      </w:r>
    </w:p>
    <w:p w14:paraId="1924A611" w14:textId="77777777" w:rsidR="000925E7" w:rsidRDefault="000925E7" w:rsidP="000925E7">
      <w:r>
        <w:t>Batching improves efficiency, but too large a batch can increase retry complexity.</w:t>
      </w:r>
    </w:p>
    <w:p w14:paraId="2E03A063" w14:textId="77777777" w:rsidR="000925E7" w:rsidRDefault="000925E7" w:rsidP="000925E7"/>
    <w:p w14:paraId="5C2CBC82" w14:textId="77777777" w:rsidR="000925E7" w:rsidRDefault="000925E7" w:rsidP="000925E7">
      <w:r>
        <w:lastRenderedPageBreak/>
        <w:t>## Common failure modes</w:t>
      </w:r>
    </w:p>
    <w:p w14:paraId="3B48B4CF" w14:textId="77777777" w:rsidR="000925E7" w:rsidRDefault="000925E7" w:rsidP="000925E7"/>
    <w:p w14:paraId="6F4D48CE" w14:textId="77777777" w:rsidR="000925E7" w:rsidRDefault="000925E7" w:rsidP="000925E7">
      <w:r>
        <w:t>- consumer crashes after receiving but before deleting the message</w:t>
      </w:r>
    </w:p>
    <w:p w14:paraId="02EEFE5A" w14:textId="77777777" w:rsidR="000925E7" w:rsidRDefault="000925E7" w:rsidP="000925E7">
      <w:r>
        <w:t>- duplicate processing due to at-least-once semantics</w:t>
      </w:r>
    </w:p>
    <w:p w14:paraId="25A06B62" w14:textId="77777777" w:rsidR="000925E7" w:rsidRDefault="000925E7" w:rsidP="000925E7">
      <w:r>
        <w:t>- poison messages blocking progress</w:t>
      </w:r>
    </w:p>
    <w:p w14:paraId="16445A49" w14:textId="77777777" w:rsidR="000925E7" w:rsidRDefault="000925E7" w:rsidP="000925E7">
      <w:r>
        <w:t>- queue backlog growing because consumers are too slow</w:t>
      </w:r>
    </w:p>
    <w:p w14:paraId="5748582B" w14:textId="77777777" w:rsidR="000925E7" w:rsidRDefault="000925E7" w:rsidP="000925E7">
      <w:r>
        <w:t>- hidden coupling because too much business logic is packed into consumers</w:t>
      </w:r>
    </w:p>
    <w:p w14:paraId="0D6B4590" w14:textId="77777777" w:rsidR="000925E7" w:rsidRDefault="000925E7" w:rsidP="000925E7"/>
    <w:p w14:paraId="675853EA" w14:textId="77777777" w:rsidR="000925E7" w:rsidRDefault="000925E7" w:rsidP="000925E7">
      <w:r>
        <w:t>## Final mental model</w:t>
      </w:r>
    </w:p>
    <w:p w14:paraId="42983776" w14:textId="77777777" w:rsidR="000925E7" w:rsidRDefault="000925E7" w:rsidP="000925E7"/>
    <w:p w14:paraId="64948295" w14:textId="77777777" w:rsidR="000925E7" w:rsidRDefault="000925E7" w:rsidP="000925E7">
      <w:r>
        <w:t>Think of SQS as a **buffer and decoupling layer** between services. It does not execute your business logic. It stores work reliably until a consumer is ready to process it.</w:t>
      </w:r>
    </w:p>
    <w:p w14:paraId="30626A5E" w14:textId="77777777" w:rsidR="000925E7" w:rsidRDefault="000925E7" w:rsidP="000925E7"/>
    <w:p w14:paraId="4A9762A0" w14:textId="77777777" w:rsidR="000925E7" w:rsidRDefault="000925E7" w:rsidP="000925E7">
      <w:r>
        <w:t>Use SQS when you want:</w:t>
      </w:r>
    </w:p>
    <w:p w14:paraId="2CAF8318" w14:textId="77777777" w:rsidR="000925E7" w:rsidRDefault="000925E7" w:rsidP="000925E7">
      <w:r>
        <w:t>- asynchronous processing</w:t>
      </w:r>
    </w:p>
    <w:p w14:paraId="644509EE" w14:textId="77777777" w:rsidR="000925E7" w:rsidRDefault="000925E7" w:rsidP="000925E7">
      <w:r>
        <w:t>- better resilience</w:t>
      </w:r>
    </w:p>
    <w:p w14:paraId="479AE3F9" w14:textId="77777777" w:rsidR="000925E7" w:rsidRDefault="000925E7" w:rsidP="000925E7">
      <w:r>
        <w:t>- traffic smoothing</w:t>
      </w:r>
    </w:p>
    <w:p w14:paraId="1C28B29B" w14:textId="77777777" w:rsidR="000925E7" w:rsidRDefault="000925E7" w:rsidP="000925E7">
      <w:r>
        <w:t>- retries and fault isolation</w:t>
      </w:r>
    </w:p>
    <w:p w14:paraId="6058B468" w14:textId="77777777" w:rsidR="000925E7" w:rsidRDefault="000925E7" w:rsidP="000925E7"/>
    <w:p w14:paraId="460DDA4A" w14:textId="77777777" w:rsidR="000925E7" w:rsidRDefault="000925E7" w:rsidP="000925E7">
      <w:r>
        <w:t>If you want, I can also explain:</w:t>
      </w:r>
    </w:p>
    <w:p w14:paraId="1C7C20ED" w14:textId="77777777" w:rsidR="000925E7" w:rsidRDefault="000925E7" w:rsidP="000925E7">
      <w:r>
        <w:t>1. **SQS Standard vs FIFO in depth**</w:t>
      </w:r>
    </w:p>
    <w:p w14:paraId="6107E7FB" w14:textId="77777777" w:rsidR="000925E7" w:rsidRDefault="000925E7" w:rsidP="000925E7">
      <w:r>
        <w:t>2. **SQS vs SNS vs Kafka**</w:t>
      </w:r>
    </w:p>
    <w:p w14:paraId="075B77C1" w14:textId="77777777" w:rsidR="000925E7" w:rsidRDefault="000925E7" w:rsidP="000925E7">
      <w:r>
        <w:lastRenderedPageBreak/>
        <w:t>3. **How to design a worker system with SQS**</w:t>
      </w:r>
    </w:p>
    <w:p w14:paraId="7E9440B5" w14:textId="5B0DEC58" w:rsidR="000925E7" w:rsidRDefault="000925E7" w:rsidP="000925E7">
      <w:r>
        <w:t>4. **Common interview patterns using SQS**</w:t>
      </w:r>
    </w:p>
    <w:p w14:paraId="26800B9A" w14:textId="77777777" w:rsidR="00F87E7F" w:rsidRDefault="00F87E7F" w:rsidP="000925E7"/>
    <w:p w14:paraId="4102AFBD" w14:textId="77777777" w:rsidR="00F87E7F" w:rsidRDefault="00F87E7F" w:rsidP="000925E7"/>
    <w:p w14:paraId="2D7DFC94" w14:textId="77777777" w:rsidR="00F87E7F" w:rsidRDefault="00F87E7F" w:rsidP="000925E7"/>
    <w:p w14:paraId="660CF370" w14:textId="77777777" w:rsidR="00F87E7F" w:rsidRDefault="00F87E7F" w:rsidP="000925E7"/>
    <w:p w14:paraId="5CFA92BB" w14:textId="77777777" w:rsidR="00F87E7F" w:rsidRDefault="00F87E7F" w:rsidP="000925E7"/>
    <w:p w14:paraId="7A83D5FB" w14:textId="475A9260" w:rsidR="00F87E7F" w:rsidRDefault="00CD2613" w:rsidP="001C40E8">
      <w:pPr>
        <w:pStyle w:val="Heading1"/>
        <w:numPr>
          <w:ilvl w:val="0"/>
          <w:numId w:val="13"/>
        </w:numPr>
        <w:jc w:val="center"/>
      </w:pPr>
      <w:bookmarkStart w:id="33" w:name="_Toc234595941"/>
      <w:r>
        <w:t>SNS</w:t>
      </w:r>
      <w:bookmarkEnd w:id="33"/>
    </w:p>
    <w:p w14:paraId="3852E2FE" w14:textId="77777777" w:rsidR="00CD2613" w:rsidRDefault="00CD2613" w:rsidP="00CD2613"/>
    <w:p w14:paraId="0D4FA4BD" w14:textId="77777777" w:rsidR="00CD2613" w:rsidRDefault="00CD2613" w:rsidP="00CD2613">
      <w:r>
        <w:t>AWS SNS, or **Simple Notification Service**, is AWS’s **pub/sub messaging service**. It is used to **broadcast events or notifications** from one publisher to many subscribers.</w:t>
      </w:r>
    </w:p>
    <w:p w14:paraId="436FAA8C" w14:textId="77777777" w:rsidR="00CD2613" w:rsidRDefault="00CD2613" w:rsidP="00CD2613"/>
    <w:p w14:paraId="2DEE8611" w14:textId="77777777" w:rsidR="00CD2613" w:rsidRDefault="00CD2613" w:rsidP="00CD2613">
      <w:r>
        <w:t>If SQS is a queue that buffers work for consumers, SNS is a **topic** that fans out a message to multiple destinations.</w:t>
      </w:r>
    </w:p>
    <w:p w14:paraId="3299FF69" w14:textId="77777777" w:rsidR="00CD2613" w:rsidRDefault="00CD2613" w:rsidP="00CD2613"/>
    <w:p w14:paraId="58E832B0" w14:textId="77777777" w:rsidR="00CD2613" w:rsidRDefault="00CD2613" w:rsidP="00CD2613">
      <w:r>
        <w:t>## What SNS solves</w:t>
      </w:r>
    </w:p>
    <w:p w14:paraId="5EED7815" w14:textId="77777777" w:rsidR="00CD2613" w:rsidRDefault="00CD2613" w:rsidP="00CD2613"/>
    <w:p w14:paraId="572497EB" w14:textId="77777777" w:rsidR="00CD2613" w:rsidRDefault="00CD2613" w:rsidP="00CD2613">
      <w:r>
        <w:t>SNS is useful when one event needs to notify many systems at once.</w:t>
      </w:r>
    </w:p>
    <w:p w14:paraId="31E4E77E" w14:textId="77777777" w:rsidR="00CD2613" w:rsidRDefault="00CD2613" w:rsidP="00CD2613"/>
    <w:p w14:paraId="35918D70" w14:textId="77777777" w:rsidR="00CD2613" w:rsidRDefault="00CD2613" w:rsidP="00CD2613">
      <w:r>
        <w:t>For example, when an order is placed, you might want to:</w:t>
      </w:r>
    </w:p>
    <w:p w14:paraId="2BEBD229" w14:textId="77777777" w:rsidR="00CD2613" w:rsidRDefault="00CD2613" w:rsidP="00CD2613">
      <w:r>
        <w:t>- update inventory</w:t>
      </w:r>
    </w:p>
    <w:p w14:paraId="10EA4BE2" w14:textId="77777777" w:rsidR="00CD2613" w:rsidRDefault="00CD2613" w:rsidP="00CD2613">
      <w:r>
        <w:t>- send a confirmation email</w:t>
      </w:r>
    </w:p>
    <w:p w14:paraId="076DE08A" w14:textId="77777777" w:rsidR="00CD2613" w:rsidRDefault="00CD2613" w:rsidP="00CD2613">
      <w:r>
        <w:lastRenderedPageBreak/>
        <w:t>- trigger analytics</w:t>
      </w:r>
    </w:p>
    <w:p w14:paraId="1D4BD3E5" w14:textId="77777777" w:rsidR="00CD2613" w:rsidRDefault="00CD2613" w:rsidP="00CD2613">
      <w:r>
        <w:t>- notify a shipping service</w:t>
      </w:r>
    </w:p>
    <w:p w14:paraId="010CAFCB" w14:textId="77777777" w:rsidR="00CD2613" w:rsidRDefault="00CD2613" w:rsidP="00CD2613">
      <w:r>
        <w:t>- archive the event</w:t>
      </w:r>
    </w:p>
    <w:p w14:paraId="5EC0A9AE" w14:textId="77777777" w:rsidR="00CD2613" w:rsidRDefault="00CD2613" w:rsidP="00CD2613"/>
    <w:p w14:paraId="203A5520" w14:textId="77777777" w:rsidR="00CD2613" w:rsidRDefault="00CD2613" w:rsidP="00CD2613">
      <w:r>
        <w:t>Instead of calling each service directly, the producer publishes one message to SNS, and SNS delivers it to all interested subscribers.</w:t>
      </w:r>
    </w:p>
    <w:p w14:paraId="78E0748E" w14:textId="77777777" w:rsidR="00CD2613" w:rsidRDefault="00CD2613" w:rsidP="00CD2613"/>
    <w:p w14:paraId="55E453CF" w14:textId="77777777" w:rsidR="00CD2613" w:rsidRDefault="00CD2613" w:rsidP="00CD2613">
      <w:r>
        <w:t>That makes the system:</w:t>
      </w:r>
    </w:p>
    <w:p w14:paraId="33701F84" w14:textId="77777777" w:rsidR="00CD2613" w:rsidRDefault="00CD2613" w:rsidP="00CD2613">
      <w:r>
        <w:t>- more decoupled</w:t>
      </w:r>
    </w:p>
    <w:p w14:paraId="6F75D355" w14:textId="77777777" w:rsidR="00CD2613" w:rsidRDefault="00CD2613" w:rsidP="00CD2613">
      <w:r>
        <w:t>- easier to extend</w:t>
      </w:r>
    </w:p>
    <w:p w14:paraId="16394F8E" w14:textId="77777777" w:rsidR="00CD2613" w:rsidRDefault="00CD2613" w:rsidP="00CD2613">
      <w:r>
        <w:t>- more scalable for fanout</w:t>
      </w:r>
    </w:p>
    <w:p w14:paraId="2FADAED0" w14:textId="77777777" w:rsidR="00CD2613" w:rsidRDefault="00CD2613" w:rsidP="00CD2613">
      <w:r>
        <w:t>- less dependent on synchronous chaining</w:t>
      </w:r>
    </w:p>
    <w:p w14:paraId="35182C31" w14:textId="77777777" w:rsidR="00CD2613" w:rsidRDefault="00CD2613" w:rsidP="00CD2613"/>
    <w:p w14:paraId="7B642A57" w14:textId="77777777" w:rsidR="00CD2613" w:rsidRDefault="00CD2613" w:rsidP="00CD2613">
      <w:r>
        <w:t>## Core model</w:t>
      </w:r>
    </w:p>
    <w:p w14:paraId="4CB943F1" w14:textId="77777777" w:rsidR="00CD2613" w:rsidRDefault="00CD2613" w:rsidP="00CD2613"/>
    <w:p w14:paraId="7A704399" w14:textId="77777777" w:rsidR="00CD2613" w:rsidRDefault="00CD2613" w:rsidP="00CD2613">
      <w:r>
        <w:t>SNS has three main concepts:</w:t>
      </w:r>
    </w:p>
    <w:p w14:paraId="3FDE36A0" w14:textId="77777777" w:rsidR="00CD2613" w:rsidRDefault="00CD2613" w:rsidP="00CD2613"/>
    <w:p w14:paraId="4AE25D49" w14:textId="77777777" w:rsidR="00CD2613" w:rsidRDefault="00CD2613" w:rsidP="00CD2613">
      <w:r>
        <w:t>- **Publisher**: sends a message</w:t>
      </w:r>
    </w:p>
    <w:p w14:paraId="69218618" w14:textId="77777777" w:rsidR="00CD2613" w:rsidRDefault="00CD2613" w:rsidP="00CD2613">
      <w:r>
        <w:t>- **Topic**: the channel the message is published to</w:t>
      </w:r>
    </w:p>
    <w:p w14:paraId="462238FC" w14:textId="77777777" w:rsidR="00CD2613" w:rsidRDefault="00CD2613" w:rsidP="00CD2613">
      <w:r>
        <w:t>- **Subscriber**: receives messages from the topic</w:t>
      </w:r>
    </w:p>
    <w:p w14:paraId="29F0F576" w14:textId="77777777" w:rsidR="00CD2613" w:rsidRDefault="00CD2613" w:rsidP="00CD2613"/>
    <w:p w14:paraId="1C058883" w14:textId="77777777" w:rsidR="00CD2613" w:rsidRDefault="00CD2613" w:rsidP="00CD2613">
      <w:r>
        <w:t>A high-level flow looks like this:</w:t>
      </w:r>
    </w:p>
    <w:p w14:paraId="1B52B87F" w14:textId="77777777" w:rsidR="00CD2613" w:rsidRDefault="00CD2613" w:rsidP="00CD2613"/>
    <w:p w14:paraId="4F7CAEBC" w14:textId="77777777" w:rsidR="00CD2613" w:rsidRDefault="00CD2613" w:rsidP="00CD2613">
      <w:r>
        <w:t>```mermaid</w:t>
      </w:r>
    </w:p>
    <w:p w14:paraId="7D4850E3" w14:textId="77777777" w:rsidR="00CD2613" w:rsidRDefault="00CD2613" w:rsidP="00CD2613">
      <w:r>
        <w:lastRenderedPageBreak/>
        <w:t>flowchart TB</w:t>
      </w:r>
    </w:p>
    <w:p w14:paraId="5A541890" w14:textId="77777777" w:rsidR="00CD2613" w:rsidRDefault="00CD2613" w:rsidP="00CD2613">
      <w:r>
        <w:t xml:space="preserve">    Publisher[Publisher Service] --&gt; Topic[(SNS Topic)]</w:t>
      </w:r>
    </w:p>
    <w:p w14:paraId="673F2F24" w14:textId="77777777" w:rsidR="00CD2613" w:rsidRDefault="00CD2613" w:rsidP="00CD2613">
      <w:r>
        <w:t xml:space="preserve">    Topic --&gt; Subscriber1[Email Subscriber]</w:t>
      </w:r>
    </w:p>
    <w:p w14:paraId="7E006851" w14:textId="77777777" w:rsidR="00CD2613" w:rsidRDefault="00CD2613" w:rsidP="00CD2613">
      <w:r>
        <w:t xml:space="preserve">    Topic --&gt; Subscriber2[SQS Queue]</w:t>
      </w:r>
    </w:p>
    <w:p w14:paraId="70AEEF5F" w14:textId="77777777" w:rsidR="00CD2613" w:rsidRDefault="00CD2613" w:rsidP="00CD2613">
      <w:r>
        <w:t xml:space="preserve">    Topic --&gt; Subscriber3[Lambda Function]</w:t>
      </w:r>
    </w:p>
    <w:p w14:paraId="02220AC6" w14:textId="77777777" w:rsidR="00CD2613" w:rsidRDefault="00CD2613" w:rsidP="00CD2613">
      <w:r>
        <w:t xml:space="preserve">    Topic --&gt; Subscriber4[HTTP Endpoint]</w:t>
      </w:r>
    </w:p>
    <w:p w14:paraId="6F03F9C3" w14:textId="77777777" w:rsidR="00CD2613" w:rsidRDefault="00CD2613" w:rsidP="00CD2613"/>
    <w:p w14:paraId="069191A7" w14:textId="77777777" w:rsidR="00CD2613" w:rsidRDefault="00CD2613" w:rsidP="00CD2613">
      <w:r>
        <w:t xml:space="preserve">    style Publisher fill:#00ceff,stroke:#000000,stroke-width:2px,color:#000000</w:t>
      </w:r>
    </w:p>
    <w:p w14:paraId="198D55C3" w14:textId="77777777" w:rsidR="00CD2613" w:rsidRDefault="00CD2613" w:rsidP="00CD2613">
      <w:r>
        <w:t xml:space="preserve">    style Topic fill:#69db7c,stroke:#000000,stroke-width:2px,color:#000000</w:t>
      </w:r>
    </w:p>
    <w:p w14:paraId="5E1FE61E" w14:textId="77777777" w:rsidR="00CD2613" w:rsidRDefault="00CD2613" w:rsidP="00CD2613">
      <w:r>
        <w:t xml:space="preserve">    style Subscriber1 fill:#ffd43b,stroke:#000000,stroke-width:2px,color:#000000</w:t>
      </w:r>
    </w:p>
    <w:p w14:paraId="08CBE34B" w14:textId="77777777" w:rsidR="00CD2613" w:rsidRDefault="00CD2613" w:rsidP="00CD2613">
      <w:r>
        <w:t xml:space="preserve">    style Subscriber2 fill:#ffd43b,stroke:#000000,stroke-width:2px,color:#000000</w:t>
      </w:r>
    </w:p>
    <w:p w14:paraId="10DB7849" w14:textId="77777777" w:rsidR="00CD2613" w:rsidRDefault="00CD2613" w:rsidP="00CD2613">
      <w:r>
        <w:t xml:space="preserve">    style Subscriber3 fill:#ffd43b,stroke:#000000,stroke-width:2px,color:#000000</w:t>
      </w:r>
    </w:p>
    <w:p w14:paraId="4EA2394C" w14:textId="77777777" w:rsidR="00CD2613" w:rsidRDefault="00CD2613" w:rsidP="00CD2613">
      <w:r>
        <w:t xml:space="preserve">    style Subscriber4 fill:#ffd43b,stroke:#000000,stroke-width:2px,color:#000000</w:t>
      </w:r>
    </w:p>
    <w:p w14:paraId="407CFBF7" w14:textId="77777777" w:rsidR="00CD2613" w:rsidRDefault="00CD2613" w:rsidP="00CD2613">
      <w:r>
        <w:t>```</w:t>
      </w:r>
    </w:p>
    <w:p w14:paraId="15DB0707" w14:textId="77777777" w:rsidR="00CD2613" w:rsidRDefault="00CD2613" w:rsidP="00CD2613"/>
    <w:p w14:paraId="0EA95849" w14:textId="77777777" w:rsidR="00CD2613" w:rsidRDefault="00CD2613" w:rsidP="00CD2613">
      <w:r>
        <w:t>## How SNS works</w:t>
      </w:r>
    </w:p>
    <w:p w14:paraId="11AC999A" w14:textId="77777777" w:rsidR="00CD2613" w:rsidRDefault="00CD2613" w:rsidP="00CD2613"/>
    <w:p w14:paraId="258D5B73" w14:textId="77777777" w:rsidR="00CD2613" w:rsidRDefault="00CD2613" w:rsidP="00CD2613">
      <w:r>
        <w:t>1. A publisher sends a message to an SNS topic.</w:t>
      </w:r>
    </w:p>
    <w:p w14:paraId="3AFA0E97" w14:textId="77777777" w:rsidR="00CD2613" w:rsidRDefault="00CD2613" w:rsidP="00CD2613">
      <w:r>
        <w:t>2. SNS receives the message.</w:t>
      </w:r>
    </w:p>
    <w:p w14:paraId="260E7918" w14:textId="77777777" w:rsidR="00CD2613" w:rsidRDefault="00CD2613" w:rsidP="00CD2613">
      <w:r>
        <w:lastRenderedPageBreak/>
        <w:t>3. SNS delivers the message to every subscribed endpoint that matches the subscription rules.</w:t>
      </w:r>
    </w:p>
    <w:p w14:paraId="14485714" w14:textId="77777777" w:rsidR="00CD2613" w:rsidRDefault="00CD2613" w:rsidP="00CD2613">
      <w:r>
        <w:t>4. Each subscriber processes the message independently.</w:t>
      </w:r>
    </w:p>
    <w:p w14:paraId="36414713" w14:textId="77777777" w:rsidR="00CD2613" w:rsidRDefault="00CD2613" w:rsidP="00CD2613"/>
    <w:p w14:paraId="01506F36" w14:textId="77777777" w:rsidR="00CD2613" w:rsidRDefault="00CD2613" w:rsidP="00CD2613">
      <w:r>
        <w:t>The important difference from SQS is that SNS is about **broadcasting**, not buffering work for a single consumer.</w:t>
      </w:r>
    </w:p>
    <w:p w14:paraId="05C70CCA" w14:textId="77777777" w:rsidR="00CD2613" w:rsidRDefault="00CD2613" w:rsidP="00CD2613"/>
    <w:p w14:paraId="40424E44" w14:textId="77777777" w:rsidR="00CD2613" w:rsidRDefault="00CD2613" w:rsidP="00CD2613">
      <w:r>
        <w:t>## Common subscriber types</w:t>
      </w:r>
    </w:p>
    <w:p w14:paraId="4AC16479" w14:textId="77777777" w:rsidR="00CD2613" w:rsidRDefault="00CD2613" w:rsidP="00CD2613"/>
    <w:p w14:paraId="78384168" w14:textId="77777777" w:rsidR="00CD2613" w:rsidRDefault="00CD2613" w:rsidP="00CD2613">
      <w:r>
        <w:t>SNS can deliver to many kinds of endpoints, including:</w:t>
      </w:r>
    </w:p>
    <w:p w14:paraId="21322F9D" w14:textId="77777777" w:rsidR="00CD2613" w:rsidRDefault="00CD2613" w:rsidP="00CD2613"/>
    <w:p w14:paraId="1D596531" w14:textId="77777777" w:rsidR="00CD2613" w:rsidRDefault="00CD2613" w:rsidP="00CD2613">
      <w:r>
        <w:t>- SQS queues</w:t>
      </w:r>
    </w:p>
    <w:p w14:paraId="098BC366" w14:textId="77777777" w:rsidR="00CD2613" w:rsidRDefault="00CD2613" w:rsidP="00CD2613">
      <w:r>
        <w:t>- Lambda functions</w:t>
      </w:r>
    </w:p>
    <w:p w14:paraId="51D3D52E" w14:textId="77777777" w:rsidR="00CD2613" w:rsidRDefault="00CD2613" w:rsidP="00CD2613">
      <w:r>
        <w:t>- HTTP or HTTPS endpoints</w:t>
      </w:r>
    </w:p>
    <w:p w14:paraId="46A6173C" w14:textId="77777777" w:rsidR="00CD2613" w:rsidRDefault="00CD2613" w:rsidP="00CD2613">
      <w:r>
        <w:t>- email</w:t>
      </w:r>
    </w:p>
    <w:p w14:paraId="6CD6243F" w14:textId="77777777" w:rsidR="00CD2613" w:rsidRDefault="00CD2613" w:rsidP="00CD2613">
      <w:r>
        <w:t>- SMS</w:t>
      </w:r>
    </w:p>
    <w:p w14:paraId="6E3981B7" w14:textId="77777777" w:rsidR="00CD2613" w:rsidRDefault="00CD2613" w:rsidP="00CD2613">
      <w:r>
        <w:t>- mobile push notifications</w:t>
      </w:r>
    </w:p>
    <w:p w14:paraId="2F323B00" w14:textId="77777777" w:rsidR="00CD2613" w:rsidRDefault="00CD2613" w:rsidP="00CD2613">
      <w:r>
        <w:t>- AWS services and event-driven integrations</w:t>
      </w:r>
    </w:p>
    <w:p w14:paraId="350E29AB" w14:textId="77777777" w:rsidR="00CD2613" w:rsidRDefault="00CD2613" w:rsidP="00CD2613"/>
    <w:p w14:paraId="7B616793" w14:textId="77777777" w:rsidR="00CD2613" w:rsidRDefault="00CD2613" w:rsidP="00CD2613">
      <w:r>
        <w:t>This flexibility is what makes SNS good for notification systems and event fanout.</w:t>
      </w:r>
    </w:p>
    <w:p w14:paraId="62CF662A" w14:textId="77777777" w:rsidR="00CD2613" w:rsidRDefault="00CD2613" w:rsidP="00CD2613"/>
    <w:p w14:paraId="498F4B86" w14:textId="77777777" w:rsidR="00CD2613" w:rsidRDefault="00CD2613" w:rsidP="00CD2613">
      <w:r>
        <w:t>## SNS vs SQS</w:t>
      </w:r>
    </w:p>
    <w:p w14:paraId="19512D99" w14:textId="77777777" w:rsidR="00CD2613" w:rsidRDefault="00CD2613" w:rsidP="00CD2613"/>
    <w:p w14:paraId="5A4EF8DC" w14:textId="77777777" w:rsidR="00CD2613" w:rsidRDefault="00CD2613" w:rsidP="00CD2613">
      <w:r>
        <w:t>This is one of the most important distinctions in AWS architecture.</w:t>
      </w:r>
    </w:p>
    <w:p w14:paraId="22ADE531" w14:textId="77777777" w:rsidR="00CD2613" w:rsidRDefault="00CD2613" w:rsidP="00CD2613"/>
    <w:p w14:paraId="043E5768" w14:textId="77777777" w:rsidR="00CD2613" w:rsidRDefault="00CD2613" w:rsidP="00CD2613">
      <w:r>
        <w:t>### SNS</w:t>
      </w:r>
    </w:p>
    <w:p w14:paraId="66ABD2A6" w14:textId="77777777" w:rsidR="00CD2613" w:rsidRDefault="00CD2613" w:rsidP="00CD2613">
      <w:r>
        <w:t>- pub/sub</w:t>
      </w:r>
    </w:p>
    <w:p w14:paraId="68BD080A" w14:textId="77777777" w:rsidR="00CD2613" w:rsidRDefault="00CD2613" w:rsidP="00CD2613">
      <w:r>
        <w:t>- one message can go to many subscribers</w:t>
      </w:r>
    </w:p>
    <w:p w14:paraId="36EA4A64" w14:textId="77777777" w:rsidR="00CD2613" w:rsidRDefault="00CD2613" w:rsidP="00CD2613">
      <w:r>
        <w:t>- good for broadcasting events</w:t>
      </w:r>
    </w:p>
    <w:p w14:paraId="5534A13D" w14:textId="77777777" w:rsidR="00CD2613" w:rsidRDefault="00CD2613" w:rsidP="00CD2613">
      <w:r>
        <w:t>- typically push-based delivery</w:t>
      </w:r>
    </w:p>
    <w:p w14:paraId="5F1A82DD" w14:textId="77777777" w:rsidR="00CD2613" w:rsidRDefault="00CD2613" w:rsidP="00CD2613"/>
    <w:p w14:paraId="171B5318" w14:textId="77777777" w:rsidR="00CD2613" w:rsidRDefault="00CD2613" w:rsidP="00CD2613">
      <w:r>
        <w:t>### SQS</w:t>
      </w:r>
    </w:p>
    <w:p w14:paraId="0E4F8E66" w14:textId="77777777" w:rsidR="00CD2613" w:rsidRDefault="00CD2613" w:rsidP="00CD2613">
      <w:r>
        <w:t>- queue</w:t>
      </w:r>
    </w:p>
    <w:p w14:paraId="1D1687E5" w14:textId="77777777" w:rsidR="00CD2613" w:rsidRDefault="00CD2613" w:rsidP="00CD2613">
      <w:r>
        <w:t>- one message is consumed by one worker</w:t>
      </w:r>
    </w:p>
    <w:p w14:paraId="04680F72" w14:textId="77777777" w:rsidR="00CD2613" w:rsidRDefault="00CD2613" w:rsidP="00CD2613">
      <w:r>
        <w:t>- good for buffering and asynchronous work</w:t>
      </w:r>
    </w:p>
    <w:p w14:paraId="2725452F" w14:textId="77777777" w:rsidR="00CD2613" w:rsidRDefault="00CD2613" w:rsidP="00CD2613">
      <w:r>
        <w:t>- pull-based consumption</w:t>
      </w:r>
    </w:p>
    <w:p w14:paraId="5BDBDB76" w14:textId="77777777" w:rsidR="00CD2613" w:rsidRDefault="00CD2613" w:rsidP="00CD2613"/>
    <w:p w14:paraId="1C7F3156" w14:textId="77777777" w:rsidR="00CD2613" w:rsidRDefault="00CD2613" w:rsidP="00CD2613">
      <w:r>
        <w:t>A common pattern is to combine them:</w:t>
      </w:r>
    </w:p>
    <w:p w14:paraId="56946032" w14:textId="77777777" w:rsidR="00CD2613" w:rsidRDefault="00CD2613" w:rsidP="00CD2613"/>
    <w:p w14:paraId="153B4199" w14:textId="77777777" w:rsidR="00CD2613" w:rsidRDefault="00CD2613" w:rsidP="00CD2613">
      <w:r>
        <w:t>- publish event to SNS</w:t>
      </w:r>
    </w:p>
    <w:p w14:paraId="1D503F7C" w14:textId="77777777" w:rsidR="00CD2613" w:rsidRDefault="00CD2613" w:rsidP="00CD2613">
      <w:r>
        <w:t>- SNS fans out to multiple SQS queues</w:t>
      </w:r>
    </w:p>
    <w:p w14:paraId="2AA034AA" w14:textId="77777777" w:rsidR="00CD2613" w:rsidRDefault="00CD2613" w:rsidP="00CD2613">
      <w:r>
        <w:t>- different consumers process the same event in different ways</w:t>
      </w:r>
    </w:p>
    <w:p w14:paraId="5F113592" w14:textId="77777777" w:rsidR="00CD2613" w:rsidRDefault="00CD2613" w:rsidP="00CD2613"/>
    <w:p w14:paraId="32411DBF" w14:textId="77777777" w:rsidR="00CD2613" w:rsidRDefault="00CD2613" w:rsidP="00CD2613">
      <w:r>
        <w:t>This is useful when several independent systems need the same event but should process it at their own pace.</w:t>
      </w:r>
    </w:p>
    <w:p w14:paraId="071EFDF5" w14:textId="77777777" w:rsidR="00CD2613" w:rsidRDefault="00CD2613" w:rsidP="00CD2613"/>
    <w:p w14:paraId="4B01641D" w14:textId="77777777" w:rsidR="00CD2613" w:rsidRDefault="00CD2613" w:rsidP="00CD2613">
      <w:r>
        <w:t>## Example of SNS fanout</w:t>
      </w:r>
    </w:p>
    <w:p w14:paraId="0F6A8AA6" w14:textId="77777777" w:rsidR="00CD2613" w:rsidRDefault="00CD2613" w:rsidP="00CD2613"/>
    <w:p w14:paraId="0555BB2E" w14:textId="77777777" w:rsidR="00CD2613" w:rsidRDefault="00CD2613" w:rsidP="00CD2613">
      <w:r>
        <w:lastRenderedPageBreak/>
        <w:t>Imagine an e-commerce checkout event.</w:t>
      </w:r>
    </w:p>
    <w:p w14:paraId="44FA8204" w14:textId="77777777" w:rsidR="00CD2613" w:rsidRDefault="00CD2613" w:rsidP="00CD2613"/>
    <w:p w14:paraId="595AB708" w14:textId="77777777" w:rsidR="00CD2613" w:rsidRDefault="00CD2613" w:rsidP="00CD2613">
      <w:r>
        <w:t>One message can be published to SNS, and then:</w:t>
      </w:r>
    </w:p>
    <w:p w14:paraId="082C971C" w14:textId="77777777" w:rsidR="00CD2613" w:rsidRDefault="00CD2613" w:rsidP="00CD2613">
      <w:r>
        <w:t>- one SQS queue feeds the inventory service</w:t>
      </w:r>
    </w:p>
    <w:p w14:paraId="31ADC18C" w14:textId="77777777" w:rsidR="00CD2613" w:rsidRDefault="00CD2613" w:rsidP="00CD2613">
      <w:r>
        <w:t>- another SQS queue feeds the email service</w:t>
      </w:r>
    </w:p>
    <w:p w14:paraId="71E6F06C" w14:textId="77777777" w:rsidR="00CD2613" w:rsidRDefault="00CD2613" w:rsidP="00CD2613">
      <w:r>
        <w:t>- a Lambda function updates analytics</w:t>
      </w:r>
    </w:p>
    <w:p w14:paraId="43A253E6" w14:textId="77777777" w:rsidR="00CD2613" w:rsidRDefault="00CD2613" w:rsidP="00CD2613">
      <w:r>
        <w:t>- an HTTP endpoint notifies a partner system</w:t>
      </w:r>
    </w:p>
    <w:p w14:paraId="4579715A" w14:textId="77777777" w:rsidR="00CD2613" w:rsidRDefault="00CD2613" w:rsidP="00CD2613"/>
    <w:p w14:paraId="5EFE5885" w14:textId="77777777" w:rsidR="00CD2613" w:rsidRDefault="00CD2613" w:rsidP="00CD2613">
      <w:r>
        <w:t>This avoids tight coupling between the checkout service and every downstream consumer.</w:t>
      </w:r>
    </w:p>
    <w:p w14:paraId="5E96C373" w14:textId="77777777" w:rsidR="00CD2613" w:rsidRDefault="00CD2613" w:rsidP="00CD2613"/>
    <w:p w14:paraId="58D50A83" w14:textId="77777777" w:rsidR="00CD2613" w:rsidRDefault="00CD2613" w:rsidP="00CD2613">
      <w:r>
        <w:t>## SNS and microservices</w:t>
      </w:r>
    </w:p>
    <w:p w14:paraId="00012779" w14:textId="77777777" w:rsidR="00CD2613" w:rsidRDefault="00CD2613" w:rsidP="00CD2613"/>
    <w:p w14:paraId="4754054E" w14:textId="77777777" w:rsidR="00CD2613" w:rsidRDefault="00CD2613" w:rsidP="00CD2613">
      <w:r>
        <w:t>SNS is especially valuable in microservices because it helps avoid the kind of synchronous dependency chains that lead to a **distributed monolith**.</w:t>
      </w:r>
    </w:p>
    <w:p w14:paraId="7D5C4B96" w14:textId="77777777" w:rsidR="00CD2613" w:rsidRDefault="00CD2613" w:rsidP="00CD2613"/>
    <w:p w14:paraId="58CCC7C8" w14:textId="77777777" w:rsidR="00CD2613" w:rsidRDefault="00CD2613" w:rsidP="00CD2613">
      <w:r>
        <w:t>Instead of:</w:t>
      </w:r>
    </w:p>
    <w:p w14:paraId="43191B19" w14:textId="77777777" w:rsidR="00CD2613" w:rsidRDefault="00CD2613" w:rsidP="00CD2613">
      <w:r>
        <w:t>- Order Service calls Payment Service</w:t>
      </w:r>
    </w:p>
    <w:p w14:paraId="353166F3" w14:textId="77777777" w:rsidR="00CD2613" w:rsidRDefault="00CD2613" w:rsidP="00CD2613">
      <w:r>
        <w:t>- Payment Service calls Inventory Service</w:t>
      </w:r>
    </w:p>
    <w:p w14:paraId="43473C16" w14:textId="77777777" w:rsidR="00CD2613" w:rsidRDefault="00CD2613" w:rsidP="00CD2613">
      <w:r>
        <w:t>- Inventory Service calls Notification Service</w:t>
      </w:r>
    </w:p>
    <w:p w14:paraId="1ED90098" w14:textId="77777777" w:rsidR="00CD2613" w:rsidRDefault="00CD2613" w:rsidP="00CD2613"/>
    <w:p w14:paraId="05F89094" w14:textId="77777777" w:rsidR="00CD2613" w:rsidRDefault="00CD2613" w:rsidP="00CD2613">
      <w:r>
        <w:t>you can do:</w:t>
      </w:r>
    </w:p>
    <w:p w14:paraId="2BCF2A93" w14:textId="77777777" w:rsidR="00CD2613" w:rsidRDefault="00CD2613" w:rsidP="00CD2613">
      <w:r>
        <w:t>- Order Service publishes `OrderCreated`</w:t>
      </w:r>
    </w:p>
    <w:p w14:paraId="45A114B5" w14:textId="77777777" w:rsidR="00CD2613" w:rsidRDefault="00CD2613" w:rsidP="00CD2613">
      <w:r>
        <w:t>- interested services subscribe independently</w:t>
      </w:r>
    </w:p>
    <w:p w14:paraId="4FA42C49" w14:textId="77777777" w:rsidR="00CD2613" w:rsidRDefault="00CD2613" w:rsidP="00CD2613"/>
    <w:p w14:paraId="6843BFC3" w14:textId="77777777" w:rsidR="00CD2613" w:rsidRDefault="00CD2613" w:rsidP="00CD2613">
      <w:r>
        <w:t>That gives you:</w:t>
      </w:r>
    </w:p>
    <w:p w14:paraId="0A20947A" w14:textId="77777777" w:rsidR="00CD2613" w:rsidRDefault="00CD2613" w:rsidP="00CD2613">
      <w:r>
        <w:t>- looser coupling</w:t>
      </w:r>
    </w:p>
    <w:p w14:paraId="1EECD0BB" w14:textId="77777777" w:rsidR="00CD2613" w:rsidRDefault="00CD2613" w:rsidP="00CD2613">
      <w:r>
        <w:t>- easier scaling</w:t>
      </w:r>
    </w:p>
    <w:p w14:paraId="7E10698D" w14:textId="77777777" w:rsidR="00CD2613" w:rsidRDefault="00CD2613" w:rsidP="00CD2613">
      <w:r>
        <w:t>- better fault isolation</w:t>
      </w:r>
    </w:p>
    <w:p w14:paraId="56AE3B56" w14:textId="77777777" w:rsidR="00CD2613" w:rsidRDefault="00CD2613" w:rsidP="00CD2613">
      <w:r>
        <w:t>- simpler extension when new consumers appear</w:t>
      </w:r>
    </w:p>
    <w:p w14:paraId="7527287B" w14:textId="77777777" w:rsidR="00CD2613" w:rsidRDefault="00CD2613" w:rsidP="00CD2613"/>
    <w:p w14:paraId="7A48F981" w14:textId="77777777" w:rsidR="00CD2613" w:rsidRDefault="00CD2613" w:rsidP="00CD2613">
      <w:r>
        <w:t>## SNS topics</w:t>
      </w:r>
    </w:p>
    <w:p w14:paraId="5C98CFC2" w14:textId="77777777" w:rsidR="00CD2613" w:rsidRDefault="00CD2613" w:rsidP="00CD2613"/>
    <w:p w14:paraId="6D673617" w14:textId="77777777" w:rsidR="00CD2613" w:rsidRDefault="00CD2613" w:rsidP="00CD2613">
      <w:r>
        <w:t>A topic is the logical channel for messages. You can think of it like a broadcast stream or event category.</w:t>
      </w:r>
    </w:p>
    <w:p w14:paraId="2B9310C9" w14:textId="77777777" w:rsidR="00CD2613" w:rsidRDefault="00CD2613" w:rsidP="00CD2613"/>
    <w:p w14:paraId="43F7AF62" w14:textId="77777777" w:rsidR="00CD2613" w:rsidRDefault="00CD2613" w:rsidP="00CD2613">
      <w:r>
        <w:t>Examples:</w:t>
      </w:r>
    </w:p>
    <w:p w14:paraId="10101D91" w14:textId="77777777" w:rsidR="00CD2613" w:rsidRDefault="00CD2613" w:rsidP="00CD2613">
      <w:r>
        <w:t>- `OrderCreated`</w:t>
      </w:r>
    </w:p>
    <w:p w14:paraId="554B0AC8" w14:textId="77777777" w:rsidR="00CD2613" w:rsidRDefault="00CD2613" w:rsidP="00CD2613">
      <w:r>
        <w:t>- `UserRegistered`</w:t>
      </w:r>
    </w:p>
    <w:p w14:paraId="3AE982F5" w14:textId="77777777" w:rsidR="00CD2613" w:rsidRDefault="00CD2613" w:rsidP="00CD2613">
      <w:r>
        <w:t>- `PaymentFailed`</w:t>
      </w:r>
    </w:p>
    <w:p w14:paraId="2B51C4DA" w14:textId="77777777" w:rsidR="00CD2613" w:rsidRDefault="00CD2613" w:rsidP="00CD2613">
      <w:r>
        <w:t>- `InventoryLow`</w:t>
      </w:r>
    </w:p>
    <w:p w14:paraId="7AF99C7C" w14:textId="77777777" w:rsidR="00CD2613" w:rsidRDefault="00CD2613" w:rsidP="00CD2613"/>
    <w:p w14:paraId="54F53137" w14:textId="77777777" w:rsidR="00CD2613" w:rsidRDefault="00CD2613" w:rsidP="00CD2613">
      <w:r>
        <w:t>A topic often represents a domain event rather than a generic queue.</w:t>
      </w:r>
    </w:p>
    <w:p w14:paraId="5D6DE1AC" w14:textId="77777777" w:rsidR="00CD2613" w:rsidRDefault="00CD2613" w:rsidP="00CD2613"/>
    <w:p w14:paraId="5B776364" w14:textId="77777777" w:rsidR="00CD2613" w:rsidRDefault="00CD2613" w:rsidP="00CD2613">
      <w:r>
        <w:t>## Message filtering</w:t>
      </w:r>
    </w:p>
    <w:p w14:paraId="0E2CE05A" w14:textId="77777777" w:rsidR="00CD2613" w:rsidRDefault="00CD2613" w:rsidP="00CD2613"/>
    <w:p w14:paraId="6AA79B2F" w14:textId="77777777" w:rsidR="00CD2613" w:rsidRDefault="00CD2613" w:rsidP="00CD2613">
      <w:r>
        <w:t>SNS supports message filtering so subscribers can receive only the events they care about.</w:t>
      </w:r>
    </w:p>
    <w:p w14:paraId="3AF946A5" w14:textId="77777777" w:rsidR="00CD2613" w:rsidRDefault="00CD2613" w:rsidP="00CD2613"/>
    <w:p w14:paraId="0818095A" w14:textId="77777777" w:rsidR="00CD2613" w:rsidRDefault="00CD2613" w:rsidP="00CD2613">
      <w:r>
        <w:t>For example:</w:t>
      </w:r>
    </w:p>
    <w:p w14:paraId="1D2B7A45" w14:textId="77777777" w:rsidR="00CD2613" w:rsidRDefault="00CD2613" w:rsidP="00CD2613">
      <w:r>
        <w:t>- inventory service may subscribe only to `OrderCreated` events for physical products</w:t>
      </w:r>
    </w:p>
    <w:p w14:paraId="27FE61DD" w14:textId="77777777" w:rsidR="00CD2613" w:rsidRDefault="00CD2613" w:rsidP="00CD2613">
      <w:r>
        <w:t>- notifications may subscribe only to `PaymentFailed`</w:t>
      </w:r>
    </w:p>
    <w:p w14:paraId="64FD28FC" w14:textId="77777777" w:rsidR="00CD2613" w:rsidRDefault="00CD2613" w:rsidP="00CD2613">
      <w:r>
        <w:t>- analytics may receive all order-related events</w:t>
      </w:r>
    </w:p>
    <w:p w14:paraId="5F1A333F" w14:textId="77777777" w:rsidR="00CD2613" w:rsidRDefault="00CD2613" w:rsidP="00CD2613"/>
    <w:p w14:paraId="0B2CE0B7" w14:textId="77777777" w:rsidR="00CD2613" w:rsidRDefault="00CD2613" w:rsidP="00CD2613">
      <w:r>
        <w:t>This helps reduce unnecessary downstream processing.</w:t>
      </w:r>
    </w:p>
    <w:p w14:paraId="53B58460" w14:textId="77777777" w:rsidR="00CD2613" w:rsidRDefault="00CD2613" w:rsidP="00CD2613"/>
    <w:p w14:paraId="75A4440B" w14:textId="77777777" w:rsidR="00CD2613" w:rsidRDefault="00CD2613" w:rsidP="00CD2613">
      <w:r>
        <w:t>## Delivery semantics</w:t>
      </w:r>
    </w:p>
    <w:p w14:paraId="39D34CC9" w14:textId="77777777" w:rsidR="00CD2613" w:rsidRDefault="00CD2613" w:rsidP="00CD2613"/>
    <w:p w14:paraId="7A359F58" w14:textId="77777777" w:rsidR="00CD2613" w:rsidRDefault="00CD2613" w:rsidP="00CD2613">
      <w:r>
        <w:t>SNS is designed for delivery, but your application still needs to handle real-world issues.</w:t>
      </w:r>
    </w:p>
    <w:p w14:paraId="762EFB7C" w14:textId="77777777" w:rsidR="00CD2613" w:rsidRDefault="00CD2613" w:rsidP="00CD2613"/>
    <w:p w14:paraId="0372C274" w14:textId="77777777" w:rsidR="00CD2613" w:rsidRDefault="00CD2613" w:rsidP="00CD2613">
      <w:r>
        <w:t>### At-least-once delivery</w:t>
      </w:r>
    </w:p>
    <w:p w14:paraId="649AA019" w14:textId="77777777" w:rsidR="00CD2613" w:rsidRDefault="00CD2613" w:rsidP="00CD2613">
      <w:r>
        <w:t>Subscribers may receive duplicates, so consumers should still be idempotent.</w:t>
      </w:r>
    </w:p>
    <w:p w14:paraId="1AFCD59F" w14:textId="77777777" w:rsidR="00CD2613" w:rsidRDefault="00CD2613" w:rsidP="00CD2613"/>
    <w:p w14:paraId="709BF5DF" w14:textId="77777777" w:rsidR="00CD2613" w:rsidRDefault="00CD2613" w:rsidP="00CD2613">
      <w:r>
        <w:t>### Ordering</w:t>
      </w:r>
    </w:p>
    <w:p w14:paraId="2A34664C" w14:textId="77777777" w:rsidR="00CD2613" w:rsidRDefault="00CD2613" w:rsidP="00CD2613">
      <w:r>
        <w:t>SNS by itself does not guarantee strict ordering in the way a FIFO queue does. If ordering matters, you need to design carefully, often using SNS with FIFO support or a downstream FIFO queue.</w:t>
      </w:r>
    </w:p>
    <w:p w14:paraId="374535DF" w14:textId="77777777" w:rsidR="00CD2613" w:rsidRDefault="00CD2613" w:rsidP="00CD2613"/>
    <w:p w14:paraId="753071B1" w14:textId="77777777" w:rsidR="00CD2613" w:rsidRDefault="00CD2613" w:rsidP="00CD2613">
      <w:r>
        <w:t>### Retries</w:t>
      </w:r>
    </w:p>
    <w:p w14:paraId="5E8690A7" w14:textId="77777777" w:rsidR="00CD2613" w:rsidRDefault="00CD2613" w:rsidP="00CD2613">
      <w:r>
        <w:t>SNS retries failed deliveries to subscribers depending on the endpoint type and configuration.</w:t>
      </w:r>
    </w:p>
    <w:p w14:paraId="6B685286" w14:textId="77777777" w:rsidR="00CD2613" w:rsidRDefault="00CD2613" w:rsidP="00CD2613"/>
    <w:p w14:paraId="1C32C230" w14:textId="77777777" w:rsidR="00CD2613" w:rsidRDefault="00CD2613" w:rsidP="00CD2613">
      <w:r>
        <w:t>### Dead-letter queues</w:t>
      </w:r>
    </w:p>
    <w:p w14:paraId="6250674E" w14:textId="77777777" w:rsidR="00CD2613" w:rsidRDefault="00CD2613" w:rsidP="00CD2613">
      <w:r>
        <w:t>You can configure DLQs for failed deliveries, especially for subscriptions such as Lambda or SQS integrations, to avoid losing difficult messages.</w:t>
      </w:r>
    </w:p>
    <w:p w14:paraId="4197FA32" w14:textId="77777777" w:rsidR="00CD2613" w:rsidRDefault="00CD2613" w:rsidP="00CD2613"/>
    <w:p w14:paraId="7E66285A" w14:textId="77777777" w:rsidR="00CD2613" w:rsidRDefault="00CD2613" w:rsidP="00CD2613">
      <w:r>
        <w:t>## SNS vs direct service calls</w:t>
      </w:r>
    </w:p>
    <w:p w14:paraId="3026FCE2" w14:textId="77777777" w:rsidR="00CD2613" w:rsidRDefault="00CD2613" w:rsidP="00CD2613"/>
    <w:p w14:paraId="62C02B10" w14:textId="77777777" w:rsidR="00CD2613" w:rsidRDefault="00CD2613" w:rsidP="00CD2613">
      <w:r>
        <w:t>SNS is a better fit than direct synchronous calls when:</w:t>
      </w:r>
    </w:p>
    <w:p w14:paraId="0140F12A" w14:textId="77777777" w:rsidR="00CD2613" w:rsidRDefault="00CD2613" w:rsidP="00CD2613">
      <w:r>
        <w:t>- many consumers need the same event</w:t>
      </w:r>
    </w:p>
    <w:p w14:paraId="33707E66" w14:textId="77777777" w:rsidR="00CD2613" w:rsidRDefault="00CD2613" w:rsidP="00CD2613">
      <w:r>
        <w:t>- consumers do not need the result immediately</w:t>
      </w:r>
    </w:p>
    <w:p w14:paraId="7DADD3FD" w14:textId="77777777" w:rsidR="00CD2613" w:rsidRDefault="00CD2613" w:rsidP="00CD2613">
      <w:r>
        <w:t>- consumers should fail independently</w:t>
      </w:r>
    </w:p>
    <w:p w14:paraId="10AA7A73" w14:textId="77777777" w:rsidR="00CD2613" w:rsidRDefault="00CD2613" w:rsidP="00CD2613">
      <w:r>
        <w:t>- you want to add new listeners without changing the publisher</w:t>
      </w:r>
    </w:p>
    <w:p w14:paraId="77284E70" w14:textId="77777777" w:rsidR="00CD2613" w:rsidRDefault="00CD2613" w:rsidP="00CD2613"/>
    <w:p w14:paraId="60561586" w14:textId="77777777" w:rsidR="00CD2613" w:rsidRDefault="00CD2613" w:rsidP="00CD2613">
      <w:r>
        <w:t>Direct calls are better when:</w:t>
      </w:r>
    </w:p>
    <w:p w14:paraId="618492D0" w14:textId="77777777" w:rsidR="00CD2613" w:rsidRDefault="00CD2613" w:rsidP="00CD2613">
      <w:r>
        <w:t>- the caller needs an immediate response</w:t>
      </w:r>
    </w:p>
    <w:p w14:paraId="36012D4D" w14:textId="77777777" w:rsidR="00CD2613" w:rsidRDefault="00CD2613" w:rsidP="00CD2613">
      <w:r>
        <w:t>- the workflow is strictly request/response</w:t>
      </w:r>
    </w:p>
    <w:p w14:paraId="6633A07D" w14:textId="77777777" w:rsidR="00CD2613" w:rsidRDefault="00CD2613" w:rsidP="00CD2613">
      <w:r>
        <w:t>- the interaction is part of a critical synchronous path</w:t>
      </w:r>
    </w:p>
    <w:p w14:paraId="65A0BA1E" w14:textId="77777777" w:rsidR="00CD2613" w:rsidRDefault="00CD2613" w:rsidP="00CD2613"/>
    <w:p w14:paraId="62110184" w14:textId="77777777" w:rsidR="00CD2613" w:rsidRDefault="00CD2613" w:rsidP="00CD2613">
      <w:r>
        <w:t>## Typical architecture with SNS and SQS</w:t>
      </w:r>
    </w:p>
    <w:p w14:paraId="4173FF04" w14:textId="77777777" w:rsidR="00CD2613" w:rsidRDefault="00CD2613" w:rsidP="00CD2613"/>
    <w:p w14:paraId="1A0B2308" w14:textId="77777777" w:rsidR="00CD2613" w:rsidRDefault="00CD2613" w:rsidP="00CD2613">
      <w:r>
        <w:t>A very common design is SNS for fanout, SQS for buffering, and workers for processing.</w:t>
      </w:r>
    </w:p>
    <w:p w14:paraId="384BB6EF" w14:textId="77777777" w:rsidR="00CD2613" w:rsidRDefault="00CD2613" w:rsidP="00CD2613"/>
    <w:p w14:paraId="4BB5BE2C" w14:textId="77777777" w:rsidR="00CD2613" w:rsidRDefault="00CD2613" w:rsidP="00CD2613">
      <w:r>
        <w:t>```mermaid</w:t>
      </w:r>
    </w:p>
    <w:p w14:paraId="164D858A" w14:textId="77777777" w:rsidR="00CD2613" w:rsidRDefault="00CD2613" w:rsidP="00CD2613">
      <w:r>
        <w:lastRenderedPageBreak/>
        <w:t>flowchart TB</w:t>
      </w:r>
    </w:p>
    <w:p w14:paraId="3708B3A9" w14:textId="77777777" w:rsidR="00CD2613" w:rsidRDefault="00CD2613" w:rsidP="00CD2613">
      <w:r>
        <w:t xml:space="preserve">    Publisher[Order Service] --&gt; Topic[(SNS Topic)]</w:t>
      </w:r>
    </w:p>
    <w:p w14:paraId="63E11A88" w14:textId="77777777" w:rsidR="00CD2613" w:rsidRDefault="00CD2613" w:rsidP="00CD2613">
      <w:r>
        <w:t xml:space="preserve">    Topic --&gt; Queue1[(Inventory Queue)]</w:t>
      </w:r>
    </w:p>
    <w:p w14:paraId="4DC3BFD4" w14:textId="77777777" w:rsidR="00CD2613" w:rsidRDefault="00CD2613" w:rsidP="00CD2613">
      <w:r>
        <w:t xml:space="preserve">    Topic --&gt; Queue2[(Email Queue)]</w:t>
      </w:r>
    </w:p>
    <w:p w14:paraId="69A2FB7C" w14:textId="77777777" w:rsidR="00CD2613" w:rsidRDefault="00CD2613" w:rsidP="00CD2613">
      <w:r>
        <w:t xml:space="preserve">    Topic --&gt; Queue3[(Analytics Queue)]</w:t>
      </w:r>
    </w:p>
    <w:p w14:paraId="2C96AB3A" w14:textId="77777777" w:rsidR="00CD2613" w:rsidRDefault="00CD2613" w:rsidP="00CD2613">
      <w:r>
        <w:t xml:space="preserve">    Queue1 --&gt; Worker1[Inventory Worker]</w:t>
      </w:r>
    </w:p>
    <w:p w14:paraId="2B33881E" w14:textId="77777777" w:rsidR="00CD2613" w:rsidRDefault="00CD2613" w:rsidP="00CD2613">
      <w:r>
        <w:t xml:space="preserve">    Queue2 --&gt; Worker2[Email Worker]</w:t>
      </w:r>
    </w:p>
    <w:p w14:paraId="72F9BBA4" w14:textId="77777777" w:rsidR="00CD2613" w:rsidRDefault="00CD2613" w:rsidP="00CD2613">
      <w:r>
        <w:t xml:space="preserve">    Queue3 --&gt; Worker3[Analytics Worker]</w:t>
      </w:r>
    </w:p>
    <w:p w14:paraId="71A06D20" w14:textId="77777777" w:rsidR="00CD2613" w:rsidRDefault="00CD2613" w:rsidP="00CD2613"/>
    <w:p w14:paraId="328749DB" w14:textId="77777777" w:rsidR="00CD2613" w:rsidRDefault="00CD2613" w:rsidP="00CD2613">
      <w:r>
        <w:t xml:space="preserve">    style Publisher fill:#00ceff,stroke:#000000,stroke-width:2px,color:#000000</w:t>
      </w:r>
    </w:p>
    <w:p w14:paraId="0B291953" w14:textId="77777777" w:rsidR="00CD2613" w:rsidRDefault="00CD2613" w:rsidP="00CD2613">
      <w:r>
        <w:t xml:space="preserve">    style Topic fill:#69db7c,stroke:#000000,stroke-width:2px,color:#000000</w:t>
      </w:r>
    </w:p>
    <w:p w14:paraId="42BD328F" w14:textId="77777777" w:rsidR="00CD2613" w:rsidRDefault="00CD2613" w:rsidP="00CD2613">
      <w:r>
        <w:t xml:space="preserve">    style Queue1 fill:#69db7c,stroke:#000000,stroke-width:2px,color:#000000</w:t>
      </w:r>
    </w:p>
    <w:p w14:paraId="6F4974A2" w14:textId="77777777" w:rsidR="00CD2613" w:rsidRDefault="00CD2613" w:rsidP="00CD2613">
      <w:r>
        <w:t xml:space="preserve">    style Queue2 fill:#69db7c,stroke:#000000,stroke-width:2px,color:#000000</w:t>
      </w:r>
    </w:p>
    <w:p w14:paraId="700C5F23" w14:textId="77777777" w:rsidR="00CD2613" w:rsidRDefault="00CD2613" w:rsidP="00CD2613">
      <w:r>
        <w:t xml:space="preserve">    style Queue3 fill:#69db7c,stroke:#000000,stroke-width:2px,color:#000000</w:t>
      </w:r>
    </w:p>
    <w:p w14:paraId="25AABE53" w14:textId="77777777" w:rsidR="00CD2613" w:rsidRDefault="00CD2613" w:rsidP="00CD2613">
      <w:r>
        <w:t xml:space="preserve">    style Worker1 fill:#ffd43b,stroke:#000000,stroke-width:2px,color:#000000</w:t>
      </w:r>
    </w:p>
    <w:p w14:paraId="22542C54" w14:textId="77777777" w:rsidR="00CD2613" w:rsidRDefault="00CD2613" w:rsidP="00CD2613">
      <w:r>
        <w:t xml:space="preserve">    style Worker2 fill:#ffd43b,stroke:#000000,stroke-width:2px,color:#000000</w:t>
      </w:r>
    </w:p>
    <w:p w14:paraId="12355282" w14:textId="77777777" w:rsidR="00CD2613" w:rsidRDefault="00CD2613" w:rsidP="00CD2613">
      <w:r>
        <w:t xml:space="preserve">    style Worker3 fill:#ffd43b,stroke:#000000,stroke-width:2px,color:#000000</w:t>
      </w:r>
    </w:p>
    <w:p w14:paraId="22AAFD5A" w14:textId="77777777" w:rsidR="00CD2613" w:rsidRDefault="00CD2613" w:rsidP="00CD2613">
      <w:r>
        <w:t>```</w:t>
      </w:r>
    </w:p>
    <w:p w14:paraId="14C61B0C" w14:textId="77777777" w:rsidR="00CD2613" w:rsidRDefault="00CD2613" w:rsidP="00CD2613"/>
    <w:p w14:paraId="0F085B6D" w14:textId="77777777" w:rsidR="00CD2613" w:rsidRDefault="00CD2613" w:rsidP="00CD2613">
      <w:r>
        <w:t>This pattern is popular because SNS handles distribution, while SQS gives each consumer its own buffer and retry isolation.</w:t>
      </w:r>
    </w:p>
    <w:p w14:paraId="4EA823B0" w14:textId="77777777" w:rsidR="00CD2613" w:rsidRDefault="00CD2613" w:rsidP="00CD2613"/>
    <w:p w14:paraId="236DEE88" w14:textId="77777777" w:rsidR="00CD2613" w:rsidRDefault="00CD2613" w:rsidP="00CD2613">
      <w:r>
        <w:t>## Advantages of SNS</w:t>
      </w:r>
    </w:p>
    <w:p w14:paraId="4B6497D8" w14:textId="77777777" w:rsidR="00CD2613" w:rsidRDefault="00CD2613" w:rsidP="00CD2613"/>
    <w:p w14:paraId="6D221B66" w14:textId="77777777" w:rsidR="00CD2613" w:rsidRDefault="00CD2613" w:rsidP="00CD2613">
      <w:r>
        <w:t>- Very simple pub/sub model</w:t>
      </w:r>
    </w:p>
    <w:p w14:paraId="50820167" w14:textId="77777777" w:rsidR="00CD2613" w:rsidRDefault="00CD2613" w:rsidP="00CD2613">
      <w:r>
        <w:t>- Supports fanout to many systems</w:t>
      </w:r>
    </w:p>
    <w:p w14:paraId="267CB53F" w14:textId="77777777" w:rsidR="00CD2613" w:rsidRDefault="00CD2613" w:rsidP="00CD2613">
      <w:r>
        <w:t>- Decouples publishers from subscribers</w:t>
      </w:r>
    </w:p>
    <w:p w14:paraId="1941E9C9" w14:textId="77777777" w:rsidR="00CD2613" w:rsidRDefault="00CD2613" w:rsidP="00CD2613">
      <w:r>
        <w:t>- Easy to extend with new subscribers</w:t>
      </w:r>
    </w:p>
    <w:p w14:paraId="10B28AD4" w14:textId="77777777" w:rsidR="00CD2613" w:rsidRDefault="00CD2613" w:rsidP="00CD2613">
      <w:r>
        <w:t>- Works well with event-driven architectures</w:t>
      </w:r>
    </w:p>
    <w:p w14:paraId="2C84B372" w14:textId="77777777" w:rsidR="00CD2613" w:rsidRDefault="00CD2613" w:rsidP="00CD2613">
      <w:r>
        <w:t>- Integrates naturally with SQS and Lambda</w:t>
      </w:r>
    </w:p>
    <w:p w14:paraId="79E4DA60" w14:textId="77777777" w:rsidR="00CD2613" w:rsidRDefault="00CD2613" w:rsidP="00CD2613"/>
    <w:p w14:paraId="5B9A9D65" w14:textId="77777777" w:rsidR="00CD2613" w:rsidRDefault="00CD2613" w:rsidP="00CD2613">
      <w:r>
        <w:t>## Limitations of SNS</w:t>
      </w:r>
    </w:p>
    <w:p w14:paraId="559503BB" w14:textId="77777777" w:rsidR="00CD2613" w:rsidRDefault="00CD2613" w:rsidP="00CD2613"/>
    <w:p w14:paraId="50BD072E" w14:textId="77777777" w:rsidR="00CD2613" w:rsidRDefault="00CD2613" w:rsidP="00CD2613">
      <w:r>
        <w:t>- Not a durable work queue by itself</w:t>
      </w:r>
    </w:p>
    <w:p w14:paraId="7EC95F47" w14:textId="77777777" w:rsidR="00CD2613" w:rsidRDefault="00CD2613" w:rsidP="00CD2613">
      <w:r>
        <w:t>- Not ideal for a single worker queue</w:t>
      </w:r>
    </w:p>
    <w:p w14:paraId="0E591265" w14:textId="77777777" w:rsidR="00CD2613" w:rsidRDefault="00CD2613" w:rsidP="00CD2613">
      <w:r>
        <w:t>- Message ordering is limited unless using FIFO variants</w:t>
      </w:r>
    </w:p>
    <w:p w14:paraId="0A2359E0" w14:textId="77777777" w:rsidR="00CD2613" w:rsidRDefault="00CD2613" w:rsidP="00CD2613">
      <w:r>
        <w:t>- Consumers still need idempotency</w:t>
      </w:r>
    </w:p>
    <w:p w14:paraId="093BAE29" w14:textId="77777777" w:rsidR="00CD2613" w:rsidRDefault="00CD2613" w:rsidP="00CD2613">
      <w:r>
        <w:t>- Not a replacement for a streaming platform like Kafka</w:t>
      </w:r>
    </w:p>
    <w:p w14:paraId="51950ED2" w14:textId="77777777" w:rsidR="00CD2613" w:rsidRDefault="00CD2613" w:rsidP="00CD2613"/>
    <w:p w14:paraId="5E666368" w14:textId="77777777" w:rsidR="00CD2613" w:rsidRDefault="00CD2613" w:rsidP="00CD2613">
      <w:r>
        <w:t>## Best practices</w:t>
      </w:r>
    </w:p>
    <w:p w14:paraId="190073CF" w14:textId="77777777" w:rsidR="00CD2613" w:rsidRDefault="00CD2613" w:rsidP="00CD2613"/>
    <w:p w14:paraId="41679CAC" w14:textId="77777777" w:rsidR="00CD2613" w:rsidRDefault="00CD2613" w:rsidP="00CD2613">
      <w:r>
        <w:t>### Use domain events</w:t>
      </w:r>
    </w:p>
    <w:p w14:paraId="3EF24F79" w14:textId="77777777" w:rsidR="00CD2613" w:rsidRDefault="00CD2613" w:rsidP="00CD2613">
      <w:r>
        <w:lastRenderedPageBreak/>
        <w:t>Name topics after business events, not implementation details.</w:t>
      </w:r>
    </w:p>
    <w:p w14:paraId="70DF9864" w14:textId="77777777" w:rsidR="00CD2613" w:rsidRDefault="00CD2613" w:rsidP="00CD2613"/>
    <w:p w14:paraId="4CE62073" w14:textId="77777777" w:rsidR="00CD2613" w:rsidRDefault="00CD2613" w:rsidP="00CD2613">
      <w:r>
        <w:t>### Keep publishers unaware of subscribers</w:t>
      </w:r>
    </w:p>
    <w:p w14:paraId="3377B9D0" w14:textId="77777777" w:rsidR="00CD2613" w:rsidRDefault="00CD2613" w:rsidP="00CD2613">
      <w:r>
        <w:t>The publisher should not know who is listening.</w:t>
      </w:r>
    </w:p>
    <w:p w14:paraId="132038D5" w14:textId="77777777" w:rsidR="00CD2613" w:rsidRDefault="00CD2613" w:rsidP="00CD2613"/>
    <w:p w14:paraId="5630F5CE" w14:textId="77777777" w:rsidR="00CD2613" w:rsidRDefault="00CD2613" w:rsidP="00CD2613">
      <w:r>
        <w:t>### Make consumers independent</w:t>
      </w:r>
    </w:p>
    <w:p w14:paraId="2F52C30B" w14:textId="77777777" w:rsidR="00CD2613" w:rsidRDefault="00CD2613" w:rsidP="00CD2613">
      <w:r>
        <w:t>Each subscriber should process messages on its own schedule and failure mode.</w:t>
      </w:r>
    </w:p>
    <w:p w14:paraId="1511435B" w14:textId="77777777" w:rsidR="00CD2613" w:rsidRDefault="00CD2613" w:rsidP="00CD2613"/>
    <w:p w14:paraId="5251C30A" w14:textId="77777777" w:rsidR="00CD2613" w:rsidRDefault="00CD2613" w:rsidP="00CD2613">
      <w:r>
        <w:t>### Use SQS behind SNS for reliability</w:t>
      </w:r>
    </w:p>
    <w:p w14:paraId="25B42D54" w14:textId="77777777" w:rsidR="00CD2613" w:rsidRDefault="00CD2613" w:rsidP="00CD2613">
      <w:r>
        <w:t>If consumers need buffering, put SQS queues behind the topic.</w:t>
      </w:r>
    </w:p>
    <w:p w14:paraId="0C3BA910" w14:textId="77777777" w:rsidR="00CD2613" w:rsidRDefault="00CD2613" w:rsidP="00CD2613"/>
    <w:p w14:paraId="67D19178" w14:textId="77777777" w:rsidR="00CD2613" w:rsidRDefault="00CD2613" w:rsidP="00CD2613">
      <w:r>
        <w:t>### Add filtering where useful</w:t>
      </w:r>
    </w:p>
    <w:p w14:paraId="6DC68D72" w14:textId="77777777" w:rsidR="00CD2613" w:rsidRDefault="00CD2613" w:rsidP="00CD2613">
      <w:r>
        <w:t>Avoid sending irrelevant events to every consumer.</w:t>
      </w:r>
    </w:p>
    <w:p w14:paraId="752D3AFB" w14:textId="77777777" w:rsidR="00CD2613" w:rsidRDefault="00CD2613" w:rsidP="00CD2613"/>
    <w:p w14:paraId="633CB707" w14:textId="77777777" w:rsidR="00CD2613" w:rsidRDefault="00CD2613" w:rsidP="00CD2613">
      <w:r>
        <w:t>### Monitor delivery failures</w:t>
      </w:r>
    </w:p>
    <w:p w14:paraId="2B466D86" w14:textId="77777777" w:rsidR="00CD2613" w:rsidRDefault="00CD2613" w:rsidP="00CD2613">
      <w:r>
        <w:t>Watch for:</w:t>
      </w:r>
    </w:p>
    <w:p w14:paraId="47E46953" w14:textId="77777777" w:rsidR="00CD2613" w:rsidRDefault="00CD2613" w:rsidP="00CD2613">
      <w:r>
        <w:t>- failed notifications</w:t>
      </w:r>
    </w:p>
    <w:p w14:paraId="20A95F1C" w14:textId="77777777" w:rsidR="00CD2613" w:rsidRDefault="00CD2613" w:rsidP="00CD2613">
      <w:r>
        <w:t>- retry counts</w:t>
      </w:r>
    </w:p>
    <w:p w14:paraId="1CB2735D" w14:textId="77777777" w:rsidR="00CD2613" w:rsidRDefault="00CD2613" w:rsidP="00CD2613">
      <w:r>
        <w:t>- DLQ growth</w:t>
      </w:r>
    </w:p>
    <w:p w14:paraId="0500877D" w14:textId="77777777" w:rsidR="00CD2613" w:rsidRDefault="00CD2613" w:rsidP="00CD2613">
      <w:r>
        <w:t>- subscription health</w:t>
      </w:r>
    </w:p>
    <w:p w14:paraId="005A6B94" w14:textId="77777777" w:rsidR="00CD2613" w:rsidRDefault="00CD2613" w:rsidP="00CD2613"/>
    <w:p w14:paraId="27DDC3D7" w14:textId="77777777" w:rsidR="00CD2613" w:rsidRDefault="00CD2613" w:rsidP="00CD2613">
      <w:r>
        <w:t>## Common use cases</w:t>
      </w:r>
    </w:p>
    <w:p w14:paraId="01AED5FE" w14:textId="77777777" w:rsidR="00CD2613" w:rsidRDefault="00CD2613" w:rsidP="00CD2613"/>
    <w:p w14:paraId="2B542CB1" w14:textId="77777777" w:rsidR="00CD2613" w:rsidRDefault="00CD2613" w:rsidP="00CD2613">
      <w:r>
        <w:lastRenderedPageBreak/>
        <w:t>- user signup notifications</w:t>
      </w:r>
    </w:p>
    <w:p w14:paraId="57435DB7" w14:textId="77777777" w:rsidR="00CD2613" w:rsidRDefault="00CD2613" w:rsidP="00CD2613">
      <w:r>
        <w:t>- order placed event fanout</w:t>
      </w:r>
    </w:p>
    <w:p w14:paraId="4E6F1709" w14:textId="77777777" w:rsidR="00CD2613" w:rsidRDefault="00CD2613" w:rsidP="00CD2613">
      <w:r>
        <w:t>- system alerts</w:t>
      </w:r>
    </w:p>
    <w:p w14:paraId="16D3A125" w14:textId="77777777" w:rsidR="00CD2613" w:rsidRDefault="00CD2613" w:rsidP="00CD2613">
      <w:r>
        <w:t>- security events</w:t>
      </w:r>
    </w:p>
    <w:p w14:paraId="4FD9B8FF" w14:textId="77777777" w:rsidR="00CD2613" w:rsidRDefault="00CD2613" w:rsidP="00CD2613">
      <w:r>
        <w:t>- broadcast notifications</w:t>
      </w:r>
    </w:p>
    <w:p w14:paraId="6E9ADD16" w14:textId="77777777" w:rsidR="00CD2613" w:rsidRDefault="00CD2613" w:rsidP="00CD2613">
      <w:r>
        <w:t>- integration with multiple downstream services</w:t>
      </w:r>
    </w:p>
    <w:p w14:paraId="462075A6" w14:textId="77777777" w:rsidR="00CD2613" w:rsidRDefault="00CD2613" w:rsidP="00CD2613"/>
    <w:p w14:paraId="664E476E" w14:textId="77777777" w:rsidR="00CD2613" w:rsidRDefault="00CD2613" w:rsidP="00CD2613">
      <w:r>
        <w:t>## SNS vs SQS in one sentence</w:t>
      </w:r>
    </w:p>
    <w:p w14:paraId="641736E7" w14:textId="77777777" w:rsidR="00CD2613" w:rsidRDefault="00CD2613" w:rsidP="00CD2613"/>
    <w:p w14:paraId="69A223FE" w14:textId="77777777" w:rsidR="00CD2613" w:rsidRDefault="00CD2613" w:rsidP="00CD2613">
      <w:r>
        <w:t xml:space="preserve">Use **SNS** when you want to **broadcast** one event to many subscribers.  </w:t>
      </w:r>
    </w:p>
    <w:p w14:paraId="0C4BAC94" w14:textId="77777777" w:rsidR="00CD2613" w:rsidRDefault="00CD2613" w:rsidP="00CD2613">
      <w:r>
        <w:t>Use **SQS** when you want to **queue** work for one consumer at a time.</w:t>
      </w:r>
    </w:p>
    <w:p w14:paraId="4E28736B" w14:textId="77777777" w:rsidR="00CD2613" w:rsidRDefault="00CD2613" w:rsidP="00CD2613"/>
    <w:p w14:paraId="00E0BEEB" w14:textId="77777777" w:rsidR="00CD2613" w:rsidRDefault="00CD2613" w:rsidP="00CD2613">
      <w:r>
        <w:t>## Final mental model</w:t>
      </w:r>
    </w:p>
    <w:p w14:paraId="4908F831" w14:textId="77777777" w:rsidR="00CD2613" w:rsidRDefault="00CD2613" w:rsidP="00CD2613"/>
    <w:p w14:paraId="782639D4" w14:textId="77777777" w:rsidR="00CD2613" w:rsidRDefault="00CD2613" w:rsidP="00CD2613">
      <w:r>
        <w:t>Think of SNS as a **topic-based event broadcaster**. It lets one producer notify many independent subscribers without hardwiring them together.</w:t>
      </w:r>
    </w:p>
    <w:p w14:paraId="6D857100" w14:textId="77777777" w:rsidR="00CD2613" w:rsidRDefault="00CD2613" w:rsidP="00CD2613"/>
    <w:p w14:paraId="334CF7EC" w14:textId="77777777" w:rsidR="00CD2613" w:rsidRDefault="00CD2613" w:rsidP="00CD2613">
      <w:r>
        <w:t>It is especially powerful when combined with SQS, because that gives you both:</w:t>
      </w:r>
    </w:p>
    <w:p w14:paraId="2ACFFA5E" w14:textId="77777777" w:rsidR="00CD2613" w:rsidRDefault="00CD2613" w:rsidP="00CD2613">
      <w:r>
        <w:t>- fanout through SNS</w:t>
      </w:r>
    </w:p>
    <w:p w14:paraId="07C4B5A1" w14:textId="77777777" w:rsidR="00CD2613" w:rsidRDefault="00CD2613" w:rsidP="00CD2613">
      <w:r>
        <w:t>- buffering and retry isolation through SQS</w:t>
      </w:r>
    </w:p>
    <w:p w14:paraId="20788DEC" w14:textId="77777777" w:rsidR="00CD2613" w:rsidRDefault="00CD2613" w:rsidP="00CD2613"/>
    <w:p w14:paraId="4BE9658F" w14:textId="77777777" w:rsidR="00CD2613" w:rsidRDefault="00CD2613" w:rsidP="00CD2613">
      <w:r>
        <w:lastRenderedPageBreak/>
        <w:t>If you want, I can also explain:</w:t>
      </w:r>
    </w:p>
    <w:p w14:paraId="53E9FC16" w14:textId="77777777" w:rsidR="00CD2613" w:rsidRDefault="00CD2613" w:rsidP="00CD2613">
      <w:r>
        <w:t>1. **SNS vs SQS vs Kafka**</w:t>
      </w:r>
    </w:p>
    <w:p w14:paraId="5278A95D" w14:textId="77777777" w:rsidR="00CD2613" w:rsidRDefault="00CD2613" w:rsidP="00CD2613">
      <w:r>
        <w:t>2. **SNS FIFO topics**</w:t>
      </w:r>
    </w:p>
    <w:p w14:paraId="7A0638A9" w14:textId="77777777" w:rsidR="00CD2613" w:rsidRDefault="00CD2613" w:rsidP="00CD2613">
      <w:r>
        <w:t>3. **How SNS is used in real system design problems**</w:t>
      </w:r>
    </w:p>
    <w:p w14:paraId="139B59D0" w14:textId="5BB8B077" w:rsidR="00CD2613" w:rsidRDefault="00CD2613" w:rsidP="00CD2613">
      <w:r>
        <w:t>4. **A full architecture using SNS + SQS + Lambda**</w:t>
      </w:r>
    </w:p>
    <w:p w14:paraId="348B1FE6" w14:textId="77777777" w:rsidR="00CD2613" w:rsidRDefault="00CD2613" w:rsidP="00CD2613"/>
    <w:p w14:paraId="1599A498" w14:textId="4E9C05A4" w:rsidR="00CD2613" w:rsidRDefault="00CB3B40" w:rsidP="00DB7AA7">
      <w:pPr>
        <w:pStyle w:val="Heading1"/>
        <w:numPr>
          <w:ilvl w:val="0"/>
          <w:numId w:val="13"/>
        </w:numPr>
        <w:jc w:val="center"/>
      </w:pPr>
      <w:bookmarkStart w:id="34" w:name="_Toc234595942"/>
      <w:r w:rsidRPr="00CB3B40">
        <w:t>CloudFront</w:t>
      </w:r>
      <w:bookmarkEnd w:id="34"/>
    </w:p>
    <w:p w14:paraId="13C63453" w14:textId="77777777" w:rsidR="00CB3B40" w:rsidRDefault="00CB3B40" w:rsidP="00CB3B40"/>
    <w:p w14:paraId="6CBFCE91" w14:textId="77777777" w:rsidR="00CB3B40" w:rsidRDefault="00CB3B40" w:rsidP="00CB3B40">
      <w:r>
        <w:t>AWS CloudFront is AWS’s **content delivery network, or CDN**. It sits close to users around the world and caches content at edge locations so that requests can be served faster, with lower latency and less load on your origin servers.</w:t>
      </w:r>
    </w:p>
    <w:p w14:paraId="156478E7" w14:textId="77777777" w:rsidR="00CB3B40" w:rsidRDefault="00CB3B40" w:rsidP="00CB3B40"/>
    <w:p w14:paraId="4A7F02DE" w14:textId="77777777" w:rsidR="00CB3B40" w:rsidRDefault="00CB3B40" w:rsidP="00CB3B40">
      <w:r>
        <w:t>At a high level, CloudFront helps you deliver:</w:t>
      </w:r>
    </w:p>
    <w:p w14:paraId="059DED65" w14:textId="77777777" w:rsidR="00CB3B40" w:rsidRDefault="00CB3B40" w:rsidP="00CB3B40">
      <w:r>
        <w:t>- static assets like images, CSS, JavaScript, and video</w:t>
      </w:r>
    </w:p>
    <w:p w14:paraId="16A90101" w14:textId="77777777" w:rsidR="00CB3B40" w:rsidRDefault="00CB3B40" w:rsidP="00CB3B40">
      <w:r>
        <w:t>- dynamic content with acceleration</w:t>
      </w:r>
    </w:p>
    <w:p w14:paraId="6C983783" w14:textId="77777777" w:rsidR="00CB3B40" w:rsidRDefault="00CB3B40" w:rsidP="00CB3B40">
      <w:r>
        <w:t>- APIs and application responses</w:t>
      </w:r>
    </w:p>
    <w:p w14:paraId="2696869E" w14:textId="77777777" w:rsidR="00CB3B40" w:rsidRDefault="00CB3B40" w:rsidP="00CB3B40">
      <w:r>
        <w:t>- secure content with access controls</w:t>
      </w:r>
    </w:p>
    <w:p w14:paraId="77B70FC5" w14:textId="77777777" w:rsidR="00CB3B40" w:rsidRDefault="00CB3B40" w:rsidP="00CB3B40"/>
    <w:p w14:paraId="44E4F77F" w14:textId="77777777" w:rsidR="00CB3B40" w:rsidRDefault="00CB3B40" w:rsidP="00CB3B40">
      <w:r>
        <w:t>## What CloudFront does</w:t>
      </w:r>
    </w:p>
    <w:p w14:paraId="1EF79197" w14:textId="77777777" w:rsidR="00CB3B40" w:rsidRDefault="00CB3B40" w:rsidP="00CB3B40"/>
    <w:p w14:paraId="1A990827" w14:textId="77777777" w:rsidR="00CB3B40" w:rsidRDefault="00CB3B40" w:rsidP="00CB3B40">
      <w:r>
        <w:t>Instead of every user going all the way back to your origin server, CloudFront serves content from a nearby edge location whenever possible.</w:t>
      </w:r>
    </w:p>
    <w:p w14:paraId="7BDA7FC7" w14:textId="77777777" w:rsidR="00CB3B40" w:rsidRDefault="00CB3B40" w:rsidP="00CB3B40"/>
    <w:p w14:paraId="0864FDAB" w14:textId="77777777" w:rsidR="00CB3B40" w:rsidRDefault="00CB3B40" w:rsidP="00CB3B40">
      <w:r>
        <w:t>That reduces:</w:t>
      </w:r>
    </w:p>
    <w:p w14:paraId="25642CB7" w14:textId="77777777" w:rsidR="00CB3B40" w:rsidRDefault="00CB3B40" w:rsidP="00CB3B40">
      <w:r>
        <w:t>- response time</w:t>
      </w:r>
    </w:p>
    <w:p w14:paraId="0F1426AD" w14:textId="77777777" w:rsidR="00CB3B40" w:rsidRDefault="00CB3B40" w:rsidP="00CB3B40">
      <w:r>
        <w:t>- bandwidth usage on the origin</w:t>
      </w:r>
    </w:p>
    <w:p w14:paraId="131C652F" w14:textId="77777777" w:rsidR="00CB3B40" w:rsidRDefault="00CB3B40" w:rsidP="00CB3B40">
      <w:r>
        <w:t>- origin load</w:t>
      </w:r>
    </w:p>
    <w:p w14:paraId="4362879A" w14:textId="77777777" w:rsidR="00CB3B40" w:rsidRDefault="00CB3B40" w:rsidP="00CB3B40">
      <w:r>
        <w:t>- regional latency</w:t>
      </w:r>
    </w:p>
    <w:p w14:paraId="35F8FC62" w14:textId="77777777" w:rsidR="00CB3B40" w:rsidRDefault="00CB3B40" w:rsidP="00CB3B40"/>
    <w:p w14:paraId="2BF7027C" w14:textId="77777777" w:rsidR="00CB3B40" w:rsidRDefault="00CB3B40" w:rsidP="00CB3B40">
      <w:r>
        <w:t>If the content is not already cached, CloudFront fetches it from the origin, stores it temporarily, and then serves it to future users.</w:t>
      </w:r>
    </w:p>
    <w:p w14:paraId="3E272271" w14:textId="77777777" w:rsidR="00CB3B40" w:rsidRDefault="00CB3B40" w:rsidP="00CB3B40"/>
    <w:p w14:paraId="7E612941" w14:textId="77777777" w:rsidR="00CB3B40" w:rsidRDefault="00CB3B40" w:rsidP="00CB3B40">
      <w:r>
        <w:t>## Core architecture</w:t>
      </w:r>
    </w:p>
    <w:p w14:paraId="7078AB81" w14:textId="77777777" w:rsidR="00CB3B40" w:rsidRDefault="00CB3B40" w:rsidP="00CB3B40"/>
    <w:p w14:paraId="60586EAB" w14:textId="77777777" w:rsidR="00CB3B40" w:rsidRDefault="00CB3B40" w:rsidP="00CB3B40">
      <w:r>
        <w:t>CloudFront sits between users and your origin.</w:t>
      </w:r>
    </w:p>
    <w:p w14:paraId="3B9A8B3C" w14:textId="77777777" w:rsidR="00CB3B40" w:rsidRDefault="00CB3B40" w:rsidP="00CB3B40"/>
    <w:p w14:paraId="32DC52F7" w14:textId="77777777" w:rsidR="00CB3B40" w:rsidRDefault="00CB3B40" w:rsidP="00CB3B40">
      <w:r>
        <w:t>Your origin can be:</w:t>
      </w:r>
    </w:p>
    <w:p w14:paraId="4967A339" w14:textId="77777777" w:rsidR="00CB3B40" w:rsidRDefault="00CB3B40" w:rsidP="00CB3B40">
      <w:r>
        <w:t>- an S3 bucket</w:t>
      </w:r>
    </w:p>
    <w:p w14:paraId="27EDA537" w14:textId="77777777" w:rsidR="00CB3B40" w:rsidRDefault="00CB3B40" w:rsidP="00CB3B40">
      <w:r>
        <w:t>- an Application Load Balancer</w:t>
      </w:r>
    </w:p>
    <w:p w14:paraId="62E7EAD9" w14:textId="77777777" w:rsidR="00CB3B40" w:rsidRDefault="00CB3B40" w:rsidP="00CB3B40">
      <w:r>
        <w:t>- an EC2-based application</w:t>
      </w:r>
    </w:p>
    <w:p w14:paraId="762965B0" w14:textId="77777777" w:rsidR="00CB3B40" w:rsidRDefault="00CB3B40" w:rsidP="00CB3B40">
      <w:r>
        <w:t>- API Gateway</w:t>
      </w:r>
    </w:p>
    <w:p w14:paraId="2D2F0F7E" w14:textId="77777777" w:rsidR="00CB3B40" w:rsidRDefault="00CB3B40" w:rsidP="00CB3B40">
      <w:r>
        <w:t>- another HTTP server</w:t>
      </w:r>
    </w:p>
    <w:p w14:paraId="017226AD" w14:textId="77777777" w:rsidR="00CB3B40" w:rsidRDefault="00CB3B40" w:rsidP="00CB3B40"/>
    <w:p w14:paraId="13425C6B" w14:textId="77777777" w:rsidR="00CB3B40" w:rsidRDefault="00CB3B40" w:rsidP="00CB3B40">
      <w:r>
        <w:t>A simple flow looks like this:</w:t>
      </w:r>
    </w:p>
    <w:p w14:paraId="73E036BB" w14:textId="77777777" w:rsidR="00CB3B40" w:rsidRDefault="00CB3B40" w:rsidP="00CB3B40"/>
    <w:p w14:paraId="7BA0A2AC" w14:textId="77777777" w:rsidR="00CB3B40" w:rsidRDefault="00CB3B40" w:rsidP="00CB3B40">
      <w:r>
        <w:t>```mermaid</w:t>
      </w:r>
    </w:p>
    <w:p w14:paraId="5C8D96F2" w14:textId="77777777" w:rsidR="00CB3B40" w:rsidRDefault="00CB3B40" w:rsidP="00CB3B40">
      <w:r>
        <w:lastRenderedPageBreak/>
        <w:t>flowchart TB</w:t>
      </w:r>
    </w:p>
    <w:p w14:paraId="3EE4A27F" w14:textId="77777777" w:rsidR="00CB3B40" w:rsidRDefault="00CB3B40" w:rsidP="00CB3B40">
      <w:r>
        <w:t xml:space="preserve">    User[User] --&gt; Edge[CloudFront Edge Location]</w:t>
      </w:r>
    </w:p>
    <w:p w14:paraId="643AC125" w14:textId="77777777" w:rsidR="00CB3B40" w:rsidRDefault="00CB3B40" w:rsidP="00CB3B40">
      <w:r>
        <w:t xml:space="preserve">    Edge --&gt; Origin[(Origin Server or S3)]</w:t>
      </w:r>
    </w:p>
    <w:p w14:paraId="3D108E92" w14:textId="77777777" w:rsidR="00CB3B40" w:rsidRDefault="00CB3B40" w:rsidP="00CB3B40">
      <w:r>
        <w:t xml:space="preserve">    Edge --&gt; Cache[(Edge Cache)]</w:t>
      </w:r>
    </w:p>
    <w:p w14:paraId="3F3A409E" w14:textId="77777777" w:rsidR="00CB3B40" w:rsidRDefault="00CB3B40" w:rsidP="00CB3B40"/>
    <w:p w14:paraId="38CDD579" w14:textId="77777777" w:rsidR="00CB3B40" w:rsidRDefault="00CB3B40" w:rsidP="00CB3B40">
      <w:r>
        <w:t xml:space="preserve">    Origin --&gt; Edge</w:t>
      </w:r>
    </w:p>
    <w:p w14:paraId="4B836842" w14:textId="77777777" w:rsidR="00CB3B40" w:rsidRDefault="00CB3B40" w:rsidP="00CB3B40">
      <w:r>
        <w:t xml:space="preserve">    Edge --&gt; User</w:t>
      </w:r>
    </w:p>
    <w:p w14:paraId="0B439BFF" w14:textId="77777777" w:rsidR="00CB3B40" w:rsidRDefault="00CB3B40" w:rsidP="00CB3B40"/>
    <w:p w14:paraId="3BC44E51" w14:textId="77777777" w:rsidR="00CB3B40" w:rsidRDefault="00CB3B40" w:rsidP="00CB3B40">
      <w:r>
        <w:t xml:space="preserve">    style User fill:#00ceff,stroke:#000000,stroke-width:2px,color:#000000</w:t>
      </w:r>
    </w:p>
    <w:p w14:paraId="74FD5A9B" w14:textId="77777777" w:rsidR="00CB3B40" w:rsidRDefault="00CB3B40" w:rsidP="00CB3B40">
      <w:r>
        <w:t xml:space="preserve">    style Edge fill:#69db7c,stroke:#000000,stroke-width:2px,color:#000000</w:t>
      </w:r>
    </w:p>
    <w:p w14:paraId="3689DCB4" w14:textId="77777777" w:rsidR="00CB3B40" w:rsidRDefault="00CB3B40" w:rsidP="00CB3B40">
      <w:r>
        <w:t xml:space="preserve">    style Origin fill:#69db7c,stroke:#000000,stroke-width:2px,color:#000000</w:t>
      </w:r>
    </w:p>
    <w:p w14:paraId="61E4AA8C" w14:textId="77777777" w:rsidR="00CB3B40" w:rsidRDefault="00CB3B40" w:rsidP="00CB3B40">
      <w:r>
        <w:t xml:space="preserve">    style Cache fill:#ff8787,stroke:#000000,stroke-width:2px,color:#000000</w:t>
      </w:r>
    </w:p>
    <w:p w14:paraId="1C6FAFCD" w14:textId="77777777" w:rsidR="00CB3B40" w:rsidRDefault="00CB3B40" w:rsidP="00CB3B40">
      <w:r>
        <w:t>```</w:t>
      </w:r>
    </w:p>
    <w:p w14:paraId="03B81761" w14:textId="77777777" w:rsidR="00CB3B40" w:rsidRDefault="00CB3B40" w:rsidP="00CB3B40"/>
    <w:p w14:paraId="486597CA" w14:textId="77777777" w:rsidR="00CB3B40" w:rsidRDefault="00CB3B40" w:rsidP="00CB3B40">
      <w:r>
        <w:t>## How a request flows</w:t>
      </w:r>
    </w:p>
    <w:p w14:paraId="7C7CF905" w14:textId="77777777" w:rsidR="00CB3B40" w:rsidRDefault="00CB3B40" w:rsidP="00CB3B40"/>
    <w:p w14:paraId="616A3072" w14:textId="77777777" w:rsidR="00CB3B40" w:rsidRDefault="00CB3B40" w:rsidP="00CB3B40">
      <w:r>
        <w:t>When a user requests content:</w:t>
      </w:r>
    </w:p>
    <w:p w14:paraId="41D17A87" w14:textId="77777777" w:rsidR="00CB3B40" w:rsidRDefault="00CB3B40" w:rsidP="00CB3B40"/>
    <w:p w14:paraId="1C566337" w14:textId="77777777" w:rsidR="00CB3B40" w:rsidRDefault="00CB3B40" w:rsidP="00CB3B40">
      <w:r>
        <w:t>1. The request goes to the nearest CloudFront edge location.</w:t>
      </w:r>
    </w:p>
    <w:p w14:paraId="3928E41C" w14:textId="77777777" w:rsidR="00CB3B40" w:rsidRDefault="00CB3B40" w:rsidP="00CB3B40">
      <w:r>
        <w:t>2. CloudFront checks whether the object is in cache.</w:t>
      </w:r>
    </w:p>
    <w:p w14:paraId="70C3E9AD" w14:textId="77777777" w:rsidR="00CB3B40" w:rsidRDefault="00CB3B40" w:rsidP="00CB3B40">
      <w:r>
        <w:t>3. If it is cached and valid, CloudFront returns it immediately.</w:t>
      </w:r>
    </w:p>
    <w:p w14:paraId="26E87415" w14:textId="77777777" w:rsidR="00CB3B40" w:rsidRDefault="00CB3B40" w:rsidP="00CB3B40">
      <w:r>
        <w:lastRenderedPageBreak/>
        <w:t>4. If it is not cached, CloudFront fetches the object from the origin.</w:t>
      </w:r>
    </w:p>
    <w:p w14:paraId="3EBA0233" w14:textId="77777777" w:rsidR="00CB3B40" w:rsidRDefault="00CB3B40" w:rsidP="00CB3B40">
      <w:r>
        <w:t>5. CloudFront stores the response based on cache rules.</w:t>
      </w:r>
    </w:p>
    <w:p w14:paraId="00F33DB1" w14:textId="77777777" w:rsidR="00CB3B40" w:rsidRDefault="00CB3B40" w:rsidP="00CB3B40">
      <w:r>
        <w:t>6. Future requests may be served from the cache.</w:t>
      </w:r>
    </w:p>
    <w:p w14:paraId="0E9256A4" w14:textId="77777777" w:rsidR="00CB3B40" w:rsidRDefault="00CB3B40" w:rsidP="00CB3B40"/>
    <w:p w14:paraId="1F1292EB" w14:textId="77777777" w:rsidR="00CB3B40" w:rsidRDefault="00CB3B40" w:rsidP="00CB3B40">
      <w:r>
        <w:t>This is the basic CDN caching model.</w:t>
      </w:r>
    </w:p>
    <w:p w14:paraId="269B0F56" w14:textId="77777777" w:rsidR="00CB3B40" w:rsidRDefault="00CB3B40" w:rsidP="00CB3B40"/>
    <w:p w14:paraId="25A81CCA" w14:textId="77777777" w:rsidR="00CB3B40" w:rsidRDefault="00CB3B40" w:rsidP="00CB3B40">
      <w:r>
        <w:t>## Why CloudFront is useful</w:t>
      </w:r>
    </w:p>
    <w:p w14:paraId="3D65389A" w14:textId="77777777" w:rsidR="00CB3B40" w:rsidRDefault="00CB3B40" w:rsidP="00CB3B40"/>
    <w:p w14:paraId="6F394B84" w14:textId="77777777" w:rsidR="00CB3B40" w:rsidRDefault="00CB3B40" w:rsidP="00CB3B40">
      <w:r>
        <w:t>### Lower latency</w:t>
      </w:r>
    </w:p>
    <w:p w14:paraId="0412E7C4" w14:textId="77777777" w:rsidR="00CB3B40" w:rsidRDefault="00CB3B40" w:rsidP="00CB3B40">
      <w:r>
        <w:t>Users get content from a nearby location instead of a distant origin.</w:t>
      </w:r>
    </w:p>
    <w:p w14:paraId="6451F164" w14:textId="77777777" w:rsidR="00CB3B40" w:rsidRDefault="00CB3B40" w:rsidP="00CB3B40"/>
    <w:p w14:paraId="36A66318" w14:textId="77777777" w:rsidR="00CB3B40" w:rsidRDefault="00CB3B40" w:rsidP="00CB3B40">
      <w:r>
        <w:t>### Better scalability</w:t>
      </w:r>
    </w:p>
    <w:p w14:paraId="28345A6D" w14:textId="77777777" w:rsidR="00CB3B40" w:rsidRDefault="00CB3B40" w:rsidP="00CB3B40">
      <w:r>
        <w:t>The origin does less work because many requests are absorbed by the edge cache.</w:t>
      </w:r>
    </w:p>
    <w:p w14:paraId="7B7DBEBE" w14:textId="77777777" w:rsidR="00CB3B40" w:rsidRDefault="00CB3B40" w:rsidP="00CB3B40"/>
    <w:p w14:paraId="220B733D" w14:textId="77777777" w:rsidR="00CB3B40" w:rsidRDefault="00CB3B40" w:rsidP="00CB3B40">
      <w:r>
        <w:t>### Lower cost</w:t>
      </w:r>
    </w:p>
    <w:p w14:paraId="2C50BA83" w14:textId="77777777" w:rsidR="00CB3B40" w:rsidRDefault="00CB3B40" w:rsidP="00CB3B40">
      <w:r>
        <w:t>Caching reduces origin bandwidth and compute usage.</w:t>
      </w:r>
    </w:p>
    <w:p w14:paraId="300FF4C7" w14:textId="77777777" w:rsidR="00CB3B40" w:rsidRDefault="00CB3B40" w:rsidP="00CB3B40"/>
    <w:p w14:paraId="6F2E512E" w14:textId="77777777" w:rsidR="00CB3B40" w:rsidRDefault="00CB3B40" w:rsidP="00CB3B40">
      <w:r>
        <w:t>### Better user experience</w:t>
      </w:r>
    </w:p>
    <w:p w14:paraId="5EED3836" w14:textId="77777777" w:rsidR="00CB3B40" w:rsidRDefault="00CB3B40" w:rsidP="00CB3B40">
      <w:r>
        <w:t>Pages load faster, especially for globally distributed users.</w:t>
      </w:r>
    </w:p>
    <w:p w14:paraId="4D925C0A" w14:textId="77777777" w:rsidR="00CB3B40" w:rsidRDefault="00CB3B40" w:rsidP="00CB3B40"/>
    <w:p w14:paraId="02E1BF1B" w14:textId="77777777" w:rsidR="00CB3B40" w:rsidRDefault="00CB3B40" w:rsidP="00CB3B40">
      <w:r>
        <w:t>### Security and protection</w:t>
      </w:r>
    </w:p>
    <w:p w14:paraId="296D2FA0" w14:textId="77777777" w:rsidR="00CB3B40" w:rsidRDefault="00CB3B40" w:rsidP="00CB3B40">
      <w:r>
        <w:lastRenderedPageBreak/>
        <w:t>CloudFront can help protect the origin by sitting in front of it and supporting features like HTTPS, access restrictions, and AWS WAF integration.</w:t>
      </w:r>
    </w:p>
    <w:p w14:paraId="5CC8C52C" w14:textId="77777777" w:rsidR="00CB3B40" w:rsidRDefault="00CB3B40" w:rsidP="00CB3B40"/>
    <w:p w14:paraId="1D4114BC" w14:textId="77777777" w:rsidR="00CB3B40" w:rsidRDefault="00CB3B40" w:rsidP="00CB3B40">
      <w:r>
        <w:t>## Main features</w:t>
      </w:r>
    </w:p>
    <w:p w14:paraId="64C52B6A" w14:textId="77777777" w:rsidR="00CB3B40" w:rsidRDefault="00CB3B40" w:rsidP="00CB3B40"/>
    <w:p w14:paraId="7B1F6768" w14:textId="77777777" w:rsidR="00CB3B40" w:rsidRDefault="00CB3B40" w:rsidP="00CB3B40">
      <w:r>
        <w:t>### Caching</w:t>
      </w:r>
    </w:p>
    <w:p w14:paraId="7ECF022E" w14:textId="77777777" w:rsidR="00CB3B40" w:rsidRDefault="00CB3B40" w:rsidP="00CB3B40">
      <w:r>
        <w:t>CloudFront caches responses at the edge based on cache policies and headers.</w:t>
      </w:r>
    </w:p>
    <w:p w14:paraId="66939339" w14:textId="77777777" w:rsidR="00CB3B40" w:rsidRDefault="00CB3B40" w:rsidP="00CB3B40"/>
    <w:p w14:paraId="4683DCEE" w14:textId="77777777" w:rsidR="00CB3B40" w:rsidRDefault="00CB3B40" w:rsidP="00CB3B40">
      <w:r>
        <w:t>You can control:</w:t>
      </w:r>
    </w:p>
    <w:p w14:paraId="4BBF6D87" w14:textId="77777777" w:rsidR="00CB3B40" w:rsidRDefault="00CB3B40" w:rsidP="00CB3B40">
      <w:r>
        <w:t>- which query strings affect the cache</w:t>
      </w:r>
    </w:p>
    <w:p w14:paraId="09D9B06F" w14:textId="77777777" w:rsidR="00CB3B40" w:rsidRDefault="00CB3B40" w:rsidP="00CB3B40">
      <w:r>
        <w:t>- which headers are forwarded</w:t>
      </w:r>
    </w:p>
    <w:p w14:paraId="7F52445F" w14:textId="77777777" w:rsidR="00CB3B40" w:rsidRDefault="00CB3B40" w:rsidP="00CB3B40">
      <w:r>
        <w:t>- which cookies are forwarded</w:t>
      </w:r>
    </w:p>
    <w:p w14:paraId="1215FD9B" w14:textId="77777777" w:rsidR="00CB3B40" w:rsidRDefault="00CB3B40" w:rsidP="00CB3B40">
      <w:r>
        <w:t>- TTL values</w:t>
      </w:r>
    </w:p>
    <w:p w14:paraId="70AED7FB" w14:textId="77777777" w:rsidR="00CB3B40" w:rsidRDefault="00CB3B40" w:rsidP="00CB3B40">
      <w:r>
        <w:t>- cache invalidation</w:t>
      </w:r>
    </w:p>
    <w:p w14:paraId="7EA0AC9E" w14:textId="77777777" w:rsidR="00CB3B40" w:rsidRDefault="00CB3B40" w:rsidP="00CB3B40"/>
    <w:p w14:paraId="750B3416" w14:textId="77777777" w:rsidR="00CB3B40" w:rsidRDefault="00CB3B40" w:rsidP="00CB3B40">
      <w:r>
        <w:t>### SSL/TLS termination</w:t>
      </w:r>
    </w:p>
    <w:p w14:paraId="49DA3896" w14:textId="77777777" w:rsidR="00CB3B40" w:rsidRDefault="00CB3B40" w:rsidP="00CB3B40">
      <w:r>
        <w:t>CloudFront can serve HTTPS and manage certificates through AWS Certificate Manager.</w:t>
      </w:r>
    </w:p>
    <w:p w14:paraId="53B9B16D" w14:textId="77777777" w:rsidR="00CB3B40" w:rsidRDefault="00CB3B40" w:rsidP="00CB3B40"/>
    <w:p w14:paraId="15D881C2" w14:textId="77777777" w:rsidR="00CB3B40" w:rsidRDefault="00CB3B40" w:rsidP="00CB3B40">
      <w:r>
        <w:t>### Access control</w:t>
      </w:r>
    </w:p>
    <w:p w14:paraId="2DF6BD2E" w14:textId="77777777" w:rsidR="00CB3B40" w:rsidRDefault="00CB3B40" w:rsidP="00CB3B40">
      <w:r>
        <w:t>You can restrict access to content using:</w:t>
      </w:r>
    </w:p>
    <w:p w14:paraId="6DC44F0C" w14:textId="77777777" w:rsidR="00CB3B40" w:rsidRDefault="00CB3B40" w:rsidP="00CB3B40">
      <w:r>
        <w:t>- signed URLs</w:t>
      </w:r>
    </w:p>
    <w:p w14:paraId="1F196830" w14:textId="77777777" w:rsidR="00CB3B40" w:rsidRDefault="00CB3B40" w:rsidP="00CB3B40">
      <w:r>
        <w:t>- signed cookies</w:t>
      </w:r>
    </w:p>
    <w:p w14:paraId="2CBEB169" w14:textId="77777777" w:rsidR="00CB3B40" w:rsidRDefault="00CB3B40" w:rsidP="00CB3B40">
      <w:r>
        <w:lastRenderedPageBreak/>
        <w:t>- origin access control for S3</w:t>
      </w:r>
    </w:p>
    <w:p w14:paraId="2AA8D6EC" w14:textId="77777777" w:rsidR="00CB3B40" w:rsidRDefault="00CB3B40" w:rsidP="00CB3B40">
      <w:r>
        <w:t>- geo restrictions</w:t>
      </w:r>
    </w:p>
    <w:p w14:paraId="2A49E40B" w14:textId="77777777" w:rsidR="00CB3B40" w:rsidRDefault="00CB3B40" w:rsidP="00CB3B40">
      <w:r>
        <w:t>- IP restrictions</w:t>
      </w:r>
    </w:p>
    <w:p w14:paraId="6FBE3855" w14:textId="77777777" w:rsidR="00CB3B40" w:rsidRDefault="00CB3B40" w:rsidP="00CB3B40"/>
    <w:p w14:paraId="6F8419E0" w14:textId="77777777" w:rsidR="00CB3B40" w:rsidRDefault="00CB3B40" w:rsidP="00CB3B40">
      <w:r>
        <w:t>### Compression</w:t>
      </w:r>
    </w:p>
    <w:p w14:paraId="39E19019" w14:textId="77777777" w:rsidR="00CB3B40" w:rsidRDefault="00CB3B40" w:rsidP="00CB3B40">
      <w:r>
        <w:t>CloudFront can compress responses such as text-based assets to reduce payload size.</w:t>
      </w:r>
    </w:p>
    <w:p w14:paraId="1D61F450" w14:textId="77777777" w:rsidR="00CB3B40" w:rsidRDefault="00CB3B40" w:rsidP="00CB3B40"/>
    <w:p w14:paraId="51E663BF" w14:textId="77777777" w:rsidR="00CB3B40" w:rsidRDefault="00CB3B40" w:rsidP="00CB3B40">
      <w:r>
        <w:t>### Multiple origins</w:t>
      </w:r>
    </w:p>
    <w:p w14:paraId="0E8D898E" w14:textId="77777777" w:rsidR="00CB3B40" w:rsidRDefault="00CB3B40" w:rsidP="00CB3B40">
      <w:r>
        <w:t>A single distribution can route different paths to different origins.</w:t>
      </w:r>
    </w:p>
    <w:p w14:paraId="66E2C707" w14:textId="77777777" w:rsidR="00CB3B40" w:rsidRDefault="00CB3B40" w:rsidP="00CB3B40"/>
    <w:p w14:paraId="24FA4B76" w14:textId="77777777" w:rsidR="00CB3B40" w:rsidRDefault="00CB3B40" w:rsidP="00CB3B40">
      <w:r>
        <w:t>For example:</w:t>
      </w:r>
    </w:p>
    <w:p w14:paraId="312DA145" w14:textId="77777777" w:rsidR="00CB3B40" w:rsidRDefault="00CB3B40" w:rsidP="00CB3B40">
      <w:r>
        <w:t>- `/static/*` to S3</w:t>
      </w:r>
    </w:p>
    <w:p w14:paraId="3E909EC5" w14:textId="77777777" w:rsidR="00CB3B40" w:rsidRDefault="00CB3B40" w:rsidP="00CB3B40">
      <w:r>
        <w:t>- `/api/*` to API Gateway</w:t>
      </w:r>
    </w:p>
    <w:p w14:paraId="4D27C914" w14:textId="77777777" w:rsidR="00CB3B40" w:rsidRDefault="00CB3B40" w:rsidP="00CB3B40">
      <w:r>
        <w:t>- `/images/*` to another origin</w:t>
      </w:r>
    </w:p>
    <w:p w14:paraId="0A59D21F" w14:textId="77777777" w:rsidR="00CB3B40" w:rsidRDefault="00CB3B40" w:rsidP="00CB3B40"/>
    <w:p w14:paraId="32DE982C" w14:textId="77777777" w:rsidR="00CB3B40" w:rsidRDefault="00CB3B40" w:rsidP="00CB3B40">
      <w:r>
        <w:t>### Lambda@Edge and CloudFront Functions</w:t>
      </w:r>
    </w:p>
    <w:p w14:paraId="2080B092" w14:textId="77777777" w:rsidR="00CB3B40" w:rsidRDefault="00CB3B40" w:rsidP="00CB3B40">
      <w:r>
        <w:t>CloudFront lets you run lightweight logic at the edge for request or response handling.</w:t>
      </w:r>
    </w:p>
    <w:p w14:paraId="040289B0" w14:textId="77777777" w:rsidR="00CB3B40" w:rsidRDefault="00CB3B40" w:rsidP="00CB3B40"/>
    <w:p w14:paraId="7068E4B3" w14:textId="77777777" w:rsidR="00CB3B40" w:rsidRDefault="00CB3B40" w:rsidP="00CB3B40">
      <w:r>
        <w:t>This can be used for:</w:t>
      </w:r>
    </w:p>
    <w:p w14:paraId="031A96F9" w14:textId="77777777" w:rsidR="00CB3B40" w:rsidRDefault="00CB3B40" w:rsidP="00CB3B40">
      <w:r>
        <w:t>- redirects</w:t>
      </w:r>
    </w:p>
    <w:p w14:paraId="2E1E9052" w14:textId="77777777" w:rsidR="00CB3B40" w:rsidRDefault="00CB3B40" w:rsidP="00CB3B40">
      <w:r>
        <w:t>- header manipulation</w:t>
      </w:r>
    </w:p>
    <w:p w14:paraId="659366AA" w14:textId="77777777" w:rsidR="00CB3B40" w:rsidRDefault="00CB3B40" w:rsidP="00CB3B40">
      <w:r>
        <w:t>- A/B testing</w:t>
      </w:r>
    </w:p>
    <w:p w14:paraId="62D68689" w14:textId="77777777" w:rsidR="00CB3B40" w:rsidRDefault="00CB3B40" w:rsidP="00CB3B40">
      <w:r>
        <w:t>- URL rewrites</w:t>
      </w:r>
    </w:p>
    <w:p w14:paraId="5AF41C7F" w14:textId="77777777" w:rsidR="00CB3B40" w:rsidRDefault="00CB3B40" w:rsidP="00CB3B40">
      <w:r>
        <w:lastRenderedPageBreak/>
        <w:t>- authentication-related edge logic</w:t>
      </w:r>
    </w:p>
    <w:p w14:paraId="61F60F19" w14:textId="77777777" w:rsidR="00CB3B40" w:rsidRDefault="00CB3B40" w:rsidP="00CB3B40"/>
    <w:p w14:paraId="37AE1F8E" w14:textId="77777777" w:rsidR="00CB3B40" w:rsidRDefault="00CB3B40" w:rsidP="00CB3B40">
      <w:r>
        <w:t>## Typical use cases</w:t>
      </w:r>
    </w:p>
    <w:p w14:paraId="2DFD4C86" w14:textId="77777777" w:rsidR="00CB3B40" w:rsidRDefault="00CB3B40" w:rsidP="00CB3B40"/>
    <w:p w14:paraId="696D8486" w14:textId="77777777" w:rsidR="00CB3B40" w:rsidRDefault="00CB3B40" w:rsidP="00CB3B40">
      <w:r>
        <w:t>### Static website delivery</w:t>
      </w:r>
    </w:p>
    <w:p w14:paraId="2981EC56" w14:textId="77777777" w:rsidR="00CB3B40" w:rsidRDefault="00CB3B40" w:rsidP="00CB3B40">
      <w:r>
        <w:t>CloudFront in front of S3 is a very common architecture for websites and asset delivery.</w:t>
      </w:r>
    </w:p>
    <w:p w14:paraId="7854690B" w14:textId="77777777" w:rsidR="00CB3B40" w:rsidRDefault="00CB3B40" w:rsidP="00CB3B40"/>
    <w:p w14:paraId="594EC7FA" w14:textId="77777777" w:rsidR="00CB3B40" w:rsidRDefault="00CB3B40" w:rsidP="00CB3B40">
      <w:r>
        <w:t>### API acceleration</w:t>
      </w:r>
    </w:p>
    <w:p w14:paraId="3E5A9AC3" w14:textId="77777777" w:rsidR="00CB3B40" w:rsidRDefault="00CB3B40" w:rsidP="00CB3B40">
      <w:r>
        <w:t>CloudFront can cache or accelerate API responses where appropriate.</w:t>
      </w:r>
    </w:p>
    <w:p w14:paraId="34EFF59F" w14:textId="77777777" w:rsidR="00CB3B40" w:rsidRDefault="00CB3B40" w:rsidP="00CB3B40"/>
    <w:p w14:paraId="74AE92E0" w14:textId="77777777" w:rsidR="00CB3B40" w:rsidRDefault="00CB3B40" w:rsidP="00CB3B40">
      <w:r>
        <w:t>### Video and media delivery</w:t>
      </w:r>
    </w:p>
    <w:p w14:paraId="68458B77" w14:textId="77777777" w:rsidR="00CB3B40" w:rsidRDefault="00CB3B40" w:rsidP="00CB3B40">
      <w:r>
        <w:t>Useful for large downloads, streaming, and global media access.</w:t>
      </w:r>
    </w:p>
    <w:p w14:paraId="4F044A3E" w14:textId="77777777" w:rsidR="00CB3B40" w:rsidRDefault="00CB3B40" w:rsidP="00CB3B40"/>
    <w:p w14:paraId="72A10995" w14:textId="77777777" w:rsidR="00CB3B40" w:rsidRDefault="00CB3B40" w:rsidP="00CB3B40">
      <w:r>
        <w:t>### Security layer in front of origins</w:t>
      </w:r>
    </w:p>
    <w:p w14:paraId="26F989E6" w14:textId="77777777" w:rsidR="00CB3B40" w:rsidRDefault="00CB3B40" w:rsidP="00CB3B40">
      <w:r>
        <w:t>CloudFront can hide the origin and reduce direct exposure.</w:t>
      </w:r>
    </w:p>
    <w:p w14:paraId="4E2BFE44" w14:textId="77777777" w:rsidR="00CB3B40" w:rsidRDefault="00CB3B40" w:rsidP="00CB3B40"/>
    <w:p w14:paraId="08C65C03" w14:textId="77777777" w:rsidR="00CB3B40" w:rsidRDefault="00CB3B40" w:rsidP="00CB3B40">
      <w:r>
        <w:t>### Global app performance</w:t>
      </w:r>
    </w:p>
    <w:p w14:paraId="3CC48262" w14:textId="77777777" w:rsidR="00CB3B40" w:rsidRDefault="00CB3B40" w:rsidP="00CB3B40">
      <w:r>
        <w:t>It improves performance for users distributed across regions.</w:t>
      </w:r>
    </w:p>
    <w:p w14:paraId="59CAB248" w14:textId="77777777" w:rsidR="00CB3B40" w:rsidRDefault="00CB3B40" w:rsidP="00CB3B40"/>
    <w:p w14:paraId="50265556" w14:textId="77777777" w:rsidR="00CB3B40" w:rsidRDefault="00CB3B40" w:rsidP="00CB3B40">
      <w:r>
        <w:t>## CloudFront and caching strategy</w:t>
      </w:r>
    </w:p>
    <w:p w14:paraId="69A4B4A2" w14:textId="77777777" w:rsidR="00CB3B40" w:rsidRDefault="00CB3B40" w:rsidP="00CB3B40"/>
    <w:p w14:paraId="6EB2965F" w14:textId="77777777" w:rsidR="00CB3B40" w:rsidRDefault="00CB3B40" w:rsidP="00CB3B40">
      <w:r>
        <w:t>Caching is one of the most important concepts to understand.</w:t>
      </w:r>
    </w:p>
    <w:p w14:paraId="543FAD73" w14:textId="77777777" w:rsidR="00CB3B40" w:rsidRDefault="00CB3B40" w:rsidP="00CB3B40"/>
    <w:p w14:paraId="29EE0732" w14:textId="77777777" w:rsidR="00CB3B40" w:rsidRDefault="00CB3B40" w:rsidP="00CB3B40">
      <w:r>
        <w:t>CloudFront caches based on:</w:t>
      </w:r>
    </w:p>
    <w:p w14:paraId="2B96CAA7" w14:textId="77777777" w:rsidR="00CB3B40" w:rsidRDefault="00CB3B40" w:rsidP="00CB3B40">
      <w:r>
        <w:t>- path</w:t>
      </w:r>
    </w:p>
    <w:p w14:paraId="52E93911" w14:textId="77777777" w:rsidR="00CB3B40" w:rsidRDefault="00CB3B40" w:rsidP="00CB3B40">
      <w:r>
        <w:t>- query string rules</w:t>
      </w:r>
    </w:p>
    <w:p w14:paraId="583F1731" w14:textId="77777777" w:rsidR="00CB3B40" w:rsidRDefault="00CB3B40" w:rsidP="00CB3B40">
      <w:r>
        <w:t>- headers</w:t>
      </w:r>
    </w:p>
    <w:p w14:paraId="0769A0B9" w14:textId="77777777" w:rsidR="00CB3B40" w:rsidRDefault="00CB3B40" w:rsidP="00CB3B40">
      <w:r>
        <w:t>- cookies</w:t>
      </w:r>
    </w:p>
    <w:p w14:paraId="7A479E96" w14:textId="77777777" w:rsidR="00CB3B40" w:rsidRDefault="00CB3B40" w:rsidP="00CB3B40">
      <w:r>
        <w:t>- cache policy</w:t>
      </w:r>
    </w:p>
    <w:p w14:paraId="289BE857" w14:textId="77777777" w:rsidR="00CB3B40" w:rsidRDefault="00CB3B40" w:rsidP="00CB3B40">
      <w:r>
        <w:t>- origin response headers</w:t>
      </w:r>
    </w:p>
    <w:p w14:paraId="002D1139" w14:textId="77777777" w:rsidR="00CB3B40" w:rsidRDefault="00CB3B40" w:rsidP="00CB3B40"/>
    <w:p w14:paraId="5BFA7359" w14:textId="77777777" w:rsidR="00CB3B40" w:rsidRDefault="00CB3B40" w:rsidP="00CB3B40">
      <w:r>
        <w:t>If you configure caching poorly, you can get:</w:t>
      </w:r>
    </w:p>
    <w:p w14:paraId="32280DA7" w14:textId="77777777" w:rsidR="00CB3B40" w:rsidRDefault="00CB3B40" w:rsidP="00CB3B40">
      <w:r>
        <w:t>- stale responses</w:t>
      </w:r>
    </w:p>
    <w:p w14:paraId="45A08C3F" w14:textId="77777777" w:rsidR="00CB3B40" w:rsidRDefault="00CB3B40" w:rsidP="00CB3B40">
      <w:r>
        <w:t>- low cache hit rates</w:t>
      </w:r>
    </w:p>
    <w:p w14:paraId="3B3118CA" w14:textId="77777777" w:rsidR="00CB3B40" w:rsidRDefault="00CB3B40" w:rsidP="00CB3B40">
      <w:r>
        <w:t>- unnecessary origin requests</w:t>
      </w:r>
    </w:p>
    <w:p w14:paraId="6590D74B" w14:textId="77777777" w:rsidR="00CB3B40" w:rsidRDefault="00CB3B40" w:rsidP="00CB3B40">
      <w:r>
        <w:t>- confusing behavior across users</w:t>
      </w:r>
    </w:p>
    <w:p w14:paraId="00A05741" w14:textId="77777777" w:rsidR="00CB3B40" w:rsidRDefault="00CB3B40" w:rsidP="00CB3B40"/>
    <w:p w14:paraId="22400785" w14:textId="77777777" w:rsidR="00CB3B40" w:rsidRDefault="00CB3B40" w:rsidP="00CB3B40">
      <w:r>
        <w:t>If you configure it well, CloudFront can dramatically reduce latency and origin load.</w:t>
      </w:r>
    </w:p>
    <w:p w14:paraId="0D6D47EC" w14:textId="77777777" w:rsidR="00CB3B40" w:rsidRDefault="00CB3B40" w:rsidP="00CB3B40"/>
    <w:p w14:paraId="346CD61B" w14:textId="77777777" w:rsidR="00CB3B40" w:rsidRDefault="00CB3B40" w:rsidP="00CB3B40">
      <w:r>
        <w:t>## Cache invalidation</w:t>
      </w:r>
    </w:p>
    <w:p w14:paraId="4E5E8FD4" w14:textId="77777777" w:rsidR="00CB3B40" w:rsidRDefault="00CB3B40" w:rsidP="00CB3B40"/>
    <w:p w14:paraId="1CC09B30" w14:textId="77777777" w:rsidR="00CB3B40" w:rsidRDefault="00CB3B40" w:rsidP="00CB3B40">
      <w:r>
        <w:t>Sometimes content changes and you need to purge cached copies.</w:t>
      </w:r>
    </w:p>
    <w:p w14:paraId="240E3018" w14:textId="77777777" w:rsidR="00CB3B40" w:rsidRDefault="00CB3B40" w:rsidP="00CB3B40"/>
    <w:p w14:paraId="4F57D046" w14:textId="77777777" w:rsidR="00CB3B40" w:rsidRDefault="00CB3B40" w:rsidP="00CB3B40">
      <w:r>
        <w:t>You can:</w:t>
      </w:r>
    </w:p>
    <w:p w14:paraId="76DDF92C" w14:textId="77777777" w:rsidR="00CB3B40" w:rsidRDefault="00CB3B40" w:rsidP="00CB3B40">
      <w:r>
        <w:t>- wait for TTL expiration</w:t>
      </w:r>
    </w:p>
    <w:p w14:paraId="3CAD14D4" w14:textId="77777777" w:rsidR="00CB3B40" w:rsidRDefault="00CB3B40" w:rsidP="00CB3B40">
      <w:r>
        <w:lastRenderedPageBreak/>
        <w:t>- use invalidation to force CloudFront to refresh objects</w:t>
      </w:r>
    </w:p>
    <w:p w14:paraId="5704EEFE" w14:textId="77777777" w:rsidR="00CB3B40" w:rsidRDefault="00CB3B40" w:rsidP="00CB3B40">
      <w:r>
        <w:t>- version your asset filenames, which is often the best approach for static content</w:t>
      </w:r>
    </w:p>
    <w:p w14:paraId="73516847" w14:textId="77777777" w:rsidR="00CB3B40" w:rsidRDefault="00CB3B40" w:rsidP="00CB3B40"/>
    <w:p w14:paraId="151A5C1D" w14:textId="77777777" w:rsidR="00CB3B40" w:rsidRDefault="00CB3B40" w:rsidP="00CB3B40">
      <w:r>
        <w:t>A common best practice is:</w:t>
      </w:r>
    </w:p>
    <w:p w14:paraId="2F4C82CD" w14:textId="77777777" w:rsidR="00CB3B40" w:rsidRDefault="00CB3B40" w:rsidP="00CB3B40">
      <w:r>
        <w:t>- use long cache times for static files</w:t>
      </w:r>
    </w:p>
    <w:p w14:paraId="2542CA24" w14:textId="77777777" w:rsidR="00CB3B40" w:rsidRDefault="00CB3B40" w:rsidP="00CB3B40">
      <w:r>
        <w:t>- change the filename when the file changes, such as `app.abc123.js`</w:t>
      </w:r>
    </w:p>
    <w:p w14:paraId="0E518E7D" w14:textId="77777777" w:rsidR="00CB3B40" w:rsidRDefault="00CB3B40" w:rsidP="00CB3B40"/>
    <w:p w14:paraId="69D408DB" w14:textId="77777777" w:rsidR="00CB3B40" w:rsidRDefault="00CB3B40" w:rsidP="00CB3B40">
      <w:r>
        <w:t>This avoids frequent invalidations.</w:t>
      </w:r>
    </w:p>
    <w:p w14:paraId="0664A349" w14:textId="77777777" w:rsidR="00CB3B40" w:rsidRDefault="00CB3B40" w:rsidP="00CB3B40"/>
    <w:p w14:paraId="5DD8E64F" w14:textId="77777777" w:rsidR="00CB3B40" w:rsidRDefault="00CB3B40" w:rsidP="00CB3B40">
      <w:r>
        <w:t>## CloudFront vs origin</w:t>
      </w:r>
    </w:p>
    <w:p w14:paraId="650846C7" w14:textId="77777777" w:rsidR="00CB3B40" w:rsidRDefault="00CB3B40" w:rsidP="00CB3B40"/>
    <w:p w14:paraId="09903795" w14:textId="77777777" w:rsidR="00CB3B40" w:rsidRDefault="00CB3B40" w:rsidP="00CB3B40">
      <w:r>
        <w:t>CloudFront does not replace your origin. It accelerates and protects it.</w:t>
      </w:r>
    </w:p>
    <w:p w14:paraId="7CB10932" w14:textId="77777777" w:rsidR="00CB3B40" w:rsidRDefault="00CB3B40" w:rsidP="00CB3B40"/>
    <w:p w14:paraId="2EBABA9A" w14:textId="77777777" w:rsidR="00CB3B40" w:rsidRDefault="00CB3B40" w:rsidP="00CB3B40">
      <w:r>
        <w:t>The origin remains responsible for:</w:t>
      </w:r>
    </w:p>
    <w:p w14:paraId="4C956E1A" w14:textId="77777777" w:rsidR="00CB3B40" w:rsidRDefault="00CB3B40" w:rsidP="00CB3B40">
      <w:r>
        <w:t>- business logic</w:t>
      </w:r>
    </w:p>
    <w:p w14:paraId="1BADB237" w14:textId="77777777" w:rsidR="00CB3B40" w:rsidRDefault="00CB3B40" w:rsidP="00CB3B40">
      <w:r>
        <w:t>- generating dynamic responses</w:t>
      </w:r>
    </w:p>
    <w:p w14:paraId="719AA87E" w14:textId="77777777" w:rsidR="00CB3B40" w:rsidRDefault="00CB3B40" w:rsidP="00CB3B40">
      <w:r>
        <w:t>- storing source content</w:t>
      </w:r>
    </w:p>
    <w:p w14:paraId="553ED2AC" w14:textId="77777777" w:rsidR="00CB3B40" w:rsidRDefault="00CB3B40" w:rsidP="00CB3B40">
      <w:r>
        <w:t>- serving uncached requests</w:t>
      </w:r>
    </w:p>
    <w:p w14:paraId="6624F5B6" w14:textId="77777777" w:rsidR="00CB3B40" w:rsidRDefault="00CB3B40" w:rsidP="00CB3B40"/>
    <w:p w14:paraId="32F3302B" w14:textId="77777777" w:rsidR="00CB3B40" w:rsidRDefault="00CB3B40" w:rsidP="00CB3B40">
      <w:r>
        <w:t>CloudFront acts as a distributed front layer.</w:t>
      </w:r>
    </w:p>
    <w:p w14:paraId="368BAE6C" w14:textId="77777777" w:rsidR="00CB3B40" w:rsidRDefault="00CB3B40" w:rsidP="00CB3B40"/>
    <w:p w14:paraId="27AF460B" w14:textId="77777777" w:rsidR="00CB3B40" w:rsidRDefault="00CB3B40" w:rsidP="00CB3B40">
      <w:r>
        <w:t>## CloudFront and S3</w:t>
      </w:r>
    </w:p>
    <w:p w14:paraId="0A1EE18D" w14:textId="77777777" w:rsidR="00CB3B40" w:rsidRDefault="00CB3B40" w:rsidP="00CB3B40"/>
    <w:p w14:paraId="5DBF919F" w14:textId="77777777" w:rsidR="00CB3B40" w:rsidRDefault="00CB3B40" w:rsidP="00CB3B40">
      <w:r>
        <w:t>One of the most common setups is S3 plus CloudFront.</w:t>
      </w:r>
    </w:p>
    <w:p w14:paraId="194271D5" w14:textId="77777777" w:rsidR="00CB3B40" w:rsidRDefault="00CB3B40" w:rsidP="00CB3B40"/>
    <w:p w14:paraId="2515AF87" w14:textId="77777777" w:rsidR="00CB3B40" w:rsidRDefault="00CB3B40" w:rsidP="00CB3B40">
      <w:r>
        <w:t>Why this is popular:</w:t>
      </w:r>
    </w:p>
    <w:p w14:paraId="4BFB9BE5" w14:textId="77777777" w:rsidR="00CB3B40" w:rsidRDefault="00CB3B40" w:rsidP="00CB3B40">
      <w:r>
        <w:t>- S3 stores the files durably</w:t>
      </w:r>
    </w:p>
    <w:p w14:paraId="0E986F78" w14:textId="77777777" w:rsidR="00CB3B40" w:rsidRDefault="00CB3B40" w:rsidP="00CB3B40">
      <w:r>
        <w:t>- CloudFront caches them globally</w:t>
      </w:r>
    </w:p>
    <w:p w14:paraId="08F908D1" w14:textId="77777777" w:rsidR="00CB3B40" w:rsidRDefault="00CB3B40" w:rsidP="00CB3B40">
      <w:r>
        <w:t>- users get low-latency access</w:t>
      </w:r>
    </w:p>
    <w:p w14:paraId="54D3F292" w14:textId="77777777" w:rsidR="00CB3B40" w:rsidRDefault="00CB3B40" w:rsidP="00CB3B40">
      <w:r>
        <w:t>- the S3 bucket can remain private</w:t>
      </w:r>
    </w:p>
    <w:p w14:paraId="620DB12A" w14:textId="77777777" w:rsidR="00CB3B40" w:rsidRDefault="00CB3B40" w:rsidP="00CB3B40"/>
    <w:p w14:paraId="42528833" w14:textId="77777777" w:rsidR="00CB3B40" w:rsidRDefault="00CB3B40" w:rsidP="00CB3B40">
      <w:r>
        <w:t>This is ideal for:</w:t>
      </w:r>
    </w:p>
    <w:p w14:paraId="733FF49A" w14:textId="77777777" w:rsidR="00CB3B40" w:rsidRDefault="00CB3B40" w:rsidP="00CB3B40">
      <w:r>
        <w:t>- websites</w:t>
      </w:r>
    </w:p>
    <w:p w14:paraId="77979D3F" w14:textId="77777777" w:rsidR="00CB3B40" w:rsidRDefault="00CB3B40" w:rsidP="00CB3B40">
      <w:r>
        <w:t>- images</w:t>
      </w:r>
    </w:p>
    <w:p w14:paraId="0E7869E8" w14:textId="77777777" w:rsidR="00CB3B40" w:rsidRDefault="00CB3B40" w:rsidP="00CB3B40">
      <w:r>
        <w:t>- downloadable assets</w:t>
      </w:r>
    </w:p>
    <w:p w14:paraId="3C83B20A" w14:textId="77777777" w:rsidR="00CB3B40" w:rsidRDefault="00CB3B40" w:rsidP="00CB3B40">
      <w:r>
        <w:t>- software distribution</w:t>
      </w:r>
    </w:p>
    <w:p w14:paraId="2351EB6C" w14:textId="77777777" w:rsidR="00CB3B40" w:rsidRDefault="00CB3B40" w:rsidP="00CB3B40"/>
    <w:p w14:paraId="18C15425" w14:textId="77777777" w:rsidR="00CB3B40" w:rsidRDefault="00CB3B40" w:rsidP="00CB3B40">
      <w:r>
        <w:t>## CloudFront with dynamic applications</w:t>
      </w:r>
    </w:p>
    <w:p w14:paraId="4BC5D4F9" w14:textId="77777777" w:rsidR="00CB3B40" w:rsidRDefault="00CB3B40" w:rsidP="00CB3B40"/>
    <w:p w14:paraId="7F8843DF" w14:textId="77777777" w:rsidR="00CB3B40" w:rsidRDefault="00CB3B40" w:rsidP="00CB3B40">
      <w:r>
        <w:t>CloudFront can also sit in front of application backends like ALB or API Gateway.</w:t>
      </w:r>
    </w:p>
    <w:p w14:paraId="29A0C609" w14:textId="77777777" w:rsidR="00CB3B40" w:rsidRDefault="00CB3B40" w:rsidP="00CB3B40"/>
    <w:p w14:paraId="17DA2336" w14:textId="77777777" w:rsidR="00CB3B40" w:rsidRDefault="00CB3B40" w:rsidP="00CB3B40">
      <w:r>
        <w:t>That helps with:</w:t>
      </w:r>
    </w:p>
    <w:p w14:paraId="26857D39" w14:textId="77777777" w:rsidR="00CB3B40" w:rsidRDefault="00CB3B40" w:rsidP="00CB3B40">
      <w:r>
        <w:t>- TLS termination</w:t>
      </w:r>
    </w:p>
    <w:p w14:paraId="6A21CCCB" w14:textId="77777777" w:rsidR="00CB3B40" w:rsidRDefault="00CB3B40" w:rsidP="00CB3B40">
      <w:r>
        <w:t>- caching selected responses</w:t>
      </w:r>
    </w:p>
    <w:p w14:paraId="2DBA86D3" w14:textId="77777777" w:rsidR="00CB3B40" w:rsidRDefault="00CB3B40" w:rsidP="00CB3B40">
      <w:r>
        <w:t>- global acceleration</w:t>
      </w:r>
    </w:p>
    <w:p w14:paraId="67D328E3" w14:textId="77777777" w:rsidR="00CB3B40" w:rsidRDefault="00CB3B40" w:rsidP="00CB3B40">
      <w:r>
        <w:lastRenderedPageBreak/>
        <w:t>- protection from direct exposure</w:t>
      </w:r>
    </w:p>
    <w:p w14:paraId="2AD47D4F" w14:textId="77777777" w:rsidR="00CB3B40" w:rsidRDefault="00CB3B40" w:rsidP="00CB3B40"/>
    <w:p w14:paraId="34D8084E" w14:textId="77777777" w:rsidR="00CB3B40" w:rsidRDefault="00CB3B40" w:rsidP="00CB3B40">
      <w:r>
        <w:t>For APIs, you need to be careful about what is cacheable. Not every API response should be cached, especially user-specific or highly dynamic data.</w:t>
      </w:r>
    </w:p>
    <w:p w14:paraId="5EC3728C" w14:textId="77777777" w:rsidR="00CB3B40" w:rsidRDefault="00CB3B40" w:rsidP="00CB3B40"/>
    <w:p w14:paraId="0B0E5960" w14:textId="77777777" w:rsidR="00CB3B40" w:rsidRDefault="00CB3B40" w:rsidP="00CB3B40">
      <w:r>
        <w:t>## CloudFront and security</w:t>
      </w:r>
    </w:p>
    <w:p w14:paraId="40877CA9" w14:textId="77777777" w:rsidR="00CB3B40" w:rsidRDefault="00CB3B40" w:rsidP="00CB3B40"/>
    <w:p w14:paraId="28C62F7F" w14:textId="77777777" w:rsidR="00CB3B40" w:rsidRDefault="00CB3B40" w:rsidP="00CB3B40">
      <w:r>
        <w:t>CloudFront adds a useful security layer.</w:t>
      </w:r>
    </w:p>
    <w:p w14:paraId="5618D548" w14:textId="77777777" w:rsidR="00CB3B40" w:rsidRDefault="00CB3B40" w:rsidP="00CB3B40"/>
    <w:p w14:paraId="11BB0333" w14:textId="77777777" w:rsidR="00CB3B40" w:rsidRDefault="00CB3B40" w:rsidP="00CB3B40">
      <w:r>
        <w:t>Features include:</w:t>
      </w:r>
    </w:p>
    <w:p w14:paraId="4E767F69" w14:textId="77777777" w:rsidR="00CB3B40" w:rsidRDefault="00CB3B40" w:rsidP="00CB3B40">
      <w:r>
        <w:t>- HTTPS</w:t>
      </w:r>
    </w:p>
    <w:p w14:paraId="3302CEB7" w14:textId="77777777" w:rsidR="00CB3B40" w:rsidRDefault="00CB3B40" w:rsidP="00CB3B40">
      <w:r>
        <w:t>- AWS WAF integration</w:t>
      </w:r>
    </w:p>
    <w:p w14:paraId="0DC107B8" w14:textId="77777777" w:rsidR="00CB3B40" w:rsidRDefault="00CB3B40" w:rsidP="00CB3B40">
      <w:r>
        <w:t>- Shield integration</w:t>
      </w:r>
    </w:p>
    <w:p w14:paraId="4151CB07" w14:textId="77777777" w:rsidR="00CB3B40" w:rsidRDefault="00CB3B40" w:rsidP="00CB3B40">
      <w:r>
        <w:t>- signed URLs and cookies</w:t>
      </w:r>
    </w:p>
    <w:p w14:paraId="79E69352" w14:textId="77777777" w:rsidR="00CB3B40" w:rsidRDefault="00CB3B40" w:rsidP="00CB3B40">
      <w:r>
        <w:t>- origin access control</w:t>
      </w:r>
    </w:p>
    <w:p w14:paraId="1DAEB172" w14:textId="77777777" w:rsidR="00CB3B40" w:rsidRDefault="00CB3B40" w:rsidP="00CB3B40">
      <w:r>
        <w:t>- geo restrictions</w:t>
      </w:r>
    </w:p>
    <w:p w14:paraId="51DA113E" w14:textId="77777777" w:rsidR="00CB3B40" w:rsidRDefault="00CB3B40" w:rsidP="00CB3B40"/>
    <w:p w14:paraId="35D46585" w14:textId="77777777" w:rsidR="00CB3B40" w:rsidRDefault="00CB3B40" w:rsidP="00CB3B40">
      <w:r>
        <w:t>This makes it a good edge component for public-facing applications.</w:t>
      </w:r>
    </w:p>
    <w:p w14:paraId="30476BAB" w14:textId="77777777" w:rsidR="00CB3B40" w:rsidRDefault="00CB3B40" w:rsidP="00CB3B40"/>
    <w:p w14:paraId="3EFA5C7B" w14:textId="77777777" w:rsidR="00CB3B40" w:rsidRDefault="00CB3B40" w:rsidP="00CB3B40">
      <w:r>
        <w:t>## Trade-offs</w:t>
      </w:r>
    </w:p>
    <w:p w14:paraId="25BAC0F6" w14:textId="77777777" w:rsidR="00CB3B40" w:rsidRDefault="00CB3B40" w:rsidP="00CB3B40"/>
    <w:p w14:paraId="088974E3" w14:textId="77777777" w:rsidR="00CB3B40" w:rsidRDefault="00CB3B40" w:rsidP="00CB3B40">
      <w:r>
        <w:t>### Benefits</w:t>
      </w:r>
    </w:p>
    <w:p w14:paraId="1C55E1F0" w14:textId="77777777" w:rsidR="00CB3B40" w:rsidRDefault="00CB3B40" w:rsidP="00CB3B40">
      <w:r>
        <w:t>- Faster global delivery</w:t>
      </w:r>
    </w:p>
    <w:p w14:paraId="25C973E1" w14:textId="77777777" w:rsidR="00CB3B40" w:rsidRDefault="00CB3B40" w:rsidP="00CB3B40">
      <w:r>
        <w:lastRenderedPageBreak/>
        <w:t>- Lower origin load</w:t>
      </w:r>
    </w:p>
    <w:p w14:paraId="3C6F415A" w14:textId="77777777" w:rsidR="00CB3B40" w:rsidRDefault="00CB3B40" w:rsidP="00CB3B40">
      <w:r>
        <w:t>- Better scalability</w:t>
      </w:r>
    </w:p>
    <w:p w14:paraId="132ADF88" w14:textId="77777777" w:rsidR="00CB3B40" w:rsidRDefault="00CB3B40" w:rsidP="00CB3B40">
      <w:r>
        <w:t>- More security options</w:t>
      </w:r>
    </w:p>
    <w:p w14:paraId="6ECE22F8" w14:textId="77777777" w:rsidR="00CB3B40" w:rsidRDefault="00CB3B40" w:rsidP="00CB3B40">
      <w:r>
        <w:t>- Can cache static and some dynamic content</w:t>
      </w:r>
    </w:p>
    <w:p w14:paraId="752077A1" w14:textId="77777777" w:rsidR="00CB3B40" w:rsidRDefault="00CB3B40" w:rsidP="00CB3B40"/>
    <w:p w14:paraId="799A5F49" w14:textId="77777777" w:rsidR="00CB3B40" w:rsidRDefault="00CB3B40" w:rsidP="00CB3B40">
      <w:r>
        <w:t>### Costs and complexity</w:t>
      </w:r>
    </w:p>
    <w:p w14:paraId="324660D7" w14:textId="77777777" w:rsidR="00CB3B40" w:rsidRDefault="00CB3B40" w:rsidP="00CB3B40">
      <w:r>
        <w:t>- Caching rules can be tricky</w:t>
      </w:r>
    </w:p>
    <w:p w14:paraId="50FDF28B" w14:textId="77777777" w:rsidR="00CB3B40" w:rsidRDefault="00CB3B40" w:rsidP="00CB3B40">
      <w:r>
        <w:t>- Invalidations may be needed</w:t>
      </w:r>
    </w:p>
    <w:p w14:paraId="394EA18D" w14:textId="77777777" w:rsidR="00CB3B40" w:rsidRDefault="00CB3B40" w:rsidP="00CB3B40">
      <w:r>
        <w:t>- Debugging cache behavior can be confusing</w:t>
      </w:r>
    </w:p>
    <w:p w14:paraId="18987D02" w14:textId="77777777" w:rsidR="00CB3B40" w:rsidRDefault="00CB3B40" w:rsidP="00CB3B40">
      <w:r>
        <w:t>- Dynamic personalization can reduce cache efficiency</w:t>
      </w:r>
    </w:p>
    <w:p w14:paraId="2D0086F3" w14:textId="77777777" w:rsidR="00CB3B40" w:rsidRDefault="00CB3B40" w:rsidP="00CB3B40">
      <w:r>
        <w:t>- Misconfiguration can cause stale or incorrect content</w:t>
      </w:r>
    </w:p>
    <w:p w14:paraId="0845EE39" w14:textId="77777777" w:rsidR="00CB3B40" w:rsidRDefault="00CB3B40" w:rsidP="00CB3B40"/>
    <w:p w14:paraId="7DD0C14B" w14:textId="77777777" w:rsidR="00CB3B40" w:rsidRDefault="00CB3B40" w:rsidP="00CB3B40">
      <w:r>
        <w:t>## Common failure modes</w:t>
      </w:r>
    </w:p>
    <w:p w14:paraId="4C944A1D" w14:textId="77777777" w:rsidR="00CB3B40" w:rsidRDefault="00CB3B40" w:rsidP="00CB3B40"/>
    <w:p w14:paraId="6FEC1BB7" w14:textId="77777777" w:rsidR="00CB3B40" w:rsidRDefault="00CB3B40" w:rsidP="00CB3B40">
      <w:r>
        <w:t>- forgetting that CloudFront caches responses and serving stale content</w:t>
      </w:r>
    </w:p>
    <w:p w14:paraId="4FF02BDF" w14:textId="77777777" w:rsidR="00CB3B40" w:rsidRDefault="00CB3B40" w:rsidP="00CB3B40">
      <w:r>
        <w:t>- caching personalized data accidentally</w:t>
      </w:r>
    </w:p>
    <w:p w14:paraId="4BCFF589" w14:textId="77777777" w:rsidR="00CB3B40" w:rsidRDefault="00CB3B40" w:rsidP="00CB3B40">
      <w:r>
        <w:t>- forwarding too many headers or cookies and destroying cache hit rates</w:t>
      </w:r>
    </w:p>
    <w:p w14:paraId="040B555A" w14:textId="77777777" w:rsidR="00CB3B40" w:rsidRDefault="00CB3B40" w:rsidP="00CB3B40">
      <w:r>
        <w:t>- using CloudFront for content that should not be cached</w:t>
      </w:r>
    </w:p>
    <w:p w14:paraId="41D6033C" w14:textId="77777777" w:rsidR="00CB3B40" w:rsidRDefault="00CB3B40" w:rsidP="00CB3B40">
      <w:r>
        <w:t>- relying on invalidation instead of proper asset versioning</w:t>
      </w:r>
    </w:p>
    <w:p w14:paraId="4A46EEB6" w14:textId="77777777" w:rsidR="00CB3B40" w:rsidRDefault="00CB3B40" w:rsidP="00CB3B40">
      <w:r>
        <w:t>- not protecting the origin properly</w:t>
      </w:r>
    </w:p>
    <w:p w14:paraId="1E4094C2" w14:textId="77777777" w:rsidR="00CB3B40" w:rsidRDefault="00CB3B40" w:rsidP="00CB3B40"/>
    <w:p w14:paraId="2E97ABBF" w14:textId="77777777" w:rsidR="00CB3B40" w:rsidRDefault="00CB3B40" w:rsidP="00CB3B40">
      <w:r>
        <w:t>## CloudFront request lifecycle example</w:t>
      </w:r>
    </w:p>
    <w:p w14:paraId="0BA48CFD" w14:textId="77777777" w:rsidR="00CB3B40" w:rsidRDefault="00CB3B40" w:rsidP="00CB3B40"/>
    <w:p w14:paraId="42C18E24" w14:textId="77777777" w:rsidR="00CB3B40" w:rsidRDefault="00CB3B40" w:rsidP="00CB3B40">
      <w:r>
        <w:lastRenderedPageBreak/>
        <w:t>```mermaid</w:t>
      </w:r>
    </w:p>
    <w:p w14:paraId="1676D8D1" w14:textId="77777777" w:rsidR="00CB3B40" w:rsidRDefault="00CB3B40" w:rsidP="00CB3B40">
      <w:r>
        <w:t>sequenceDiagram</w:t>
      </w:r>
    </w:p>
    <w:p w14:paraId="68688651" w14:textId="77777777" w:rsidR="00CB3B40" w:rsidRDefault="00CB3B40" w:rsidP="00CB3B40">
      <w:r>
        <w:t xml:space="preserve">    participant U as User</w:t>
      </w:r>
    </w:p>
    <w:p w14:paraId="0CF5BAB4" w14:textId="77777777" w:rsidR="00CB3B40" w:rsidRDefault="00CB3B40" w:rsidP="00CB3B40">
      <w:r>
        <w:t xml:space="preserve">    participant C as CloudFront</w:t>
      </w:r>
    </w:p>
    <w:p w14:paraId="4A0846BC" w14:textId="77777777" w:rsidR="00CB3B40" w:rsidRDefault="00CB3B40" w:rsidP="00CB3B40">
      <w:r>
        <w:t xml:space="preserve">    participant O as Origin</w:t>
      </w:r>
    </w:p>
    <w:p w14:paraId="3A8E6EBE" w14:textId="77777777" w:rsidR="00CB3B40" w:rsidRDefault="00CB3B40" w:rsidP="00CB3B40"/>
    <w:p w14:paraId="053B3DB4" w14:textId="77777777" w:rsidR="00CB3B40" w:rsidRDefault="00CB3B40" w:rsidP="00CB3B40">
      <w:r>
        <w:t xml:space="preserve">    U-&gt;&gt;C: Request asset</w:t>
      </w:r>
    </w:p>
    <w:p w14:paraId="4CBACB3A" w14:textId="77777777" w:rsidR="00CB3B40" w:rsidRDefault="00CB3B40" w:rsidP="00CB3B40">
      <w:r>
        <w:t xml:space="preserve">    C-&gt;&gt;C: Check cache</w:t>
      </w:r>
    </w:p>
    <w:p w14:paraId="351349AF" w14:textId="77777777" w:rsidR="00CB3B40" w:rsidRDefault="00CB3B40" w:rsidP="00CB3B40">
      <w:r>
        <w:t xml:space="preserve">    alt Cache hit</w:t>
      </w:r>
    </w:p>
    <w:p w14:paraId="3FFEA1B4" w14:textId="77777777" w:rsidR="00CB3B40" w:rsidRDefault="00CB3B40" w:rsidP="00CB3B40">
      <w:r>
        <w:t xml:space="preserve">        C--&gt;&gt;U: Return cached response</w:t>
      </w:r>
    </w:p>
    <w:p w14:paraId="268E5C25" w14:textId="77777777" w:rsidR="00CB3B40" w:rsidRDefault="00CB3B40" w:rsidP="00CB3B40">
      <w:r>
        <w:t xml:space="preserve">    else Cache miss</w:t>
      </w:r>
    </w:p>
    <w:p w14:paraId="3E71C48B" w14:textId="77777777" w:rsidR="00CB3B40" w:rsidRDefault="00CB3B40" w:rsidP="00CB3B40">
      <w:r>
        <w:t xml:space="preserve">        C-&gt;&gt;O: Fetch from origin</w:t>
      </w:r>
    </w:p>
    <w:p w14:paraId="2D8DDED1" w14:textId="77777777" w:rsidR="00CB3B40" w:rsidRDefault="00CB3B40" w:rsidP="00CB3B40">
      <w:r>
        <w:t xml:space="preserve">        O--&gt;&gt;C: Return response</w:t>
      </w:r>
    </w:p>
    <w:p w14:paraId="36A9B4FE" w14:textId="77777777" w:rsidR="00CB3B40" w:rsidRDefault="00CB3B40" w:rsidP="00CB3B40">
      <w:r>
        <w:t xml:space="preserve">        C--&gt;&gt;U: Return response</w:t>
      </w:r>
    </w:p>
    <w:p w14:paraId="27914F8A" w14:textId="77777777" w:rsidR="00CB3B40" w:rsidRDefault="00CB3B40" w:rsidP="00CB3B40">
      <w:r>
        <w:t xml:space="preserve">    end</w:t>
      </w:r>
    </w:p>
    <w:p w14:paraId="0CA51DC1" w14:textId="77777777" w:rsidR="00CB3B40" w:rsidRDefault="00CB3B40" w:rsidP="00CB3B40"/>
    <w:p w14:paraId="35732691" w14:textId="77777777" w:rsidR="00CB3B40" w:rsidRDefault="00CB3B40" w:rsidP="00CB3B40">
      <w:r>
        <w:t xml:space="preserve">    style U fill:#00ceff,stroke:#000000,stroke-width:2px,color:#000000</w:t>
      </w:r>
    </w:p>
    <w:p w14:paraId="1D9B5E06" w14:textId="77777777" w:rsidR="00CB3B40" w:rsidRDefault="00CB3B40" w:rsidP="00CB3B40">
      <w:r>
        <w:t xml:space="preserve">    style C fill:#69db7c,stroke:#000000,stroke-width:2px,color:#000000</w:t>
      </w:r>
    </w:p>
    <w:p w14:paraId="6C72BB62" w14:textId="77777777" w:rsidR="00CB3B40" w:rsidRDefault="00CB3B40" w:rsidP="00CB3B40">
      <w:r>
        <w:t xml:space="preserve">    style O fill:#ffd43b,stroke:#000000,stroke-width:2px,color:#000000</w:t>
      </w:r>
    </w:p>
    <w:p w14:paraId="088B8914" w14:textId="77777777" w:rsidR="00CB3B40" w:rsidRDefault="00CB3B40" w:rsidP="00CB3B40">
      <w:r>
        <w:t>```</w:t>
      </w:r>
    </w:p>
    <w:p w14:paraId="6C167C16" w14:textId="77777777" w:rsidR="00CB3B40" w:rsidRDefault="00CB3B40" w:rsidP="00CB3B40"/>
    <w:p w14:paraId="35A33E32" w14:textId="77777777" w:rsidR="00CB3B40" w:rsidRDefault="00CB3B40" w:rsidP="00CB3B40">
      <w:r>
        <w:t>## Best practices</w:t>
      </w:r>
    </w:p>
    <w:p w14:paraId="5295D4B6" w14:textId="77777777" w:rsidR="00CB3B40" w:rsidRDefault="00CB3B40" w:rsidP="00CB3B40"/>
    <w:p w14:paraId="590E2E12" w14:textId="77777777" w:rsidR="00CB3B40" w:rsidRDefault="00CB3B40" w:rsidP="00CB3B40">
      <w:r>
        <w:t>### Use CloudFront for static assets</w:t>
      </w:r>
    </w:p>
    <w:p w14:paraId="100A4E38" w14:textId="77777777" w:rsidR="00CB3B40" w:rsidRDefault="00CB3B40" w:rsidP="00CB3B40">
      <w:r>
        <w:t>This is where it gives the biggest benefit.</w:t>
      </w:r>
    </w:p>
    <w:p w14:paraId="76678079" w14:textId="77777777" w:rsidR="00CB3B40" w:rsidRDefault="00CB3B40" w:rsidP="00CB3B40"/>
    <w:p w14:paraId="7BB8A2C1" w14:textId="77777777" w:rsidR="00CB3B40" w:rsidRDefault="00CB3B40" w:rsidP="00CB3B40">
      <w:r>
        <w:t>### Configure cache policies carefully</w:t>
      </w:r>
    </w:p>
    <w:p w14:paraId="7548CF9B" w14:textId="77777777" w:rsidR="00CB3B40" w:rsidRDefault="00CB3B40" w:rsidP="00CB3B40">
      <w:r>
        <w:t>Only forward what is necessary.</w:t>
      </w:r>
    </w:p>
    <w:p w14:paraId="05515324" w14:textId="77777777" w:rsidR="00CB3B40" w:rsidRDefault="00CB3B40" w:rsidP="00CB3B40"/>
    <w:p w14:paraId="1BEF39DD" w14:textId="77777777" w:rsidR="00CB3B40" w:rsidRDefault="00CB3B40" w:rsidP="00CB3B40">
      <w:r>
        <w:t>### Version static files</w:t>
      </w:r>
    </w:p>
    <w:p w14:paraId="438B8616" w14:textId="77777777" w:rsidR="00CB3B40" w:rsidRDefault="00CB3B40" w:rsidP="00CB3B40">
      <w:r>
        <w:t>Prefer filename versioning over frequent invalidations.</w:t>
      </w:r>
    </w:p>
    <w:p w14:paraId="5AA3D9AD" w14:textId="77777777" w:rsidR="00CB3B40" w:rsidRDefault="00CB3B40" w:rsidP="00CB3B40"/>
    <w:p w14:paraId="5AE299F6" w14:textId="77777777" w:rsidR="00CB3B40" w:rsidRDefault="00CB3B40" w:rsidP="00CB3B40">
      <w:r>
        <w:t>### Keep origins private where possible</w:t>
      </w:r>
    </w:p>
    <w:p w14:paraId="42396396" w14:textId="77777777" w:rsidR="00CB3B40" w:rsidRDefault="00CB3B40" w:rsidP="00CB3B40">
      <w:r>
        <w:t>Use origin access controls for S3.</w:t>
      </w:r>
    </w:p>
    <w:p w14:paraId="2EAE3694" w14:textId="77777777" w:rsidR="00CB3B40" w:rsidRDefault="00CB3B40" w:rsidP="00CB3B40"/>
    <w:p w14:paraId="6C70915F" w14:textId="77777777" w:rsidR="00CB3B40" w:rsidRDefault="00CB3B40" w:rsidP="00CB3B40">
      <w:r>
        <w:t>### Monitor cache hit ratio</w:t>
      </w:r>
    </w:p>
    <w:p w14:paraId="3585DFE6" w14:textId="77777777" w:rsidR="00CB3B40" w:rsidRDefault="00CB3B40" w:rsidP="00CB3B40">
      <w:r>
        <w:t>A low hit ratio may mean your cache policy is too broad or too specific.</w:t>
      </w:r>
    </w:p>
    <w:p w14:paraId="6BEB5417" w14:textId="77777777" w:rsidR="00CB3B40" w:rsidRDefault="00CB3B40" w:rsidP="00CB3B40"/>
    <w:p w14:paraId="3E05F8E2" w14:textId="77777777" w:rsidR="00CB3B40" w:rsidRDefault="00CB3B40" w:rsidP="00CB3B40">
      <w:r>
        <w:t>### Be careful with personalized content</w:t>
      </w:r>
    </w:p>
    <w:p w14:paraId="0629B9C4" w14:textId="77777777" w:rsidR="00CB3B40" w:rsidRDefault="00CB3B40" w:rsidP="00CB3B40">
      <w:r>
        <w:t>Do not cache user-specific responses unless you know exactly what you are doing.</w:t>
      </w:r>
    </w:p>
    <w:p w14:paraId="09C84882" w14:textId="77777777" w:rsidR="00CB3B40" w:rsidRDefault="00CB3B40" w:rsidP="00CB3B40"/>
    <w:p w14:paraId="63924E75" w14:textId="77777777" w:rsidR="00CB3B40" w:rsidRDefault="00CB3B40" w:rsidP="00CB3B40">
      <w:r>
        <w:t>## CloudFront vs S3 website hosting</w:t>
      </w:r>
    </w:p>
    <w:p w14:paraId="7ED8D749" w14:textId="77777777" w:rsidR="00CB3B40" w:rsidRDefault="00CB3B40" w:rsidP="00CB3B40"/>
    <w:p w14:paraId="5FC8043A" w14:textId="77777777" w:rsidR="00CB3B40" w:rsidRDefault="00CB3B40" w:rsidP="00CB3B40">
      <w:r>
        <w:t>S3 website hosting can serve static websites directly, but CloudFront gives you:</w:t>
      </w:r>
    </w:p>
    <w:p w14:paraId="175716E4" w14:textId="77777777" w:rsidR="00CB3B40" w:rsidRDefault="00CB3B40" w:rsidP="00CB3B40">
      <w:r>
        <w:lastRenderedPageBreak/>
        <w:t>- global caching</w:t>
      </w:r>
    </w:p>
    <w:p w14:paraId="0315D8F0" w14:textId="77777777" w:rsidR="00CB3B40" w:rsidRDefault="00CB3B40" w:rsidP="00CB3B40">
      <w:r>
        <w:t>- HTTPS and edge security</w:t>
      </w:r>
    </w:p>
    <w:p w14:paraId="783013D3" w14:textId="77777777" w:rsidR="00CB3B40" w:rsidRDefault="00CB3B40" w:rsidP="00CB3B40">
      <w:r>
        <w:t>- better performance</w:t>
      </w:r>
    </w:p>
    <w:p w14:paraId="67757F09" w14:textId="77777777" w:rsidR="00CB3B40" w:rsidRDefault="00CB3B40" w:rsidP="00CB3B40">
      <w:r>
        <w:t>- origin protection</w:t>
      </w:r>
    </w:p>
    <w:p w14:paraId="21977714" w14:textId="77777777" w:rsidR="00CB3B40" w:rsidRDefault="00CB3B40" w:rsidP="00CB3B40">
      <w:r>
        <w:t>- more control over delivery</w:t>
      </w:r>
    </w:p>
    <w:p w14:paraId="4AC008F1" w14:textId="77777777" w:rsidR="00CB3B40" w:rsidRDefault="00CB3B40" w:rsidP="00CB3B40"/>
    <w:p w14:paraId="4423D4C0" w14:textId="77777777" w:rsidR="00CB3B40" w:rsidRDefault="00CB3B40" w:rsidP="00CB3B40">
      <w:r>
        <w:t>## Final mental model</w:t>
      </w:r>
    </w:p>
    <w:p w14:paraId="2DA5A35E" w14:textId="77777777" w:rsidR="00CB3B40" w:rsidRDefault="00CB3B40" w:rsidP="00CB3B40"/>
    <w:p w14:paraId="467909EA" w14:textId="77777777" w:rsidR="00CB3B40" w:rsidRDefault="00CB3B40" w:rsidP="00CB3B40">
      <w:r>
        <w:t>Think of CloudFront as a **global caching and delivery layer** in front of your origin. It speeds up content delivery, reduces load on backend systems, and improves security at the edge.</w:t>
      </w:r>
    </w:p>
    <w:p w14:paraId="2C7E3BC3" w14:textId="77777777" w:rsidR="00CB3B40" w:rsidRDefault="00CB3B40" w:rsidP="00CB3B40"/>
    <w:p w14:paraId="01C774F2" w14:textId="77777777" w:rsidR="00CB3B40" w:rsidRDefault="00CB3B40" w:rsidP="00CB3B40">
      <w:r>
        <w:t>Use it when you want:</w:t>
      </w:r>
    </w:p>
    <w:p w14:paraId="5BDE17DE" w14:textId="77777777" w:rsidR="00CB3B40" w:rsidRDefault="00CB3B40" w:rsidP="00CB3B40">
      <w:r>
        <w:t>- fast global access</w:t>
      </w:r>
    </w:p>
    <w:p w14:paraId="72468314" w14:textId="77777777" w:rsidR="00CB3B40" w:rsidRDefault="00CB3B40" w:rsidP="00CB3B40">
      <w:r>
        <w:t>- lower latency</w:t>
      </w:r>
    </w:p>
    <w:p w14:paraId="161F8889" w14:textId="77777777" w:rsidR="00CB3B40" w:rsidRDefault="00CB3B40" w:rsidP="00CB3B40">
      <w:r>
        <w:t>- caching</w:t>
      </w:r>
    </w:p>
    <w:p w14:paraId="52C5A365" w14:textId="77777777" w:rsidR="00CB3B40" w:rsidRDefault="00CB3B40" w:rsidP="00CB3B40">
      <w:r>
        <w:t>- origin shielding</w:t>
      </w:r>
    </w:p>
    <w:p w14:paraId="031A394E" w14:textId="77777777" w:rsidR="00CB3B40" w:rsidRDefault="00CB3B40" w:rsidP="00CB3B40">
      <w:r>
        <w:t>- edge-based control</w:t>
      </w:r>
    </w:p>
    <w:p w14:paraId="2015101F" w14:textId="77777777" w:rsidR="00CB3B40" w:rsidRDefault="00CB3B40" w:rsidP="00CB3B40"/>
    <w:p w14:paraId="6318443D" w14:textId="77777777" w:rsidR="00CB3B40" w:rsidRDefault="00CB3B40" w:rsidP="00CB3B40">
      <w:r>
        <w:t>If you want, I can also explain:</w:t>
      </w:r>
    </w:p>
    <w:p w14:paraId="34FEB3E0" w14:textId="77777777" w:rsidR="00CB3B40" w:rsidRDefault="00CB3B40" w:rsidP="00CB3B40">
      <w:r>
        <w:t>1. **CloudFront vs S3 website hosting**</w:t>
      </w:r>
    </w:p>
    <w:p w14:paraId="2A475871" w14:textId="77777777" w:rsidR="00CB3B40" w:rsidRDefault="00CB3B40" w:rsidP="00CB3B40">
      <w:r>
        <w:t>2. **CloudFront cache policies and TTLs**</w:t>
      </w:r>
    </w:p>
    <w:p w14:paraId="0E18A625" w14:textId="77777777" w:rsidR="00CB3B40" w:rsidRDefault="00CB3B40" w:rsidP="00CB3B40">
      <w:r>
        <w:t>3. **CloudFront signed URLs and signed cookies**</w:t>
      </w:r>
    </w:p>
    <w:p w14:paraId="5558FEB6" w14:textId="62AA8AAB" w:rsidR="00CB3B40" w:rsidRDefault="00CB3B40" w:rsidP="00CB3B40">
      <w:r>
        <w:t>4. **A full architecture using CloudFront + S3 + Lambda + API Gateway**</w:t>
      </w:r>
    </w:p>
    <w:p w14:paraId="05DB47AB" w14:textId="77777777" w:rsidR="00CB3B40" w:rsidRDefault="00CB3B40" w:rsidP="00CB3B40"/>
    <w:p w14:paraId="204AAA7C" w14:textId="77777777" w:rsidR="00CB3B40" w:rsidRDefault="00CB3B40" w:rsidP="00CB3B40"/>
    <w:p w14:paraId="6EA2368F" w14:textId="77777777" w:rsidR="00CB3B40" w:rsidRDefault="00CB3B40" w:rsidP="00CB3B40"/>
    <w:p w14:paraId="7A069E3A" w14:textId="77777777" w:rsidR="00CB3B40" w:rsidRDefault="00CB3B40" w:rsidP="00CB3B40"/>
    <w:p w14:paraId="3A707448" w14:textId="77777777" w:rsidR="00CB3B40" w:rsidRDefault="00CB3B40" w:rsidP="00CB3B40"/>
    <w:p w14:paraId="6A7141B8" w14:textId="77777777" w:rsidR="00CB3B40" w:rsidRDefault="00CB3B40" w:rsidP="00CB3B40"/>
    <w:p w14:paraId="29F4F729" w14:textId="093B7F1D" w:rsidR="00CB3B40" w:rsidRDefault="00882E3F" w:rsidP="00DB7AA7">
      <w:pPr>
        <w:pStyle w:val="Heading1"/>
        <w:numPr>
          <w:ilvl w:val="0"/>
          <w:numId w:val="13"/>
        </w:numPr>
        <w:jc w:val="center"/>
      </w:pPr>
      <w:bookmarkStart w:id="35" w:name="_Toc234595943"/>
      <w:r>
        <w:t>Route 53</w:t>
      </w:r>
      <w:bookmarkEnd w:id="35"/>
    </w:p>
    <w:p w14:paraId="2E9C2858" w14:textId="77777777" w:rsidR="00882E3F" w:rsidRDefault="00882E3F" w:rsidP="00882E3F"/>
    <w:p w14:paraId="202A3334" w14:textId="77777777" w:rsidR="00595236" w:rsidRDefault="00595236" w:rsidP="00595236">
      <w:r>
        <w:t>AWS Route 53 is AWS’s **managed DNS service**. It translates human-friendly domain names like `example.com` into IP addresses or AWS resource endpoints that browsers and clients can actually connect to.</w:t>
      </w:r>
    </w:p>
    <w:p w14:paraId="0DFB25F7" w14:textId="77777777" w:rsidR="00595236" w:rsidRDefault="00595236" w:rsidP="00595236"/>
    <w:p w14:paraId="76EC208F" w14:textId="77777777" w:rsidR="00595236" w:rsidRDefault="00595236" w:rsidP="00595236">
      <w:r>
        <w:t>At a high level, Route 53 helps you:</w:t>
      </w:r>
    </w:p>
    <w:p w14:paraId="5BAA181E" w14:textId="77777777" w:rsidR="00595236" w:rsidRDefault="00595236" w:rsidP="00595236">
      <w:r>
        <w:t>- register domain names</w:t>
      </w:r>
    </w:p>
    <w:p w14:paraId="276C0EA4" w14:textId="77777777" w:rsidR="00595236" w:rsidRDefault="00595236" w:rsidP="00595236">
      <w:r>
        <w:t>- manage DNS records</w:t>
      </w:r>
    </w:p>
    <w:p w14:paraId="777A77F3" w14:textId="77777777" w:rsidR="00595236" w:rsidRDefault="00595236" w:rsidP="00595236">
      <w:r>
        <w:t>- route traffic to healthy endpoints</w:t>
      </w:r>
    </w:p>
    <w:p w14:paraId="3058A555" w14:textId="77777777" w:rsidR="00595236" w:rsidRDefault="00595236" w:rsidP="00595236">
      <w:r>
        <w:t>- support failover and load balancing strategies</w:t>
      </w:r>
    </w:p>
    <w:p w14:paraId="53CB71B0" w14:textId="77777777" w:rsidR="00595236" w:rsidRDefault="00595236" w:rsidP="00595236">
      <w:r>
        <w:t>- improve reliability and availability at the DNS layer</w:t>
      </w:r>
    </w:p>
    <w:p w14:paraId="3ED5558A" w14:textId="77777777" w:rsidR="00595236" w:rsidRDefault="00595236" w:rsidP="00595236"/>
    <w:p w14:paraId="193F587E" w14:textId="77777777" w:rsidR="00595236" w:rsidRDefault="00595236" w:rsidP="00595236">
      <w:r>
        <w:t>## What DNS does</w:t>
      </w:r>
    </w:p>
    <w:p w14:paraId="2E328695" w14:textId="77777777" w:rsidR="00595236" w:rsidRDefault="00595236" w:rsidP="00595236"/>
    <w:p w14:paraId="6361CD6E" w14:textId="77777777" w:rsidR="00595236" w:rsidRDefault="00595236" w:rsidP="00595236">
      <w:r>
        <w:t>DNS, or Domain Name System, is the internet’s phone book.</w:t>
      </w:r>
    </w:p>
    <w:p w14:paraId="3A12E3DB" w14:textId="77777777" w:rsidR="00595236" w:rsidRDefault="00595236" w:rsidP="00595236"/>
    <w:p w14:paraId="01BC1BCF" w14:textId="77777777" w:rsidR="00595236" w:rsidRDefault="00595236" w:rsidP="00595236">
      <w:r>
        <w:lastRenderedPageBreak/>
        <w:t>When a user types:</w:t>
      </w:r>
    </w:p>
    <w:p w14:paraId="2883801C" w14:textId="77777777" w:rsidR="00595236" w:rsidRDefault="00595236" w:rsidP="00595236"/>
    <w:p w14:paraId="57D67695" w14:textId="77777777" w:rsidR="00595236" w:rsidRDefault="00595236" w:rsidP="00595236">
      <w:r>
        <w:t>```text</w:t>
      </w:r>
    </w:p>
    <w:p w14:paraId="59901CC0" w14:textId="77777777" w:rsidR="00595236" w:rsidRDefault="00595236" w:rsidP="00595236">
      <w:r>
        <w:t>www.example.com</w:t>
      </w:r>
    </w:p>
    <w:p w14:paraId="08ABDDCD" w14:textId="77777777" w:rsidR="00595236" w:rsidRDefault="00595236" w:rsidP="00595236">
      <w:r>
        <w:t>```</w:t>
      </w:r>
    </w:p>
    <w:p w14:paraId="4468B21A" w14:textId="77777777" w:rsidR="00595236" w:rsidRDefault="00595236" w:rsidP="00595236"/>
    <w:p w14:paraId="7F8564DC" w14:textId="77777777" w:rsidR="00595236" w:rsidRDefault="00595236" w:rsidP="00595236">
      <w:r>
        <w:t>their browser needs to find out where that name lives. Route 53 answers that question by returning the correct destination, such as:</w:t>
      </w:r>
    </w:p>
    <w:p w14:paraId="3B7B4ED2" w14:textId="77777777" w:rsidR="00595236" w:rsidRDefault="00595236" w:rsidP="00595236">
      <w:r>
        <w:t>- an IP address</w:t>
      </w:r>
    </w:p>
    <w:p w14:paraId="048BB4B8" w14:textId="77777777" w:rsidR="00595236" w:rsidRDefault="00595236" w:rsidP="00595236">
      <w:r>
        <w:t>- a CloudFront distribution</w:t>
      </w:r>
    </w:p>
    <w:p w14:paraId="7EA0B5EE" w14:textId="77777777" w:rsidR="00595236" w:rsidRDefault="00595236" w:rsidP="00595236">
      <w:r>
        <w:t>- an ALB</w:t>
      </w:r>
    </w:p>
    <w:p w14:paraId="7670696A" w14:textId="77777777" w:rsidR="00595236" w:rsidRDefault="00595236" w:rsidP="00595236">
      <w:r>
        <w:t>- an S3 website endpoint</w:t>
      </w:r>
    </w:p>
    <w:p w14:paraId="5188EE62" w14:textId="77777777" w:rsidR="00595236" w:rsidRDefault="00595236" w:rsidP="00595236">
      <w:r>
        <w:t>- another DNS name</w:t>
      </w:r>
    </w:p>
    <w:p w14:paraId="0D2E0E94" w14:textId="77777777" w:rsidR="00595236" w:rsidRDefault="00595236" w:rsidP="00595236"/>
    <w:p w14:paraId="3AF20999" w14:textId="77777777" w:rsidR="00595236" w:rsidRDefault="00595236" w:rsidP="00595236">
      <w:r>
        <w:t>Without DNS, users would need to remember raw IP addresses, which is not practical.</w:t>
      </w:r>
    </w:p>
    <w:p w14:paraId="72671782" w14:textId="77777777" w:rsidR="00595236" w:rsidRDefault="00595236" w:rsidP="00595236"/>
    <w:p w14:paraId="77FDC9C3" w14:textId="77777777" w:rsidR="00595236" w:rsidRDefault="00595236" w:rsidP="00595236">
      <w:r>
        <w:t>## Why Route 53 is important</w:t>
      </w:r>
    </w:p>
    <w:p w14:paraId="5E3241A3" w14:textId="77777777" w:rsidR="00595236" w:rsidRDefault="00595236" w:rsidP="00595236"/>
    <w:p w14:paraId="490CF789" w14:textId="77777777" w:rsidR="00595236" w:rsidRDefault="00595236" w:rsidP="00595236">
      <w:r>
        <w:t>Route 53 is not just about simple name lookup. It also plays a big role in:</w:t>
      </w:r>
    </w:p>
    <w:p w14:paraId="11811D23" w14:textId="77777777" w:rsidR="00595236" w:rsidRDefault="00595236" w:rsidP="00595236">
      <w:r>
        <w:t>- high availability</w:t>
      </w:r>
    </w:p>
    <w:p w14:paraId="21477D71" w14:textId="77777777" w:rsidR="00595236" w:rsidRDefault="00595236" w:rsidP="00595236">
      <w:r>
        <w:t>- failover</w:t>
      </w:r>
    </w:p>
    <w:p w14:paraId="4EA41498" w14:textId="77777777" w:rsidR="00595236" w:rsidRDefault="00595236" w:rsidP="00595236">
      <w:r>
        <w:t>- latency-based routing</w:t>
      </w:r>
    </w:p>
    <w:p w14:paraId="07B6DC12" w14:textId="77777777" w:rsidR="00595236" w:rsidRDefault="00595236" w:rsidP="00595236">
      <w:r>
        <w:lastRenderedPageBreak/>
        <w:t>- geolocation routing</w:t>
      </w:r>
    </w:p>
    <w:p w14:paraId="0D2551A5" w14:textId="77777777" w:rsidR="00595236" w:rsidRDefault="00595236" w:rsidP="00595236">
      <w:r>
        <w:t>- weighted traffic splitting</w:t>
      </w:r>
    </w:p>
    <w:p w14:paraId="6BB9D5C5" w14:textId="77777777" w:rsidR="00595236" w:rsidRDefault="00595236" w:rsidP="00595236">
      <w:r>
        <w:t>- health-based traffic steering</w:t>
      </w:r>
    </w:p>
    <w:p w14:paraId="534AD48F" w14:textId="77777777" w:rsidR="00595236" w:rsidRDefault="00595236" w:rsidP="00595236"/>
    <w:p w14:paraId="78C964A9" w14:textId="77777777" w:rsidR="00595236" w:rsidRDefault="00595236" w:rsidP="00595236">
      <w:r>
        <w:t>That means Route 53 is often part of your application’s reliability strategy, not just your domain management setup.</w:t>
      </w:r>
    </w:p>
    <w:p w14:paraId="6127AB1E" w14:textId="77777777" w:rsidR="00595236" w:rsidRDefault="00595236" w:rsidP="00595236"/>
    <w:p w14:paraId="49DC8453" w14:textId="77777777" w:rsidR="00595236" w:rsidRDefault="00595236" w:rsidP="00595236">
      <w:r>
        <w:t>## Core concepts</w:t>
      </w:r>
    </w:p>
    <w:p w14:paraId="2BCD499B" w14:textId="77777777" w:rsidR="00595236" w:rsidRDefault="00595236" w:rsidP="00595236"/>
    <w:p w14:paraId="7D8D96E5" w14:textId="77777777" w:rsidR="00595236" w:rsidRDefault="00595236" w:rsidP="00595236">
      <w:r>
        <w:t>### Hosted zone</w:t>
      </w:r>
    </w:p>
    <w:p w14:paraId="3BE2DC5B" w14:textId="77777777" w:rsidR="00595236" w:rsidRDefault="00595236" w:rsidP="00595236">
      <w:r>
        <w:t>A hosted zone is the container where DNS records for a domain live.</w:t>
      </w:r>
    </w:p>
    <w:p w14:paraId="092C70FE" w14:textId="77777777" w:rsidR="00595236" w:rsidRDefault="00595236" w:rsidP="00595236"/>
    <w:p w14:paraId="08F78343" w14:textId="77777777" w:rsidR="00595236" w:rsidRDefault="00595236" w:rsidP="00595236">
      <w:r>
        <w:t>For example, a hosted zone for `example.com` might contain:</w:t>
      </w:r>
    </w:p>
    <w:p w14:paraId="1A7363A7" w14:textId="77777777" w:rsidR="00595236" w:rsidRDefault="00595236" w:rsidP="00595236">
      <w:r>
        <w:t>- `www.example.com`</w:t>
      </w:r>
    </w:p>
    <w:p w14:paraId="57C2CDFD" w14:textId="77777777" w:rsidR="00595236" w:rsidRDefault="00595236" w:rsidP="00595236">
      <w:r>
        <w:t>- `api.example.com`</w:t>
      </w:r>
    </w:p>
    <w:p w14:paraId="67655852" w14:textId="77777777" w:rsidR="00595236" w:rsidRDefault="00595236" w:rsidP="00595236">
      <w:r>
        <w:t>- `mail.example.com`</w:t>
      </w:r>
    </w:p>
    <w:p w14:paraId="35FA33D5" w14:textId="77777777" w:rsidR="00595236" w:rsidRDefault="00595236" w:rsidP="00595236"/>
    <w:p w14:paraId="5AA33763" w14:textId="77777777" w:rsidR="00595236" w:rsidRDefault="00595236" w:rsidP="00595236">
      <w:r>
        <w:t>### DNS record</w:t>
      </w:r>
    </w:p>
    <w:p w14:paraId="4290B5F8" w14:textId="77777777" w:rsidR="00595236" w:rsidRDefault="00595236" w:rsidP="00595236">
      <w:r>
        <w:t>A record tells DNS how to route a name.</w:t>
      </w:r>
    </w:p>
    <w:p w14:paraId="44A1BF3D" w14:textId="77777777" w:rsidR="00595236" w:rsidRDefault="00595236" w:rsidP="00595236"/>
    <w:p w14:paraId="0C326054" w14:textId="77777777" w:rsidR="00595236" w:rsidRDefault="00595236" w:rsidP="00595236">
      <w:r>
        <w:t>Common record types include:</w:t>
      </w:r>
    </w:p>
    <w:p w14:paraId="03A62FD7" w14:textId="77777777" w:rsidR="00595236" w:rsidRDefault="00595236" w:rsidP="00595236">
      <w:r>
        <w:t>- **A**: maps a name to an IPv4 address</w:t>
      </w:r>
    </w:p>
    <w:p w14:paraId="1985FCDC" w14:textId="77777777" w:rsidR="00595236" w:rsidRDefault="00595236" w:rsidP="00595236">
      <w:r>
        <w:t>- **AAAA**: maps a name to an IPv6 address</w:t>
      </w:r>
    </w:p>
    <w:p w14:paraId="44424EC6" w14:textId="77777777" w:rsidR="00595236" w:rsidRDefault="00595236" w:rsidP="00595236">
      <w:r>
        <w:lastRenderedPageBreak/>
        <w:t>- **CNAME**: maps one domain name to another domain name</w:t>
      </w:r>
    </w:p>
    <w:p w14:paraId="3ED4ED61" w14:textId="77777777" w:rsidR="00595236" w:rsidRDefault="00595236" w:rsidP="00595236">
      <w:r>
        <w:t>- **Alias**: AWS-specific record that points to AWS resources</w:t>
      </w:r>
    </w:p>
    <w:p w14:paraId="09A367DA" w14:textId="77777777" w:rsidR="00595236" w:rsidRDefault="00595236" w:rsidP="00595236"/>
    <w:p w14:paraId="5CD3BFDB" w14:textId="77777777" w:rsidR="00595236" w:rsidRDefault="00595236" w:rsidP="00595236">
      <w:r>
        <w:t>### Name server</w:t>
      </w:r>
    </w:p>
    <w:p w14:paraId="42740E19" w14:textId="77777777" w:rsidR="00595236" w:rsidRDefault="00595236" w:rsidP="00595236">
      <w:r>
        <w:t>Route 53 assigns authoritative name servers for your hosted zone. You typically configure your domain registrar to point to these name servers so Route 53 becomes authoritative for that domain.</w:t>
      </w:r>
    </w:p>
    <w:p w14:paraId="794DB13E" w14:textId="77777777" w:rsidR="00595236" w:rsidRDefault="00595236" w:rsidP="00595236"/>
    <w:p w14:paraId="34958166" w14:textId="77777777" w:rsidR="00595236" w:rsidRDefault="00595236" w:rsidP="00595236">
      <w:r>
        <w:t>## Basic request flow</w:t>
      </w:r>
    </w:p>
    <w:p w14:paraId="6691F2DB" w14:textId="77777777" w:rsidR="00595236" w:rsidRDefault="00595236" w:rsidP="00595236"/>
    <w:p w14:paraId="081E9C5F" w14:textId="77777777" w:rsidR="00595236" w:rsidRDefault="00595236" w:rsidP="00595236">
      <w:r>
        <w:t>When a user looks up a domain:</w:t>
      </w:r>
    </w:p>
    <w:p w14:paraId="19618FB4" w14:textId="77777777" w:rsidR="00595236" w:rsidRDefault="00595236" w:rsidP="00595236"/>
    <w:p w14:paraId="4ED29FCA" w14:textId="77777777" w:rsidR="00595236" w:rsidRDefault="00595236" w:rsidP="00595236">
      <w:r>
        <w:t>1. The browser asks a recursive DNS resolver.</w:t>
      </w:r>
    </w:p>
    <w:p w14:paraId="0148F974" w14:textId="77777777" w:rsidR="00595236" w:rsidRDefault="00595236" w:rsidP="00595236">
      <w:r>
        <w:t>2. The resolver queries authoritative DNS.</w:t>
      </w:r>
    </w:p>
    <w:p w14:paraId="67968E49" w14:textId="77777777" w:rsidR="00595236" w:rsidRDefault="00595236" w:rsidP="00595236">
      <w:r>
        <w:t>3. Route 53 returns the configured record.</w:t>
      </w:r>
    </w:p>
    <w:p w14:paraId="15DD7ABD" w14:textId="77777777" w:rsidR="00595236" w:rsidRDefault="00595236" w:rsidP="00595236">
      <w:r>
        <w:t>4. The browser connects to that destination.</w:t>
      </w:r>
    </w:p>
    <w:p w14:paraId="6CBA5908" w14:textId="77777777" w:rsidR="00595236" w:rsidRDefault="00595236" w:rsidP="00595236"/>
    <w:p w14:paraId="43F686D6" w14:textId="77777777" w:rsidR="00595236" w:rsidRDefault="00595236" w:rsidP="00595236">
      <w:r>
        <w:t>A simple overview:</w:t>
      </w:r>
    </w:p>
    <w:p w14:paraId="639F8E31" w14:textId="77777777" w:rsidR="00595236" w:rsidRDefault="00595236" w:rsidP="00595236"/>
    <w:p w14:paraId="7B1ECE74" w14:textId="77777777" w:rsidR="00595236" w:rsidRDefault="00595236" w:rsidP="00595236">
      <w:r>
        <w:t>```mermaid</w:t>
      </w:r>
    </w:p>
    <w:p w14:paraId="67E3447B" w14:textId="77777777" w:rsidR="00595236" w:rsidRDefault="00595236" w:rsidP="00595236">
      <w:r>
        <w:t>flowchart TB</w:t>
      </w:r>
    </w:p>
    <w:p w14:paraId="14C704C5" w14:textId="77777777" w:rsidR="00595236" w:rsidRDefault="00595236" w:rsidP="00595236">
      <w:r>
        <w:t xml:space="preserve">    User[User Browser] --&gt; Resolver[DNS Resolver]</w:t>
      </w:r>
    </w:p>
    <w:p w14:paraId="320EA420" w14:textId="77777777" w:rsidR="00595236" w:rsidRDefault="00595236" w:rsidP="00595236">
      <w:r>
        <w:t xml:space="preserve">    Resolver --&gt; Route53[Route 53]</w:t>
      </w:r>
    </w:p>
    <w:p w14:paraId="76BB400E" w14:textId="77777777" w:rsidR="00595236" w:rsidRDefault="00595236" w:rsidP="00595236">
      <w:r>
        <w:lastRenderedPageBreak/>
        <w:t xml:space="preserve">    Route53 --&gt; Target[Application or AWS Resource]</w:t>
      </w:r>
    </w:p>
    <w:p w14:paraId="08955086" w14:textId="77777777" w:rsidR="00595236" w:rsidRDefault="00595236" w:rsidP="00595236"/>
    <w:p w14:paraId="633EECD5" w14:textId="77777777" w:rsidR="00595236" w:rsidRDefault="00595236" w:rsidP="00595236">
      <w:r>
        <w:t xml:space="preserve">    style User fill:#00ceff,stroke:#000000,stroke-width:2px,color:#000000</w:t>
      </w:r>
    </w:p>
    <w:p w14:paraId="0010A483" w14:textId="77777777" w:rsidR="00595236" w:rsidRDefault="00595236" w:rsidP="00595236">
      <w:r>
        <w:t xml:space="preserve">    style Resolver fill:#69db7c,stroke:#000000,stroke-width:2px,color:#000000</w:t>
      </w:r>
    </w:p>
    <w:p w14:paraId="1983F61B" w14:textId="77777777" w:rsidR="00595236" w:rsidRDefault="00595236" w:rsidP="00595236">
      <w:r>
        <w:t xml:space="preserve">    style Route53 fill:#ffd43b,stroke:#000000,stroke-width:2px,color:#000000</w:t>
      </w:r>
    </w:p>
    <w:p w14:paraId="76852C58" w14:textId="77777777" w:rsidR="00595236" w:rsidRDefault="00595236" w:rsidP="00595236">
      <w:r>
        <w:t xml:space="preserve">    style Target fill:#748ffc,stroke:#000000,stroke-width:2px,color:#000000</w:t>
      </w:r>
    </w:p>
    <w:p w14:paraId="6E031EDA" w14:textId="77777777" w:rsidR="00595236" w:rsidRDefault="00595236" w:rsidP="00595236">
      <w:r>
        <w:t>```</w:t>
      </w:r>
    </w:p>
    <w:p w14:paraId="08C374C7" w14:textId="77777777" w:rsidR="00595236" w:rsidRDefault="00595236" w:rsidP="00595236"/>
    <w:p w14:paraId="4D63B934" w14:textId="77777777" w:rsidR="00595236" w:rsidRDefault="00595236" w:rsidP="00595236">
      <w:r>
        <w:t>## Route 53 routing policies</w:t>
      </w:r>
    </w:p>
    <w:p w14:paraId="05C4E19A" w14:textId="77777777" w:rsidR="00595236" w:rsidRDefault="00595236" w:rsidP="00595236"/>
    <w:p w14:paraId="6D0F7F06" w14:textId="77777777" w:rsidR="00595236" w:rsidRDefault="00595236" w:rsidP="00595236">
      <w:r>
        <w:t>This is one of the most useful things Route 53 offers.</w:t>
      </w:r>
    </w:p>
    <w:p w14:paraId="0688FE39" w14:textId="77777777" w:rsidR="00595236" w:rsidRDefault="00595236" w:rsidP="00595236"/>
    <w:p w14:paraId="508D79B1" w14:textId="77777777" w:rsidR="00595236" w:rsidRDefault="00595236" w:rsidP="00595236">
      <w:r>
        <w:t>### 1. Simple routing</w:t>
      </w:r>
    </w:p>
    <w:p w14:paraId="5E8262DA" w14:textId="77777777" w:rsidR="00595236" w:rsidRDefault="00595236" w:rsidP="00595236">
      <w:r>
        <w:t>Use a single record to route traffic to one endpoint.</w:t>
      </w:r>
    </w:p>
    <w:p w14:paraId="4B172015" w14:textId="77777777" w:rsidR="00595236" w:rsidRDefault="00595236" w:rsidP="00595236"/>
    <w:p w14:paraId="5136AC21" w14:textId="77777777" w:rsidR="00595236" w:rsidRDefault="00595236" w:rsidP="00595236">
      <w:r>
        <w:t>Good for:</w:t>
      </w:r>
    </w:p>
    <w:p w14:paraId="39765A69" w14:textId="77777777" w:rsidR="00595236" w:rsidRDefault="00595236" w:rsidP="00595236">
      <w:r>
        <w:t>- basic websites</w:t>
      </w:r>
    </w:p>
    <w:p w14:paraId="0C77419E" w14:textId="77777777" w:rsidR="00595236" w:rsidRDefault="00595236" w:rsidP="00595236">
      <w:r>
        <w:t>- simple service endpoints</w:t>
      </w:r>
    </w:p>
    <w:p w14:paraId="561D0B36" w14:textId="77777777" w:rsidR="00595236" w:rsidRDefault="00595236" w:rsidP="00595236"/>
    <w:p w14:paraId="3343F507" w14:textId="77777777" w:rsidR="00595236" w:rsidRDefault="00595236" w:rsidP="00595236">
      <w:r>
        <w:t>### 2. Weighted routing</w:t>
      </w:r>
    </w:p>
    <w:p w14:paraId="511BE249" w14:textId="77777777" w:rsidR="00595236" w:rsidRDefault="00595236" w:rsidP="00595236">
      <w:r>
        <w:t>Split traffic between multiple endpoints using weights.</w:t>
      </w:r>
    </w:p>
    <w:p w14:paraId="35C4F512" w14:textId="77777777" w:rsidR="00595236" w:rsidRDefault="00595236" w:rsidP="00595236"/>
    <w:p w14:paraId="5FFA7241" w14:textId="77777777" w:rsidR="00595236" w:rsidRDefault="00595236" w:rsidP="00595236">
      <w:r>
        <w:t>Use cases:</w:t>
      </w:r>
    </w:p>
    <w:p w14:paraId="25FE02BA" w14:textId="77777777" w:rsidR="00595236" w:rsidRDefault="00595236" w:rsidP="00595236">
      <w:r>
        <w:t>- canary deployments</w:t>
      </w:r>
    </w:p>
    <w:p w14:paraId="1CBB6E9E" w14:textId="77777777" w:rsidR="00595236" w:rsidRDefault="00595236" w:rsidP="00595236">
      <w:r>
        <w:t>- A/B testing</w:t>
      </w:r>
    </w:p>
    <w:p w14:paraId="5D8F5D17" w14:textId="77777777" w:rsidR="00595236" w:rsidRDefault="00595236" w:rsidP="00595236">
      <w:r>
        <w:t>- gradual migration</w:t>
      </w:r>
    </w:p>
    <w:p w14:paraId="5FF33650" w14:textId="77777777" w:rsidR="00595236" w:rsidRDefault="00595236" w:rsidP="00595236">
      <w:r>
        <w:t>- traffic shifting between regions</w:t>
      </w:r>
    </w:p>
    <w:p w14:paraId="107777AD" w14:textId="77777777" w:rsidR="00595236" w:rsidRDefault="00595236" w:rsidP="00595236"/>
    <w:p w14:paraId="5236EECE" w14:textId="77777777" w:rsidR="00595236" w:rsidRDefault="00595236" w:rsidP="00595236">
      <w:r>
        <w:t>Example:</w:t>
      </w:r>
    </w:p>
    <w:p w14:paraId="20742F34" w14:textId="77777777" w:rsidR="00595236" w:rsidRDefault="00595236" w:rsidP="00595236">
      <w:r>
        <w:t>- 90 percent to old service</w:t>
      </w:r>
    </w:p>
    <w:p w14:paraId="2443939E" w14:textId="77777777" w:rsidR="00595236" w:rsidRDefault="00595236" w:rsidP="00595236">
      <w:r>
        <w:t>- 10 percent to new service</w:t>
      </w:r>
    </w:p>
    <w:p w14:paraId="4F82D0F1" w14:textId="77777777" w:rsidR="00595236" w:rsidRDefault="00595236" w:rsidP="00595236"/>
    <w:p w14:paraId="68967E65" w14:textId="77777777" w:rsidR="00595236" w:rsidRDefault="00595236" w:rsidP="00595236">
      <w:r>
        <w:t>### 3. Latency-based routing</w:t>
      </w:r>
    </w:p>
    <w:p w14:paraId="707BE884" w14:textId="77777777" w:rsidR="00595236" w:rsidRDefault="00595236" w:rsidP="00595236">
      <w:r>
        <w:t>Route users to the endpoint with the lowest latency.</w:t>
      </w:r>
    </w:p>
    <w:p w14:paraId="5C940B82" w14:textId="77777777" w:rsidR="00595236" w:rsidRDefault="00595236" w:rsidP="00595236"/>
    <w:p w14:paraId="368A684C" w14:textId="77777777" w:rsidR="00595236" w:rsidRDefault="00595236" w:rsidP="00595236">
      <w:r>
        <w:t>Use cases:</w:t>
      </w:r>
    </w:p>
    <w:p w14:paraId="76CFFEED" w14:textId="77777777" w:rsidR="00595236" w:rsidRDefault="00595236" w:rsidP="00595236">
      <w:r>
        <w:t>- global applications</w:t>
      </w:r>
    </w:p>
    <w:p w14:paraId="2473C9B4" w14:textId="77777777" w:rsidR="00595236" w:rsidRDefault="00595236" w:rsidP="00595236">
      <w:r>
        <w:t>- region-aware traffic steering</w:t>
      </w:r>
    </w:p>
    <w:p w14:paraId="090DBEC2" w14:textId="77777777" w:rsidR="00595236" w:rsidRDefault="00595236" w:rsidP="00595236"/>
    <w:p w14:paraId="6F5BCD13" w14:textId="77777777" w:rsidR="00595236" w:rsidRDefault="00595236" w:rsidP="00595236">
      <w:r>
        <w:t>This improves user experience by directing traffic to the closest healthy region.</w:t>
      </w:r>
    </w:p>
    <w:p w14:paraId="2FD73F60" w14:textId="77777777" w:rsidR="00595236" w:rsidRDefault="00595236" w:rsidP="00595236"/>
    <w:p w14:paraId="6FA707E2" w14:textId="77777777" w:rsidR="00595236" w:rsidRDefault="00595236" w:rsidP="00595236">
      <w:r>
        <w:t>### 4. Failover routing</w:t>
      </w:r>
    </w:p>
    <w:p w14:paraId="75E66A46" w14:textId="77777777" w:rsidR="00595236" w:rsidRDefault="00595236" w:rsidP="00595236">
      <w:r>
        <w:t>Send traffic to a primary endpoint, and fail over to a secondary one if health checks fail.</w:t>
      </w:r>
    </w:p>
    <w:p w14:paraId="23880554" w14:textId="77777777" w:rsidR="00595236" w:rsidRDefault="00595236" w:rsidP="00595236"/>
    <w:p w14:paraId="344131C5" w14:textId="77777777" w:rsidR="00595236" w:rsidRDefault="00595236" w:rsidP="00595236">
      <w:r>
        <w:lastRenderedPageBreak/>
        <w:t>Use cases:</w:t>
      </w:r>
    </w:p>
    <w:p w14:paraId="441F2CA1" w14:textId="77777777" w:rsidR="00595236" w:rsidRDefault="00595236" w:rsidP="00595236">
      <w:r>
        <w:t>- disaster recovery</w:t>
      </w:r>
    </w:p>
    <w:p w14:paraId="7B000310" w14:textId="77777777" w:rsidR="00595236" w:rsidRDefault="00595236" w:rsidP="00595236">
      <w:r>
        <w:t>- active-passive architectures</w:t>
      </w:r>
    </w:p>
    <w:p w14:paraId="4A827034" w14:textId="77777777" w:rsidR="00595236" w:rsidRDefault="00595236" w:rsidP="00595236"/>
    <w:p w14:paraId="09174A3E" w14:textId="77777777" w:rsidR="00595236" w:rsidRDefault="00595236" w:rsidP="00595236">
      <w:r>
        <w:t>### 5. Geolocation routing</w:t>
      </w:r>
    </w:p>
    <w:p w14:paraId="5D87EDB6" w14:textId="77777777" w:rsidR="00595236" w:rsidRDefault="00595236" w:rsidP="00595236">
      <w:r>
        <w:t>Route traffic based on the user’s geographic location.</w:t>
      </w:r>
    </w:p>
    <w:p w14:paraId="42B73A01" w14:textId="77777777" w:rsidR="00595236" w:rsidRDefault="00595236" w:rsidP="00595236"/>
    <w:p w14:paraId="0A391EDE" w14:textId="77777777" w:rsidR="00595236" w:rsidRDefault="00595236" w:rsidP="00595236">
      <w:r>
        <w:t>Use cases:</w:t>
      </w:r>
    </w:p>
    <w:p w14:paraId="4C61F0B5" w14:textId="77777777" w:rsidR="00595236" w:rsidRDefault="00595236" w:rsidP="00595236">
      <w:r>
        <w:t>- compliance</w:t>
      </w:r>
    </w:p>
    <w:p w14:paraId="645C2339" w14:textId="77777777" w:rsidR="00595236" w:rsidRDefault="00595236" w:rsidP="00595236">
      <w:r>
        <w:t>- regional content restrictions</w:t>
      </w:r>
    </w:p>
    <w:p w14:paraId="3DC028E2" w14:textId="77777777" w:rsidR="00595236" w:rsidRDefault="00595236" w:rsidP="00595236">
      <w:r>
        <w:t>- localized experiences</w:t>
      </w:r>
    </w:p>
    <w:p w14:paraId="0FED4484" w14:textId="77777777" w:rsidR="00595236" w:rsidRDefault="00595236" w:rsidP="00595236"/>
    <w:p w14:paraId="1C6A2A56" w14:textId="77777777" w:rsidR="00595236" w:rsidRDefault="00595236" w:rsidP="00595236">
      <w:r>
        <w:t>### 6. Geoproximity routing</w:t>
      </w:r>
    </w:p>
    <w:p w14:paraId="2FE6E96E" w14:textId="77777777" w:rsidR="00595236" w:rsidRDefault="00595236" w:rsidP="00595236">
      <w:r>
        <w:t>Route based on geography, with the ability to bias traffic toward some endpoints.</w:t>
      </w:r>
    </w:p>
    <w:p w14:paraId="4895DFAD" w14:textId="77777777" w:rsidR="00595236" w:rsidRDefault="00595236" w:rsidP="00595236"/>
    <w:p w14:paraId="38B2CAF6" w14:textId="77777777" w:rsidR="00595236" w:rsidRDefault="00595236" w:rsidP="00595236">
      <w:r>
        <w:t>Useful when you want geographic awareness with tuning.</w:t>
      </w:r>
    </w:p>
    <w:p w14:paraId="3E211469" w14:textId="77777777" w:rsidR="00595236" w:rsidRDefault="00595236" w:rsidP="00595236"/>
    <w:p w14:paraId="1618E035" w14:textId="77777777" w:rsidR="00595236" w:rsidRDefault="00595236" w:rsidP="00595236">
      <w:r>
        <w:t>### 7. Multivalue answer routing</w:t>
      </w:r>
    </w:p>
    <w:p w14:paraId="535DFF7C" w14:textId="77777777" w:rsidR="00595236" w:rsidRDefault="00595236" w:rsidP="00595236">
      <w:r>
        <w:t>Return multiple healthy records to improve availability.</w:t>
      </w:r>
    </w:p>
    <w:p w14:paraId="581F14A8" w14:textId="77777777" w:rsidR="00595236" w:rsidRDefault="00595236" w:rsidP="00595236"/>
    <w:p w14:paraId="3B685E5A" w14:textId="77777777" w:rsidR="00595236" w:rsidRDefault="00595236" w:rsidP="00595236">
      <w:r>
        <w:t>Useful for simple load spreading across endpoints.</w:t>
      </w:r>
    </w:p>
    <w:p w14:paraId="2DF87D0F" w14:textId="77777777" w:rsidR="00595236" w:rsidRDefault="00595236" w:rsidP="00595236"/>
    <w:p w14:paraId="30E2848A" w14:textId="77777777" w:rsidR="00595236" w:rsidRDefault="00595236" w:rsidP="00595236">
      <w:r>
        <w:t>## Health checks</w:t>
      </w:r>
    </w:p>
    <w:p w14:paraId="7D035EAC" w14:textId="77777777" w:rsidR="00595236" w:rsidRDefault="00595236" w:rsidP="00595236"/>
    <w:p w14:paraId="0553E3B3" w14:textId="77777777" w:rsidR="00595236" w:rsidRDefault="00595236" w:rsidP="00595236">
      <w:r>
        <w:t>Route 53 can monitor endpoints and route away from unhealthy ones.</w:t>
      </w:r>
    </w:p>
    <w:p w14:paraId="7E52FD33" w14:textId="77777777" w:rsidR="00595236" w:rsidRDefault="00595236" w:rsidP="00595236"/>
    <w:p w14:paraId="50C8900D" w14:textId="77777777" w:rsidR="00595236" w:rsidRDefault="00595236" w:rsidP="00595236">
      <w:r>
        <w:t>A health check may inspect:</w:t>
      </w:r>
    </w:p>
    <w:p w14:paraId="394B2CBF" w14:textId="77777777" w:rsidR="00595236" w:rsidRDefault="00595236" w:rsidP="00595236">
      <w:r>
        <w:t>- HTTP or HTTPS endpoints</w:t>
      </w:r>
    </w:p>
    <w:p w14:paraId="1400760E" w14:textId="77777777" w:rsidR="00595236" w:rsidRDefault="00595236" w:rsidP="00595236">
      <w:r>
        <w:t>- TCP endpoints</w:t>
      </w:r>
    </w:p>
    <w:p w14:paraId="70BDA251" w14:textId="77777777" w:rsidR="00595236" w:rsidRDefault="00595236" w:rsidP="00595236">
      <w:r>
        <w:t>- status responses</w:t>
      </w:r>
    </w:p>
    <w:p w14:paraId="3608F636" w14:textId="77777777" w:rsidR="00595236" w:rsidRDefault="00595236" w:rsidP="00595236">
      <w:r>
        <w:t>- custom logic through CloudWatch alarms</w:t>
      </w:r>
    </w:p>
    <w:p w14:paraId="10DA47F7" w14:textId="77777777" w:rsidR="00595236" w:rsidRDefault="00595236" w:rsidP="00595236"/>
    <w:p w14:paraId="21079A1C" w14:textId="77777777" w:rsidR="00595236" w:rsidRDefault="00595236" w:rsidP="00595236">
      <w:r>
        <w:t>This is important because DNS can become part of your failover strategy.</w:t>
      </w:r>
    </w:p>
    <w:p w14:paraId="3BAFF3AC" w14:textId="77777777" w:rsidR="00595236" w:rsidRDefault="00595236" w:rsidP="00595236"/>
    <w:p w14:paraId="6823DC9B" w14:textId="77777777" w:rsidR="00595236" w:rsidRDefault="00595236" w:rsidP="00595236">
      <w:r>
        <w:t>If the primary endpoint is unhealthy, Route 53 can shift traffic to a backup.</w:t>
      </w:r>
    </w:p>
    <w:p w14:paraId="42D31F51" w14:textId="77777777" w:rsidR="00595236" w:rsidRDefault="00595236" w:rsidP="00595236"/>
    <w:p w14:paraId="38654DAE" w14:textId="77777777" w:rsidR="00595236" w:rsidRDefault="00595236" w:rsidP="00595236">
      <w:r>
        <w:t>## Alias records</w:t>
      </w:r>
    </w:p>
    <w:p w14:paraId="2161CB3A" w14:textId="77777777" w:rsidR="00595236" w:rsidRDefault="00595236" w:rsidP="00595236"/>
    <w:p w14:paraId="3FBE40B2" w14:textId="77777777" w:rsidR="00595236" w:rsidRDefault="00595236" w:rsidP="00595236">
      <w:r>
        <w:t>Alias records are especially important in AWS.</w:t>
      </w:r>
    </w:p>
    <w:p w14:paraId="00C4B13A" w14:textId="77777777" w:rsidR="00595236" w:rsidRDefault="00595236" w:rsidP="00595236"/>
    <w:p w14:paraId="14CFB944" w14:textId="77777777" w:rsidR="00595236" w:rsidRDefault="00595236" w:rsidP="00595236">
      <w:r>
        <w:t>They let you point a DNS name directly to AWS resources like:</w:t>
      </w:r>
    </w:p>
    <w:p w14:paraId="00032C37" w14:textId="77777777" w:rsidR="00595236" w:rsidRDefault="00595236" w:rsidP="00595236">
      <w:r>
        <w:t>- CloudFront</w:t>
      </w:r>
    </w:p>
    <w:p w14:paraId="14C3F60A" w14:textId="77777777" w:rsidR="00595236" w:rsidRDefault="00595236" w:rsidP="00595236">
      <w:r>
        <w:t>- ELB</w:t>
      </w:r>
    </w:p>
    <w:p w14:paraId="3CC2945F" w14:textId="77777777" w:rsidR="00595236" w:rsidRDefault="00595236" w:rsidP="00595236">
      <w:r>
        <w:t>- S3 website endpoints</w:t>
      </w:r>
    </w:p>
    <w:p w14:paraId="0FC2C90C" w14:textId="77777777" w:rsidR="00595236" w:rsidRDefault="00595236" w:rsidP="00595236">
      <w:r>
        <w:t>- API Gateway</w:t>
      </w:r>
    </w:p>
    <w:p w14:paraId="3EA77E3E" w14:textId="77777777" w:rsidR="00595236" w:rsidRDefault="00595236" w:rsidP="00595236">
      <w:r>
        <w:lastRenderedPageBreak/>
        <w:t>- other Route 53 records</w:t>
      </w:r>
    </w:p>
    <w:p w14:paraId="3AA2E2CC" w14:textId="77777777" w:rsidR="00595236" w:rsidRDefault="00595236" w:rsidP="00595236"/>
    <w:p w14:paraId="15E37086" w14:textId="77777777" w:rsidR="00595236" w:rsidRDefault="00595236" w:rsidP="00595236">
      <w:r>
        <w:t>Why they are useful:</w:t>
      </w:r>
    </w:p>
    <w:p w14:paraId="516071F0" w14:textId="77777777" w:rsidR="00595236" w:rsidRDefault="00595236" w:rsidP="00595236">
      <w:r>
        <w:t>- no extra CNAME limitation at the apex domain</w:t>
      </w:r>
    </w:p>
    <w:p w14:paraId="7BFFD2EF" w14:textId="77777777" w:rsidR="00595236" w:rsidRDefault="00595236" w:rsidP="00595236">
      <w:r>
        <w:t>- AWS handles target changes behind the scenes</w:t>
      </w:r>
    </w:p>
    <w:p w14:paraId="204C175B" w14:textId="77777777" w:rsidR="00595236" w:rsidRDefault="00595236" w:rsidP="00595236">
      <w:r>
        <w:t>- often no extra query cost</w:t>
      </w:r>
    </w:p>
    <w:p w14:paraId="2228D3B4" w14:textId="77777777" w:rsidR="00595236" w:rsidRDefault="00595236" w:rsidP="00595236"/>
    <w:p w14:paraId="134E6B79" w14:textId="77777777" w:rsidR="00595236" w:rsidRDefault="00595236" w:rsidP="00595236">
      <w:r>
        <w:t>For example, you can map `example.com` directly to an ALB using an alias record.</w:t>
      </w:r>
    </w:p>
    <w:p w14:paraId="427DB495" w14:textId="77777777" w:rsidR="00595236" w:rsidRDefault="00595236" w:rsidP="00595236"/>
    <w:p w14:paraId="6B8597BC" w14:textId="77777777" w:rsidR="00595236" w:rsidRDefault="00595236" w:rsidP="00595236">
      <w:r>
        <w:t>## Route 53 and apex domains</w:t>
      </w:r>
    </w:p>
    <w:p w14:paraId="7F1AFECE" w14:textId="77777777" w:rsidR="00595236" w:rsidRDefault="00595236" w:rsidP="00595236"/>
    <w:p w14:paraId="49AE1A40" w14:textId="77777777" w:rsidR="00595236" w:rsidRDefault="00595236" w:rsidP="00595236">
      <w:r>
        <w:t>One subtle issue in DNS is the root domain, also called the apex.</w:t>
      </w:r>
    </w:p>
    <w:p w14:paraId="3731D501" w14:textId="77777777" w:rsidR="00595236" w:rsidRDefault="00595236" w:rsidP="00595236"/>
    <w:p w14:paraId="0DC55358" w14:textId="77777777" w:rsidR="00595236" w:rsidRDefault="00595236" w:rsidP="00595236">
      <w:r>
        <w:t>For `example.com`, you cannot always use a regular CNAME record at the root. Alias records solve this problem in AWS by letting the apex point to AWS-managed resources.</w:t>
      </w:r>
    </w:p>
    <w:p w14:paraId="661B117C" w14:textId="77777777" w:rsidR="00595236" w:rsidRDefault="00595236" w:rsidP="00595236"/>
    <w:p w14:paraId="377ABCEE" w14:textId="77777777" w:rsidR="00595236" w:rsidRDefault="00595236" w:rsidP="00595236">
      <w:r>
        <w:t>## Route 53 and reliability</w:t>
      </w:r>
    </w:p>
    <w:p w14:paraId="7AAECC1A" w14:textId="77777777" w:rsidR="00595236" w:rsidRDefault="00595236" w:rsidP="00595236"/>
    <w:p w14:paraId="1ED8F2E4" w14:textId="77777777" w:rsidR="00595236" w:rsidRDefault="00595236" w:rsidP="00595236">
      <w:r>
        <w:t>Route 53 is often used to improve resilience at the DNS layer.</w:t>
      </w:r>
    </w:p>
    <w:p w14:paraId="03EAC89C" w14:textId="77777777" w:rsidR="00595236" w:rsidRDefault="00595236" w:rsidP="00595236"/>
    <w:p w14:paraId="611EA97D" w14:textId="77777777" w:rsidR="00595236" w:rsidRDefault="00595236" w:rsidP="00595236">
      <w:r>
        <w:t>For example:</w:t>
      </w:r>
    </w:p>
    <w:p w14:paraId="70590FAD" w14:textId="77777777" w:rsidR="00595236" w:rsidRDefault="00595236" w:rsidP="00595236">
      <w:r>
        <w:t>- primary app in us-east-1</w:t>
      </w:r>
    </w:p>
    <w:p w14:paraId="23BB55F0" w14:textId="77777777" w:rsidR="00595236" w:rsidRDefault="00595236" w:rsidP="00595236">
      <w:r>
        <w:t>- secondary app in eu-west-1</w:t>
      </w:r>
    </w:p>
    <w:p w14:paraId="64DC95DA" w14:textId="77777777" w:rsidR="00595236" w:rsidRDefault="00595236" w:rsidP="00595236">
      <w:r>
        <w:lastRenderedPageBreak/>
        <w:t>- Route 53 health checks decide where traffic goes</w:t>
      </w:r>
    </w:p>
    <w:p w14:paraId="7D6DB8D7" w14:textId="77777777" w:rsidR="00595236" w:rsidRDefault="00595236" w:rsidP="00595236"/>
    <w:p w14:paraId="7558F87A" w14:textId="77777777" w:rsidR="00595236" w:rsidRDefault="00595236" w:rsidP="00595236">
      <w:r>
        <w:t>This helps with disaster recovery and global availability.</w:t>
      </w:r>
    </w:p>
    <w:p w14:paraId="71416192" w14:textId="77777777" w:rsidR="00595236" w:rsidRDefault="00595236" w:rsidP="00595236"/>
    <w:p w14:paraId="7449049D" w14:textId="77777777" w:rsidR="00595236" w:rsidRDefault="00595236" w:rsidP="00595236">
      <w:r>
        <w:t>```mermaid</w:t>
      </w:r>
    </w:p>
    <w:p w14:paraId="3042EE80" w14:textId="77777777" w:rsidR="00595236" w:rsidRDefault="00595236" w:rsidP="00595236">
      <w:r>
        <w:t>flowchart TB</w:t>
      </w:r>
    </w:p>
    <w:p w14:paraId="12C47AE5" w14:textId="77777777" w:rsidR="00595236" w:rsidRDefault="00595236" w:rsidP="00595236">
      <w:r>
        <w:t xml:space="preserve">    User[Users] --&gt; DNS[Route 53]</w:t>
      </w:r>
    </w:p>
    <w:p w14:paraId="16AB673B" w14:textId="77777777" w:rsidR="00595236" w:rsidRDefault="00595236" w:rsidP="00595236">
      <w:r>
        <w:t xml:space="preserve">    DNS --&gt; Primary[Primary Region]</w:t>
      </w:r>
    </w:p>
    <w:p w14:paraId="48A3F336" w14:textId="77777777" w:rsidR="00595236" w:rsidRDefault="00595236" w:rsidP="00595236">
      <w:r>
        <w:t xml:space="preserve">    DNS --&gt; Secondary[Secondary Region]</w:t>
      </w:r>
    </w:p>
    <w:p w14:paraId="54B641F9" w14:textId="77777777" w:rsidR="00595236" w:rsidRDefault="00595236" w:rsidP="00595236">
      <w:r>
        <w:t xml:space="preserve">    Primary --&gt; App1[App Stack]</w:t>
      </w:r>
    </w:p>
    <w:p w14:paraId="6F0DC1C0" w14:textId="77777777" w:rsidR="00595236" w:rsidRDefault="00595236" w:rsidP="00595236">
      <w:r>
        <w:t xml:space="preserve">    Secondary --&gt; App2[Backup App Stack]</w:t>
      </w:r>
    </w:p>
    <w:p w14:paraId="7DCEC9D9" w14:textId="77777777" w:rsidR="00595236" w:rsidRDefault="00595236" w:rsidP="00595236">
      <w:r>
        <w:t xml:space="preserve">    Health[Health Checks] --&gt; DNS</w:t>
      </w:r>
    </w:p>
    <w:p w14:paraId="012287A4" w14:textId="77777777" w:rsidR="00595236" w:rsidRDefault="00595236" w:rsidP="00595236"/>
    <w:p w14:paraId="24BA5128" w14:textId="77777777" w:rsidR="00595236" w:rsidRDefault="00595236" w:rsidP="00595236">
      <w:r>
        <w:t xml:space="preserve">    style User fill:#00ceff,stroke:#000000,stroke-width:2px,color:#000000</w:t>
      </w:r>
    </w:p>
    <w:p w14:paraId="1AC83650" w14:textId="77777777" w:rsidR="00595236" w:rsidRDefault="00595236" w:rsidP="00595236">
      <w:r>
        <w:t xml:space="preserve">    style DNS fill:#ffd43b,stroke:#000000,stroke-width:2px,color:#000000</w:t>
      </w:r>
    </w:p>
    <w:p w14:paraId="0DD864AF" w14:textId="77777777" w:rsidR="00595236" w:rsidRDefault="00595236" w:rsidP="00595236">
      <w:r>
        <w:t xml:space="preserve">    style Primary fill:#69db7c,stroke:#000000,stroke-width:2px,color:#000000</w:t>
      </w:r>
    </w:p>
    <w:p w14:paraId="419B3F97" w14:textId="77777777" w:rsidR="00595236" w:rsidRDefault="00595236" w:rsidP="00595236">
      <w:r>
        <w:t xml:space="preserve">    style Secondary fill:#69db7c,stroke:#000000,stroke-width:2px,color:#000000</w:t>
      </w:r>
    </w:p>
    <w:p w14:paraId="7BE353EA" w14:textId="77777777" w:rsidR="00595236" w:rsidRDefault="00595236" w:rsidP="00595236">
      <w:r>
        <w:t xml:space="preserve">    style App1 fill:#748ffc,stroke:#000000,stroke-width:2px,color:#000000</w:t>
      </w:r>
    </w:p>
    <w:p w14:paraId="5B172840" w14:textId="77777777" w:rsidR="00595236" w:rsidRDefault="00595236" w:rsidP="00595236">
      <w:r>
        <w:t xml:space="preserve">    style App2 fill:#748ffc,stroke:#000000,stroke-width:2px,color:#000000</w:t>
      </w:r>
    </w:p>
    <w:p w14:paraId="226FFCFD" w14:textId="77777777" w:rsidR="00595236" w:rsidRDefault="00595236" w:rsidP="00595236">
      <w:r>
        <w:lastRenderedPageBreak/>
        <w:t xml:space="preserve">    style Health fill:#ff8787,stroke:#000000,stroke-width:2px,color:#000000</w:t>
      </w:r>
    </w:p>
    <w:p w14:paraId="3D49324E" w14:textId="77777777" w:rsidR="00595236" w:rsidRDefault="00595236" w:rsidP="00595236">
      <w:r>
        <w:t>```</w:t>
      </w:r>
    </w:p>
    <w:p w14:paraId="3C1B9D3F" w14:textId="77777777" w:rsidR="00595236" w:rsidRDefault="00595236" w:rsidP="00595236"/>
    <w:p w14:paraId="0A6C5B99" w14:textId="77777777" w:rsidR="00595236" w:rsidRDefault="00595236" w:rsidP="00595236">
      <w:r>
        <w:t>## Route 53 use cases</w:t>
      </w:r>
    </w:p>
    <w:p w14:paraId="7A02AAA9" w14:textId="77777777" w:rsidR="00595236" w:rsidRDefault="00595236" w:rsidP="00595236"/>
    <w:p w14:paraId="535A0A6F" w14:textId="77777777" w:rsidR="00595236" w:rsidRDefault="00595236" w:rsidP="00595236">
      <w:r>
        <w:t>### Domain registration</w:t>
      </w:r>
    </w:p>
    <w:p w14:paraId="404F13AC" w14:textId="77777777" w:rsidR="00595236" w:rsidRDefault="00595236" w:rsidP="00595236">
      <w:r>
        <w:t>You can buy and manage domains through Route 53.</w:t>
      </w:r>
    </w:p>
    <w:p w14:paraId="34B29509" w14:textId="77777777" w:rsidR="00595236" w:rsidRDefault="00595236" w:rsidP="00595236"/>
    <w:p w14:paraId="420C5528" w14:textId="77777777" w:rsidR="00595236" w:rsidRDefault="00595236" w:rsidP="00595236">
      <w:r>
        <w:t>### Public DNS</w:t>
      </w:r>
    </w:p>
    <w:p w14:paraId="6E2BC608" w14:textId="77777777" w:rsidR="00595236" w:rsidRDefault="00595236" w:rsidP="00595236">
      <w:r>
        <w:t>Expose public records for your applications and services.</w:t>
      </w:r>
    </w:p>
    <w:p w14:paraId="20590D54" w14:textId="77777777" w:rsidR="00595236" w:rsidRDefault="00595236" w:rsidP="00595236"/>
    <w:p w14:paraId="13612310" w14:textId="77777777" w:rsidR="00595236" w:rsidRDefault="00595236" w:rsidP="00595236">
      <w:r>
        <w:t>### Private hosted zones</w:t>
      </w:r>
    </w:p>
    <w:p w14:paraId="108AE499" w14:textId="77777777" w:rsidR="00595236" w:rsidRDefault="00595236" w:rsidP="00595236">
      <w:r>
        <w:t>Route 53 can also manage DNS inside a VPC for internal services.</w:t>
      </w:r>
    </w:p>
    <w:p w14:paraId="3B707582" w14:textId="77777777" w:rsidR="00595236" w:rsidRDefault="00595236" w:rsidP="00595236"/>
    <w:p w14:paraId="6458D158" w14:textId="77777777" w:rsidR="00595236" w:rsidRDefault="00595236" w:rsidP="00595236">
      <w:r>
        <w:t>This is useful for:</w:t>
      </w:r>
    </w:p>
    <w:p w14:paraId="3E6403FF" w14:textId="77777777" w:rsidR="00595236" w:rsidRDefault="00595236" w:rsidP="00595236">
      <w:r>
        <w:t>- service discovery</w:t>
      </w:r>
    </w:p>
    <w:p w14:paraId="1DFA1E1D" w14:textId="77777777" w:rsidR="00595236" w:rsidRDefault="00595236" w:rsidP="00595236">
      <w:r>
        <w:t>- internal APIs</w:t>
      </w:r>
    </w:p>
    <w:p w14:paraId="1F61F529" w14:textId="77777777" w:rsidR="00595236" w:rsidRDefault="00595236" w:rsidP="00595236">
      <w:r>
        <w:t>- private microservice communication</w:t>
      </w:r>
    </w:p>
    <w:p w14:paraId="0C06E955" w14:textId="77777777" w:rsidR="00595236" w:rsidRDefault="00595236" w:rsidP="00595236"/>
    <w:p w14:paraId="003227A4" w14:textId="77777777" w:rsidR="00595236" w:rsidRDefault="00595236" w:rsidP="00595236">
      <w:r>
        <w:t>### Traffic management</w:t>
      </w:r>
    </w:p>
    <w:p w14:paraId="1F27762D" w14:textId="77777777" w:rsidR="00595236" w:rsidRDefault="00595236" w:rsidP="00595236">
      <w:r>
        <w:t>Use DNS policies to shift traffic based on health, geography, or weight.</w:t>
      </w:r>
    </w:p>
    <w:p w14:paraId="47ED6DA5" w14:textId="77777777" w:rsidR="00595236" w:rsidRDefault="00595236" w:rsidP="00595236"/>
    <w:p w14:paraId="7A943E3C" w14:textId="77777777" w:rsidR="00595236" w:rsidRDefault="00595236" w:rsidP="00595236">
      <w:r>
        <w:lastRenderedPageBreak/>
        <w:t>### Disaster recovery</w:t>
      </w:r>
    </w:p>
    <w:p w14:paraId="24248832" w14:textId="77777777" w:rsidR="00595236" w:rsidRDefault="00595236" w:rsidP="00595236">
      <w:r>
        <w:t>Route traffic to backup systems during failure.</w:t>
      </w:r>
    </w:p>
    <w:p w14:paraId="2889BE82" w14:textId="77777777" w:rsidR="00595236" w:rsidRDefault="00595236" w:rsidP="00595236"/>
    <w:p w14:paraId="475E3A9F" w14:textId="77777777" w:rsidR="00595236" w:rsidRDefault="00595236" w:rsidP="00595236">
      <w:r>
        <w:t>## Private hosted zones</w:t>
      </w:r>
    </w:p>
    <w:p w14:paraId="04FBC4DA" w14:textId="77777777" w:rsidR="00595236" w:rsidRDefault="00595236" w:rsidP="00595236"/>
    <w:p w14:paraId="49BB7F90" w14:textId="77777777" w:rsidR="00595236" w:rsidRDefault="00595236" w:rsidP="00595236">
      <w:r>
        <w:t>A private hosted zone is visible only inside one or more VPCs.</w:t>
      </w:r>
    </w:p>
    <w:p w14:paraId="3919A323" w14:textId="77777777" w:rsidR="00595236" w:rsidRDefault="00595236" w:rsidP="00595236"/>
    <w:p w14:paraId="279437CE" w14:textId="77777777" w:rsidR="00595236" w:rsidRDefault="00595236" w:rsidP="00595236">
      <w:r>
        <w:t>This is very useful for internal service names like:</w:t>
      </w:r>
    </w:p>
    <w:p w14:paraId="7C2D9540" w14:textId="77777777" w:rsidR="00595236" w:rsidRDefault="00595236" w:rsidP="00595236">
      <w:r>
        <w:t>- `db.internal.example.com`</w:t>
      </w:r>
    </w:p>
    <w:p w14:paraId="7BC3BA06" w14:textId="77777777" w:rsidR="00595236" w:rsidRDefault="00595236" w:rsidP="00595236">
      <w:r>
        <w:t>- `payments.service.local`</w:t>
      </w:r>
    </w:p>
    <w:p w14:paraId="1EC46919" w14:textId="77777777" w:rsidR="00595236" w:rsidRDefault="00595236" w:rsidP="00595236">
      <w:r>
        <w:t>- `orders.internal`</w:t>
      </w:r>
    </w:p>
    <w:p w14:paraId="7000B3BA" w14:textId="77777777" w:rsidR="00595236" w:rsidRDefault="00595236" w:rsidP="00595236"/>
    <w:p w14:paraId="65FBE9FE" w14:textId="77777777" w:rsidR="00595236" w:rsidRDefault="00595236" w:rsidP="00595236">
      <w:r>
        <w:t>It helps keep internal infrastructure private and easier to manage.</w:t>
      </w:r>
    </w:p>
    <w:p w14:paraId="0C4CA632" w14:textId="77777777" w:rsidR="00595236" w:rsidRDefault="00595236" w:rsidP="00595236"/>
    <w:p w14:paraId="7390755F" w14:textId="77777777" w:rsidR="00595236" w:rsidRDefault="00595236" w:rsidP="00595236">
      <w:r>
        <w:t>## Route 53 vs CloudFront vs load balancer</w:t>
      </w:r>
    </w:p>
    <w:p w14:paraId="07F3B9F9" w14:textId="77777777" w:rsidR="00595236" w:rsidRDefault="00595236" w:rsidP="00595236"/>
    <w:p w14:paraId="2C322DB2" w14:textId="77777777" w:rsidR="00595236" w:rsidRDefault="00595236" w:rsidP="00595236">
      <w:r>
        <w:t>These are different layers.</w:t>
      </w:r>
    </w:p>
    <w:p w14:paraId="1C0FCDE6" w14:textId="77777777" w:rsidR="00595236" w:rsidRDefault="00595236" w:rsidP="00595236"/>
    <w:p w14:paraId="255AA7EE" w14:textId="77777777" w:rsidR="00595236" w:rsidRDefault="00595236" w:rsidP="00595236">
      <w:r>
        <w:t>### Route 53</w:t>
      </w:r>
    </w:p>
    <w:p w14:paraId="21E911DB" w14:textId="77777777" w:rsidR="00595236" w:rsidRDefault="00595236" w:rsidP="00595236">
      <w:r>
        <w:t>- DNS layer</w:t>
      </w:r>
    </w:p>
    <w:p w14:paraId="055EC179" w14:textId="77777777" w:rsidR="00595236" w:rsidRDefault="00595236" w:rsidP="00595236">
      <w:r>
        <w:t>- maps names to destinations</w:t>
      </w:r>
    </w:p>
    <w:p w14:paraId="1F30FA4D" w14:textId="77777777" w:rsidR="00595236" w:rsidRDefault="00595236" w:rsidP="00595236">
      <w:r>
        <w:t>- decides where traffic should go</w:t>
      </w:r>
    </w:p>
    <w:p w14:paraId="34FF306B" w14:textId="77777777" w:rsidR="00595236" w:rsidRDefault="00595236" w:rsidP="00595236"/>
    <w:p w14:paraId="3CF1478C" w14:textId="77777777" w:rsidR="00595236" w:rsidRDefault="00595236" w:rsidP="00595236">
      <w:r>
        <w:lastRenderedPageBreak/>
        <w:t>### CloudFront</w:t>
      </w:r>
    </w:p>
    <w:p w14:paraId="0F529510" w14:textId="77777777" w:rsidR="00595236" w:rsidRDefault="00595236" w:rsidP="00595236">
      <w:r>
        <w:t>- edge delivery and caching layer</w:t>
      </w:r>
    </w:p>
    <w:p w14:paraId="6E2D3A10" w14:textId="77777777" w:rsidR="00595236" w:rsidRDefault="00595236" w:rsidP="00595236">
      <w:r>
        <w:t>- speeds up content delivery globally</w:t>
      </w:r>
    </w:p>
    <w:p w14:paraId="58195AF1" w14:textId="77777777" w:rsidR="00595236" w:rsidRDefault="00595236" w:rsidP="00595236"/>
    <w:p w14:paraId="5FC2B560" w14:textId="77777777" w:rsidR="00595236" w:rsidRDefault="00595236" w:rsidP="00595236">
      <w:r>
        <w:t>### Load balancer</w:t>
      </w:r>
    </w:p>
    <w:p w14:paraId="4BB51E4F" w14:textId="77777777" w:rsidR="00595236" w:rsidRDefault="00595236" w:rsidP="00595236">
      <w:r>
        <w:t>- distributes traffic among instances or services</w:t>
      </w:r>
    </w:p>
    <w:p w14:paraId="7E588EE4" w14:textId="77777777" w:rsidR="00595236" w:rsidRDefault="00595236" w:rsidP="00595236">
      <w:r>
        <w:t>- sits closer to the application layer</w:t>
      </w:r>
    </w:p>
    <w:p w14:paraId="266ECAFF" w14:textId="77777777" w:rsidR="00595236" w:rsidRDefault="00595236" w:rsidP="00595236"/>
    <w:p w14:paraId="036E7062" w14:textId="77777777" w:rsidR="00595236" w:rsidRDefault="00595236" w:rsidP="00595236">
      <w:r>
        <w:t>A common setup is:</w:t>
      </w:r>
    </w:p>
    <w:p w14:paraId="3EDA079D" w14:textId="77777777" w:rsidR="00595236" w:rsidRDefault="00595236" w:rsidP="00595236">
      <w:r>
        <w:t>- Route 53 routes `example.com` to CloudFront or an ALB</w:t>
      </w:r>
    </w:p>
    <w:p w14:paraId="4D62EBB9" w14:textId="77777777" w:rsidR="00595236" w:rsidRDefault="00595236" w:rsidP="00595236">
      <w:r>
        <w:t>- CloudFront accelerates static content</w:t>
      </w:r>
    </w:p>
    <w:p w14:paraId="66FA024E" w14:textId="77777777" w:rsidR="00595236" w:rsidRDefault="00595236" w:rsidP="00595236">
      <w:r>
        <w:t>- ALB distributes application traffic</w:t>
      </w:r>
    </w:p>
    <w:p w14:paraId="20374BF8" w14:textId="77777777" w:rsidR="00595236" w:rsidRDefault="00595236" w:rsidP="00595236"/>
    <w:p w14:paraId="046A3693" w14:textId="77777777" w:rsidR="00595236" w:rsidRDefault="00595236" w:rsidP="00595236">
      <w:r>
        <w:t>## Advantages of Route 53</w:t>
      </w:r>
    </w:p>
    <w:p w14:paraId="79BC51D5" w14:textId="77777777" w:rsidR="00595236" w:rsidRDefault="00595236" w:rsidP="00595236"/>
    <w:p w14:paraId="489C4D91" w14:textId="77777777" w:rsidR="00595236" w:rsidRDefault="00595236" w:rsidP="00595236">
      <w:r>
        <w:t>- Highly available and scalable DNS</w:t>
      </w:r>
    </w:p>
    <w:p w14:paraId="2F5890D0" w14:textId="77777777" w:rsidR="00595236" w:rsidRDefault="00595236" w:rsidP="00595236">
      <w:r>
        <w:t>- Traffic routing policies</w:t>
      </w:r>
    </w:p>
    <w:p w14:paraId="73B84CEF" w14:textId="77777777" w:rsidR="00595236" w:rsidRDefault="00595236" w:rsidP="00595236">
      <w:r>
        <w:t>- Health checks</w:t>
      </w:r>
    </w:p>
    <w:p w14:paraId="006C50B5" w14:textId="77777777" w:rsidR="00595236" w:rsidRDefault="00595236" w:rsidP="00595236">
      <w:r>
        <w:t>- Private hosted zones</w:t>
      </w:r>
    </w:p>
    <w:p w14:paraId="5660E82D" w14:textId="77777777" w:rsidR="00595236" w:rsidRDefault="00595236" w:rsidP="00595236">
      <w:r>
        <w:t>- Good integration with AWS services</w:t>
      </w:r>
    </w:p>
    <w:p w14:paraId="5EB7D792" w14:textId="77777777" w:rsidR="00595236" w:rsidRDefault="00595236" w:rsidP="00595236">
      <w:r>
        <w:t>- Domain registration and DNS in one place</w:t>
      </w:r>
    </w:p>
    <w:p w14:paraId="4DD5DD72" w14:textId="77777777" w:rsidR="00595236" w:rsidRDefault="00595236" w:rsidP="00595236"/>
    <w:p w14:paraId="209D3D5A" w14:textId="77777777" w:rsidR="00595236" w:rsidRDefault="00595236" w:rsidP="00595236">
      <w:r>
        <w:t>## Limitations and trade-offs</w:t>
      </w:r>
    </w:p>
    <w:p w14:paraId="4B475E7E" w14:textId="77777777" w:rsidR="00595236" w:rsidRDefault="00595236" w:rsidP="00595236"/>
    <w:p w14:paraId="0C00D57A" w14:textId="77777777" w:rsidR="00595236" w:rsidRDefault="00595236" w:rsidP="00595236">
      <w:r>
        <w:lastRenderedPageBreak/>
        <w:t>- DNS changes are not instantaneous because of caching and TTLs</w:t>
      </w:r>
    </w:p>
    <w:p w14:paraId="170A6AA9" w14:textId="77777777" w:rsidR="00595236" w:rsidRDefault="00595236" w:rsidP="00595236">
      <w:r>
        <w:t>- Failover can be slower than application-level routing</w:t>
      </w:r>
    </w:p>
    <w:p w14:paraId="05AA97DC" w14:textId="77777777" w:rsidR="00595236" w:rsidRDefault="00595236" w:rsidP="00595236">
      <w:r>
        <w:t>- Misconfigured TTLs can delay traffic shifts</w:t>
      </w:r>
    </w:p>
    <w:p w14:paraId="7C908AD1" w14:textId="77777777" w:rsidR="00595236" w:rsidRDefault="00595236" w:rsidP="00595236">
      <w:r>
        <w:t>- DNS-based routing is coarse compared to application routing</w:t>
      </w:r>
    </w:p>
    <w:p w14:paraId="502A6118" w14:textId="77777777" w:rsidR="00595236" w:rsidRDefault="00595236" w:rsidP="00595236">
      <w:r>
        <w:t>- Health checks need careful configuration to avoid false positives or false negatives</w:t>
      </w:r>
    </w:p>
    <w:p w14:paraId="04DBC896" w14:textId="77777777" w:rsidR="00595236" w:rsidRDefault="00595236" w:rsidP="00595236"/>
    <w:p w14:paraId="7EAAE76C" w14:textId="77777777" w:rsidR="00595236" w:rsidRDefault="00595236" w:rsidP="00595236">
      <w:r>
        <w:t>## Important DNS concept, TTL</w:t>
      </w:r>
    </w:p>
    <w:p w14:paraId="7D7D1EA1" w14:textId="77777777" w:rsidR="00595236" w:rsidRDefault="00595236" w:rsidP="00595236"/>
    <w:p w14:paraId="440D0531" w14:textId="77777777" w:rsidR="00595236" w:rsidRDefault="00595236" w:rsidP="00595236">
      <w:r>
        <w:t>TTL means time to live. It controls how long resolvers cache a DNS answer.</w:t>
      </w:r>
    </w:p>
    <w:p w14:paraId="428D08A2" w14:textId="77777777" w:rsidR="00595236" w:rsidRDefault="00595236" w:rsidP="00595236"/>
    <w:p w14:paraId="379114E8" w14:textId="77777777" w:rsidR="00595236" w:rsidRDefault="00595236" w:rsidP="00595236">
      <w:r>
        <w:t>### Short TTL</w:t>
      </w:r>
    </w:p>
    <w:p w14:paraId="53DBCAE4" w14:textId="77777777" w:rsidR="00595236" w:rsidRDefault="00595236" w:rsidP="00595236">
      <w:r>
        <w:t>- faster changes</w:t>
      </w:r>
    </w:p>
    <w:p w14:paraId="32037907" w14:textId="77777777" w:rsidR="00595236" w:rsidRDefault="00595236" w:rsidP="00595236">
      <w:r>
        <w:t>- more DNS queries</w:t>
      </w:r>
    </w:p>
    <w:p w14:paraId="4A46C01C" w14:textId="77777777" w:rsidR="00595236" w:rsidRDefault="00595236" w:rsidP="00595236">
      <w:r>
        <w:t>- more overhead</w:t>
      </w:r>
    </w:p>
    <w:p w14:paraId="1744BF5A" w14:textId="77777777" w:rsidR="00595236" w:rsidRDefault="00595236" w:rsidP="00595236"/>
    <w:p w14:paraId="436D969E" w14:textId="77777777" w:rsidR="00595236" w:rsidRDefault="00595236" w:rsidP="00595236">
      <w:r>
        <w:t>### Long TTL</w:t>
      </w:r>
    </w:p>
    <w:p w14:paraId="5E380AB5" w14:textId="77777777" w:rsidR="00595236" w:rsidRDefault="00595236" w:rsidP="00595236">
      <w:r>
        <w:t>- better caching</w:t>
      </w:r>
    </w:p>
    <w:p w14:paraId="26FF9D65" w14:textId="77777777" w:rsidR="00595236" w:rsidRDefault="00595236" w:rsidP="00595236">
      <w:r>
        <w:t>- slower failover and updates</w:t>
      </w:r>
    </w:p>
    <w:p w14:paraId="3745E4CA" w14:textId="77777777" w:rsidR="00595236" w:rsidRDefault="00595236" w:rsidP="00595236"/>
    <w:p w14:paraId="0F66DC99" w14:textId="77777777" w:rsidR="00595236" w:rsidRDefault="00595236" w:rsidP="00595236">
      <w:r>
        <w:t>This is a key trade-off in Route 53 design.</w:t>
      </w:r>
    </w:p>
    <w:p w14:paraId="78298A6F" w14:textId="77777777" w:rsidR="00595236" w:rsidRDefault="00595236" w:rsidP="00595236"/>
    <w:p w14:paraId="6CB0AEA5" w14:textId="77777777" w:rsidR="00595236" w:rsidRDefault="00595236" w:rsidP="00595236">
      <w:r>
        <w:t>## Common mistakes</w:t>
      </w:r>
    </w:p>
    <w:p w14:paraId="5128E68D" w14:textId="77777777" w:rsidR="00595236" w:rsidRDefault="00595236" w:rsidP="00595236"/>
    <w:p w14:paraId="29219DBE" w14:textId="77777777" w:rsidR="00595236" w:rsidRDefault="00595236" w:rsidP="00595236">
      <w:r>
        <w:t>- using DNS as if it were instant failover</w:t>
      </w:r>
    </w:p>
    <w:p w14:paraId="09AD58CB" w14:textId="77777777" w:rsidR="00595236" w:rsidRDefault="00595236" w:rsidP="00595236">
      <w:r>
        <w:t>- forgetting that clients and resolvers cache records</w:t>
      </w:r>
    </w:p>
    <w:p w14:paraId="5A342442" w14:textId="77777777" w:rsidR="00595236" w:rsidRDefault="00595236" w:rsidP="00595236">
      <w:r>
        <w:t>- choosing the wrong routing policy</w:t>
      </w:r>
    </w:p>
    <w:p w14:paraId="1D5FE0E1" w14:textId="77777777" w:rsidR="00595236" w:rsidRDefault="00595236" w:rsidP="00595236">
      <w:r>
        <w:t>- not setting up health checks correctly</w:t>
      </w:r>
    </w:p>
    <w:p w14:paraId="0242D69B" w14:textId="77777777" w:rsidR="00595236" w:rsidRDefault="00595236" w:rsidP="00595236">
      <w:r>
        <w:t>- using CNAME where an alias record is better</w:t>
      </w:r>
    </w:p>
    <w:p w14:paraId="592FBAFE" w14:textId="77777777" w:rsidR="00595236" w:rsidRDefault="00595236" w:rsidP="00595236">
      <w:r>
        <w:t>- not planning for private vs public DNS separation</w:t>
      </w:r>
    </w:p>
    <w:p w14:paraId="17259572" w14:textId="77777777" w:rsidR="00595236" w:rsidRDefault="00595236" w:rsidP="00595236"/>
    <w:p w14:paraId="17E2E180" w14:textId="77777777" w:rsidR="00595236" w:rsidRDefault="00595236" w:rsidP="00595236">
      <w:r>
        <w:t>## Final mental model</w:t>
      </w:r>
    </w:p>
    <w:p w14:paraId="75F1AFFB" w14:textId="77777777" w:rsidR="00595236" w:rsidRDefault="00595236" w:rsidP="00595236"/>
    <w:p w14:paraId="53F93122" w14:textId="77777777" w:rsidR="00595236" w:rsidRDefault="00595236" w:rsidP="00595236">
      <w:r>
        <w:t>Think of Route 53 as the **traffic director at the DNS layer**. It turns names into destinations and can choose among destinations based on health, geography, or weights.</w:t>
      </w:r>
    </w:p>
    <w:p w14:paraId="19DED66C" w14:textId="77777777" w:rsidR="00595236" w:rsidRDefault="00595236" w:rsidP="00595236"/>
    <w:p w14:paraId="14D4A462" w14:textId="77777777" w:rsidR="00595236" w:rsidRDefault="00595236" w:rsidP="00595236">
      <w:r>
        <w:t>Use it when you want:</w:t>
      </w:r>
    </w:p>
    <w:p w14:paraId="3CB31174" w14:textId="77777777" w:rsidR="00595236" w:rsidRDefault="00595236" w:rsidP="00595236">
      <w:r>
        <w:t>- domain management</w:t>
      </w:r>
    </w:p>
    <w:p w14:paraId="3CB15E6A" w14:textId="77777777" w:rsidR="00595236" w:rsidRDefault="00595236" w:rsidP="00595236">
      <w:r>
        <w:t>- DNS resolution</w:t>
      </w:r>
    </w:p>
    <w:p w14:paraId="7B7FE916" w14:textId="77777777" w:rsidR="00595236" w:rsidRDefault="00595236" w:rsidP="00595236">
      <w:r>
        <w:t>- traffic routing</w:t>
      </w:r>
    </w:p>
    <w:p w14:paraId="751DF65D" w14:textId="77777777" w:rsidR="00595236" w:rsidRDefault="00595236" w:rsidP="00595236">
      <w:r>
        <w:t>- failover</w:t>
      </w:r>
    </w:p>
    <w:p w14:paraId="198133EA" w14:textId="77777777" w:rsidR="00595236" w:rsidRDefault="00595236" w:rsidP="00595236">
      <w:r>
        <w:t>- private service naming</w:t>
      </w:r>
    </w:p>
    <w:p w14:paraId="0CB161AA" w14:textId="77777777" w:rsidR="00595236" w:rsidRDefault="00595236" w:rsidP="00595236"/>
    <w:p w14:paraId="0BFC7F71" w14:textId="77777777" w:rsidR="00595236" w:rsidRDefault="00595236" w:rsidP="00595236">
      <w:r>
        <w:t>If you want, I can also explain:</w:t>
      </w:r>
    </w:p>
    <w:p w14:paraId="70B1CCDE" w14:textId="77777777" w:rsidR="00595236" w:rsidRDefault="00595236" w:rsidP="00595236">
      <w:r>
        <w:t>1. **Route 53 routing policies in depth**</w:t>
      </w:r>
    </w:p>
    <w:p w14:paraId="700D510A" w14:textId="77777777" w:rsidR="00595236" w:rsidRDefault="00595236" w:rsidP="00595236">
      <w:r>
        <w:t>2. **Route 53 vs CloudFront vs ALB**</w:t>
      </w:r>
    </w:p>
    <w:p w14:paraId="49EAD828" w14:textId="77777777" w:rsidR="00595236" w:rsidRDefault="00595236" w:rsidP="00595236">
      <w:r>
        <w:t>3. **How Route 53 health checks work**</w:t>
      </w:r>
    </w:p>
    <w:p w14:paraId="0782AD42" w14:textId="5173432F" w:rsidR="00882E3F" w:rsidRDefault="00595236" w:rsidP="00595236">
      <w:r>
        <w:lastRenderedPageBreak/>
        <w:t>4. **A real-world global deployment architecture using Route 53**</w:t>
      </w:r>
    </w:p>
    <w:p w14:paraId="6D2CFDB4" w14:textId="77777777" w:rsidR="00595236" w:rsidRDefault="00595236" w:rsidP="00595236"/>
    <w:p w14:paraId="199B1451" w14:textId="77777777" w:rsidR="00595236" w:rsidRDefault="00595236" w:rsidP="00595236"/>
    <w:p w14:paraId="287CD636" w14:textId="77777777" w:rsidR="00595236" w:rsidRDefault="00595236" w:rsidP="00595236"/>
    <w:p w14:paraId="28DB8BB3" w14:textId="77777777" w:rsidR="00595236" w:rsidRDefault="00595236" w:rsidP="00595236"/>
    <w:p w14:paraId="37532109" w14:textId="77777777" w:rsidR="00595236" w:rsidRDefault="00595236" w:rsidP="00595236"/>
    <w:p w14:paraId="7562A266" w14:textId="77777777" w:rsidR="00595236" w:rsidRDefault="00595236" w:rsidP="00595236"/>
    <w:p w14:paraId="7F4A4339" w14:textId="16E743EC" w:rsidR="00595236" w:rsidRDefault="006161C0" w:rsidP="00DB7AA7">
      <w:pPr>
        <w:pStyle w:val="Heading1"/>
        <w:numPr>
          <w:ilvl w:val="0"/>
          <w:numId w:val="13"/>
        </w:numPr>
        <w:jc w:val="center"/>
      </w:pPr>
      <w:bookmarkStart w:id="36" w:name="_Toc234595944"/>
      <w:r>
        <w:t>ELB</w:t>
      </w:r>
      <w:bookmarkEnd w:id="36"/>
    </w:p>
    <w:p w14:paraId="61F1775F" w14:textId="77777777" w:rsidR="006161C0" w:rsidRDefault="006161C0" w:rsidP="006161C0"/>
    <w:p w14:paraId="6EF23769" w14:textId="77777777" w:rsidR="006161C0" w:rsidRDefault="006161C0" w:rsidP="006161C0">
      <w:r>
        <w:t>AWS ELB, or **Elastic Load Balancing**, is AWS’s managed load balancing service. It distributes incoming traffic across multiple targets, such as EC2 instances, containers, IP addresses, or Lambda functions, so your application stays scalable and highly available.</w:t>
      </w:r>
    </w:p>
    <w:p w14:paraId="5D449D7F" w14:textId="77777777" w:rsidR="006161C0" w:rsidRDefault="006161C0" w:rsidP="006161C0"/>
    <w:p w14:paraId="2C5AEFC6" w14:textId="77777777" w:rsidR="006161C0" w:rsidRDefault="006161C0" w:rsidP="006161C0">
      <w:r>
        <w:t>At a high level, an ELB sits in front of your application and decides where each incoming request should go.</w:t>
      </w:r>
    </w:p>
    <w:p w14:paraId="37AD4237" w14:textId="77777777" w:rsidR="006161C0" w:rsidRDefault="006161C0" w:rsidP="006161C0"/>
    <w:p w14:paraId="0CD2162B" w14:textId="77777777" w:rsidR="006161C0" w:rsidRDefault="006161C0" w:rsidP="006161C0">
      <w:r>
        <w:t>## Why ELB exists</w:t>
      </w:r>
    </w:p>
    <w:p w14:paraId="72A92F75" w14:textId="77777777" w:rsidR="006161C0" w:rsidRDefault="006161C0" w:rsidP="006161C0"/>
    <w:p w14:paraId="5F8E926A" w14:textId="77777777" w:rsidR="006161C0" w:rsidRDefault="006161C0" w:rsidP="006161C0">
      <w:r>
        <w:t>Without a load balancer, every client would need to talk directly to a single server. That creates problems like:</w:t>
      </w:r>
    </w:p>
    <w:p w14:paraId="7B93D089" w14:textId="77777777" w:rsidR="006161C0" w:rsidRDefault="006161C0" w:rsidP="006161C0"/>
    <w:p w14:paraId="70B4046A" w14:textId="77777777" w:rsidR="006161C0" w:rsidRDefault="006161C0" w:rsidP="006161C0">
      <w:r>
        <w:t>- a single point of failure</w:t>
      </w:r>
    </w:p>
    <w:p w14:paraId="451A3F08" w14:textId="77777777" w:rsidR="006161C0" w:rsidRDefault="006161C0" w:rsidP="006161C0">
      <w:r>
        <w:lastRenderedPageBreak/>
        <w:t>- no easy horizontal scaling</w:t>
      </w:r>
    </w:p>
    <w:p w14:paraId="1AF0FEBC" w14:textId="77777777" w:rsidR="006161C0" w:rsidRDefault="006161C0" w:rsidP="006161C0">
      <w:r>
        <w:t>- uneven traffic distribution</w:t>
      </w:r>
    </w:p>
    <w:p w14:paraId="2A692A32" w14:textId="77777777" w:rsidR="006161C0" w:rsidRDefault="006161C0" w:rsidP="006161C0">
      <w:r>
        <w:t>- hard instance replacement</w:t>
      </w:r>
    </w:p>
    <w:p w14:paraId="1F8486F9" w14:textId="77777777" w:rsidR="006161C0" w:rsidRDefault="006161C0" w:rsidP="006161C0">
      <w:r>
        <w:t>- limited availability</w:t>
      </w:r>
    </w:p>
    <w:p w14:paraId="3A3ACAE2" w14:textId="77777777" w:rsidR="006161C0" w:rsidRDefault="006161C0" w:rsidP="006161C0"/>
    <w:p w14:paraId="7C86246D" w14:textId="77777777" w:rsidR="006161C0" w:rsidRDefault="006161C0" w:rsidP="006161C0">
      <w:r>
        <w:t>ELB solves this by spreading traffic across healthy backends.</w:t>
      </w:r>
    </w:p>
    <w:p w14:paraId="4130721E" w14:textId="77777777" w:rsidR="006161C0" w:rsidRDefault="006161C0" w:rsidP="006161C0"/>
    <w:p w14:paraId="7A96C0F0" w14:textId="77777777" w:rsidR="006161C0" w:rsidRDefault="006161C0" w:rsidP="006161C0">
      <w:r>
        <w:t>If one backend fails, ELB stops sending traffic to it and sends requests to the remaining healthy targets.</w:t>
      </w:r>
    </w:p>
    <w:p w14:paraId="0474A171" w14:textId="77777777" w:rsidR="006161C0" w:rsidRDefault="006161C0" w:rsidP="006161C0"/>
    <w:p w14:paraId="09620F0C" w14:textId="77777777" w:rsidR="006161C0" w:rsidRDefault="006161C0" w:rsidP="006161C0">
      <w:r>
        <w:t>## Main types of AWS load balancers</w:t>
      </w:r>
    </w:p>
    <w:p w14:paraId="11E7EC2B" w14:textId="77777777" w:rsidR="006161C0" w:rsidRDefault="006161C0" w:rsidP="006161C0"/>
    <w:p w14:paraId="095BF8ED" w14:textId="77777777" w:rsidR="006161C0" w:rsidRDefault="006161C0" w:rsidP="006161C0">
      <w:r>
        <w:t>AWS offers several types of ELB:</w:t>
      </w:r>
    </w:p>
    <w:p w14:paraId="286964A1" w14:textId="77777777" w:rsidR="006161C0" w:rsidRDefault="006161C0" w:rsidP="006161C0"/>
    <w:p w14:paraId="6E4647BB" w14:textId="77777777" w:rsidR="006161C0" w:rsidRDefault="006161C0" w:rsidP="006161C0">
      <w:r>
        <w:t>### 1. Application Load Balancer, ALB</w:t>
      </w:r>
    </w:p>
    <w:p w14:paraId="193AC992" w14:textId="77777777" w:rsidR="006161C0" w:rsidRDefault="006161C0" w:rsidP="006161C0">
      <w:r>
        <w:t>Works at Layer 7, the HTTP and HTTPS layer.</w:t>
      </w:r>
    </w:p>
    <w:p w14:paraId="7F53AA98" w14:textId="77777777" w:rsidR="006161C0" w:rsidRDefault="006161C0" w:rsidP="006161C0"/>
    <w:p w14:paraId="47C49123" w14:textId="77777777" w:rsidR="006161C0" w:rsidRDefault="006161C0" w:rsidP="006161C0">
      <w:r>
        <w:t>Best for:</w:t>
      </w:r>
    </w:p>
    <w:p w14:paraId="5B00D8BC" w14:textId="77777777" w:rsidR="006161C0" w:rsidRDefault="006161C0" w:rsidP="006161C0">
      <w:r>
        <w:t>- web applications</w:t>
      </w:r>
    </w:p>
    <w:p w14:paraId="4A878926" w14:textId="77777777" w:rsidR="006161C0" w:rsidRDefault="006161C0" w:rsidP="006161C0">
      <w:r>
        <w:t>- REST APIs</w:t>
      </w:r>
    </w:p>
    <w:p w14:paraId="4CA56360" w14:textId="77777777" w:rsidR="006161C0" w:rsidRDefault="006161C0" w:rsidP="006161C0">
      <w:r>
        <w:t>- microservices</w:t>
      </w:r>
    </w:p>
    <w:p w14:paraId="7FE23B47" w14:textId="77777777" w:rsidR="006161C0" w:rsidRDefault="006161C0" w:rsidP="006161C0">
      <w:r>
        <w:t>- content-based routing</w:t>
      </w:r>
    </w:p>
    <w:p w14:paraId="25091818" w14:textId="77777777" w:rsidR="006161C0" w:rsidRDefault="006161C0" w:rsidP="006161C0">
      <w:r>
        <w:t>- host-based routing</w:t>
      </w:r>
    </w:p>
    <w:p w14:paraId="68EE0996" w14:textId="77777777" w:rsidR="006161C0" w:rsidRDefault="006161C0" w:rsidP="006161C0">
      <w:r>
        <w:t>- path-based routing</w:t>
      </w:r>
    </w:p>
    <w:p w14:paraId="0EF2BA87" w14:textId="77777777" w:rsidR="006161C0" w:rsidRDefault="006161C0" w:rsidP="006161C0"/>
    <w:p w14:paraId="10EA8A43" w14:textId="77777777" w:rsidR="006161C0" w:rsidRDefault="006161C0" w:rsidP="006161C0">
      <w:r>
        <w:t>ALB understands HTTP details, so it can route based on:</w:t>
      </w:r>
    </w:p>
    <w:p w14:paraId="10C6EF2E" w14:textId="77777777" w:rsidR="006161C0" w:rsidRDefault="006161C0" w:rsidP="006161C0">
      <w:r>
        <w:t>- hostname</w:t>
      </w:r>
    </w:p>
    <w:p w14:paraId="3AD26C16" w14:textId="77777777" w:rsidR="006161C0" w:rsidRDefault="006161C0" w:rsidP="006161C0">
      <w:r>
        <w:t>- URL path</w:t>
      </w:r>
    </w:p>
    <w:p w14:paraId="3589608F" w14:textId="77777777" w:rsidR="006161C0" w:rsidRDefault="006161C0" w:rsidP="006161C0">
      <w:r>
        <w:t>- headers</w:t>
      </w:r>
    </w:p>
    <w:p w14:paraId="724A1C3F" w14:textId="77777777" w:rsidR="006161C0" w:rsidRDefault="006161C0" w:rsidP="006161C0">
      <w:r>
        <w:t>- query strings</w:t>
      </w:r>
    </w:p>
    <w:p w14:paraId="202A95F9" w14:textId="77777777" w:rsidR="006161C0" w:rsidRDefault="006161C0" w:rsidP="006161C0">
      <w:r>
        <w:t>- methods</w:t>
      </w:r>
    </w:p>
    <w:p w14:paraId="1CC83951" w14:textId="77777777" w:rsidR="006161C0" w:rsidRDefault="006161C0" w:rsidP="006161C0"/>
    <w:p w14:paraId="484B9352" w14:textId="77777777" w:rsidR="006161C0" w:rsidRDefault="006161C0" w:rsidP="006161C0">
      <w:r>
        <w:t>### 2. Network Load Balancer, NLB</w:t>
      </w:r>
    </w:p>
    <w:p w14:paraId="165F81CA" w14:textId="77777777" w:rsidR="006161C0" w:rsidRDefault="006161C0" w:rsidP="006161C0">
      <w:r>
        <w:t>Works at Layer 4, the TCP and UDP layer.</w:t>
      </w:r>
    </w:p>
    <w:p w14:paraId="6902E36B" w14:textId="77777777" w:rsidR="006161C0" w:rsidRDefault="006161C0" w:rsidP="006161C0"/>
    <w:p w14:paraId="2EDB7330" w14:textId="77777777" w:rsidR="006161C0" w:rsidRDefault="006161C0" w:rsidP="006161C0">
      <w:r>
        <w:t>Best for:</w:t>
      </w:r>
    </w:p>
    <w:p w14:paraId="33DEC0D2" w14:textId="77777777" w:rsidR="006161C0" w:rsidRDefault="006161C0" w:rsidP="006161C0">
      <w:r>
        <w:t>- very high throughput</w:t>
      </w:r>
    </w:p>
    <w:p w14:paraId="0397FD9A" w14:textId="77777777" w:rsidR="006161C0" w:rsidRDefault="006161C0" w:rsidP="006161C0">
      <w:r>
        <w:t>- low latency</w:t>
      </w:r>
    </w:p>
    <w:p w14:paraId="78E8B118" w14:textId="77777777" w:rsidR="006161C0" w:rsidRDefault="006161C0" w:rsidP="006161C0">
      <w:r>
        <w:t>- non-HTTP traffic</w:t>
      </w:r>
    </w:p>
    <w:p w14:paraId="11DECFBF" w14:textId="77777777" w:rsidR="006161C0" w:rsidRDefault="006161C0" w:rsidP="006161C0">
      <w:r>
        <w:t>- static IP requirements</w:t>
      </w:r>
    </w:p>
    <w:p w14:paraId="2BD486C3" w14:textId="77777777" w:rsidR="006161C0" w:rsidRDefault="006161C0" w:rsidP="006161C0">
      <w:r>
        <w:t>- TCP, TLS, UDP workloads</w:t>
      </w:r>
    </w:p>
    <w:p w14:paraId="1342BF68" w14:textId="77777777" w:rsidR="006161C0" w:rsidRDefault="006161C0" w:rsidP="006161C0"/>
    <w:p w14:paraId="02B5C716" w14:textId="77777777" w:rsidR="006161C0" w:rsidRDefault="006161C0" w:rsidP="006161C0">
      <w:r>
        <w:t>NLB is more transparent and faster at the network layer.</w:t>
      </w:r>
    </w:p>
    <w:p w14:paraId="12A3435A" w14:textId="77777777" w:rsidR="006161C0" w:rsidRDefault="006161C0" w:rsidP="006161C0"/>
    <w:p w14:paraId="1C5B9B8E" w14:textId="77777777" w:rsidR="006161C0" w:rsidRDefault="006161C0" w:rsidP="006161C0">
      <w:r>
        <w:t>### 3. Gateway Load Balancer, GWLB</w:t>
      </w:r>
    </w:p>
    <w:p w14:paraId="016B687D" w14:textId="77777777" w:rsidR="006161C0" w:rsidRDefault="006161C0" w:rsidP="006161C0">
      <w:r>
        <w:t>Used for deploying and scaling third-party virtual appliances.</w:t>
      </w:r>
    </w:p>
    <w:p w14:paraId="109424FB" w14:textId="77777777" w:rsidR="006161C0" w:rsidRDefault="006161C0" w:rsidP="006161C0"/>
    <w:p w14:paraId="1E5B730D" w14:textId="77777777" w:rsidR="006161C0" w:rsidRDefault="006161C0" w:rsidP="006161C0">
      <w:r>
        <w:t>Best for:</w:t>
      </w:r>
    </w:p>
    <w:p w14:paraId="35596BBD" w14:textId="77777777" w:rsidR="006161C0" w:rsidRDefault="006161C0" w:rsidP="006161C0">
      <w:r>
        <w:lastRenderedPageBreak/>
        <w:t>- firewalls</w:t>
      </w:r>
    </w:p>
    <w:p w14:paraId="428701B9" w14:textId="77777777" w:rsidR="006161C0" w:rsidRDefault="006161C0" w:rsidP="006161C0">
      <w:r>
        <w:t>- intrusion detection</w:t>
      </w:r>
    </w:p>
    <w:p w14:paraId="5059E00C" w14:textId="77777777" w:rsidR="006161C0" w:rsidRDefault="006161C0" w:rsidP="006161C0">
      <w:r>
        <w:t>- traffic inspection appliances</w:t>
      </w:r>
    </w:p>
    <w:p w14:paraId="22F5199B" w14:textId="77777777" w:rsidR="006161C0" w:rsidRDefault="006161C0" w:rsidP="006161C0"/>
    <w:p w14:paraId="2FE422B5" w14:textId="77777777" w:rsidR="006161C0" w:rsidRDefault="006161C0" w:rsidP="006161C0">
      <w:r>
        <w:t>### 4. Classic Load Balancer, CLB</w:t>
      </w:r>
    </w:p>
    <w:p w14:paraId="5E143399" w14:textId="77777777" w:rsidR="006161C0" w:rsidRDefault="006161C0" w:rsidP="006161C0">
      <w:r>
        <w:t>The older generation load balancer. It is mostly legacy now and usually not the preferred option for new systems.</w:t>
      </w:r>
    </w:p>
    <w:p w14:paraId="480C571D" w14:textId="77777777" w:rsidR="006161C0" w:rsidRDefault="006161C0" w:rsidP="006161C0"/>
    <w:p w14:paraId="1C76C7E8" w14:textId="77777777" w:rsidR="006161C0" w:rsidRDefault="006161C0" w:rsidP="006161C0">
      <w:r>
        <w:t>## High-level flow</w:t>
      </w:r>
    </w:p>
    <w:p w14:paraId="13DFD6FE" w14:textId="77777777" w:rsidR="006161C0" w:rsidRDefault="006161C0" w:rsidP="006161C0"/>
    <w:p w14:paraId="0D477B3C" w14:textId="77777777" w:rsidR="006161C0" w:rsidRDefault="006161C0" w:rsidP="006161C0">
      <w:r>
        <w:t>A user sends a request to the load balancer, and the load balancer forwards it to one of the healthy targets.</w:t>
      </w:r>
    </w:p>
    <w:p w14:paraId="0A4F5FAD" w14:textId="77777777" w:rsidR="006161C0" w:rsidRDefault="006161C0" w:rsidP="006161C0"/>
    <w:p w14:paraId="22163023" w14:textId="77777777" w:rsidR="006161C0" w:rsidRDefault="006161C0" w:rsidP="006161C0">
      <w:r>
        <w:t>```mermaid</w:t>
      </w:r>
    </w:p>
    <w:p w14:paraId="484182B6" w14:textId="77777777" w:rsidR="006161C0" w:rsidRDefault="006161C0" w:rsidP="006161C0">
      <w:r>
        <w:t>flowchart TB</w:t>
      </w:r>
    </w:p>
    <w:p w14:paraId="14404B59" w14:textId="77777777" w:rsidR="006161C0" w:rsidRDefault="006161C0" w:rsidP="006161C0">
      <w:r>
        <w:t xml:space="preserve">    User[Client] --&gt; ELB[Elastic Load Balancer]</w:t>
      </w:r>
    </w:p>
    <w:p w14:paraId="019756E6" w14:textId="77777777" w:rsidR="006161C0" w:rsidRDefault="006161C0" w:rsidP="006161C0">
      <w:r>
        <w:t xml:space="preserve">    ELB --&gt; Target1[Target 1]</w:t>
      </w:r>
    </w:p>
    <w:p w14:paraId="25ED668F" w14:textId="77777777" w:rsidR="006161C0" w:rsidRDefault="006161C0" w:rsidP="006161C0">
      <w:r>
        <w:t xml:space="preserve">    ELB --&gt; Target2[Target 2]</w:t>
      </w:r>
    </w:p>
    <w:p w14:paraId="1F844DD9" w14:textId="77777777" w:rsidR="006161C0" w:rsidRDefault="006161C0" w:rsidP="006161C0">
      <w:r>
        <w:t xml:space="preserve">    ELB --&gt; Target3[Target 3]</w:t>
      </w:r>
    </w:p>
    <w:p w14:paraId="31AB5144" w14:textId="77777777" w:rsidR="006161C0" w:rsidRDefault="006161C0" w:rsidP="006161C0">
      <w:r>
        <w:t xml:space="preserve">    ELB --&gt; Health[Health Checks]</w:t>
      </w:r>
    </w:p>
    <w:p w14:paraId="14596E37" w14:textId="77777777" w:rsidR="006161C0" w:rsidRDefault="006161C0" w:rsidP="006161C0"/>
    <w:p w14:paraId="45E60145" w14:textId="77777777" w:rsidR="006161C0" w:rsidRDefault="006161C0" w:rsidP="006161C0">
      <w:r>
        <w:t xml:space="preserve">    style User fill:#00ceff,stroke:#000000,stroke-width:2px,color:#000000</w:t>
      </w:r>
    </w:p>
    <w:p w14:paraId="23CB88A0" w14:textId="77777777" w:rsidR="006161C0" w:rsidRDefault="006161C0" w:rsidP="006161C0">
      <w:r>
        <w:t xml:space="preserve">    style ELB fill:#69db7c,stroke:#000000,stroke-width:2px,color:#000000</w:t>
      </w:r>
    </w:p>
    <w:p w14:paraId="5245281B" w14:textId="77777777" w:rsidR="006161C0" w:rsidRDefault="006161C0" w:rsidP="006161C0">
      <w:r>
        <w:lastRenderedPageBreak/>
        <w:t xml:space="preserve">    style Target1 fill:#ffd43b,stroke:#000000,stroke-width:2px,color:#000000</w:t>
      </w:r>
    </w:p>
    <w:p w14:paraId="422086AD" w14:textId="77777777" w:rsidR="006161C0" w:rsidRDefault="006161C0" w:rsidP="006161C0">
      <w:r>
        <w:t xml:space="preserve">    style Target2 fill:#ffd43b,stroke:#000000,stroke-width:2px,color:#000000</w:t>
      </w:r>
    </w:p>
    <w:p w14:paraId="74DB5FC7" w14:textId="77777777" w:rsidR="006161C0" w:rsidRDefault="006161C0" w:rsidP="006161C0">
      <w:r>
        <w:t xml:space="preserve">    style Target3 fill:#ffd43b,stroke:#000000,stroke-width:2px,color:#000000</w:t>
      </w:r>
    </w:p>
    <w:p w14:paraId="1EF659B2" w14:textId="77777777" w:rsidR="006161C0" w:rsidRDefault="006161C0" w:rsidP="006161C0">
      <w:r>
        <w:t xml:space="preserve">    style Health fill:#ff8787,stroke:#000000,stroke-width:2px,color:#000000</w:t>
      </w:r>
    </w:p>
    <w:p w14:paraId="6BDBB3A4" w14:textId="77777777" w:rsidR="006161C0" w:rsidRDefault="006161C0" w:rsidP="006161C0">
      <w:r>
        <w:t>```</w:t>
      </w:r>
    </w:p>
    <w:p w14:paraId="66877A56" w14:textId="77777777" w:rsidR="006161C0" w:rsidRDefault="006161C0" w:rsidP="006161C0"/>
    <w:p w14:paraId="766D1479" w14:textId="77777777" w:rsidR="006161C0" w:rsidRDefault="006161C0" w:rsidP="006161C0">
      <w:r>
        <w:t>## How ELB works</w:t>
      </w:r>
    </w:p>
    <w:p w14:paraId="51B760FD" w14:textId="77777777" w:rsidR="006161C0" w:rsidRDefault="006161C0" w:rsidP="006161C0"/>
    <w:p w14:paraId="0310ADA5" w14:textId="77777777" w:rsidR="006161C0" w:rsidRDefault="006161C0" w:rsidP="006161C0">
      <w:r>
        <w:t>1. A client makes a request to the load balancer’s DNS name.</w:t>
      </w:r>
    </w:p>
    <w:p w14:paraId="31E23D5A" w14:textId="77777777" w:rsidR="006161C0" w:rsidRDefault="006161C0" w:rsidP="006161C0">
      <w:r>
        <w:t>2. ELB accepts the request.</w:t>
      </w:r>
    </w:p>
    <w:p w14:paraId="4F587831" w14:textId="77777777" w:rsidR="006161C0" w:rsidRDefault="006161C0" w:rsidP="006161C0">
      <w:r>
        <w:t>3. It checks which targets are healthy.</w:t>
      </w:r>
    </w:p>
    <w:p w14:paraId="1007E01F" w14:textId="77777777" w:rsidR="006161C0" w:rsidRDefault="006161C0" w:rsidP="006161C0">
      <w:r>
        <w:t>4. It routes the request to one of those targets based on the load balancing algorithm.</w:t>
      </w:r>
    </w:p>
    <w:p w14:paraId="192DC374" w14:textId="77777777" w:rsidR="006161C0" w:rsidRDefault="006161C0" w:rsidP="006161C0">
      <w:r>
        <w:t>5. The target processes the request and returns the response through ELB.</w:t>
      </w:r>
    </w:p>
    <w:p w14:paraId="0BB009D8" w14:textId="77777777" w:rsidR="006161C0" w:rsidRDefault="006161C0" w:rsidP="006161C0"/>
    <w:p w14:paraId="7B7648A1" w14:textId="77777777" w:rsidR="006161C0" w:rsidRDefault="006161C0" w:rsidP="006161C0">
      <w:r>
        <w:t>## What ELB gives you</w:t>
      </w:r>
    </w:p>
    <w:p w14:paraId="03CD4C4B" w14:textId="77777777" w:rsidR="006161C0" w:rsidRDefault="006161C0" w:rsidP="006161C0"/>
    <w:p w14:paraId="75F479D6" w14:textId="77777777" w:rsidR="006161C0" w:rsidRDefault="006161C0" w:rsidP="006161C0">
      <w:r>
        <w:t>### High availability</w:t>
      </w:r>
    </w:p>
    <w:p w14:paraId="3EF30778" w14:textId="77777777" w:rsidR="006161C0" w:rsidRDefault="006161C0" w:rsidP="006161C0">
      <w:r>
        <w:t>If one target fails, traffic is routed to healthy targets.</w:t>
      </w:r>
    </w:p>
    <w:p w14:paraId="0C7262D5" w14:textId="77777777" w:rsidR="006161C0" w:rsidRDefault="006161C0" w:rsidP="006161C0"/>
    <w:p w14:paraId="1B464FDC" w14:textId="77777777" w:rsidR="006161C0" w:rsidRDefault="006161C0" w:rsidP="006161C0">
      <w:r>
        <w:t>### Horizontal scaling</w:t>
      </w:r>
    </w:p>
    <w:p w14:paraId="73727386" w14:textId="77777777" w:rsidR="006161C0" w:rsidRDefault="006161C0" w:rsidP="006161C0">
      <w:r>
        <w:lastRenderedPageBreak/>
        <w:t>You can add more instances or tasks behind the load balancer as traffic grows.</w:t>
      </w:r>
    </w:p>
    <w:p w14:paraId="08C6DC43" w14:textId="77777777" w:rsidR="006161C0" w:rsidRDefault="006161C0" w:rsidP="006161C0"/>
    <w:p w14:paraId="4FFC9E20" w14:textId="77777777" w:rsidR="006161C0" w:rsidRDefault="006161C0" w:rsidP="006161C0">
      <w:r>
        <w:t>### Health checking</w:t>
      </w:r>
    </w:p>
    <w:p w14:paraId="294B1CC6" w14:textId="77777777" w:rsidR="006161C0" w:rsidRDefault="006161C0" w:rsidP="006161C0">
      <w:r>
        <w:t>ELB continuously monitors targets and removes unhealthy ones from rotation.</w:t>
      </w:r>
    </w:p>
    <w:p w14:paraId="419BA807" w14:textId="77777777" w:rsidR="006161C0" w:rsidRDefault="006161C0" w:rsidP="006161C0"/>
    <w:p w14:paraId="0B89F50E" w14:textId="77777777" w:rsidR="006161C0" w:rsidRDefault="006161C0" w:rsidP="006161C0">
      <w:r>
        <w:t>### TLS termination</w:t>
      </w:r>
    </w:p>
    <w:p w14:paraId="468ACBC3" w14:textId="77777777" w:rsidR="006161C0" w:rsidRDefault="006161C0" w:rsidP="006161C0">
      <w:r>
        <w:t>ALB and NLB can terminate HTTPS/TLS, reducing certificate management burden on app servers.</w:t>
      </w:r>
    </w:p>
    <w:p w14:paraId="55B7E216" w14:textId="77777777" w:rsidR="006161C0" w:rsidRDefault="006161C0" w:rsidP="006161C0"/>
    <w:p w14:paraId="0A695590" w14:textId="77777777" w:rsidR="006161C0" w:rsidRDefault="006161C0" w:rsidP="006161C0">
      <w:r>
        <w:t>### Traffic distribution</w:t>
      </w:r>
    </w:p>
    <w:p w14:paraId="06043A8D" w14:textId="77777777" w:rsidR="006161C0" w:rsidRDefault="006161C0" w:rsidP="006161C0">
      <w:r>
        <w:t>ELB spreads traffic intelligently so no single backend is overloaded.</w:t>
      </w:r>
    </w:p>
    <w:p w14:paraId="6B46E067" w14:textId="77777777" w:rsidR="006161C0" w:rsidRDefault="006161C0" w:rsidP="006161C0"/>
    <w:p w14:paraId="191BBD91" w14:textId="77777777" w:rsidR="006161C0" w:rsidRDefault="006161C0" w:rsidP="006161C0">
      <w:r>
        <w:t>## ALB in more detail</w:t>
      </w:r>
    </w:p>
    <w:p w14:paraId="584417C0" w14:textId="77777777" w:rsidR="006161C0" w:rsidRDefault="006161C0" w:rsidP="006161C0"/>
    <w:p w14:paraId="475003CE" w14:textId="77777777" w:rsidR="006161C0" w:rsidRDefault="006161C0" w:rsidP="006161C0">
      <w:r>
        <w:t>ALB is the most commonly used ELB for web apps and microservices.</w:t>
      </w:r>
    </w:p>
    <w:p w14:paraId="63AED49E" w14:textId="77777777" w:rsidR="006161C0" w:rsidRDefault="006161C0" w:rsidP="006161C0"/>
    <w:p w14:paraId="451FA8FC" w14:textId="77777777" w:rsidR="006161C0" w:rsidRDefault="006161C0" w:rsidP="006161C0">
      <w:r>
        <w:t>### Layer 7 routing</w:t>
      </w:r>
    </w:p>
    <w:p w14:paraId="6AA2A17D" w14:textId="77777777" w:rsidR="006161C0" w:rsidRDefault="006161C0" w:rsidP="006161C0">
      <w:r>
        <w:t>Because ALB understands HTTP, it can route requests like:</w:t>
      </w:r>
    </w:p>
    <w:p w14:paraId="7C1A1F5C" w14:textId="77777777" w:rsidR="006161C0" w:rsidRDefault="006161C0" w:rsidP="006161C0"/>
    <w:p w14:paraId="1131FC4B" w14:textId="77777777" w:rsidR="006161C0" w:rsidRDefault="006161C0" w:rsidP="006161C0">
      <w:r>
        <w:t>- `example.com/api/*` to one service</w:t>
      </w:r>
    </w:p>
    <w:p w14:paraId="45A88411" w14:textId="77777777" w:rsidR="006161C0" w:rsidRDefault="006161C0" w:rsidP="006161C0">
      <w:r>
        <w:t>- `example.com/static/*` to another</w:t>
      </w:r>
    </w:p>
    <w:p w14:paraId="6CDF4A34" w14:textId="77777777" w:rsidR="006161C0" w:rsidRDefault="006161C0" w:rsidP="006161C0">
      <w:r>
        <w:lastRenderedPageBreak/>
        <w:t>- `admin.example.com` to an admin service</w:t>
      </w:r>
    </w:p>
    <w:p w14:paraId="4D2E986A" w14:textId="77777777" w:rsidR="006161C0" w:rsidRDefault="006161C0" w:rsidP="006161C0"/>
    <w:p w14:paraId="0F99E72A" w14:textId="77777777" w:rsidR="006161C0" w:rsidRDefault="006161C0" w:rsidP="006161C0">
      <w:r>
        <w:t>This is extremely useful in microservice and container environments.</w:t>
      </w:r>
    </w:p>
    <w:p w14:paraId="1E45E2C5" w14:textId="77777777" w:rsidR="006161C0" w:rsidRDefault="006161C0" w:rsidP="006161C0"/>
    <w:p w14:paraId="7A194EFE" w14:textId="77777777" w:rsidR="006161C0" w:rsidRDefault="006161C0" w:rsidP="006161C0">
      <w:r>
        <w:t>### Target types</w:t>
      </w:r>
    </w:p>
    <w:p w14:paraId="37F865A7" w14:textId="77777777" w:rsidR="006161C0" w:rsidRDefault="006161C0" w:rsidP="006161C0">
      <w:r>
        <w:t>ALB can route to:</w:t>
      </w:r>
    </w:p>
    <w:p w14:paraId="4F60896A" w14:textId="77777777" w:rsidR="006161C0" w:rsidRDefault="006161C0" w:rsidP="006161C0">
      <w:r>
        <w:t>- EC2 instances</w:t>
      </w:r>
    </w:p>
    <w:p w14:paraId="458487DE" w14:textId="77777777" w:rsidR="006161C0" w:rsidRDefault="006161C0" w:rsidP="006161C0">
      <w:r>
        <w:t>- IP addresses</w:t>
      </w:r>
    </w:p>
    <w:p w14:paraId="085D19C2" w14:textId="77777777" w:rsidR="006161C0" w:rsidRDefault="006161C0" w:rsidP="006161C0">
      <w:r>
        <w:t>- Lambda functions</w:t>
      </w:r>
    </w:p>
    <w:p w14:paraId="76B1CD3D" w14:textId="77777777" w:rsidR="006161C0" w:rsidRDefault="006161C0" w:rsidP="006161C0">
      <w:r>
        <w:t>- containers through ECS or EKS</w:t>
      </w:r>
    </w:p>
    <w:p w14:paraId="1E1B8BFB" w14:textId="77777777" w:rsidR="006161C0" w:rsidRDefault="006161C0" w:rsidP="006161C0"/>
    <w:p w14:paraId="21D5E88A" w14:textId="77777777" w:rsidR="006161C0" w:rsidRDefault="006161C0" w:rsidP="006161C0">
      <w:r>
        <w:t>### Common use cases</w:t>
      </w:r>
    </w:p>
    <w:p w14:paraId="2646AD22" w14:textId="77777777" w:rsidR="006161C0" w:rsidRDefault="006161C0" w:rsidP="006161C0">
      <w:r>
        <w:t>- microservice routing</w:t>
      </w:r>
    </w:p>
    <w:p w14:paraId="006CB145" w14:textId="77777777" w:rsidR="006161C0" w:rsidRDefault="006161C0" w:rsidP="006161C0">
      <w:r>
        <w:t>- web app front door</w:t>
      </w:r>
    </w:p>
    <w:p w14:paraId="64D95538" w14:textId="77777777" w:rsidR="006161C0" w:rsidRDefault="006161C0" w:rsidP="006161C0">
      <w:r>
        <w:t>- API load balancing</w:t>
      </w:r>
    </w:p>
    <w:p w14:paraId="00A7252F" w14:textId="77777777" w:rsidR="006161C0" w:rsidRDefault="006161C0" w:rsidP="006161C0">
      <w:r>
        <w:t>- SSL termination</w:t>
      </w:r>
    </w:p>
    <w:p w14:paraId="274A20DE" w14:textId="77777777" w:rsidR="006161C0" w:rsidRDefault="006161C0" w:rsidP="006161C0">
      <w:r>
        <w:t>- authentication integration</w:t>
      </w:r>
    </w:p>
    <w:p w14:paraId="61DB9F3E" w14:textId="77777777" w:rsidR="006161C0" w:rsidRDefault="006161C0" w:rsidP="006161C0"/>
    <w:p w14:paraId="4178F483" w14:textId="77777777" w:rsidR="006161C0" w:rsidRDefault="006161C0" w:rsidP="006161C0">
      <w:r>
        <w:t>## NLB in more detail</w:t>
      </w:r>
    </w:p>
    <w:p w14:paraId="584925CC" w14:textId="77777777" w:rsidR="006161C0" w:rsidRDefault="006161C0" w:rsidP="006161C0"/>
    <w:p w14:paraId="093BE5A5" w14:textId="77777777" w:rsidR="006161C0" w:rsidRDefault="006161C0" w:rsidP="006161C0">
      <w:r>
        <w:t>NLB is designed for speed and scale.</w:t>
      </w:r>
    </w:p>
    <w:p w14:paraId="59E598F2" w14:textId="77777777" w:rsidR="006161C0" w:rsidRDefault="006161C0" w:rsidP="006161C0"/>
    <w:p w14:paraId="582969FC" w14:textId="77777777" w:rsidR="006161C0" w:rsidRDefault="006161C0" w:rsidP="006161C0">
      <w:r>
        <w:t>### Layer 4 routing</w:t>
      </w:r>
    </w:p>
    <w:p w14:paraId="47D3BBDE" w14:textId="77777777" w:rsidR="006161C0" w:rsidRDefault="006161C0" w:rsidP="006161C0">
      <w:r>
        <w:lastRenderedPageBreak/>
        <w:t>It works at the transport layer, so it does not inspect HTTP semantics deeply.</w:t>
      </w:r>
    </w:p>
    <w:p w14:paraId="20DB0CE4" w14:textId="77777777" w:rsidR="006161C0" w:rsidRDefault="006161C0" w:rsidP="006161C0"/>
    <w:p w14:paraId="0E8A471F" w14:textId="77777777" w:rsidR="006161C0" w:rsidRDefault="006161C0" w:rsidP="006161C0">
      <w:r>
        <w:t>### Use cases</w:t>
      </w:r>
    </w:p>
    <w:p w14:paraId="69D71DE4" w14:textId="77777777" w:rsidR="006161C0" w:rsidRDefault="006161C0" w:rsidP="006161C0">
      <w:r>
        <w:t>- very high traffic systems</w:t>
      </w:r>
    </w:p>
    <w:p w14:paraId="7CA2A56B" w14:textId="77777777" w:rsidR="006161C0" w:rsidRDefault="006161C0" w:rsidP="006161C0">
      <w:r>
        <w:t>- TCP-based services</w:t>
      </w:r>
    </w:p>
    <w:p w14:paraId="06B0E1CD" w14:textId="77777777" w:rsidR="006161C0" w:rsidRDefault="006161C0" w:rsidP="006161C0">
      <w:r>
        <w:t>- gaming</w:t>
      </w:r>
    </w:p>
    <w:p w14:paraId="4AD3268D" w14:textId="77777777" w:rsidR="006161C0" w:rsidRDefault="006161C0" w:rsidP="006161C0">
      <w:r>
        <w:t>- IoT</w:t>
      </w:r>
    </w:p>
    <w:p w14:paraId="217AC817" w14:textId="77777777" w:rsidR="006161C0" w:rsidRDefault="006161C0" w:rsidP="006161C0">
      <w:r>
        <w:t>- financial systems</w:t>
      </w:r>
    </w:p>
    <w:p w14:paraId="7E5ADE29" w14:textId="77777777" w:rsidR="006161C0" w:rsidRDefault="006161C0" w:rsidP="006161C0">
      <w:r>
        <w:t>- static IP requirements</w:t>
      </w:r>
    </w:p>
    <w:p w14:paraId="7F09D9DB" w14:textId="77777777" w:rsidR="006161C0" w:rsidRDefault="006161C0" w:rsidP="006161C0"/>
    <w:p w14:paraId="37F79647" w14:textId="77777777" w:rsidR="006161C0" w:rsidRDefault="006161C0" w:rsidP="006161C0">
      <w:r>
        <w:t>### Benefits</w:t>
      </w:r>
    </w:p>
    <w:p w14:paraId="304CF50A" w14:textId="77777777" w:rsidR="006161C0" w:rsidRDefault="006161C0" w:rsidP="006161C0">
      <w:r>
        <w:t>- low latency</w:t>
      </w:r>
    </w:p>
    <w:p w14:paraId="136152E8" w14:textId="77777777" w:rsidR="006161C0" w:rsidRDefault="006161C0" w:rsidP="006161C0">
      <w:r>
        <w:t>- high throughput</w:t>
      </w:r>
    </w:p>
    <w:p w14:paraId="17B652B2" w14:textId="77777777" w:rsidR="006161C0" w:rsidRDefault="006161C0" w:rsidP="006161C0">
      <w:r>
        <w:t>- preserves source IP by default</w:t>
      </w:r>
    </w:p>
    <w:p w14:paraId="488F23EC" w14:textId="77777777" w:rsidR="006161C0" w:rsidRDefault="006161C0" w:rsidP="006161C0">
      <w:r>
        <w:t>- suitable for non-HTTP protocols</w:t>
      </w:r>
    </w:p>
    <w:p w14:paraId="3661E37C" w14:textId="77777777" w:rsidR="006161C0" w:rsidRDefault="006161C0" w:rsidP="006161C0"/>
    <w:p w14:paraId="6460E236" w14:textId="77777777" w:rsidR="006161C0" w:rsidRDefault="006161C0" w:rsidP="006161C0">
      <w:r>
        <w:t>## Health checks</w:t>
      </w:r>
    </w:p>
    <w:p w14:paraId="73D32D79" w14:textId="77777777" w:rsidR="006161C0" w:rsidRDefault="006161C0" w:rsidP="006161C0"/>
    <w:p w14:paraId="07845E77" w14:textId="77777777" w:rsidR="006161C0" w:rsidRDefault="006161C0" w:rsidP="006161C0">
      <w:r>
        <w:t>Health checks are one of the most important load balancer features.</w:t>
      </w:r>
    </w:p>
    <w:p w14:paraId="7C28B718" w14:textId="77777777" w:rsidR="006161C0" w:rsidRDefault="006161C0" w:rsidP="006161C0"/>
    <w:p w14:paraId="410518F1" w14:textId="77777777" w:rsidR="006161C0" w:rsidRDefault="006161C0" w:rsidP="006161C0">
      <w:r>
        <w:t>ELB checks whether targets are alive and responding correctly. If not, it stops sending traffic to them.</w:t>
      </w:r>
    </w:p>
    <w:p w14:paraId="7B9AADE3" w14:textId="77777777" w:rsidR="006161C0" w:rsidRDefault="006161C0" w:rsidP="006161C0"/>
    <w:p w14:paraId="780DE395" w14:textId="77777777" w:rsidR="006161C0" w:rsidRDefault="006161C0" w:rsidP="006161C0">
      <w:r>
        <w:lastRenderedPageBreak/>
        <w:t>A health check may use:</w:t>
      </w:r>
    </w:p>
    <w:p w14:paraId="47E0D0BA" w14:textId="77777777" w:rsidR="006161C0" w:rsidRDefault="006161C0" w:rsidP="006161C0">
      <w:r>
        <w:t>- HTTP response codes</w:t>
      </w:r>
    </w:p>
    <w:p w14:paraId="16B44451" w14:textId="77777777" w:rsidR="006161C0" w:rsidRDefault="006161C0" w:rsidP="006161C0">
      <w:r>
        <w:t>- TCP connection success</w:t>
      </w:r>
    </w:p>
    <w:p w14:paraId="1CAD9B9D" w14:textId="77777777" w:rsidR="006161C0" w:rsidRDefault="006161C0" w:rsidP="006161C0">
      <w:r>
        <w:t>- custom paths like `/health`</w:t>
      </w:r>
    </w:p>
    <w:p w14:paraId="4B3794C0" w14:textId="77777777" w:rsidR="006161C0" w:rsidRDefault="006161C0" w:rsidP="006161C0"/>
    <w:p w14:paraId="2E5264DD" w14:textId="77777777" w:rsidR="006161C0" w:rsidRDefault="006161C0" w:rsidP="006161C0">
      <w:r>
        <w:t>This helps prevent user traffic from going to broken instances.</w:t>
      </w:r>
    </w:p>
    <w:p w14:paraId="29F44755" w14:textId="77777777" w:rsidR="006161C0" w:rsidRDefault="006161C0" w:rsidP="006161C0"/>
    <w:p w14:paraId="1B614194" w14:textId="77777777" w:rsidR="006161C0" w:rsidRDefault="006161C0" w:rsidP="006161C0">
      <w:r>
        <w:t>## Load balancing and scaling</w:t>
      </w:r>
    </w:p>
    <w:p w14:paraId="7D1D78FE" w14:textId="77777777" w:rsidR="006161C0" w:rsidRDefault="006161C0" w:rsidP="006161C0"/>
    <w:p w14:paraId="6EB7AB3F" w14:textId="77777777" w:rsidR="006161C0" w:rsidRDefault="006161C0" w:rsidP="006161C0">
      <w:r>
        <w:t>ELB is often used with auto scaling groups or container orchestrators.</w:t>
      </w:r>
    </w:p>
    <w:p w14:paraId="17317D36" w14:textId="77777777" w:rsidR="006161C0" w:rsidRDefault="006161C0" w:rsidP="006161C0"/>
    <w:p w14:paraId="609D34B1" w14:textId="77777777" w:rsidR="006161C0" w:rsidRDefault="006161C0" w:rsidP="006161C0">
      <w:r>
        <w:t>Typical setup:</w:t>
      </w:r>
    </w:p>
    <w:p w14:paraId="09FB4D5C" w14:textId="77777777" w:rsidR="006161C0" w:rsidRDefault="006161C0" w:rsidP="006161C0">
      <w:r>
        <w:t>- ELB receives traffic</w:t>
      </w:r>
    </w:p>
    <w:p w14:paraId="08D37AD9" w14:textId="77777777" w:rsidR="006161C0" w:rsidRDefault="006161C0" w:rsidP="006161C0">
      <w:r>
        <w:t>- Auto Scaling adds or removes instances or tasks</w:t>
      </w:r>
    </w:p>
    <w:p w14:paraId="341C81B1" w14:textId="77777777" w:rsidR="006161C0" w:rsidRDefault="006161C0" w:rsidP="006161C0">
      <w:r>
        <w:t>- ELB automatically includes healthy new targets and removes unhealthy ones</w:t>
      </w:r>
    </w:p>
    <w:p w14:paraId="44A8393E" w14:textId="77777777" w:rsidR="006161C0" w:rsidRDefault="006161C0" w:rsidP="006161C0"/>
    <w:p w14:paraId="04A8E67B" w14:textId="77777777" w:rsidR="006161C0" w:rsidRDefault="006161C0" w:rsidP="006161C0">
      <w:r>
        <w:t>This makes it much easier to build elastic systems.</w:t>
      </w:r>
    </w:p>
    <w:p w14:paraId="5E9E9FD3" w14:textId="77777777" w:rsidR="006161C0" w:rsidRDefault="006161C0" w:rsidP="006161C0"/>
    <w:p w14:paraId="066642C3" w14:textId="77777777" w:rsidR="006161C0" w:rsidRDefault="006161C0" w:rsidP="006161C0">
      <w:r>
        <w:t>## ALB with microservices</w:t>
      </w:r>
    </w:p>
    <w:p w14:paraId="1C1BF5E7" w14:textId="77777777" w:rsidR="006161C0" w:rsidRDefault="006161C0" w:rsidP="006161C0"/>
    <w:p w14:paraId="77B56832" w14:textId="77777777" w:rsidR="006161C0" w:rsidRDefault="006161C0" w:rsidP="006161C0">
      <w:r>
        <w:t>ALB is often used in microservice architectures to route requests to different services based on path or host.</w:t>
      </w:r>
    </w:p>
    <w:p w14:paraId="056B38BC" w14:textId="77777777" w:rsidR="006161C0" w:rsidRDefault="006161C0" w:rsidP="006161C0"/>
    <w:p w14:paraId="7D6C2D6E" w14:textId="77777777" w:rsidR="006161C0" w:rsidRDefault="006161C0" w:rsidP="006161C0">
      <w:r>
        <w:lastRenderedPageBreak/>
        <w:t>```mermaid</w:t>
      </w:r>
    </w:p>
    <w:p w14:paraId="3A17CA73" w14:textId="77777777" w:rsidR="006161C0" w:rsidRDefault="006161C0" w:rsidP="006161C0">
      <w:r>
        <w:t>flowchart TB</w:t>
      </w:r>
    </w:p>
    <w:p w14:paraId="3DBE706C" w14:textId="77777777" w:rsidR="006161C0" w:rsidRDefault="006161C0" w:rsidP="006161C0">
      <w:r>
        <w:t xml:space="preserve">    Client[Client] --&gt; ALB[Application Load Balancer]</w:t>
      </w:r>
    </w:p>
    <w:p w14:paraId="4DEBC67C" w14:textId="77777777" w:rsidR="006161C0" w:rsidRDefault="006161C0" w:rsidP="006161C0">
      <w:r>
        <w:t xml:space="preserve">    ALB --&gt; Auth[Auth Service]</w:t>
      </w:r>
    </w:p>
    <w:p w14:paraId="692A686C" w14:textId="77777777" w:rsidR="006161C0" w:rsidRDefault="006161C0" w:rsidP="006161C0">
      <w:r>
        <w:t xml:space="preserve">    ALB --&gt; Order[Order Service]</w:t>
      </w:r>
    </w:p>
    <w:p w14:paraId="1AF4EE39" w14:textId="77777777" w:rsidR="006161C0" w:rsidRDefault="006161C0" w:rsidP="006161C0">
      <w:r>
        <w:t xml:space="preserve">    ALB --&gt; User[User Service]</w:t>
      </w:r>
    </w:p>
    <w:p w14:paraId="4163C544" w14:textId="77777777" w:rsidR="006161C0" w:rsidRDefault="006161C0" w:rsidP="006161C0">
      <w:r>
        <w:t xml:space="preserve">    ALB --&gt; Admin[Admin Service]</w:t>
      </w:r>
    </w:p>
    <w:p w14:paraId="2B93A343" w14:textId="77777777" w:rsidR="006161C0" w:rsidRDefault="006161C0" w:rsidP="006161C0"/>
    <w:p w14:paraId="59EB07D9" w14:textId="77777777" w:rsidR="006161C0" w:rsidRDefault="006161C0" w:rsidP="006161C0">
      <w:r>
        <w:t xml:space="preserve">    style Client fill:#00ceff,stroke:#000000,stroke-width:2px,color:#000000</w:t>
      </w:r>
    </w:p>
    <w:p w14:paraId="2898E6C0" w14:textId="77777777" w:rsidR="006161C0" w:rsidRDefault="006161C0" w:rsidP="006161C0">
      <w:r>
        <w:t xml:space="preserve">    style ALB fill:#69db7c,stroke:#000000,stroke-width:2px,color:#000000</w:t>
      </w:r>
    </w:p>
    <w:p w14:paraId="0CD92234" w14:textId="77777777" w:rsidR="006161C0" w:rsidRDefault="006161C0" w:rsidP="006161C0">
      <w:r>
        <w:t xml:space="preserve">    style Auth fill:#ffd43b,stroke:#000000,stroke-width:2px,color:#000000</w:t>
      </w:r>
    </w:p>
    <w:p w14:paraId="0101DF30" w14:textId="77777777" w:rsidR="006161C0" w:rsidRDefault="006161C0" w:rsidP="006161C0">
      <w:r>
        <w:t xml:space="preserve">    style Order fill:#ffd43b,stroke:#000000,stroke-width:2px,color:#000000</w:t>
      </w:r>
    </w:p>
    <w:p w14:paraId="3FDBF40D" w14:textId="77777777" w:rsidR="006161C0" w:rsidRDefault="006161C0" w:rsidP="006161C0">
      <w:r>
        <w:t xml:space="preserve">    style User fill:#ffd43b,stroke:#000000,stroke-width:2px,color:#000000</w:t>
      </w:r>
    </w:p>
    <w:p w14:paraId="742E78BA" w14:textId="77777777" w:rsidR="006161C0" w:rsidRDefault="006161C0" w:rsidP="006161C0">
      <w:r>
        <w:t xml:space="preserve">    style Admin fill:#ffd43b,stroke:#000000,stroke-width:2px,color:#000000</w:t>
      </w:r>
    </w:p>
    <w:p w14:paraId="35DA735A" w14:textId="77777777" w:rsidR="006161C0" w:rsidRDefault="006161C0" w:rsidP="006161C0">
      <w:r>
        <w:t>```</w:t>
      </w:r>
    </w:p>
    <w:p w14:paraId="1888203C" w14:textId="77777777" w:rsidR="006161C0" w:rsidRDefault="006161C0" w:rsidP="006161C0"/>
    <w:p w14:paraId="39495DC9" w14:textId="77777777" w:rsidR="006161C0" w:rsidRDefault="006161C0" w:rsidP="006161C0">
      <w:r>
        <w:t>This pattern keeps a thin routing layer in front of independently deployable services.</w:t>
      </w:r>
    </w:p>
    <w:p w14:paraId="4E9FC681" w14:textId="77777777" w:rsidR="006161C0" w:rsidRDefault="006161C0" w:rsidP="006161C0"/>
    <w:p w14:paraId="628F1E93" w14:textId="77777777" w:rsidR="006161C0" w:rsidRDefault="006161C0" w:rsidP="006161C0">
      <w:r>
        <w:t>## ELB and TLS</w:t>
      </w:r>
    </w:p>
    <w:p w14:paraId="2794D3D5" w14:textId="77777777" w:rsidR="006161C0" w:rsidRDefault="006161C0" w:rsidP="006161C0"/>
    <w:p w14:paraId="138F5179" w14:textId="77777777" w:rsidR="006161C0" w:rsidRDefault="006161C0" w:rsidP="006161C0">
      <w:r>
        <w:t>ELB can terminate HTTPS, which means:</w:t>
      </w:r>
    </w:p>
    <w:p w14:paraId="7C35402E" w14:textId="77777777" w:rsidR="006161C0" w:rsidRDefault="006161C0" w:rsidP="006161C0">
      <w:r>
        <w:t>- the client connects securely to the load balancer</w:t>
      </w:r>
    </w:p>
    <w:p w14:paraId="21EC31E1" w14:textId="77777777" w:rsidR="006161C0" w:rsidRDefault="006161C0" w:rsidP="006161C0">
      <w:r>
        <w:t>- the load balancer decrypts the traffic</w:t>
      </w:r>
    </w:p>
    <w:p w14:paraId="7D42404E" w14:textId="77777777" w:rsidR="006161C0" w:rsidRDefault="006161C0" w:rsidP="006161C0">
      <w:r>
        <w:t>- traffic may be forwarded to targets over HTTP or HTTPS depending on configuration</w:t>
      </w:r>
    </w:p>
    <w:p w14:paraId="71A9D9AF" w14:textId="77777777" w:rsidR="006161C0" w:rsidRDefault="006161C0" w:rsidP="006161C0"/>
    <w:p w14:paraId="1C10F767" w14:textId="77777777" w:rsidR="006161C0" w:rsidRDefault="006161C0" w:rsidP="006161C0">
      <w:r>
        <w:t>This simplifies certificate management, since you can centralize certificates at the load balancer.</w:t>
      </w:r>
    </w:p>
    <w:p w14:paraId="51EFE263" w14:textId="77777777" w:rsidR="006161C0" w:rsidRDefault="006161C0" w:rsidP="006161C0"/>
    <w:p w14:paraId="7ACCE41A" w14:textId="77777777" w:rsidR="006161C0" w:rsidRDefault="006161C0" w:rsidP="006161C0">
      <w:r>
        <w:t>## Sticky sessions</w:t>
      </w:r>
    </w:p>
    <w:p w14:paraId="2157A81E" w14:textId="77777777" w:rsidR="006161C0" w:rsidRDefault="006161C0" w:rsidP="006161C0"/>
    <w:p w14:paraId="3AD94550" w14:textId="77777777" w:rsidR="006161C0" w:rsidRDefault="006161C0" w:rsidP="006161C0">
      <w:r>
        <w:t>ELB can support session stickiness in some setups, which means the same client is routed to the same target repeatedly.</w:t>
      </w:r>
    </w:p>
    <w:p w14:paraId="3C44F3AA" w14:textId="77777777" w:rsidR="006161C0" w:rsidRDefault="006161C0" w:rsidP="006161C0"/>
    <w:p w14:paraId="3C44A649" w14:textId="77777777" w:rsidR="006161C0" w:rsidRDefault="006161C0" w:rsidP="006161C0">
      <w:r>
        <w:t>This can be useful for session-based apps, but it can also reduce even traffic distribution and make scaling less clean.</w:t>
      </w:r>
    </w:p>
    <w:p w14:paraId="30AC1D15" w14:textId="77777777" w:rsidR="006161C0" w:rsidRDefault="006161C0" w:rsidP="006161C0"/>
    <w:p w14:paraId="55E46AF2" w14:textId="77777777" w:rsidR="006161C0" w:rsidRDefault="006161C0" w:rsidP="006161C0">
      <w:r>
        <w:t>A better design is usually to keep services stateless and store session data in a shared store like Redis or DynamoDB.</w:t>
      </w:r>
    </w:p>
    <w:p w14:paraId="36E7A839" w14:textId="77777777" w:rsidR="006161C0" w:rsidRDefault="006161C0" w:rsidP="006161C0"/>
    <w:p w14:paraId="702D522B" w14:textId="77777777" w:rsidR="006161C0" w:rsidRDefault="006161C0" w:rsidP="006161C0">
      <w:r>
        <w:t>## Internal vs internet-facing load balancers</w:t>
      </w:r>
    </w:p>
    <w:p w14:paraId="15B6360F" w14:textId="77777777" w:rsidR="006161C0" w:rsidRDefault="006161C0" w:rsidP="006161C0"/>
    <w:p w14:paraId="0A448970" w14:textId="77777777" w:rsidR="006161C0" w:rsidRDefault="006161C0" w:rsidP="006161C0">
      <w:r>
        <w:t>### Internet-facing</w:t>
      </w:r>
    </w:p>
    <w:p w14:paraId="025932B5" w14:textId="77777777" w:rsidR="006161C0" w:rsidRDefault="006161C0" w:rsidP="006161C0">
      <w:r>
        <w:t>- accepts traffic from the public internet</w:t>
      </w:r>
    </w:p>
    <w:p w14:paraId="32FAF2E4" w14:textId="77777777" w:rsidR="006161C0" w:rsidRDefault="006161C0" w:rsidP="006161C0">
      <w:r>
        <w:lastRenderedPageBreak/>
        <w:t>- used for public apps and APIs</w:t>
      </w:r>
    </w:p>
    <w:p w14:paraId="6044E3F4" w14:textId="77777777" w:rsidR="006161C0" w:rsidRDefault="006161C0" w:rsidP="006161C0"/>
    <w:p w14:paraId="4DE9F14A" w14:textId="77777777" w:rsidR="006161C0" w:rsidRDefault="006161C0" w:rsidP="006161C0">
      <w:r>
        <w:t>### Internal</w:t>
      </w:r>
    </w:p>
    <w:p w14:paraId="22DA8212" w14:textId="77777777" w:rsidR="006161C0" w:rsidRDefault="006161C0" w:rsidP="006161C0">
      <w:r>
        <w:t>- accessible only inside a VPC</w:t>
      </w:r>
    </w:p>
    <w:p w14:paraId="33BCAC61" w14:textId="77777777" w:rsidR="006161C0" w:rsidRDefault="006161C0" w:rsidP="006161C0">
      <w:r>
        <w:t>- used for private service-to-service communication</w:t>
      </w:r>
    </w:p>
    <w:p w14:paraId="682DD5C9" w14:textId="77777777" w:rsidR="006161C0" w:rsidRDefault="006161C0" w:rsidP="006161C0"/>
    <w:p w14:paraId="416F63F9" w14:textId="77777777" w:rsidR="006161C0" w:rsidRDefault="006161C0" w:rsidP="006161C0">
      <w:r>
        <w:t>This is very common in multi-tier architectures.</w:t>
      </w:r>
    </w:p>
    <w:p w14:paraId="695B2D22" w14:textId="77777777" w:rsidR="006161C0" w:rsidRDefault="006161C0" w:rsidP="006161C0"/>
    <w:p w14:paraId="69DF5DD8" w14:textId="77777777" w:rsidR="006161C0" w:rsidRDefault="006161C0" w:rsidP="006161C0">
      <w:r>
        <w:t>## ELB vs Route 53 vs CloudFront</w:t>
      </w:r>
    </w:p>
    <w:p w14:paraId="39202845" w14:textId="77777777" w:rsidR="006161C0" w:rsidRDefault="006161C0" w:rsidP="006161C0"/>
    <w:p w14:paraId="21B5C220" w14:textId="77777777" w:rsidR="006161C0" w:rsidRDefault="006161C0" w:rsidP="006161C0">
      <w:r>
        <w:t>These are different layers.</w:t>
      </w:r>
    </w:p>
    <w:p w14:paraId="54E4FE0C" w14:textId="77777777" w:rsidR="006161C0" w:rsidRDefault="006161C0" w:rsidP="006161C0"/>
    <w:p w14:paraId="6FF2E394" w14:textId="77777777" w:rsidR="006161C0" w:rsidRDefault="006161C0" w:rsidP="006161C0">
      <w:r>
        <w:t>### Route 53</w:t>
      </w:r>
    </w:p>
    <w:p w14:paraId="5411A112" w14:textId="77777777" w:rsidR="006161C0" w:rsidRDefault="006161C0" w:rsidP="006161C0">
      <w:r>
        <w:t>- DNS</w:t>
      </w:r>
    </w:p>
    <w:p w14:paraId="435D1691" w14:textId="77777777" w:rsidR="006161C0" w:rsidRDefault="006161C0" w:rsidP="006161C0">
      <w:r>
        <w:t>- maps names to load balancers or other endpoints</w:t>
      </w:r>
    </w:p>
    <w:p w14:paraId="65378926" w14:textId="77777777" w:rsidR="006161C0" w:rsidRDefault="006161C0" w:rsidP="006161C0"/>
    <w:p w14:paraId="1E9553CB" w14:textId="77777777" w:rsidR="006161C0" w:rsidRDefault="006161C0" w:rsidP="006161C0">
      <w:r>
        <w:t>### ELB</w:t>
      </w:r>
    </w:p>
    <w:p w14:paraId="61BC562E" w14:textId="77777777" w:rsidR="006161C0" w:rsidRDefault="006161C0" w:rsidP="006161C0">
      <w:r>
        <w:t>- distributes incoming requests among healthy targets</w:t>
      </w:r>
    </w:p>
    <w:p w14:paraId="11430ED6" w14:textId="77777777" w:rsidR="006161C0" w:rsidRDefault="006161C0" w:rsidP="006161C0"/>
    <w:p w14:paraId="549CDF57" w14:textId="77777777" w:rsidR="006161C0" w:rsidRDefault="006161C0" w:rsidP="006161C0">
      <w:r>
        <w:t>### CloudFront</w:t>
      </w:r>
    </w:p>
    <w:p w14:paraId="2130DDE8" w14:textId="77777777" w:rsidR="006161C0" w:rsidRDefault="006161C0" w:rsidP="006161C0">
      <w:r>
        <w:t>- edge CDN</w:t>
      </w:r>
    </w:p>
    <w:p w14:paraId="6ABDC3D4" w14:textId="77777777" w:rsidR="006161C0" w:rsidRDefault="006161C0" w:rsidP="006161C0">
      <w:r>
        <w:t>- caches content near users</w:t>
      </w:r>
    </w:p>
    <w:p w14:paraId="0D0E7ED9" w14:textId="77777777" w:rsidR="006161C0" w:rsidRDefault="006161C0" w:rsidP="006161C0"/>
    <w:p w14:paraId="002514B7" w14:textId="77777777" w:rsidR="006161C0" w:rsidRDefault="006161C0" w:rsidP="006161C0">
      <w:r>
        <w:t>A common flow is:</w:t>
      </w:r>
    </w:p>
    <w:p w14:paraId="299867B4" w14:textId="77777777" w:rsidR="006161C0" w:rsidRDefault="006161C0" w:rsidP="006161C0">
      <w:r>
        <w:lastRenderedPageBreak/>
        <w:t>- Route 53 points to CloudFront or ELB</w:t>
      </w:r>
    </w:p>
    <w:p w14:paraId="56CF3936" w14:textId="77777777" w:rsidR="006161C0" w:rsidRDefault="006161C0" w:rsidP="006161C0">
      <w:r>
        <w:t>- CloudFront accelerates static content</w:t>
      </w:r>
    </w:p>
    <w:p w14:paraId="66D2A628" w14:textId="77777777" w:rsidR="006161C0" w:rsidRDefault="006161C0" w:rsidP="006161C0">
      <w:r>
        <w:t>- ELB distributes requests to app servers</w:t>
      </w:r>
    </w:p>
    <w:p w14:paraId="3A3D28B2" w14:textId="77777777" w:rsidR="006161C0" w:rsidRDefault="006161C0" w:rsidP="006161C0"/>
    <w:p w14:paraId="574EF82C" w14:textId="77777777" w:rsidR="006161C0" w:rsidRDefault="006161C0" w:rsidP="006161C0">
      <w:r>
        <w:t>## Advantages of ELB</w:t>
      </w:r>
    </w:p>
    <w:p w14:paraId="0B93A314" w14:textId="77777777" w:rsidR="006161C0" w:rsidRDefault="006161C0" w:rsidP="006161C0"/>
    <w:p w14:paraId="39E3E9BE" w14:textId="77777777" w:rsidR="006161C0" w:rsidRDefault="006161C0" w:rsidP="006161C0">
      <w:r>
        <w:t>- Managed by AWS</w:t>
      </w:r>
    </w:p>
    <w:p w14:paraId="778AEFB1" w14:textId="77777777" w:rsidR="006161C0" w:rsidRDefault="006161C0" w:rsidP="006161C0">
      <w:r>
        <w:t>- Highly available</w:t>
      </w:r>
    </w:p>
    <w:p w14:paraId="281A590E" w14:textId="77777777" w:rsidR="006161C0" w:rsidRDefault="006161C0" w:rsidP="006161C0">
      <w:r>
        <w:t>- Health checks</w:t>
      </w:r>
    </w:p>
    <w:p w14:paraId="15D73C64" w14:textId="77777777" w:rsidR="006161C0" w:rsidRDefault="006161C0" w:rsidP="006161C0">
      <w:r>
        <w:t>- Automatic traffic distribution</w:t>
      </w:r>
    </w:p>
    <w:p w14:paraId="7D3474AF" w14:textId="77777777" w:rsidR="006161C0" w:rsidRDefault="006161C0" w:rsidP="006161C0">
      <w:r>
        <w:t>- Works with auto scaling</w:t>
      </w:r>
    </w:p>
    <w:p w14:paraId="606D4BCB" w14:textId="77777777" w:rsidR="006161C0" w:rsidRDefault="006161C0" w:rsidP="006161C0">
      <w:r>
        <w:t>- Supports multiple backend types</w:t>
      </w:r>
    </w:p>
    <w:p w14:paraId="5C018C14" w14:textId="77777777" w:rsidR="006161C0" w:rsidRDefault="006161C0" w:rsidP="006161C0">
      <w:r>
        <w:t>- Handles TLS termination</w:t>
      </w:r>
    </w:p>
    <w:p w14:paraId="4267B33B" w14:textId="77777777" w:rsidR="006161C0" w:rsidRDefault="006161C0" w:rsidP="006161C0"/>
    <w:p w14:paraId="1F53C1B7" w14:textId="77777777" w:rsidR="006161C0" w:rsidRDefault="006161C0" w:rsidP="006161C0">
      <w:r>
        <w:t>## Limitations and trade-offs</w:t>
      </w:r>
    </w:p>
    <w:p w14:paraId="6B3B56CE" w14:textId="77777777" w:rsidR="006161C0" w:rsidRDefault="006161C0" w:rsidP="006161C0"/>
    <w:p w14:paraId="5E7E080F" w14:textId="77777777" w:rsidR="006161C0" w:rsidRDefault="006161C0" w:rsidP="006161C0">
      <w:r>
        <w:t>- Adds another network hop</w:t>
      </w:r>
    </w:p>
    <w:p w14:paraId="2407FE98" w14:textId="77777777" w:rsidR="006161C0" w:rsidRDefault="006161C0" w:rsidP="006161C0">
      <w:r>
        <w:t>- Costs money</w:t>
      </w:r>
    </w:p>
    <w:p w14:paraId="61BECA35" w14:textId="77777777" w:rsidR="006161C0" w:rsidRDefault="006161C0" w:rsidP="006161C0">
      <w:r>
        <w:t>- Misconfigured health checks can remove healthy targets</w:t>
      </w:r>
    </w:p>
    <w:p w14:paraId="6F604DE9" w14:textId="77777777" w:rsidR="006161C0" w:rsidRDefault="006161C0" w:rsidP="006161C0">
      <w:r>
        <w:t>- ALB is HTTP aware, but not for arbitrary protocols</w:t>
      </w:r>
    </w:p>
    <w:p w14:paraId="5C99CABF" w14:textId="77777777" w:rsidR="006161C0" w:rsidRDefault="006161C0" w:rsidP="006161C0">
      <w:r>
        <w:t>- NLB is fast, but offers less application-level routing intelligence</w:t>
      </w:r>
    </w:p>
    <w:p w14:paraId="1303D8D5" w14:textId="77777777" w:rsidR="006161C0" w:rsidRDefault="006161C0" w:rsidP="006161C0">
      <w:r>
        <w:t>- Sticky sessions can hurt scalability</w:t>
      </w:r>
    </w:p>
    <w:p w14:paraId="15A215E2" w14:textId="77777777" w:rsidR="006161C0" w:rsidRDefault="006161C0" w:rsidP="006161C0"/>
    <w:p w14:paraId="062E42EA" w14:textId="77777777" w:rsidR="006161C0" w:rsidRDefault="006161C0" w:rsidP="006161C0">
      <w:r>
        <w:t>## Common failure modes</w:t>
      </w:r>
    </w:p>
    <w:p w14:paraId="37C9CD3F" w14:textId="77777777" w:rsidR="006161C0" w:rsidRDefault="006161C0" w:rsidP="006161C0"/>
    <w:p w14:paraId="53D3B33E" w14:textId="77777777" w:rsidR="006161C0" w:rsidRDefault="006161C0" w:rsidP="006161C0">
      <w:r>
        <w:t>- sending traffic to unhealthy instances because health checks are too weak</w:t>
      </w:r>
    </w:p>
    <w:p w14:paraId="7B9024B1" w14:textId="77777777" w:rsidR="006161C0" w:rsidRDefault="006161C0" w:rsidP="006161C0">
      <w:r>
        <w:t>- using the wrong load balancer type</w:t>
      </w:r>
    </w:p>
    <w:p w14:paraId="63DC8BF7" w14:textId="77777777" w:rsidR="006161C0" w:rsidRDefault="006161C0" w:rsidP="006161C0">
      <w:r>
        <w:t>- relying on instance-local state behind a load balancer</w:t>
      </w:r>
    </w:p>
    <w:p w14:paraId="1EF271B4" w14:textId="77777777" w:rsidR="006161C0" w:rsidRDefault="006161C0" w:rsidP="006161C0">
      <w:r>
        <w:t>- forgetting to scale downstream dependencies</w:t>
      </w:r>
    </w:p>
    <w:p w14:paraId="5600BA3D" w14:textId="77777777" w:rsidR="006161C0" w:rsidRDefault="006161C0" w:rsidP="006161C0">
      <w:r>
        <w:t>- overloading one AZ or misconfiguring multi-AZ deployment</w:t>
      </w:r>
    </w:p>
    <w:p w14:paraId="74F5AAAC" w14:textId="77777777" w:rsidR="006161C0" w:rsidRDefault="006161C0" w:rsidP="006161C0"/>
    <w:p w14:paraId="0FA173A3" w14:textId="77777777" w:rsidR="006161C0" w:rsidRDefault="006161C0" w:rsidP="006161C0">
      <w:r>
        <w:t>## Best practices</w:t>
      </w:r>
    </w:p>
    <w:p w14:paraId="3FDDDE1A" w14:textId="77777777" w:rsidR="006161C0" w:rsidRDefault="006161C0" w:rsidP="006161C0"/>
    <w:p w14:paraId="3D9E5387" w14:textId="77777777" w:rsidR="006161C0" w:rsidRDefault="006161C0" w:rsidP="006161C0">
      <w:r>
        <w:t>### Choose the right type</w:t>
      </w:r>
    </w:p>
    <w:p w14:paraId="7DF731D7" w14:textId="77777777" w:rsidR="006161C0" w:rsidRDefault="006161C0" w:rsidP="006161C0">
      <w:r>
        <w:t>Use ALB for HTTP/HTTPS apps, NLB for TCP/UDP or ultra-low-latency needs.</w:t>
      </w:r>
    </w:p>
    <w:p w14:paraId="0F3FF01B" w14:textId="77777777" w:rsidR="006161C0" w:rsidRDefault="006161C0" w:rsidP="006161C0"/>
    <w:p w14:paraId="22EAFDF9" w14:textId="77777777" w:rsidR="006161C0" w:rsidRDefault="006161C0" w:rsidP="006161C0">
      <w:r>
        <w:t>### Keep targets stateless</w:t>
      </w:r>
    </w:p>
    <w:p w14:paraId="2C1DFBD8" w14:textId="77777777" w:rsidR="006161C0" w:rsidRDefault="006161C0" w:rsidP="006161C0">
      <w:r>
        <w:t>Store session and durable data externally.</w:t>
      </w:r>
    </w:p>
    <w:p w14:paraId="155364C3" w14:textId="77777777" w:rsidR="006161C0" w:rsidRDefault="006161C0" w:rsidP="006161C0"/>
    <w:p w14:paraId="3B4D57C5" w14:textId="77777777" w:rsidR="006161C0" w:rsidRDefault="006161C0" w:rsidP="006161C0">
      <w:r>
        <w:t>### Configure health checks properly</w:t>
      </w:r>
    </w:p>
    <w:p w14:paraId="212CEC9F" w14:textId="77777777" w:rsidR="006161C0" w:rsidRDefault="006161C0" w:rsidP="006161C0">
      <w:r>
        <w:t>Make sure health checks reflect real service health, not just process liveness.</w:t>
      </w:r>
    </w:p>
    <w:p w14:paraId="537E5140" w14:textId="77777777" w:rsidR="006161C0" w:rsidRDefault="006161C0" w:rsidP="006161C0"/>
    <w:p w14:paraId="2FFFD4A6" w14:textId="77777777" w:rsidR="006161C0" w:rsidRDefault="006161C0" w:rsidP="006161C0">
      <w:r>
        <w:t>### Use auto scaling</w:t>
      </w:r>
    </w:p>
    <w:p w14:paraId="048DBA54" w14:textId="77777777" w:rsidR="006161C0" w:rsidRDefault="006161C0" w:rsidP="006161C0">
      <w:r>
        <w:t>ELB works best when targets can scale dynamically.</w:t>
      </w:r>
    </w:p>
    <w:p w14:paraId="4C31C9B5" w14:textId="77777777" w:rsidR="006161C0" w:rsidRDefault="006161C0" w:rsidP="006161C0"/>
    <w:p w14:paraId="2D141081" w14:textId="77777777" w:rsidR="006161C0" w:rsidRDefault="006161C0" w:rsidP="006161C0">
      <w:r>
        <w:t>### Monitor metrics</w:t>
      </w:r>
    </w:p>
    <w:p w14:paraId="75C9DFFB" w14:textId="77777777" w:rsidR="006161C0" w:rsidRDefault="006161C0" w:rsidP="006161C0">
      <w:r>
        <w:lastRenderedPageBreak/>
        <w:t>Watch:</w:t>
      </w:r>
    </w:p>
    <w:p w14:paraId="5CA28616" w14:textId="77777777" w:rsidR="006161C0" w:rsidRDefault="006161C0" w:rsidP="006161C0">
      <w:r>
        <w:t>- request count</w:t>
      </w:r>
    </w:p>
    <w:p w14:paraId="61FED507" w14:textId="77777777" w:rsidR="006161C0" w:rsidRDefault="006161C0" w:rsidP="006161C0">
      <w:r>
        <w:t>- target response time</w:t>
      </w:r>
    </w:p>
    <w:p w14:paraId="083F61FC" w14:textId="77777777" w:rsidR="006161C0" w:rsidRDefault="006161C0" w:rsidP="006161C0">
      <w:r>
        <w:t>- 4xx and 5xx errors</w:t>
      </w:r>
    </w:p>
    <w:p w14:paraId="029EBE5E" w14:textId="77777777" w:rsidR="006161C0" w:rsidRDefault="006161C0" w:rsidP="006161C0">
      <w:r>
        <w:t>- unhealthy target count</w:t>
      </w:r>
    </w:p>
    <w:p w14:paraId="1EF9CA02" w14:textId="77777777" w:rsidR="006161C0" w:rsidRDefault="006161C0" w:rsidP="006161C0">
      <w:r>
        <w:t>- latency</w:t>
      </w:r>
    </w:p>
    <w:p w14:paraId="6FC7687F" w14:textId="77777777" w:rsidR="006161C0" w:rsidRDefault="006161C0" w:rsidP="006161C0"/>
    <w:p w14:paraId="5000C2B4" w14:textId="77777777" w:rsidR="006161C0" w:rsidRDefault="006161C0" w:rsidP="006161C0">
      <w:r>
        <w:t>## Final mental model</w:t>
      </w:r>
    </w:p>
    <w:p w14:paraId="483A42E4" w14:textId="77777777" w:rsidR="006161C0" w:rsidRDefault="006161C0" w:rsidP="006161C0"/>
    <w:p w14:paraId="7E24F3F3" w14:textId="77777777" w:rsidR="006161C0" w:rsidRDefault="006161C0" w:rsidP="006161C0">
      <w:r>
        <w:t>Think of ELB as the **traffic distributor** in front of your application. It improves availability, helps scaling, and prevents any one backend from becoming a bottleneck or single point of failure.</w:t>
      </w:r>
    </w:p>
    <w:p w14:paraId="6AAFAA49" w14:textId="77777777" w:rsidR="006161C0" w:rsidRDefault="006161C0" w:rsidP="006161C0"/>
    <w:p w14:paraId="702499D8" w14:textId="77777777" w:rsidR="006161C0" w:rsidRDefault="006161C0" w:rsidP="006161C0">
      <w:r>
        <w:t>Use it when you want:</w:t>
      </w:r>
    </w:p>
    <w:p w14:paraId="472EDFD1" w14:textId="77777777" w:rsidR="006161C0" w:rsidRDefault="006161C0" w:rsidP="006161C0">
      <w:r>
        <w:t>- balanced traffic across instances</w:t>
      </w:r>
    </w:p>
    <w:p w14:paraId="6C4D2193" w14:textId="77777777" w:rsidR="006161C0" w:rsidRDefault="006161C0" w:rsidP="006161C0">
      <w:r>
        <w:t>- health-based routing</w:t>
      </w:r>
    </w:p>
    <w:p w14:paraId="660DFDA2" w14:textId="77777777" w:rsidR="006161C0" w:rsidRDefault="006161C0" w:rsidP="006161C0">
      <w:r>
        <w:t>- TLS termination</w:t>
      </w:r>
    </w:p>
    <w:p w14:paraId="41C82C28" w14:textId="77777777" w:rsidR="006161C0" w:rsidRDefault="006161C0" w:rsidP="006161C0">
      <w:r>
        <w:t>- high availability</w:t>
      </w:r>
    </w:p>
    <w:p w14:paraId="3752E17C" w14:textId="77777777" w:rsidR="006161C0" w:rsidRDefault="006161C0" w:rsidP="006161C0">
      <w:r>
        <w:t>- scalable backend architectures</w:t>
      </w:r>
    </w:p>
    <w:p w14:paraId="01A11B8E" w14:textId="77777777" w:rsidR="006161C0" w:rsidRDefault="006161C0" w:rsidP="006161C0"/>
    <w:p w14:paraId="1CAAD155" w14:textId="77777777" w:rsidR="006161C0" w:rsidRDefault="006161C0" w:rsidP="006161C0">
      <w:r>
        <w:t>If you want, I can also explain:</w:t>
      </w:r>
    </w:p>
    <w:p w14:paraId="602D6CF0" w14:textId="77777777" w:rsidR="006161C0" w:rsidRDefault="006161C0" w:rsidP="006161C0">
      <w:r>
        <w:t>1. **ALB vs NLB vs CLB in detail**</w:t>
      </w:r>
    </w:p>
    <w:p w14:paraId="49B92E55" w14:textId="77777777" w:rsidR="006161C0" w:rsidRDefault="006161C0" w:rsidP="006161C0">
      <w:r>
        <w:t>2. **How ELB works with Auto Scaling**</w:t>
      </w:r>
    </w:p>
    <w:p w14:paraId="60334DB1" w14:textId="77777777" w:rsidR="006161C0" w:rsidRDefault="006161C0" w:rsidP="006161C0">
      <w:r>
        <w:t>3. **How ELB is used in microservices**</w:t>
      </w:r>
    </w:p>
    <w:p w14:paraId="726F4446" w14:textId="2B385ED6" w:rsidR="006161C0" w:rsidRDefault="006161C0" w:rsidP="006161C0">
      <w:r>
        <w:lastRenderedPageBreak/>
        <w:t>4. **A full AWS request path using Route 53, CloudFront, ELB, and Lambda**</w:t>
      </w:r>
    </w:p>
    <w:p w14:paraId="51A58DD4" w14:textId="77777777" w:rsidR="006161C0" w:rsidRDefault="006161C0" w:rsidP="006161C0"/>
    <w:p w14:paraId="23728122" w14:textId="77777777" w:rsidR="006161C0" w:rsidRDefault="006161C0" w:rsidP="006161C0"/>
    <w:p w14:paraId="369E0880" w14:textId="77777777" w:rsidR="006161C0" w:rsidRDefault="006161C0" w:rsidP="006161C0"/>
    <w:p w14:paraId="3CCC4C92" w14:textId="77777777" w:rsidR="006161C0" w:rsidRDefault="006161C0" w:rsidP="006161C0"/>
    <w:p w14:paraId="6347C345" w14:textId="77777777" w:rsidR="006161C0" w:rsidRDefault="006161C0" w:rsidP="006161C0"/>
    <w:p w14:paraId="5235BC7B" w14:textId="15954789" w:rsidR="006161C0" w:rsidRDefault="000F3915" w:rsidP="00DB7AA7">
      <w:pPr>
        <w:pStyle w:val="Heading1"/>
        <w:numPr>
          <w:ilvl w:val="0"/>
          <w:numId w:val="13"/>
        </w:numPr>
        <w:jc w:val="center"/>
      </w:pPr>
      <w:bookmarkStart w:id="37" w:name="_Toc234595945"/>
      <w:r w:rsidRPr="000F3915">
        <w:t>ECS / EKS / Fargate</w:t>
      </w:r>
      <w:bookmarkEnd w:id="37"/>
    </w:p>
    <w:p w14:paraId="598468D2" w14:textId="77777777" w:rsidR="000F3915" w:rsidRDefault="000F3915" w:rsidP="000F3915"/>
    <w:p w14:paraId="51E7E8DD" w14:textId="77777777" w:rsidR="00DD4041" w:rsidRDefault="00DD4041" w:rsidP="00DD4041">
      <w:r>
        <w:t>AWS ECS, EKS, and Fargate are all part of AWS’s container ecosystem, but they solve slightly different problems.</w:t>
      </w:r>
    </w:p>
    <w:p w14:paraId="48DD4897" w14:textId="77777777" w:rsidR="00DD4041" w:rsidRDefault="00DD4041" w:rsidP="00DD4041"/>
    <w:p w14:paraId="6C36AEAE" w14:textId="77777777" w:rsidR="00DD4041" w:rsidRDefault="00DD4041" w:rsidP="00DD4041">
      <w:r>
        <w:t>At a high level:</w:t>
      </w:r>
    </w:p>
    <w:p w14:paraId="08D843A6" w14:textId="77777777" w:rsidR="00DD4041" w:rsidRDefault="00DD4041" w:rsidP="00DD4041"/>
    <w:p w14:paraId="6BA7E349" w14:textId="77777777" w:rsidR="00DD4041" w:rsidRDefault="00DD4041" w:rsidP="00DD4041">
      <w:r>
        <w:t>- **ECS** is AWS’s native container orchestration service</w:t>
      </w:r>
    </w:p>
    <w:p w14:paraId="22C75943" w14:textId="77777777" w:rsidR="00DD4041" w:rsidRDefault="00DD4041" w:rsidP="00DD4041">
      <w:r>
        <w:t>- **EKS** is AWS’s managed Kubernetes service</w:t>
      </w:r>
    </w:p>
    <w:p w14:paraId="54B82EFD" w14:textId="77777777" w:rsidR="00DD4041" w:rsidRDefault="00DD4041" w:rsidP="00DD4041">
      <w:r>
        <w:t>- **Fargate** is a serverless compute option for running containers without managing the underlying servers</w:t>
      </w:r>
    </w:p>
    <w:p w14:paraId="38EF7CF9" w14:textId="77777777" w:rsidR="00DD4041" w:rsidRDefault="00DD4041" w:rsidP="00DD4041"/>
    <w:p w14:paraId="569A26DC" w14:textId="77777777" w:rsidR="00DD4041" w:rsidRDefault="00DD4041" w:rsidP="00DD4041">
      <w:r>
        <w:t>A useful way to think about them is:</w:t>
      </w:r>
    </w:p>
    <w:p w14:paraId="72D1ADEB" w14:textId="77777777" w:rsidR="00DD4041" w:rsidRDefault="00DD4041" w:rsidP="00DD4041"/>
    <w:p w14:paraId="710A1511" w14:textId="77777777" w:rsidR="00DD4041" w:rsidRDefault="00DD4041" w:rsidP="00DD4041">
      <w:r>
        <w:t>- ECS and EKS decide **how containers should be scheduled and managed**</w:t>
      </w:r>
    </w:p>
    <w:p w14:paraId="2AD72164" w14:textId="77777777" w:rsidR="00DD4041" w:rsidRDefault="00DD4041" w:rsidP="00DD4041">
      <w:r>
        <w:lastRenderedPageBreak/>
        <w:t>- Fargate decides **where they run**, without you managing EC2 instances</w:t>
      </w:r>
    </w:p>
    <w:p w14:paraId="1A28C8AE" w14:textId="77777777" w:rsidR="00DD4041" w:rsidRDefault="00DD4041" w:rsidP="00DD4041"/>
    <w:p w14:paraId="29A77C66" w14:textId="77777777" w:rsidR="00DD4041" w:rsidRDefault="00DD4041" w:rsidP="00DD4041">
      <w:r>
        <w:t>## The big picture</w:t>
      </w:r>
    </w:p>
    <w:p w14:paraId="195C2FF2" w14:textId="77777777" w:rsidR="00DD4041" w:rsidRDefault="00DD4041" w:rsidP="00DD4041"/>
    <w:p w14:paraId="00A8170F" w14:textId="77777777" w:rsidR="00DD4041" w:rsidRDefault="00DD4041" w:rsidP="00DD4041">
      <w:r>
        <w:t>If you package your application as a container, you still need something to:</w:t>
      </w:r>
    </w:p>
    <w:p w14:paraId="4B893A25" w14:textId="77777777" w:rsidR="00DD4041" w:rsidRDefault="00DD4041" w:rsidP="00DD4041">
      <w:r>
        <w:t>- place containers on machines</w:t>
      </w:r>
    </w:p>
    <w:p w14:paraId="6A8870E9" w14:textId="77777777" w:rsidR="00DD4041" w:rsidRDefault="00DD4041" w:rsidP="00DD4041">
      <w:r>
        <w:t>- restart failed containers</w:t>
      </w:r>
    </w:p>
    <w:p w14:paraId="0F608D4A" w14:textId="77777777" w:rsidR="00DD4041" w:rsidRDefault="00DD4041" w:rsidP="00DD4041">
      <w:r>
        <w:t>- scale them up or down</w:t>
      </w:r>
    </w:p>
    <w:p w14:paraId="0618FFEA" w14:textId="77777777" w:rsidR="00DD4041" w:rsidRDefault="00DD4041" w:rsidP="00DD4041">
      <w:r>
        <w:t>- distribute traffic</w:t>
      </w:r>
    </w:p>
    <w:p w14:paraId="081E780C" w14:textId="77777777" w:rsidR="00DD4041" w:rsidRDefault="00DD4041" w:rsidP="00DD4041">
      <w:r>
        <w:t>- manage networking</w:t>
      </w:r>
    </w:p>
    <w:p w14:paraId="13F01524" w14:textId="77777777" w:rsidR="00DD4041" w:rsidRDefault="00DD4041" w:rsidP="00DD4041">
      <w:r>
        <w:t>- handle deployments</w:t>
      </w:r>
    </w:p>
    <w:p w14:paraId="7C67C311" w14:textId="77777777" w:rsidR="00DD4041" w:rsidRDefault="00DD4041" w:rsidP="00DD4041"/>
    <w:p w14:paraId="33B35DD6" w14:textId="77777777" w:rsidR="00DD4041" w:rsidRDefault="00DD4041" w:rsidP="00DD4041">
      <w:r>
        <w:t>That orchestration layer is what ECS or EKS provides. Fargate can be used as the runtime underneath to remove server management.</w:t>
      </w:r>
    </w:p>
    <w:p w14:paraId="03239B8F" w14:textId="77777777" w:rsidR="00DD4041" w:rsidRDefault="00DD4041" w:rsidP="00DD4041"/>
    <w:p w14:paraId="08137500" w14:textId="77777777" w:rsidR="00DD4041" w:rsidRDefault="00DD4041" w:rsidP="00DD4041">
      <w:r>
        <w:t>## ECS, in detail</w:t>
      </w:r>
    </w:p>
    <w:p w14:paraId="6D7C2F61" w14:textId="77777777" w:rsidR="00DD4041" w:rsidRDefault="00DD4041" w:rsidP="00DD4041"/>
    <w:p w14:paraId="50329DC7" w14:textId="77777777" w:rsidR="00DD4041" w:rsidRDefault="00DD4041" w:rsidP="00DD4041">
      <w:r>
        <w:t>ECS stands for **Elastic Container Service**. It is AWS’s own container orchestration platform.</w:t>
      </w:r>
    </w:p>
    <w:p w14:paraId="40DBCE75" w14:textId="77777777" w:rsidR="00DD4041" w:rsidRDefault="00DD4041" w:rsidP="00DD4041"/>
    <w:p w14:paraId="4B8C3F50" w14:textId="77777777" w:rsidR="00DD4041" w:rsidRDefault="00DD4041" w:rsidP="00DD4041">
      <w:r>
        <w:t>### What ECS does</w:t>
      </w:r>
    </w:p>
    <w:p w14:paraId="5E65AD9D" w14:textId="77777777" w:rsidR="00DD4041" w:rsidRDefault="00DD4041" w:rsidP="00DD4041">
      <w:r>
        <w:t>ECS helps you:</w:t>
      </w:r>
    </w:p>
    <w:p w14:paraId="7DC239CC" w14:textId="77777777" w:rsidR="00DD4041" w:rsidRDefault="00DD4041" w:rsidP="00DD4041">
      <w:r>
        <w:lastRenderedPageBreak/>
        <w:t>- define containerized applications</w:t>
      </w:r>
    </w:p>
    <w:p w14:paraId="1F30382E" w14:textId="77777777" w:rsidR="00DD4041" w:rsidRDefault="00DD4041" w:rsidP="00DD4041">
      <w:r>
        <w:t>- run them as tasks</w:t>
      </w:r>
    </w:p>
    <w:p w14:paraId="17E7F3F0" w14:textId="77777777" w:rsidR="00DD4041" w:rsidRDefault="00DD4041" w:rsidP="00DD4041">
      <w:r>
        <w:t>- scale them</w:t>
      </w:r>
    </w:p>
    <w:p w14:paraId="3885ECA5" w14:textId="77777777" w:rsidR="00DD4041" w:rsidRDefault="00DD4041" w:rsidP="00DD4041">
      <w:r>
        <w:t>- replace failed tasks</w:t>
      </w:r>
    </w:p>
    <w:p w14:paraId="04D44119" w14:textId="77777777" w:rsidR="00DD4041" w:rsidRDefault="00DD4041" w:rsidP="00DD4041">
      <w:r>
        <w:t>- integrate with load balancers and IAM</w:t>
      </w:r>
    </w:p>
    <w:p w14:paraId="5DD216AD" w14:textId="77777777" w:rsidR="00DD4041" w:rsidRDefault="00DD4041" w:rsidP="00DD4041">
      <w:r>
        <w:t>- manage deployments across clusters</w:t>
      </w:r>
    </w:p>
    <w:p w14:paraId="5FBCC655" w14:textId="77777777" w:rsidR="00DD4041" w:rsidRDefault="00DD4041" w:rsidP="00DD4041"/>
    <w:p w14:paraId="6811A2C3" w14:textId="77777777" w:rsidR="00DD4041" w:rsidRDefault="00DD4041" w:rsidP="00DD4041">
      <w:r>
        <w:t>### Core ECS concepts</w:t>
      </w:r>
    </w:p>
    <w:p w14:paraId="079E04A9" w14:textId="77777777" w:rsidR="00DD4041" w:rsidRDefault="00DD4041" w:rsidP="00DD4041"/>
    <w:p w14:paraId="5425777F" w14:textId="77777777" w:rsidR="00DD4041" w:rsidRDefault="00DD4041" w:rsidP="00DD4041">
      <w:r>
        <w:t>#### Cluster</w:t>
      </w:r>
    </w:p>
    <w:p w14:paraId="3C663481" w14:textId="77777777" w:rsidR="00DD4041" w:rsidRDefault="00DD4041" w:rsidP="00DD4041">
      <w:r>
        <w:t>A cluster is the logical grouping where tasks run.</w:t>
      </w:r>
    </w:p>
    <w:p w14:paraId="37F90BE2" w14:textId="77777777" w:rsidR="00DD4041" w:rsidRDefault="00DD4041" w:rsidP="00DD4041"/>
    <w:p w14:paraId="6849C0D4" w14:textId="77777777" w:rsidR="00DD4041" w:rsidRDefault="00DD4041" w:rsidP="00DD4041">
      <w:r>
        <w:t>#### Task Definition</w:t>
      </w:r>
    </w:p>
    <w:p w14:paraId="70777C26" w14:textId="77777777" w:rsidR="00DD4041" w:rsidRDefault="00DD4041" w:rsidP="00DD4041">
      <w:r>
        <w:t>A task definition is the blueprint for your containerized app. It specifies:</w:t>
      </w:r>
    </w:p>
    <w:p w14:paraId="32E2B6AA" w14:textId="77777777" w:rsidR="00DD4041" w:rsidRDefault="00DD4041" w:rsidP="00DD4041">
      <w:r>
        <w:t>- container image</w:t>
      </w:r>
    </w:p>
    <w:p w14:paraId="3E867126" w14:textId="77777777" w:rsidR="00DD4041" w:rsidRDefault="00DD4041" w:rsidP="00DD4041">
      <w:r>
        <w:t>- CPU and memory</w:t>
      </w:r>
    </w:p>
    <w:p w14:paraId="46AF8D08" w14:textId="77777777" w:rsidR="00DD4041" w:rsidRDefault="00DD4041" w:rsidP="00DD4041">
      <w:r>
        <w:t>- ports</w:t>
      </w:r>
    </w:p>
    <w:p w14:paraId="57C237A8" w14:textId="77777777" w:rsidR="00DD4041" w:rsidRDefault="00DD4041" w:rsidP="00DD4041">
      <w:r>
        <w:t>- environment variables</w:t>
      </w:r>
    </w:p>
    <w:p w14:paraId="50DE1A5F" w14:textId="77777777" w:rsidR="00DD4041" w:rsidRDefault="00DD4041" w:rsidP="00DD4041">
      <w:r>
        <w:t>- logging</w:t>
      </w:r>
    </w:p>
    <w:p w14:paraId="73A68F64" w14:textId="77777777" w:rsidR="00DD4041" w:rsidRDefault="00DD4041" w:rsidP="00DD4041">
      <w:r>
        <w:t>- IAM roles</w:t>
      </w:r>
    </w:p>
    <w:p w14:paraId="57D7EA36" w14:textId="77777777" w:rsidR="00DD4041" w:rsidRDefault="00DD4041" w:rsidP="00DD4041">
      <w:r>
        <w:t>- sidecars if needed</w:t>
      </w:r>
    </w:p>
    <w:p w14:paraId="1140EF43" w14:textId="77777777" w:rsidR="00DD4041" w:rsidRDefault="00DD4041" w:rsidP="00DD4041"/>
    <w:p w14:paraId="0327A86C" w14:textId="77777777" w:rsidR="00DD4041" w:rsidRDefault="00DD4041" w:rsidP="00DD4041">
      <w:r>
        <w:t>#### Task</w:t>
      </w:r>
    </w:p>
    <w:p w14:paraId="2374EADD" w14:textId="77777777" w:rsidR="00DD4041" w:rsidRDefault="00DD4041" w:rsidP="00DD4041">
      <w:r>
        <w:lastRenderedPageBreak/>
        <w:t>A task is a running instance of a task definition, similar to one or more containers running together.</w:t>
      </w:r>
    </w:p>
    <w:p w14:paraId="5762D988" w14:textId="77777777" w:rsidR="00DD4041" w:rsidRDefault="00DD4041" w:rsidP="00DD4041"/>
    <w:p w14:paraId="06401E8F" w14:textId="77777777" w:rsidR="00DD4041" w:rsidRDefault="00DD4041" w:rsidP="00DD4041">
      <w:r>
        <w:t>#### Service</w:t>
      </w:r>
    </w:p>
    <w:p w14:paraId="64E119DB" w14:textId="77777777" w:rsidR="00DD4041" w:rsidRDefault="00DD4041" w:rsidP="00DD4041">
      <w:r>
        <w:t>A service keeps a desired number of tasks running and can integrate with load balancers for steady traffic serving.</w:t>
      </w:r>
    </w:p>
    <w:p w14:paraId="2AA9D275" w14:textId="77777777" w:rsidR="00DD4041" w:rsidRDefault="00DD4041" w:rsidP="00DD4041"/>
    <w:p w14:paraId="4FFB9B8F" w14:textId="77777777" w:rsidR="00DD4041" w:rsidRDefault="00DD4041" w:rsidP="00DD4041">
      <w:r>
        <w:t>### ECS launch types</w:t>
      </w:r>
    </w:p>
    <w:p w14:paraId="028B9A9D" w14:textId="77777777" w:rsidR="00DD4041" w:rsidRDefault="00DD4041" w:rsidP="00DD4041">
      <w:r>
        <w:t>ECS can run on:</w:t>
      </w:r>
    </w:p>
    <w:p w14:paraId="40B72E76" w14:textId="77777777" w:rsidR="00DD4041" w:rsidRDefault="00DD4041" w:rsidP="00DD4041">
      <w:r>
        <w:t>- **EC2** instances, where you manage the underlying hosts</w:t>
      </w:r>
    </w:p>
    <w:p w14:paraId="4E7E2BE7" w14:textId="77777777" w:rsidR="00DD4041" w:rsidRDefault="00DD4041" w:rsidP="00DD4041">
      <w:r>
        <w:t>- **Fargate**, where AWS manages the hosts</w:t>
      </w:r>
    </w:p>
    <w:p w14:paraId="59670EE3" w14:textId="77777777" w:rsidR="00DD4041" w:rsidRDefault="00DD4041" w:rsidP="00DD4041"/>
    <w:p w14:paraId="61B30FBA" w14:textId="77777777" w:rsidR="00DD4041" w:rsidRDefault="00DD4041" w:rsidP="00DD4041">
      <w:r>
        <w:t>### ECS use cases</w:t>
      </w:r>
    </w:p>
    <w:p w14:paraId="2D6F36AD" w14:textId="77777777" w:rsidR="00DD4041" w:rsidRDefault="00DD4041" w:rsidP="00DD4041">
      <w:r>
        <w:t>ECS is a good fit when:</w:t>
      </w:r>
    </w:p>
    <w:p w14:paraId="1E91581A" w14:textId="77777777" w:rsidR="00DD4041" w:rsidRDefault="00DD4041" w:rsidP="00DD4041">
      <w:r>
        <w:t>- you want AWS-native simplicity</w:t>
      </w:r>
    </w:p>
    <w:p w14:paraId="48ED9B56" w14:textId="77777777" w:rsidR="00DD4041" w:rsidRDefault="00DD4041" w:rsidP="00DD4041">
      <w:r>
        <w:t>- you do not need Kubernetes portability</w:t>
      </w:r>
    </w:p>
    <w:p w14:paraId="5E6D0D6E" w14:textId="77777777" w:rsidR="00DD4041" w:rsidRDefault="00DD4041" w:rsidP="00DD4041">
      <w:r>
        <w:t>- you want easier operations than self-managed containers</w:t>
      </w:r>
    </w:p>
    <w:p w14:paraId="18A910FA" w14:textId="77777777" w:rsidR="00DD4041" w:rsidRDefault="00DD4041" w:rsidP="00DD4041">
      <w:r>
        <w:t>- you want deep AWS integration</w:t>
      </w:r>
    </w:p>
    <w:p w14:paraId="28FCFC65" w14:textId="77777777" w:rsidR="00DD4041" w:rsidRDefault="00DD4041" w:rsidP="00DD4041"/>
    <w:p w14:paraId="0C6B83AA" w14:textId="77777777" w:rsidR="00DD4041" w:rsidRDefault="00DD4041" w:rsidP="00DD4041">
      <w:r>
        <w:t>## EKS, in detail</w:t>
      </w:r>
    </w:p>
    <w:p w14:paraId="13A6C37D" w14:textId="77777777" w:rsidR="00DD4041" w:rsidRDefault="00DD4041" w:rsidP="00DD4041"/>
    <w:p w14:paraId="7FA644C2" w14:textId="77777777" w:rsidR="00DD4041" w:rsidRDefault="00DD4041" w:rsidP="00DD4041">
      <w:r>
        <w:t>EKS stands for **Elastic Kubernetes Service**. It is AWS’s managed Kubernetes offering.</w:t>
      </w:r>
    </w:p>
    <w:p w14:paraId="28A8C914" w14:textId="77777777" w:rsidR="00DD4041" w:rsidRDefault="00DD4041" w:rsidP="00DD4041"/>
    <w:p w14:paraId="6E36CED1" w14:textId="77777777" w:rsidR="00DD4041" w:rsidRDefault="00DD4041" w:rsidP="00DD4041">
      <w:r>
        <w:t>### What EKS does</w:t>
      </w:r>
    </w:p>
    <w:p w14:paraId="47A91DDD" w14:textId="77777777" w:rsidR="00DD4041" w:rsidRDefault="00DD4041" w:rsidP="00DD4041">
      <w:r>
        <w:lastRenderedPageBreak/>
        <w:t>EKS lets you run Kubernetes on AWS with AWS managing the control plane.</w:t>
      </w:r>
    </w:p>
    <w:p w14:paraId="3DEB7D87" w14:textId="77777777" w:rsidR="00DD4041" w:rsidRDefault="00DD4041" w:rsidP="00DD4041"/>
    <w:p w14:paraId="0E3B8082" w14:textId="77777777" w:rsidR="00DD4041" w:rsidRDefault="00DD4041" w:rsidP="00DD4041">
      <w:r>
        <w:t>You still use Kubernetes concepts like:</w:t>
      </w:r>
    </w:p>
    <w:p w14:paraId="1BBDB440" w14:textId="77777777" w:rsidR="00DD4041" w:rsidRDefault="00DD4041" w:rsidP="00DD4041">
      <w:r>
        <w:t>- Pods</w:t>
      </w:r>
    </w:p>
    <w:p w14:paraId="57B8B77E" w14:textId="77777777" w:rsidR="00DD4041" w:rsidRDefault="00DD4041" w:rsidP="00DD4041">
      <w:r>
        <w:t>- Deployments</w:t>
      </w:r>
    </w:p>
    <w:p w14:paraId="6464381C" w14:textId="77777777" w:rsidR="00DD4041" w:rsidRDefault="00DD4041" w:rsidP="00DD4041">
      <w:r>
        <w:t>- Services</w:t>
      </w:r>
    </w:p>
    <w:p w14:paraId="73C9741E" w14:textId="77777777" w:rsidR="00DD4041" w:rsidRDefault="00DD4041" w:rsidP="00DD4041">
      <w:r>
        <w:t>- ConfigMaps</w:t>
      </w:r>
    </w:p>
    <w:p w14:paraId="12789CF6" w14:textId="77777777" w:rsidR="00DD4041" w:rsidRDefault="00DD4041" w:rsidP="00DD4041">
      <w:r>
        <w:t>- Secrets</w:t>
      </w:r>
    </w:p>
    <w:p w14:paraId="382A38CC" w14:textId="77777777" w:rsidR="00DD4041" w:rsidRDefault="00DD4041" w:rsidP="00DD4041">
      <w:r>
        <w:t>- Ingress</w:t>
      </w:r>
    </w:p>
    <w:p w14:paraId="46D1C320" w14:textId="77777777" w:rsidR="00DD4041" w:rsidRDefault="00DD4041" w:rsidP="00DD4041">
      <w:r>
        <w:t>- Horizontal Pod Autoscaling</w:t>
      </w:r>
    </w:p>
    <w:p w14:paraId="7837745E" w14:textId="77777777" w:rsidR="00DD4041" w:rsidRDefault="00DD4041" w:rsidP="00DD4041"/>
    <w:p w14:paraId="027840E0" w14:textId="77777777" w:rsidR="00DD4041" w:rsidRDefault="00DD4041" w:rsidP="00DD4041">
      <w:r>
        <w:t>### Why teams choose EKS</w:t>
      </w:r>
    </w:p>
    <w:p w14:paraId="5A5D7544" w14:textId="77777777" w:rsidR="00DD4041" w:rsidRDefault="00DD4041" w:rsidP="00DD4041">
      <w:r>
        <w:t>EKS is popular when:</w:t>
      </w:r>
    </w:p>
    <w:p w14:paraId="4E688BC5" w14:textId="77777777" w:rsidR="00DD4041" w:rsidRDefault="00DD4041" w:rsidP="00DD4041">
      <w:r>
        <w:t>- you already use Kubernetes</w:t>
      </w:r>
    </w:p>
    <w:p w14:paraId="1BC6DBC9" w14:textId="77777777" w:rsidR="00DD4041" w:rsidRDefault="00DD4041" w:rsidP="00DD4041">
      <w:r>
        <w:t>- you want portability across cloud providers</w:t>
      </w:r>
    </w:p>
    <w:p w14:paraId="36EA71FB" w14:textId="77777777" w:rsidR="00DD4041" w:rsidRDefault="00DD4041" w:rsidP="00DD4041">
      <w:r>
        <w:t>- your team knows Kubernetes well</w:t>
      </w:r>
    </w:p>
    <w:p w14:paraId="5B237A5B" w14:textId="77777777" w:rsidR="00DD4041" w:rsidRDefault="00DD4041" w:rsidP="00DD4041">
      <w:r>
        <w:t>- you need Kubernetes ecosystem tools and patterns</w:t>
      </w:r>
    </w:p>
    <w:p w14:paraId="7B19DC88" w14:textId="77777777" w:rsidR="00DD4041" w:rsidRDefault="00DD4041" w:rsidP="00DD4041"/>
    <w:p w14:paraId="2A2E47B1" w14:textId="77777777" w:rsidR="00DD4041" w:rsidRDefault="00DD4041" w:rsidP="00DD4041">
      <w:r>
        <w:t>### Trade-off</w:t>
      </w:r>
    </w:p>
    <w:p w14:paraId="4C81158F" w14:textId="77777777" w:rsidR="00DD4041" w:rsidRDefault="00DD4041" w:rsidP="00DD4041">
      <w:r>
        <w:t>EKS gives you more flexibility and portability, but it usually comes with more operational complexity than ECS.</w:t>
      </w:r>
    </w:p>
    <w:p w14:paraId="0F24FB00" w14:textId="77777777" w:rsidR="00DD4041" w:rsidRDefault="00DD4041" w:rsidP="00DD4041"/>
    <w:p w14:paraId="18BDDFA2" w14:textId="77777777" w:rsidR="00DD4041" w:rsidRDefault="00DD4041" w:rsidP="00DD4041">
      <w:r>
        <w:t>## Fargate, in detail</w:t>
      </w:r>
    </w:p>
    <w:p w14:paraId="4738F8E8" w14:textId="77777777" w:rsidR="00DD4041" w:rsidRDefault="00DD4041" w:rsidP="00DD4041"/>
    <w:p w14:paraId="6FB1B8D1" w14:textId="77777777" w:rsidR="00DD4041" w:rsidRDefault="00DD4041" w:rsidP="00DD4041">
      <w:r>
        <w:lastRenderedPageBreak/>
        <w:t>Fargate is not a container orchestrator by itself. It is a **compute engine for containers**.</w:t>
      </w:r>
    </w:p>
    <w:p w14:paraId="100C1048" w14:textId="77777777" w:rsidR="00DD4041" w:rsidRDefault="00DD4041" w:rsidP="00DD4041"/>
    <w:p w14:paraId="39D9526E" w14:textId="77777777" w:rsidR="00DD4041" w:rsidRDefault="00DD4041" w:rsidP="00DD4041">
      <w:r>
        <w:t>With Fargate:</w:t>
      </w:r>
    </w:p>
    <w:p w14:paraId="613C093F" w14:textId="77777777" w:rsidR="00DD4041" w:rsidRDefault="00DD4041" w:rsidP="00DD4041">
      <w:r>
        <w:t>- you define the container</w:t>
      </w:r>
    </w:p>
    <w:p w14:paraId="573B9412" w14:textId="77777777" w:rsidR="00DD4041" w:rsidRDefault="00DD4041" w:rsidP="00DD4041">
      <w:r>
        <w:t>- you specify CPU and memory</w:t>
      </w:r>
    </w:p>
    <w:p w14:paraId="23AC5CBE" w14:textId="77777777" w:rsidR="00DD4041" w:rsidRDefault="00DD4041" w:rsidP="00DD4041">
      <w:r>
        <w:t>- AWS runs it for you</w:t>
      </w:r>
    </w:p>
    <w:p w14:paraId="266EB593" w14:textId="77777777" w:rsidR="00DD4041" w:rsidRDefault="00DD4041" w:rsidP="00DD4041">
      <w:r>
        <w:t>- you do not manage EC2 instances</w:t>
      </w:r>
    </w:p>
    <w:p w14:paraId="003885FF" w14:textId="77777777" w:rsidR="00DD4041" w:rsidRDefault="00DD4041" w:rsidP="00DD4041"/>
    <w:p w14:paraId="137946F4" w14:textId="77777777" w:rsidR="00DD4041" w:rsidRDefault="00DD4041" w:rsidP="00DD4041">
      <w:r>
        <w:t>This reduces infrastructure overhead significantly.</w:t>
      </w:r>
    </w:p>
    <w:p w14:paraId="2EA3C4C7" w14:textId="77777777" w:rsidR="00DD4041" w:rsidRDefault="00DD4041" w:rsidP="00DD4041"/>
    <w:p w14:paraId="5BC0C8BC" w14:textId="77777777" w:rsidR="00DD4041" w:rsidRDefault="00DD4041" w:rsidP="00DD4041">
      <w:r>
        <w:t>### Fargate use cases</w:t>
      </w:r>
    </w:p>
    <w:p w14:paraId="0DE1BA6D" w14:textId="77777777" w:rsidR="00DD4041" w:rsidRDefault="00DD4041" w:rsidP="00DD4041">
      <w:r>
        <w:t>Fargate is good for:</w:t>
      </w:r>
    </w:p>
    <w:p w14:paraId="27B9B12E" w14:textId="77777777" w:rsidR="00DD4041" w:rsidRDefault="00DD4041" w:rsidP="00DD4041">
      <w:r>
        <w:t>- small to medium services</w:t>
      </w:r>
    </w:p>
    <w:p w14:paraId="19CEF36D" w14:textId="77777777" w:rsidR="00DD4041" w:rsidRDefault="00DD4041" w:rsidP="00DD4041">
      <w:r>
        <w:t>- teams that want less ops work</w:t>
      </w:r>
    </w:p>
    <w:p w14:paraId="335D5B8A" w14:textId="77777777" w:rsidR="00DD4041" w:rsidRDefault="00DD4041" w:rsidP="00DD4041">
      <w:r>
        <w:t>- bursty workloads</w:t>
      </w:r>
    </w:p>
    <w:p w14:paraId="1F8D86CA" w14:textId="77777777" w:rsidR="00DD4041" w:rsidRDefault="00DD4041" w:rsidP="00DD4041">
      <w:r>
        <w:t>- event-driven container jobs</w:t>
      </w:r>
    </w:p>
    <w:p w14:paraId="1378BC11" w14:textId="77777777" w:rsidR="00DD4041" w:rsidRDefault="00DD4041" w:rsidP="00DD4041">
      <w:r>
        <w:t>- applications that do not need host-level control</w:t>
      </w:r>
    </w:p>
    <w:p w14:paraId="19D392FF" w14:textId="77777777" w:rsidR="00DD4041" w:rsidRDefault="00DD4041" w:rsidP="00DD4041"/>
    <w:p w14:paraId="64BB0AAA" w14:textId="77777777" w:rsidR="00DD4041" w:rsidRDefault="00DD4041" w:rsidP="00DD4041">
      <w:r>
        <w:t>### Benefits</w:t>
      </w:r>
    </w:p>
    <w:p w14:paraId="76950747" w14:textId="77777777" w:rsidR="00DD4041" w:rsidRDefault="00DD4041" w:rsidP="00DD4041">
      <w:r>
        <w:t>- no server management</w:t>
      </w:r>
    </w:p>
    <w:p w14:paraId="4E4521BC" w14:textId="77777777" w:rsidR="00DD4041" w:rsidRDefault="00DD4041" w:rsidP="00DD4041">
      <w:r>
        <w:t>- easier security posture</w:t>
      </w:r>
    </w:p>
    <w:p w14:paraId="4D2BF559" w14:textId="77777777" w:rsidR="00DD4041" w:rsidRDefault="00DD4041" w:rsidP="00DD4041">
      <w:r>
        <w:t>- simple scaling model</w:t>
      </w:r>
    </w:p>
    <w:p w14:paraId="2A703F2F" w14:textId="77777777" w:rsidR="00DD4041" w:rsidRDefault="00DD4041" w:rsidP="00DD4041">
      <w:r>
        <w:t>- less infrastructure tuning</w:t>
      </w:r>
    </w:p>
    <w:p w14:paraId="2F34BE79" w14:textId="77777777" w:rsidR="00DD4041" w:rsidRDefault="00DD4041" w:rsidP="00DD4041"/>
    <w:p w14:paraId="157BFDFA" w14:textId="77777777" w:rsidR="00DD4041" w:rsidRDefault="00DD4041" w:rsidP="00DD4041">
      <w:r>
        <w:t>### Limitations</w:t>
      </w:r>
    </w:p>
    <w:p w14:paraId="50CB2760" w14:textId="77777777" w:rsidR="00DD4041" w:rsidRDefault="00DD4041" w:rsidP="00DD4041">
      <w:r>
        <w:t>- less control over the underlying infrastructure</w:t>
      </w:r>
    </w:p>
    <w:p w14:paraId="1CB279A0" w14:textId="77777777" w:rsidR="00DD4041" w:rsidRDefault="00DD4041" w:rsidP="00DD4041">
      <w:r>
        <w:t>- may cost more than running at large scale on EC2</w:t>
      </w:r>
    </w:p>
    <w:p w14:paraId="05F0AA3F" w14:textId="77777777" w:rsidR="00DD4041" w:rsidRDefault="00DD4041" w:rsidP="00DD4041">
      <w:r>
        <w:t>- some workloads need more control or tuning than Fargate offers</w:t>
      </w:r>
    </w:p>
    <w:p w14:paraId="7CBFF26C" w14:textId="77777777" w:rsidR="00DD4041" w:rsidRDefault="00DD4041" w:rsidP="00DD4041"/>
    <w:p w14:paraId="6AC41AA2" w14:textId="77777777" w:rsidR="00DD4041" w:rsidRDefault="00DD4041" w:rsidP="00DD4041">
      <w:r>
        <w:t>## How they fit together</w:t>
      </w:r>
    </w:p>
    <w:p w14:paraId="003EAD5F" w14:textId="77777777" w:rsidR="00DD4041" w:rsidRDefault="00DD4041" w:rsidP="00DD4041"/>
    <w:p w14:paraId="7F8DB401" w14:textId="77777777" w:rsidR="00DD4041" w:rsidRDefault="00DD4041" w:rsidP="00DD4041">
      <w:r>
        <w:t>Think of it this way:</w:t>
      </w:r>
    </w:p>
    <w:p w14:paraId="7A3F87CB" w14:textId="77777777" w:rsidR="00DD4041" w:rsidRDefault="00DD4041" w:rsidP="00DD4041"/>
    <w:p w14:paraId="72496184" w14:textId="77777777" w:rsidR="00DD4041" w:rsidRDefault="00DD4041" w:rsidP="00DD4041">
      <w:r>
        <w:t>- **ECS** or **EKS** decides how containers are scheduled and managed</w:t>
      </w:r>
    </w:p>
    <w:p w14:paraId="042EFF04" w14:textId="77777777" w:rsidR="00DD4041" w:rsidRDefault="00DD4041" w:rsidP="00DD4041">
      <w:r>
        <w:t>- **Fargate** can be the compute layer that runs them</w:t>
      </w:r>
    </w:p>
    <w:p w14:paraId="19F9EBE3" w14:textId="77777777" w:rsidR="00DD4041" w:rsidRDefault="00DD4041" w:rsidP="00DD4041">
      <w:r>
        <w:t>- **EC2** can also be the compute layer if you want to manage hosts yourself</w:t>
      </w:r>
    </w:p>
    <w:p w14:paraId="23DB161E" w14:textId="77777777" w:rsidR="00DD4041" w:rsidRDefault="00DD4041" w:rsidP="00DD4041"/>
    <w:p w14:paraId="26EC4EA6" w14:textId="77777777" w:rsidR="00DD4041" w:rsidRDefault="00DD4041" w:rsidP="00DD4041">
      <w:r>
        <w:t>So you can have:</w:t>
      </w:r>
    </w:p>
    <w:p w14:paraId="5291F04C" w14:textId="77777777" w:rsidR="00DD4041" w:rsidRDefault="00DD4041" w:rsidP="00DD4041">
      <w:r>
        <w:t>- ECS on EC2</w:t>
      </w:r>
    </w:p>
    <w:p w14:paraId="43BC8414" w14:textId="77777777" w:rsidR="00DD4041" w:rsidRDefault="00DD4041" w:rsidP="00DD4041">
      <w:r>
        <w:t>- ECS on Fargate</w:t>
      </w:r>
    </w:p>
    <w:p w14:paraId="3223BF65" w14:textId="77777777" w:rsidR="00DD4041" w:rsidRDefault="00DD4041" w:rsidP="00DD4041">
      <w:r>
        <w:t>- EKS on EC2</w:t>
      </w:r>
    </w:p>
    <w:p w14:paraId="20724E26" w14:textId="77777777" w:rsidR="00DD4041" w:rsidRDefault="00DD4041" w:rsidP="00DD4041">
      <w:r>
        <w:t>- EKS on Fargate</w:t>
      </w:r>
    </w:p>
    <w:p w14:paraId="5C2CD415" w14:textId="77777777" w:rsidR="00DD4041" w:rsidRDefault="00DD4041" w:rsidP="00DD4041"/>
    <w:p w14:paraId="3ED10006" w14:textId="77777777" w:rsidR="00DD4041" w:rsidRDefault="00DD4041" w:rsidP="00DD4041">
      <w:r>
        <w:t>## Architecture overview</w:t>
      </w:r>
    </w:p>
    <w:p w14:paraId="72FAAA36" w14:textId="77777777" w:rsidR="00DD4041" w:rsidRDefault="00DD4041" w:rsidP="00DD4041"/>
    <w:p w14:paraId="1560D720" w14:textId="77777777" w:rsidR="00DD4041" w:rsidRDefault="00DD4041" w:rsidP="00DD4041">
      <w:r>
        <w:lastRenderedPageBreak/>
        <w:t>```mermaid</w:t>
      </w:r>
    </w:p>
    <w:p w14:paraId="3F29A3B1" w14:textId="77777777" w:rsidR="00DD4041" w:rsidRDefault="00DD4041" w:rsidP="00DD4041">
      <w:r>
        <w:t>flowchart TB</w:t>
      </w:r>
    </w:p>
    <w:p w14:paraId="3B799890" w14:textId="77777777" w:rsidR="00DD4041" w:rsidRDefault="00DD4041" w:rsidP="00DD4041">
      <w:r>
        <w:t xml:space="preserve">    User[User] --&gt; LB[Load Balancer]</w:t>
      </w:r>
    </w:p>
    <w:p w14:paraId="42DEAF4B" w14:textId="77777777" w:rsidR="00DD4041" w:rsidRDefault="00DD4041" w:rsidP="00DD4041">
      <w:r>
        <w:t xml:space="preserve">    LB --&gt; ECS[ECS Service]</w:t>
      </w:r>
    </w:p>
    <w:p w14:paraId="73F7A80F" w14:textId="77777777" w:rsidR="00DD4041" w:rsidRDefault="00DD4041" w:rsidP="00DD4041">
      <w:r>
        <w:t xml:space="preserve">    LB --&gt; EKS[EKS Service]</w:t>
      </w:r>
    </w:p>
    <w:p w14:paraId="7EF74327" w14:textId="77777777" w:rsidR="00DD4041" w:rsidRDefault="00DD4041" w:rsidP="00DD4041">
      <w:r>
        <w:t xml:space="preserve">    ECS --&gt; Fargate1[Fargate Task]</w:t>
      </w:r>
    </w:p>
    <w:p w14:paraId="6ED82B2C" w14:textId="77777777" w:rsidR="00DD4041" w:rsidRDefault="00DD4041" w:rsidP="00DD4041">
      <w:r>
        <w:t xml:space="preserve">    EKS --&gt; Fargate2[Fargate Pod]</w:t>
      </w:r>
    </w:p>
    <w:p w14:paraId="75FD287F" w14:textId="77777777" w:rsidR="00DD4041" w:rsidRDefault="00DD4041" w:rsidP="00DD4041">
      <w:r>
        <w:t xml:space="preserve">    ECS --&gt; EC2A[EC2 Worker Node]</w:t>
      </w:r>
    </w:p>
    <w:p w14:paraId="0C079789" w14:textId="77777777" w:rsidR="00DD4041" w:rsidRDefault="00DD4041" w:rsidP="00DD4041">
      <w:r>
        <w:t xml:space="preserve">    EKS --&gt; EC2B[EC2 Kubernetes Node]</w:t>
      </w:r>
    </w:p>
    <w:p w14:paraId="1A4D1EF1" w14:textId="77777777" w:rsidR="00DD4041" w:rsidRDefault="00DD4041" w:rsidP="00DD4041"/>
    <w:p w14:paraId="1BA8B18F" w14:textId="77777777" w:rsidR="00DD4041" w:rsidRDefault="00DD4041" w:rsidP="00DD4041">
      <w:r>
        <w:t xml:space="preserve">    style User fill:#00ceff,stroke:#000000,stroke-width:2px,color:#000000</w:t>
      </w:r>
    </w:p>
    <w:p w14:paraId="31B082A8" w14:textId="77777777" w:rsidR="00DD4041" w:rsidRDefault="00DD4041" w:rsidP="00DD4041">
      <w:r>
        <w:t xml:space="preserve">    style LB fill:#69db7c,stroke:#000000,stroke-width:2px,color:#000000</w:t>
      </w:r>
    </w:p>
    <w:p w14:paraId="5B913A5A" w14:textId="77777777" w:rsidR="00DD4041" w:rsidRDefault="00DD4041" w:rsidP="00DD4041">
      <w:r>
        <w:t xml:space="preserve">    style ECS fill:#ffd43b,stroke:#000000,stroke-width:2px,color:#000000</w:t>
      </w:r>
    </w:p>
    <w:p w14:paraId="6D7867EF" w14:textId="77777777" w:rsidR="00DD4041" w:rsidRDefault="00DD4041" w:rsidP="00DD4041">
      <w:r>
        <w:t xml:space="preserve">    style EKS fill:#ffd43b,stroke:#000000,stroke-width:2px,color:#000000</w:t>
      </w:r>
    </w:p>
    <w:p w14:paraId="3F38227A" w14:textId="77777777" w:rsidR="00DD4041" w:rsidRDefault="00DD4041" w:rsidP="00DD4041">
      <w:r>
        <w:t xml:space="preserve">    style Fargate1 fill:#ff8787,stroke:#000000,stroke-width:2px,color:#000000</w:t>
      </w:r>
    </w:p>
    <w:p w14:paraId="678F7676" w14:textId="77777777" w:rsidR="00DD4041" w:rsidRDefault="00DD4041" w:rsidP="00DD4041">
      <w:r>
        <w:t xml:space="preserve">    style Fargate2 fill:#ff8787,stroke:#000000,stroke-width:2px,color:#000000</w:t>
      </w:r>
    </w:p>
    <w:p w14:paraId="05C08C66" w14:textId="77777777" w:rsidR="00DD4041" w:rsidRDefault="00DD4041" w:rsidP="00DD4041">
      <w:r>
        <w:t xml:space="preserve">    style EC2A fill:#748ffc,stroke:#000000,stroke-width:2px,color:#000000</w:t>
      </w:r>
    </w:p>
    <w:p w14:paraId="46D6DE60" w14:textId="77777777" w:rsidR="00DD4041" w:rsidRDefault="00DD4041" w:rsidP="00DD4041">
      <w:r>
        <w:t xml:space="preserve">    style EC2B fill:#748ffc,stroke:#000000,stroke-width:2px,color:#000000</w:t>
      </w:r>
    </w:p>
    <w:p w14:paraId="3C1DE0FE" w14:textId="77777777" w:rsidR="00DD4041" w:rsidRDefault="00DD4041" w:rsidP="00DD4041">
      <w:r>
        <w:lastRenderedPageBreak/>
        <w:t>```</w:t>
      </w:r>
    </w:p>
    <w:p w14:paraId="614D3B20" w14:textId="77777777" w:rsidR="00DD4041" w:rsidRDefault="00DD4041" w:rsidP="00DD4041"/>
    <w:p w14:paraId="6AE22612" w14:textId="77777777" w:rsidR="00DD4041" w:rsidRDefault="00DD4041" w:rsidP="00DD4041">
      <w:r>
        <w:t>## ECS vs EKS</w:t>
      </w:r>
    </w:p>
    <w:p w14:paraId="00DB6C84" w14:textId="77777777" w:rsidR="00DD4041" w:rsidRDefault="00DD4041" w:rsidP="00DD4041"/>
    <w:p w14:paraId="7CDEADAF" w14:textId="77777777" w:rsidR="00DD4041" w:rsidRDefault="00DD4041" w:rsidP="00DD4041">
      <w:r>
        <w:t>This is one of the most common comparisons.</w:t>
      </w:r>
    </w:p>
    <w:p w14:paraId="05BA1973" w14:textId="77777777" w:rsidR="00DD4041" w:rsidRDefault="00DD4041" w:rsidP="00DD4041"/>
    <w:p w14:paraId="4F6F0DFE" w14:textId="77777777" w:rsidR="00DD4041" w:rsidRDefault="00DD4041" w:rsidP="00DD4041">
      <w:r>
        <w:t>### ECS</w:t>
      </w:r>
    </w:p>
    <w:p w14:paraId="7278B278" w14:textId="77777777" w:rsidR="00DD4041" w:rsidRDefault="00DD4041" w:rsidP="00DD4041">
      <w:r>
        <w:t>- simpler</w:t>
      </w:r>
    </w:p>
    <w:p w14:paraId="1B63A6B3" w14:textId="77777777" w:rsidR="00DD4041" w:rsidRDefault="00DD4041" w:rsidP="00DD4041">
      <w:r>
        <w:t>- AWS-native</w:t>
      </w:r>
    </w:p>
    <w:p w14:paraId="58FED34E" w14:textId="77777777" w:rsidR="00DD4041" w:rsidRDefault="00DD4041" w:rsidP="00DD4041">
      <w:r>
        <w:t>- easier to learn</w:t>
      </w:r>
    </w:p>
    <w:p w14:paraId="42FD2C9B" w14:textId="77777777" w:rsidR="00DD4041" w:rsidRDefault="00DD4041" w:rsidP="00DD4041">
      <w:r>
        <w:t>- less abstraction overhead</w:t>
      </w:r>
    </w:p>
    <w:p w14:paraId="05A504EA" w14:textId="77777777" w:rsidR="00DD4041" w:rsidRDefault="00DD4041" w:rsidP="00DD4041">
      <w:r>
        <w:t>- good for teams staying fully inside AWS</w:t>
      </w:r>
    </w:p>
    <w:p w14:paraId="26BA26E1" w14:textId="77777777" w:rsidR="00DD4041" w:rsidRDefault="00DD4041" w:rsidP="00DD4041"/>
    <w:p w14:paraId="4E723D1C" w14:textId="77777777" w:rsidR="00DD4041" w:rsidRDefault="00DD4041" w:rsidP="00DD4041">
      <w:r>
        <w:t>### EKS</w:t>
      </w:r>
    </w:p>
    <w:p w14:paraId="0F9F3DEE" w14:textId="77777777" w:rsidR="00DD4041" w:rsidRDefault="00DD4041" w:rsidP="00DD4041">
      <w:r>
        <w:t>- Kubernetes standard</w:t>
      </w:r>
    </w:p>
    <w:p w14:paraId="6B17965F" w14:textId="77777777" w:rsidR="00DD4041" w:rsidRDefault="00DD4041" w:rsidP="00DD4041">
      <w:r>
        <w:t>- more portable</w:t>
      </w:r>
    </w:p>
    <w:p w14:paraId="02F09C39" w14:textId="77777777" w:rsidR="00DD4041" w:rsidRDefault="00DD4041" w:rsidP="00DD4041">
      <w:r>
        <w:t>- richer ecosystem</w:t>
      </w:r>
    </w:p>
    <w:p w14:paraId="63A5E4C9" w14:textId="77777777" w:rsidR="00DD4041" w:rsidRDefault="00DD4041" w:rsidP="00DD4041">
      <w:r>
        <w:t>- more operational complexity</w:t>
      </w:r>
    </w:p>
    <w:p w14:paraId="6E46E80F" w14:textId="77777777" w:rsidR="00DD4041" w:rsidRDefault="00DD4041" w:rsidP="00DD4041">
      <w:r>
        <w:t>- better if your org already uses Kubernetes broadly</w:t>
      </w:r>
    </w:p>
    <w:p w14:paraId="31416DA7" w14:textId="77777777" w:rsidR="00DD4041" w:rsidRDefault="00DD4041" w:rsidP="00DD4041"/>
    <w:p w14:paraId="36187038" w14:textId="77777777" w:rsidR="00DD4041" w:rsidRDefault="00DD4041" w:rsidP="00DD4041">
      <w:r>
        <w:t>### Rule of thumb</w:t>
      </w:r>
    </w:p>
    <w:p w14:paraId="6295D1EF" w14:textId="77777777" w:rsidR="00DD4041" w:rsidRDefault="00DD4041" w:rsidP="00DD4041">
      <w:r>
        <w:t xml:space="preserve">Use ECS if you want simplicity and AWS integration.  </w:t>
      </w:r>
    </w:p>
    <w:p w14:paraId="28A3A381" w14:textId="77777777" w:rsidR="00DD4041" w:rsidRDefault="00DD4041" w:rsidP="00DD4041">
      <w:r>
        <w:t>Use EKS if you want Kubernetes compatibility and ecosystem benefits.</w:t>
      </w:r>
    </w:p>
    <w:p w14:paraId="28C451FF" w14:textId="77777777" w:rsidR="00DD4041" w:rsidRDefault="00DD4041" w:rsidP="00DD4041"/>
    <w:p w14:paraId="0E8A7E14" w14:textId="77777777" w:rsidR="00DD4041" w:rsidRDefault="00DD4041" w:rsidP="00DD4041">
      <w:r>
        <w:t>## Fargate vs EC2</w:t>
      </w:r>
    </w:p>
    <w:p w14:paraId="721381F4" w14:textId="77777777" w:rsidR="00DD4041" w:rsidRDefault="00DD4041" w:rsidP="00DD4041"/>
    <w:p w14:paraId="716D72C9" w14:textId="77777777" w:rsidR="00DD4041" w:rsidRDefault="00DD4041" w:rsidP="00DD4041">
      <w:r>
        <w:t>### Fargate</w:t>
      </w:r>
    </w:p>
    <w:p w14:paraId="0ED980AF" w14:textId="77777777" w:rsidR="00DD4041" w:rsidRDefault="00DD4041" w:rsidP="00DD4041">
      <w:r>
        <w:t>- no host management</w:t>
      </w:r>
    </w:p>
    <w:p w14:paraId="492A7032" w14:textId="77777777" w:rsidR="00DD4041" w:rsidRDefault="00DD4041" w:rsidP="00DD4041">
      <w:r>
        <w:t>- easier operations</w:t>
      </w:r>
    </w:p>
    <w:p w14:paraId="7C1F17F6" w14:textId="77777777" w:rsidR="00DD4041" w:rsidRDefault="00DD4041" w:rsidP="00DD4041">
      <w:r>
        <w:t>- better for teams that want abstraction</w:t>
      </w:r>
    </w:p>
    <w:p w14:paraId="4FE7247D" w14:textId="77777777" w:rsidR="00DD4041" w:rsidRDefault="00DD4041" w:rsidP="00DD4041">
      <w:r>
        <w:t>- may cost more at scale</w:t>
      </w:r>
    </w:p>
    <w:p w14:paraId="716FAD71" w14:textId="77777777" w:rsidR="00DD4041" w:rsidRDefault="00DD4041" w:rsidP="00DD4041"/>
    <w:p w14:paraId="645DC6AD" w14:textId="77777777" w:rsidR="00DD4041" w:rsidRDefault="00DD4041" w:rsidP="00DD4041">
      <w:r>
        <w:t>### EC2</w:t>
      </w:r>
    </w:p>
    <w:p w14:paraId="7C9BDA26" w14:textId="77777777" w:rsidR="00DD4041" w:rsidRDefault="00DD4041" w:rsidP="00DD4041">
      <w:r>
        <w:t>- more control</w:t>
      </w:r>
    </w:p>
    <w:p w14:paraId="020CD4F3" w14:textId="77777777" w:rsidR="00DD4041" w:rsidRDefault="00DD4041" w:rsidP="00DD4041">
      <w:r>
        <w:t>- potentially cheaper at large predictable workloads</w:t>
      </w:r>
    </w:p>
    <w:p w14:paraId="41522C8B" w14:textId="77777777" w:rsidR="00DD4041" w:rsidRDefault="00DD4041" w:rsidP="00DD4041">
      <w:r>
        <w:t>- more tuning options</w:t>
      </w:r>
    </w:p>
    <w:p w14:paraId="0883A82B" w14:textId="77777777" w:rsidR="00DD4041" w:rsidRDefault="00DD4041" w:rsidP="00DD4041">
      <w:r>
        <w:t>- more operational burden</w:t>
      </w:r>
    </w:p>
    <w:p w14:paraId="3DD731AB" w14:textId="77777777" w:rsidR="00DD4041" w:rsidRDefault="00DD4041" w:rsidP="00DD4041"/>
    <w:p w14:paraId="039941DE" w14:textId="77777777" w:rsidR="00DD4041" w:rsidRDefault="00DD4041" w:rsidP="00DD4041">
      <w:r>
        <w:t>If you want maximum control and cost efficiency, EC2 can make sense. If you want simplicity, Fargate is attractive.</w:t>
      </w:r>
    </w:p>
    <w:p w14:paraId="2980A5D6" w14:textId="77777777" w:rsidR="00DD4041" w:rsidRDefault="00DD4041" w:rsidP="00DD4041"/>
    <w:p w14:paraId="4766C175" w14:textId="77777777" w:rsidR="00DD4041" w:rsidRDefault="00DD4041" w:rsidP="00DD4041">
      <w:r>
        <w:t>## Common use cases</w:t>
      </w:r>
    </w:p>
    <w:p w14:paraId="4C18809E" w14:textId="77777777" w:rsidR="00DD4041" w:rsidRDefault="00DD4041" w:rsidP="00DD4041"/>
    <w:p w14:paraId="630B0271" w14:textId="77777777" w:rsidR="00DD4041" w:rsidRDefault="00DD4041" w:rsidP="00DD4041">
      <w:r>
        <w:t>### Web services</w:t>
      </w:r>
    </w:p>
    <w:p w14:paraId="3869891C" w14:textId="77777777" w:rsidR="00DD4041" w:rsidRDefault="00DD4041" w:rsidP="00DD4041">
      <w:r>
        <w:t>Run APIs and backend services behind a load balancer.</w:t>
      </w:r>
    </w:p>
    <w:p w14:paraId="43BDCBC4" w14:textId="77777777" w:rsidR="00DD4041" w:rsidRDefault="00DD4041" w:rsidP="00DD4041"/>
    <w:p w14:paraId="633EFAD0" w14:textId="77777777" w:rsidR="00DD4041" w:rsidRDefault="00DD4041" w:rsidP="00DD4041">
      <w:r>
        <w:t>### Batch jobs</w:t>
      </w:r>
    </w:p>
    <w:p w14:paraId="0228EAE3" w14:textId="77777777" w:rsidR="00DD4041" w:rsidRDefault="00DD4041" w:rsidP="00DD4041">
      <w:r>
        <w:lastRenderedPageBreak/>
        <w:t>Run containerized jobs on demand.</w:t>
      </w:r>
    </w:p>
    <w:p w14:paraId="76C7BA76" w14:textId="77777777" w:rsidR="00DD4041" w:rsidRDefault="00DD4041" w:rsidP="00DD4041"/>
    <w:p w14:paraId="67494351" w14:textId="77777777" w:rsidR="00DD4041" w:rsidRDefault="00DD4041" w:rsidP="00DD4041">
      <w:r>
        <w:t>### Microservices</w:t>
      </w:r>
    </w:p>
    <w:p w14:paraId="00A87457" w14:textId="77777777" w:rsidR="00DD4041" w:rsidRDefault="00DD4041" w:rsidP="00DD4041">
      <w:r>
        <w:t>Deploy multiple independently scalable services.</w:t>
      </w:r>
    </w:p>
    <w:p w14:paraId="5983CF06" w14:textId="77777777" w:rsidR="00DD4041" w:rsidRDefault="00DD4041" w:rsidP="00DD4041"/>
    <w:p w14:paraId="30A9F379" w14:textId="77777777" w:rsidR="00DD4041" w:rsidRDefault="00DD4041" w:rsidP="00DD4041">
      <w:r>
        <w:t>### Event-driven processing</w:t>
      </w:r>
    </w:p>
    <w:p w14:paraId="02EE232E" w14:textId="77777777" w:rsidR="00DD4041" w:rsidRDefault="00DD4041" w:rsidP="00DD4041">
      <w:r>
        <w:t>Consume queue messages or stream events inside containers.</w:t>
      </w:r>
    </w:p>
    <w:p w14:paraId="04C8545C" w14:textId="77777777" w:rsidR="00DD4041" w:rsidRDefault="00DD4041" w:rsidP="00DD4041"/>
    <w:p w14:paraId="14590D31" w14:textId="77777777" w:rsidR="00DD4041" w:rsidRDefault="00DD4041" w:rsidP="00DD4041">
      <w:r>
        <w:t>### Scheduled jobs</w:t>
      </w:r>
    </w:p>
    <w:p w14:paraId="375BCB03" w14:textId="77777777" w:rsidR="00DD4041" w:rsidRDefault="00DD4041" w:rsidP="00DD4041">
      <w:r>
        <w:t>Run cron-like tasks in containers.</w:t>
      </w:r>
    </w:p>
    <w:p w14:paraId="578801DA" w14:textId="77777777" w:rsidR="00DD4041" w:rsidRDefault="00DD4041" w:rsidP="00DD4041"/>
    <w:p w14:paraId="17BBDC91" w14:textId="77777777" w:rsidR="00DD4041" w:rsidRDefault="00DD4041" w:rsidP="00DD4041">
      <w:r>
        <w:t>## Networking</w:t>
      </w:r>
    </w:p>
    <w:p w14:paraId="1D096E62" w14:textId="77777777" w:rsidR="00DD4041" w:rsidRDefault="00DD4041" w:rsidP="00DD4041"/>
    <w:p w14:paraId="0DDC78ED" w14:textId="77777777" w:rsidR="00DD4041" w:rsidRDefault="00DD4041" w:rsidP="00DD4041">
      <w:r>
        <w:t>Containers need networking just like VMs do.</w:t>
      </w:r>
    </w:p>
    <w:p w14:paraId="5E17CEF9" w14:textId="77777777" w:rsidR="00DD4041" w:rsidRDefault="00DD4041" w:rsidP="00DD4041"/>
    <w:p w14:paraId="526C0D1C" w14:textId="77777777" w:rsidR="00DD4041" w:rsidRDefault="00DD4041" w:rsidP="00DD4041">
      <w:r>
        <w:t>Typical concerns:</w:t>
      </w:r>
    </w:p>
    <w:p w14:paraId="163FBF2B" w14:textId="77777777" w:rsidR="00DD4041" w:rsidRDefault="00DD4041" w:rsidP="00DD4041">
      <w:r>
        <w:t>- VPC placement</w:t>
      </w:r>
    </w:p>
    <w:p w14:paraId="26959FDA" w14:textId="77777777" w:rsidR="00DD4041" w:rsidRDefault="00DD4041" w:rsidP="00DD4041">
      <w:r>
        <w:t>- security groups</w:t>
      </w:r>
    </w:p>
    <w:p w14:paraId="55222FC2" w14:textId="77777777" w:rsidR="00DD4041" w:rsidRDefault="00DD4041" w:rsidP="00DD4041">
      <w:r>
        <w:t>- service discovery</w:t>
      </w:r>
    </w:p>
    <w:p w14:paraId="1B8EFCD8" w14:textId="77777777" w:rsidR="00DD4041" w:rsidRDefault="00DD4041" w:rsidP="00DD4041">
      <w:r>
        <w:t>- ingress and egress</w:t>
      </w:r>
    </w:p>
    <w:p w14:paraId="5786BC5D" w14:textId="77777777" w:rsidR="00DD4041" w:rsidRDefault="00DD4041" w:rsidP="00DD4041">
      <w:r>
        <w:t>- load balancer integration</w:t>
      </w:r>
    </w:p>
    <w:p w14:paraId="66F52A14" w14:textId="77777777" w:rsidR="00DD4041" w:rsidRDefault="00DD4041" w:rsidP="00DD4041">
      <w:r>
        <w:t>- private subnet access</w:t>
      </w:r>
    </w:p>
    <w:p w14:paraId="665C297D" w14:textId="77777777" w:rsidR="00DD4041" w:rsidRDefault="00DD4041" w:rsidP="00DD4041"/>
    <w:p w14:paraId="78B093A6" w14:textId="77777777" w:rsidR="00DD4041" w:rsidRDefault="00DD4041" w:rsidP="00DD4041">
      <w:r>
        <w:lastRenderedPageBreak/>
        <w:t>Both ECS and EKS can work with ALB or NLB depending on the workload.</w:t>
      </w:r>
    </w:p>
    <w:p w14:paraId="291D2F15" w14:textId="77777777" w:rsidR="00DD4041" w:rsidRDefault="00DD4041" w:rsidP="00DD4041"/>
    <w:p w14:paraId="5FA40222" w14:textId="77777777" w:rsidR="00DD4041" w:rsidRDefault="00DD4041" w:rsidP="00DD4041">
      <w:r>
        <w:t>## Autoscaling</w:t>
      </w:r>
    </w:p>
    <w:p w14:paraId="31F2B376" w14:textId="77777777" w:rsidR="00DD4041" w:rsidRDefault="00DD4041" w:rsidP="00DD4041"/>
    <w:p w14:paraId="46DB78EE" w14:textId="77777777" w:rsidR="00DD4041" w:rsidRDefault="00DD4041" w:rsidP="00DD4041">
      <w:r>
        <w:t>Container platforms usually scale in two dimensions:</w:t>
      </w:r>
    </w:p>
    <w:p w14:paraId="6CBB0BBD" w14:textId="77777777" w:rsidR="00DD4041" w:rsidRDefault="00DD4041" w:rsidP="00DD4041"/>
    <w:p w14:paraId="5EBE4439" w14:textId="77777777" w:rsidR="00DD4041" w:rsidRDefault="00DD4041" w:rsidP="00DD4041">
      <w:r>
        <w:t>- **service scaling**, more tasks or pods</w:t>
      </w:r>
    </w:p>
    <w:p w14:paraId="444C3492" w14:textId="77777777" w:rsidR="00DD4041" w:rsidRDefault="00DD4041" w:rsidP="00DD4041">
      <w:r>
        <w:t>- **cluster/node scaling**, more underlying capacity if using EC2</w:t>
      </w:r>
    </w:p>
    <w:p w14:paraId="3A89942A" w14:textId="77777777" w:rsidR="00DD4041" w:rsidRDefault="00DD4041" w:rsidP="00DD4041"/>
    <w:p w14:paraId="4B05E1E7" w14:textId="77777777" w:rsidR="00DD4041" w:rsidRDefault="00DD4041" w:rsidP="00DD4041">
      <w:r>
        <w:t>With Fargate, AWS handles host capacity for you, so node management is greatly reduced.</w:t>
      </w:r>
    </w:p>
    <w:p w14:paraId="3BB8422B" w14:textId="77777777" w:rsidR="00DD4041" w:rsidRDefault="00DD4041" w:rsidP="00DD4041"/>
    <w:p w14:paraId="26CF5100" w14:textId="77777777" w:rsidR="00DD4041" w:rsidRDefault="00DD4041" w:rsidP="00DD4041">
      <w:r>
        <w:t>## Security</w:t>
      </w:r>
    </w:p>
    <w:p w14:paraId="7A633D9F" w14:textId="77777777" w:rsidR="00DD4041" w:rsidRDefault="00DD4041" w:rsidP="00DD4041"/>
    <w:p w14:paraId="4C3FE7AF" w14:textId="77777777" w:rsidR="00DD4041" w:rsidRDefault="00DD4041" w:rsidP="00DD4041">
      <w:r>
        <w:t>Containers benefit from:</w:t>
      </w:r>
    </w:p>
    <w:p w14:paraId="4AA80635" w14:textId="77777777" w:rsidR="00DD4041" w:rsidRDefault="00DD4041" w:rsidP="00DD4041">
      <w:r>
        <w:t>- IAM roles for tasks or pods</w:t>
      </w:r>
    </w:p>
    <w:p w14:paraId="2B02ECBB" w14:textId="77777777" w:rsidR="00DD4041" w:rsidRDefault="00DD4041" w:rsidP="00DD4041">
      <w:r>
        <w:t>- network isolation</w:t>
      </w:r>
    </w:p>
    <w:p w14:paraId="2A4094BB" w14:textId="77777777" w:rsidR="00DD4041" w:rsidRDefault="00DD4041" w:rsidP="00DD4041">
      <w:r>
        <w:t>- secret management</w:t>
      </w:r>
    </w:p>
    <w:p w14:paraId="0A9698C3" w14:textId="77777777" w:rsidR="00DD4041" w:rsidRDefault="00DD4041" w:rsidP="00DD4041">
      <w:r>
        <w:t>- least-privilege access</w:t>
      </w:r>
    </w:p>
    <w:p w14:paraId="4E6F279D" w14:textId="77777777" w:rsidR="00DD4041" w:rsidRDefault="00DD4041" w:rsidP="00DD4041">
      <w:r>
        <w:t>- image scanning and access control</w:t>
      </w:r>
    </w:p>
    <w:p w14:paraId="194F8369" w14:textId="77777777" w:rsidR="00DD4041" w:rsidRDefault="00DD4041" w:rsidP="00DD4041"/>
    <w:p w14:paraId="1A7110AA" w14:textId="77777777" w:rsidR="00DD4041" w:rsidRDefault="00DD4041" w:rsidP="00DD4041">
      <w:r>
        <w:t>Fargate simplifies host-level security because you do not manage the servers directly.</w:t>
      </w:r>
    </w:p>
    <w:p w14:paraId="7E99021A" w14:textId="77777777" w:rsidR="00DD4041" w:rsidRDefault="00DD4041" w:rsidP="00DD4041"/>
    <w:p w14:paraId="4EF29010" w14:textId="77777777" w:rsidR="00DD4041" w:rsidRDefault="00DD4041" w:rsidP="00DD4041">
      <w:r>
        <w:lastRenderedPageBreak/>
        <w:t>## When to choose which</w:t>
      </w:r>
    </w:p>
    <w:p w14:paraId="4A8D8FF3" w14:textId="77777777" w:rsidR="00DD4041" w:rsidRDefault="00DD4041" w:rsidP="00DD4041"/>
    <w:p w14:paraId="33D84AD3" w14:textId="77777777" w:rsidR="00DD4041" w:rsidRDefault="00DD4041" w:rsidP="00DD4041">
      <w:r>
        <w:t>### Choose ECS when:</w:t>
      </w:r>
    </w:p>
    <w:p w14:paraId="0BBB4990" w14:textId="77777777" w:rsidR="00DD4041" w:rsidRDefault="00DD4041" w:rsidP="00DD4041">
      <w:r>
        <w:t>- you want a straightforward AWS-native orchestration platform</w:t>
      </w:r>
    </w:p>
    <w:p w14:paraId="2B01C2AD" w14:textId="77777777" w:rsidR="00DD4041" w:rsidRDefault="00DD4041" w:rsidP="00DD4041">
      <w:r>
        <w:t>- your team wants less complexity</w:t>
      </w:r>
    </w:p>
    <w:p w14:paraId="7D962483" w14:textId="77777777" w:rsidR="00DD4041" w:rsidRDefault="00DD4041" w:rsidP="00DD4041">
      <w:r>
        <w:t>- you do not need Kubernetes specifically</w:t>
      </w:r>
    </w:p>
    <w:p w14:paraId="0403A23D" w14:textId="77777777" w:rsidR="00DD4041" w:rsidRDefault="00DD4041" w:rsidP="00DD4041"/>
    <w:p w14:paraId="1A73C053" w14:textId="77777777" w:rsidR="00DD4041" w:rsidRDefault="00DD4041" w:rsidP="00DD4041">
      <w:r>
        <w:t>### Choose EKS when:</w:t>
      </w:r>
    </w:p>
    <w:p w14:paraId="65A5F289" w14:textId="77777777" w:rsidR="00DD4041" w:rsidRDefault="00DD4041" w:rsidP="00DD4041">
      <w:r>
        <w:t>- you already use Kubernetes</w:t>
      </w:r>
    </w:p>
    <w:p w14:paraId="2A566F6D" w14:textId="77777777" w:rsidR="00DD4041" w:rsidRDefault="00DD4041" w:rsidP="00DD4041">
      <w:r>
        <w:t>- you want portability</w:t>
      </w:r>
    </w:p>
    <w:p w14:paraId="50FD7386" w14:textId="77777777" w:rsidR="00DD4041" w:rsidRDefault="00DD4041" w:rsidP="00DD4041">
      <w:r>
        <w:t>- you need Kubernetes tooling and ecosystem compatibility</w:t>
      </w:r>
    </w:p>
    <w:p w14:paraId="2645CE19" w14:textId="77777777" w:rsidR="00DD4041" w:rsidRDefault="00DD4041" w:rsidP="00DD4041"/>
    <w:p w14:paraId="5F005691" w14:textId="77777777" w:rsidR="00DD4041" w:rsidRDefault="00DD4041" w:rsidP="00DD4041">
      <w:r>
        <w:t>### Choose Fargate when:</w:t>
      </w:r>
    </w:p>
    <w:p w14:paraId="2B05EF70" w14:textId="77777777" w:rsidR="00DD4041" w:rsidRDefault="00DD4041" w:rsidP="00DD4041">
      <w:r>
        <w:t>- you want serverless containers</w:t>
      </w:r>
    </w:p>
    <w:p w14:paraId="1DBF71B5" w14:textId="77777777" w:rsidR="00DD4041" w:rsidRDefault="00DD4041" w:rsidP="00DD4041">
      <w:r>
        <w:t>- you want to minimize ops work</w:t>
      </w:r>
    </w:p>
    <w:p w14:paraId="5479F44F" w14:textId="77777777" w:rsidR="00DD4041" w:rsidRDefault="00DD4041" w:rsidP="00DD4041">
      <w:r>
        <w:t>- you do not want to manage EC2 instances</w:t>
      </w:r>
    </w:p>
    <w:p w14:paraId="659E6672" w14:textId="77777777" w:rsidR="00DD4041" w:rsidRDefault="00DD4041" w:rsidP="00DD4041"/>
    <w:p w14:paraId="08CD04E6" w14:textId="77777777" w:rsidR="00DD4041" w:rsidRDefault="00DD4041" w:rsidP="00DD4041">
      <w:r>
        <w:t>## Trade-offs</w:t>
      </w:r>
    </w:p>
    <w:p w14:paraId="3C41AB18" w14:textId="77777777" w:rsidR="00DD4041" w:rsidRDefault="00DD4041" w:rsidP="00DD4041"/>
    <w:p w14:paraId="3E4D92C2" w14:textId="77777777" w:rsidR="00DD4041" w:rsidRDefault="00DD4041" w:rsidP="00DD4041">
      <w:r>
        <w:t>### ECS</w:t>
      </w:r>
    </w:p>
    <w:p w14:paraId="4103EA8D" w14:textId="77777777" w:rsidR="00DD4041" w:rsidRDefault="00DD4041" w:rsidP="00DD4041">
      <w:r>
        <w:t>Pros:</w:t>
      </w:r>
    </w:p>
    <w:p w14:paraId="4E4A0767" w14:textId="77777777" w:rsidR="00DD4041" w:rsidRDefault="00DD4041" w:rsidP="00DD4041">
      <w:r>
        <w:t>- simple</w:t>
      </w:r>
    </w:p>
    <w:p w14:paraId="090ACEA4" w14:textId="77777777" w:rsidR="00DD4041" w:rsidRDefault="00DD4041" w:rsidP="00DD4041">
      <w:r>
        <w:t>- integrated</w:t>
      </w:r>
    </w:p>
    <w:p w14:paraId="7EA62358" w14:textId="77777777" w:rsidR="00DD4041" w:rsidRDefault="00DD4041" w:rsidP="00DD4041">
      <w:r>
        <w:t>- lower learning curve</w:t>
      </w:r>
    </w:p>
    <w:p w14:paraId="46A6E8E5" w14:textId="77777777" w:rsidR="00DD4041" w:rsidRDefault="00DD4041" w:rsidP="00DD4041"/>
    <w:p w14:paraId="0C4171D6" w14:textId="77777777" w:rsidR="00DD4041" w:rsidRDefault="00DD4041" w:rsidP="00DD4041">
      <w:r>
        <w:t>Cons:</w:t>
      </w:r>
    </w:p>
    <w:p w14:paraId="45B8CDA6" w14:textId="77777777" w:rsidR="00DD4041" w:rsidRDefault="00DD4041" w:rsidP="00DD4041">
      <w:r>
        <w:t>- less portable than Kubernetes</w:t>
      </w:r>
    </w:p>
    <w:p w14:paraId="5DB627E7" w14:textId="77777777" w:rsidR="00DD4041" w:rsidRDefault="00DD4041" w:rsidP="00DD4041">
      <w:r>
        <w:t>- fewer ecosystem options than EKS</w:t>
      </w:r>
    </w:p>
    <w:p w14:paraId="3025B783" w14:textId="77777777" w:rsidR="00DD4041" w:rsidRDefault="00DD4041" w:rsidP="00DD4041"/>
    <w:p w14:paraId="31FDFA54" w14:textId="77777777" w:rsidR="00DD4041" w:rsidRDefault="00DD4041" w:rsidP="00DD4041">
      <w:r>
        <w:t>### EKS</w:t>
      </w:r>
    </w:p>
    <w:p w14:paraId="777924E8" w14:textId="77777777" w:rsidR="00DD4041" w:rsidRDefault="00DD4041" w:rsidP="00DD4041">
      <w:r>
        <w:t>Pros:</w:t>
      </w:r>
    </w:p>
    <w:p w14:paraId="7D89C18D" w14:textId="77777777" w:rsidR="00DD4041" w:rsidRDefault="00DD4041" w:rsidP="00DD4041">
      <w:r>
        <w:t>- Kubernetes standard</w:t>
      </w:r>
    </w:p>
    <w:p w14:paraId="28D3465E" w14:textId="77777777" w:rsidR="00DD4041" w:rsidRDefault="00DD4041" w:rsidP="00DD4041">
      <w:r>
        <w:t>- portable</w:t>
      </w:r>
    </w:p>
    <w:p w14:paraId="4C3F5FA3" w14:textId="77777777" w:rsidR="00DD4041" w:rsidRDefault="00DD4041" w:rsidP="00DD4041">
      <w:r>
        <w:t>- flexible</w:t>
      </w:r>
    </w:p>
    <w:p w14:paraId="3644C1BD" w14:textId="77777777" w:rsidR="00DD4041" w:rsidRDefault="00DD4041" w:rsidP="00DD4041"/>
    <w:p w14:paraId="06C93B1E" w14:textId="77777777" w:rsidR="00DD4041" w:rsidRDefault="00DD4041" w:rsidP="00DD4041">
      <w:r>
        <w:t>Cons:</w:t>
      </w:r>
    </w:p>
    <w:p w14:paraId="70ED9E00" w14:textId="77777777" w:rsidR="00DD4041" w:rsidRDefault="00DD4041" w:rsidP="00DD4041">
      <w:r>
        <w:t>- more complex</w:t>
      </w:r>
    </w:p>
    <w:p w14:paraId="66D3575D" w14:textId="77777777" w:rsidR="00DD4041" w:rsidRDefault="00DD4041" w:rsidP="00DD4041">
      <w:r>
        <w:t>- steeper learning curve</w:t>
      </w:r>
    </w:p>
    <w:p w14:paraId="54CB843E" w14:textId="77777777" w:rsidR="00DD4041" w:rsidRDefault="00DD4041" w:rsidP="00DD4041">
      <w:r>
        <w:t>- more moving parts</w:t>
      </w:r>
    </w:p>
    <w:p w14:paraId="1E9D2939" w14:textId="77777777" w:rsidR="00DD4041" w:rsidRDefault="00DD4041" w:rsidP="00DD4041"/>
    <w:p w14:paraId="0E433C5D" w14:textId="77777777" w:rsidR="00DD4041" w:rsidRDefault="00DD4041" w:rsidP="00DD4041">
      <w:r>
        <w:t>### Fargate</w:t>
      </w:r>
    </w:p>
    <w:p w14:paraId="446F684B" w14:textId="77777777" w:rsidR="00DD4041" w:rsidRDefault="00DD4041" w:rsidP="00DD4041">
      <w:r>
        <w:t>Pros:</w:t>
      </w:r>
    </w:p>
    <w:p w14:paraId="0100DB0B" w14:textId="77777777" w:rsidR="00DD4041" w:rsidRDefault="00DD4041" w:rsidP="00DD4041">
      <w:r>
        <w:t>- no server management</w:t>
      </w:r>
    </w:p>
    <w:p w14:paraId="18DFE7A6" w14:textId="77777777" w:rsidR="00DD4041" w:rsidRDefault="00DD4041" w:rsidP="00DD4041">
      <w:r>
        <w:t>- easy to operate</w:t>
      </w:r>
    </w:p>
    <w:p w14:paraId="60C69D0D" w14:textId="77777777" w:rsidR="00DD4041" w:rsidRDefault="00DD4041" w:rsidP="00DD4041">
      <w:r>
        <w:t>- good for many common workloads</w:t>
      </w:r>
    </w:p>
    <w:p w14:paraId="3E83E795" w14:textId="77777777" w:rsidR="00DD4041" w:rsidRDefault="00DD4041" w:rsidP="00DD4041"/>
    <w:p w14:paraId="655817D8" w14:textId="77777777" w:rsidR="00DD4041" w:rsidRDefault="00DD4041" w:rsidP="00DD4041">
      <w:r>
        <w:t>Cons:</w:t>
      </w:r>
    </w:p>
    <w:p w14:paraId="7F9795B4" w14:textId="77777777" w:rsidR="00DD4041" w:rsidRDefault="00DD4041" w:rsidP="00DD4041">
      <w:r>
        <w:t>- less tuning control</w:t>
      </w:r>
    </w:p>
    <w:p w14:paraId="75570B3B" w14:textId="77777777" w:rsidR="00DD4041" w:rsidRDefault="00DD4041" w:rsidP="00DD4041">
      <w:r>
        <w:lastRenderedPageBreak/>
        <w:t>- cost trade-offs at scale</w:t>
      </w:r>
    </w:p>
    <w:p w14:paraId="2756C58E" w14:textId="77777777" w:rsidR="00DD4041" w:rsidRDefault="00DD4041" w:rsidP="00DD4041">
      <w:r>
        <w:t>- not ideal for every workload</w:t>
      </w:r>
    </w:p>
    <w:p w14:paraId="46E59A73" w14:textId="77777777" w:rsidR="00DD4041" w:rsidRDefault="00DD4041" w:rsidP="00DD4041"/>
    <w:p w14:paraId="7162FAA7" w14:textId="77777777" w:rsidR="00DD4041" w:rsidRDefault="00DD4041" w:rsidP="00DD4041">
      <w:r>
        <w:t>## Common interview framing</w:t>
      </w:r>
    </w:p>
    <w:p w14:paraId="7D36C071" w14:textId="77777777" w:rsidR="00DD4041" w:rsidRDefault="00DD4041" w:rsidP="00DD4041"/>
    <w:p w14:paraId="38819EEB" w14:textId="77777777" w:rsidR="00DD4041" w:rsidRDefault="00DD4041" w:rsidP="00DD4041">
      <w:r>
        <w:t>A good way to explain them in interviews is:</w:t>
      </w:r>
    </w:p>
    <w:p w14:paraId="5FBA7E8D" w14:textId="77777777" w:rsidR="00DD4041" w:rsidRDefault="00DD4041" w:rsidP="00DD4041"/>
    <w:p w14:paraId="1095D79E" w14:textId="77777777" w:rsidR="00DD4041" w:rsidRDefault="00DD4041" w:rsidP="00DD4041">
      <w:r>
        <w:t>- ECS is AWS’s orchestration service</w:t>
      </w:r>
    </w:p>
    <w:p w14:paraId="5F7D8D8E" w14:textId="77777777" w:rsidR="00DD4041" w:rsidRDefault="00DD4041" w:rsidP="00DD4041">
      <w:r>
        <w:t>- EKS is AWS-managed Kubernetes</w:t>
      </w:r>
    </w:p>
    <w:p w14:paraId="6EAC7386" w14:textId="77777777" w:rsidR="00DD4041" w:rsidRDefault="00DD4041" w:rsidP="00DD4041">
      <w:r>
        <w:t>- Fargate is serverless container compute</w:t>
      </w:r>
    </w:p>
    <w:p w14:paraId="68D8CDF1" w14:textId="77777777" w:rsidR="00DD4041" w:rsidRDefault="00DD4041" w:rsidP="00DD4041">
      <w:r>
        <w:t>- ECS/EKS decide scheduling and service management</w:t>
      </w:r>
    </w:p>
    <w:p w14:paraId="606196E7" w14:textId="77777777" w:rsidR="00DD4041" w:rsidRDefault="00DD4041" w:rsidP="00DD4041">
      <w:r>
        <w:t>- Fargate removes host management</w:t>
      </w:r>
    </w:p>
    <w:p w14:paraId="1AE6FB87" w14:textId="77777777" w:rsidR="00DD4041" w:rsidRDefault="00DD4041" w:rsidP="00DD4041"/>
    <w:p w14:paraId="2A4C3B31" w14:textId="77777777" w:rsidR="00DD4041" w:rsidRDefault="00DD4041" w:rsidP="00DD4041">
      <w:r>
        <w:t>## Final mental model</w:t>
      </w:r>
    </w:p>
    <w:p w14:paraId="498795C6" w14:textId="77777777" w:rsidR="00DD4041" w:rsidRDefault="00DD4041" w:rsidP="00DD4041"/>
    <w:p w14:paraId="7189B800" w14:textId="77777777" w:rsidR="00DD4041" w:rsidRDefault="00DD4041" w:rsidP="00DD4041">
      <w:r>
        <w:t>Think of containers as the application packaging format, and ECS or EKS as the control plane that runs them. Fargate is the convenient compute option that lets AWS manage the infrastructure underneath.</w:t>
      </w:r>
    </w:p>
    <w:p w14:paraId="4B64C77E" w14:textId="77777777" w:rsidR="00DD4041" w:rsidRDefault="00DD4041" w:rsidP="00DD4041"/>
    <w:p w14:paraId="74461166" w14:textId="77777777" w:rsidR="00DD4041" w:rsidRDefault="00DD4041" w:rsidP="00DD4041">
      <w:r>
        <w:t>If you want, I can also explain:</w:t>
      </w:r>
    </w:p>
    <w:p w14:paraId="3F167416" w14:textId="77777777" w:rsidR="00DD4041" w:rsidRDefault="00DD4041" w:rsidP="00DD4041">
      <w:r>
        <w:t>1. **ECS vs EKS vs Fargate in a comparison table**</w:t>
      </w:r>
    </w:p>
    <w:p w14:paraId="5B70378C" w14:textId="77777777" w:rsidR="00DD4041" w:rsidRDefault="00DD4041" w:rsidP="00DD4041">
      <w:r>
        <w:t>2. **How ECS works with ALB and Auto Scaling**</w:t>
      </w:r>
    </w:p>
    <w:p w14:paraId="7B0FE19A" w14:textId="77777777" w:rsidR="00DD4041" w:rsidRDefault="00DD4041" w:rsidP="00DD4041">
      <w:r>
        <w:t>3. **How EKS works internally**</w:t>
      </w:r>
    </w:p>
    <w:p w14:paraId="322EBD7A" w14:textId="2B4ED8CB" w:rsidR="000F3915" w:rsidRDefault="00DD4041" w:rsidP="00DD4041">
      <w:r>
        <w:t>4. **A real-world microservices architecture using ECS or EKS**</w:t>
      </w:r>
    </w:p>
    <w:p w14:paraId="408AE26E" w14:textId="77777777" w:rsidR="00DD4041" w:rsidRDefault="00DD4041" w:rsidP="00DD4041"/>
    <w:p w14:paraId="20F57890" w14:textId="77777777" w:rsidR="00DD4041" w:rsidRDefault="00DD4041" w:rsidP="00DD4041"/>
    <w:p w14:paraId="33DD279E" w14:textId="77777777" w:rsidR="00DD4041" w:rsidRDefault="00DD4041" w:rsidP="00DD4041"/>
    <w:p w14:paraId="7B5D999F" w14:textId="77777777" w:rsidR="00DD4041" w:rsidRDefault="00DD4041" w:rsidP="00DD4041"/>
    <w:p w14:paraId="0B5F689A" w14:textId="77777777" w:rsidR="00DD4041" w:rsidRDefault="00DD4041" w:rsidP="00DD4041"/>
    <w:p w14:paraId="3EAFB8E1" w14:textId="77777777" w:rsidR="00DD4041" w:rsidRDefault="00DD4041" w:rsidP="00DD4041"/>
    <w:p w14:paraId="1CB9E317" w14:textId="77777777" w:rsidR="00DD4041" w:rsidRDefault="00DD4041" w:rsidP="00DD4041"/>
    <w:p w14:paraId="7FA78B4D" w14:textId="77777777" w:rsidR="00DD4041" w:rsidRDefault="00DD4041" w:rsidP="00DD4041"/>
    <w:p w14:paraId="3A42C279" w14:textId="77777777" w:rsidR="00DD4041" w:rsidRDefault="00DD4041" w:rsidP="00DD4041"/>
    <w:p w14:paraId="529B1891" w14:textId="77777777" w:rsidR="00DD4041" w:rsidRDefault="00DD4041" w:rsidP="00DD4041"/>
    <w:p w14:paraId="5F95F98F" w14:textId="77777777" w:rsidR="00DD4041" w:rsidRDefault="00DD4041" w:rsidP="00DD4041"/>
    <w:p w14:paraId="1DA3D62E" w14:textId="781F4C3C" w:rsidR="00DD4041" w:rsidRDefault="000035D9" w:rsidP="00DB7AA7">
      <w:pPr>
        <w:pStyle w:val="Heading1"/>
        <w:numPr>
          <w:ilvl w:val="0"/>
          <w:numId w:val="13"/>
        </w:numPr>
        <w:jc w:val="center"/>
      </w:pPr>
      <w:bookmarkStart w:id="38" w:name="_Toc234595946"/>
      <w:r>
        <w:t>KMS</w:t>
      </w:r>
      <w:bookmarkEnd w:id="38"/>
    </w:p>
    <w:p w14:paraId="5FE336E3" w14:textId="77777777" w:rsidR="000035D9" w:rsidRDefault="000035D9" w:rsidP="000035D9"/>
    <w:p w14:paraId="4328656A" w14:textId="77777777" w:rsidR="000035D9" w:rsidRDefault="000035D9" w:rsidP="000035D9">
      <w:r>
        <w:t>AWS KMS, or **Key Management Service**, is AWS’s managed service for creating, storing, and controlling cryptographic keys used to encrypt data.</w:t>
      </w:r>
    </w:p>
    <w:p w14:paraId="7FC77091" w14:textId="77777777" w:rsidR="000035D9" w:rsidRDefault="000035D9" w:rsidP="000035D9"/>
    <w:p w14:paraId="21365B72" w14:textId="77777777" w:rsidR="000035D9" w:rsidRDefault="000035D9" w:rsidP="000035D9">
      <w:r>
        <w:t>At a high level, KMS helps you:</w:t>
      </w:r>
    </w:p>
    <w:p w14:paraId="3D5EE620" w14:textId="77777777" w:rsidR="000035D9" w:rsidRDefault="000035D9" w:rsidP="000035D9">
      <w:r>
        <w:t>- encrypt data securely</w:t>
      </w:r>
    </w:p>
    <w:p w14:paraId="7CAF3EED" w14:textId="77777777" w:rsidR="000035D9" w:rsidRDefault="000035D9" w:rsidP="000035D9">
      <w:r>
        <w:t>- control who can use encryption keys</w:t>
      </w:r>
    </w:p>
    <w:p w14:paraId="6A0DFA1D" w14:textId="77777777" w:rsidR="000035D9" w:rsidRDefault="000035D9" w:rsidP="000035D9">
      <w:r>
        <w:t>- rotate keys</w:t>
      </w:r>
    </w:p>
    <w:p w14:paraId="354119A8" w14:textId="77777777" w:rsidR="000035D9" w:rsidRDefault="000035D9" w:rsidP="000035D9">
      <w:r>
        <w:t>- audit key usage</w:t>
      </w:r>
    </w:p>
    <w:p w14:paraId="1D8203D2" w14:textId="77777777" w:rsidR="000035D9" w:rsidRDefault="000035D9" w:rsidP="000035D9">
      <w:r>
        <w:t>- integrate encryption across AWS services</w:t>
      </w:r>
    </w:p>
    <w:p w14:paraId="1FD95533" w14:textId="77777777" w:rsidR="000035D9" w:rsidRDefault="000035D9" w:rsidP="000035D9"/>
    <w:p w14:paraId="6FA64B0F" w14:textId="77777777" w:rsidR="000035D9" w:rsidRDefault="000035D9" w:rsidP="000035D9">
      <w:r>
        <w:lastRenderedPageBreak/>
        <w:t>It is one of the most important building blocks for security in AWS.</w:t>
      </w:r>
    </w:p>
    <w:p w14:paraId="599A6DDE" w14:textId="77777777" w:rsidR="000035D9" w:rsidRDefault="000035D9" w:rsidP="000035D9"/>
    <w:p w14:paraId="1475BB63" w14:textId="77777777" w:rsidR="000035D9" w:rsidRDefault="000035D9" w:rsidP="000035D9">
      <w:r>
        <w:t>## What problem KMS solves</w:t>
      </w:r>
    </w:p>
    <w:p w14:paraId="03A2815C" w14:textId="77777777" w:rsidR="000035D9" w:rsidRDefault="000035D9" w:rsidP="000035D9"/>
    <w:p w14:paraId="0C496956" w14:textId="77777777" w:rsidR="000035D9" w:rsidRDefault="000035D9" w:rsidP="000035D9">
      <w:r>
        <w:t>If you are storing sensitive data, you usually want it encrypted:</w:t>
      </w:r>
    </w:p>
    <w:p w14:paraId="775AC395" w14:textId="77777777" w:rsidR="000035D9" w:rsidRDefault="000035D9" w:rsidP="000035D9">
      <w:r>
        <w:t>- at rest in databases</w:t>
      </w:r>
    </w:p>
    <w:p w14:paraId="700E25EF" w14:textId="77777777" w:rsidR="000035D9" w:rsidRDefault="000035D9" w:rsidP="000035D9">
      <w:r>
        <w:t>- in object storage</w:t>
      </w:r>
    </w:p>
    <w:p w14:paraId="69D236EF" w14:textId="77777777" w:rsidR="000035D9" w:rsidRDefault="000035D9" w:rsidP="000035D9">
      <w:r>
        <w:t>- in backups</w:t>
      </w:r>
    </w:p>
    <w:p w14:paraId="40926B6E" w14:textId="77777777" w:rsidR="000035D9" w:rsidRDefault="000035D9" w:rsidP="000035D9">
      <w:r>
        <w:t>- in logs or snapshots</w:t>
      </w:r>
    </w:p>
    <w:p w14:paraId="4C30376C" w14:textId="77777777" w:rsidR="000035D9" w:rsidRDefault="000035D9" w:rsidP="000035D9">
      <w:r>
        <w:t>- during application workflows</w:t>
      </w:r>
    </w:p>
    <w:p w14:paraId="70CB099E" w14:textId="77777777" w:rsidR="000035D9" w:rsidRDefault="000035D9" w:rsidP="000035D9"/>
    <w:p w14:paraId="383CD501" w14:textId="77777777" w:rsidR="000035D9" w:rsidRDefault="000035D9" w:rsidP="000035D9">
      <w:r>
        <w:t>But encryption only helps if the keys are managed securely. If keys are exposed, the encryption becomes meaningless.</w:t>
      </w:r>
    </w:p>
    <w:p w14:paraId="10C462B4" w14:textId="77777777" w:rsidR="000035D9" w:rsidRDefault="000035D9" w:rsidP="000035D9"/>
    <w:p w14:paraId="590B56FA" w14:textId="77777777" w:rsidR="000035D9" w:rsidRDefault="000035D9" w:rsidP="000035D9">
      <w:r>
        <w:t>KMS centralizes that key management so you do not have to build your own secure key storage system.</w:t>
      </w:r>
    </w:p>
    <w:p w14:paraId="23148884" w14:textId="77777777" w:rsidR="000035D9" w:rsidRDefault="000035D9" w:rsidP="000035D9"/>
    <w:p w14:paraId="65C605AB" w14:textId="77777777" w:rsidR="000035D9" w:rsidRDefault="000035D9" w:rsidP="000035D9">
      <w:r>
        <w:t>## Core idea</w:t>
      </w:r>
    </w:p>
    <w:p w14:paraId="78D46987" w14:textId="77777777" w:rsidR="000035D9" w:rsidRDefault="000035D9" w:rsidP="000035D9"/>
    <w:p w14:paraId="07E15C47" w14:textId="77777777" w:rsidR="000035D9" w:rsidRDefault="000035D9" w:rsidP="000035D9">
      <w:r>
        <w:t>KMS manages **encryption keys** and provides APIs for:</w:t>
      </w:r>
    </w:p>
    <w:p w14:paraId="6B9DC98F" w14:textId="77777777" w:rsidR="000035D9" w:rsidRDefault="000035D9" w:rsidP="000035D9">
      <w:r>
        <w:t>- encrypt</w:t>
      </w:r>
    </w:p>
    <w:p w14:paraId="1F4A74E1" w14:textId="77777777" w:rsidR="000035D9" w:rsidRDefault="000035D9" w:rsidP="000035D9">
      <w:r>
        <w:t>- decrypt</w:t>
      </w:r>
    </w:p>
    <w:p w14:paraId="06728E05" w14:textId="77777777" w:rsidR="000035D9" w:rsidRDefault="000035D9" w:rsidP="000035D9">
      <w:r>
        <w:t>- generate data keys</w:t>
      </w:r>
    </w:p>
    <w:p w14:paraId="73BF04B8" w14:textId="77777777" w:rsidR="000035D9" w:rsidRDefault="000035D9" w:rsidP="000035D9">
      <w:r>
        <w:t>- sign</w:t>
      </w:r>
    </w:p>
    <w:p w14:paraId="0224FBD0" w14:textId="77777777" w:rsidR="000035D9" w:rsidRDefault="000035D9" w:rsidP="000035D9">
      <w:r>
        <w:t>- verify</w:t>
      </w:r>
    </w:p>
    <w:p w14:paraId="5FDCFC81" w14:textId="77777777" w:rsidR="000035D9" w:rsidRDefault="000035D9" w:rsidP="000035D9">
      <w:r>
        <w:lastRenderedPageBreak/>
        <w:t>- rotate keys</w:t>
      </w:r>
    </w:p>
    <w:p w14:paraId="3BCFC592" w14:textId="77777777" w:rsidR="000035D9" w:rsidRDefault="000035D9" w:rsidP="000035D9">
      <w:r>
        <w:t>- control access with IAM and key policies</w:t>
      </w:r>
    </w:p>
    <w:p w14:paraId="2CDB4151" w14:textId="77777777" w:rsidR="000035D9" w:rsidRDefault="000035D9" w:rsidP="000035D9"/>
    <w:p w14:paraId="72657AA4" w14:textId="77777777" w:rsidR="000035D9" w:rsidRDefault="000035D9" w:rsidP="000035D9">
      <w:r>
        <w:t>A simplified flow looks like this:</w:t>
      </w:r>
    </w:p>
    <w:p w14:paraId="3A1EEAF3" w14:textId="77777777" w:rsidR="000035D9" w:rsidRDefault="000035D9" w:rsidP="000035D9"/>
    <w:p w14:paraId="4F285267" w14:textId="77777777" w:rsidR="000035D9" w:rsidRDefault="000035D9" w:rsidP="000035D9">
      <w:r>
        <w:t>```mermaid</w:t>
      </w:r>
    </w:p>
    <w:p w14:paraId="58EE295C" w14:textId="77777777" w:rsidR="000035D9" w:rsidRDefault="000035D9" w:rsidP="000035D9">
      <w:r>
        <w:t>flowchart TB</w:t>
      </w:r>
    </w:p>
    <w:p w14:paraId="43B5967F" w14:textId="77777777" w:rsidR="000035D9" w:rsidRDefault="000035D9" w:rsidP="000035D9">
      <w:r>
        <w:t xml:space="preserve">    App[Application] --&gt; KMS[AWS KMS]</w:t>
      </w:r>
    </w:p>
    <w:p w14:paraId="285B6B71" w14:textId="77777777" w:rsidR="000035D9" w:rsidRDefault="000035D9" w:rsidP="000035D9">
      <w:r>
        <w:t xml:space="preserve">    KMS --&gt; Key[(Customer Managed Key)]</w:t>
      </w:r>
    </w:p>
    <w:p w14:paraId="563597B4" w14:textId="77777777" w:rsidR="000035D9" w:rsidRDefault="000035D9" w:rsidP="000035D9">
      <w:r>
        <w:t xml:space="preserve">    App --&gt; Storage[(Encrypted Data Store)]</w:t>
      </w:r>
    </w:p>
    <w:p w14:paraId="6109C36F" w14:textId="77777777" w:rsidR="000035D9" w:rsidRDefault="000035D9" w:rsidP="000035D9">
      <w:r>
        <w:t xml:space="preserve">    KMS --&gt; Logs[CloudTrail Logs]</w:t>
      </w:r>
    </w:p>
    <w:p w14:paraId="4E9B5A81" w14:textId="77777777" w:rsidR="000035D9" w:rsidRDefault="000035D9" w:rsidP="000035D9"/>
    <w:p w14:paraId="38EBF742" w14:textId="77777777" w:rsidR="000035D9" w:rsidRDefault="000035D9" w:rsidP="000035D9">
      <w:r>
        <w:t xml:space="preserve">    style App fill:#00ceff,stroke:#000000,stroke-width:2px,color:#000000</w:t>
      </w:r>
    </w:p>
    <w:p w14:paraId="4F796422" w14:textId="77777777" w:rsidR="000035D9" w:rsidRDefault="000035D9" w:rsidP="000035D9">
      <w:r>
        <w:t xml:space="preserve">    style KMS fill:#ffd43b,stroke:#000000,stroke-width:2px,color:#000000</w:t>
      </w:r>
    </w:p>
    <w:p w14:paraId="7F035F4A" w14:textId="77777777" w:rsidR="000035D9" w:rsidRDefault="000035D9" w:rsidP="000035D9">
      <w:r>
        <w:t xml:space="preserve">    style Key fill:#69db7c,stroke:#000000,stroke-width:2px,color:#000000</w:t>
      </w:r>
    </w:p>
    <w:p w14:paraId="3F6B8C26" w14:textId="77777777" w:rsidR="000035D9" w:rsidRDefault="000035D9" w:rsidP="000035D9">
      <w:r>
        <w:t xml:space="preserve">    style Storage fill:#69db7c,stroke:#000000,stroke-width:2px,color:#000000</w:t>
      </w:r>
    </w:p>
    <w:p w14:paraId="1BEC67CC" w14:textId="77777777" w:rsidR="000035D9" w:rsidRDefault="000035D9" w:rsidP="000035D9">
      <w:r>
        <w:t xml:space="preserve">    style Logs fill:#20c997,stroke:#000000,stroke-width:2px,color:#000000</w:t>
      </w:r>
    </w:p>
    <w:p w14:paraId="5756B65A" w14:textId="77777777" w:rsidR="000035D9" w:rsidRDefault="000035D9" w:rsidP="000035D9">
      <w:r>
        <w:t>```</w:t>
      </w:r>
    </w:p>
    <w:p w14:paraId="349E9235" w14:textId="77777777" w:rsidR="000035D9" w:rsidRDefault="000035D9" w:rsidP="000035D9"/>
    <w:p w14:paraId="425BCA3A" w14:textId="77777777" w:rsidR="000035D9" w:rsidRDefault="000035D9" w:rsidP="000035D9">
      <w:r>
        <w:t>## Key concepts</w:t>
      </w:r>
    </w:p>
    <w:p w14:paraId="5669FE24" w14:textId="77777777" w:rsidR="000035D9" w:rsidRDefault="000035D9" w:rsidP="000035D9"/>
    <w:p w14:paraId="3B479A92" w14:textId="77777777" w:rsidR="000035D9" w:rsidRDefault="000035D9" w:rsidP="000035D9">
      <w:r>
        <w:t>### 1. KMS key</w:t>
      </w:r>
    </w:p>
    <w:p w14:paraId="4501B7AB" w14:textId="77777777" w:rsidR="000035D9" w:rsidRDefault="000035D9" w:rsidP="000035D9">
      <w:r>
        <w:t>A KMS key is the logical cryptographic key used to protect data.</w:t>
      </w:r>
    </w:p>
    <w:p w14:paraId="6DEFF2C9" w14:textId="77777777" w:rsidR="000035D9" w:rsidRDefault="000035D9" w:rsidP="000035D9"/>
    <w:p w14:paraId="2941F6CB" w14:textId="77777777" w:rsidR="000035D9" w:rsidRDefault="000035D9" w:rsidP="000035D9">
      <w:r>
        <w:t>AWS supports different kinds of keys:</w:t>
      </w:r>
    </w:p>
    <w:p w14:paraId="62A58144" w14:textId="77777777" w:rsidR="000035D9" w:rsidRDefault="000035D9" w:rsidP="000035D9">
      <w:r>
        <w:t>- AWS managed keys</w:t>
      </w:r>
    </w:p>
    <w:p w14:paraId="025CFE66" w14:textId="77777777" w:rsidR="000035D9" w:rsidRDefault="000035D9" w:rsidP="000035D9">
      <w:r>
        <w:t>- customer managed keys</w:t>
      </w:r>
    </w:p>
    <w:p w14:paraId="449849B9" w14:textId="77777777" w:rsidR="000035D9" w:rsidRDefault="000035D9" w:rsidP="000035D9">
      <w:r>
        <w:t>- customer owned keys in some advanced setups</w:t>
      </w:r>
    </w:p>
    <w:p w14:paraId="215120AB" w14:textId="77777777" w:rsidR="000035D9" w:rsidRDefault="000035D9" w:rsidP="000035D9"/>
    <w:p w14:paraId="405EFE29" w14:textId="77777777" w:rsidR="000035D9" w:rsidRDefault="000035D9" w:rsidP="000035D9">
      <w:r>
        <w:t>The key is not usually used to encrypt large amounts of data directly. Instead, it is often used to protect data encryption keys.</w:t>
      </w:r>
    </w:p>
    <w:p w14:paraId="17495406" w14:textId="77777777" w:rsidR="000035D9" w:rsidRDefault="000035D9" w:rsidP="000035D9"/>
    <w:p w14:paraId="73291795" w14:textId="77777777" w:rsidR="000035D9" w:rsidRDefault="000035D9" w:rsidP="000035D9">
      <w:r>
        <w:t>### 2. Envelope encryption</w:t>
      </w:r>
    </w:p>
    <w:p w14:paraId="0A7AB22F" w14:textId="77777777" w:rsidR="000035D9" w:rsidRDefault="000035D9" w:rsidP="000035D9">
      <w:r>
        <w:t>This is one of the most important KMS concepts.</w:t>
      </w:r>
    </w:p>
    <w:p w14:paraId="20125CB7" w14:textId="77777777" w:rsidR="000035D9" w:rsidRDefault="000035D9" w:rsidP="000035D9"/>
    <w:p w14:paraId="7B7B8F53" w14:textId="77777777" w:rsidR="000035D9" w:rsidRDefault="000035D9" w:rsidP="000035D9">
      <w:r>
        <w:t>Instead of encrypting all data directly with the master key, AWS uses envelope encryption:</w:t>
      </w:r>
    </w:p>
    <w:p w14:paraId="4E3661DB" w14:textId="77777777" w:rsidR="000035D9" w:rsidRDefault="000035D9" w:rsidP="000035D9">
      <w:r>
        <w:t>- KMS creates or protects a **data key**</w:t>
      </w:r>
    </w:p>
    <w:p w14:paraId="1754EE65" w14:textId="77777777" w:rsidR="000035D9" w:rsidRDefault="000035D9" w:rsidP="000035D9">
      <w:r>
        <w:t>- the data key encrypts the actual data</w:t>
      </w:r>
    </w:p>
    <w:p w14:paraId="304A5862" w14:textId="77777777" w:rsidR="000035D9" w:rsidRDefault="000035D9" w:rsidP="000035D9">
      <w:r>
        <w:t>- KMS key encrypts the data key</w:t>
      </w:r>
    </w:p>
    <w:p w14:paraId="2F2D6A37" w14:textId="77777777" w:rsidR="000035D9" w:rsidRDefault="000035D9" w:rsidP="000035D9"/>
    <w:p w14:paraId="7C5085CF" w14:textId="77777777" w:rsidR="000035D9" w:rsidRDefault="000035D9" w:rsidP="000035D9">
      <w:r>
        <w:t>This is faster and more scalable than using KMS for every byte of data.</w:t>
      </w:r>
    </w:p>
    <w:p w14:paraId="382A617E" w14:textId="77777777" w:rsidR="000035D9" w:rsidRDefault="000035D9" w:rsidP="000035D9"/>
    <w:p w14:paraId="4CEAEC06" w14:textId="77777777" w:rsidR="000035D9" w:rsidRDefault="000035D9" w:rsidP="000035D9">
      <w:r>
        <w:t>### 3. Key policies and IAM</w:t>
      </w:r>
    </w:p>
    <w:p w14:paraId="6B6D866E" w14:textId="77777777" w:rsidR="000035D9" w:rsidRDefault="000035D9" w:rsidP="000035D9">
      <w:r>
        <w:lastRenderedPageBreak/>
        <w:t>Access to a KMS key is controlled by:</w:t>
      </w:r>
    </w:p>
    <w:p w14:paraId="63CB2B83" w14:textId="77777777" w:rsidR="000035D9" w:rsidRDefault="000035D9" w:rsidP="000035D9">
      <w:r>
        <w:t>- IAM policies</w:t>
      </w:r>
    </w:p>
    <w:p w14:paraId="04511CAE" w14:textId="77777777" w:rsidR="000035D9" w:rsidRDefault="000035D9" w:rsidP="000035D9">
      <w:r>
        <w:t>- KMS key policies</w:t>
      </w:r>
    </w:p>
    <w:p w14:paraId="36C5FBC1" w14:textId="77777777" w:rsidR="000035D9" w:rsidRDefault="000035D9" w:rsidP="000035D9">
      <w:r>
        <w:t>- grants</w:t>
      </w:r>
    </w:p>
    <w:p w14:paraId="6457EBF6" w14:textId="77777777" w:rsidR="000035D9" w:rsidRDefault="000035D9" w:rsidP="000035D9"/>
    <w:p w14:paraId="1C0415D6" w14:textId="77777777" w:rsidR="000035D9" w:rsidRDefault="000035D9" w:rsidP="000035D9">
      <w:r>
        <w:t>This allows you to define exactly which users, roles, or services can use a key and for what actions.</w:t>
      </w:r>
    </w:p>
    <w:p w14:paraId="63C66192" w14:textId="77777777" w:rsidR="000035D9" w:rsidRDefault="000035D9" w:rsidP="000035D9"/>
    <w:p w14:paraId="4C9A0C09" w14:textId="77777777" w:rsidR="000035D9" w:rsidRDefault="000035D9" w:rsidP="000035D9">
      <w:r>
        <w:t>### 4. Encryption context</w:t>
      </w:r>
    </w:p>
    <w:p w14:paraId="4CCC819F" w14:textId="77777777" w:rsidR="000035D9" w:rsidRDefault="000035D9" w:rsidP="000035D9">
      <w:r>
        <w:t>You can pass extra metadata during encryption and decryption. This helps tie encrypted data to a specific context, which can strengthen security and integrity checks.</w:t>
      </w:r>
    </w:p>
    <w:p w14:paraId="5C958E1F" w14:textId="77777777" w:rsidR="000035D9" w:rsidRDefault="000035D9" w:rsidP="000035D9"/>
    <w:p w14:paraId="707A2189" w14:textId="77777777" w:rsidR="000035D9" w:rsidRDefault="000035D9" w:rsidP="000035D9">
      <w:r>
        <w:t>### 5. Rotation</w:t>
      </w:r>
    </w:p>
    <w:p w14:paraId="186582A7" w14:textId="77777777" w:rsidR="000035D9" w:rsidRDefault="000035D9" w:rsidP="000035D9">
      <w:r>
        <w:t>KMS supports key rotation, which helps reduce the risk of long-term key exposure.</w:t>
      </w:r>
    </w:p>
    <w:p w14:paraId="0951FA24" w14:textId="77777777" w:rsidR="000035D9" w:rsidRDefault="000035D9" w:rsidP="000035D9"/>
    <w:p w14:paraId="28F5F6C5" w14:textId="77777777" w:rsidR="000035D9" w:rsidRDefault="000035D9" w:rsidP="000035D9">
      <w:r>
        <w:t>## How KMS works</w:t>
      </w:r>
    </w:p>
    <w:p w14:paraId="7F08A62D" w14:textId="77777777" w:rsidR="000035D9" w:rsidRDefault="000035D9" w:rsidP="000035D9"/>
    <w:p w14:paraId="09DBF88C" w14:textId="77777777" w:rsidR="000035D9" w:rsidRDefault="000035D9" w:rsidP="000035D9">
      <w:r>
        <w:t>A common flow for encrypting data is:</w:t>
      </w:r>
    </w:p>
    <w:p w14:paraId="56DAD16C" w14:textId="77777777" w:rsidR="000035D9" w:rsidRDefault="000035D9" w:rsidP="000035D9"/>
    <w:p w14:paraId="23A10FC7" w14:textId="77777777" w:rsidR="000035D9" w:rsidRDefault="000035D9" w:rsidP="000035D9">
      <w:r>
        <w:t>1. The application asks KMS for a data key.</w:t>
      </w:r>
    </w:p>
    <w:p w14:paraId="74E6FC36" w14:textId="77777777" w:rsidR="000035D9" w:rsidRDefault="000035D9" w:rsidP="000035D9">
      <w:r>
        <w:t>2. KMS returns a plaintext data key and an encrypted copy of that key.</w:t>
      </w:r>
    </w:p>
    <w:p w14:paraId="5C66A94A" w14:textId="77777777" w:rsidR="000035D9" w:rsidRDefault="000035D9" w:rsidP="000035D9">
      <w:r>
        <w:t>3. The application uses the plaintext data key to encrypt data locally.</w:t>
      </w:r>
    </w:p>
    <w:p w14:paraId="69795785" w14:textId="77777777" w:rsidR="000035D9" w:rsidRDefault="000035D9" w:rsidP="000035D9">
      <w:r>
        <w:lastRenderedPageBreak/>
        <w:t>4. The encrypted data key is stored with the ciphertext.</w:t>
      </w:r>
    </w:p>
    <w:p w14:paraId="6F1F68C6" w14:textId="77777777" w:rsidR="000035D9" w:rsidRDefault="000035D9" w:rsidP="000035D9">
      <w:r>
        <w:t>5. Later, the app sends the encrypted data key back to KMS for decryption.</w:t>
      </w:r>
    </w:p>
    <w:p w14:paraId="23035D81" w14:textId="77777777" w:rsidR="000035D9" w:rsidRDefault="000035D9" w:rsidP="000035D9">
      <w:r>
        <w:t>6. KMS returns the plaintext key if the caller is authorized.</w:t>
      </w:r>
    </w:p>
    <w:p w14:paraId="5326F527" w14:textId="77777777" w:rsidR="000035D9" w:rsidRDefault="000035D9" w:rsidP="000035D9"/>
    <w:p w14:paraId="1897CA76" w14:textId="77777777" w:rsidR="000035D9" w:rsidRDefault="000035D9" w:rsidP="000035D9">
      <w:r>
        <w:t>This pattern avoids sending all data through KMS for every operation.</w:t>
      </w:r>
    </w:p>
    <w:p w14:paraId="123EDCEC" w14:textId="77777777" w:rsidR="000035D9" w:rsidRDefault="000035D9" w:rsidP="000035D9"/>
    <w:p w14:paraId="10AE0B3A" w14:textId="77777777" w:rsidR="000035D9" w:rsidRDefault="000035D9" w:rsidP="000035D9">
      <w:r>
        <w:t>## KMS and AWS services</w:t>
      </w:r>
    </w:p>
    <w:p w14:paraId="7FF15A1A" w14:textId="77777777" w:rsidR="000035D9" w:rsidRDefault="000035D9" w:rsidP="000035D9"/>
    <w:p w14:paraId="691A93D3" w14:textId="77777777" w:rsidR="000035D9" w:rsidRDefault="000035D9" w:rsidP="000035D9">
      <w:r>
        <w:t>KMS is deeply integrated with many AWS services, including:</w:t>
      </w:r>
    </w:p>
    <w:p w14:paraId="3BA5F393" w14:textId="77777777" w:rsidR="000035D9" w:rsidRDefault="000035D9" w:rsidP="000035D9">
      <w:r>
        <w:t>- S3</w:t>
      </w:r>
    </w:p>
    <w:p w14:paraId="687E13C9" w14:textId="77777777" w:rsidR="000035D9" w:rsidRDefault="000035D9" w:rsidP="000035D9">
      <w:r>
        <w:t>- EBS</w:t>
      </w:r>
    </w:p>
    <w:p w14:paraId="47C9E780" w14:textId="77777777" w:rsidR="000035D9" w:rsidRDefault="000035D9" w:rsidP="000035D9">
      <w:r>
        <w:t>- RDS</w:t>
      </w:r>
    </w:p>
    <w:p w14:paraId="27C2FF67" w14:textId="77777777" w:rsidR="000035D9" w:rsidRDefault="000035D9" w:rsidP="000035D9">
      <w:r>
        <w:t>- DynamoDB</w:t>
      </w:r>
    </w:p>
    <w:p w14:paraId="7ECCED74" w14:textId="77777777" w:rsidR="000035D9" w:rsidRDefault="000035D9" w:rsidP="000035D9">
      <w:r>
        <w:t>- Redshift</w:t>
      </w:r>
    </w:p>
    <w:p w14:paraId="16BE6F95" w14:textId="77777777" w:rsidR="000035D9" w:rsidRDefault="000035D9" w:rsidP="000035D9">
      <w:r>
        <w:t>- Lambda</w:t>
      </w:r>
    </w:p>
    <w:p w14:paraId="22CB6519" w14:textId="77777777" w:rsidR="000035D9" w:rsidRDefault="000035D9" w:rsidP="000035D9">
      <w:r>
        <w:t>- SQS</w:t>
      </w:r>
    </w:p>
    <w:p w14:paraId="6FF22BDF" w14:textId="77777777" w:rsidR="000035D9" w:rsidRDefault="000035D9" w:rsidP="000035D9">
      <w:r>
        <w:t>- SNS</w:t>
      </w:r>
    </w:p>
    <w:p w14:paraId="388A0844" w14:textId="77777777" w:rsidR="000035D9" w:rsidRDefault="000035D9" w:rsidP="000035D9">
      <w:r>
        <w:t>- EFS</w:t>
      </w:r>
    </w:p>
    <w:p w14:paraId="226BF518" w14:textId="77777777" w:rsidR="000035D9" w:rsidRDefault="000035D9" w:rsidP="000035D9">
      <w:r>
        <w:t>- Secrets Manager</w:t>
      </w:r>
    </w:p>
    <w:p w14:paraId="22A64BC6" w14:textId="77777777" w:rsidR="000035D9" w:rsidRDefault="000035D9" w:rsidP="000035D9">
      <w:r>
        <w:t>- CloudTrail</w:t>
      </w:r>
    </w:p>
    <w:p w14:paraId="60B5AB4B" w14:textId="77777777" w:rsidR="000035D9" w:rsidRDefault="000035D9" w:rsidP="000035D9">
      <w:r>
        <w:t>- Backup</w:t>
      </w:r>
    </w:p>
    <w:p w14:paraId="34793736" w14:textId="77777777" w:rsidR="000035D9" w:rsidRDefault="000035D9" w:rsidP="000035D9"/>
    <w:p w14:paraId="2947D9BA" w14:textId="77777777" w:rsidR="000035D9" w:rsidRDefault="000035D9" w:rsidP="000035D9">
      <w:r>
        <w:lastRenderedPageBreak/>
        <w:t>This means many AWS services can encrypt their stored data using KMS keys.</w:t>
      </w:r>
    </w:p>
    <w:p w14:paraId="44787682" w14:textId="77777777" w:rsidR="000035D9" w:rsidRDefault="000035D9" w:rsidP="000035D9"/>
    <w:p w14:paraId="5C672D12" w14:textId="77777777" w:rsidR="000035D9" w:rsidRDefault="000035D9" w:rsidP="000035D9">
      <w:r>
        <w:t>## Typical use cases</w:t>
      </w:r>
    </w:p>
    <w:p w14:paraId="7D38EF31" w14:textId="77777777" w:rsidR="000035D9" w:rsidRDefault="000035D9" w:rsidP="000035D9"/>
    <w:p w14:paraId="0C3D1AF9" w14:textId="77777777" w:rsidR="000035D9" w:rsidRDefault="000035D9" w:rsidP="000035D9">
      <w:r>
        <w:t>### Encrypting data at rest</w:t>
      </w:r>
    </w:p>
    <w:p w14:paraId="1F4072CA" w14:textId="77777777" w:rsidR="000035D9" w:rsidRDefault="000035D9" w:rsidP="000035D9">
      <w:r>
        <w:t>Protect data in storage systems like S3, RDS, or EBS.</w:t>
      </w:r>
    </w:p>
    <w:p w14:paraId="068068EE" w14:textId="77777777" w:rsidR="000035D9" w:rsidRDefault="000035D9" w:rsidP="000035D9"/>
    <w:p w14:paraId="0746391F" w14:textId="77777777" w:rsidR="000035D9" w:rsidRDefault="000035D9" w:rsidP="000035D9">
      <w:r>
        <w:t>### Protecting application secrets</w:t>
      </w:r>
    </w:p>
    <w:p w14:paraId="2C0A18C1" w14:textId="77777777" w:rsidR="000035D9" w:rsidRDefault="000035D9" w:rsidP="000035D9">
      <w:r>
        <w:t>Use KMS with services like Secrets Manager or Parameter Store.</w:t>
      </w:r>
    </w:p>
    <w:p w14:paraId="1A646A53" w14:textId="77777777" w:rsidR="000035D9" w:rsidRDefault="000035D9" w:rsidP="000035D9"/>
    <w:p w14:paraId="194FAD33" w14:textId="77777777" w:rsidR="000035D9" w:rsidRDefault="000035D9" w:rsidP="000035D9">
      <w:r>
        <w:t>### Controlling access to sensitive resources</w:t>
      </w:r>
    </w:p>
    <w:p w14:paraId="20B4361A" w14:textId="77777777" w:rsidR="000035D9" w:rsidRDefault="000035D9" w:rsidP="000035D9">
      <w:r>
        <w:t>Limit who can decrypt data, not just who can read the storage object.</w:t>
      </w:r>
    </w:p>
    <w:p w14:paraId="3C8C3C3E" w14:textId="77777777" w:rsidR="000035D9" w:rsidRDefault="000035D9" w:rsidP="000035D9"/>
    <w:p w14:paraId="6AEFE439" w14:textId="77777777" w:rsidR="000035D9" w:rsidRDefault="000035D9" w:rsidP="000035D9">
      <w:r>
        <w:t>### Auditing</w:t>
      </w:r>
    </w:p>
    <w:p w14:paraId="10134669" w14:textId="77777777" w:rsidR="000035D9" w:rsidRDefault="000035D9" w:rsidP="000035D9">
      <w:r>
        <w:t>KMS usage is logged, which helps with compliance and security monitoring.</w:t>
      </w:r>
    </w:p>
    <w:p w14:paraId="4E80EC9B" w14:textId="77777777" w:rsidR="000035D9" w:rsidRDefault="000035D9" w:rsidP="000035D9"/>
    <w:p w14:paraId="4301D492" w14:textId="77777777" w:rsidR="000035D9" w:rsidRDefault="000035D9" w:rsidP="000035D9">
      <w:r>
        <w:t>### Digital signing</w:t>
      </w:r>
    </w:p>
    <w:p w14:paraId="3844ABD9" w14:textId="77777777" w:rsidR="000035D9" w:rsidRDefault="000035D9" w:rsidP="000035D9">
      <w:r>
        <w:t>KMS can also be used for signing and verification in certain workflows.</w:t>
      </w:r>
    </w:p>
    <w:p w14:paraId="3D817042" w14:textId="77777777" w:rsidR="000035D9" w:rsidRDefault="000035D9" w:rsidP="000035D9"/>
    <w:p w14:paraId="29BC784F" w14:textId="77777777" w:rsidR="000035D9" w:rsidRDefault="000035D9" w:rsidP="000035D9">
      <w:r>
        <w:t>## KMS and encryption at rest</w:t>
      </w:r>
    </w:p>
    <w:p w14:paraId="3E602A7E" w14:textId="77777777" w:rsidR="000035D9" w:rsidRDefault="000035D9" w:rsidP="000035D9"/>
    <w:p w14:paraId="0A4AFBAB" w14:textId="77777777" w:rsidR="000035D9" w:rsidRDefault="000035D9" w:rsidP="000035D9">
      <w:r>
        <w:lastRenderedPageBreak/>
        <w:t>A common misconception is that if storage is encrypted, access control does not matter. That is false.</w:t>
      </w:r>
    </w:p>
    <w:p w14:paraId="79A58511" w14:textId="77777777" w:rsidR="000035D9" w:rsidRDefault="000035D9" w:rsidP="000035D9"/>
    <w:p w14:paraId="5DEED4FC" w14:textId="77777777" w:rsidR="000035D9" w:rsidRDefault="000035D9" w:rsidP="000035D9">
      <w:r>
        <w:t>Encryption at rest protects the data if the storage media or backups are exposed, but you still need to:</w:t>
      </w:r>
    </w:p>
    <w:p w14:paraId="2E6DB279" w14:textId="77777777" w:rsidR="000035D9" w:rsidRDefault="000035D9" w:rsidP="000035D9">
      <w:r>
        <w:t>- control who can decrypt</w:t>
      </w:r>
    </w:p>
    <w:p w14:paraId="41648727" w14:textId="77777777" w:rsidR="000035D9" w:rsidRDefault="000035D9" w:rsidP="000035D9">
      <w:r>
        <w:t>- control who can access the service</w:t>
      </w:r>
    </w:p>
    <w:p w14:paraId="48A1A9AD" w14:textId="77777777" w:rsidR="000035D9" w:rsidRDefault="000035D9" w:rsidP="000035D9">
      <w:r>
        <w:t>- monitor key usage</w:t>
      </w:r>
    </w:p>
    <w:p w14:paraId="7CF728C3" w14:textId="77777777" w:rsidR="000035D9" w:rsidRDefault="000035D9" w:rsidP="000035D9">
      <w:r>
        <w:t>- manage least privilege</w:t>
      </w:r>
    </w:p>
    <w:p w14:paraId="30E3B5A8" w14:textId="77777777" w:rsidR="000035D9" w:rsidRDefault="000035D9" w:rsidP="000035D9"/>
    <w:p w14:paraId="2ABCA867" w14:textId="77777777" w:rsidR="000035D9" w:rsidRDefault="000035D9" w:rsidP="000035D9">
      <w:r>
        <w:t>KMS gives you a separate control point for the decryption layer.</w:t>
      </w:r>
    </w:p>
    <w:p w14:paraId="22953E01" w14:textId="77777777" w:rsidR="000035D9" w:rsidRDefault="000035D9" w:rsidP="000035D9"/>
    <w:p w14:paraId="527863E2" w14:textId="77777777" w:rsidR="000035D9" w:rsidRDefault="000035D9" w:rsidP="000035D9">
      <w:r>
        <w:t>## Types of keys in KMS</w:t>
      </w:r>
    </w:p>
    <w:p w14:paraId="6F9CC5CB" w14:textId="77777777" w:rsidR="000035D9" w:rsidRDefault="000035D9" w:rsidP="000035D9"/>
    <w:p w14:paraId="6C5CDDC7" w14:textId="77777777" w:rsidR="000035D9" w:rsidRDefault="000035D9" w:rsidP="000035D9">
      <w:r>
        <w:t>### AWS managed keys</w:t>
      </w:r>
    </w:p>
    <w:p w14:paraId="41B4FDD3" w14:textId="77777777" w:rsidR="000035D9" w:rsidRDefault="000035D9" w:rsidP="000035D9">
      <w:r>
        <w:t>These are managed by AWS for use with specific services.</w:t>
      </w:r>
    </w:p>
    <w:p w14:paraId="577A5C18" w14:textId="77777777" w:rsidR="000035D9" w:rsidRDefault="000035D9" w:rsidP="000035D9"/>
    <w:p w14:paraId="0C2BF9C3" w14:textId="77777777" w:rsidR="000035D9" w:rsidRDefault="000035D9" w:rsidP="000035D9">
      <w:r>
        <w:t>### Customer managed keys</w:t>
      </w:r>
    </w:p>
    <w:p w14:paraId="0E1956AE" w14:textId="77777777" w:rsidR="000035D9" w:rsidRDefault="000035D9" w:rsidP="000035D9">
      <w:r>
        <w:t>These are created and controlled by you. They give the most control and flexibility.</w:t>
      </w:r>
    </w:p>
    <w:p w14:paraId="7D1F0475" w14:textId="77777777" w:rsidR="000035D9" w:rsidRDefault="000035D9" w:rsidP="000035D9"/>
    <w:p w14:paraId="29FB0600" w14:textId="77777777" w:rsidR="000035D9" w:rsidRDefault="000035D9" w:rsidP="000035D9">
      <w:r>
        <w:t>### AWS owned keys</w:t>
      </w:r>
    </w:p>
    <w:p w14:paraId="1E21ED77" w14:textId="77777777" w:rsidR="000035D9" w:rsidRDefault="000035D9" w:rsidP="000035D9">
      <w:r>
        <w:t>These are fully managed by AWS and not visible to you in the same way.</w:t>
      </w:r>
    </w:p>
    <w:p w14:paraId="169FC24E" w14:textId="77777777" w:rsidR="000035D9" w:rsidRDefault="000035D9" w:rsidP="000035D9"/>
    <w:p w14:paraId="09EDD62C" w14:textId="77777777" w:rsidR="000035D9" w:rsidRDefault="000035D9" w:rsidP="000035D9">
      <w:r>
        <w:lastRenderedPageBreak/>
        <w:t>In general:</w:t>
      </w:r>
    </w:p>
    <w:p w14:paraId="043E136E" w14:textId="77777777" w:rsidR="000035D9" w:rsidRDefault="000035D9" w:rsidP="000035D9">
      <w:r>
        <w:t>- use AWS managed keys for simplicity</w:t>
      </w:r>
    </w:p>
    <w:p w14:paraId="5C7C1456" w14:textId="77777777" w:rsidR="000035D9" w:rsidRDefault="000035D9" w:rsidP="000035D9">
      <w:r>
        <w:t>- use customer managed keys when you need more control, auditing, or compliance requirements</w:t>
      </w:r>
    </w:p>
    <w:p w14:paraId="1F251BFC" w14:textId="77777777" w:rsidR="000035D9" w:rsidRDefault="000035D9" w:rsidP="000035D9"/>
    <w:p w14:paraId="6DAF45DF" w14:textId="77777777" w:rsidR="000035D9" w:rsidRDefault="000035D9" w:rsidP="000035D9">
      <w:r>
        <w:t>## Symmetric vs asymmetric keys</w:t>
      </w:r>
    </w:p>
    <w:p w14:paraId="7818661B" w14:textId="77777777" w:rsidR="000035D9" w:rsidRDefault="000035D9" w:rsidP="000035D9"/>
    <w:p w14:paraId="5B1221CD" w14:textId="77777777" w:rsidR="000035D9" w:rsidRDefault="000035D9" w:rsidP="000035D9">
      <w:r>
        <w:t>### Symmetric keys</w:t>
      </w:r>
    </w:p>
    <w:p w14:paraId="61A7A963" w14:textId="77777777" w:rsidR="000035D9" w:rsidRDefault="000035D9" w:rsidP="000035D9">
      <w:r>
        <w:t>The same key is used for encryption and decryption. This is the most common KMS usage.</w:t>
      </w:r>
    </w:p>
    <w:p w14:paraId="781A14BA" w14:textId="77777777" w:rsidR="000035D9" w:rsidRDefault="000035D9" w:rsidP="000035D9"/>
    <w:p w14:paraId="1B9A14A4" w14:textId="77777777" w:rsidR="000035D9" w:rsidRDefault="000035D9" w:rsidP="000035D9">
      <w:r>
        <w:t>### Asymmetric keys</w:t>
      </w:r>
    </w:p>
    <w:p w14:paraId="01168ECE" w14:textId="77777777" w:rsidR="000035D9" w:rsidRDefault="000035D9" w:rsidP="000035D9">
      <w:r>
        <w:t>A public key encrypts or verifies, and a private key decrypts or signs. These are useful for certain specialized workflows like digital signatures.</w:t>
      </w:r>
    </w:p>
    <w:p w14:paraId="5971234A" w14:textId="77777777" w:rsidR="000035D9" w:rsidRDefault="000035D9" w:rsidP="000035D9"/>
    <w:p w14:paraId="6463BF66" w14:textId="77777777" w:rsidR="000035D9" w:rsidRDefault="000035D9" w:rsidP="000035D9">
      <w:r>
        <w:t>## Key rotation</w:t>
      </w:r>
    </w:p>
    <w:p w14:paraId="61B29879" w14:textId="77777777" w:rsidR="000035D9" w:rsidRDefault="000035D9" w:rsidP="000035D9"/>
    <w:p w14:paraId="1B9053CB" w14:textId="77777777" w:rsidR="000035D9" w:rsidRDefault="000035D9" w:rsidP="000035D9">
      <w:r>
        <w:t>Key rotation means periodically replacing cryptographic material.</w:t>
      </w:r>
    </w:p>
    <w:p w14:paraId="0AEB5390" w14:textId="77777777" w:rsidR="000035D9" w:rsidRDefault="000035D9" w:rsidP="000035D9"/>
    <w:p w14:paraId="00F1735D" w14:textId="77777777" w:rsidR="000035D9" w:rsidRDefault="000035D9" w:rsidP="000035D9">
      <w:r>
        <w:t>Benefits:</w:t>
      </w:r>
    </w:p>
    <w:p w14:paraId="49E3652A" w14:textId="77777777" w:rsidR="000035D9" w:rsidRDefault="000035D9" w:rsidP="000035D9">
      <w:r>
        <w:t>- limits exposure if a key is compromised</w:t>
      </w:r>
    </w:p>
    <w:p w14:paraId="33ACE6CF" w14:textId="77777777" w:rsidR="000035D9" w:rsidRDefault="000035D9" w:rsidP="000035D9">
      <w:r>
        <w:t>- supports security best practices</w:t>
      </w:r>
    </w:p>
    <w:p w14:paraId="0B1F5D62" w14:textId="77777777" w:rsidR="000035D9" w:rsidRDefault="000035D9" w:rsidP="000035D9">
      <w:r>
        <w:t>- helps with compliance requirements</w:t>
      </w:r>
    </w:p>
    <w:p w14:paraId="4D4E2555" w14:textId="77777777" w:rsidR="000035D9" w:rsidRDefault="000035D9" w:rsidP="000035D9"/>
    <w:p w14:paraId="49FB1894" w14:textId="77777777" w:rsidR="000035D9" w:rsidRDefault="000035D9" w:rsidP="000035D9">
      <w:r>
        <w:t>KMS can rotate keys automatically in some cases, especially for customer managed symmetric keys.</w:t>
      </w:r>
    </w:p>
    <w:p w14:paraId="40EAB26B" w14:textId="77777777" w:rsidR="000035D9" w:rsidRDefault="000035D9" w:rsidP="000035D9"/>
    <w:p w14:paraId="06CB85BF" w14:textId="77777777" w:rsidR="000035D9" w:rsidRDefault="000035D9" w:rsidP="000035D9">
      <w:r>
        <w:t>## Audit and compliance</w:t>
      </w:r>
    </w:p>
    <w:p w14:paraId="48D69FD1" w14:textId="77777777" w:rsidR="000035D9" w:rsidRDefault="000035D9" w:rsidP="000035D9"/>
    <w:p w14:paraId="6CBDEDF0" w14:textId="77777777" w:rsidR="000035D9" w:rsidRDefault="000035D9" w:rsidP="000035D9">
      <w:r>
        <w:t>One of KMS’s strengths is that it integrates with CloudTrail, so you can log and review:</w:t>
      </w:r>
    </w:p>
    <w:p w14:paraId="4D5E084C" w14:textId="77777777" w:rsidR="000035D9" w:rsidRDefault="000035D9" w:rsidP="000035D9">
      <w:r>
        <w:t>- who used a key</w:t>
      </w:r>
    </w:p>
    <w:p w14:paraId="2B712C0B" w14:textId="77777777" w:rsidR="000035D9" w:rsidRDefault="000035D9" w:rsidP="000035D9">
      <w:r>
        <w:t>- what action they took</w:t>
      </w:r>
    </w:p>
    <w:p w14:paraId="2FB37312" w14:textId="77777777" w:rsidR="000035D9" w:rsidRDefault="000035D9" w:rsidP="000035D9">
      <w:r>
        <w:t>- when it happened</w:t>
      </w:r>
    </w:p>
    <w:p w14:paraId="1252418C" w14:textId="77777777" w:rsidR="000035D9" w:rsidRDefault="000035D9" w:rsidP="000035D9">
      <w:r>
        <w:t>- from where it happened</w:t>
      </w:r>
    </w:p>
    <w:p w14:paraId="78A960B0" w14:textId="77777777" w:rsidR="000035D9" w:rsidRDefault="000035D9" w:rsidP="000035D9"/>
    <w:p w14:paraId="14EF2F0F" w14:textId="77777777" w:rsidR="000035D9" w:rsidRDefault="000035D9" w:rsidP="000035D9">
      <w:r>
        <w:t>This is very useful for:</w:t>
      </w:r>
    </w:p>
    <w:p w14:paraId="36ED1450" w14:textId="77777777" w:rsidR="000035D9" w:rsidRDefault="000035D9" w:rsidP="000035D9">
      <w:r>
        <w:t>- compliance</w:t>
      </w:r>
    </w:p>
    <w:p w14:paraId="40310DF0" w14:textId="77777777" w:rsidR="000035D9" w:rsidRDefault="000035D9" w:rsidP="000035D9">
      <w:r>
        <w:t>- incident response</w:t>
      </w:r>
    </w:p>
    <w:p w14:paraId="34F097F7" w14:textId="77777777" w:rsidR="000035D9" w:rsidRDefault="000035D9" w:rsidP="000035D9">
      <w:r>
        <w:t>- forensic analysis</w:t>
      </w:r>
    </w:p>
    <w:p w14:paraId="0D02A82A" w14:textId="77777777" w:rsidR="000035D9" w:rsidRDefault="000035D9" w:rsidP="000035D9">
      <w:r>
        <w:t>- security reviews</w:t>
      </w:r>
    </w:p>
    <w:p w14:paraId="39FA0709" w14:textId="77777777" w:rsidR="000035D9" w:rsidRDefault="000035D9" w:rsidP="000035D9"/>
    <w:p w14:paraId="47ECAB74" w14:textId="77777777" w:rsidR="000035D9" w:rsidRDefault="000035D9" w:rsidP="000035D9">
      <w:r>
        <w:t>## Access control</w:t>
      </w:r>
    </w:p>
    <w:p w14:paraId="5D7A4A0B" w14:textId="77777777" w:rsidR="000035D9" w:rsidRDefault="000035D9" w:rsidP="000035D9"/>
    <w:p w14:paraId="37777E15" w14:textId="77777777" w:rsidR="000035D9" w:rsidRDefault="000035D9" w:rsidP="000035D9">
      <w:r>
        <w:t>Access to KMS is stricter than ordinary storage access because decryption is a sensitive operation.</w:t>
      </w:r>
    </w:p>
    <w:p w14:paraId="7E2CCFA8" w14:textId="77777777" w:rsidR="000035D9" w:rsidRDefault="000035D9" w:rsidP="000035D9"/>
    <w:p w14:paraId="18274CAE" w14:textId="77777777" w:rsidR="000035D9" w:rsidRDefault="000035D9" w:rsidP="000035D9">
      <w:r>
        <w:t>You might have:</w:t>
      </w:r>
    </w:p>
    <w:p w14:paraId="36B57160" w14:textId="77777777" w:rsidR="000035D9" w:rsidRDefault="000035D9" w:rsidP="000035D9">
      <w:r>
        <w:lastRenderedPageBreak/>
        <w:t>- a developer with access to an S3 object</w:t>
      </w:r>
    </w:p>
    <w:p w14:paraId="69CB3242" w14:textId="77777777" w:rsidR="000035D9" w:rsidRDefault="000035D9" w:rsidP="000035D9">
      <w:r>
        <w:t>- but no permission to decrypt it with KMS</w:t>
      </w:r>
    </w:p>
    <w:p w14:paraId="33540BA2" w14:textId="77777777" w:rsidR="000035D9" w:rsidRDefault="000035D9" w:rsidP="000035D9"/>
    <w:p w14:paraId="3A4F10C8" w14:textId="77777777" w:rsidR="000035D9" w:rsidRDefault="000035D9" w:rsidP="000035D9">
      <w:r>
        <w:t>That means the data remains unreadable unless the caller has both the storage access and the KMS decryption rights.</w:t>
      </w:r>
    </w:p>
    <w:p w14:paraId="064394B6" w14:textId="77777777" w:rsidR="000035D9" w:rsidRDefault="000035D9" w:rsidP="000035D9"/>
    <w:p w14:paraId="69ACCB9A" w14:textId="77777777" w:rsidR="000035D9" w:rsidRDefault="000035D9" w:rsidP="000035D9">
      <w:r>
        <w:t>This separation is a big reason KMS matters.</w:t>
      </w:r>
    </w:p>
    <w:p w14:paraId="250BC9B5" w14:textId="77777777" w:rsidR="000035D9" w:rsidRDefault="000035D9" w:rsidP="000035D9"/>
    <w:p w14:paraId="5045FAC5" w14:textId="77777777" w:rsidR="000035D9" w:rsidRDefault="000035D9" w:rsidP="000035D9">
      <w:r>
        <w:t>## KMS and secrets</w:t>
      </w:r>
    </w:p>
    <w:p w14:paraId="27B2457D" w14:textId="77777777" w:rsidR="000035D9" w:rsidRDefault="000035D9" w:rsidP="000035D9"/>
    <w:p w14:paraId="7D2091CA" w14:textId="77777777" w:rsidR="000035D9" w:rsidRDefault="000035D9" w:rsidP="000035D9">
      <w:r>
        <w:t>KMS is often confused with Secrets Manager, but they are not the same.</w:t>
      </w:r>
    </w:p>
    <w:p w14:paraId="6585FA3A" w14:textId="77777777" w:rsidR="000035D9" w:rsidRDefault="000035D9" w:rsidP="000035D9"/>
    <w:p w14:paraId="5FDD690C" w14:textId="77777777" w:rsidR="000035D9" w:rsidRDefault="000035D9" w:rsidP="000035D9">
      <w:r>
        <w:t>### KMS</w:t>
      </w:r>
    </w:p>
    <w:p w14:paraId="4C13D35D" w14:textId="77777777" w:rsidR="000035D9" w:rsidRDefault="000035D9" w:rsidP="000035D9">
      <w:r>
        <w:t>- manages keys</w:t>
      </w:r>
    </w:p>
    <w:p w14:paraId="2FA0871B" w14:textId="77777777" w:rsidR="000035D9" w:rsidRDefault="000035D9" w:rsidP="000035D9">
      <w:r>
        <w:t>- performs cryptographic operations</w:t>
      </w:r>
    </w:p>
    <w:p w14:paraId="3C6BD500" w14:textId="77777777" w:rsidR="000035D9" w:rsidRDefault="000035D9" w:rsidP="000035D9">
      <w:r>
        <w:t>- controls encryption/decryption access</w:t>
      </w:r>
    </w:p>
    <w:p w14:paraId="0FD731B3" w14:textId="77777777" w:rsidR="000035D9" w:rsidRDefault="000035D9" w:rsidP="000035D9"/>
    <w:p w14:paraId="4D9A6B8E" w14:textId="77777777" w:rsidR="000035D9" w:rsidRDefault="000035D9" w:rsidP="000035D9">
      <w:r>
        <w:t>### Secrets Manager</w:t>
      </w:r>
    </w:p>
    <w:p w14:paraId="381D0406" w14:textId="77777777" w:rsidR="000035D9" w:rsidRDefault="000035D9" w:rsidP="000035D9">
      <w:r>
        <w:t>- stores secrets like database passwords and API keys</w:t>
      </w:r>
    </w:p>
    <w:p w14:paraId="4C302110" w14:textId="77777777" w:rsidR="000035D9" w:rsidRDefault="000035D9" w:rsidP="000035D9">
      <w:r>
        <w:t>- can use KMS behind the scenes to encrypt those secrets</w:t>
      </w:r>
    </w:p>
    <w:p w14:paraId="6D713635" w14:textId="77777777" w:rsidR="000035D9" w:rsidRDefault="000035D9" w:rsidP="000035D9"/>
    <w:p w14:paraId="2B396F77" w14:textId="77777777" w:rsidR="000035D9" w:rsidRDefault="000035D9" w:rsidP="000035D9">
      <w:r>
        <w:t>So KMS is the key system, while Secrets Manager is the secret storage system.</w:t>
      </w:r>
    </w:p>
    <w:p w14:paraId="5575E466" w14:textId="77777777" w:rsidR="000035D9" w:rsidRDefault="000035D9" w:rsidP="000035D9"/>
    <w:p w14:paraId="26C7F16D" w14:textId="77777777" w:rsidR="000035D9" w:rsidRDefault="000035D9" w:rsidP="000035D9">
      <w:r>
        <w:lastRenderedPageBreak/>
        <w:t>## KMS performance and cost</w:t>
      </w:r>
    </w:p>
    <w:p w14:paraId="5F85AA4D" w14:textId="77777777" w:rsidR="000035D9" w:rsidRDefault="000035D9" w:rsidP="000035D9"/>
    <w:p w14:paraId="25E345A8" w14:textId="77777777" w:rsidR="000035D9" w:rsidRDefault="000035D9" w:rsidP="000035D9">
      <w:r>
        <w:t>KMS calls are networked API calls, so they are not free in terms of latency or cost.</w:t>
      </w:r>
    </w:p>
    <w:p w14:paraId="1AF41746" w14:textId="77777777" w:rsidR="000035D9" w:rsidRDefault="000035D9" w:rsidP="000035D9"/>
    <w:p w14:paraId="212D98B8" w14:textId="77777777" w:rsidR="000035D9" w:rsidRDefault="000035D9" w:rsidP="000035D9">
      <w:r>
        <w:t>That is why envelope encryption is important:</w:t>
      </w:r>
    </w:p>
    <w:p w14:paraId="6D489ED6" w14:textId="77777777" w:rsidR="000035D9" w:rsidRDefault="000035D9" w:rsidP="000035D9">
      <w:r>
        <w:t>- use KMS to create or protect a data key</w:t>
      </w:r>
    </w:p>
    <w:p w14:paraId="16026956" w14:textId="77777777" w:rsidR="000035D9" w:rsidRDefault="000035D9" w:rsidP="000035D9">
      <w:r>
        <w:t>- use the data key locally for bulk encryption</w:t>
      </w:r>
    </w:p>
    <w:p w14:paraId="758FC9CD" w14:textId="77777777" w:rsidR="000035D9" w:rsidRDefault="000035D9" w:rsidP="000035D9"/>
    <w:p w14:paraId="283DBB34" w14:textId="77777777" w:rsidR="000035D9" w:rsidRDefault="000035D9" w:rsidP="000035D9">
      <w:r>
        <w:t>If you called KMS for every small encryption operation, performance and cost would be poor.</w:t>
      </w:r>
    </w:p>
    <w:p w14:paraId="63438BEF" w14:textId="77777777" w:rsidR="000035D9" w:rsidRDefault="000035D9" w:rsidP="000035D9"/>
    <w:p w14:paraId="315C4C0E" w14:textId="77777777" w:rsidR="000035D9" w:rsidRDefault="000035D9" w:rsidP="000035D9">
      <w:r>
        <w:t>## Common architecture</w:t>
      </w:r>
    </w:p>
    <w:p w14:paraId="3CDE9512" w14:textId="77777777" w:rsidR="000035D9" w:rsidRDefault="000035D9" w:rsidP="000035D9"/>
    <w:p w14:paraId="4209A12A" w14:textId="77777777" w:rsidR="000035D9" w:rsidRDefault="000035D9" w:rsidP="000035D9">
      <w:r>
        <w:t>For example, with S3:</w:t>
      </w:r>
    </w:p>
    <w:p w14:paraId="0678A8FE" w14:textId="77777777" w:rsidR="000035D9" w:rsidRDefault="000035D9" w:rsidP="000035D9"/>
    <w:p w14:paraId="5DF7DEDB" w14:textId="77777777" w:rsidR="000035D9" w:rsidRDefault="000035D9" w:rsidP="000035D9">
      <w:r>
        <w:t>1. Upload object</w:t>
      </w:r>
    </w:p>
    <w:p w14:paraId="092D5573" w14:textId="77777777" w:rsidR="000035D9" w:rsidRDefault="000035D9" w:rsidP="000035D9">
      <w:r>
        <w:t>2. S3 encrypts it using a KMS key</w:t>
      </w:r>
    </w:p>
    <w:p w14:paraId="2B33C0BF" w14:textId="77777777" w:rsidR="000035D9" w:rsidRDefault="000035D9" w:rsidP="000035D9">
      <w:r>
        <w:t>3. The object is stored encrypted</w:t>
      </w:r>
    </w:p>
    <w:p w14:paraId="7B761A0D" w14:textId="77777777" w:rsidR="000035D9" w:rsidRDefault="000035D9" w:rsidP="000035D9">
      <w:r>
        <w:t>4. When authorized clients read it, S3 and KMS work together to decrypt it</w:t>
      </w:r>
    </w:p>
    <w:p w14:paraId="7CD26D8A" w14:textId="77777777" w:rsidR="000035D9" w:rsidRDefault="000035D9" w:rsidP="000035D9"/>
    <w:p w14:paraId="2FC13B0C" w14:textId="77777777" w:rsidR="000035D9" w:rsidRDefault="000035D9" w:rsidP="000035D9">
      <w:r>
        <w:t>This pattern is common in secure enterprise systems.</w:t>
      </w:r>
    </w:p>
    <w:p w14:paraId="23031533" w14:textId="77777777" w:rsidR="000035D9" w:rsidRDefault="000035D9" w:rsidP="000035D9"/>
    <w:p w14:paraId="48511733" w14:textId="77777777" w:rsidR="000035D9" w:rsidRDefault="000035D9" w:rsidP="000035D9">
      <w:r>
        <w:t>## Advantages of KMS</w:t>
      </w:r>
    </w:p>
    <w:p w14:paraId="69F3D8EA" w14:textId="77777777" w:rsidR="000035D9" w:rsidRDefault="000035D9" w:rsidP="000035D9"/>
    <w:p w14:paraId="4AD57D99" w14:textId="77777777" w:rsidR="000035D9" w:rsidRDefault="000035D9" w:rsidP="000035D9">
      <w:r>
        <w:t>- Centralized key management</w:t>
      </w:r>
    </w:p>
    <w:p w14:paraId="7B402255" w14:textId="77777777" w:rsidR="000035D9" w:rsidRDefault="000035D9" w:rsidP="000035D9">
      <w:r>
        <w:t>- Strong AWS integration</w:t>
      </w:r>
    </w:p>
    <w:p w14:paraId="66720938" w14:textId="77777777" w:rsidR="000035D9" w:rsidRDefault="000035D9" w:rsidP="000035D9">
      <w:r>
        <w:t>- Fine-grained access control</w:t>
      </w:r>
    </w:p>
    <w:p w14:paraId="3FD88A60" w14:textId="77777777" w:rsidR="000035D9" w:rsidRDefault="000035D9" w:rsidP="000035D9">
      <w:r>
        <w:t>- Auditability</w:t>
      </w:r>
    </w:p>
    <w:p w14:paraId="71416754" w14:textId="77777777" w:rsidR="000035D9" w:rsidRDefault="000035D9" w:rsidP="000035D9">
      <w:r>
        <w:t>- Key rotation support</w:t>
      </w:r>
    </w:p>
    <w:p w14:paraId="7525F547" w14:textId="77777777" w:rsidR="000035D9" w:rsidRDefault="000035D9" w:rsidP="000035D9">
      <w:r>
        <w:t>- Encryption and signing support</w:t>
      </w:r>
    </w:p>
    <w:p w14:paraId="4C3F970F" w14:textId="77777777" w:rsidR="000035D9" w:rsidRDefault="000035D9" w:rsidP="000035D9">
      <w:r>
        <w:t>- Works across many AWS services</w:t>
      </w:r>
    </w:p>
    <w:p w14:paraId="3E92F470" w14:textId="77777777" w:rsidR="000035D9" w:rsidRDefault="000035D9" w:rsidP="000035D9"/>
    <w:p w14:paraId="26B84C4C" w14:textId="77777777" w:rsidR="000035D9" w:rsidRDefault="000035D9" w:rsidP="000035D9">
      <w:r>
        <w:t>## Limitations and trade-offs</w:t>
      </w:r>
    </w:p>
    <w:p w14:paraId="0753D0C3" w14:textId="77777777" w:rsidR="000035D9" w:rsidRDefault="000035D9" w:rsidP="000035D9"/>
    <w:p w14:paraId="357C7174" w14:textId="77777777" w:rsidR="000035D9" w:rsidRDefault="000035D9" w:rsidP="000035D9">
      <w:r>
        <w:t>- Adds operational and policy complexity</w:t>
      </w:r>
    </w:p>
    <w:p w14:paraId="021933DB" w14:textId="77777777" w:rsidR="000035D9" w:rsidRDefault="000035D9" w:rsidP="000035D9">
      <w:r>
        <w:t>- Misconfigured permissions can break applications</w:t>
      </w:r>
    </w:p>
    <w:p w14:paraId="1BE6FB54" w14:textId="77777777" w:rsidR="000035D9" w:rsidRDefault="000035D9" w:rsidP="000035D9">
      <w:r>
        <w:t>- KMS calls introduce latency</w:t>
      </w:r>
    </w:p>
    <w:p w14:paraId="074483CA" w14:textId="77777777" w:rsidR="000035D9" w:rsidRDefault="000035D9" w:rsidP="000035D9">
      <w:r>
        <w:t>- Cost can increase with heavy usage</w:t>
      </w:r>
    </w:p>
    <w:p w14:paraId="6A807E53" w14:textId="77777777" w:rsidR="000035D9" w:rsidRDefault="000035D9" w:rsidP="000035D9">
      <w:r>
        <w:t>- It solves key management, not all security problems</w:t>
      </w:r>
    </w:p>
    <w:p w14:paraId="5E7B1ADB" w14:textId="77777777" w:rsidR="000035D9" w:rsidRDefault="000035D9" w:rsidP="000035D9"/>
    <w:p w14:paraId="33C22232" w14:textId="77777777" w:rsidR="000035D9" w:rsidRDefault="000035D9" w:rsidP="000035D9">
      <w:r>
        <w:t>## Common mistakes</w:t>
      </w:r>
    </w:p>
    <w:p w14:paraId="39A69B73" w14:textId="77777777" w:rsidR="000035D9" w:rsidRDefault="000035D9" w:rsidP="000035D9"/>
    <w:p w14:paraId="47A668F6" w14:textId="77777777" w:rsidR="000035D9" w:rsidRDefault="000035D9" w:rsidP="000035D9">
      <w:r>
        <w:t>- giving overly broad decrypt permissions</w:t>
      </w:r>
    </w:p>
    <w:p w14:paraId="56158B91" w14:textId="77777777" w:rsidR="000035D9" w:rsidRDefault="000035D9" w:rsidP="000035D9">
      <w:r>
        <w:t>- assuming encrypted data is safe without strict access control</w:t>
      </w:r>
    </w:p>
    <w:p w14:paraId="13983097" w14:textId="77777777" w:rsidR="000035D9" w:rsidRDefault="000035D9" w:rsidP="000035D9">
      <w:r>
        <w:t>- calling KMS too frequently instead of using envelope encryption</w:t>
      </w:r>
    </w:p>
    <w:p w14:paraId="508CCE72" w14:textId="77777777" w:rsidR="000035D9" w:rsidRDefault="000035D9" w:rsidP="000035D9">
      <w:r>
        <w:t>- forgetting to audit key usage</w:t>
      </w:r>
    </w:p>
    <w:p w14:paraId="44D8D117" w14:textId="77777777" w:rsidR="000035D9" w:rsidRDefault="000035D9" w:rsidP="000035D9">
      <w:r>
        <w:lastRenderedPageBreak/>
        <w:t>- using the wrong key type for the workload</w:t>
      </w:r>
    </w:p>
    <w:p w14:paraId="4CDA4BDA" w14:textId="77777777" w:rsidR="000035D9" w:rsidRDefault="000035D9" w:rsidP="000035D9">
      <w:r>
        <w:t>- confusing KMS with storage for secrets</w:t>
      </w:r>
    </w:p>
    <w:p w14:paraId="6D9CC4A2" w14:textId="77777777" w:rsidR="000035D9" w:rsidRDefault="000035D9" w:rsidP="000035D9"/>
    <w:p w14:paraId="32305DE8" w14:textId="77777777" w:rsidR="000035D9" w:rsidRDefault="000035D9" w:rsidP="000035D9">
      <w:r>
        <w:t>## Best practices</w:t>
      </w:r>
    </w:p>
    <w:p w14:paraId="048F6C38" w14:textId="77777777" w:rsidR="000035D9" w:rsidRDefault="000035D9" w:rsidP="000035D9"/>
    <w:p w14:paraId="0D375925" w14:textId="77777777" w:rsidR="000035D9" w:rsidRDefault="000035D9" w:rsidP="000035D9">
      <w:r>
        <w:t>### Use customer managed keys for sensitive systems</w:t>
      </w:r>
    </w:p>
    <w:p w14:paraId="1F6387C8" w14:textId="77777777" w:rsidR="000035D9" w:rsidRDefault="000035D9" w:rsidP="000035D9">
      <w:r>
        <w:t>This gives you better control.</w:t>
      </w:r>
    </w:p>
    <w:p w14:paraId="485CC4FE" w14:textId="77777777" w:rsidR="000035D9" w:rsidRDefault="000035D9" w:rsidP="000035D9"/>
    <w:p w14:paraId="29FE2D1A" w14:textId="77777777" w:rsidR="000035D9" w:rsidRDefault="000035D9" w:rsidP="000035D9">
      <w:r>
        <w:t>### Apply least privilege</w:t>
      </w:r>
    </w:p>
    <w:p w14:paraId="1714F658" w14:textId="77777777" w:rsidR="000035D9" w:rsidRDefault="000035D9" w:rsidP="000035D9">
      <w:r>
        <w:t>Only grant decrypt permissions where absolutely necessary.</w:t>
      </w:r>
    </w:p>
    <w:p w14:paraId="1A3B54C7" w14:textId="77777777" w:rsidR="000035D9" w:rsidRDefault="000035D9" w:rsidP="000035D9"/>
    <w:p w14:paraId="713022B8" w14:textId="77777777" w:rsidR="000035D9" w:rsidRDefault="000035D9" w:rsidP="000035D9">
      <w:r>
        <w:t>### Use envelope encryption</w:t>
      </w:r>
    </w:p>
    <w:p w14:paraId="5EB0D12C" w14:textId="77777777" w:rsidR="000035D9" w:rsidRDefault="000035D9" w:rsidP="000035D9">
      <w:r>
        <w:t>Do not encrypt large payloads directly through KMS on every operation.</w:t>
      </w:r>
    </w:p>
    <w:p w14:paraId="40556737" w14:textId="77777777" w:rsidR="000035D9" w:rsidRDefault="000035D9" w:rsidP="000035D9"/>
    <w:p w14:paraId="276587D7" w14:textId="77777777" w:rsidR="000035D9" w:rsidRDefault="000035D9" w:rsidP="000035D9">
      <w:r>
        <w:t>### Log and monitor key usage</w:t>
      </w:r>
    </w:p>
    <w:p w14:paraId="7D191B4B" w14:textId="77777777" w:rsidR="000035D9" w:rsidRDefault="000035D9" w:rsidP="000035D9">
      <w:r>
        <w:t>Watch CloudTrail and alert on unusual access.</w:t>
      </w:r>
    </w:p>
    <w:p w14:paraId="4739046E" w14:textId="77777777" w:rsidR="000035D9" w:rsidRDefault="000035D9" w:rsidP="000035D9"/>
    <w:p w14:paraId="716BD749" w14:textId="77777777" w:rsidR="000035D9" w:rsidRDefault="000035D9" w:rsidP="000035D9">
      <w:r>
        <w:t>### Rotate keys when appropriate</w:t>
      </w:r>
    </w:p>
    <w:p w14:paraId="512EF7DD" w14:textId="77777777" w:rsidR="000035D9" w:rsidRDefault="000035D9" w:rsidP="000035D9">
      <w:r>
        <w:t>Follow your security and compliance requirements.</w:t>
      </w:r>
    </w:p>
    <w:p w14:paraId="11E7CC4E" w14:textId="77777777" w:rsidR="000035D9" w:rsidRDefault="000035D9" w:rsidP="000035D9"/>
    <w:p w14:paraId="049578D9" w14:textId="77777777" w:rsidR="000035D9" w:rsidRDefault="000035D9" w:rsidP="000035D9">
      <w:r>
        <w:t>### Separate duties</w:t>
      </w:r>
    </w:p>
    <w:p w14:paraId="7549CC42" w14:textId="77777777" w:rsidR="000035D9" w:rsidRDefault="000035D9" w:rsidP="000035D9">
      <w:r>
        <w:t>Different teams or roles may manage keys and data access.</w:t>
      </w:r>
    </w:p>
    <w:p w14:paraId="2B2DFF5B" w14:textId="77777777" w:rsidR="000035D9" w:rsidRDefault="000035D9" w:rsidP="000035D9"/>
    <w:p w14:paraId="1EAA17CF" w14:textId="77777777" w:rsidR="000035D9" w:rsidRDefault="000035D9" w:rsidP="000035D9">
      <w:r>
        <w:lastRenderedPageBreak/>
        <w:t>## Final mental model</w:t>
      </w:r>
    </w:p>
    <w:p w14:paraId="7E601A31" w14:textId="77777777" w:rsidR="000035D9" w:rsidRDefault="000035D9" w:rsidP="000035D9"/>
    <w:p w14:paraId="47D9BA45" w14:textId="77777777" w:rsidR="000035D9" w:rsidRDefault="000035D9" w:rsidP="000035D9">
      <w:r>
        <w:t>Think of KMS as the **trust anchor for encryption in AWS**. It does not store your application data. It stores and controls the keys that protect that data.</w:t>
      </w:r>
    </w:p>
    <w:p w14:paraId="06CBB546" w14:textId="77777777" w:rsidR="000035D9" w:rsidRDefault="000035D9" w:rsidP="000035D9"/>
    <w:p w14:paraId="4FF5E77D" w14:textId="77777777" w:rsidR="000035D9" w:rsidRDefault="000035D9" w:rsidP="000035D9">
      <w:r>
        <w:t>Use it when you need:</w:t>
      </w:r>
    </w:p>
    <w:p w14:paraId="27BE94EE" w14:textId="77777777" w:rsidR="000035D9" w:rsidRDefault="000035D9" w:rsidP="000035D9">
      <w:r>
        <w:t>- encryption at rest</w:t>
      </w:r>
    </w:p>
    <w:p w14:paraId="5564453A" w14:textId="77777777" w:rsidR="000035D9" w:rsidRDefault="000035D9" w:rsidP="000035D9">
      <w:r>
        <w:t>- controlled decryption</w:t>
      </w:r>
    </w:p>
    <w:p w14:paraId="02C0A8F3" w14:textId="77777777" w:rsidR="000035D9" w:rsidRDefault="000035D9" w:rsidP="000035D9">
      <w:r>
        <w:t>- auditability</w:t>
      </w:r>
    </w:p>
    <w:p w14:paraId="341E34D1" w14:textId="77777777" w:rsidR="000035D9" w:rsidRDefault="000035D9" w:rsidP="000035D9">
      <w:r>
        <w:t>- compliance</w:t>
      </w:r>
    </w:p>
    <w:p w14:paraId="05DCF4CC" w14:textId="77777777" w:rsidR="000035D9" w:rsidRDefault="000035D9" w:rsidP="000035D9">
      <w:r>
        <w:t>- secure integration with AWS services</w:t>
      </w:r>
    </w:p>
    <w:p w14:paraId="08A7E970" w14:textId="77777777" w:rsidR="000035D9" w:rsidRDefault="000035D9" w:rsidP="000035D9"/>
    <w:p w14:paraId="2CB3316D" w14:textId="77777777" w:rsidR="000035D9" w:rsidRDefault="000035D9" w:rsidP="000035D9">
      <w:r>
        <w:t>If you want, I can also explain:</w:t>
      </w:r>
    </w:p>
    <w:p w14:paraId="717BDDDD" w14:textId="77777777" w:rsidR="000035D9" w:rsidRDefault="000035D9" w:rsidP="000035D9">
      <w:r>
        <w:t>1. **KMS vs Secrets Manager vs Parameter Store**</w:t>
      </w:r>
    </w:p>
    <w:p w14:paraId="37FB5B20" w14:textId="77777777" w:rsidR="000035D9" w:rsidRDefault="000035D9" w:rsidP="000035D9">
      <w:r>
        <w:t>2. **Envelope encryption in more depth**</w:t>
      </w:r>
    </w:p>
    <w:p w14:paraId="40E3AD92" w14:textId="77777777" w:rsidR="000035D9" w:rsidRDefault="000035D9" w:rsidP="000035D9">
      <w:r>
        <w:t>3. **KMS key policies vs IAM policies**</w:t>
      </w:r>
    </w:p>
    <w:p w14:paraId="4650203A" w14:textId="798696CC" w:rsidR="000035D9" w:rsidRDefault="000035D9" w:rsidP="000035D9">
      <w:r>
        <w:t>4. **A real-world secure architecture using KMS with S3, RDS, and Lambda**</w:t>
      </w:r>
    </w:p>
    <w:p w14:paraId="2244E759" w14:textId="77777777" w:rsidR="000035D9" w:rsidRDefault="000035D9" w:rsidP="000035D9"/>
    <w:p w14:paraId="7219C9AB" w14:textId="5E777442" w:rsidR="000035D9" w:rsidRDefault="00EA2093" w:rsidP="000C7DAD">
      <w:pPr>
        <w:pStyle w:val="Heading1"/>
        <w:numPr>
          <w:ilvl w:val="0"/>
          <w:numId w:val="13"/>
        </w:numPr>
        <w:jc w:val="center"/>
      </w:pPr>
      <w:bookmarkStart w:id="39" w:name="_Toc234595947"/>
      <w:r w:rsidRPr="00EA2093">
        <w:t>Secrets Manager</w:t>
      </w:r>
      <w:bookmarkEnd w:id="39"/>
    </w:p>
    <w:p w14:paraId="5AFE0A73" w14:textId="77777777" w:rsidR="00EA2093" w:rsidRDefault="00EA2093" w:rsidP="00EA2093"/>
    <w:p w14:paraId="395076CB" w14:textId="77777777" w:rsidR="002221C2" w:rsidRDefault="002221C2" w:rsidP="002221C2">
      <w:r>
        <w:lastRenderedPageBreak/>
        <w:t>AWS Secrets Manager is AWS’s managed service for **storing, retrieving, and rotating secrets** such as database credentials, API keys, OAuth tokens, and other sensitive configuration values.</w:t>
      </w:r>
    </w:p>
    <w:p w14:paraId="5EEA0B75" w14:textId="77777777" w:rsidR="002221C2" w:rsidRDefault="002221C2" w:rsidP="002221C2"/>
    <w:p w14:paraId="53C66CCE" w14:textId="77777777" w:rsidR="002221C2" w:rsidRDefault="002221C2" w:rsidP="002221C2">
      <w:r>
        <w:t>At a high level, it helps you:</w:t>
      </w:r>
    </w:p>
    <w:p w14:paraId="7E490ADA" w14:textId="77777777" w:rsidR="002221C2" w:rsidRDefault="002221C2" w:rsidP="002221C2">
      <w:r>
        <w:t>- store secrets securely</w:t>
      </w:r>
    </w:p>
    <w:p w14:paraId="53323C3D" w14:textId="77777777" w:rsidR="002221C2" w:rsidRDefault="002221C2" w:rsidP="002221C2">
      <w:r>
        <w:t>- retrieve them at runtime</w:t>
      </w:r>
    </w:p>
    <w:p w14:paraId="493DD17E" w14:textId="77777777" w:rsidR="002221C2" w:rsidRDefault="002221C2" w:rsidP="002221C2">
      <w:r>
        <w:t>- rotate them automatically</w:t>
      </w:r>
    </w:p>
    <w:p w14:paraId="639AA6BD" w14:textId="77777777" w:rsidR="002221C2" w:rsidRDefault="002221C2" w:rsidP="002221C2">
      <w:r>
        <w:t>- control access with IAM</w:t>
      </w:r>
    </w:p>
    <w:p w14:paraId="3EFB83F1" w14:textId="77777777" w:rsidR="002221C2" w:rsidRDefault="002221C2" w:rsidP="002221C2">
      <w:r>
        <w:t>- audit secret usage</w:t>
      </w:r>
    </w:p>
    <w:p w14:paraId="520181E0" w14:textId="77777777" w:rsidR="002221C2" w:rsidRDefault="002221C2" w:rsidP="002221C2"/>
    <w:p w14:paraId="1EE0599A" w14:textId="77777777" w:rsidR="002221C2" w:rsidRDefault="002221C2" w:rsidP="002221C2">
      <w:r>
        <w:t>It is designed for applications that need secrets but should not hardcode them in source code or configuration files.</w:t>
      </w:r>
    </w:p>
    <w:p w14:paraId="1FDA19A7" w14:textId="77777777" w:rsidR="002221C2" w:rsidRDefault="002221C2" w:rsidP="002221C2"/>
    <w:p w14:paraId="0D16D1B2" w14:textId="77777777" w:rsidR="002221C2" w:rsidRDefault="002221C2" w:rsidP="002221C2">
      <w:r>
        <w:t>## What problem it solves</w:t>
      </w:r>
    </w:p>
    <w:p w14:paraId="3F774BB7" w14:textId="77777777" w:rsidR="002221C2" w:rsidRDefault="002221C2" w:rsidP="002221C2"/>
    <w:p w14:paraId="5EA09235" w14:textId="77777777" w:rsidR="002221C2" w:rsidRDefault="002221C2" w:rsidP="002221C2">
      <w:r>
        <w:t>Applications often need sensitive values like:</w:t>
      </w:r>
    </w:p>
    <w:p w14:paraId="5115D637" w14:textId="77777777" w:rsidR="002221C2" w:rsidRDefault="002221C2" w:rsidP="002221C2">
      <w:r>
        <w:t>- database usernames and passwords</w:t>
      </w:r>
    </w:p>
    <w:p w14:paraId="4DC7E973" w14:textId="77777777" w:rsidR="002221C2" w:rsidRDefault="002221C2" w:rsidP="002221C2">
      <w:r>
        <w:t>- API keys</w:t>
      </w:r>
    </w:p>
    <w:p w14:paraId="0953C915" w14:textId="77777777" w:rsidR="002221C2" w:rsidRDefault="002221C2" w:rsidP="002221C2">
      <w:r>
        <w:t>- tokens</w:t>
      </w:r>
    </w:p>
    <w:p w14:paraId="6E55D81C" w14:textId="77777777" w:rsidR="002221C2" w:rsidRDefault="002221C2" w:rsidP="002221C2">
      <w:r>
        <w:t>- certificates</w:t>
      </w:r>
    </w:p>
    <w:p w14:paraId="6E508DD3" w14:textId="77777777" w:rsidR="002221C2" w:rsidRDefault="002221C2" w:rsidP="002221C2">
      <w:r>
        <w:t>- third-party credentials</w:t>
      </w:r>
    </w:p>
    <w:p w14:paraId="235DC7F9" w14:textId="77777777" w:rsidR="002221C2" w:rsidRDefault="002221C2" w:rsidP="002221C2"/>
    <w:p w14:paraId="5FCD59B9" w14:textId="77777777" w:rsidR="002221C2" w:rsidRDefault="002221C2" w:rsidP="002221C2">
      <w:r>
        <w:lastRenderedPageBreak/>
        <w:t>Hardcoding these in code, environment files, or deployment manifests creates serious risk. Secrets Manager gives you a central, secure place to keep them.</w:t>
      </w:r>
    </w:p>
    <w:p w14:paraId="63F7E5DF" w14:textId="77777777" w:rsidR="002221C2" w:rsidRDefault="002221C2" w:rsidP="002221C2"/>
    <w:p w14:paraId="383A89C8" w14:textId="77777777" w:rsidR="002221C2" w:rsidRDefault="002221C2" w:rsidP="002221C2">
      <w:r>
        <w:t>## Core idea</w:t>
      </w:r>
    </w:p>
    <w:p w14:paraId="38C49B78" w14:textId="77777777" w:rsidR="002221C2" w:rsidRDefault="002221C2" w:rsidP="002221C2"/>
    <w:p w14:paraId="698D0DF4" w14:textId="77777777" w:rsidR="002221C2" w:rsidRDefault="002221C2" w:rsidP="002221C2">
      <w:r>
        <w:t>Secrets Manager stores the secret and protects it with encryption, usually using AWS KMS under the hood.</w:t>
      </w:r>
    </w:p>
    <w:p w14:paraId="635D2ECB" w14:textId="77777777" w:rsidR="002221C2" w:rsidRDefault="002221C2" w:rsidP="002221C2"/>
    <w:p w14:paraId="08D903D5" w14:textId="77777777" w:rsidR="002221C2" w:rsidRDefault="002221C2" w:rsidP="002221C2">
      <w:r>
        <w:t>Your application:</w:t>
      </w:r>
    </w:p>
    <w:p w14:paraId="0874ACF1" w14:textId="77777777" w:rsidR="002221C2" w:rsidRDefault="002221C2" w:rsidP="002221C2">
      <w:r>
        <w:t>1. requests the secret at runtime</w:t>
      </w:r>
    </w:p>
    <w:p w14:paraId="7F1B539E" w14:textId="77777777" w:rsidR="002221C2" w:rsidRDefault="002221C2" w:rsidP="002221C2">
      <w:r>
        <w:t>2. receives it securely</w:t>
      </w:r>
    </w:p>
    <w:p w14:paraId="5663CBD5" w14:textId="77777777" w:rsidR="002221C2" w:rsidRDefault="002221C2" w:rsidP="002221C2">
      <w:r>
        <w:t>3. uses it to connect to a service</w:t>
      </w:r>
    </w:p>
    <w:p w14:paraId="4D8F98E6" w14:textId="77777777" w:rsidR="002221C2" w:rsidRDefault="002221C2" w:rsidP="002221C2">
      <w:r>
        <w:t>4. does not need to embed it in the codebase</w:t>
      </w:r>
    </w:p>
    <w:p w14:paraId="18E98653" w14:textId="77777777" w:rsidR="002221C2" w:rsidRDefault="002221C2" w:rsidP="002221C2"/>
    <w:p w14:paraId="51D2DEAA" w14:textId="77777777" w:rsidR="002221C2" w:rsidRDefault="002221C2" w:rsidP="002221C2">
      <w:r>
        <w:t>A simple overview:</w:t>
      </w:r>
    </w:p>
    <w:p w14:paraId="21B508A9" w14:textId="77777777" w:rsidR="002221C2" w:rsidRDefault="002221C2" w:rsidP="002221C2"/>
    <w:p w14:paraId="3919FA43" w14:textId="77777777" w:rsidR="002221C2" w:rsidRDefault="002221C2" w:rsidP="002221C2">
      <w:r>
        <w:t>```mermaid</w:t>
      </w:r>
    </w:p>
    <w:p w14:paraId="34A29F07" w14:textId="77777777" w:rsidR="002221C2" w:rsidRDefault="002221C2" w:rsidP="002221C2">
      <w:r>
        <w:t>flowchart TB</w:t>
      </w:r>
    </w:p>
    <w:p w14:paraId="5DBB9C58" w14:textId="77777777" w:rsidR="002221C2" w:rsidRDefault="002221C2" w:rsidP="002221C2">
      <w:r>
        <w:t xml:space="preserve">    App[Application] --&gt; SM[AWS Secrets Manager]</w:t>
      </w:r>
    </w:p>
    <w:p w14:paraId="0169BCC8" w14:textId="77777777" w:rsidR="002221C2" w:rsidRDefault="002221C2" w:rsidP="002221C2">
      <w:r>
        <w:t xml:space="preserve">    SM --&gt; KMS[AWS KMS]</w:t>
      </w:r>
    </w:p>
    <w:p w14:paraId="507BEBD8" w14:textId="77777777" w:rsidR="002221C2" w:rsidRDefault="002221C2" w:rsidP="002221C2">
      <w:r>
        <w:t xml:space="preserve">    SM --&gt; Secret[(Stored Secret)]</w:t>
      </w:r>
    </w:p>
    <w:p w14:paraId="3D13973C" w14:textId="77777777" w:rsidR="002221C2" w:rsidRDefault="002221C2" w:rsidP="002221C2">
      <w:r>
        <w:t xml:space="preserve">    App --&gt; DB[(Database or External Service)]</w:t>
      </w:r>
    </w:p>
    <w:p w14:paraId="339DAEF7" w14:textId="77777777" w:rsidR="002221C2" w:rsidRDefault="002221C2" w:rsidP="002221C2"/>
    <w:p w14:paraId="434E0F39" w14:textId="77777777" w:rsidR="002221C2" w:rsidRDefault="002221C2" w:rsidP="002221C2">
      <w:r>
        <w:lastRenderedPageBreak/>
        <w:t xml:space="preserve">    style App fill:#00ceff,stroke:#000000,stroke-width:2px,color:#000000</w:t>
      </w:r>
    </w:p>
    <w:p w14:paraId="24AAE137" w14:textId="77777777" w:rsidR="002221C2" w:rsidRDefault="002221C2" w:rsidP="002221C2">
      <w:r>
        <w:t xml:space="preserve">    style SM fill:#ffd43b,stroke:#000000,stroke-width:2px,color:#000000</w:t>
      </w:r>
    </w:p>
    <w:p w14:paraId="4A8EB6D9" w14:textId="77777777" w:rsidR="002221C2" w:rsidRDefault="002221C2" w:rsidP="002221C2">
      <w:r>
        <w:t xml:space="preserve">    style KMS fill:#69db7c,stroke:#000000,stroke-width:2px,color:#000000</w:t>
      </w:r>
    </w:p>
    <w:p w14:paraId="600981B1" w14:textId="77777777" w:rsidR="002221C2" w:rsidRDefault="002221C2" w:rsidP="002221C2">
      <w:r>
        <w:t xml:space="preserve">    style Secret fill:#69db7c,stroke:#000000,stroke-width:2px,color:#000000</w:t>
      </w:r>
    </w:p>
    <w:p w14:paraId="67C13B7D" w14:textId="77777777" w:rsidR="002221C2" w:rsidRDefault="002221C2" w:rsidP="002221C2">
      <w:r>
        <w:t xml:space="preserve">    style DB fill:#748ffc,stroke:#000000,stroke-width:2px,color:#000000</w:t>
      </w:r>
    </w:p>
    <w:p w14:paraId="7B142298" w14:textId="77777777" w:rsidR="002221C2" w:rsidRDefault="002221C2" w:rsidP="002221C2">
      <w:r>
        <w:t>```</w:t>
      </w:r>
    </w:p>
    <w:p w14:paraId="4E80088B" w14:textId="77777777" w:rsidR="002221C2" w:rsidRDefault="002221C2" w:rsidP="002221C2"/>
    <w:p w14:paraId="20D4A8EB" w14:textId="77777777" w:rsidR="002221C2" w:rsidRDefault="002221C2" w:rsidP="002221C2">
      <w:r>
        <w:t>## What counts as a secret</w:t>
      </w:r>
    </w:p>
    <w:p w14:paraId="196112D8" w14:textId="77777777" w:rsidR="002221C2" w:rsidRDefault="002221C2" w:rsidP="002221C2"/>
    <w:p w14:paraId="3C1CA948" w14:textId="77777777" w:rsidR="002221C2" w:rsidRDefault="002221C2" w:rsidP="002221C2">
      <w:r>
        <w:t>Common examples include:</w:t>
      </w:r>
    </w:p>
    <w:p w14:paraId="32970D91" w14:textId="77777777" w:rsidR="002221C2" w:rsidRDefault="002221C2" w:rsidP="002221C2">
      <w:r>
        <w:t>- database credentials</w:t>
      </w:r>
    </w:p>
    <w:p w14:paraId="67F0486B" w14:textId="77777777" w:rsidR="002221C2" w:rsidRDefault="002221C2" w:rsidP="002221C2">
      <w:r>
        <w:t>- API keys</w:t>
      </w:r>
    </w:p>
    <w:p w14:paraId="08171B6C" w14:textId="77777777" w:rsidR="002221C2" w:rsidRDefault="002221C2" w:rsidP="002221C2">
      <w:r>
        <w:t>- service account tokens</w:t>
      </w:r>
    </w:p>
    <w:p w14:paraId="7983BCF2" w14:textId="77777777" w:rsidR="002221C2" w:rsidRDefault="002221C2" w:rsidP="002221C2">
      <w:r>
        <w:t>- SSH credentials</w:t>
      </w:r>
    </w:p>
    <w:p w14:paraId="4DF49164" w14:textId="77777777" w:rsidR="002221C2" w:rsidRDefault="002221C2" w:rsidP="002221C2">
      <w:r>
        <w:t>- OAuth client secrets</w:t>
      </w:r>
    </w:p>
    <w:p w14:paraId="3A7A7E5F" w14:textId="77777777" w:rsidR="002221C2" w:rsidRDefault="002221C2" w:rsidP="002221C2">
      <w:r>
        <w:t>- certificates</w:t>
      </w:r>
    </w:p>
    <w:p w14:paraId="084EE293" w14:textId="77777777" w:rsidR="002221C2" w:rsidRDefault="002221C2" w:rsidP="002221C2">
      <w:r>
        <w:t>- encryption keys for application-specific use</w:t>
      </w:r>
    </w:p>
    <w:p w14:paraId="5556CFA2" w14:textId="77777777" w:rsidR="002221C2" w:rsidRDefault="002221C2" w:rsidP="002221C2"/>
    <w:p w14:paraId="7E685676" w14:textId="77777777" w:rsidR="002221C2" w:rsidRDefault="002221C2" w:rsidP="002221C2">
      <w:r>
        <w:t>## Why not use environment variables alone?</w:t>
      </w:r>
    </w:p>
    <w:p w14:paraId="03C9DA31" w14:textId="77777777" w:rsidR="002221C2" w:rsidRDefault="002221C2" w:rsidP="002221C2"/>
    <w:p w14:paraId="71C43DE0" w14:textId="77777777" w:rsidR="002221C2" w:rsidRDefault="002221C2" w:rsidP="002221C2">
      <w:r>
        <w:lastRenderedPageBreak/>
        <w:t>Environment variables are convenient, but they are often not ideal for sensitive data because:</w:t>
      </w:r>
    </w:p>
    <w:p w14:paraId="10869D6F" w14:textId="77777777" w:rsidR="002221C2" w:rsidRDefault="002221C2" w:rsidP="002221C2">
      <w:r>
        <w:t>- they can be exposed in logs or process listings</w:t>
      </w:r>
    </w:p>
    <w:p w14:paraId="175263E6" w14:textId="77777777" w:rsidR="002221C2" w:rsidRDefault="002221C2" w:rsidP="002221C2">
      <w:r>
        <w:t>- they may be visible in deployment configs</w:t>
      </w:r>
    </w:p>
    <w:p w14:paraId="4ECF275A" w14:textId="77777777" w:rsidR="002221C2" w:rsidRDefault="002221C2" w:rsidP="002221C2">
      <w:r>
        <w:t>- they are harder to rotate safely</w:t>
      </w:r>
    </w:p>
    <w:p w14:paraId="7C257565" w14:textId="77777777" w:rsidR="002221C2" w:rsidRDefault="002221C2" w:rsidP="002221C2">
      <w:r>
        <w:t>- they often get copied across environments too broadly</w:t>
      </w:r>
    </w:p>
    <w:p w14:paraId="44158B64" w14:textId="77777777" w:rsidR="002221C2" w:rsidRDefault="002221C2" w:rsidP="002221C2"/>
    <w:p w14:paraId="09916428" w14:textId="77777777" w:rsidR="002221C2" w:rsidRDefault="002221C2" w:rsidP="002221C2">
      <w:r>
        <w:t>Secrets Manager provides a cleaner security boundary.</w:t>
      </w:r>
    </w:p>
    <w:p w14:paraId="29BC0A6E" w14:textId="77777777" w:rsidR="002221C2" w:rsidRDefault="002221C2" w:rsidP="002221C2"/>
    <w:p w14:paraId="2DE8E4C5" w14:textId="77777777" w:rsidR="002221C2" w:rsidRDefault="002221C2" w:rsidP="002221C2">
      <w:r>
        <w:t>## How Secrets Manager works</w:t>
      </w:r>
    </w:p>
    <w:p w14:paraId="5A9D25FE" w14:textId="77777777" w:rsidR="002221C2" w:rsidRDefault="002221C2" w:rsidP="002221C2"/>
    <w:p w14:paraId="59C7659A" w14:textId="77777777" w:rsidR="002221C2" w:rsidRDefault="002221C2" w:rsidP="002221C2">
      <w:r>
        <w:t>### 1. Create a secret</w:t>
      </w:r>
    </w:p>
    <w:p w14:paraId="5191A71A" w14:textId="77777777" w:rsidR="002221C2" w:rsidRDefault="002221C2" w:rsidP="002221C2">
      <w:r>
        <w:t>You store a secret value in Secrets Manager.</w:t>
      </w:r>
    </w:p>
    <w:p w14:paraId="5BC46856" w14:textId="77777777" w:rsidR="002221C2" w:rsidRDefault="002221C2" w:rsidP="002221C2"/>
    <w:p w14:paraId="18E3878E" w14:textId="77777777" w:rsidR="002221C2" w:rsidRDefault="002221C2" w:rsidP="002221C2">
      <w:r>
        <w:t>### 2. Attach permissions</w:t>
      </w:r>
    </w:p>
    <w:p w14:paraId="6BD42408" w14:textId="77777777" w:rsidR="002221C2" w:rsidRDefault="002221C2" w:rsidP="002221C2">
      <w:r>
        <w:t>You control who can read or update it using IAM and resource policies.</w:t>
      </w:r>
    </w:p>
    <w:p w14:paraId="447731C1" w14:textId="77777777" w:rsidR="002221C2" w:rsidRDefault="002221C2" w:rsidP="002221C2"/>
    <w:p w14:paraId="2BBC93DA" w14:textId="77777777" w:rsidR="002221C2" w:rsidRDefault="002221C2" w:rsidP="002221C2">
      <w:r>
        <w:t>### 3. Retrieve it at runtime</w:t>
      </w:r>
    </w:p>
    <w:p w14:paraId="7C80EAC2" w14:textId="77777777" w:rsidR="002221C2" w:rsidRDefault="002221C2" w:rsidP="002221C2">
      <w:r>
        <w:t>Applications or services fetch the secret when needed.</w:t>
      </w:r>
    </w:p>
    <w:p w14:paraId="78BB0923" w14:textId="77777777" w:rsidR="002221C2" w:rsidRDefault="002221C2" w:rsidP="002221C2"/>
    <w:p w14:paraId="3A5A7CE0" w14:textId="77777777" w:rsidR="002221C2" w:rsidRDefault="002221C2" w:rsidP="002221C2">
      <w:r>
        <w:t>### 4. Rotate it</w:t>
      </w:r>
    </w:p>
    <w:p w14:paraId="3C756C46" w14:textId="77777777" w:rsidR="002221C2" w:rsidRDefault="002221C2" w:rsidP="002221C2">
      <w:r>
        <w:t>You can automate periodic rotation, especially for database credentials.</w:t>
      </w:r>
    </w:p>
    <w:p w14:paraId="7FC79D88" w14:textId="77777777" w:rsidR="002221C2" w:rsidRDefault="002221C2" w:rsidP="002221C2"/>
    <w:p w14:paraId="27F35E06" w14:textId="77777777" w:rsidR="002221C2" w:rsidRDefault="002221C2" w:rsidP="002221C2">
      <w:r>
        <w:lastRenderedPageBreak/>
        <w:t>### 5. Audit access</w:t>
      </w:r>
    </w:p>
    <w:p w14:paraId="3E6ACA25" w14:textId="77777777" w:rsidR="002221C2" w:rsidRDefault="002221C2" w:rsidP="002221C2">
      <w:r>
        <w:t>You can monitor usage through CloudTrail and related AWS logging.</w:t>
      </w:r>
    </w:p>
    <w:p w14:paraId="21D9CF9A" w14:textId="77777777" w:rsidR="002221C2" w:rsidRDefault="002221C2" w:rsidP="002221C2"/>
    <w:p w14:paraId="3BFDF879" w14:textId="77777777" w:rsidR="002221C2" w:rsidRDefault="002221C2" w:rsidP="002221C2">
      <w:r>
        <w:t>## Encryption</w:t>
      </w:r>
    </w:p>
    <w:p w14:paraId="19321645" w14:textId="77777777" w:rsidR="002221C2" w:rsidRDefault="002221C2" w:rsidP="002221C2"/>
    <w:p w14:paraId="318D2684" w14:textId="77777777" w:rsidR="002221C2" w:rsidRDefault="002221C2" w:rsidP="002221C2">
      <w:r>
        <w:t>Secrets Manager encrypts secrets at rest, typically using AWS KMS.</w:t>
      </w:r>
    </w:p>
    <w:p w14:paraId="0F0B5A71" w14:textId="77777777" w:rsidR="002221C2" w:rsidRDefault="002221C2" w:rsidP="002221C2"/>
    <w:p w14:paraId="41995547" w14:textId="77777777" w:rsidR="002221C2" w:rsidRDefault="002221C2" w:rsidP="002221C2">
      <w:r>
        <w:t>That means:</w:t>
      </w:r>
    </w:p>
    <w:p w14:paraId="32694F6C" w14:textId="77777777" w:rsidR="002221C2" w:rsidRDefault="002221C2" w:rsidP="002221C2">
      <w:r>
        <w:t>- the secret is stored encrypted</w:t>
      </w:r>
    </w:p>
    <w:p w14:paraId="0D18B8C8" w14:textId="77777777" w:rsidR="002221C2" w:rsidRDefault="002221C2" w:rsidP="002221C2">
      <w:r>
        <w:t>- only authorized callers can decrypt and retrieve it</w:t>
      </w:r>
    </w:p>
    <w:p w14:paraId="08757C45" w14:textId="77777777" w:rsidR="002221C2" w:rsidRDefault="002221C2" w:rsidP="002221C2">
      <w:r>
        <w:t>- KMS provides the underlying cryptographic control</w:t>
      </w:r>
    </w:p>
    <w:p w14:paraId="1E2D0B9B" w14:textId="77777777" w:rsidR="002221C2" w:rsidRDefault="002221C2" w:rsidP="002221C2"/>
    <w:p w14:paraId="4122F70D" w14:textId="77777777" w:rsidR="002221C2" w:rsidRDefault="002221C2" w:rsidP="002221C2">
      <w:r>
        <w:t>This is why Secrets Manager and KMS are often used together.</w:t>
      </w:r>
    </w:p>
    <w:p w14:paraId="756C7AF9" w14:textId="77777777" w:rsidR="002221C2" w:rsidRDefault="002221C2" w:rsidP="002221C2"/>
    <w:p w14:paraId="5DB686B6" w14:textId="77777777" w:rsidR="002221C2" w:rsidRDefault="002221C2" w:rsidP="002221C2">
      <w:r>
        <w:t>## Secret rotation</w:t>
      </w:r>
    </w:p>
    <w:p w14:paraId="3E5ACF75" w14:textId="77777777" w:rsidR="002221C2" w:rsidRDefault="002221C2" w:rsidP="002221C2"/>
    <w:p w14:paraId="3CD57F17" w14:textId="77777777" w:rsidR="002221C2" w:rsidRDefault="002221C2" w:rsidP="002221C2">
      <w:r>
        <w:t>One of the biggest benefits of Secrets Manager is automatic rotation.</w:t>
      </w:r>
    </w:p>
    <w:p w14:paraId="6579690C" w14:textId="77777777" w:rsidR="002221C2" w:rsidRDefault="002221C2" w:rsidP="002221C2"/>
    <w:p w14:paraId="7DBFED70" w14:textId="77777777" w:rsidR="002221C2" w:rsidRDefault="002221C2" w:rsidP="002221C2">
      <w:r>
        <w:t>For example, if your database password is stored in Secrets Manager:</w:t>
      </w:r>
    </w:p>
    <w:p w14:paraId="4704DA19" w14:textId="77777777" w:rsidR="002221C2" w:rsidRDefault="002221C2" w:rsidP="002221C2">
      <w:r>
        <w:t>1. Secrets Manager creates a new password</w:t>
      </w:r>
    </w:p>
    <w:p w14:paraId="202FC707" w14:textId="77777777" w:rsidR="002221C2" w:rsidRDefault="002221C2" w:rsidP="002221C2">
      <w:r>
        <w:t>2. It updates the database with the new password</w:t>
      </w:r>
    </w:p>
    <w:p w14:paraId="63F31821" w14:textId="77777777" w:rsidR="002221C2" w:rsidRDefault="002221C2" w:rsidP="002221C2">
      <w:r>
        <w:lastRenderedPageBreak/>
        <w:t>3. It updates the stored secret</w:t>
      </w:r>
    </w:p>
    <w:p w14:paraId="7FF199DA" w14:textId="77777777" w:rsidR="002221C2" w:rsidRDefault="002221C2" w:rsidP="002221C2">
      <w:r>
        <w:t>4. Applications read the new value on the next access</w:t>
      </w:r>
    </w:p>
    <w:p w14:paraId="72A847AA" w14:textId="77777777" w:rsidR="002221C2" w:rsidRDefault="002221C2" w:rsidP="002221C2"/>
    <w:p w14:paraId="3CD22E2F" w14:textId="77777777" w:rsidR="002221C2" w:rsidRDefault="002221C2" w:rsidP="002221C2">
      <w:r>
        <w:t>This reduces the risk of long-lived credentials.</w:t>
      </w:r>
    </w:p>
    <w:p w14:paraId="66428A6D" w14:textId="77777777" w:rsidR="002221C2" w:rsidRDefault="002221C2" w:rsidP="002221C2"/>
    <w:p w14:paraId="21C57122" w14:textId="77777777" w:rsidR="002221C2" w:rsidRDefault="002221C2" w:rsidP="002221C2">
      <w:r>
        <w:t>## Common use cases</w:t>
      </w:r>
    </w:p>
    <w:p w14:paraId="2E91F0A8" w14:textId="77777777" w:rsidR="002221C2" w:rsidRDefault="002221C2" w:rsidP="002221C2"/>
    <w:p w14:paraId="2FCA2590" w14:textId="77777777" w:rsidR="002221C2" w:rsidRDefault="002221C2" w:rsidP="002221C2">
      <w:r>
        <w:t>### Database credentials</w:t>
      </w:r>
    </w:p>
    <w:p w14:paraId="790FD88E" w14:textId="77777777" w:rsidR="002221C2" w:rsidRDefault="002221C2" w:rsidP="002221C2">
      <w:r>
        <w:t>Very common for RDS, Aurora, or self-managed databases.</w:t>
      </w:r>
    </w:p>
    <w:p w14:paraId="6FF3B838" w14:textId="77777777" w:rsidR="002221C2" w:rsidRDefault="002221C2" w:rsidP="002221C2"/>
    <w:p w14:paraId="73EF2743" w14:textId="77777777" w:rsidR="002221C2" w:rsidRDefault="002221C2" w:rsidP="002221C2">
      <w:r>
        <w:t>### API keys</w:t>
      </w:r>
    </w:p>
    <w:p w14:paraId="38C23D56" w14:textId="77777777" w:rsidR="002221C2" w:rsidRDefault="002221C2" w:rsidP="002221C2">
      <w:r>
        <w:t>Store third-party service keys securely.</w:t>
      </w:r>
    </w:p>
    <w:p w14:paraId="0EB7D9CC" w14:textId="77777777" w:rsidR="002221C2" w:rsidRDefault="002221C2" w:rsidP="002221C2"/>
    <w:p w14:paraId="3E2B1A83" w14:textId="77777777" w:rsidR="002221C2" w:rsidRDefault="002221C2" w:rsidP="002221C2">
      <w:r>
        <w:t>### Application secrets</w:t>
      </w:r>
    </w:p>
    <w:p w14:paraId="16A4DE4C" w14:textId="77777777" w:rsidR="002221C2" w:rsidRDefault="002221C2" w:rsidP="002221C2">
      <w:r>
        <w:t>Keep private keys, tokens, and client credentials out of source control.</w:t>
      </w:r>
    </w:p>
    <w:p w14:paraId="4DF0C0C2" w14:textId="77777777" w:rsidR="002221C2" w:rsidRDefault="002221C2" w:rsidP="002221C2"/>
    <w:p w14:paraId="281FA054" w14:textId="77777777" w:rsidR="002221C2" w:rsidRDefault="002221C2" w:rsidP="002221C2">
      <w:r>
        <w:t>### Temporary access credentials</w:t>
      </w:r>
    </w:p>
    <w:p w14:paraId="605685CA" w14:textId="77777777" w:rsidR="002221C2" w:rsidRDefault="002221C2" w:rsidP="002221C2">
      <w:r>
        <w:t>Manage secrets for workloads that need periodic updates.</w:t>
      </w:r>
    </w:p>
    <w:p w14:paraId="725776F6" w14:textId="77777777" w:rsidR="002221C2" w:rsidRDefault="002221C2" w:rsidP="002221C2"/>
    <w:p w14:paraId="207BC0BE" w14:textId="77777777" w:rsidR="002221C2" w:rsidRDefault="002221C2" w:rsidP="002221C2">
      <w:r>
        <w:t>## Secrets Manager vs KMS</w:t>
      </w:r>
    </w:p>
    <w:p w14:paraId="469DF8CA" w14:textId="77777777" w:rsidR="002221C2" w:rsidRDefault="002221C2" w:rsidP="002221C2"/>
    <w:p w14:paraId="355E26F7" w14:textId="77777777" w:rsidR="002221C2" w:rsidRDefault="002221C2" w:rsidP="002221C2">
      <w:r>
        <w:t>This is a common confusion.</w:t>
      </w:r>
    </w:p>
    <w:p w14:paraId="78099371" w14:textId="77777777" w:rsidR="002221C2" w:rsidRDefault="002221C2" w:rsidP="002221C2"/>
    <w:p w14:paraId="226A3B5B" w14:textId="77777777" w:rsidR="002221C2" w:rsidRDefault="002221C2" w:rsidP="002221C2">
      <w:r>
        <w:lastRenderedPageBreak/>
        <w:t>### Secrets Manager</w:t>
      </w:r>
    </w:p>
    <w:p w14:paraId="6073DBB6" w14:textId="77777777" w:rsidR="002221C2" w:rsidRDefault="002221C2" w:rsidP="002221C2">
      <w:r>
        <w:t>- stores secrets</w:t>
      </w:r>
    </w:p>
    <w:p w14:paraId="57C0C429" w14:textId="77777777" w:rsidR="002221C2" w:rsidRDefault="002221C2" w:rsidP="002221C2">
      <w:r>
        <w:t>- retrieves secrets</w:t>
      </w:r>
    </w:p>
    <w:p w14:paraId="19323A14" w14:textId="77777777" w:rsidR="002221C2" w:rsidRDefault="002221C2" w:rsidP="002221C2">
      <w:r>
        <w:t>- rotates secrets</w:t>
      </w:r>
    </w:p>
    <w:p w14:paraId="36EADB4C" w14:textId="77777777" w:rsidR="002221C2" w:rsidRDefault="002221C2" w:rsidP="002221C2">
      <w:r>
        <w:t>- manages secret lifecycle</w:t>
      </w:r>
    </w:p>
    <w:p w14:paraId="6AEBB7C4" w14:textId="77777777" w:rsidR="002221C2" w:rsidRDefault="002221C2" w:rsidP="002221C2"/>
    <w:p w14:paraId="6FF5CD24" w14:textId="77777777" w:rsidR="002221C2" w:rsidRDefault="002221C2" w:rsidP="002221C2">
      <w:r>
        <w:t>### KMS</w:t>
      </w:r>
    </w:p>
    <w:p w14:paraId="43CBD07E" w14:textId="77777777" w:rsidR="002221C2" w:rsidRDefault="002221C2" w:rsidP="002221C2">
      <w:r>
        <w:t>- manages encryption keys</w:t>
      </w:r>
    </w:p>
    <w:p w14:paraId="7D0A59B2" w14:textId="77777777" w:rsidR="002221C2" w:rsidRDefault="002221C2" w:rsidP="002221C2">
      <w:r>
        <w:t>- encrypts and decrypts data</w:t>
      </w:r>
    </w:p>
    <w:p w14:paraId="111FFF66" w14:textId="77777777" w:rsidR="002221C2" w:rsidRDefault="002221C2" w:rsidP="002221C2">
      <w:r>
        <w:t>- secures the secret data itself</w:t>
      </w:r>
    </w:p>
    <w:p w14:paraId="139597BE" w14:textId="77777777" w:rsidR="002221C2" w:rsidRDefault="002221C2" w:rsidP="002221C2"/>
    <w:p w14:paraId="6CEB0387" w14:textId="77777777" w:rsidR="002221C2" w:rsidRDefault="002221C2" w:rsidP="002221C2">
      <w:r>
        <w:t>A simple way to think about it:</w:t>
      </w:r>
    </w:p>
    <w:p w14:paraId="0EF33208" w14:textId="77777777" w:rsidR="002221C2" w:rsidRDefault="002221C2" w:rsidP="002221C2">
      <w:r>
        <w:t>- **Secrets Manager holds the secret**</w:t>
      </w:r>
    </w:p>
    <w:p w14:paraId="22D3043F" w14:textId="77777777" w:rsidR="002221C2" w:rsidRDefault="002221C2" w:rsidP="002221C2">
      <w:r>
        <w:t>- **KMS protects the secret**</w:t>
      </w:r>
    </w:p>
    <w:p w14:paraId="1456A63A" w14:textId="77777777" w:rsidR="002221C2" w:rsidRDefault="002221C2" w:rsidP="002221C2"/>
    <w:p w14:paraId="5B33C188" w14:textId="77777777" w:rsidR="002221C2" w:rsidRDefault="002221C2" w:rsidP="002221C2">
      <w:r>
        <w:t>## Secrets Manager vs Parameter Store</w:t>
      </w:r>
    </w:p>
    <w:p w14:paraId="6B945CAA" w14:textId="77777777" w:rsidR="002221C2" w:rsidRDefault="002221C2" w:rsidP="002221C2"/>
    <w:p w14:paraId="35B3D2EE" w14:textId="77777777" w:rsidR="002221C2" w:rsidRDefault="002221C2" w:rsidP="002221C2">
      <w:r>
        <w:t>AWS Systems Manager Parameter Store is another common place to store configuration and secrets.</w:t>
      </w:r>
    </w:p>
    <w:p w14:paraId="4EAFC0F6" w14:textId="77777777" w:rsidR="002221C2" w:rsidRDefault="002221C2" w:rsidP="002221C2"/>
    <w:p w14:paraId="478A88AA" w14:textId="77777777" w:rsidR="002221C2" w:rsidRDefault="002221C2" w:rsidP="002221C2">
      <w:r>
        <w:t>### Secrets Manager</w:t>
      </w:r>
    </w:p>
    <w:p w14:paraId="28A9BFCB" w14:textId="77777777" w:rsidR="002221C2" w:rsidRDefault="002221C2" w:rsidP="002221C2">
      <w:r>
        <w:t>Best for:</w:t>
      </w:r>
    </w:p>
    <w:p w14:paraId="132FA704" w14:textId="77777777" w:rsidR="002221C2" w:rsidRDefault="002221C2" w:rsidP="002221C2">
      <w:r>
        <w:t>- sensitive secrets</w:t>
      </w:r>
    </w:p>
    <w:p w14:paraId="2626F6E2" w14:textId="77777777" w:rsidR="002221C2" w:rsidRDefault="002221C2" w:rsidP="002221C2">
      <w:r>
        <w:t>- rotation</w:t>
      </w:r>
    </w:p>
    <w:p w14:paraId="3FD9F8F2" w14:textId="77777777" w:rsidR="002221C2" w:rsidRDefault="002221C2" w:rsidP="002221C2">
      <w:r>
        <w:lastRenderedPageBreak/>
        <w:t>- database credentials</w:t>
      </w:r>
    </w:p>
    <w:p w14:paraId="28302246" w14:textId="77777777" w:rsidR="002221C2" w:rsidRDefault="002221C2" w:rsidP="002221C2">
      <w:r>
        <w:t>- higher-security secret management</w:t>
      </w:r>
    </w:p>
    <w:p w14:paraId="599FA069" w14:textId="77777777" w:rsidR="002221C2" w:rsidRDefault="002221C2" w:rsidP="002221C2"/>
    <w:p w14:paraId="5BD9B2D6" w14:textId="77777777" w:rsidR="002221C2" w:rsidRDefault="002221C2" w:rsidP="002221C2">
      <w:r>
        <w:t>### Parameter Store</w:t>
      </w:r>
    </w:p>
    <w:p w14:paraId="49AE9BA6" w14:textId="77777777" w:rsidR="002221C2" w:rsidRDefault="002221C2" w:rsidP="002221C2">
      <w:r>
        <w:t>Best for:</w:t>
      </w:r>
    </w:p>
    <w:p w14:paraId="4A961C53" w14:textId="77777777" w:rsidR="002221C2" w:rsidRDefault="002221C2" w:rsidP="002221C2">
      <w:r>
        <w:t>- configuration values</w:t>
      </w:r>
    </w:p>
    <w:p w14:paraId="7BC98101" w14:textId="77777777" w:rsidR="002221C2" w:rsidRDefault="002221C2" w:rsidP="002221C2">
      <w:r>
        <w:t>- less complex secret storage</w:t>
      </w:r>
    </w:p>
    <w:p w14:paraId="7C66EFEE" w14:textId="77777777" w:rsidR="002221C2" w:rsidRDefault="002221C2" w:rsidP="002221C2">
      <w:r>
        <w:t>- cheaper or simpler configuration use cases</w:t>
      </w:r>
    </w:p>
    <w:p w14:paraId="140F854F" w14:textId="77777777" w:rsidR="002221C2" w:rsidRDefault="002221C2" w:rsidP="002221C2"/>
    <w:p w14:paraId="3279E751" w14:textId="77777777" w:rsidR="002221C2" w:rsidRDefault="002221C2" w:rsidP="002221C2">
      <w:r>
        <w:t>Secrets Manager is usually the better choice when rotation and secret lifecycle management matter.</w:t>
      </w:r>
    </w:p>
    <w:p w14:paraId="09ABCA13" w14:textId="77777777" w:rsidR="002221C2" w:rsidRDefault="002221C2" w:rsidP="002221C2"/>
    <w:p w14:paraId="1E73DE7F" w14:textId="77777777" w:rsidR="002221C2" w:rsidRDefault="002221C2" w:rsidP="002221C2">
      <w:r>
        <w:t>## Access control</w:t>
      </w:r>
    </w:p>
    <w:p w14:paraId="5E2B6C53" w14:textId="77777777" w:rsidR="002221C2" w:rsidRDefault="002221C2" w:rsidP="002221C2"/>
    <w:p w14:paraId="42E7A337" w14:textId="77777777" w:rsidR="002221C2" w:rsidRDefault="002221C2" w:rsidP="002221C2">
      <w:r>
        <w:t>You can tightly control access to secrets using:</w:t>
      </w:r>
    </w:p>
    <w:p w14:paraId="4B6D4082" w14:textId="77777777" w:rsidR="002221C2" w:rsidRDefault="002221C2" w:rsidP="002221C2">
      <w:r>
        <w:t>- IAM policies</w:t>
      </w:r>
    </w:p>
    <w:p w14:paraId="395098AA" w14:textId="77777777" w:rsidR="002221C2" w:rsidRDefault="002221C2" w:rsidP="002221C2">
      <w:r>
        <w:t>- resource-based policies</w:t>
      </w:r>
    </w:p>
    <w:p w14:paraId="63FD78A3" w14:textId="77777777" w:rsidR="002221C2" w:rsidRDefault="002221C2" w:rsidP="002221C2">
      <w:r>
        <w:t>- KMS permissions</w:t>
      </w:r>
    </w:p>
    <w:p w14:paraId="0E09FEFA" w14:textId="77777777" w:rsidR="002221C2" w:rsidRDefault="002221C2" w:rsidP="002221C2"/>
    <w:p w14:paraId="308776AB" w14:textId="77777777" w:rsidR="002221C2" w:rsidRDefault="002221C2" w:rsidP="002221C2">
      <w:r>
        <w:t>This allows least-privilege access such as:</w:t>
      </w:r>
    </w:p>
    <w:p w14:paraId="57E03A4A" w14:textId="77777777" w:rsidR="002221C2" w:rsidRDefault="002221C2" w:rsidP="002221C2">
      <w:r>
        <w:t>- only the payment service can read payment API credentials</w:t>
      </w:r>
    </w:p>
    <w:p w14:paraId="5028FD40" w14:textId="77777777" w:rsidR="002221C2" w:rsidRDefault="002221C2" w:rsidP="002221C2">
      <w:r>
        <w:t>- only a database migration job can rotate a particular secret</w:t>
      </w:r>
    </w:p>
    <w:p w14:paraId="4F886E52" w14:textId="77777777" w:rsidR="002221C2" w:rsidRDefault="002221C2" w:rsidP="002221C2"/>
    <w:p w14:paraId="3FFD131C" w14:textId="77777777" w:rsidR="002221C2" w:rsidRDefault="002221C2" w:rsidP="002221C2">
      <w:r>
        <w:t>## Runtime retrieval pattern</w:t>
      </w:r>
    </w:p>
    <w:p w14:paraId="6AD2F269" w14:textId="77777777" w:rsidR="002221C2" w:rsidRDefault="002221C2" w:rsidP="002221C2"/>
    <w:p w14:paraId="39AA8CCC" w14:textId="77777777" w:rsidR="002221C2" w:rsidRDefault="002221C2" w:rsidP="002221C2">
      <w:r>
        <w:t>A common best practice is to retrieve secrets at startup or on demand, not hardcode them.</w:t>
      </w:r>
    </w:p>
    <w:p w14:paraId="5EE84241" w14:textId="77777777" w:rsidR="002221C2" w:rsidRDefault="002221C2" w:rsidP="002221C2"/>
    <w:p w14:paraId="0F4290C8" w14:textId="77777777" w:rsidR="002221C2" w:rsidRDefault="002221C2" w:rsidP="002221C2">
      <w:r>
        <w:t>For example:</w:t>
      </w:r>
    </w:p>
    <w:p w14:paraId="07B901FB" w14:textId="77777777" w:rsidR="002221C2" w:rsidRDefault="002221C2" w:rsidP="002221C2">
      <w:r>
        <w:t>1. App starts</w:t>
      </w:r>
    </w:p>
    <w:p w14:paraId="5F8DABEF" w14:textId="77777777" w:rsidR="002221C2" w:rsidRDefault="002221C2" w:rsidP="002221C2">
      <w:r>
        <w:t>2. App reads DB credentials from Secrets Manager</w:t>
      </w:r>
    </w:p>
    <w:p w14:paraId="5909E10A" w14:textId="77777777" w:rsidR="002221C2" w:rsidRDefault="002221C2" w:rsidP="002221C2">
      <w:r>
        <w:t>3. App connects to the database</w:t>
      </w:r>
    </w:p>
    <w:p w14:paraId="6B0B2814" w14:textId="77777777" w:rsidR="002221C2" w:rsidRDefault="002221C2" w:rsidP="002221C2">
      <w:r>
        <w:t>4. App caches the secret for a short time</w:t>
      </w:r>
    </w:p>
    <w:p w14:paraId="260D733D" w14:textId="77777777" w:rsidR="002221C2" w:rsidRDefault="002221C2" w:rsidP="002221C2">
      <w:r>
        <w:t>5. App refreshes it when needed</w:t>
      </w:r>
    </w:p>
    <w:p w14:paraId="6D0ABB42" w14:textId="77777777" w:rsidR="002221C2" w:rsidRDefault="002221C2" w:rsidP="002221C2"/>
    <w:p w14:paraId="4FBEB37C" w14:textId="77777777" w:rsidR="002221C2" w:rsidRDefault="002221C2" w:rsidP="002221C2">
      <w:r>
        <w:t>This avoids repeatedly calling the service for every request.</w:t>
      </w:r>
    </w:p>
    <w:p w14:paraId="61F87416" w14:textId="77777777" w:rsidR="002221C2" w:rsidRDefault="002221C2" w:rsidP="002221C2"/>
    <w:p w14:paraId="138A5A3E" w14:textId="77777777" w:rsidR="002221C2" w:rsidRDefault="002221C2" w:rsidP="002221C2">
      <w:r>
        <w:t>## Example Python usage</w:t>
      </w:r>
    </w:p>
    <w:p w14:paraId="3DB4C5BB" w14:textId="77777777" w:rsidR="002221C2" w:rsidRDefault="002221C2" w:rsidP="002221C2"/>
    <w:p w14:paraId="5B125C2A" w14:textId="77777777" w:rsidR="002221C2" w:rsidRDefault="002221C2" w:rsidP="002221C2">
      <w:r>
        <w:t>```python</w:t>
      </w:r>
    </w:p>
    <w:p w14:paraId="6A66B12A" w14:textId="77777777" w:rsidR="002221C2" w:rsidRDefault="002221C2" w:rsidP="002221C2">
      <w:r>
        <w:t>import boto3</w:t>
      </w:r>
    </w:p>
    <w:p w14:paraId="00A78668" w14:textId="77777777" w:rsidR="002221C2" w:rsidRDefault="002221C2" w:rsidP="002221C2">
      <w:r>
        <w:t>import json</w:t>
      </w:r>
    </w:p>
    <w:p w14:paraId="35DBF7B5" w14:textId="77777777" w:rsidR="002221C2" w:rsidRDefault="002221C2" w:rsidP="002221C2"/>
    <w:p w14:paraId="52BAAFDF" w14:textId="77777777" w:rsidR="002221C2" w:rsidRDefault="002221C2" w:rsidP="002221C2">
      <w:r>
        <w:t>client = boto3.client("secretsmanager")</w:t>
      </w:r>
    </w:p>
    <w:p w14:paraId="5EF9F080" w14:textId="77777777" w:rsidR="002221C2" w:rsidRDefault="002221C2" w:rsidP="002221C2"/>
    <w:p w14:paraId="358C4D52" w14:textId="77777777" w:rsidR="002221C2" w:rsidRDefault="002221C2" w:rsidP="002221C2">
      <w:r>
        <w:t>response = client.get_secret_value(SecretId="prod/db-credentials")</w:t>
      </w:r>
    </w:p>
    <w:p w14:paraId="627F0F10" w14:textId="77777777" w:rsidR="002221C2" w:rsidRDefault="002221C2" w:rsidP="002221C2">
      <w:r>
        <w:t>secret = json.loads(response["SecretString"])</w:t>
      </w:r>
    </w:p>
    <w:p w14:paraId="3F71D592" w14:textId="77777777" w:rsidR="002221C2" w:rsidRDefault="002221C2" w:rsidP="002221C2"/>
    <w:p w14:paraId="0D1B0614" w14:textId="77777777" w:rsidR="002221C2" w:rsidRDefault="002221C2" w:rsidP="002221C2">
      <w:r>
        <w:lastRenderedPageBreak/>
        <w:t>username = secret["username"]</w:t>
      </w:r>
    </w:p>
    <w:p w14:paraId="60C4DE0B" w14:textId="77777777" w:rsidR="002221C2" w:rsidRDefault="002221C2" w:rsidP="002221C2">
      <w:r>
        <w:t>password = secret["password"]</w:t>
      </w:r>
    </w:p>
    <w:p w14:paraId="7B872F59" w14:textId="77777777" w:rsidR="002221C2" w:rsidRDefault="002221C2" w:rsidP="002221C2">
      <w:r>
        <w:t>```</w:t>
      </w:r>
    </w:p>
    <w:p w14:paraId="0C3063FE" w14:textId="77777777" w:rsidR="002221C2" w:rsidRDefault="002221C2" w:rsidP="002221C2"/>
    <w:p w14:paraId="3778C816" w14:textId="77777777" w:rsidR="002221C2" w:rsidRDefault="002221C2" w:rsidP="002221C2">
      <w:r>
        <w:t>## Secret versioning</w:t>
      </w:r>
    </w:p>
    <w:p w14:paraId="2FA0D267" w14:textId="77777777" w:rsidR="002221C2" w:rsidRDefault="002221C2" w:rsidP="002221C2"/>
    <w:p w14:paraId="47B48E29" w14:textId="77777777" w:rsidR="002221C2" w:rsidRDefault="002221C2" w:rsidP="002221C2">
      <w:r>
        <w:t>Secrets Manager supports versions, which is helpful during rotation.</w:t>
      </w:r>
    </w:p>
    <w:p w14:paraId="74BEA571" w14:textId="77777777" w:rsidR="002221C2" w:rsidRDefault="002221C2" w:rsidP="002221C2"/>
    <w:p w14:paraId="50DDC521" w14:textId="77777777" w:rsidR="002221C2" w:rsidRDefault="002221C2" w:rsidP="002221C2">
      <w:r>
        <w:t>That means you can:</w:t>
      </w:r>
    </w:p>
    <w:p w14:paraId="66E05E2D" w14:textId="77777777" w:rsidR="002221C2" w:rsidRDefault="002221C2" w:rsidP="002221C2">
      <w:r>
        <w:t>- keep the current secret</w:t>
      </w:r>
    </w:p>
    <w:p w14:paraId="4889C05C" w14:textId="77777777" w:rsidR="002221C2" w:rsidRDefault="002221C2" w:rsidP="002221C2">
      <w:r>
        <w:t>- stage a new version</w:t>
      </w:r>
    </w:p>
    <w:p w14:paraId="67A5655B" w14:textId="77777777" w:rsidR="002221C2" w:rsidRDefault="002221C2" w:rsidP="002221C2">
      <w:r>
        <w:t>- test the new value</w:t>
      </w:r>
    </w:p>
    <w:p w14:paraId="4F2E4F64" w14:textId="77777777" w:rsidR="002221C2" w:rsidRDefault="002221C2" w:rsidP="002221C2">
      <w:r>
        <w:t>- promote it when ready</w:t>
      </w:r>
    </w:p>
    <w:p w14:paraId="3EA8886B" w14:textId="77777777" w:rsidR="002221C2" w:rsidRDefault="002221C2" w:rsidP="002221C2"/>
    <w:p w14:paraId="62864996" w14:textId="77777777" w:rsidR="002221C2" w:rsidRDefault="002221C2" w:rsidP="002221C2">
      <w:r>
        <w:t>This makes rotation less risky.</w:t>
      </w:r>
    </w:p>
    <w:p w14:paraId="54C1DBBA" w14:textId="77777777" w:rsidR="002221C2" w:rsidRDefault="002221C2" w:rsidP="002221C2"/>
    <w:p w14:paraId="2C175F6A" w14:textId="77777777" w:rsidR="002221C2" w:rsidRDefault="002221C2" w:rsidP="002221C2">
      <w:r>
        <w:t>## Staging labels</w:t>
      </w:r>
    </w:p>
    <w:p w14:paraId="17B42E1E" w14:textId="77777777" w:rsidR="002221C2" w:rsidRDefault="002221C2" w:rsidP="002221C2"/>
    <w:p w14:paraId="7659E8BF" w14:textId="77777777" w:rsidR="002221C2" w:rsidRDefault="002221C2" w:rsidP="002221C2">
      <w:r>
        <w:t>Secrets may have labels like:</w:t>
      </w:r>
    </w:p>
    <w:p w14:paraId="7242DBE6" w14:textId="77777777" w:rsidR="002221C2" w:rsidRDefault="002221C2" w:rsidP="002221C2">
      <w:r>
        <w:t>- `AWSCURRENT`</w:t>
      </w:r>
    </w:p>
    <w:p w14:paraId="09FAF1C8" w14:textId="77777777" w:rsidR="002221C2" w:rsidRDefault="002221C2" w:rsidP="002221C2">
      <w:r>
        <w:t>- `AWSPREVIOUS`</w:t>
      </w:r>
    </w:p>
    <w:p w14:paraId="7B1A366E" w14:textId="77777777" w:rsidR="002221C2" w:rsidRDefault="002221C2" w:rsidP="002221C2">
      <w:r>
        <w:t>- `AWSPENDING`</w:t>
      </w:r>
    </w:p>
    <w:p w14:paraId="37A723AE" w14:textId="77777777" w:rsidR="002221C2" w:rsidRDefault="002221C2" w:rsidP="002221C2"/>
    <w:p w14:paraId="22109EA8" w14:textId="77777777" w:rsidR="002221C2" w:rsidRDefault="002221C2" w:rsidP="002221C2">
      <w:r>
        <w:lastRenderedPageBreak/>
        <w:t>These help manage transitions during rotation.</w:t>
      </w:r>
    </w:p>
    <w:p w14:paraId="72A361B4" w14:textId="77777777" w:rsidR="002221C2" w:rsidRDefault="002221C2" w:rsidP="002221C2"/>
    <w:p w14:paraId="00E82BF5" w14:textId="77777777" w:rsidR="002221C2" w:rsidRDefault="002221C2" w:rsidP="002221C2">
      <w:r>
        <w:t>## Monitoring and auditing</w:t>
      </w:r>
    </w:p>
    <w:p w14:paraId="65EB0954" w14:textId="77777777" w:rsidR="002221C2" w:rsidRDefault="002221C2" w:rsidP="002221C2"/>
    <w:p w14:paraId="04D1C59F" w14:textId="77777777" w:rsidR="002221C2" w:rsidRDefault="002221C2" w:rsidP="002221C2">
      <w:r>
        <w:t>Secrets Manager integrates with logging and monitoring tools so you can track:</w:t>
      </w:r>
    </w:p>
    <w:p w14:paraId="7E970521" w14:textId="77777777" w:rsidR="002221C2" w:rsidRDefault="002221C2" w:rsidP="002221C2">
      <w:r>
        <w:t>- who accessed a secret</w:t>
      </w:r>
    </w:p>
    <w:p w14:paraId="02ACAED0" w14:textId="77777777" w:rsidR="002221C2" w:rsidRDefault="002221C2" w:rsidP="002221C2">
      <w:r>
        <w:t>- when it was changed</w:t>
      </w:r>
    </w:p>
    <w:p w14:paraId="35BB23BA" w14:textId="77777777" w:rsidR="002221C2" w:rsidRDefault="002221C2" w:rsidP="002221C2">
      <w:r>
        <w:t>- whether rotation succeeded</w:t>
      </w:r>
    </w:p>
    <w:p w14:paraId="675658F5" w14:textId="77777777" w:rsidR="002221C2" w:rsidRDefault="002221C2" w:rsidP="002221C2">
      <w:r>
        <w:t>- whether access attempts failed</w:t>
      </w:r>
    </w:p>
    <w:p w14:paraId="769F9D4C" w14:textId="77777777" w:rsidR="002221C2" w:rsidRDefault="002221C2" w:rsidP="002221C2"/>
    <w:p w14:paraId="646254D5" w14:textId="77777777" w:rsidR="002221C2" w:rsidRDefault="002221C2" w:rsidP="002221C2">
      <w:r>
        <w:t>This is important for compliance and security investigations.</w:t>
      </w:r>
    </w:p>
    <w:p w14:paraId="2B5D62B2" w14:textId="77777777" w:rsidR="002221C2" w:rsidRDefault="002221C2" w:rsidP="002221C2"/>
    <w:p w14:paraId="38A00F0C" w14:textId="77777777" w:rsidR="002221C2" w:rsidRDefault="002221C2" w:rsidP="002221C2">
      <w:r>
        <w:t>## Benefits of Secrets Manager</w:t>
      </w:r>
    </w:p>
    <w:p w14:paraId="6F6E04AA" w14:textId="77777777" w:rsidR="002221C2" w:rsidRDefault="002221C2" w:rsidP="002221C2"/>
    <w:p w14:paraId="6AB5EEA2" w14:textId="77777777" w:rsidR="002221C2" w:rsidRDefault="002221C2" w:rsidP="002221C2">
      <w:r>
        <w:t>- Secure storage of secrets</w:t>
      </w:r>
    </w:p>
    <w:p w14:paraId="6090A6E0" w14:textId="77777777" w:rsidR="002221C2" w:rsidRDefault="002221C2" w:rsidP="002221C2">
      <w:r>
        <w:t>- Automatic rotation support</w:t>
      </w:r>
    </w:p>
    <w:p w14:paraId="285EBA0A" w14:textId="77777777" w:rsidR="002221C2" w:rsidRDefault="002221C2" w:rsidP="002221C2">
      <w:r>
        <w:t>- Easy retrieval for applications</w:t>
      </w:r>
    </w:p>
    <w:p w14:paraId="5513E33B" w14:textId="77777777" w:rsidR="002221C2" w:rsidRDefault="002221C2" w:rsidP="002221C2">
      <w:r>
        <w:t>- Tight integration with AWS services</w:t>
      </w:r>
    </w:p>
    <w:p w14:paraId="770120DA" w14:textId="77777777" w:rsidR="002221C2" w:rsidRDefault="002221C2" w:rsidP="002221C2">
      <w:r>
        <w:t>- Better security posture than hardcoding secrets</w:t>
      </w:r>
    </w:p>
    <w:p w14:paraId="015643E9" w14:textId="77777777" w:rsidR="002221C2" w:rsidRDefault="002221C2" w:rsidP="002221C2">
      <w:r>
        <w:t>- Auditability and access control</w:t>
      </w:r>
    </w:p>
    <w:p w14:paraId="6577E6BB" w14:textId="77777777" w:rsidR="002221C2" w:rsidRDefault="002221C2" w:rsidP="002221C2"/>
    <w:p w14:paraId="43DB90C4" w14:textId="77777777" w:rsidR="002221C2" w:rsidRDefault="002221C2" w:rsidP="002221C2">
      <w:r>
        <w:t>## Limitations and trade-offs</w:t>
      </w:r>
    </w:p>
    <w:p w14:paraId="594D85AB" w14:textId="77777777" w:rsidR="002221C2" w:rsidRDefault="002221C2" w:rsidP="002221C2"/>
    <w:p w14:paraId="0E0DE27E" w14:textId="77777777" w:rsidR="002221C2" w:rsidRDefault="002221C2" w:rsidP="002221C2">
      <w:r>
        <w:lastRenderedPageBreak/>
        <w:t>- It adds cost compared to very simple config storage</w:t>
      </w:r>
    </w:p>
    <w:p w14:paraId="45B6A86E" w14:textId="77777777" w:rsidR="002221C2" w:rsidRDefault="002221C2" w:rsidP="002221C2">
      <w:r>
        <w:t>- You need to manage IAM carefully</w:t>
      </w:r>
    </w:p>
    <w:p w14:paraId="0B6867B2" w14:textId="77777777" w:rsidR="002221C2" w:rsidRDefault="002221C2" w:rsidP="002221C2">
      <w:r>
        <w:t>- Apps must handle secret retrieval and caching</w:t>
      </w:r>
    </w:p>
    <w:p w14:paraId="3F5EC213" w14:textId="77777777" w:rsidR="002221C2" w:rsidRDefault="002221C2" w:rsidP="002221C2">
      <w:r>
        <w:t>- Rotation can be complex if the target system has custom behavior</w:t>
      </w:r>
    </w:p>
    <w:p w14:paraId="31482566" w14:textId="77777777" w:rsidR="002221C2" w:rsidRDefault="002221C2" w:rsidP="002221C2">
      <w:r>
        <w:t>- Not every config value needs to be a secret</w:t>
      </w:r>
    </w:p>
    <w:p w14:paraId="37CF935F" w14:textId="77777777" w:rsidR="002221C2" w:rsidRDefault="002221C2" w:rsidP="002221C2"/>
    <w:p w14:paraId="31556AC5" w14:textId="77777777" w:rsidR="002221C2" w:rsidRDefault="002221C2" w:rsidP="002221C2">
      <w:r>
        <w:t>## Common mistakes</w:t>
      </w:r>
    </w:p>
    <w:p w14:paraId="34EDD771" w14:textId="77777777" w:rsidR="002221C2" w:rsidRDefault="002221C2" w:rsidP="002221C2"/>
    <w:p w14:paraId="236ED5A8" w14:textId="77777777" w:rsidR="002221C2" w:rsidRDefault="002221C2" w:rsidP="002221C2">
      <w:r>
        <w:t>- storing non-sensitive config in Secrets Manager unnecessarily</w:t>
      </w:r>
    </w:p>
    <w:p w14:paraId="6E074C12" w14:textId="77777777" w:rsidR="002221C2" w:rsidRDefault="002221C2" w:rsidP="002221C2">
      <w:r>
        <w:t>- hardcoding secret ARNs and forgetting to manage access properly</w:t>
      </w:r>
    </w:p>
    <w:p w14:paraId="28FE37AA" w14:textId="77777777" w:rsidR="002221C2" w:rsidRDefault="002221C2" w:rsidP="002221C2">
      <w:r>
        <w:t>- retrieving secrets on every request instead of caching</w:t>
      </w:r>
    </w:p>
    <w:p w14:paraId="3BAA489A" w14:textId="77777777" w:rsidR="002221C2" w:rsidRDefault="002221C2" w:rsidP="002221C2">
      <w:r>
        <w:t>- not testing rotation workflows</w:t>
      </w:r>
    </w:p>
    <w:p w14:paraId="0EB01F9A" w14:textId="77777777" w:rsidR="002221C2" w:rsidRDefault="002221C2" w:rsidP="002221C2">
      <w:r>
        <w:t>- using overly broad IAM permissions</w:t>
      </w:r>
    </w:p>
    <w:p w14:paraId="15B920C1" w14:textId="77777777" w:rsidR="002221C2" w:rsidRDefault="002221C2" w:rsidP="002221C2">
      <w:r>
        <w:t>- confusing secret storage with encryption key management</w:t>
      </w:r>
    </w:p>
    <w:p w14:paraId="7A2A3C5D" w14:textId="77777777" w:rsidR="002221C2" w:rsidRDefault="002221C2" w:rsidP="002221C2"/>
    <w:p w14:paraId="415ABB17" w14:textId="77777777" w:rsidR="002221C2" w:rsidRDefault="002221C2" w:rsidP="002221C2">
      <w:r>
        <w:t>## Best practices</w:t>
      </w:r>
    </w:p>
    <w:p w14:paraId="50C82C35" w14:textId="77777777" w:rsidR="002221C2" w:rsidRDefault="002221C2" w:rsidP="002221C2"/>
    <w:p w14:paraId="2A54D8B4" w14:textId="77777777" w:rsidR="002221C2" w:rsidRDefault="002221C2" w:rsidP="002221C2">
      <w:r>
        <w:t>### Use it for true secrets</w:t>
      </w:r>
    </w:p>
    <w:p w14:paraId="140A3701" w14:textId="77777777" w:rsidR="002221C2" w:rsidRDefault="002221C2" w:rsidP="002221C2">
      <w:r>
        <w:t>Do not use it as a general configuration store.</w:t>
      </w:r>
    </w:p>
    <w:p w14:paraId="66ECCB05" w14:textId="77777777" w:rsidR="002221C2" w:rsidRDefault="002221C2" w:rsidP="002221C2"/>
    <w:p w14:paraId="25357EB9" w14:textId="77777777" w:rsidR="002221C2" w:rsidRDefault="002221C2" w:rsidP="002221C2">
      <w:r>
        <w:t>### Grant least privilege</w:t>
      </w:r>
    </w:p>
    <w:p w14:paraId="104B3502" w14:textId="77777777" w:rsidR="002221C2" w:rsidRDefault="002221C2" w:rsidP="002221C2">
      <w:r>
        <w:t>Only the services that need the secret should access it.</w:t>
      </w:r>
    </w:p>
    <w:p w14:paraId="303D513D" w14:textId="77777777" w:rsidR="002221C2" w:rsidRDefault="002221C2" w:rsidP="002221C2"/>
    <w:p w14:paraId="3B625DE3" w14:textId="77777777" w:rsidR="002221C2" w:rsidRDefault="002221C2" w:rsidP="002221C2">
      <w:r>
        <w:lastRenderedPageBreak/>
        <w:t>### Rotate where possible</w:t>
      </w:r>
    </w:p>
    <w:p w14:paraId="47B8A74E" w14:textId="77777777" w:rsidR="002221C2" w:rsidRDefault="002221C2" w:rsidP="002221C2">
      <w:r>
        <w:t>Especially for database passwords and API keys.</w:t>
      </w:r>
    </w:p>
    <w:p w14:paraId="11F72D03" w14:textId="77777777" w:rsidR="002221C2" w:rsidRDefault="002221C2" w:rsidP="002221C2"/>
    <w:p w14:paraId="52867F1D" w14:textId="77777777" w:rsidR="002221C2" w:rsidRDefault="002221C2" w:rsidP="002221C2">
      <w:r>
        <w:t>### Cache carefully</w:t>
      </w:r>
    </w:p>
    <w:p w14:paraId="0CC77021" w14:textId="77777777" w:rsidR="002221C2" w:rsidRDefault="002221C2" w:rsidP="002221C2">
      <w:r>
        <w:t>Reduce latency and API calls, but refresh often enough to handle rotation.</w:t>
      </w:r>
    </w:p>
    <w:p w14:paraId="5A254760" w14:textId="77777777" w:rsidR="002221C2" w:rsidRDefault="002221C2" w:rsidP="002221C2"/>
    <w:p w14:paraId="63302037" w14:textId="77777777" w:rsidR="002221C2" w:rsidRDefault="002221C2" w:rsidP="002221C2">
      <w:r>
        <w:t>### Audit access</w:t>
      </w:r>
    </w:p>
    <w:p w14:paraId="4850BEDD" w14:textId="77777777" w:rsidR="002221C2" w:rsidRDefault="002221C2" w:rsidP="002221C2">
      <w:r>
        <w:t>Track access patterns and look for unusual usage.</w:t>
      </w:r>
    </w:p>
    <w:p w14:paraId="5CB6F8CE" w14:textId="77777777" w:rsidR="002221C2" w:rsidRDefault="002221C2" w:rsidP="002221C2"/>
    <w:p w14:paraId="7273CC7A" w14:textId="77777777" w:rsidR="002221C2" w:rsidRDefault="002221C2" w:rsidP="002221C2">
      <w:r>
        <w:t>### Use strong naming and organization</w:t>
      </w:r>
    </w:p>
    <w:p w14:paraId="5F7855C3" w14:textId="77777777" w:rsidR="002221C2" w:rsidRDefault="002221C2" w:rsidP="002221C2">
      <w:r>
        <w:t>Separate secrets by environment and service, such as:</w:t>
      </w:r>
    </w:p>
    <w:p w14:paraId="267EF3FB" w14:textId="77777777" w:rsidR="002221C2" w:rsidRDefault="002221C2" w:rsidP="002221C2">
      <w:r>
        <w:t>- `dev/payment/db`</w:t>
      </w:r>
    </w:p>
    <w:p w14:paraId="6F62AB5D" w14:textId="77777777" w:rsidR="002221C2" w:rsidRDefault="002221C2" w:rsidP="002221C2">
      <w:r>
        <w:t>- `prod/payment/db`</w:t>
      </w:r>
    </w:p>
    <w:p w14:paraId="3754FE0E" w14:textId="77777777" w:rsidR="002221C2" w:rsidRDefault="002221C2" w:rsidP="002221C2"/>
    <w:p w14:paraId="52A32EE2" w14:textId="77777777" w:rsidR="002221C2" w:rsidRDefault="002221C2" w:rsidP="002221C2">
      <w:r>
        <w:t>## Secrets Manager in architecture</w:t>
      </w:r>
    </w:p>
    <w:p w14:paraId="594A7F19" w14:textId="77777777" w:rsidR="002221C2" w:rsidRDefault="002221C2" w:rsidP="002221C2"/>
    <w:p w14:paraId="19FACA9C" w14:textId="77777777" w:rsidR="002221C2" w:rsidRDefault="002221C2" w:rsidP="002221C2">
      <w:r>
        <w:t>A common architecture is:</w:t>
      </w:r>
    </w:p>
    <w:p w14:paraId="453B850F" w14:textId="77777777" w:rsidR="002221C2" w:rsidRDefault="002221C2" w:rsidP="002221C2">
      <w:r>
        <w:t>- application reads a secret at startup</w:t>
      </w:r>
    </w:p>
    <w:p w14:paraId="176C67BE" w14:textId="77777777" w:rsidR="002221C2" w:rsidRDefault="002221C2" w:rsidP="002221C2">
      <w:r>
        <w:t>- secret is used to connect to a database or external API</w:t>
      </w:r>
    </w:p>
    <w:p w14:paraId="34D4AEF4" w14:textId="77777777" w:rsidR="002221C2" w:rsidRDefault="002221C2" w:rsidP="002221C2">
      <w:r>
        <w:t>- secret is rotated periodically</w:t>
      </w:r>
    </w:p>
    <w:p w14:paraId="5E4892B1" w14:textId="77777777" w:rsidR="002221C2" w:rsidRDefault="002221C2" w:rsidP="002221C2">
      <w:r>
        <w:t>- app refreshes credentials when rotation occurs</w:t>
      </w:r>
    </w:p>
    <w:p w14:paraId="21307827" w14:textId="77777777" w:rsidR="002221C2" w:rsidRDefault="002221C2" w:rsidP="002221C2"/>
    <w:p w14:paraId="5B7E4091" w14:textId="77777777" w:rsidR="002221C2" w:rsidRDefault="002221C2" w:rsidP="002221C2">
      <w:r>
        <w:t>This keeps secrets out of code, container images, and deployment manifests.</w:t>
      </w:r>
    </w:p>
    <w:p w14:paraId="157FD0B2" w14:textId="77777777" w:rsidR="002221C2" w:rsidRDefault="002221C2" w:rsidP="002221C2"/>
    <w:p w14:paraId="63760438" w14:textId="77777777" w:rsidR="002221C2" w:rsidRDefault="002221C2" w:rsidP="002221C2">
      <w:r>
        <w:t>## Final mental model</w:t>
      </w:r>
    </w:p>
    <w:p w14:paraId="418CC417" w14:textId="77777777" w:rsidR="002221C2" w:rsidRDefault="002221C2" w:rsidP="002221C2"/>
    <w:p w14:paraId="504B87D6" w14:textId="77777777" w:rsidR="002221C2" w:rsidRDefault="002221C2" w:rsidP="002221C2">
      <w:r>
        <w:t>Think of AWS Secrets Manager as a **secure vault for application credentials and sensitive values**. It stores the secret, controls access to it, and supports rotation.</w:t>
      </w:r>
    </w:p>
    <w:p w14:paraId="7CA702A4" w14:textId="77777777" w:rsidR="002221C2" w:rsidRDefault="002221C2" w:rsidP="002221C2"/>
    <w:p w14:paraId="2E1D4EFB" w14:textId="77777777" w:rsidR="002221C2" w:rsidRDefault="002221C2" w:rsidP="002221C2">
      <w:r>
        <w:t>Use it when you need:</w:t>
      </w:r>
    </w:p>
    <w:p w14:paraId="356BC156" w14:textId="77777777" w:rsidR="002221C2" w:rsidRDefault="002221C2" w:rsidP="002221C2">
      <w:r>
        <w:t>- secure secret storage</w:t>
      </w:r>
    </w:p>
    <w:p w14:paraId="01E4C508" w14:textId="77777777" w:rsidR="002221C2" w:rsidRDefault="002221C2" w:rsidP="002221C2">
      <w:r>
        <w:t>- runtime retrieval</w:t>
      </w:r>
    </w:p>
    <w:p w14:paraId="40676DA4" w14:textId="77777777" w:rsidR="002221C2" w:rsidRDefault="002221C2" w:rsidP="002221C2">
      <w:r>
        <w:t>- rotation</w:t>
      </w:r>
    </w:p>
    <w:p w14:paraId="5AE60D16" w14:textId="77777777" w:rsidR="002221C2" w:rsidRDefault="002221C2" w:rsidP="002221C2">
      <w:r>
        <w:t>- auditing</w:t>
      </w:r>
    </w:p>
    <w:p w14:paraId="4690F409" w14:textId="77777777" w:rsidR="002221C2" w:rsidRDefault="002221C2" w:rsidP="002221C2">
      <w:r>
        <w:t>- integration with AWS security tooling</w:t>
      </w:r>
    </w:p>
    <w:p w14:paraId="41EEDE74" w14:textId="77777777" w:rsidR="002221C2" w:rsidRDefault="002221C2" w:rsidP="002221C2"/>
    <w:p w14:paraId="03D8D22C" w14:textId="77777777" w:rsidR="002221C2" w:rsidRDefault="002221C2" w:rsidP="002221C2">
      <w:r>
        <w:t>If you want, I can also explain:</w:t>
      </w:r>
    </w:p>
    <w:p w14:paraId="3003A725" w14:textId="77777777" w:rsidR="002221C2" w:rsidRDefault="002221C2" w:rsidP="002221C2">
      <w:r>
        <w:t>1. **Secrets Manager vs Parameter Store vs KMS**</w:t>
      </w:r>
    </w:p>
    <w:p w14:paraId="17300305" w14:textId="77777777" w:rsidR="002221C2" w:rsidRDefault="002221C2" w:rsidP="002221C2">
      <w:r>
        <w:t>2. **How secret rotation works in practice**</w:t>
      </w:r>
    </w:p>
    <w:p w14:paraId="27F0A2B8" w14:textId="77777777" w:rsidR="002221C2" w:rsidRDefault="002221C2" w:rsidP="002221C2">
      <w:r>
        <w:t>3. **A secure architecture for apps using Secrets Manager**</w:t>
      </w:r>
    </w:p>
    <w:p w14:paraId="644C746F" w14:textId="559F46C2" w:rsidR="00EA2093" w:rsidRDefault="002221C2" w:rsidP="002221C2">
      <w:r>
        <w:t>4. **How to use Secrets Manager with ECS, Lambda, or RDS**</w:t>
      </w:r>
    </w:p>
    <w:p w14:paraId="3CE9A92B" w14:textId="77777777" w:rsidR="002221C2" w:rsidRDefault="002221C2" w:rsidP="002221C2"/>
    <w:p w14:paraId="38CE43F0" w14:textId="04E88651" w:rsidR="002221C2" w:rsidRDefault="002221C2" w:rsidP="000C7DAD">
      <w:pPr>
        <w:pStyle w:val="Heading1"/>
        <w:numPr>
          <w:ilvl w:val="0"/>
          <w:numId w:val="13"/>
        </w:numPr>
        <w:jc w:val="center"/>
      </w:pPr>
      <w:bookmarkStart w:id="40" w:name="_Toc234595948"/>
      <w:r w:rsidRPr="002221C2">
        <w:t>API Gateway</w:t>
      </w:r>
      <w:bookmarkEnd w:id="40"/>
    </w:p>
    <w:p w14:paraId="24048980" w14:textId="77777777" w:rsidR="002221C2" w:rsidRDefault="002221C2" w:rsidP="002221C2"/>
    <w:p w14:paraId="609F62D3" w14:textId="77777777" w:rsidR="00D53DE3" w:rsidRDefault="00D53DE3" w:rsidP="00D53DE3">
      <w:r>
        <w:t xml:space="preserve">AWS API Gateway is a managed service for **creating, publishing, securing, and monitoring APIs**. It acts as the front </w:t>
      </w:r>
      <w:r>
        <w:lastRenderedPageBreak/>
        <w:t>door for your backend services, especially when you want to expose HTTP endpoints without managing your own API servers or routing layer.</w:t>
      </w:r>
    </w:p>
    <w:p w14:paraId="5D9F345C" w14:textId="77777777" w:rsidR="00D53DE3" w:rsidRDefault="00D53DE3" w:rsidP="00D53DE3"/>
    <w:p w14:paraId="3FA882FE" w14:textId="77777777" w:rsidR="00D53DE3" w:rsidRDefault="00D53DE3" w:rsidP="00D53DE3">
      <w:r>
        <w:t>At a high level, API Gateway receives client requests, applies policies and transformations, and forwards the request to a backend such as:</w:t>
      </w:r>
    </w:p>
    <w:p w14:paraId="3EB60E62" w14:textId="77777777" w:rsidR="00D53DE3" w:rsidRDefault="00D53DE3" w:rsidP="00D53DE3">
      <w:r>
        <w:t>- Lambda</w:t>
      </w:r>
    </w:p>
    <w:p w14:paraId="6952A3B6" w14:textId="77777777" w:rsidR="00D53DE3" w:rsidRDefault="00D53DE3" w:rsidP="00D53DE3">
      <w:r>
        <w:t>- ECS or EKS services</w:t>
      </w:r>
    </w:p>
    <w:p w14:paraId="225F5C5A" w14:textId="77777777" w:rsidR="00D53DE3" w:rsidRDefault="00D53DE3" w:rsidP="00D53DE3">
      <w:r>
        <w:t>- EC2 applications</w:t>
      </w:r>
    </w:p>
    <w:p w14:paraId="3F66BD5D" w14:textId="77777777" w:rsidR="00D53DE3" w:rsidRDefault="00D53DE3" w:rsidP="00D53DE3">
      <w:r>
        <w:t>- another HTTP endpoint</w:t>
      </w:r>
    </w:p>
    <w:p w14:paraId="637B7C5D" w14:textId="77777777" w:rsidR="00D53DE3" w:rsidRDefault="00D53DE3" w:rsidP="00D53DE3"/>
    <w:p w14:paraId="135EE4FD" w14:textId="77777777" w:rsidR="00D53DE3" w:rsidRDefault="00D53DE3" w:rsidP="00D53DE3">
      <w:r>
        <w:t>## What API Gateway solves</w:t>
      </w:r>
    </w:p>
    <w:p w14:paraId="3A837249" w14:textId="77777777" w:rsidR="00D53DE3" w:rsidRDefault="00D53DE3" w:rsidP="00D53DE3"/>
    <w:p w14:paraId="5FC43315" w14:textId="77777777" w:rsidR="00D53DE3" w:rsidRDefault="00D53DE3" w:rsidP="00D53DE3">
      <w:r>
        <w:t>If you expose backend services directly, you often need to handle:</w:t>
      </w:r>
    </w:p>
    <w:p w14:paraId="04E8A14C" w14:textId="77777777" w:rsidR="00D53DE3" w:rsidRDefault="00D53DE3" w:rsidP="00D53DE3">
      <w:r>
        <w:t>- routing</w:t>
      </w:r>
    </w:p>
    <w:p w14:paraId="6B808CF7" w14:textId="77777777" w:rsidR="00D53DE3" w:rsidRDefault="00D53DE3" w:rsidP="00D53DE3">
      <w:r>
        <w:t>- authentication</w:t>
      </w:r>
    </w:p>
    <w:p w14:paraId="3DACCDF3" w14:textId="77777777" w:rsidR="00D53DE3" w:rsidRDefault="00D53DE3" w:rsidP="00D53DE3">
      <w:r>
        <w:t>- throttling</w:t>
      </w:r>
    </w:p>
    <w:p w14:paraId="2965C49C" w14:textId="77777777" w:rsidR="00D53DE3" w:rsidRDefault="00D53DE3" w:rsidP="00D53DE3">
      <w:r>
        <w:t>- request validation</w:t>
      </w:r>
    </w:p>
    <w:p w14:paraId="40346CA3" w14:textId="77777777" w:rsidR="00D53DE3" w:rsidRDefault="00D53DE3" w:rsidP="00D53DE3">
      <w:r>
        <w:t>- versioning</w:t>
      </w:r>
    </w:p>
    <w:p w14:paraId="36388C7F" w14:textId="77777777" w:rsidR="00D53DE3" w:rsidRDefault="00D53DE3" w:rsidP="00D53DE3">
      <w:r>
        <w:t>- logging</w:t>
      </w:r>
    </w:p>
    <w:p w14:paraId="3272B177" w14:textId="77777777" w:rsidR="00D53DE3" w:rsidRDefault="00D53DE3" w:rsidP="00D53DE3">
      <w:r>
        <w:t>- CORS</w:t>
      </w:r>
    </w:p>
    <w:p w14:paraId="750EE716" w14:textId="77777777" w:rsidR="00D53DE3" w:rsidRDefault="00D53DE3" w:rsidP="00D53DE3">
      <w:r>
        <w:t>- rate limiting</w:t>
      </w:r>
    </w:p>
    <w:p w14:paraId="57C4346C" w14:textId="77777777" w:rsidR="00D53DE3" w:rsidRDefault="00D53DE3" w:rsidP="00D53DE3">
      <w:r>
        <w:t>- caching</w:t>
      </w:r>
    </w:p>
    <w:p w14:paraId="1D1BEFC6" w14:textId="77777777" w:rsidR="00D53DE3" w:rsidRDefault="00D53DE3" w:rsidP="00D53DE3">
      <w:r>
        <w:lastRenderedPageBreak/>
        <w:t>- API keys</w:t>
      </w:r>
    </w:p>
    <w:p w14:paraId="53CA3EEB" w14:textId="77777777" w:rsidR="00D53DE3" w:rsidRDefault="00D53DE3" w:rsidP="00D53DE3"/>
    <w:p w14:paraId="10DC9BDC" w14:textId="77777777" w:rsidR="00D53DE3" w:rsidRDefault="00D53DE3" w:rsidP="00D53DE3">
      <w:r>
        <w:t>API Gateway centralizes a lot of that cross-cutting API logic so your backend can stay focused on business behavior.</w:t>
      </w:r>
    </w:p>
    <w:p w14:paraId="7A53FC45" w14:textId="77777777" w:rsidR="00D53DE3" w:rsidRDefault="00D53DE3" w:rsidP="00D53DE3"/>
    <w:p w14:paraId="0301C97F" w14:textId="77777777" w:rsidR="00D53DE3" w:rsidRDefault="00D53DE3" w:rsidP="00D53DE3">
      <w:r>
        <w:t>## Core architecture</w:t>
      </w:r>
    </w:p>
    <w:p w14:paraId="769BCC4C" w14:textId="77777777" w:rsidR="00D53DE3" w:rsidRDefault="00D53DE3" w:rsidP="00D53DE3"/>
    <w:p w14:paraId="51F98489" w14:textId="77777777" w:rsidR="00D53DE3" w:rsidRDefault="00D53DE3" w:rsidP="00D53DE3">
      <w:r>
        <w:t>API Gateway sits between clients and your backend services.</w:t>
      </w:r>
    </w:p>
    <w:p w14:paraId="6C5E4F2A" w14:textId="77777777" w:rsidR="00D53DE3" w:rsidRDefault="00D53DE3" w:rsidP="00D53DE3"/>
    <w:p w14:paraId="790FDE76" w14:textId="77777777" w:rsidR="00D53DE3" w:rsidRDefault="00D53DE3" w:rsidP="00D53DE3">
      <w:r>
        <w:t>```mermaid</w:t>
      </w:r>
    </w:p>
    <w:p w14:paraId="70D65DC2" w14:textId="77777777" w:rsidR="00D53DE3" w:rsidRDefault="00D53DE3" w:rsidP="00D53DE3">
      <w:r>
        <w:t>flowchart TB</w:t>
      </w:r>
    </w:p>
    <w:p w14:paraId="6AD7D648" w14:textId="77777777" w:rsidR="00D53DE3" w:rsidRDefault="00D53DE3" w:rsidP="00D53DE3">
      <w:r>
        <w:t xml:space="preserve">    Client[Client App] --&gt; APIGW[API Gateway]</w:t>
      </w:r>
    </w:p>
    <w:p w14:paraId="75447D44" w14:textId="77777777" w:rsidR="00D53DE3" w:rsidRDefault="00D53DE3" w:rsidP="00D53DE3">
      <w:r>
        <w:t xml:space="preserve">    APIGW --&gt; Lambda[Lambda Function]</w:t>
      </w:r>
    </w:p>
    <w:p w14:paraId="5F86964F" w14:textId="77777777" w:rsidR="00D53DE3" w:rsidRDefault="00D53DE3" w:rsidP="00D53DE3">
      <w:r>
        <w:t xml:space="preserve">    APIGW --&gt; ECS[ECS Service]</w:t>
      </w:r>
    </w:p>
    <w:p w14:paraId="4941313C" w14:textId="77777777" w:rsidR="00D53DE3" w:rsidRDefault="00D53DE3" w:rsidP="00D53DE3">
      <w:r>
        <w:t xml:space="preserve">    APIGW --&gt; EC2[EC2 Backend]</w:t>
      </w:r>
    </w:p>
    <w:p w14:paraId="650AB126" w14:textId="77777777" w:rsidR="00D53DE3" w:rsidRDefault="00D53DE3" w:rsidP="00D53DE3">
      <w:r>
        <w:t xml:space="preserve">    APIGW --&gt; HTTP[External HTTP API]</w:t>
      </w:r>
    </w:p>
    <w:p w14:paraId="663ADD4A" w14:textId="77777777" w:rsidR="00D53DE3" w:rsidRDefault="00D53DE3" w:rsidP="00D53DE3"/>
    <w:p w14:paraId="7B483B97" w14:textId="77777777" w:rsidR="00D53DE3" w:rsidRDefault="00D53DE3" w:rsidP="00D53DE3">
      <w:r>
        <w:t xml:space="preserve">    style Client fill:#00ceff,stroke:#000000,stroke-width:2px,color:#000000</w:t>
      </w:r>
    </w:p>
    <w:p w14:paraId="1D231CA6" w14:textId="77777777" w:rsidR="00D53DE3" w:rsidRDefault="00D53DE3" w:rsidP="00D53DE3">
      <w:r>
        <w:t xml:space="preserve">    style APIGW fill:#69db7c,stroke:#000000,stroke-width:2px,color:#000000</w:t>
      </w:r>
    </w:p>
    <w:p w14:paraId="670ECB78" w14:textId="77777777" w:rsidR="00D53DE3" w:rsidRDefault="00D53DE3" w:rsidP="00D53DE3">
      <w:r>
        <w:t xml:space="preserve">    style Lambda fill:#ffd43b,stroke:#000000,stroke-width:2px,color:#000000</w:t>
      </w:r>
    </w:p>
    <w:p w14:paraId="3DA09927" w14:textId="77777777" w:rsidR="00D53DE3" w:rsidRDefault="00D53DE3" w:rsidP="00D53DE3">
      <w:r>
        <w:t xml:space="preserve">    style ECS fill:#ffd43b,stroke:#000000,stroke-width:2px,color:#000000</w:t>
      </w:r>
    </w:p>
    <w:p w14:paraId="55204FD9" w14:textId="77777777" w:rsidR="00D53DE3" w:rsidRDefault="00D53DE3" w:rsidP="00D53DE3">
      <w:r>
        <w:lastRenderedPageBreak/>
        <w:t xml:space="preserve">    style EC2 fill:#ffd43b,stroke:#000000,stroke-width:2px,color:#000000</w:t>
      </w:r>
    </w:p>
    <w:p w14:paraId="53A41A23" w14:textId="77777777" w:rsidR="00D53DE3" w:rsidRDefault="00D53DE3" w:rsidP="00D53DE3">
      <w:r>
        <w:t xml:space="preserve">    style HTTP fill:#748ffc,stroke:#000000,stroke-width:2px,color:#000000</w:t>
      </w:r>
    </w:p>
    <w:p w14:paraId="598B968B" w14:textId="77777777" w:rsidR="00D53DE3" w:rsidRDefault="00D53DE3" w:rsidP="00D53DE3">
      <w:r>
        <w:t>```</w:t>
      </w:r>
    </w:p>
    <w:p w14:paraId="5B1B2690" w14:textId="77777777" w:rsidR="00D53DE3" w:rsidRDefault="00D53DE3" w:rsidP="00D53DE3"/>
    <w:p w14:paraId="3BA35ADF" w14:textId="77777777" w:rsidR="00D53DE3" w:rsidRDefault="00D53DE3" w:rsidP="00D53DE3">
      <w:r>
        <w:t>## Main responsibilities</w:t>
      </w:r>
    </w:p>
    <w:p w14:paraId="04E200D2" w14:textId="77777777" w:rsidR="00D53DE3" w:rsidRDefault="00D53DE3" w:rsidP="00D53DE3"/>
    <w:p w14:paraId="6D4629AA" w14:textId="77777777" w:rsidR="00D53DE3" w:rsidRDefault="00D53DE3" w:rsidP="00D53DE3">
      <w:r>
        <w:t>### Routing</w:t>
      </w:r>
    </w:p>
    <w:p w14:paraId="37B9537F" w14:textId="77777777" w:rsidR="00D53DE3" w:rsidRDefault="00D53DE3" w:rsidP="00D53DE3">
      <w:r>
        <w:t>It maps paths and methods like:</w:t>
      </w:r>
    </w:p>
    <w:p w14:paraId="5BC508F9" w14:textId="77777777" w:rsidR="00D53DE3" w:rsidRDefault="00D53DE3" w:rsidP="00D53DE3">
      <w:r>
        <w:t>- `GET /users`</w:t>
      </w:r>
    </w:p>
    <w:p w14:paraId="30F6307E" w14:textId="77777777" w:rsidR="00D53DE3" w:rsidRDefault="00D53DE3" w:rsidP="00D53DE3">
      <w:r>
        <w:t>- `POST /orders`</w:t>
      </w:r>
    </w:p>
    <w:p w14:paraId="6FAF2B29" w14:textId="77777777" w:rsidR="00D53DE3" w:rsidRDefault="00D53DE3" w:rsidP="00D53DE3">
      <w:r>
        <w:t>- `DELETE /items/{id}`</w:t>
      </w:r>
    </w:p>
    <w:p w14:paraId="2E17B87C" w14:textId="77777777" w:rsidR="00D53DE3" w:rsidRDefault="00D53DE3" w:rsidP="00D53DE3"/>
    <w:p w14:paraId="5F0D38CC" w14:textId="77777777" w:rsidR="00D53DE3" w:rsidRDefault="00D53DE3" w:rsidP="00D53DE3">
      <w:r>
        <w:t>to specific integrations or backend handlers.</w:t>
      </w:r>
    </w:p>
    <w:p w14:paraId="1948DC74" w14:textId="77777777" w:rsidR="00D53DE3" w:rsidRDefault="00D53DE3" w:rsidP="00D53DE3"/>
    <w:p w14:paraId="1B3E08AA" w14:textId="77777777" w:rsidR="00D53DE3" w:rsidRDefault="00D53DE3" w:rsidP="00D53DE3">
      <w:r>
        <w:t>### Security</w:t>
      </w:r>
    </w:p>
    <w:p w14:paraId="35DF0FEA" w14:textId="77777777" w:rsidR="00D53DE3" w:rsidRDefault="00D53DE3" w:rsidP="00D53DE3">
      <w:r>
        <w:t>It can enforce authentication and authorization using:</w:t>
      </w:r>
    </w:p>
    <w:p w14:paraId="497259A7" w14:textId="77777777" w:rsidR="00D53DE3" w:rsidRDefault="00D53DE3" w:rsidP="00D53DE3">
      <w:r>
        <w:t>- IAM</w:t>
      </w:r>
    </w:p>
    <w:p w14:paraId="42E626BF" w14:textId="77777777" w:rsidR="00D53DE3" w:rsidRDefault="00D53DE3" w:rsidP="00D53DE3">
      <w:r>
        <w:t>- Cognito</w:t>
      </w:r>
    </w:p>
    <w:p w14:paraId="12694761" w14:textId="77777777" w:rsidR="00D53DE3" w:rsidRDefault="00D53DE3" w:rsidP="00D53DE3">
      <w:r>
        <w:t>- custom Lambda authorizers</w:t>
      </w:r>
    </w:p>
    <w:p w14:paraId="6BE40D7B" w14:textId="77777777" w:rsidR="00D53DE3" w:rsidRDefault="00D53DE3" w:rsidP="00D53DE3">
      <w:r>
        <w:t>- JWT authorizers</w:t>
      </w:r>
    </w:p>
    <w:p w14:paraId="26E61F32" w14:textId="77777777" w:rsidR="00D53DE3" w:rsidRDefault="00D53DE3" w:rsidP="00D53DE3"/>
    <w:p w14:paraId="65479036" w14:textId="77777777" w:rsidR="00D53DE3" w:rsidRDefault="00D53DE3" w:rsidP="00D53DE3">
      <w:r>
        <w:t>### Throttling</w:t>
      </w:r>
    </w:p>
    <w:p w14:paraId="057459A9" w14:textId="77777777" w:rsidR="00D53DE3" w:rsidRDefault="00D53DE3" w:rsidP="00D53DE3">
      <w:r>
        <w:t>It protects backends by limiting request rates and burst traffic.</w:t>
      </w:r>
    </w:p>
    <w:p w14:paraId="5BA06D67" w14:textId="77777777" w:rsidR="00D53DE3" w:rsidRDefault="00D53DE3" w:rsidP="00D53DE3"/>
    <w:p w14:paraId="3491ED6C" w14:textId="77777777" w:rsidR="00D53DE3" w:rsidRDefault="00D53DE3" w:rsidP="00D53DE3">
      <w:r>
        <w:t>### Request and response transformation</w:t>
      </w:r>
    </w:p>
    <w:p w14:paraId="5D4E1C61" w14:textId="77777777" w:rsidR="00D53DE3" w:rsidRDefault="00D53DE3" w:rsidP="00D53DE3">
      <w:r>
        <w:t>It can modify headers, query parameters, request bodies, and responses before forwarding them.</w:t>
      </w:r>
    </w:p>
    <w:p w14:paraId="18A38E68" w14:textId="77777777" w:rsidR="00D53DE3" w:rsidRDefault="00D53DE3" w:rsidP="00D53DE3"/>
    <w:p w14:paraId="559AE51A" w14:textId="77777777" w:rsidR="00D53DE3" w:rsidRDefault="00D53DE3" w:rsidP="00D53DE3">
      <w:r>
        <w:t>### Monitoring</w:t>
      </w:r>
    </w:p>
    <w:p w14:paraId="3253EE90" w14:textId="77777777" w:rsidR="00D53DE3" w:rsidRDefault="00D53DE3" w:rsidP="00D53DE3">
      <w:r>
        <w:t>It integrates with logs, metrics, and tracing.</w:t>
      </w:r>
    </w:p>
    <w:p w14:paraId="58F3D52A" w14:textId="77777777" w:rsidR="00D53DE3" w:rsidRDefault="00D53DE3" w:rsidP="00D53DE3"/>
    <w:p w14:paraId="1D4597B5" w14:textId="77777777" w:rsidR="00D53DE3" w:rsidRDefault="00D53DE3" w:rsidP="00D53DE3">
      <w:r>
        <w:t>## API Gateway types</w:t>
      </w:r>
    </w:p>
    <w:p w14:paraId="11D9C05E" w14:textId="77777777" w:rsidR="00D53DE3" w:rsidRDefault="00D53DE3" w:rsidP="00D53DE3"/>
    <w:p w14:paraId="69B57FCE" w14:textId="77777777" w:rsidR="00D53DE3" w:rsidRDefault="00D53DE3" w:rsidP="00D53DE3">
      <w:r>
        <w:t>### 1. REST API</w:t>
      </w:r>
    </w:p>
    <w:p w14:paraId="72F501BC" w14:textId="77777777" w:rsidR="00D53DE3" w:rsidRDefault="00D53DE3" w:rsidP="00D53DE3">
      <w:r>
        <w:t>This is the classic and most feature-rich API Gateway type.</w:t>
      </w:r>
    </w:p>
    <w:p w14:paraId="3C508BD3" w14:textId="77777777" w:rsidR="00D53DE3" w:rsidRDefault="00D53DE3" w:rsidP="00D53DE3"/>
    <w:p w14:paraId="7910E14F" w14:textId="77777777" w:rsidR="00D53DE3" w:rsidRDefault="00D53DE3" w:rsidP="00D53DE3">
      <w:r>
        <w:t>Best for:</w:t>
      </w:r>
    </w:p>
    <w:p w14:paraId="17A094BB" w14:textId="77777777" w:rsidR="00D53DE3" w:rsidRDefault="00D53DE3" w:rsidP="00D53DE3">
      <w:r>
        <w:t>- full control</w:t>
      </w:r>
    </w:p>
    <w:p w14:paraId="06767552" w14:textId="77777777" w:rsidR="00D53DE3" w:rsidRDefault="00D53DE3" w:rsidP="00D53DE3">
      <w:r>
        <w:t>- legacy API patterns</w:t>
      </w:r>
    </w:p>
    <w:p w14:paraId="097F84CA" w14:textId="77777777" w:rsidR="00D53DE3" w:rsidRDefault="00D53DE3" w:rsidP="00D53DE3">
      <w:r>
        <w:t>- advanced request/response mapping</w:t>
      </w:r>
    </w:p>
    <w:p w14:paraId="7C15DD1F" w14:textId="77777777" w:rsidR="00D53DE3" w:rsidRDefault="00D53DE3" w:rsidP="00D53DE3">
      <w:r>
        <w:t>- complex API management</w:t>
      </w:r>
    </w:p>
    <w:p w14:paraId="6DD0E0C0" w14:textId="77777777" w:rsidR="00D53DE3" w:rsidRDefault="00D53DE3" w:rsidP="00D53DE3"/>
    <w:p w14:paraId="014B1493" w14:textId="77777777" w:rsidR="00D53DE3" w:rsidRDefault="00D53DE3" w:rsidP="00D53DE3">
      <w:r>
        <w:t>### 2. HTTP API</w:t>
      </w:r>
    </w:p>
    <w:p w14:paraId="3860F164" w14:textId="77777777" w:rsidR="00D53DE3" w:rsidRDefault="00D53DE3" w:rsidP="00D53DE3">
      <w:r>
        <w:t>A lighter, simpler, and cheaper option.</w:t>
      </w:r>
    </w:p>
    <w:p w14:paraId="7A1966B0" w14:textId="77777777" w:rsidR="00D53DE3" w:rsidRDefault="00D53DE3" w:rsidP="00D53DE3"/>
    <w:p w14:paraId="3B855FAE" w14:textId="77777777" w:rsidR="00D53DE3" w:rsidRDefault="00D53DE3" w:rsidP="00D53DE3">
      <w:r>
        <w:t>Best for:</w:t>
      </w:r>
    </w:p>
    <w:p w14:paraId="06B465DD" w14:textId="77777777" w:rsidR="00D53DE3" w:rsidRDefault="00D53DE3" w:rsidP="00D53DE3">
      <w:r>
        <w:t>- modern JSON APIs</w:t>
      </w:r>
    </w:p>
    <w:p w14:paraId="51B485FB" w14:textId="77777777" w:rsidR="00D53DE3" w:rsidRDefault="00D53DE3" w:rsidP="00D53DE3">
      <w:r>
        <w:lastRenderedPageBreak/>
        <w:t>- lower latency</w:t>
      </w:r>
    </w:p>
    <w:p w14:paraId="1584DEF4" w14:textId="77777777" w:rsidR="00D53DE3" w:rsidRDefault="00D53DE3" w:rsidP="00D53DE3">
      <w:r>
        <w:t>- simpler routing and auth needs</w:t>
      </w:r>
    </w:p>
    <w:p w14:paraId="2569F848" w14:textId="77777777" w:rsidR="00D53DE3" w:rsidRDefault="00D53DE3" w:rsidP="00D53DE3">
      <w:r>
        <w:t>- most common web and mobile backends</w:t>
      </w:r>
    </w:p>
    <w:p w14:paraId="6D669A20" w14:textId="77777777" w:rsidR="00D53DE3" w:rsidRDefault="00D53DE3" w:rsidP="00D53DE3"/>
    <w:p w14:paraId="1433B1C4" w14:textId="77777777" w:rsidR="00D53DE3" w:rsidRDefault="00D53DE3" w:rsidP="00D53DE3">
      <w:r>
        <w:t>### 3. WebSocket API</w:t>
      </w:r>
    </w:p>
    <w:p w14:paraId="1E3774A9" w14:textId="77777777" w:rsidR="00D53DE3" w:rsidRDefault="00D53DE3" w:rsidP="00D53DE3">
      <w:r>
        <w:t>Used for two-way, real-time communication.</w:t>
      </w:r>
    </w:p>
    <w:p w14:paraId="508343AC" w14:textId="77777777" w:rsidR="00D53DE3" w:rsidRDefault="00D53DE3" w:rsidP="00D53DE3"/>
    <w:p w14:paraId="56C7F3E0" w14:textId="77777777" w:rsidR="00D53DE3" w:rsidRDefault="00D53DE3" w:rsidP="00D53DE3">
      <w:r>
        <w:t>Best for:</w:t>
      </w:r>
    </w:p>
    <w:p w14:paraId="4FE3C2C6" w14:textId="77777777" w:rsidR="00D53DE3" w:rsidRDefault="00D53DE3" w:rsidP="00D53DE3">
      <w:r>
        <w:t>- chat</w:t>
      </w:r>
    </w:p>
    <w:p w14:paraId="6FB3FD12" w14:textId="77777777" w:rsidR="00D53DE3" w:rsidRDefault="00D53DE3" w:rsidP="00D53DE3">
      <w:r>
        <w:t>- live updates</w:t>
      </w:r>
    </w:p>
    <w:p w14:paraId="67007EE4" w14:textId="77777777" w:rsidR="00D53DE3" w:rsidRDefault="00D53DE3" w:rsidP="00D53DE3">
      <w:r>
        <w:t>- collaborative apps</w:t>
      </w:r>
    </w:p>
    <w:p w14:paraId="1910EBA3" w14:textId="77777777" w:rsidR="00D53DE3" w:rsidRDefault="00D53DE3" w:rsidP="00D53DE3">
      <w:r>
        <w:t>- notifications</w:t>
      </w:r>
    </w:p>
    <w:p w14:paraId="392C9AE4" w14:textId="77777777" w:rsidR="00D53DE3" w:rsidRDefault="00D53DE3" w:rsidP="00D53DE3"/>
    <w:p w14:paraId="7F3EEC06" w14:textId="77777777" w:rsidR="00D53DE3" w:rsidRDefault="00D53DE3" w:rsidP="00D53DE3">
      <w:r>
        <w:t>## How a request flows</w:t>
      </w:r>
    </w:p>
    <w:p w14:paraId="2BF1A229" w14:textId="77777777" w:rsidR="00D53DE3" w:rsidRDefault="00D53DE3" w:rsidP="00D53DE3"/>
    <w:p w14:paraId="6FE6BBA9" w14:textId="77777777" w:rsidR="00D53DE3" w:rsidRDefault="00D53DE3" w:rsidP="00D53DE3">
      <w:r>
        <w:t>When a client sends a request:</w:t>
      </w:r>
    </w:p>
    <w:p w14:paraId="01BA2827" w14:textId="77777777" w:rsidR="00D53DE3" w:rsidRDefault="00D53DE3" w:rsidP="00D53DE3">
      <w:r>
        <w:t>1. API Gateway receives it.</w:t>
      </w:r>
    </w:p>
    <w:p w14:paraId="5DA3070E" w14:textId="77777777" w:rsidR="00D53DE3" w:rsidRDefault="00D53DE3" w:rsidP="00D53DE3">
      <w:r>
        <w:t>2. It checks authentication and authorization.</w:t>
      </w:r>
    </w:p>
    <w:p w14:paraId="52528857" w14:textId="77777777" w:rsidR="00D53DE3" w:rsidRDefault="00D53DE3" w:rsidP="00D53DE3">
      <w:r>
        <w:t>3. It applies throttling and validation.</w:t>
      </w:r>
    </w:p>
    <w:p w14:paraId="434563CC" w14:textId="77777777" w:rsidR="00D53DE3" w:rsidRDefault="00D53DE3" w:rsidP="00D53DE3">
      <w:r>
        <w:t>4. It maps the request to a backend integration.</w:t>
      </w:r>
    </w:p>
    <w:p w14:paraId="58125C0E" w14:textId="77777777" w:rsidR="00D53DE3" w:rsidRDefault="00D53DE3" w:rsidP="00D53DE3">
      <w:r>
        <w:t>5. The backend processes the request.</w:t>
      </w:r>
    </w:p>
    <w:p w14:paraId="536261D9" w14:textId="77777777" w:rsidR="00D53DE3" w:rsidRDefault="00D53DE3" w:rsidP="00D53DE3">
      <w:r>
        <w:t>6. API Gateway returns the response to the client.</w:t>
      </w:r>
    </w:p>
    <w:p w14:paraId="005096BB" w14:textId="77777777" w:rsidR="00D53DE3" w:rsidRDefault="00D53DE3" w:rsidP="00D53DE3"/>
    <w:p w14:paraId="2EB32FB1" w14:textId="77777777" w:rsidR="00D53DE3" w:rsidRDefault="00D53DE3" w:rsidP="00D53DE3">
      <w:r>
        <w:t>A sequence view:</w:t>
      </w:r>
    </w:p>
    <w:p w14:paraId="2B397624" w14:textId="77777777" w:rsidR="00D53DE3" w:rsidRDefault="00D53DE3" w:rsidP="00D53DE3"/>
    <w:p w14:paraId="567606F6" w14:textId="77777777" w:rsidR="00D53DE3" w:rsidRDefault="00D53DE3" w:rsidP="00D53DE3">
      <w:r>
        <w:t>```mermaid</w:t>
      </w:r>
    </w:p>
    <w:p w14:paraId="08F5FAF0" w14:textId="77777777" w:rsidR="00D53DE3" w:rsidRDefault="00D53DE3" w:rsidP="00D53DE3">
      <w:r>
        <w:t>sequenceDiagram</w:t>
      </w:r>
    </w:p>
    <w:p w14:paraId="5FA88E6B" w14:textId="77777777" w:rsidR="00D53DE3" w:rsidRDefault="00D53DE3" w:rsidP="00D53DE3">
      <w:r>
        <w:t xml:space="preserve">    participant C as Client</w:t>
      </w:r>
    </w:p>
    <w:p w14:paraId="606C98C7" w14:textId="77777777" w:rsidR="00D53DE3" w:rsidRDefault="00D53DE3" w:rsidP="00D53DE3">
      <w:r>
        <w:t xml:space="preserve">    participant G as API Gateway</w:t>
      </w:r>
    </w:p>
    <w:p w14:paraId="412DF870" w14:textId="77777777" w:rsidR="00D53DE3" w:rsidRDefault="00D53DE3" w:rsidP="00D53DE3">
      <w:r>
        <w:t xml:space="preserve">    participant B as Backend</w:t>
      </w:r>
    </w:p>
    <w:p w14:paraId="1BA0BAFB" w14:textId="77777777" w:rsidR="00D53DE3" w:rsidRDefault="00D53DE3" w:rsidP="00D53DE3"/>
    <w:p w14:paraId="0031DDF1" w14:textId="77777777" w:rsidR="00D53DE3" w:rsidRDefault="00D53DE3" w:rsidP="00D53DE3">
      <w:r>
        <w:t xml:space="preserve">    C-&gt;&gt;G: HTTP request</w:t>
      </w:r>
    </w:p>
    <w:p w14:paraId="141C2738" w14:textId="77777777" w:rsidR="00D53DE3" w:rsidRDefault="00D53DE3" w:rsidP="00D53DE3">
      <w:r>
        <w:t xml:space="preserve">    G-&gt;&gt;G: Authenticate and authorize</w:t>
      </w:r>
    </w:p>
    <w:p w14:paraId="17193975" w14:textId="77777777" w:rsidR="00D53DE3" w:rsidRDefault="00D53DE3" w:rsidP="00D53DE3">
      <w:r>
        <w:t xml:space="preserve">    G-&gt;&gt;G: Throttle and validate</w:t>
      </w:r>
    </w:p>
    <w:p w14:paraId="3DBE027F" w14:textId="77777777" w:rsidR="00D53DE3" w:rsidRDefault="00D53DE3" w:rsidP="00D53DE3">
      <w:r>
        <w:t xml:space="preserve">    G-&gt;&gt;B: Forward request</w:t>
      </w:r>
    </w:p>
    <w:p w14:paraId="3D7288A0" w14:textId="77777777" w:rsidR="00D53DE3" w:rsidRDefault="00D53DE3" w:rsidP="00D53DE3">
      <w:r>
        <w:t xml:space="preserve">    B--&gt;&gt;G: Response</w:t>
      </w:r>
    </w:p>
    <w:p w14:paraId="6DF040E8" w14:textId="77777777" w:rsidR="00D53DE3" w:rsidRDefault="00D53DE3" w:rsidP="00D53DE3">
      <w:r>
        <w:t xml:space="preserve">    G--&gt;&gt;C: HTTP response</w:t>
      </w:r>
    </w:p>
    <w:p w14:paraId="34F6FBDE" w14:textId="77777777" w:rsidR="00D53DE3" w:rsidRDefault="00D53DE3" w:rsidP="00D53DE3"/>
    <w:p w14:paraId="02294998" w14:textId="77777777" w:rsidR="00D53DE3" w:rsidRDefault="00D53DE3" w:rsidP="00D53DE3">
      <w:r>
        <w:t xml:space="preserve">    style C fill:#00ceff,stroke:#000000,stroke-width:2px,color:#000000</w:t>
      </w:r>
    </w:p>
    <w:p w14:paraId="04F90CD0" w14:textId="77777777" w:rsidR="00D53DE3" w:rsidRDefault="00D53DE3" w:rsidP="00D53DE3">
      <w:r>
        <w:t xml:space="preserve">    style G fill:#69db7c,stroke:#000000,stroke-width:2px,color:#000000</w:t>
      </w:r>
    </w:p>
    <w:p w14:paraId="616D2AB4" w14:textId="77777777" w:rsidR="00D53DE3" w:rsidRDefault="00D53DE3" w:rsidP="00D53DE3">
      <w:r>
        <w:t xml:space="preserve">    style B fill:#ffd43b,stroke:#000000,stroke-width:2px,color:#000000</w:t>
      </w:r>
    </w:p>
    <w:p w14:paraId="340C337E" w14:textId="77777777" w:rsidR="00D53DE3" w:rsidRDefault="00D53DE3" w:rsidP="00D53DE3">
      <w:r>
        <w:t>```</w:t>
      </w:r>
    </w:p>
    <w:p w14:paraId="532039D8" w14:textId="77777777" w:rsidR="00D53DE3" w:rsidRDefault="00D53DE3" w:rsidP="00D53DE3"/>
    <w:p w14:paraId="165801D7" w14:textId="77777777" w:rsidR="00D53DE3" w:rsidRDefault="00D53DE3" w:rsidP="00D53DE3">
      <w:r>
        <w:t>## Integrations</w:t>
      </w:r>
    </w:p>
    <w:p w14:paraId="494B5DEF" w14:textId="77777777" w:rsidR="00D53DE3" w:rsidRDefault="00D53DE3" w:rsidP="00D53DE3"/>
    <w:p w14:paraId="6B5F88F1" w14:textId="77777777" w:rsidR="00D53DE3" w:rsidRDefault="00D53DE3" w:rsidP="00D53DE3">
      <w:r>
        <w:t>API Gateway can integrate with many backend styles.</w:t>
      </w:r>
    </w:p>
    <w:p w14:paraId="4B156DB3" w14:textId="77777777" w:rsidR="00D53DE3" w:rsidRDefault="00D53DE3" w:rsidP="00D53DE3"/>
    <w:p w14:paraId="101E5874" w14:textId="77777777" w:rsidR="00D53DE3" w:rsidRDefault="00D53DE3" w:rsidP="00D53DE3">
      <w:r>
        <w:t>### Lambda integration</w:t>
      </w:r>
    </w:p>
    <w:p w14:paraId="7734073F" w14:textId="77777777" w:rsidR="00D53DE3" w:rsidRDefault="00D53DE3" w:rsidP="00D53DE3">
      <w:r>
        <w:t>This is one of the most common patterns. API Gateway invokes Lambda directly, which is useful for serverless APIs.</w:t>
      </w:r>
    </w:p>
    <w:p w14:paraId="2206E311" w14:textId="77777777" w:rsidR="00D53DE3" w:rsidRDefault="00D53DE3" w:rsidP="00D53DE3"/>
    <w:p w14:paraId="7D41BB4B" w14:textId="77777777" w:rsidR="00D53DE3" w:rsidRDefault="00D53DE3" w:rsidP="00D53DE3">
      <w:r>
        <w:t>### HTTP proxy integration</w:t>
      </w:r>
    </w:p>
    <w:p w14:paraId="5DBB2E52" w14:textId="77777777" w:rsidR="00D53DE3" w:rsidRDefault="00D53DE3" w:rsidP="00D53DE3">
      <w:r>
        <w:t>API Gateway forwards requests to another HTTP service, such as a containerized backend.</w:t>
      </w:r>
    </w:p>
    <w:p w14:paraId="70ECE637" w14:textId="77777777" w:rsidR="00D53DE3" w:rsidRDefault="00D53DE3" w:rsidP="00D53DE3"/>
    <w:p w14:paraId="4B48B16F" w14:textId="77777777" w:rsidR="00D53DE3" w:rsidRDefault="00D53DE3" w:rsidP="00D53DE3">
      <w:r>
        <w:t>### AWS service integration</w:t>
      </w:r>
    </w:p>
    <w:p w14:paraId="3ECBC711" w14:textId="77777777" w:rsidR="00D53DE3" w:rsidRDefault="00D53DE3" w:rsidP="00D53DE3">
      <w:r>
        <w:t>It can integrate with other AWS services directly in some scenarios.</w:t>
      </w:r>
    </w:p>
    <w:p w14:paraId="2AA0A58D" w14:textId="77777777" w:rsidR="00D53DE3" w:rsidRDefault="00D53DE3" w:rsidP="00D53DE3"/>
    <w:p w14:paraId="6FFBEBE9" w14:textId="77777777" w:rsidR="00D53DE3" w:rsidRDefault="00D53DE3" w:rsidP="00D53DE3">
      <w:r>
        <w:t>## Authentication and authorization</w:t>
      </w:r>
    </w:p>
    <w:p w14:paraId="2E9633BF" w14:textId="77777777" w:rsidR="00D53DE3" w:rsidRDefault="00D53DE3" w:rsidP="00D53DE3"/>
    <w:p w14:paraId="534BE1A7" w14:textId="77777777" w:rsidR="00D53DE3" w:rsidRDefault="00D53DE3" w:rsidP="00D53DE3">
      <w:r>
        <w:t>API Gateway can front your API with several security options.</w:t>
      </w:r>
    </w:p>
    <w:p w14:paraId="211CB782" w14:textId="77777777" w:rsidR="00D53DE3" w:rsidRDefault="00D53DE3" w:rsidP="00D53DE3"/>
    <w:p w14:paraId="65B8C905" w14:textId="77777777" w:rsidR="00D53DE3" w:rsidRDefault="00D53DE3" w:rsidP="00D53DE3">
      <w:r>
        <w:t>### IAM auth</w:t>
      </w:r>
    </w:p>
    <w:p w14:paraId="7D04BA00" w14:textId="77777777" w:rsidR="00D53DE3" w:rsidRDefault="00D53DE3" w:rsidP="00D53DE3">
      <w:r>
        <w:t>Useful for service-to-service access or AWS-native clients.</w:t>
      </w:r>
    </w:p>
    <w:p w14:paraId="39609580" w14:textId="77777777" w:rsidR="00D53DE3" w:rsidRDefault="00D53DE3" w:rsidP="00D53DE3"/>
    <w:p w14:paraId="495420F2" w14:textId="77777777" w:rsidR="00D53DE3" w:rsidRDefault="00D53DE3" w:rsidP="00D53DE3">
      <w:r>
        <w:t>### Cognito auth</w:t>
      </w:r>
    </w:p>
    <w:p w14:paraId="3B80CEC3" w14:textId="77777777" w:rsidR="00D53DE3" w:rsidRDefault="00D53DE3" w:rsidP="00D53DE3">
      <w:r>
        <w:t>Useful for user sign-in and user identity management.</w:t>
      </w:r>
    </w:p>
    <w:p w14:paraId="5788E96D" w14:textId="77777777" w:rsidR="00D53DE3" w:rsidRDefault="00D53DE3" w:rsidP="00D53DE3"/>
    <w:p w14:paraId="3A6FEB97" w14:textId="77777777" w:rsidR="00D53DE3" w:rsidRDefault="00D53DE3" w:rsidP="00D53DE3">
      <w:r>
        <w:t>### JWT auth</w:t>
      </w:r>
    </w:p>
    <w:p w14:paraId="72ADD665" w14:textId="77777777" w:rsidR="00D53DE3" w:rsidRDefault="00D53DE3" w:rsidP="00D53DE3">
      <w:r>
        <w:t>Useful when integrating with external identity providers.</w:t>
      </w:r>
    </w:p>
    <w:p w14:paraId="1206D908" w14:textId="77777777" w:rsidR="00D53DE3" w:rsidRDefault="00D53DE3" w:rsidP="00D53DE3"/>
    <w:p w14:paraId="2BC0B098" w14:textId="77777777" w:rsidR="00D53DE3" w:rsidRDefault="00D53DE3" w:rsidP="00D53DE3">
      <w:r>
        <w:t>### Lambda authorizers</w:t>
      </w:r>
    </w:p>
    <w:p w14:paraId="1A4382E6" w14:textId="77777777" w:rsidR="00D53DE3" w:rsidRDefault="00D53DE3" w:rsidP="00D53DE3">
      <w:r>
        <w:t>Useful when you need custom authorization logic.</w:t>
      </w:r>
    </w:p>
    <w:p w14:paraId="2B017691" w14:textId="77777777" w:rsidR="00D53DE3" w:rsidRDefault="00D53DE3" w:rsidP="00D53DE3"/>
    <w:p w14:paraId="722E5750" w14:textId="77777777" w:rsidR="00D53DE3" w:rsidRDefault="00D53DE3" w:rsidP="00D53DE3">
      <w:r>
        <w:t>This makes API Gateway a useful place to enforce access control before traffic reaches the backend.</w:t>
      </w:r>
    </w:p>
    <w:p w14:paraId="76D89291" w14:textId="77777777" w:rsidR="00D53DE3" w:rsidRDefault="00D53DE3" w:rsidP="00D53DE3"/>
    <w:p w14:paraId="6D7BC447" w14:textId="77777777" w:rsidR="00D53DE3" w:rsidRDefault="00D53DE3" w:rsidP="00D53DE3">
      <w:r>
        <w:t>## Throttling and quotas</w:t>
      </w:r>
    </w:p>
    <w:p w14:paraId="4025BE85" w14:textId="77777777" w:rsidR="00D53DE3" w:rsidRDefault="00D53DE3" w:rsidP="00D53DE3"/>
    <w:p w14:paraId="030ACF5C" w14:textId="77777777" w:rsidR="00D53DE3" w:rsidRDefault="00D53DE3" w:rsidP="00D53DE3">
      <w:r>
        <w:t>API Gateway can help protect backends from overload by:</w:t>
      </w:r>
    </w:p>
    <w:p w14:paraId="50C1A422" w14:textId="77777777" w:rsidR="00D53DE3" w:rsidRDefault="00D53DE3" w:rsidP="00D53DE3">
      <w:r>
        <w:t>- limiting requests per second</w:t>
      </w:r>
    </w:p>
    <w:p w14:paraId="2FC29089" w14:textId="77777777" w:rsidR="00D53DE3" w:rsidRDefault="00D53DE3" w:rsidP="00D53DE3">
      <w:r>
        <w:t>- enforcing burst limits</w:t>
      </w:r>
    </w:p>
    <w:p w14:paraId="562F9CA1" w14:textId="77777777" w:rsidR="00D53DE3" w:rsidRDefault="00D53DE3" w:rsidP="00D53DE3">
      <w:r>
        <w:t>- returning errors when clients exceed quotas</w:t>
      </w:r>
    </w:p>
    <w:p w14:paraId="7B98A38D" w14:textId="77777777" w:rsidR="00D53DE3" w:rsidRDefault="00D53DE3" w:rsidP="00D53DE3"/>
    <w:p w14:paraId="29C75AF9" w14:textId="77777777" w:rsidR="00D53DE3" w:rsidRDefault="00D53DE3" w:rsidP="00D53DE3">
      <w:r>
        <w:t>This is especially important if your backend is expensive or if you want to prevent abuse.</w:t>
      </w:r>
    </w:p>
    <w:p w14:paraId="5FF9DAF2" w14:textId="77777777" w:rsidR="00D53DE3" w:rsidRDefault="00D53DE3" w:rsidP="00D53DE3"/>
    <w:p w14:paraId="0F51639D" w14:textId="77777777" w:rsidR="00D53DE3" w:rsidRDefault="00D53DE3" w:rsidP="00D53DE3">
      <w:r>
        <w:t>## Caching</w:t>
      </w:r>
    </w:p>
    <w:p w14:paraId="40672E84" w14:textId="77777777" w:rsidR="00D53DE3" w:rsidRDefault="00D53DE3" w:rsidP="00D53DE3"/>
    <w:p w14:paraId="5170456F" w14:textId="77777777" w:rsidR="00D53DE3" w:rsidRDefault="00D53DE3" w:rsidP="00D53DE3">
      <w:r>
        <w:t>API Gateway can cache responses in some configurations.</w:t>
      </w:r>
    </w:p>
    <w:p w14:paraId="5B24981A" w14:textId="77777777" w:rsidR="00D53DE3" w:rsidRDefault="00D53DE3" w:rsidP="00D53DE3"/>
    <w:p w14:paraId="25EC030D" w14:textId="77777777" w:rsidR="00D53DE3" w:rsidRDefault="00D53DE3" w:rsidP="00D53DE3">
      <w:r>
        <w:t>This can reduce:</w:t>
      </w:r>
    </w:p>
    <w:p w14:paraId="6A3DC8E3" w14:textId="77777777" w:rsidR="00D53DE3" w:rsidRDefault="00D53DE3" w:rsidP="00D53DE3">
      <w:r>
        <w:t>- backend load</w:t>
      </w:r>
    </w:p>
    <w:p w14:paraId="5F508B06" w14:textId="77777777" w:rsidR="00D53DE3" w:rsidRDefault="00D53DE3" w:rsidP="00D53DE3">
      <w:r>
        <w:t>- latency</w:t>
      </w:r>
    </w:p>
    <w:p w14:paraId="2FF247DD" w14:textId="77777777" w:rsidR="00D53DE3" w:rsidRDefault="00D53DE3" w:rsidP="00D53DE3">
      <w:r>
        <w:t>- repeated computation</w:t>
      </w:r>
    </w:p>
    <w:p w14:paraId="7CBBA539" w14:textId="77777777" w:rsidR="00D53DE3" w:rsidRDefault="00D53DE3" w:rsidP="00D53DE3"/>
    <w:p w14:paraId="45BE87E6" w14:textId="77777777" w:rsidR="00D53DE3" w:rsidRDefault="00D53DE3" w:rsidP="00D53DE3">
      <w:r>
        <w:t>But you must be careful not to cache data that changes frequently or depends on per-user state.</w:t>
      </w:r>
    </w:p>
    <w:p w14:paraId="397056B3" w14:textId="77777777" w:rsidR="00D53DE3" w:rsidRDefault="00D53DE3" w:rsidP="00D53DE3"/>
    <w:p w14:paraId="25BAEA32" w14:textId="77777777" w:rsidR="00D53DE3" w:rsidRDefault="00D53DE3" w:rsidP="00D53DE3">
      <w:r>
        <w:t>## Request validation</w:t>
      </w:r>
    </w:p>
    <w:p w14:paraId="0EB7397D" w14:textId="77777777" w:rsidR="00D53DE3" w:rsidRDefault="00D53DE3" w:rsidP="00D53DE3"/>
    <w:p w14:paraId="2625222A" w14:textId="77777777" w:rsidR="00D53DE3" w:rsidRDefault="00D53DE3" w:rsidP="00D53DE3">
      <w:r>
        <w:t>You can validate:</w:t>
      </w:r>
    </w:p>
    <w:p w14:paraId="799C701C" w14:textId="77777777" w:rsidR="00D53DE3" w:rsidRDefault="00D53DE3" w:rsidP="00D53DE3">
      <w:r>
        <w:t>- request body</w:t>
      </w:r>
    </w:p>
    <w:p w14:paraId="0185CDA0" w14:textId="77777777" w:rsidR="00D53DE3" w:rsidRDefault="00D53DE3" w:rsidP="00D53DE3">
      <w:r>
        <w:t>- query params</w:t>
      </w:r>
    </w:p>
    <w:p w14:paraId="052E1286" w14:textId="77777777" w:rsidR="00D53DE3" w:rsidRDefault="00D53DE3" w:rsidP="00D53DE3">
      <w:r>
        <w:t>- headers</w:t>
      </w:r>
    </w:p>
    <w:p w14:paraId="53895647" w14:textId="77777777" w:rsidR="00D53DE3" w:rsidRDefault="00D53DE3" w:rsidP="00D53DE3">
      <w:r>
        <w:t>- path params</w:t>
      </w:r>
    </w:p>
    <w:p w14:paraId="56BFBE96" w14:textId="77777777" w:rsidR="00D53DE3" w:rsidRDefault="00D53DE3" w:rsidP="00D53DE3"/>
    <w:p w14:paraId="14FF6473" w14:textId="77777777" w:rsidR="00D53DE3" w:rsidRDefault="00D53DE3" w:rsidP="00D53DE3">
      <w:r>
        <w:t>This helps catch bad requests early and reduces backend burden.</w:t>
      </w:r>
    </w:p>
    <w:p w14:paraId="24BD4F18" w14:textId="77777777" w:rsidR="00D53DE3" w:rsidRDefault="00D53DE3" w:rsidP="00D53DE3"/>
    <w:p w14:paraId="0D9011DB" w14:textId="77777777" w:rsidR="00D53DE3" w:rsidRDefault="00D53DE3" w:rsidP="00D53DE3">
      <w:r>
        <w:t>## CORS</w:t>
      </w:r>
    </w:p>
    <w:p w14:paraId="6B09B2A2" w14:textId="77777777" w:rsidR="00D53DE3" w:rsidRDefault="00D53DE3" w:rsidP="00D53DE3"/>
    <w:p w14:paraId="6E16D3E7" w14:textId="77777777" w:rsidR="00D53DE3" w:rsidRDefault="00D53DE3" w:rsidP="00D53DE3">
      <w:r>
        <w:t>For browser-based applications, API Gateway can support CORS so web clients can call your API from different origins.</w:t>
      </w:r>
    </w:p>
    <w:p w14:paraId="7CCC4A36" w14:textId="77777777" w:rsidR="00D53DE3" w:rsidRDefault="00D53DE3" w:rsidP="00D53DE3"/>
    <w:p w14:paraId="4447FF37" w14:textId="77777777" w:rsidR="00D53DE3" w:rsidRDefault="00D53DE3" w:rsidP="00D53DE3">
      <w:r>
        <w:t>This is often necessary for frontend-backend separation.</w:t>
      </w:r>
    </w:p>
    <w:p w14:paraId="1916B5BA" w14:textId="77777777" w:rsidR="00D53DE3" w:rsidRDefault="00D53DE3" w:rsidP="00D53DE3"/>
    <w:p w14:paraId="174664C2" w14:textId="77777777" w:rsidR="00D53DE3" w:rsidRDefault="00D53DE3" w:rsidP="00D53DE3">
      <w:r>
        <w:t>## Versioning and stages</w:t>
      </w:r>
    </w:p>
    <w:p w14:paraId="02942532" w14:textId="77777777" w:rsidR="00D53DE3" w:rsidRDefault="00D53DE3" w:rsidP="00D53DE3"/>
    <w:p w14:paraId="0863A3EB" w14:textId="77777777" w:rsidR="00D53DE3" w:rsidRDefault="00D53DE3" w:rsidP="00D53DE3">
      <w:r>
        <w:lastRenderedPageBreak/>
        <w:t>API Gateway supports stages, which let you deploy different versions of an API such as:</w:t>
      </w:r>
    </w:p>
    <w:p w14:paraId="71941D0D" w14:textId="77777777" w:rsidR="00D53DE3" w:rsidRDefault="00D53DE3" w:rsidP="00D53DE3">
      <w:r>
        <w:t>- dev</w:t>
      </w:r>
    </w:p>
    <w:p w14:paraId="5A2B72C6" w14:textId="77777777" w:rsidR="00D53DE3" w:rsidRDefault="00D53DE3" w:rsidP="00D53DE3">
      <w:r>
        <w:t>- test</w:t>
      </w:r>
    </w:p>
    <w:p w14:paraId="4FDEF89C" w14:textId="77777777" w:rsidR="00D53DE3" w:rsidRDefault="00D53DE3" w:rsidP="00D53DE3">
      <w:r>
        <w:t>- prod</w:t>
      </w:r>
    </w:p>
    <w:p w14:paraId="37F45AFB" w14:textId="77777777" w:rsidR="00D53DE3" w:rsidRDefault="00D53DE3" w:rsidP="00D53DE3"/>
    <w:p w14:paraId="34530EA6" w14:textId="77777777" w:rsidR="00D53DE3" w:rsidRDefault="00D53DE3" w:rsidP="00D53DE3">
      <w:r>
        <w:t>This makes it easier to manage releases and testing.</w:t>
      </w:r>
    </w:p>
    <w:p w14:paraId="7165CA5F" w14:textId="77777777" w:rsidR="00D53DE3" w:rsidRDefault="00D53DE3" w:rsidP="00D53DE3"/>
    <w:p w14:paraId="69119712" w14:textId="77777777" w:rsidR="00D53DE3" w:rsidRDefault="00D53DE3" w:rsidP="00D53DE3">
      <w:r>
        <w:t>## Logging and observability</w:t>
      </w:r>
    </w:p>
    <w:p w14:paraId="62DD716B" w14:textId="77777777" w:rsidR="00D53DE3" w:rsidRDefault="00D53DE3" w:rsidP="00D53DE3"/>
    <w:p w14:paraId="6454F494" w14:textId="77777777" w:rsidR="00D53DE3" w:rsidRDefault="00D53DE3" w:rsidP="00D53DE3">
      <w:r>
        <w:t>API Gateway integrates with:</w:t>
      </w:r>
    </w:p>
    <w:p w14:paraId="2A37C262" w14:textId="77777777" w:rsidR="00D53DE3" w:rsidRDefault="00D53DE3" w:rsidP="00D53DE3">
      <w:r>
        <w:t>- CloudWatch Logs</w:t>
      </w:r>
    </w:p>
    <w:p w14:paraId="382903AB" w14:textId="77777777" w:rsidR="00D53DE3" w:rsidRDefault="00D53DE3" w:rsidP="00D53DE3">
      <w:r>
        <w:t>- CloudWatch Metrics</w:t>
      </w:r>
    </w:p>
    <w:p w14:paraId="187E7756" w14:textId="77777777" w:rsidR="00D53DE3" w:rsidRDefault="00D53DE3" w:rsidP="00D53DE3">
      <w:r>
        <w:t>- X-Ray tracing</w:t>
      </w:r>
    </w:p>
    <w:p w14:paraId="46B4EB45" w14:textId="77777777" w:rsidR="00D53DE3" w:rsidRDefault="00D53DE3" w:rsidP="00D53DE3"/>
    <w:p w14:paraId="25B2856B" w14:textId="77777777" w:rsidR="00D53DE3" w:rsidRDefault="00D53DE3" w:rsidP="00D53DE3">
      <w:r>
        <w:t>This helps you track:</w:t>
      </w:r>
    </w:p>
    <w:p w14:paraId="4CB51B0F" w14:textId="77777777" w:rsidR="00D53DE3" w:rsidRDefault="00D53DE3" w:rsidP="00D53DE3">
      <w:r>
        <w:t>- request counts</w:t>
      </w:r>
    </w:p>
    <w:p w14:paraId="5ADBE956" w14:textId="77777777" w:rsidR="00D53DE3" w:rsidRDefault="00D53DE3" w:rsidP="00D53DE3">
      <w:r>
        <w:t>- latency</w:t>
      </w:r>
    </w:p>
    <w:p w14:paraId="41936EBF" w14:textId="77777777" w:rsidR="00D53DE3" w:rsidRDefault="00D53DE3" w:rsidP="00D53DE3">
      <w:r>
        <w:t>- error rates</w:t>
      </w:r>
    </w:p>
    <w:p w14:paraId="500C5B72" w14:textId="77777777" w:rsidR="00D53DE3" w:rsidRDefault="00D53DE3" w:rsidP="00D53DE3">
      <w:r>
        <w:t>- authorization failures</w:t>
      </w:r>
    </w:p>
    <w:p w14:paraId="051CF7E3" w14:textId="77777777" w:rsidR="00D53DE3" w:rsidRDefault="00D53DE3" w:rsidP="00D53DE3">
      <w:r>
        <w:t>- backend performance</w:t>
      </w:r>
    </w:p>
    <w:p w14:paraId="435E8047" w14:textId="77777777" w:rsidR="00D53DE3" w:rsidRDefault="00D53DE3" w:rsidP="00D53DE3"/>
    <w:p w14:paraId="1B6C0235" w14:textId="77777777" w:rsidR="00D53DE3" w:rsidRDefault="00D53DE3" w:rsidP="00D53DE3">
      <w:r>
        <w:t>## API Gateway and serverless</w:t>
      </w:r>
    </w:p>
    <w:p w14:paraId="199D59A3" w14:textId="77777777" w:rsidR="00D53DE3" w:rsidRDefault="00D53DE3" w:rsidP="00D53DE3"/>
    <w:p w14:paraId="44848666" w14:textId="77777777" w:rsidR="00D53DE3" w:rsidRDefault="00D53DE3" w:rsidP="00D53DE3">
      <w:r>
        <w:lastRenderedPageBreak/>
        <w:t>API Gateway is often paired with Lambda in serverless architectures.</w:t>
      </w:r>
    </w:p>
    <w:p w14:paraId="2B24DC22" w14:textId="77777777" w:rsidR="00D53DE3" w:rsidRDefault="00D53DE3" w:rsidP="00D53DE3"/>
    <w:p w14:paraId="401DDF77" w14:textId="77777777" w:rsidR="00D53DE3" w:rsidRDefault="00D53DE3" w:rsidP="00D53DE3">
      <w:r>
        <w:t>For example:</w:t>
      </w:r>
    </w:p>
    <w:p w14:paraId="5512AD46" w14:textId="77777777" w:rsidR="00D53DE3" w:rsidRDefault="00D53DE3" w:rsidP="00D53DE3">
      <w:r>
        <w:t>- client calls API Gateway</w:t>
      </w:r>
    </w:p>
    <w:p w14:paraId="488E367D" w14:textId="77777777" w:rsidR="00D53DE3" w:rsidRDefault="00D53DE3" w:rsidP="00D53DE3">
      <w:r>
        <w:t>- API Gateway invokes Lambda</w:t>
      </w:r>
    </w:p>
    <w:p w14:paraId="12CD2E02" w14:textId="77777777" w:rsidR="00D53DE3" w:rsidRDefault="00D53DE3" w:rsidP="00D53DE3">
      <w:r>
        <w:t>- Lambda talks to DynamoDB or SQS</w:t>
      </w:r>
    </w:p>
    <w:p w14:paraId="646AB8F9" w14:textId="77777777" w:rsidR="00D53DE3" w:rsidRDefault="00D53DE3" w:rsidP="00D53DE3">
      <w:r>
        <w:t>- response returns through API Gateway</w:t>
      </w:r>
    </w:p>
    <w:p w14:paraId="6D4715C6" w14:textId="77777777" w:rsidR="00D53DE3" w:rsidRDefault="00D53DE3" w:rsidP="00D53DE3"/>
    <w:p w14:paraId="5B1B4DA8" w14:textId="77777777" w:rsidR="00D53DE3" w:rsidRDefault="00D53DE3" w:rsidP="00D53DE3">
      <w:r>
        <w:t>This is a very common pattern for lightweight APIs.</w:t>
      </w:r>
    </w:p>
    <w:p w14:paraId="417F0245" w14:textId="77777777" w:rsidR="00D53DE3" w:rsidRDefault="00D53DE3" w:rsidP="00D53DE3"/>
    <w:p w14:paraId="4086DB8C" w14:textId="77777777" w:rsidR="00D53DE3" w:rsidRDefault="00D53DE3" w:rsidP="00D53DE3">
      <w:r>
        <w:t>## API Gateway and microservices</w:t>
      </w:r>
    </w:p>
    <w:p w14:paraId="10A15278" w14:textId="77777777" w:rsidR="00D53DE3" w:rsidRDefault="00D53DE3" w:rsidP="00D53DE3"/>
    <w:p w14:paraId="17E57972" w14:textId="77777777" w:rsidR="00D53DE3" w:rsidRDefault="00D53DE3" w:rsidP="00D53DE3">
      <w:r>
        <w:t>In microservice systems, API Gateway often acts as the single entry point.</w:t>
      </w:r>
    </w:p>
    <w:p w14:paraId="5970D890" w14:textId="77777777" w:rsidR="00D53DE3" w:rsidRDefault="00D53DE3" w:rsidP="00D53DE3"/>
    <w:p w14:paraId="5930F775" w14:textId="77777777" w:rsidR="00D53DE3" w:rsidRDefault="00D53DE3" w:rsidP="00D53DE3">
      <w:r>
        <w:t>It can:</w:t>
      </w:r>
    </w:p>
    <w:p w14:paraId="469239F7" w14:textId="77777777" w:rsidR="00D53DE3" w:rsidRDefault="00D53DE3" w:rsidP="00D53DE3">
      <w:r>
        <w:t>- route to multiple services</w:t>
      </w:r>
    </w:p>
    <w:p w14:paraId="72C6993C" w14:textId="77777777" w:rsidR="00D53DE3" w:rsidRDefault="00D53DE3" w:rsidP="00D53DE3">
      <w:r>
        <w:t>- centralize auth</w:t>
      </w:r>
    </w:p>
    <w:p w14:paraId="47F19133" w14:textId="77777777" w:rsidR="00D53DE3" w:rsidRDefault="00D53DE3" w:rsidP="00D53DE3">
      <w:r>
        <w:t>- handle cross-cutting concerns</w:t>
      </w:r>
    </w:p>
    <w:p w14:paraId="195C3BDA" w14:textId="77777777" w:rsidR="00D53DE3" w:rsidRDefault="00D53DE3" w:rsidP="00D53DE3">
      <w:r>
        <w:t>- simplify client access</w:t>
      </w:r>
    </w:p>
    <w:p w14:paraId="0270EA5F" w14:textId="77777777" w:rsidR="00D53DE3" w:rsidRDefault="00D53DE3" w:rsidP="00D53DE3"/>
    <w:p w14:paraId="40DBFFA0" w14:textId="77777777" w:rsidR="00D53DE3" w:rsidRDefault="00D53DE3" w:rsidP="00D53DE3">
      <w:r>
        <w:t>A common architecture:</w:t>
      </w:r>
    </w:p>
    <w:p w14:paraId="52EA710C" w14:textId="77777777" w:rsidR="00D53DE3" w:rsidRDefault="00D53DE3" w:rsidP="00D53DE3"/>
    <w:p w14:paraId="06FFB4A0" w14:textId="77777777" w:rsidR="00D53DE3" w:rsidRDefault="00D53DE3" w:rsidP="00D53DE3">
      <w:r>
        <w:t>```mermaid</w:t>
      </w:r>
    </w:p>
    <w:p w14:paraId="1AC11ABF" w14:textId="77777777" w:rsidR="00D53DE3" w:rsidRDefault="00D53DE3" w:rsidP="00D53DE3">
      <w:r>
        <w:lastRenderedPageBreak/>
        <w:t>flowchart TB</w:t>
      </w:r>
    </w:p>
    <w:p w14:paraId="7D2BC2D6" w14:textId="77777777" w:rsidR="00D53DE3" w:rsidRDefault="00D53DE3" w:rsidP="00D53DE3">
      <w:r>
        <w:t xml:space="preserve">    Client[Client] --&gt; APIGW[API Gateway]</w:t>
      </w:r>
    </w:p>
    <w:p w14:paraId="12DE8774" w14:textId="77777777" w:rsidR="00D53DE3" w:rsidRDefault="00D53DE3" w:rsidP="00D53DE3">
      <w:r>
        <w:t xml:space="preserve">    APIGW --&gt; UserSvc[User Service]</w:t>
      </w:r>
    </w:p>
    <w:p w14:paraId="7DFF1C6B" w14:textId="77777777" w:rsidR="00D53DE3" w:rsidRDefault="00D53DE3" w:rsidP="00D53DE3">
      <w:r>
        <w:t xml:space="preserve">    APIGW --&gt; OrderSvc[Order Service]</w:t>
      </w:r>
    </w:p>
    <w:p w14:paraId="3EF22650" w14:textId="77777777" w:rsidR="00D53DE3" w:rsidRDefault="00D53DE3" w:rsidP="00D53DE3">
      <w:r>
        <w:t xml:space="preserve">    APIGW --&gt; PaymentSvc[Payment Service]</w:t>
      </w:r>
    </w:p>
    <w:p w14:paraId="6AB4A533" w14:textId="77777777" w:rsidR="00D53DE3" w:rsidRDefault="00D53DE3" w:rsidP="00D53DE3">
      <w:r>
        <w:t xml:space="preserve">    APIGW --&gt; NotificationSvc[Notification Service]</w:t>
      </w:r>
    </w:p>
    <w:p w14:paraId="2F328313" w14:textId="77777777" w:rsidR="00D53DE3" w:rsidRDefault="00D53DE3" w:rsidP="00D53DE3"/>
    <w:p w14:paraId="3FDB38CF" w14:textId="77777777" w:rsidR="00D53DE3" w:rsidRDefault="00D53DE3" w:rsidP="00D53DE3">
      <w:r>
        <w:t xml:space="preserve">    style Client fill:#00ceff,stroke:#000000,stroke-width:2px,color:#000000</w:t>
      </w:r>
    </w:p>
    <w:p w14:paraId="581F2CEC" w14:textId="77777777" w:rsidR="00D53DE3" w:rsidRDefault="00D53DE3" w:rsidP="00D53DE3">
      <w:r>
        <w:t xml:space="preserve">    style APIGW fill:#69db7c,stroke:#000000,stroke-width:2px,color:#000000</w:t>
      </w:r>
    </w:p>
    <w:p w14:paraId="3F0B3DC4" w14:textId="77777777" w:rsidR="00D53DE3" w:rsidRDefault="00D53DE3" w:rsidP="00D53DE3">
      <w:r>
        <w:t xml:space="preserve">    style UserSvc fill:#ffd43b,stroke:#000000,stroke-width:2px,color:#000000</w:t>
      </w:r>
    </w:p>
    <w:p w14:paraId="2D4D4E7D" w14:textId="77777777" w:rsidR="00D53DE3" w:rsidRDefault="00D53DE3" w:rsidP="00D53DE3">
      <w:r>
        <w:t xml:space="preserve">    style OrderSvc fill:#ffd43b,stroke:#000000,stroke-width:2px,color:#000000</w:t>
      </w:r>
    </w:p>
    <w:p w14:paraId="09C8D36D" w14:textId="77777777" w:rsidR="00D53DE3" w:rsidRDefault="00D53DE3" w:rsidP="00D53DE3">
      <w:r>
        <w:t xml:space="preserve">    style PaymentSvc fill:#ffd43b,stroke:#000000,stroke-width:2px,color:#000000</w:t>
      </w:r>
    </w:p>
    <w:p w14:paraId="7863B10B" w14:textId="77777777" w:rsidR="00D53DE3" w:rsidRDefault="00D53DE3" w:rsidP="00D53DE3">
      <w:r>
        <w:t xml:space="preserve">    style NotificationSvc fill:#ffd43b,stroke:#000000,stroke-width:2px,color:#000000</w:t>
      </w:r>
    </w:p>
    <w:p w14:paraId="238BF8E5" w14:textId="77777777" w:rsidR="00D53DE3" w:rsidRDefault="00D53DE3" w:rsidP="00D53DE3">
      <w:r>
        <w:t>```</w:t>
      </w:r>
    </w:p>
    <w:p w14:paraId="4BD83372" w14:textId="77777777" w:rsidR="00D53DE3" w:rsidRDefault="00D53DE3" w:rsidP="00D53DE3"/>
    <w:p w14:paraId="403A767A" w14:textId="77777777" w:rsidR="00D53DE3" w:rsidRDefault="00D53DE3" w:rsidP="00D53DE3">
      <w:r>
        <w:t>This keeps clients from needing to understand internal service topology.</w:t>
      </w:r>
    </w:p>
    <w:p w14:paraId="1DE00CE6" w14:textId="77777777" w:rsidR="00D53DE3" w:rsidRDefault="00D53DE3" w:rsidP="00D53DE3"/>
    <w:p w14:paraId="375BA095" w14:textId="77777777" w:rsidR="00D53DE3" w:rsidRDefault="00D53DE3" w:rsidP="00D53DE3">
      <w:r>
        <w:t>## Advantages of API Gateway</w:t>
      </w:r>
    </w:p>
    <w:p w14:paraId="512C437A" w14:textId="77777777" w:rsidR="00D53DE3" w:rsidRDefault="00D53DE3" w:rsidP="00D53DE3"/>
    <w:p w14:paraId="2A2586DF" w14:textId="77777777" w:rsidR="00D53DE3" w:rsidRDefault="00D53DE3" w:rsidP="00D53DE3">
      <w:r>
        <w:lastRenderedPageBreak/>
        <w:t>- Centralized entry point</w:t>
      </w:r>
    </w:p>
    <w:p w14:paraId="7CB3F3E5" w14:textId="77777777" w:rsidR="00D53DE3" w:rsidRDefault="00D53DE3" w:rsidP="00D53DE3">
      <w:r>
        <w:t>- Authentication and authorization</w:t>
      </w:r>
    </w:p>
    <w:p w14:paraId="1EA0A50F" w14:textId="77777777" w:rsidR="00D53DE3" w:rsidRDefault="00D53DE3" w:rsidP="00D53DE3">
      <w:r>
        <w:t>- Throttling and quotas</w:t>
      </w:r>
    </w:p>
    <w:p w14:paraId="13E8F683" w14:textId="77777777" w:rsidR="00D53DE3" w:rsidRDefault="00D53DE3" w:rsidP="00D53DE3">
      <w:r>
        <w:t>- Request transformation</w:t>
      </w:r>
    </w:p>
    <w:p w14:paraId="6B45ACB2" w14:textId="77777777" w:rsidR="00D53DE3" w:rsidRDefault="00D53DE3" w:rsidP="00D53DE3">
      <w:r>
        <w:t>- Observability</w:t>
      </w:r>
    </w:p>
    <w:p w14:paraId="6AFF0FD7" w14:textId="77777777" w:rsidR="00D53DE3" w:rsidRDefault="00D53DE3" w:rsidP="00D53DE3">
      <w:r>
        <w:t>- Easier client integration</w:t>
      </w:r>
    </w:p>
    <w:p w14:paraId="560F8997" w14:textId="77777777" w:rsidR="00D53DE3" w:rsidRDefault="00D53DE3" w:rsidP="00D53DE3">
      <w:r>
        <w:t>- Works well with serverless and microservices</w:t>
      </w:r>
    </w:p>
    <w:p w14:paraId="2D1E41A5" w14:textId="77777777" w:rsidR="00D53DE3" w:rsidRDefault="00D53DE3" w:rsidP="00D53DE3"/>
    <w:p w14:paraId="7CC91DF8" w14:textId="77777777" w:rsidR="00D53DE3" w:rsidRDefault="00D53DE3" w:rsidP="00D53DE3">
      <w:r>
        <w:t>## Limitations and trade-offs</w:t>
      </w:r>
    </w:p>
    <w:p w14:paraId="4A8FBACA" w14:textId="77777777" w:rsidR="00D53DE3" w:rsidRDefault="00D53DE3" w:rsidP="00D53DE3"/>
    <w:p w14:paraId="06FDAF6D" w14:textId="77777777" w:rsidR="00D53DE3" w:rsidRDefault="00D53DE3" w:rsidP="00D53DE3">
      <w:r>
        <w:t>- Adds latency compared to direct service calls</w:t>
      </w:r>
    </w:p>
    <w:p w14:paraId="4D3FAC7B" w14:textId="77777777" w:rsidR="00D53DE3" w:rsidRDefault="00D53DE3" w:rsidP="00D53DE3">
      <w:r>
        <w:t>- Can become a bottleneck if too much logic is pushed into it</w:t>
      </w:r>
    </w:p>
    <w:p w14:paraId="1EC8DA41" w14:textId="77777777" w:rsidR="00D53DE3" w:rsidRDefault="00D53DE3" w:rsidP="00D53DE3">
      <w:r>
        <w:t>- More configuration complexity</w:t>
      </w:r>
    </w:p>
    <w:p w14:paraId="1A69B4DA" w14:textId="77777777" w:rsidR="00D53DE3" w:rsidRDefault="00D53DE3" w:rsidP="00D53DE3">
      <w:r>
        <w:t>- Can increase cost at high request volumes</w:t>
      </w:r>
    </w:p>
    <w:p w14:paraId="644BBC60" w14:textId="77777777" w:rsidR="00D53DE3" w:rsidRDefault="00D53DE3" w:rsidP="00D53DE3">
      <w:r>
        <w:t>- Not ideal if you need extremely low-latency raw pass-through at massive scale</w:t>
      </w:r>
    </w:p>
    <w:p w14:paraId="48869D05" w14:textId="77777777" w:rsidR="00D53DE3" w:rsidRDefault="00D53DE3" w:rsidP="00D53DE3"/>
    <w:p w14:paraId="6F42A31A" w14:textId="77777777" w:rsidR="00D53DE3" w:rsidRDefault="00D53DE3" w:rsidP="00D53DE3">
      <w:r>
        <w:t>## Common mistakes</w:t>
      </w:r>
    </w:p>
    <w:p w14:paraId="6A7817ED" w14:textId="77777777" w:rsidR="00D53DE3" w:rsidRDefault="00D53DE3" w:rsidP="00D53DE3"/>
    <w:p w14:paraId="1C3AC620" w14:textId="77777777" w:rsidR="00D53DE3" w:rsidRDefault="00D53DE3" w:rsidP="00D53DE3">
      <w:r>
        <w:t>- putting business logic into the gateway</w:t>
      </w:r>
    </w:p>
    <w:p w14:paraId="15CF8A1A" w14:textId="77777777" w:rsidR="00D53DE3" w:rsidRDefault="00D53DE3" w:rsidP="00D53DE3">
      <w:r>
        <w:t>- making it too smart and recreating an ESB</w:t>
      </w:r>
    </w:p>
    <w:p w14:paraId="55F1BE11" w14:textId="77777777" w:rsidR="00D53DE3" w:rsidRDefault="00D53DE3" w:rsidP="00D53DE3">
      <w:r>
        <w:t>- caching user-specific responses incorrectly</w:t>
      </w:r>
    </w:p>
    <w:p w14:paraId="36157BFA" w14:textId="77777777" w:rsidR="00D53DE3" w:rsidRDefault="00D53DE3" w:rsidP="00D53DE3">
      <w:r>
        <w:t>- not setting throttles and quotas</w:t>
      </w:r>
    </w:p>
    <w:p w14:paraId="7141EB93" w14:textId="77777777" w:rsidR="00D53DE3" w:rsidRDefault="00D53DE3" w:rsidP="00D53DE3">
      <w:r>
        <w:t>- not using proper authentication</w:t>
      </w:r>
    </w:p>
    <w:p w14:paraId="08F76ABB" w14:textId="77777777" w:rsidR="00D53DE3" w:rsidRDefault="00D53DE3" w:rsidP="00D53DE3">
      <w:r>
        <w:lastRenderedPageBreak/>
        <w:t>- exposing too many internal details through the API shape</w:t>
      </w:r>
    </w:p>
    <w:p w14:paraId="16C63305" w14:textId="77777777" w:rsidR="00D53DE3" w:rsidRDefault="00D53DE3" w:rsidP="00D53DE3">
      <w:r>
        <w:t>- overcomplicating mapping templates when a simpler backend would be better</w:t>
      </w:r>
    </w:p>
    <w:p w14:paraId="4CA00B4D" w14:textId="77777777" w:rsidR="00D53DE3" w:rsidRDefault="00D53DE3" w:rsidP="00D53DE3"/>
    <w:p w14:paraId="32DE6390" w14:textId="77777777" w:rsidR="00D53DE3" w:rsidRDefault="00D53DE3" w:rsidP="00D53DE3">
      <w:r>
        <w:t>## API Gateway vs Load Balancer</w:t>
      </w:r>
    </w:p>
    <w:p w14:paraId="189E55F2" w14:textId="77777777" w:rsidR="00D53DE3" w:rsidRDefault="00D53DE3" w:rsidP="00D53DE3"/>
    <w:p w14:paraId="0D53D519" w14:textId="77777777" w:rsidR="00D53DE3" w:rsidRDefault="00D53DE3" w:rsidP="00D53DE3">
      <w:r>
        <w:t>This is a common distinction.</w:t>
      </w:r>
    </w:p>
    <w:p w14:paraId="6422CBB0" w14:textId="77777777" w:rsidR="00D53DE3" w:rsidRDefault="00D53DE3" w:rsidP="00D53DE3"/>
    <w:p w14:paraId="25ED1434" w14:textId="77777777" w:rsidR="00D53DE3" w:rsidRDefault="00D53DE3" w:rsidP="00D53DE3">
      <w:r>
        <w:t>### API Gateway</w:t>
      </w:r>
    </w:p>
    <w:p w14:paraId="132CCCA2" w14:textId="77777777" w:rsidR="00D53DE3" w:rsidRDefault="00D53DE3" w:rsidP="00D53DE3">
      <w:r>
        <w:t>- API management</w:t>
      </w:r>
    </w:p>
    <w:p w14:paraId="38B3301A" w14:textId="77777777" w:rsidR="00D53DE3" w:rsidRDefault="00D53DE3" w:rsidP="00D53DE3">
      <w:r>
        <w:t>- auth</w:t>
      </w:r>
    </w:p>
    <w:p w14:paraId="4D4939B3" w14:textId="77777777" w:rsidR="00D53DE3" w:rsidRDefault="00D53DE3" w:rsidP="00D53DE3">
      <w:r>
        <w:t>- throttling</w:t>
      </w:r>
    </w:p>
    <w:p w14:paraId="0D376338" w14:textId="77777777" w:rsidR="00D53DE3" w:rsidRDefault="00D53DE3" w:rsidP="00D53DE3">
      <w:r>
        <w:t>- transformation</w:t>
      </w:r>
    </w:p>
    <w:p w14:paraId="20E610FF" w14:textId="77777777" w:rsidR="00D53DE3" w:rsidRDefault="00D53DE3" w:rsidP="00D53DE3">
      <w:r>
        <w:t>- API-specific policies</w:t>
      </w:r>
    </w:p>
    <w:p w14:paraId="3526BC36" w14:textId="77777777" w:rsidR="00D53DE3" w:rsidRDefault="00D53DE3" w:rsidP="00D53DE3"/>
    <w:p w14:paraId="2A0F3896" w14:textId="77777777" w:rsidR="00D53DE3" w:rsidRDefault="00D53DE3" w:rsidP="00D53DE3">
      <w:r>
        <w:t>### Load Balancer</w:t>
      </w:r>
    </w:p>
    <w:p w14:paraId="24FAAB95" w14:textId="77777777" w:rsidR="00D53DE3" w:rsidRDefault="00D53DE3" w:rsidP="00D53DE3">
      <w:r>
        <w:t>- traffic distribution</w:t>
      </w:r>
    </w:p>
    <w:p w14:paraId="3F954BD8" w14:textId="77777777" w:rsidR="00D53DE3" w:rsidRDefault="00D53DE3" w:rsidP="00D53DE3">
      <w:r>
        <w:t>- health checks</w:t>
      </w:r>
    </w:p>
    <w:p w14:paraId="5D8B79B4" w14:textId="77777777" w:rsidR="00D53DE3" w:rsidRDefault="00D53DE3" w:rsidP="00D53DE3">
      <w:r>
        <w:t>- TLS termination</w:t>
      </w:r>
    </w:p>
    <w:p w14:paraId="4AC8DF3B" w14:textId="77777777" w:rsidR="00D53DE3" w:rsidRDefault="00D53DE3" w:rsidP="00D53DE3">
      <w:r>
        <w:t>- simpler routing</w:t>
      </w:r>
    </w:p>
    <w:p w14:paraId="1728C968" w14:textId="77777777" w:rsidR="00D53DE3" w:rsidRDefault="00D53DE3" w:rsidP="00D53DE3"/>
    <w:p w14:paraId="12C34EA2" w14:textId="77777777" w:rsidR="00D53DE3" w:rsidRDefault="00D53DE3" w:rsidP="00D53DE3">
      <w:r>
        <w:t>A load balancer is about distributing traffic. API Gateway is about managing APIs.</w:t>
      </w:r>
    </w:p>
    <w:p w14:paraId="69AC6B00" w14:textId="77777777" w:rsidR="00D53DE3" w:rsidRDefault="00D53DE3" w:rsidP="00D53DE3"/>
    <w:p w14:paraId="1691CA26" w14:textId="77777777" w:rsidR="00D53DE3" w:rsidRDefault="00D53DE3" w:rsidP="00D53DE3">
      <w:r>
        <w:t>## API Gateway vs CloudFront</w:t>
      </w:r>
    </w:p>
    <w:p w14:paraId="7204E3E6" w14:textId="77777777" w:rsidR="00D53DE3" w:rsidRDefault="00D53DE3" w:rsidP="00D53DE3"/>
    <w:p w14:paraId="40A7F56D" w14:textId="77777777" w:rsidR="00D53DE3" w:rsidRDefault="00D53DE3" w:rsidP="00D53DE3">
      <w:r>
        <w:t>### CloudFront</w:t>
      </w:r>
    </w:p>
    <w:p w14:paraId="067F2EA4" w14:textId="77777777" w:rsidR="00D53DE3" w:rsidRDefault="00D53DE3" w:rsidP="00D53DE3">
      <w:r>
        <w:t>- CDN and edge caching</w:t>
      </w:r>
    </w:p>
    <w:p w14:paraId="582D0D76" w14:textId="77777777" w:rsidR="00D53DE3" w:rsidRDefault="00D53DE3" w:rsidP="00D53DE3">
      <w:r>
        <w:t>- content delivery</w:t>
      </w:r>
    </w:p>
    <w:p w14:paraId="536A576F" w14:textId="77777777" w:rsidR="00D53DE3" w:rsidRDefault="00D53DE3" w:rsidP="00D53DE3">
      <w:r>
        <w:t>- global performance</w:t>
      </w:r>
    </w:p>
    <w:p w14:paraId="31A928EC" w14:textId="77777777" w:rsidR="00D53DE3" w:rsidRDefault="00D53DE3" w:rsidP="00D53DE3"/>
    <w:p w14:paraId="4193B948" w14:textId="77777777" w:rsidR="00D53DE3" w:rsidRDefault="00D53DE3" w:rsidP="00D53DE3">
      <w:r>
        <w:t>### API Gateway</w:t>
      </w:r>
    </w:p>
    <w:p w14:paraId="5B37C6F0" w14:textId="77777777" w:rsidR="00D53DE3" w:rsidRDefault="00D53DE3" w:rsidP="00D53DE3">
      <w:r>
        <w:t>- API front door</w:t>
      </w:r>
    </w:p>
    <w:p w14:paraId="05D7BF7B" w14:textId="77777777" w:rsidR="00D53DE3" w:rsidRDefault="00D53DE3" w:rsidP="00D53DE3">
      <w:r>
        <w:t>- auth and throttling</w:t>
      </w:r>
    </w:p>
    <w:p w14:paraId="40D98070" w14:textId="77777777" w:rsidR="00D53DE3" w:rsidRDefault="00D53DE3" w:rsidP="00D53DE3">
      <w:r>
        <w:t>- backend integration</w:t>
      </w:r>
    </w:p>
    <w:p w14:paraId="73212FB6" w14:textId="77777777" w:rsidR="00D53DE3" w:rsidRDefault="00D53DE3" w:rsidP="00D53DE3"/>
    <w:p w14:paraId="5B304FF4" w14:textId="77777777" w:rsidR="00D53DE3" w:rsidRDefault="00D53DE3" w:rsidP="00D53DE3">
      <w:r>
        <w:t>They can be used together in some architectures.</w:t>
      </w:r>
    </w:p>
    <w:p w14:paraId="677820C6" w14:textId="77777777" w:rsidR="00D53DE3" w:rsidRDefault="00D53DE3" w:rsidP="00D53DE3"/>
    <w:p w14:paraId="068E43AB" w14:textId="77777777" w:rsidR="00D53DE3" w:rsidRDefault="00D53DE3" w:rsidP="00D53DE3">
      <w:r>
        <w:t>## Best practices</w:t>
      </w:r>
    </w:p>
    <w:p w14:paraId="1AC6B4A4" w14:textId="77777777" w:rsidR="00D53DE3" w:rsidRDefault="00D53DE3" w:rsidP="00D53DE3"/>
    <w:p w14:paraId="540CAFEC" w14:textId="77777777" w:rsidR="00D53DE3" w:rsidRDefault="00D53DE3" w:rsidP="00D53DE3">
      <w:r>
        <w:t>### Keep the gateway thin</w:t>
      </w:r>
    </w:p>
    <w:p w14:paraId="05C5E15B" w14:textId="77777777" w:rsidR="00D53DE3" w:rsidRDefault="00D53DE3" w:rsidP="00D53DE3">
      <w:r>
        <w:t>It should route and enforce policies, not own business logic.</w:t>
      </w:r>
    </w:p>
    <w:p w14:paraId="136313C3" w14:textId="77777777" w:rsidR="00D53DE3" w:rsidRDefault="00D53DE3" w:rsidP="00D53DE3"/>
    <w:p w14:paraId="5AF9E00D" w14:textId="77777777" w:rsidR="00D53DE3" w:rsidRDefault="00D53DE3" w:rsidP="00D53DE3">
      <w:r>
        <w:t>### Use it for cross-cutting concerns</w:t>
      </w:r>
    </w:p>
    <w:p w14:paraId="3F15461D" w14:textId="77777777" w:rsidR="00D53DE3" w:rsidRDefault="00D53DE3" w:rsidP="00D53DE3">
      <w:r>
        <w:t>Auth, throttling, validation, logging, and routing belong there.</w:t>
      </w:r>
    </w:p>
    <w:p w14:paraId="2E2F95E3" w14:textId="77777777" w:rsidR="00D53DE3" w:rsidRDefault="00D53DE3" w:rsidP="00D53DE3"/>
    <w:p w14:paraId="7295E6A6" w14:textId="77777777" w:rsidR="00D53DE3" w:rsidRDefault="00D53DE3" w:rsidP="00D53DE3">
      <w:r>
        <w:t>### Choose the right API type</w:t>
      </w:r>
    </w:p>
    <w:p w14:paraId="7BBE6F8D" w14:textId="77777777" w:rsidR="00D53DE3" w:rsidRDefault="00D53DE3" w:rsidP="00D53DE3">
      <w:r>
        <w:t>HTTP API for simple modern APIs, REST API for advanced management, WebSocket API for real-time communication.</w:t>
      </w:r>
    </w:p>
    <w:p w14:paraId="53CA8129" w14:textId="77777777" w:rsidR="00D53DE3" w:rsidRDefault="00D53DE3" w:rsidP="00D53DE3"/>
    <w:p w14:paraId="1AC9F55D" w14:textId="77777777" w:rsidR="00D53DE3" w:rsidRDefault="00D53DE3" w:rsidP="00D53DE3">
      <w:r>
        <w:t>### Monitor errors and latency</w:t>
      </w:r>
    </w:p>
    <w:p w14:paraId="50D6A0BD" w14:textId="77777777" w:rsidR="00D53DE3" w:rsidRDefault="00D53DE3" w:rsidP="00D53DE3">
      <w:r>
        <w:t>Watch 4xx, 5xx, latency, and throttling metrics.</w:t>
      </w:r>
    </w:p>
    <w:p w14:paraId="54E15617" w14:textId="77777777" w:rsidR="00D53DE3" w:rsidRDefault="00D53DE3" w:rsidP="00D53DE3"/>
    <w:p w14:paraId="63B08B9E" w14:textId="77777777" w:rsidR="00D53DE3" w:rsidRDefault="00D53DE3" w:rsidP="00D53DE3">
      <w:r>
        <w:t>### Design backends to be stateless</w:t>
      </w:r>
    </w:p>
    <w:p w14:paraId="06E90F62" w14:textId="77777777" w:rsidR="00D53DE3" w:rsidRDefault="00D53DE3" w:rsidP="00D53DE3">
      <w:r>
        <w:t>That makes scaling and retries easier.</w:t>
      </w:r>
    </w:p>
    <w:p w14:paraId="35FFD40E" w14:textId="77777777" w:rsidR="00D53DE3" w:rsidRDefault="00D53DE3" w:rsidP="00D53DE3"/>
    <w:p w14:paraId="3276F26E" w14:textId="77777777" w:rsidR="00D53DE3" w:rsidRDefault="00D53DE3" w:rsidP="00D53DE3">
      <w:r>
        <w:t>## Final mental model</w:t>
      </w:r>
    </w:p>
    <w:p w14:paraId="183F3B88" w14:textId="77777777" w:rsidR="00D53DE3" w:rsidRDefault="00D53DE3" w:rsidP="00D53DE3"/>
    <w:p w14:paraId="4CDB9484" w14:textId="77777777" w:rsidR="00D53DE3" w:rsidRDefault="00D53DE3" w:rsidP="00D53DE3">
      <w:r>
        <w:t>Think of API Gateway as the **front door for your APIs**. It helps clients reach backend services securely and consistently while handling common concerns like routing, auth, throttling, and observability.</w:t>
      </w:r>
    </w:p>
    <w:p w14:paraId="1EDD6A11" w14:textId="77777777" w:rsidR="00D53DE3" w:rsidRDefault="00D53DE3" w:rsidP="00D53DE3"/>
    <w:p w14:paraId="2F3AC70C" w14:textId="77777777" w:rsidR="00D53DE3" w:rsidRDefault="00D53DE3" w:rsidP="00D53DE3">
      <w:r>
        <w:t>Use it when you want:</w:t>
      </w:r>
    </w:p>
    <w:p w14:paraId="7CF2EC06" w14:textId="77777777" w:rsidR="00D53DE3" w:rsidRDefault="00D53DE3" w:rsidP="00D53DE3">
      <w:r>
        <w:t>- a managed API layer</w:t>
      </w:r>
    </w:p>
    <w:p w14:paraId="0E55AC20" w14:textId="77777777" w:rsidR="00D53DE3" w:rsidRDefault="00D53DE3" w:rsidP="00D53DE3">
      <w:r>
        <w:t>- secure access control</w:t>
      </w:r>
    </w:p>
    <w:p w14:paraId="07B90A8A" w14:textId="77777777" w:rsidR="00D53DE3" w:rsidRDefault="00D53DE3" w:rsidP="00D53DE3">
      <w:r>
        <w:t>- throttling and request validation</w:t>
      </w:r>
    </w:p>
    <w:p w14:paraId="60D60B79" w14:textId="77777777" w:rsidR="00D53DE3" w:rsidRDefault="00D53DE3" w:rsidP="00D53DE3">
      <w:r>
        <w:t>- integration with Lambda or microservices</w:t>
      </w:r>
    </w:p>
    <w:p w14:paraId="0E831BC5" w14:textId="77777777" w:rsidR="00D53DE3" w:rsidRDefault="00D53DE3" w:rsidP="00D53DE3">
      <w:r>
        <w:t>- a clean public API surface</w:t>
      </w:r>
    </w:p>
    <w:p w14:paraId="56CCFCE0" w14:textId="77777777" w:rsidR="00D53DE3" w:rsidRDefault="00D53DE3" w:rsidP="00D53DE3"/>
    <w:p w14:paraId="110E12F1" w14:textId="77777777" w:rsidR="00D53DE3" w:rsidRDefault="00D53DE3" w:rsidP="00D53DE3">
      <w:r>
        <w:t>If you want, I can also explain:</w:t>
      </w:r>
    </w:p>
    <w:p w14:paraId="63F95ACD" w14:textId="77777777" w:rsidR="00D53DE3" w:rsidRDefault="00D53DE3" w:rsidP="00D53DE3">
      <w:r>
        <w:t>1. **REST API vs HTTP API vs WebSocket API**</w:t>
      </w:r>
    </w:p>
    <w:p w14:paraId="701D4D9A" w14:textId="77777777" w:rsidR="00D53DE3" w:rsidRDefault="00D53DE3" w:rsidP="00D53DE3">
      <w:r>
        <w:t>2. **API Gateway vs ALB**</w:t>
      </w:r>
    </w:p>
    <w:p w14:paraId="2F36F2B3" w14:textId="77777777" w:rsidR="00D53DE3" w:rsidRDefault="00D53DE3" w:rsidP="00D53DE3">
      <w:r>
        <w:t>3. **Lambda proxy integration in detail**</w:t>
      </w:r>
    </w:p>
    <w:p w14:paraId="0D7C2179" w14:textId="6A098A47" w:rsidR="002221C2" w:rsidRDefault="00D53DE3" w:rsidP="00D53DE3">
      <w:r>
        <w:lastRenderedPageBreak/>
        <w:t>4. **A full serverless architecture using API Gateway, Lambda, SQS, and DynamoDB**</w:t>
      </w:r>
    </w:p>
    <w:p w14:paraId="332A698C" w14:textId="77777777" w:rsidR="00D53DE3" w:rsidRDefault="00D53DE3" w:rsidP="00D53DE3"/>
    <w:p w14:paraId="4F0E75F3" w14:textId="411DB0E0" w:rsidR="00D53DE3" w:rsidRDefault="0008455D" w:rsidP="000C7DAD">
      <w:pPr>
        <w:pStyle w:val="Heading1"/>
        <w:numPr>
          <w:ilvl w:val="0"/>
          <w:numId w:val="13"/>
        </w:numPr>
        <w:jc w:val="center"/>
      </w:pPr>
      <w:bookmarkStart w:id="41" w:name="_Toc234595949"/>
      <w:r w:rsidRPr="0008455D">
        <w:t>Step Functions</w:t>
      </w:r>
      <w:bookmarkEnd w:id="41"/>
    </w:p>
    <w:p w14:paraId="2FD63DE5" w14:textId="77777777" w:rsidR="0008455D" w:rsidRDefault="0008455D" w:rsidP="0008455D"/>
    <w:p w14:paraId="253255F8" w14:textId="77777777" w:rsidR="0008455D" w:rsidRDefault="0008455D" w:rsidP="0008455D">
      <w:r>
        <w:t>AWS Step Functions is AWS’s managed **workflow orchestration** service. It lets you coordinate multiple AWS services and application steps into a single, visible, fault-tolerant workflow.</w:t>
      </w:r>
    </w:p>
    <w:p w14:paraId="1718D32D" w14:textId="77777777" w:rsidR="0008455D" w:rsidRDefault="0008455D" w:rsidP="0008455D"/>
    <w:p w14:paraId="2E6A3526" w14:textId="77777777" w:rsidR="0008455D" w:rsidRDefault="0008455D" w:rsidP="0008455D">
      <w:r>
        <w:t>At a high level, Step Functions is what you use when one business process consists of many steps, such as:</w:t>
      </w:r>
    </w:p>
    <w:p w14:paraId="3B85B771" w14:textId="77777777" w:rsidR="0008455D" w:rsidRDefault="0008455D" w:rsidP="0008455D">
      <w:r>
        <w:t>- validate input</w:t>
      </w:r>
    </w:p>
    <w:p w14:paraId="13DB2C37" w14:textId="77777777" w:rsidR="0008455D" w:rsidRDefault="0008455D" w:rsidP="0008455D">
      <w:r>
        <w:t>- call a payment service</w:t>
      </w:r>
    </w:p>
    <w:p w14:paraId="5A3BFC5E" w14:textId="77777777" w:rsidR="0008455D" w:rsidRDefault="0008455D" w:rsidP="0008455D">
      <w:r>
        <w:t>- reserve inventory</w:t>
      </w:r>
    </w:p>
    <w:p w14:paraId="4A4D7971" w14:textId="77777777" w:rsidR="0008455D" w:rsidRDefault="0008455D" w:rsidP="0008455D">
      <w:r>
        <w:t>- send a notification</w:t>
      </w:r>
    </w:p>
    <w:p w14:paraId="1938AEFB" w14:textId="77777777" w:rsidR="0008455D" w:rsidRDefault="0008455D" w:rsidP="0008455D">
      <w:r>
        <w:t>- handle failures and retries</w:t>
      </w:r>
    </w:p>
    <w:p w14:paraId="2E9D9F3D" w14:textId="77777777" w:rsidR="0008455D" w:rsidRDefault="0008455D" w:rsidP="0008455D">
      <w:r>
        <w:t>- branch based on conditions</w:t>
      </w:r>
    </w:p>
    <w:p w14:paraId="6FF2A8A5" w14:textId="77777777" w:rsidR="0008455D" w:rsidRDefault="0008455D" w:rsidP="0008455D"/>
    <w:p w14:paraId="4B3CB8B4" w14:textId="77777777" w:rsidR="0008455D" w:rsidRDefault="0008455D" w:rsidP="0008455D">
      <w:r>
        <w:t>Instead of putting all that orchestration logic inside one Lambda or one service, Step Functions manages the sequence for you.</w:t>
      </w:r>
    </w:p>
    <w:p w14:paraId="7386A77B" w14:textId="77777777" w:rsidR="0008455D" w:rsidRDefault="0008455D" w:rsidP="0008455D"/>
    <w:p w14:paraId="0FD40E93" w14:textId="77777777" w:rsidR="0008455D" w:rsidRDefault="0008455D" w:rsidP="0008455D">
      <w:r>
        <w:t>## What problem Step Functions solves</w:t>
      </w:r>
    </w:p>
    <w:p w14:paraId="553FDEAA" w14:textId="77777777" w:rsidR="0008455D" w:rsidRDefault="0008455D" w:rsidP="0008455D"/>
    <w:p w14:paraId="0E4E019E" w14:textId="77777777" w:rsidR="0008455D" w:rsidRDefault="0008455D" w:rsidP="0008455D">
      <w:r>
        <w:lastRenderedPageBreak/>
        <w:t>Real business workflows are often more than a single request-response call.</w:t>
      </w:r>
    </w:p>
    <w:p w14:paraId="61A0C66A" w14:textId="77777777" w:rsidR="0008455D" w:rsidRDefault="0008455D" w:rsidP="0008455D"/>
    <w:p w14:paraId="6FE8BD4D" w14:textId="77777777" w:rsidR="0008455D" w:rsidRDefault="0008455D" w:rsidP="0008455D">
      <w:r>
        <w:t>For example, “place an order” may require:</w:t>
      </w:r>
    </w:p>
    <w:p w14:paraId="4EB32949" w14:textId="77777777" w:rsidR="0008455D" w:rsidRDefault="0008455D" w:rsidP="0008455D">
      <w:r>
        <w:t>- checking inventory</w:t>
      </w:r>
    </w:p>
    <w:p w14:paraId="4A43A82A" w14:textId="77777777" w:rsidR="0008455D" w:rsidRDefault="0008455D" w:rsidP="0008455D">
      <w:r>
        <w:t>- charging a card</w:t>
      </w:r>
    </w:p>
    <w:p w14:paraId="20973A83" w14:textId="77777777" w:rsidR="0008455D" w:rsidRDefault="0008455D" w:rsidP="0008455D">
      <w:r>
        <w:t>- creating an order record</w:t>
      </w:r>
    </w:p>
    <w:p w14:paraId="64AC729A" w14:textId="77777777" w:rsidR="0008455D" w:rsidRDefault="0008455D" w:rsidP="0008455D">
      <w:r>
        <w:t>- updating shipping systems</w:t>
      </w:r>
    </w:p>
    <w:p w14:paraId="46B574EE" w14:textId="77777777" w:rsidR="0008455D" w:rsidRDefault="0008455D" w:rsidP="0008455D">
      <w:r>
        <w:t>- sending a confirmation email</w:t>
      </w:r>
    </w:p>
    <w:p w14:paraId="3A53B962" w14:textId="77777777" w:rsidR="0008455D" w:rsidRDefault="0008455D" w:rsidP="0008455D">
      <w:r>
        <w:t>- compensating if payment fails</w:t>
      </w:r>
    </w:p>
    <w:p w14:paraId="38FBC629" w14:textId="77777777" w:rsidR="0008455D" w:rsidRDefault="0008455D" w:rsidP="0008455D"/>
    <w:p w14:paraId="2DEDD967" w14:textId="77777777" w:rsidR="0008455D" w:rsidRDefault="0008455D" w:rsidP="0008455D">
      <w:r>
        <w:t>If you encode all of that inside one service, the logic becomes tangled and hard to observe. Step Functions gives you a way to model the workflow explicitly.</w:t>
      </w:r>
    </w:p>
    <w:p w14:paraId="18BA1B56" w14:textId="77777777" w:rsidR="0008455D" w:rsidRDefault="0008455D" w:rsidP="0008455D"/>
    <w:p w14:paraId="36B780B1" w14:textId="77777777" w:rsidR="0008455D" w:rsidRDefault="0008455D" w:rsidP="0008455D">
      <w:r>
        <w:t>That means:</w:t>
      </w:r>
    </w:p>
    <w:p w14:paraId="38D0E6F6" w14:textId="77777777" w:rsidR="0008455D" w:rsidRDefault="0008455D" w:rsidP="0008455D">
      <w:r>
        <w:t>- each step is visible</w:t>
      </w:r>
    </w:p>
    <w:p w14:paraId="41392AFB" w14:textId="77777777" w:rsidR="0008455D" w:rsidRDefault="0008455D" w:rsidP="0008455D">
      <w:r>
        <w:t>- retries are configured centrally</w:t>
      </w:r>
    </w:p>
    <w:p w14:paraId="4932C131" w14:textId="77777777" w:rsidR="0008455D" w:rsidRDefault="0008455D" w:rsidP="0008455D">
      <w:r>
        <w:t>- branching logic is easier to reason about</w:t>
      </w:r>
    </w:p>
    <w:p w14:paraId="3B2A3EC1" w14:textId="77777777" w:rsidR="0008455D" w:rsidRDefault="0008455D" w:rsidP="0008455D">
      <w:r>
        <w:t>- failures can be handled cleanly</w:t>
      </w:r>
    </w:p>
    <w:p w14:paraId="5EB656AA" w14:textId="77777777" w:rsidR="0008455D" w:rsidRDefault="0008455D" w:rsidP="0008455D">
      <w:r>
        <w:t>- long-running workflows become manageable</w:t>
      </w:r>
    </w:p>
    <w:p w14:paraId="1427AED2" w14:textId="77777777" w:rsidR="0008455D" w:rsidRDefault="0008455D" w:rsidP="0008455D"/>
    <w:p w14:paraId="516A79D1" w14:textId="77777777" w:rsidR="0008455D" w:rsidRDefault="0008455D" w:rsidP="0008455D">
      <w:r>
        <w:t>## Core idea</w:t>
      </w:r>
    </w:p>
    <w:p w14:paraId="7CD0245C" w14:textId="77777777" w:rsidR="0008455D" w:rsidRDefault="0008455D" w:rsidP="0008455D"/>
    <w:p w14:paraId="580FCAAB" w14:textId="77777777" w:rsidR="0008455D" w:rsidRDefault="0008455D" w:rsidP="0008455D">
      <w:r>
        <w:t>A Step Functions workflow is a **state machine**.</w:t>
      </w:r>
    </w:p>
    <w:p w14:paraId="70DED5AA" w14:textId="77777777" w:rsidR="0008455D" w:rsidRDefault="0008455D" w:rsidP="0008455D"/>
    <w:p w14:paraId="2FB7C8E7" w14:textId="77777777" w:rsidR="0008455D" w:rsidRDefault="0008455D" w:rsidP="0008455D">
      <w:r>
        <w:t>Each state represents a step in the process, and transitions determine what happens next.</w:t>
      </w:r>
    </w:p>
    <w:p w14:paraId="38A3205B" w14:textId="77777777" w:rsidR="0008455D" w:rsidRDefault="0008455D" w:rsidP="0008455D"/>
    <w:p w14:paraId="651D261D" w14:textId="77777777" w:rsidR="0008455D" w:rsidRDefault="0008455D" w:rsidP="0008455D">
      <w:r>
        <w:t>A state machine can:</w:t>
      </w:r>
    </w:p>
    <w:p w14:paraId="2A4C0552" w14:textId="77777777" w:rsidR="0008455D" w:rsidRDefault="0008455D" w:rsidP="0008455D">
      <w:r>
        <w:t>- invoke Lambda</w:t>
      </w:r>
    </w:p>
    <w:p w14:paraId="4174EC03" w14:textId="77777777" w:rsidR="0008455D" w:rsidRDefault="0008455D" w:rsidP="0008455D">
      <w:r>
        <w:t>- call AWS services</w:t>
      </w:r>
    </w:p>
    <w:p w14:paraId="3D8F0508" w14:textId="77777777" w:rsidR="0008455D" w:rsidRDefault="0008455D" w:rsidP="0008455D">
      <w:r>
        <w:t>- wait</w:t>
      </w:r>
    </w:p>
    <w:p w14:paraId="32C0EADC" w14:textId="77777777" w:rsidR="0008455D" w:rsidRDefault="0008455D" w:rsidP="0008455D">
      <w:r>
        <w:t>- branch</w:t>
      </w:r>
    </w:p>
    <w:p w14:paraId="2DFEC36E" w14:textId="77777777" w:rsidR="0008455D" w:rsidRDefault="0008455D" w:rsidP="0008455D">
      <w:r>
        <w:t>- retry</w:t>
      </w:r>
    </w:p>
    <w:p w14:paraId="219C0DB5" w14:textId="77777777" w:rsidR="0008455D" w:rsidRDefault="0008455D" w:rsidP="0008455D">
      <w:r>
        <w:t>- catch errors</w:t>
      </w:r>
    </w:p>
    <w:p w14:paraId="7AC69BD0" w14:textId="77777777" w:rsidR="0008455D" w:rsidRDefault="0008455D" w:rsidP="0008455D">
      <w:r>
        <w:t>- parallelize work</w:t>
      </w:r>
    </w:p>
    <w:p w14:paraId="30546A35" w14:textId="77777777" w:rsidR="0008455D" w:rsidRDefault="0008455D" w:rsidP="0008455D">
      <w:r>
        <w:t>- pass data between steps</w:t>
      </w:r>
    </w:p>
    <w:p w14:paraId="317B3F9B" w14:textId="77777777" w:rsidR="0008455D" w:rsidRDefault="0008455D" w:rsidP="0008455D"/>
    <w:p w14:paraId="6043FAAB" w14:textId="77777777" w:rsidR="0008455D" w:rsidRDefault="0008455D" w:rsidP="0008455D">
      <w:r>
        <w:t>A simple workflow flow looks like this:</w:t>
      </w:r>
    </w:p>
    <w:p w14:paraId="2AF45866" w14:textId="77777777" w:rsidR="0008455D" w:rsidRDefault="0008455D" w:rsidP="0008455D"/>
    <w:p w14:paraId="7AF01891" w14:textId="77777777" w:rsidR="0008455D" w:rsidRDefault="0008455D" w:rsidP="0008455D">
      <w:r>
        <w:t>```mermaid</w:t>
      </w:r>
    </w:p>
    <w:p w14:paraId="67EB78DF" w14:textId="77777777" w:rsidR="0008455D" w:rsidRDefault="0008455D" w:rsidP="0008455D">
      <w:r>
        <w:t>flowchart TB</w:t>
      </w:r>
    </w:p>
    <w:p w14:paraId="4F88E923" w14:textId="77777777" w:rsidR="0008455D" w:rsidRDefault="0008455D" w:rsidP="0008455D">
      <w:r>
        <w:t xml:space="preserve">    Start[Start] --&gt; Validate[Validate Input]</w:t>
      </w:r>
    </w:p>
    <w:p w14:paraId="5264D3A8" w14:textId="77777777" w:rsidR="0008455D" w:rsidRDefault="0008455D" w:rsidP="0008455D">
      <w:r>
        <w:t xml:space="preserve">    Validate --&gt; Payment[Charge Payment]</w:t>
      </w:r>
    </w:p>
    <w:p w14:paraId="0118BC1C" w14:textId="77777777" w:rsidR="0008455D" w:rsidRDefault="0008455D" w:rsidP="0008455D">
      <w:r>
        <w:t xml:space="preserve">    Payment --&gt; Inventory[Reserve Inventory]</w:t>
      </w:r>
    </w:p>
    <w:p w14:paraId="2CF53D1D" w14:textId="77777777" w:rsidR="0008455D" w:rsidRDefault="0008455D" w:rsidP="0008455D">
      <w:r>
        <w:t xml:space="preserve">    Inventory --&gt; Notify[Send Notification]</w:t>
      </w:r>
    </w:p>
    <w:p w14:paraId="57364B31" w14:textId="77777777" w:rsidR="0008455D" w:rsidRDefault="0008455D" w:rsidP="0008455D">
      <w:r>
        <w:t xml:space="preserve">    Notify --&gt; End[End]</w:t>
      </w:r>
    </w:p>
    <w:p w14:paraId="58EF6AFB" w14:textId="77777777" w:rsidR="0008455D" w:rsidRDefault="0008455D" w:rsidP="0008455D"/>
    <w:p w14:paraId="73E80EF9" w14:textId="77777777" w:rsidR="0008455D" w:rsidRDefault="0008455D" w:rsidP="0008455D">
      <w:r>
        <w:lastRenderedPageBreak/>
        <w:t xml:space="preserve">    Validate -.-&gt;|on failure| Fail[Fail]</w:t>
      </w:r>
    </w:p>
    <w:p w14:paraId="289366F6" w14:textId="77777777" w:rsidR="0008455D" w:rsidRDefault="0008455D" w:rsidP="0008455D">
      <w:r>
        <w:t xml:space="preserve">    Payment -.-&gt;|on failure| Refund[Compensate or Refund]</w:t>
      </w:r>
    </w:p>
    <w:p w14:paraId="39E1B2A0" w14:textId="77777777" w:rsidR="0008455D" w:rsidRDefault="0008455D" w:rsidP="0008455D">
      <w:r>
        <w:t xml:space="preserve">    Inventory -.-&gt;|on failure| Cancel[Cancel Order]</w:t>
      </w:r>
    </w:p>
    <w:p w14:paraId="228E7400" w14:textId="77777777" w:rsidR="0008455D" w:rsidRDefault="0008455D" w:rsidP="0008455D"/>
    <w:p w14:paraId="4E04EF9A" w14:textId="77777777" w:rsidR="0008455D" w:rsidRDefault="0008455D" w:rsidP="0008455D">
      <w:r>
        <w:t xml:space="preserve">    style Start fill:#00ceff,stroke:#000000,stroke-width:2px,color:#000000</w:t>
      </w:r>
    </w:p>
    <w:p w14:paraId="2E68CB5A" w14:textId="77777777" w:rsidR="0008455D" w:rsidRDefault="0008455D" w:rsidP="0008455D">
      <w:r>
        <w:t xml:space="preserve">    style Validate fill:#ffd43b,stroke:#000000,stroke-width:2px,color:#000000</w:t>
      </w:r>
    </w:p>
    <w:p w14:paraId="054DFE76" w14:textId="77777777" w:rsidR="0008455D" w:rsidRDefault="0008455D" w:rsidP="0008455D">
      <w:r>
        <w:t xml:space="preserve">    style Payment fill:#ffd43b,stroke:#000000,stroke-width:2px,color:#000000</w:t>
      </w:r>
    </w:p>
    <w:p w14:paraId="1C27A247" w14:textId="77777777" w:rsidR="0008455D" w:rsidRDefault="0008455D" w:rsidP="0008455D">
      <w:r>
        <w:t xml:space="preserve">    style Inventory fill:#ffd43b,stroke:#000000,stroke-width:2px,color:#000000</w:t>
      </w:r>
    </w:p>
    <w:p w14:paraId="3789341E" w14:textId="77777777" w:rsidR="0008455D" w:rsidRDefault="0008455D" w:rsidP="0008455D">
      <w:r>
        <w:t xml:space="preserve">    style Notify fill:#ffd43b,stroke:#000000,stroke-width:2px,color:#000000</w:t>
      </w:r>
    </w:p>
    <w:p w14:paraId="25A130D3" w14:textId="77777777" w:rsidR="0008455D" w:rsidRDefault="0008455D" w:rsidP="0008455D">
      <w:r>
        <w:t xml:space="preserve">    style End fill:#69db7c,stroke:#000000,stroke-width:2px,color:#000000</w:t>
      </w:r>
    </w:p>
    <w:p w14:paraId="33DAE4E5" w14:textId="77777777" w:rsidR="0008455D" w:rsidRDefault="0008455D" w:rsidP="0008455D">
      <w:r>
        <w:t xml:space="preserve">    style Fail fill:#ff8787,stroke:#000000,stroke-width:2px,color:#000000</w:t>
      </w:r>
    </w:p>
    <w:p w14:paraId="6F8C01A6" w14:textId="77777777" w:rsidR="0008455D" w:rsidRDefault="0008455D" w:rsidP="0008455D">
      <w:r>
        <w:t xml:space="preserve">    style Refund fill:#ff8787,stroke:#000000,stroke-width:2px,color:#000000</w:t>
      </w:r>
    </w:p>
    <w:p w14:paraId="6928430D" w14:textId="77777777" w:rsidR="0008455D" w:rsidRDefault="0008455D" w:rsidP="0008455D">
      <w:r>
        <w:t xml:space="preserve">    style Cancel fill:#ff8787,stroke:#000000,stroke-width:2px,color:#000000</w:t>
      </w:r>
    </w:p>
    <w:p w14:paraId="48A12C67" w14:textId="77777777" w:rsidR="0008455D" w:rsidRDefault="0008455D" w:rsidP="0008455D">
      <w:r>
        <w:t>```</w:t>
      </w:r>
    </w:p>
    <w:p w14:paraId="6A314DB9" w14:textId="77777777" w:rsidR="0008455D" w:rsidRDefault="0008455D" w:rsidP="0008455D"/>
    <w:p w14:paraId="007F980A" w14:textId="77777777" w:rsidR="0008455D" w:rsidRDefault="0008455D" w:rsidP="0008455D">
      <w:r>
        <w:t>## Why it is useful</w:t>
      </w:r>
    </w:p>
    <w:p w14:paraId="39F86557" w14:textId="77777777" w:rsidR="0008455D" w:rsidRDefault="0008455D" w:rsidP="0008455D"/>
    <w:p w14:paraId="09548CCE" w14:textId="77777777" w:rsidR="0008455D" w:rsidRDefault="0008455D" w:rsidP="0008455D">
      <w:r>
        <w:lastRenderedPageBreak/>
        <w:t>Step Functions is especially helpful when:</w:t>
      </w:r>
    </w:p>
    <w:p w14:paraId="0BAA83BF" w14:textId="77777777" w:rsidR="0008455D" w:rsidRDefault="0008455D" w:rsidP="0008455D">
      <w:r>
        <w:t>- the workflow has multiple steps</w:t>
      </w:r>
    </w:p>
    <w:p w14:paraId="278CDFC0" w14:textId="77777777" w:rsidR="0008455D" w:rsidRDefault="0008455D" w:rsidP="0008455D">
      <w:r>
        <w:t>- failures need retries or compensation</w:t>
      </w:r>
    </w:p>
    <w:p w14:paraId="6270866A" w14:textId="77777777" w:rsidR="0008455D" w:rsidRDefault="0008455D" w:rsidP="0008455D">
      <w:r>
        <w:t>- different branches depend on business conditions</w:t>
      </w:r>
    </w:p>
    <w:p w14:paraId="11E17D28" w14:textId="77777777" w:rsidR="0008455D" w:rsidRDefault="0008455D" w:rsidP="0008455D">
      <w:r>
        <w:t>- the process may take a long time</w:t>
      </w:r>
    </w:p>
    <w:p w14:paraId="128B298C" w14:textId="77777777" w:rsidR="0008455D" w:rsidRDefault="0008455D" w:rsidP="0008455D">
      <w:r>
        <w:t>- you want observability into each step</w:t>
      </w:r>
    </w:p>
    <w:p w14:paraId="7FC5944E" w14:textId="77777777" w:rsidR="0008455D" w:rsidRDefault="0008455D" w:rsidP="0008455D"/>
    <w:p w14:paraId="59D77A3B" w14:textId="77777777" w:rsidR="0008455D" w:rsidRDefault="0008455D" w:rsidP="0008455D">
      <w:r>
        <w:t>It keeps orchestration out of the application code and makes the flow explicit.</w:t>
      </w:r>
    </w:p>
    <w:p w14:paraId="3A791A0D" w14:textId="77777777" w:rsidR="0008455D" w:rsidRDefault="0008455D" w:rsidP="0008455D"/>
    <w:p w14:paraId="52E93EC9" w14:textId="77777777" w:rsidR="0008455D" w:rsidRDefault="0008455D" w:rsidP="0008455D">
      <w:r>
        <w:t>## Main concepts</w:t>
      </w:r>
    </w:p>
    <w:p w14:paraId="591A8B98" w14:textId="77777777" w:rsidR="0008455D" w:rsidRDefault="0008455D" w:rsidP="0008455D"/>
    <w:p w14:paraId="6A6A399B" w14:textId="77777777" w:rsidR="0008455D" w:rsidRDefault="0008455D" w:rsidP="0008455D">
      <w:r>
        <w:t>### 1. State machine</w:t>
      </w:r>
    </w:p>
    <w:p w14:paraId="0830E506" w14:textId="77777777" w:rsidR="0008455D" w:rsidRDefault="0008455D" w:rsidP="0008455D">
      <w:r>
        <w:t>The definition of the workflow. It describes states, transitions, retries, and error handling.</w:t>
      </w:r>
    </w:p>
    <w:p w14:paraId="56CED85E" w14:textId="77777777" w:rsidR="0008455D" w:rsidRDefault="0008455D" w:rsidP="0008455D"/>
    <w:p w14:paraId="584F6909" w14:textId="77777777" w:rsidR="0008455D" w:rsidRDefault="0008455D" w:rsidP="0008455D">
      <w:r>
        <w:t>### 2. State</w:t>
      </w:r>
    </w:p>
    <w:p w14:paraId="797D64C5" w14:textId="77777777" w:rsidR="0008455D" w:rsidRDefault="0008455D" w:rsidP="0008455D">
      <w:r>
        <w:t>A single step in the workflow. States can do different things:</w:t>
      </w:r>
    </w:p>
    <w:p w14:paraId="5A8FC5FD" w14:textId="77777777" w:rsidR="0008455D" w:rsidRDefault="0008455D" w:rsidP="0008455D">
      <w:r>
        <w:t>- Task state, runs work</w:t>
      </w:r>
    </w:p>
    <w:p w14:paraId="58AB4E74" w14:textId="77777777" w:rsidR="0008455D" w:rsidRDefault="0008455D" w:rsidP="0008455D">
      <w:r>
        <w:t>- Choice state, branches based on data</w:t>
      </w:r>
    </w:p>
    <w:p w14:paraId="3EEDA649" w14:textId="77777777" w:rsidR="0008455D" w:rsidRDefault="0008455D" w:rsidP="0008455D">
      <w:r>
        <w:t>- Wait state, pauses execution</w:t>
      </w:r>
    </w:p>
    <w:p w14:paraId="3E1118CF" w14:textId="77777777" w:rsidR="0008455D" w:rsidRDefault="0008455D" w:rsidP="0008455D">
      <w:r>
        <w:t>- Parallel state, runs multiple branches concurrently</w:t>
      </w:r>
    </w:p>
    <w:p w14:paraId="30F19252" w14:textId="77777777" w:rsidR="0008455D" w:rsidRDefault="0008455D" w:rsidP="0008455D">
      <w:r>
        <w:t>- Map state, iterates over a list</w:t>
      </w:r>
    </w:p>
    <w:p w14:paraId="3E871474" w14:textId="77777777" w:rsidR="0008455D" w:rsidRDefault="0008455D" w:rsidP="0008455D"/>
    <w:p w14:paraId="5F28769D" w14:textId="77777777" w:rsidR="0008455D" w:rsidRDefault="0008455D" w:rsidP="0008455D">
      <w:r>
        <w:t>### 3. Execution</w:t>
      </w:r>
    </w:p>
    <w:p w14:paraId="2E5B4206" w14:textId="77777777" w:rsidR="0008455D" w:rsidRDefault="0008455D" w:rsidP="0008455D">
      <w:r>
        <w:lastRenderedPageBreak/>
        <w:t>A single running instance of the workflow.</w:t>
      </w:r>
    </w:p>
    <w:p w14:paraId="7E00A39D" w14:textId="77777777" w:rsidR="0008455D" w:rsidRDefault="0008455D" w:rsidP="0008455D"/>
    <w:p w14:paraId="7991AA27" w14:textId="77777777" w:rsidR="0008455D" w:rsidRDefault="0008455D" w:rsidP="0008455D">
      <w:r>
        <w:t>For example, each order placement could be one execution of the same state machine.</w:t>
      </w:r>
    </w:p>
    <w:p w14:paraId="64399E90" w14:textId="77777777" w:rsidR="0008455D" w:rsidRDefault="0008455D" w:rsidP="0008455D"/>
    <w:p w14:paraId="1184F905" w14:textId="77777777" w:rsidR="0008455D" w:rsidRDefault="0008455D" w:rsidP="0008455D">
      <w:r>
        <w:t>### 4. Task</w:t>
      </w:r>
    </w:p>
    <w:p w14:paraId="3551EE36" w14:textId="77777777" w:rsidR="0008455D" w:rsidRDefault="0008455D" w:rsidP="0008455D">
      <w:r>
        <w:t>A unit of work in the workflow, such as:</w:t>
      </w:r>
    </w:p>
    <w:p w14:paraId="232C6CB4" w14:textId="77777777" w:rsidR="0008455D" w:rsidRDefault="0008455D" w:rsidP="0008455D">
      <w:r>
        <w:t>- invoking Lambda</w:t>
      </w:r>
    </w:p>
    <w:p w14:paraId="7A52FC1F" w14:textId="77777777" w:rsidR="0008455D" w:rsidRDefault="0008455D" w:rsidP="0008455D">
      <w:r>
        <w:t>- running a container task</w:t>
      </w:r>
    </w:p>
    <w:p w14:paraId="5C9F1D15" w14:textId="77777777" w:rsidR="0008455D" w:rsidRDefault="0008455D" w:rsidP="0008455D">
      <w:r>
        <w:t>- calling an API</w:t>
      </w:r>
    </w:p>
    <w:p w14:paraId="5F2B9727" w14:textId="77777777" w:rsidR="0008455D" w:rsidRDefault="0008455D" w:rsidP="0008455D">
      <w:r>
        <w:t>- interacting with an AWS service</w:t>
      </w:r>
    </w:p>
    <w:p w14:paraId="26529BEB" w14:textId="77777777" w:rsidR="0008455D" w:rsidRDefault="0008455D" w:rsidP="0008455D"/>
    <w:p w14:paraId="4A345DAA" w14:textId="77777777" w:rsidR="0008455D" w:rsidRDefault="0008455D" w:rsidP="0008455D">
      <w:r>
        <w:t>### 5. Retry and catch</w:t>
      </w:r>
    </w:p>
    <w:p w14:paraId="55FA0DAF" w14:textId="77777777" w:rsidR="0008455D" w:rsidRDefault="0008455D" w:rsidP="0008455D">
      <w:r>
        <w:t>You can define automatic retries for transient failures and catch blocks for fallback logic.</w:t>
      </w:r>
    </w:p>
    <w:p w14:paraId="74EBE4FD" w14:textId="77777777" w:rsidR="0008455D" w:rsidRDefault="0008455D" w:rsidP="0008455D"/>
    <w:p w14:paraId="18BCA5C3" w14:textId="77777777" w:rsidR="0008455D" w:rsidRDefault="0008455D" w:rsidP="0008455D">
      <w:r>
        <w:t>## Standard vs Express</w:t>
      </w:r>
    </w:p>
    <w:p w14:paraId="182FFA64" w14:textId="77777777" w:rsidR="0008455D" w:rsidRDefault="0008455D" w:rsidP="0008455D"/>
    <w:p w14:paraId="03A58BEC" w14:textId="77777777" w:rsidR="0008455D" w:rsidRDefault="0008455D" w:rsidP="0008455D">
      <w:r>
        <w:t>Step Functions has two major workflow types.</w:t>
      </w:r>
    </w:p>
    <w:p w14:paraId="00F59C0E" w14:textId="77777777" w:rsidR="0008455D" w:rsidRDefault="0008455D" w:rsidP="0008455D"/>
    <w:p w14:paraId="697064DA" w14:textId="77777777" w:rsidR="0008455D" w:rsidRDefault="0008455D" w:rsidP="0008455D">
      <w:r>
        <w:t>### Standard Workflows</w:t>
      </w:r>
    </w:p>
    <w:p w14:paraId="17DA0000" w14:textId="77777777" w:rsidR="0008455D" w:rsidRDefault="0008455D" w:rsidP="0008455D">
      <w:r>
        <w:t>Best for:</w:t>
      </w:r>
    </w:p>
    <w:p w14:paraId="213EC828" w14:textId="77777777" w:rsidR="0008455D" w:rsidRDefault="0008455D" w:rsidP="0008455D">
      <w:r>
        <w:t>- long-running processes</w:t>
      </w:r>
    </w:p>
    <w:p w14:paraId="00917D4D" w14:textId="77777777" w:rsidR="0008455D" w:rsidRDefault="0008455D" w:rsidP="0008455D">
      <w:r>
        <w:t>- durable orchestration</w:t>
      </w:r>
    </w:p>
    <w:p w14:paraId="6880B37C" w14:textId="77777777" w:rsidR="0008455D" w:rsidRDefault="0008455D" w:rsidP="0008455D">
      <w:r>
        <w:t>- detailed execution history</w:t>
      </w:r>
    </w:p>
    <w:p w14:paraId="2C7284F3" w14:textId="77777777" w:rsidR="0008455D" w:rsidRDefault="0008455D" w:rsidP="0008455D">
      <w:r>
        <w:lastRenderedPageBreak/>
        <w:t>- workflows where you need strong visibility and reliability</w:t>
      </w:r>
    </w:p>
    <w:p w14:paraId="4063289B" w14:textId="77777777" w:rsidR="0008455D" w:rsidRDefault="0008455D" w:rsidP="0008455D"/>
    <w:p w14:paraId="3719A357" w14:textId="77777777" w:rsidR="0008455D" w:rsidRDefault="0008455D" w:rsidP="0008455D">
      <w:r>
        <w:t>### Express Workflows</w:t>
      </w:r>
    </w:p>
    <w:p w14:paraId="6D9C230F" w14:textId="77777777" w:rsidR="0008455D" w:rsidRDefault="0008455D" w:rsidP="0008455D">
      <w:r>
        <w:t>Best for:</w:t>
      </w:r>
    </w:p>
    <w:p w14:paraId="19F9EA37" w14:textId="77777777" w:rsidR="0008455D" w:rsidRDefault="0008455D" w:rsidP="0008455D">
      <w:r>
        <w:t>- high-throughput event processing</w:t>
      </w:r>
    </w:p>
    <w:p w14:paraId="239B0BE3" w14:textId="77777777" w:rsidR="0008455D" w:rsidRDefault="0008455D" w:rsidP="0008455D">
      <w:r>
        <w:t>- short-running workflows</w:t>
      </w:r>
    </w:p>
    <w:p w14:paraId="0E23B705" w14:textId="77777777" w:rsidR="0008455D" w:rsidRDefault="0008455D" w:rsidP="0008455D">
      <w:r>
        <w:t>- lower-cost, high-volume executions</w:t>
      </w:r>
    </w:p>
    <w:p w14:paraId="0B30ED19" w14:textId="77777777" w:rsidR="0008455D" w:rsidRDefault="0008455D" w:rsidP="0008455D"/>
    <w:p w14:paraId="6F0486FC" w14:textId="77777777" w:rsidR="0008455D" w:rsidRDefault="0008455D" w:rsidP="0008455D">
      <w:r>
        <w:t>The general idea:</w:t>
      </w:r>
    </w:p>
    <w:p w14:paraId="1BBB6683" w14:textId="77777777" w:rsidR="0008455D" w:rsidRDefault="0008455D" w:rsidP="0008455D">
      <w:r>
        <w:t>- use Standard when correctness, traceability, and long-running orchestration matter</w:t>
      </w:r>
    </w:p>
    <w:p w14:paraId="7F5877E4" w14:textId="77777777" w:rsidR="0008455D" w:rsidRDefault="0008455D" w:rsidP="0008455D">
      <w:r>
        <w:t>- use Express when you need speed and scale for shorter workflows</w:t>
      </w:r>
    </w:p>
    <w:p w14:paraId="7FFC70E4" w14:textId="77777777" w:rsidR="0008455D" w:rsidRDefault="0008455D" w:rsidP="0008455D"/>
    <w:p w14:paraId="1283DFD4" w14:textId="77777777" w:rsidR="0008455D" w:rsidRDefault="0008455D" w:rsidP="0008455D">
      <w:r>
        <w:t>## Common use cases</w:t>
      </w:r>
    </w:p>
    <w:p w14:paraId="682E8B60" w14:textId="77777777" w:rsidR="0008455D" w:rsidRDefault="0008455D" w:rsidP="0008455D"/>
    <w:p w14:paraId="5CA5C707" w14:textId="77777777" w:rsidR="0008455D" w:rsidRDefault="0008455D" w:rsidP="0008455D">
      <w:r>
        <w:t>### Order processing</w:t>
      </w:r>
    </w:p>
    <w:p w14:paraId="5ED1399F" w14:textId="77777777" w:rsidR="0008455D" w:rsidRDefault="0008455D" w:rsidP="0008455D">
      <w:r>
        <w:t>A classic example:</w:t>
      </w:r>
    </w:p>
    <w:p w14:paraId="1B9C800D" w14:textId="77777777" w:rsidR="0008455D" w:rsidRDefault="0008455D" w:rsidP="0008455D">
      <w:r>
        <w:t>- validate order</w:t>
      </w:r>
    </w:p>
    <w:p w14:paraId="5DE92CCA" w14:textId="77777777" w:rsidR="0008455D" w:rsidRDefault="0008455D" w:rsidP="0008455D">
      <w:r>
        <w:t>- reserve stock</w:t>
      </w:r>
    </w:p>
    <w:p w14:paraId="556838D1" w14:textId="77777777" w:rsidR="0008455D" w:rsidRDefault="0008455D" w:rsidP="0008455D">
      <w:r>
        <w:t>- charge payment</w:t>
      </w:r>
    </w:p>
    <w:p w14:paraId="1A58984C" w14:textId="77777777" w:rsidR="0008455D" w:rsidRDefault="0008455D" w:rsidP="0008455D">
      <w:r>
        <w:t>- create shipment</w:t>
      </w:r>
    </w:p>
    <w:p w14:paraId="53D76470" w14:textId="77777777" w:rsidR="0008455D" w:rsidRDefault="0008455D" w:rsidP="0008455D">
      <w:r>
        <w:t>- notify customer</w:t>
      </w:r>
    </w:p>
    <w:p w14:paraId="09350BCF" w14:textId="77777777" w:rsidR="0008455D" w:rsidRDefault="0008455D" w:rsidP="0008455D"/>
    <w:p w14:paraId="5312C5FC" w14:textId="77777777" w:rsidR="0008455D" w:rsidRDefault="0008455D" w:rsidP="0008455D">
      <w:r>
        <w:t>### Data pipelines</w:t>
      </w:r>
    </w:p>
    <w:p w14:paraId="124240D2" w14:textId="77777777" w:rsidR="0008455D" w:rsidRDefault="0008455D" w:rsidP="0008455D">
      <w:r>
        <w:lastRenderedPageBreak/>
        <w:t>- ingest data</w:t>
      </w:r>
    </w:p>
    <w:p w14:paraId="12BD7DD3" w14:textId="77777777" w:rsidR="0008455D" w:rsidRDefault="0008455D" w:rsidP="0008455D">
      <w:r>
        <w:t>- transform data</w:t>
      </w:r>
    </w:p>
    <w:p w14:paraId="0A90D0B6" w14:textId="77777777" w:rsidR="0008455D" w:rsidRDefault="0008455D" w:rsidP="0008455D">
      <w:r>
        <w:t>- enrich data</w:t>
      </w:r>
    </w:p>
    <w:p w14:paraId="70A38D69" w14:textId="77777777" w:rsidR="0008455D" w:rsidRDefault="0008455D" w:rsidP="0008455D">
      <w:r>
        <w:t>- load data into a warehouse</w:t>
      </w:r>
    </w:p>
    <w:p w14:paraId="4D74F74B" w14:textId="77777777" w:rsidR="0008455D" w:rsidRDefault="0008455D" w:rsidP="0008455D"/>
    <w:p w14:paraId="1B3FE5B8" w14:textId="77777777" w:rsidR="0008455D" w:rsidRDefault="0008455D" w:rsidP="0008455D">
      <w:r>
        <w:t>### Saga orchestration</w:t>
      </w:r>
    </w:p>
    <w:p w14:paraId="7D5C85C7" w14:textId="77777777" w:rsidR="0008455D" w:rsidRDefault="0008455D" w:rsidP="0008455D">
      <w:r>
        <w:t>If a multi-step business transaction needs compensating actions on failure, Step Functions is a good fit.</w:t>
      </w:r>
    </w:p>
    <w:p w14:paraId="61851D80" w14:textId="77777777" w:rsidR="0008455D" w:rsidRDefault="0008455D" w:rsidP="0008455D"/>
    <w:p w14:paraId="4AC99B3B" w14:textId="77777777" w:rsidR="0008455D" w:rsidRDefault="0008455D" w:rsidP="0008455D">
      <w:r>
        <w:t>### Batch and ETL workflows</w:t>
      </w:r>
    </w:p>
    <w:p w14:paraId="3354F735" w14:textId="77777777" w:rsidR="0008455D" w:rsidRDefault="0008455D" w:rsidP="0008455D">
      <w:r>
        <w:t>Useful for coordinating jobs that have multiple phases.</w:t>
      </w:r>
    </w:p>
    <w:p w14:paraId="5D9C7EC0" w14:textId="77777777" w:rsidR="0008455D" w:rsidRDefault="0008455D" w:rsidP="0008455D"/>
    <w:p w14:paraId="57B76510" w14:textId="77777777" w:rsidR="0008455D" w:rsidRDefault="0008455D" w:rsidP="0008455D">
      <w:r>
        <w:t>### Serverless orchestration</w:t>
      </w:r>
    </w:p>
    <w:p w14:paraId="31AD046F" w14:textId="77777777" w:rsidR="0008455D" w:rsidRDefault="0008455D" w:rsidP="0008455D">
      <w:r>
        <w:t>Great when Lambda functions need coordination across several steps.</w:t>
      </w:r>
    </w:p>
    <w:p w14:paraId="558FE632" w14:textId="77777777" w:rsidR="0008455D" w:rsidRDefault="0008455D" w:rsidP="0008455D"/>
    <w:p w14:paraId="0C7EFE22" w14:textId="77777777" w:rsidR="0008455D" w:rsidRDefault="0008455D" w:rsidP="0008455D">
      <w:r>
        <w:t>## How Step Functions integrates with AWS</w:t>
      </w:r>
    </w:p>
    <w:p w14:paraId="7EE81C64" w14:textId="77777777" w:rsidR="0008455D" w:rsidRDefault="0008455D" w:rsidP="0008455D"/>
    <w:p w14:paraId="29961174" w14:textId="77777777" w:rsidR="0008455D" w:rsidRDefault="0008455D" w:rsidP="0008455D">
      <w:r>
        <w:t>It can directly orchestrate:</w:t>
      </w:r>
    </w:p>
    <w:p w14:paraId="7D2862FB" w14:textId="77777777" w:rsidR="0008455D" w:rsidRDefault="0008455D" w:rsidP="0008455D">
      <w:r>
        <w:t>- Lambda</w:t>
      </w:r>
    </w:p>
    <w:p w14:paraId="116A4134" w14:textId="77777777" w:rsidR="0008455D" w:rsidRDefault="0008455D" w:rsidP="0008455D">
      <w:r>
        <w:t>- ECS and Fargate</w:t>
      </w:r>
    </w:p>
    <w:p w14:paraId="345431D9" w14:textId="77777777" w:rsidR="0008455D" w:rsidRDefault="0008455D" w:rsidP="0008455D">
      <w:r>
        <w:t>- Batch</w:t>
      </w:r>
    </w:p>
    <w:p w14:paraId="1D091006" w14:textId="77777777" w:rsidR="0008455D" w:rsidRDefault="0008455D" w:rsidP="0008455D">
      <w:r>
        <w:t>- SNS</w:t>
      </w:r>
    </w:p>
    <w:p w14:paraId="7FB886E0" w14:textId="77777777" w:rsidR="0008455D" w:rsidRDefault="0008455D" w:rsidP="0008455D">
      <w:r>
        <w:t>- SQS</w:t>
      </w:r>
    </w:p>
    <w:p w14:paraId="651B3144" w14:textId="77777777" w:rsidR="0008455D" w:rsidRDefault="0008455D" w:rsidP="0008455D">
      <w:r>
        <w:t>- DynamoDB</w:t>
      </w:r>
    </w:p>
    <w:p w14:paraId="5F3DDB23" w14:textId="77777777" w:rsidR="0008455D" w:rsidRDefault="0008455D" w:rsidP="0008455D">
      <w:r>
        <w:lastRenderedPageBreak/>
        <w:t>- API Gateway</w:t>
      </w:r>
    </w:p>
    <w:p w14:paraId="630CBAF5" w14:textId="77777777" w:rsidR="0008455D" w:rsidRDefault="0008455D" w:rsidP="0008455D">
      <w:r>
        <w:t>- Glue</w:t>
      </w:r>
    </w:p>
    <w:p w14:paraId="7A6D42C2" w14:textId="77777777" w:rsidR="0008455D" w:rsidRDefault="0008455D" w:rsidP="0008455D">
      <w:r>
        <w:t>- other AWS services</w:t>
      </w:r>
    </w:p>
    <w:p w14:paraId="4CA7130C" w14:textId="77777777" w:rsidR="0008455D" w:rsidRDefault="0008455D" w:rsidP="0008455D"/>
    <w:p w14:paraId="409295E4" w14:textId="77777777" w:rsidR="0008455D" w:rsidRDefault="0008455D" w:rsidP="0008455D">
      <w:r>
        <w:t>This makes it a powerful glue layer for distributed systems.</w:t>
      </w:r>
    </w:p>
    <w:p w14:paraId="528D2032" w14:textId="77777777" w:rsidR="0008455D" w:rsidRDefault="0008455D" w:rsidP="0008455D"/>
    <w:p w14:paraId="0B190C3D" w14:textId="77777777" w:rsidR="0008455D" w:rsidRDefault="0008455D" w:rsidP="0008455D">
      <w:r>
        <w:t>## Example workflow</w:t>
      </w:r>
    </w:p>
    <w:p w14:paraId="5AF72D1E" w14:textId="77777777" w:rsidR="0008455D" w:rsidRDefault="0008455D" w:rsidP="0008455D"/>
    <w:p w14:paraId="578AB123" w14:textId="77777777" w:rsidR="0008455D" w:rsidRDefault="0008455D" w:rsidP="0008455D">
      <w:r>
        <w:t>Suppose a customer places an order.</w:t>
      </w:r>
    </w:p>
    <w:p w14:paraId="7EBA725D" w14:textId="77777777" w:rsidR="0008455D" w:rsidRDefault="0008455D" w:rsidP="0008455D"/>
    <w:p w14:paraId="51C25424" w14:textId="77777777" w:rsidR="0008455D" w:rsidRDefault="0008455D" w:rsidP="0008455D">
      <w:r>
        <w:t>1. Validate request.</w:t>
      </w:r>
    </w:p>
    <w:p w14:paraId="2722DABF" w14:textId="77777777" w:rsidR="0008455D" w:rsidRDefault="0008455D" w:rsidP="0008455D">
      <w:r>
        <w:t>2. Reserve inventory.</w:t>
      </w:r>
    </w:p>
    <w:p w14:paraId="7F2E99EA" w14:textId="77777777" w:rsidR="0008455D" w:rsidRDefault="0008455D" w:rsidP="0008455D">
      <w:r>
        <w:t>3. Charge payment.</w:t>
      </w:r>
    </w:p>
    <w:p w14:paraId="39D39F9E" w14:textId="77777777" w:rsidR="0008455D" w:rsidRDefault="0008455D" w:rsidP="0008455D">
      <w:r>
        <w:t>4. Create order record.</w:t>
      </w:r>
    </w:p>
    <w:p w14:paraId="069F42C0" w14:textId="77777777" w:rsidR="0008455D" w:rsidRDefault="0008455D" w:rsidP="0008455D">
      <w:r>
        <w:t>5. Notify customer.</w:t>
      </w:r>
    </w:p>
    <w:p w14:paraId="26D064C4" w14:textId="77777777" w:rsidR="0008455D" w:rsidRDefault="0008455D" w:rsidP="0008455D">
      <w:r>
        <w:t>6. If payment fails, release inventory.</w:t>
      </w:r>
    </w:p>
    <w:p w14:paraId="23B682B4" w14:textId="77777777" w:rsidR="0008455D" w:rsidRDefault="0008455D" w:rsidP="0008455D">
      <w:r>
        <w:t>7. If notification fails, retry or log for later handling.</w:t>
      </w:r>
    </w:p>
    <w:p w14:paraId="2BC10284" w14:textId="77777777" w:rsidR="0008455D" w:rsidRDefault="0008455D" w:rsidP="0008455D"/>
    <w:p w14:paraId="268A549A" w14:textId="77777777" w:rsidR="0008455D" w:rsidRDefault="0008455D" w:rsidP="0008455D">
      <w:r>
        <w:t>That entire process can be represented as a workflow, instead of being embedded in one large service.</w:t>
      </w:r>
    </w:p>
    <w:p w14:paraId="23DC58D6" w14:textId="77777777" w:rsidR="0008455D" w:rsidRDefault="0008455D" w:rsidP="0008455D"/>
    <w:p w14:paraId="5748C8C1" w14:textId="77777777" w:rsidR="0008455D" w:rsidRDefault="0008455D" w:rsidP="0008455D">
      <w:r>
        <w:t>## Execution flow</w:t>
      </w:r>
    </w:p>
    <w:p w14:paraId="1E4A8B1A" w14:textId="77777777" w:rsidR="0008455D" w:rsidRDefault="0008455D" w:rsidP="0008455D"/>
    <w:p w14:paraId="2CC72902" w14:textId="77777777" w:rsidR="0008455D" w:rsidRDefault="0008455D" w:rsidP="0008455D">
      <w:r>
        <w:t>```mermaid</w:t>
      </w:r>
    </w:p>
    <w:p w14:paraId="6F7CECEB" w14:textId="77777777" w:rsidR="0008455D" w:rsidRDefault="0008455D" w:rsidP="0008455D">
      <w:r>
        <w:lastRenderedPageBreak/>
        <w:t>sequenceDiagram</w:t>
      </w:r>
    </w:p>
    <w:p w14:paraId="2699E03E" w14:textId="77777777" w:rsidR="0008455D" w:rsidRDefault="0008455D" w:rsidP="0008455D">
      <w:r>
        <w:t xml:space="preserve">    participant C as Client or Event Source</w:t>
      </w:r>
    </w:p>
    <w:p w14:paraId="783C8183" w14:textId="77777777" w:rsidR="0008455D" w:rsidRDefault="0008455D" w:rsidP="0008455D">
      <w:r>
        <w:t xml:space="preserve">    participant S as Step Functions</w:t>
      </w:r>
    </w:p>
    <w:p w14:paraId="44417A5F" w14:textId="77777777" w:rsidR="0008455D" w:rsidRDefault="0008455D" w:rsidP="0008455D">
      <w:r>
        <w:t xml:space="preserve">    participant L as Lambda Task</w:t>
      </w:r>
    </w:p>
    <w:p w14:paraId="1F006B0D" w14:textId="77777777" w:rsidR="0008455D" w:rsidRDefault="0008455D" w:rsidP="0008455D">
      <w:r>
        <w:t xml:space="preserve">    participant D as Database</w:t>
      </w:r>
    </w:p>
    <w:p w14:paraId="6E1791B5" w14:textId="77777777" w:rsidR="0008455D" w:rsidRDefault="0008455D" w:rsidP="0008455D">
      <w:r>
        <w:t xml:space="preserve">    participant N as Notification Service</w:t>
      </w:r>
    </w:p>
    <w:p w14:paraId="193DD19B" w14:textId="77777777" w:rsidR="0008455D" w:rsidRDefault="0008455D" w:rsidP="0008455D"/>
    <w:p w14:paraId="739EDCBB" w14:textId="77777777" w:rsidR="0008455D" w:rsidRDefault="0008455D" w:rsidP="0008455D">
      <w:r>
        <w:t xml:space="preserve">    C-&gt;&gt;S: Start execution</w:t>
      </w:r>
    </w:p>
    <w:p w14:paraId="3086DF55" w14:textId="77777777" w:rsidR="0008455D" w:rsidRDefault="0008455D" w:rsidP="0008455D">
      <w:r>
        <w:t xml:space="preserve">    S-&gt;&gt;L: Validate input</w:t>
      </w:r>
    </w:p>
    <w:p w14:paraId="41327AD9" w14:textId="77777777" w:rsidR="0008455D" w:rsidRDefault="0008455D" w:rsidP="0008455D">
      <w:r>
        <w:t xml:space="preserve">    L--&gt;&gt;S: Validation result</w:t>
      </w:r>
    </w:p>
    <w:p w14:paraId="489FAECC" w14:textId="77777777" w:rsidR="0008455D" w:rsidRDefault="0008455D" w:rsidP="0008455D">
      <w:r>
        <w:t xml:space="preserve">    S-&gt;&gt;L: Reserve inventory</w:t>
      </w:r>
    </w:p>
    <w:p w14:paraId="3101AB64" w14:textId="77777777" w:rsidR="0008455D" w:rsidRDefault="0008455D" w:rsidP="0008455D">
      <w:r>
        <w:t xml:space="preserve">    L--&gt;&gt;S: Inventory result</w:t>
      </w:r>
    </w:p>
    <w:p w14:paraId="2818E8A8" w14:textId="77777777" w:rsidR="0008455D" w:rsidRDefault="0008455D" w:rsidP="0008455D">
      <w:r>
        <w:t xml:space="preserve">    S-&gt;&gt;L: Charge payment</w:t>
      </w:r>
    </w:p>
    <w:p w14:paraId="5EA239E4" w14:textId="77777777" w:rsidR="0008455D" w:rsidRDefault="0008455D" w:rsidP="0008455D">
      <w:r>
        <w:t xml:space="preserve">    L--&gt;&gt;S: Payment result</w:t>
      </w:r>
    </w:p>
    <w:p w14:paraId="1093B6E6" w14:textId="77777777" w:rsidR="0008455D" w:rsidRDefault="0008455D" w:rsidP="0008455D">
      <w:r>
        <w:t xml:space="preserve">    S-&gt;&gt;D: Create order record</w:t>
      </w:r>
    </w:p>
    <w:p w14:paraId="0DDC4B95" w14:textId="77777777" w:rsidR="0008455D" w:rsidRDefault="0008455D" w:rsidP="0008455D">
      <w:r>
        <w:t xml:space="preserve">    S-&gt;&gt;N: Send notification</w:t>
      </w:r>
    </w:p>
    <w:p w14:paraId="574C452E" w14:textId="77777777" w:rsidR="0008455D" w:rsidRDefault="0008455D" w:rsidP="0008455D">
      <w:r>
        <w:t xml:space="preserve">    N--&gt;&gt;S: Notification result</w:t>
      </w:r>
    </w:p>
    <w:p w14:paraId="2406DC71" w14:textId="77777777" w:rsidR="0008455D" w:rsidRDefault="0008455D" w:rsidP="0008455D">
      <w:r>
        <w:t xml:space="preserve">    S--&gt;&gt;C: Workflow complete</w:t>
      </w:r>
    </w:p>
    <w:p w14:paraId="36438FA7" w14:textId="77777777" w:rsidR="0008455D" w:rsidRDefault="0008455D" w:rsidP="0008455D"/>
    <w:p w14:paraId="58EAC0C6" w14:textId="77777777" w:rsidR="0008455D" w:rsidRDefault="0008455D" w:rsidP="0008455D">
      <w:r>
        <w:t xml:space="preserve">    style C fill:#00ceff,stroke:#000000,stroke-width:2px,color:#000000</w:t>
      </w:r>
    </w:p>
    <w:p w14:paraId="40F2543B" w14:textId="77777777" w:rsidR="0008455D" w:rsidRDefault="0008455D" w:rsidP="0008455D">
      <w:r>
        <w:t xml:space="preserve">    style S fill:#69db7c,stroke:#000000,stroke-width:2px,color:#000000</w:t>
      </w:r>
    </w:p>
    <w:p w14:paraId="2B962F48" w14:textId="77777777" w:rsidR="0008455D" w:rsidRDefault="0008455D" w:rsidP="0008455D">
      <w:r>
        <w:t xml:space="preserve">    style L fill:#ffd43b,stroke:#000000,stroke-width:2px,color:#000000</w:t>
      </w:r>
    </w:p>
    <w:p w14:paraId="3BA09A73" w14:textId="77777777" w:rsidR="0008455D" w:rsidRDefault="0008455D" w:rsidP="0008455D">
      <w:r>
        <w:lastRenderedPageBreak/>
        <w:t xml:space="preserve">    style D fill:#69db7c,stroke:#000000,stroke-width:2px,color:#000000</w:t>
      </w:r>
    </w:p>
    <w:p w14:paraId="1B51F796" w14:textId="77777777" w:rsidR="0008455D" w:rsidRDefault="0008455D" w:rsidP="0008455D">
      <w:r>
        <w:t xml:space="preserve">    style N fill:#748ffc,stroke:#000000,stroke-width:2px,color:#000000</w:t>
      </w:r>
    </w:p>
    <w:p w14:paraId="3293E5BF" w14:textId="77777777" w:rsidR="0008455D" w:rsidRDefault="0008455D" w:rsidP="0008455D">
      <w:r>
        <w:t>```</w:t>
      </w:r>
    </w:p>
    <w:p w14:paraId="6EE1A953" w14:textId="77777777" w:rsidR="0008455D" w:rsidRDefault="0008455D" w:rsidP="0008455D"/>
    <w:p w14:paraId="6229C64B" w14:textId="77777777" w:rsidR="0008455D" w:rsidRDefault="0008455D" w:rsidP="0008455D">
      <w:r>
        <w:t>## Error handling</w:t>
      </w:r>
    </w:p>
    <w:p w14:paraId="77A90FDF" w14:textId="77777777" w:rsidR="0008455D" w:rsidRDefault="0008455D" w:rsidP="0008455D"/>
    <w:p w14:paraId="2BD2DC0B" w14:textId="77777777" w:rsidR="0008455D" w:rsidRDefault="0008455D" w:rsidP="0008455D">
      <w:r>
        <w:t>One of the best features of Step Functions is built-in error handling.</w:t>
      </w:r>
    </w:p>
    <w:p w14:paraId="5350598D" w14:textId="77777777" w:rsidR="0008455D" w:rsidRDefault="0008455D" w:rsidP="0008455D"/>
    <w:p w14:paraId="4C8861F8" w14:textId="77777777" w:rsidR="0008455D" w:rsidRDefault="0008455D" w:rsidP="0008455D">
      <w:r>
        <w:t>### Retries</w:t>
      </w:r>
    </w:p>
    <w:p w14:paraId="27234894" w14:textId="77777777" w:rsidR="0008455D" w:rsidRDefault="0008455D" w:rsidP="0008455D">
      <w:r>
        <w:t>You can retry transient failures like:</w:t>
      </w:r>
    </w:p>
    <w:p w14:paraId="0FA4154F" w14:textId="77777777" w:rsidR="0008455D" w:rsidRDefault="0008455D" w:rsidP="0008455D">
      <w:r>
        <w:t>- network issues</w:t>
      </w:r>
    </w:p>
    <w:p w14:paraId="24D22C60" w14:textId="77777777" w:rsidR="0008455D" w:rsidRDefault="0008455D" w:rsidP="0008455D">
      <w:r>
        <w:t>- throttling</w:t>
      </w:r>
    </w:p>
    <w:p w14:paraId="2DFD2CF4" w14:textId="77777777" w:rsidR="0008455D" w:rsidRDefault="0008455D" w:rsidP="0008455D">
      <w:r>
        <w:t>- temporary service outages</w:t>
      </w:r>
    </w:p>
    <w:p w14:paraId="64B24A74" w14:textId="77777777" w:rsidR="0008455D" w:rsidRDefault="0008455D" w:rsidP="0008455D"/>
    <w:p w14:paraId="26DF3EBA" w14:textId="77777777" w:rsidR="0008455D" w:rsidRDefault="0008455D" w:rsidP="0008455D">
      <w:r>
        <w:t>### Catch blocks</w:t>
      </w:r>
    </w:p>
    <w:p w14:paraId="5D761F57" w14:textId="77777777" w:rsidR="0008455D" w:rsidRDefault="0008455D" w:rsidP="0008455D">
      <w:r>
        <w:t>If a step fails after retries, you can route execution to a recovery path.</w:t>
      </w:r>
    </w:p>
    <w:p w14:paraId="179D282C" w14:textId="77777777" w:rsidR="0008455D" w:rsidRDefault="0008455D" w:rsidP="0008455D"/>
    <w:p w14:paraId="031AD21E" w14:textId="77777777" w:rsidR="0008455D" w:rsidRDefault="0008455D" w:rsidP="0008455D">
      <w:r>
        <w:t>### Compensation</w:t>
      </w:r>
    </w:p>
    <w:p w14:paraId="36FB69DE" w14:textId="77777777" w:rsidR="0008455D" w:rsidRDefault="0008455D" w:rsidP="0008455D">
      <w:r>
        <w:t>For business workflows, you can undo prior successful steps when a later step fails.</w:t>
      </w:r>
    </w:p>
    <w:p w14:paraId="6619407E" w14:textId="77777777" w:rsidR="0008455D" w:rsidRDefault="0008455D" w:rsidP="0008455D"/>
    <w:p w14:paraId="71CC0041" w14:textId="77777777" w:rsidR="0008455D" w:rsidRDefault="0008455D" w:rsidP="0008455D">
      <w:r>
        <w:lastRenderedPageBreak/>
        <w:t>That is extremely useful for distributed transactions where a true ACID transaction is not possible across systems.</w:t>
      </w:r>
    </w:p>
    <w:p w14:paraId="3A32BFB1" w14:textId="77777777" w:rsidR="0008455D" w:rsidRDefault="0008455D" w:rsidP="0008455D"/>
    <w:p w14:paraId="47F0A95D" w14:textId="77777777" w:rsidR="0008455D" w:rsidRDefault="0008455D" w:rsidP="0008455D">
      <w:r>
        <w:t>## Parallelism</w:t>
      </w:r>
    </w:p>
    <w:p w14:paraId="769E3A3C" w14:textId="77777777" w:rsidR="0008455D" w:rsidRDefault="0008455D" w:rsidP="0008455D"/>
    <w:p w14:paraId="2F2D0DC1" w14:textId="77777777" w:rsidR="0008455D" w:rsidRDefault="0008455D" w:rsidP="0008455D">
      <w:r>
        <w:t>Step Functions can run branches in parallel.</w:t>
      </w:r>
    </w:p>
    <w:p w14:paraId="6E7565A0" w14:textId="77777777" w:rsidR="0008455D" w:rsidRDefault="0008455D" w:rsidP="0008455D"/>
    <w:p w14:paraId="28C89407" w14:textId="77777777" w:rsidR="0008455D" w:rsidRDefault="0008455D" w:rsidP="0008455D">
      <w:r>
        <w:t>For example, after validating an order, you may:</w:t>
      </w:r>
    </w:p>
    <w:p w14:paraId="31E38F69" w14:textId="77777777" w:rsidR="0008455D" w:rsidRDefault="0008455D" w:rsidP="0008455D">
      <w:r>
        <w:t>- charge payment</w:t>
      </w:r>
    </w:p>
    <w:p w14:paraId="020171D6" w14:textId="77777777" w:rsidR="0008455D" w:rsidRDefault="0008455D" w:rsidP="0008455D">
      <w:r>
        <w:t>- prepare email</w:t>
      </w:r>
    </w:p>
    <w:p w14:paraId="0C78C52F" w14:textId="77777777" w:rsidR="0008455D" w:rsidRDefault="0008455D" w:rsidP="0008455D">
      <w:r>
        <w:t>- update analytics</w:t>
      </w:r>
    </w:p>
    <w:p w14:paraId="10315686" w14:textId="77777777" w:rsidR="0008455D" w:rsidRDefault="0008455D" w:rsidP="0008455D"/>
    <w:p w14:paraId="4FD110DC" w14:textId="77777777" w:rsidR="0008455D" w:rsidRDefault="0008455D" w:rsidP="0008455D">
      <w:r>
        <w:t>at the same time, then continue only after all critical branches finish.</w:t>
      </w:r>
    </w:p>
    <w:p w14:paraId="2280AFBD" w14:textId="77777777" w:rsidR="0008455D" w:rsidRDefault="0008455D" w:rsidP="0008455D"/>
    <w:p w14:paraId="3DE29F5B" w14:textId="77777777" w:rsidR="0008455D" w:rsidRDefault="0008455D" w:rsidP="0008455D">
      <w:r>
        <w:t>This helps reduce overall workflow time.</w:t>
      </w:r>
    </w:p>
    <w:p w14:paraId="3A083AA7" w14:textId="77777777" w:rsidR="0008455D" w:rsidRDefault="0008455D" w:rsidP="0008455D"/>
    <w:p w14:paraId="68BEF547" w14:textId="77777777" w:rsidR="0008455D" w:rsidRDefault="0008455D" w:rsidP="0008455D">
      <w:r>
        <w:t>## Choice states</w:t>
      </w:r>
    </w:p>
    <w:p w14:paraId="00D4921E" w14:textId="77777777" w:rsidR="0008455D" w:rsidRDefault="0008455D" w:rsidP="0008455D"/>
    <w:p w14:paraId="75F63CE5" w14:textId="77777777" w:rsidR="0008455D" w:rsidRDefault="0008455D" w:rsidP="0008455D">
      <w:r>
        <w:t>Choice states let the workflow branch based on input data.</w:t>
      </w:r>
    </w:p>
    <w:p w14:paraId="028B1FA6" w14:textId="77777777" w:rsidR="0008455D" w:rsidRDefault="0008455D" w:rsidP="0008455D"/>
    <w:p w14:paraId="2E49C519" w14:textId="77777777" w:rsidR="0008455D" w:rsidRDefault="0008455D" w:rsidP="0008455D">
      <w:r>
        <w:t>For example:</w:t>
      </w:r>
    </w:p>
    <w:p w14:paraId="5F1B26DA" w14:textId="77777777" w:rsidR="0008455D" w:rsidRDefault="0008455D" w:rsidP="0008455D">
      <w:r>
        <w:t>- if order type is digital, skip shipping</w:t>
      </w:r>
    </w:p>
    <w:p w14:paraId="2FAE50B6" w14:textId="77777777" w:rsidR="0008455D" w:rsidRDefault="0008455D" w:rsidP="0008455D">
      <w:r>
        <w:t>- if inventory is unavailable, backorder</w:t>
      </w:r>
    </w:p>
    <w:p w14:paraId="4D5B35F3" w14:textId="77777777" w:rsidR="0008455D" w:rsidRDefault="0008455D" w:rsidP="0008455D">
      <w:r>
        <w:t>- if fraud risk is high, send for review</w:t>
      </w:r>
    </w:p>
    <w:p w14:paraId="3F319154" w14:textId="77777777" w:rsidR="0008455D" w:rsidRDefault="0008455D" w:rsidP="0008455D"/>
    <w:p w14:paraId="6BA12C7D" w14:textId="77777777" w:rsidR="0008455D" w:rsidRDefault="0008455D" w:rsidP="0008455D">
      <w:r>
        <w:t>This keeps business logic explicit in the workflow definition.</w:t>
      </w:r>
    </w:p>
    <w:p w14:paraId="2134A39C" w14:textId="77777777" w:rsidR="0008455D" w:rsidRDefault="0008455D" w:rsidP="0008455D"/>
    <w:p w14:paraId="7B75563C" w14:textId="77777777" w:rsidR="0008455D" w:rsidRDefault="0008455D" w:rsidP="0008455D">
      <w:r>
        <w:t>## Map states</w:t>
      </w:r>
    </w:p>
    <w:p w14:paraId="5F7A2F56" w14:textId="77777777" w:rsidR="0008455D" w:rsidRDefault="0008455D" w:rsidP="0008455D"/>
    <w:p w14:paraId="6D76D3AD" w14:textId="77777777" w:rsidR="0008455D" w:rsidRDefault="0008455D" w:rsidP="0008455D">
      <w:r>
        <w:t>Map states are useful when you need to process a list of items.</w:t>
      </w:r>
    </w:p>
    <w:p w14:paraId="02A38119" w14:textId="77777777" w:rsidR="0008455D" w:rsidRDefault="0008455D" w:rsidP="0008455D"/>
    <w:p w14:paraId="559C4943" w14:textId="77777777" w:rsidR="0008455D" w:rsidRDefault="0008455D" w:rsidP="0008455D">
      <w:r>
        <w:t>For example:</w:t>
      </w:r>
    </w:p>
    <w:p w14:paraId="67B37D7C" w14:textId="77777777" w:rsidR="0008455D" w:rsidRDefault="0008455D" w:rsidP="0008455D">
      <w:r>
        <w:t>- resize many images</w:t>
      </w:r>
    </w:p>
    <w:p w14:paraId="6BE1EF56" w14:textId="77777777" w:rsidR="0008455D" w:rsidRDefault="0008455D" w:rsidP="0008455D">
      <w:r>
        <w:t>- process many records</w:t>
      </w:r>
    </w:p>
    <w:p w14:paraId="55A7A8A8" w14:textId="77777777" w:rsidR="0008455D" w:rsidRDefault="0008455D" w:rsidP="0008455D">
      <w:r>
        <w:t>- validate each item in an order</w:t>
      </w:r>
    </w:p>
    <w:p w14:paraId="1BFE1CF6" w14:textId="77777777" w:rsidR="0008455D" w:rsidRDefault="0008455D" w:rsidP="0008455D"/>
    <w:p w14:paraId="7EA9BA5E" w14:textId="77777777" w:rsidR="0008455D" w:rsidRDefault="0008455D" w:rsidP="0008455D">
      <w:r>
        <w:t>This helps with batch-style operations.</w:t>
      </w:r>
    </w:p>
    <w:p w14:paraId="505FA068" w14:textId="77777777" w:rsidR="0008455D" w:rsidRDefault="0008455D" w:rsidP="0008455D"/>
    <w:p w14:paraId="7F99A426" w14:textId="77777777" w:rsidR="0008455D" w:rsidRDefault="0008455D" w:rsidP="0008455D">
      <w:r>
        <w:t>## Wait states</w:t>
      </w:r>
    </w:p>
    <w:p w14:paraId="443B3500" w14:textId="77777777" w:rsidR="0008455D" w:rsidRDefault="0008455D" w:rsidP="0008455D"/>
    <w:p w14:paraId="2E6D09C2" w14:textId="77777777" w:rsidR="0008455D" w:rsidRDefault="0008455D" w:rsidP="0008455D">
      <w:r>
        <w:t>Sometimes workflows need to pause, such as:</w:t>
      </w:r>
    </w:p>
    <w:p w14:paraId="281C1944" w14:textId="77777777" w:rsidR="0008455D" w:rsidRDefault="0008455D" w:rsidP="0008455D">
      <w:r>
        <w:t>- waiting for approval</w:t>
      </w:r>
    </w:p>
    <w:p w14:paraId="59020B9C" w14:textId="77777777" w:rsidR="0008455D" w:rsidRDefault="0008455D" w:rsidP="0008455D">
      <w:r>
        <w:t>- waiting for a webhook</w:t>
      </w:r>
    </w:p>
    <w:p w14:paraId="3E844B92" w14:textId="77777777" w:rsidR="0008455D" w:rsidRDefault="0008455D" w:rsidP="0008455D">
      <w:r>
        <w:t>- retrying after a delay</w:t>
      </w:r>
    </w:p>
    <w:p w14:paraId="7453E917" w14:textId="77777777" w:rsidR="0008455D" w:rsidRDefault="0008455D" w:rsidP="0008455D">
      <w:r>
        <w:t>- orchestrating timed steps</w:t>
      </w:r>
    </w:p>
    <w:p w14:paraId="52221B61" w14:textId="77777777" w:rsidR="0008455D" w:rsidRDefault="0008455D" w:rsidP="0008455D"/>
    <w:p w14:paraId="0181342E" w14:textId="77777777" w:rsidR="0008455D" w:rsidRDefault="0008455D" w:rsidP="0008455D">
      <w:r>
        <w:t>Step Functions can handle these pauses without keeping your application code busy.</w:t>
      </w:r>
    </w:p>
    <w:p w14:paraId="54BB7751" w14:textId="77777777" w:rsidR="0008455D" w:rsidRDefault="0008455D" w:rsidP="0008455D"/>
    <w:p w14:paraId="36DD3784" w14:textId="77777777" w:rsidR="0008455D" w:rsidRDefault="0008455D" w:rsidP="0008455D">
      <w:r>
        <w:t>## Benefits of Step Functions</w:t>
      </w:r>
    </w:p>
    <w:p w14:paraId="5FA7A721" w14:textId="77777777" w:rsidR="0008455D" w:rsidRDefault="0008455D" w:rsidP="0008455D"/>
    <w:p w14:paraId="3DC39792" w14:textId="77777777" w:rsidR="0008455D" w:rsidRDefault="0008455D" w:rsidP="0008455D">
      <w:r>
        <w:t>- Clear workflow visualization</w:t>
      </w:r>
    </w:p>
    <w:p w14:paraId="139A9C2D" w14:textId="77777777" w:rsidR="0008455D" w:rsidRDefault="0008455D" w:rsidP="0008455D">
      <w:r>
        <w:t>- Built-in retries and error handling</w:t>
      </w:r>
    </w:p>
    <w:p w14:paraId="2D661F8C" w14:textId="77777777" w:rsidR="0008455D" w:rsidRDefault="0008455D" w:rsidP="0008455D">
      <w:r>
        <w:t>- Long-running orchestration</w:t>
      </w:r>
    </w:p>
    <w:p w14:paraId="41D5165A" w14:textId="77777777" w:rsidR="0008455D" w:rsidRDefault="0008455D" w:rsidP="0008455D">
      <w:r>
        <w:t>- Easy integration with AWS services</w:t>
      </w:r>
    </w:p>
    <w:p w14:paraId="26C74207" w14:textId="77777777" w:rsidR="0008455D" w:rsidRDefault="0008455D" w:rsidP="0008455D">
      <w:r>
        <w:t>- Good observability and execution history</w:t>
      </w:r>
    </w:p>
    <w:p w14:paraId="453CDD63" w14:textId="77777777" w:rsidR="0008455D" w:rsidRDefault="0008455D" w:rsidP="0008455D">
      <w:r>
        <w:t>- Reduced orchestration logic inside application code</w:t>
      </w:r>
    </w:p>
    <w:p w14:paraId="4B05E672" w14:textId="77777777" w:rsidR="0008455D" w:rsidRDefault="0008455D" w:rsidP="0008455D"/>
    <w:p w14:paraId="3C668831" w14:textId="77777777" w:rsidR="0008455D" w:rsidRDefault="0008455D" w:rsidP="0008455D">
      <w:r>
        <w:t>## Limitations and trade-offs</w:t>
      </w:r>
    </w:p>
    <w:p w14:paraId="4483A567" w14:textId="77777777" w:rsidR="0008455D" w:rsidRDefault="0008455D" w:rsidP="0008455D"/>
    <w:p w14:paraId="096D45F3" w14:textId="77777777" w:rsidR="0008455D" w:rsidRDefault="0008455D" w:rsidP="0008455D">
      <w:r>
        <w:t>- Not ideal for very simple single-step requests</w:t>
      </w:r>
    </w:p>
    <w:p w14:paraId="40213379" w14:textId="77777777" w:rsidR="0008455D" w:rsidRDefault="0008455D" w:rsidP="0008455D">
      <w:r>
        <w:t>- Can add complexity if overused</w:t>
      </w:r>
    </w:p>
    <w:p w14:paraId="54C08BA3" w14:textId="77777777" w:rsidR="0008455D" w:rsidRDefault="0008455D" w:rsidP="0008455D">
      <w:r>
        <w:t>- Workflow definitions need maintenance</w:t>
      </w:r>
    </w:p>
    <w:p w14:paraId="79B9CE84" w14:textId="77777777" w:rsidR="0008455D" w:rsidRDefault="0008455D" w:rsidP="0008455D">
      <w:r>
        <w:t>- Cost depends on state transitions</w:t>
      </w:r>
    </w:p>
    <w:p w14:paraId="6834AA24" w14:textId="77777777" w:rsidR="0008455D" w:rsidRDefault="0008455D" w:rsidP="0008455D">
      <w:r>
        <w:t>- Some workflows are better handled by simpler queues or direct service calls</w:t>
      </w:r>
    </w:p>
    <w:p w14:paraId="47702196" w14:textId="77777777" w:rsidR="0008455D" w:rsidRDefault="0008455D" w:rsidP="0008455D"/>
    <w:p w14:paraId="33C550A8" w14:textId="77777777" w:rsidR="0008455D" w:rsidRDefault="0008455D" w:rsidP="0008455D">
      <w:r>
        <w:t>## Step Functions vs Lambda</w:t>
      </w:r>
    </w:p>
    <w:p w14:paraId="33B41CB7" w14:textId="77777777" w:rsidR="0008455D" w:rsidRDefault="0008455D" w:rsidP="0008455D"/>
    <w:p w14:paraId="1FBE7099" w14:textId="77777777" w:rsidR="0008455D" w:rsidRDefault="0008455D" w:rsidP="0008455D">
      <w:r>
        <w:t>### Lambda</w:t>
      </w:r>
    </w:p>
    <w:p w14:paraId="67F2686F" w14:textId="77777777" w:rsidR="0008455D" w:rsidRDefault="0008455D" w:rsidP="0008455D">
      <w:r>
        <w:t>- executes one unit of work</w:t>
      </w:r>
    </w:p>
    <w:p w14:paraId="599D55C5" w14:textId="77777777" w:rsidR="0008455D" w:rsidRDefault="0008455D" w:rsidP="0008455D">
      <w:r>
        <w:t>- good for stateless processing</w:t>
      </w:r>
    </w:p>
    <w:p w14:paraId="03F0528B" w14:textId="77777777" w:rsidR="0008455D" w:rsidRDefault="0008455D" w:rsidP="0008455D">
      <w:r>
        <w:lastRenderedPageBreak/>
        <w:t>- not ideal for orchestration across many steps</w:t>
      </w:r>
    </w:p>
    <w:p w14:paraId="359B4828" w14:textId="77777777" w:rsidR="0008455D" w:rsidRDefault="0008455D" w:rsidP="0008455D"/>
    <w:p w14:paraId="212C0013" w14:textId="77777777" w:rsidR="0008455D" w:rsidRDefault="0008455D" w:rsidP="0008455D">
      <w:r>
        <w:t>### Step Functions</w:t>
      </w:r>
    </w:p>
    <w:p w14:paraId="300B8EB4" w14:textId="77777777" w:rsidR="0008455D" w:rsidRDefault="0008455D" w:rsidP="0008455D">
      <w:r>
        <w:t>- coordinates multiple units of work</w:t>
      </w:r>
    </w:p>
    <w:p w14:paraId="466E52E7" w14:textId="77777777" w:rsidR="0008455D" w:rsidRDefault="0008455D" w:rsidP="0008455D">
      <w:r>
        <w:t>- handles branching, retry, wait, and parallelism</w:t>
      </w:r>
    </w:p>
    <w:p w14:paraId="116F34A6" w14:textId="77777777" w:rsidR="0008455D" w:rsidRDefault="0008455D" w:rsidP="0008455D">
      <w:r>
        <w:t>- acts as workflow control plane</w:t>
      </w:r>
    </w:p>
    <w:p w14:paraId="724377C7" w14:textId="77777777" w:rsidR="0008455D" w:rsidRDefault="0008455D" w:rsidP="0008455D"/>
    <w:p w14:paraId="21570555" w14:textId="77777777" w:rsidR="0008455D" w:rsidRDefault="0008455D" w:rsidP="0008455D">
      <w:r>
        <w:t>A useful rule:</w:t>
      </w:r>
    </w:p>
    <w:p w14:paraId="2274410F" w14:textId="77777777" w:rsidR="0008455D" w:rsidRDefault="0008455D" w:rsidP="0008455D">
      <w:r>
        <w:t>- use Lambda for work</w:t>
      </w:r>
    </w:p>
    <w:p w14:paraId="60F0923F" w14:textId="77777777" w:rsidR="0008455D" w:rsidRDefault="0008455D" w:rsidP="0008455D">
      <w:r>
        <w:t>- use Step Functions for orchestration</w:t>
      </w:r>
    </w:p>
    <w:p w14:paraId="082764C4" w14:textId="77777777" w:rsidR="0008455D" w:rsidRDefault="0008455D" w:rsidP="0008455D"/>
    <w:p w14:paraId="6A515990" w14:textId="77777777" w:rsidR="0008455D" w:rsidRDefault="0008455D" w:rsidP="0008455D">
      <w:r>
        <w:t>## Step Functions vs SQS</w:t>
      </w:r>
    </w:p>
    <w:p w14:paraId="4DE5E984" w14:textId="77777777" w:rsidR="0008455D" w:rsidRDefault="0008455D" w:rsidP="0008455D"/>
    <w:p w14:paraId="083C3EA1" w14:textId="77777777" w:rsidR="0008455D" w:rsidRDefault="0008455D" w:rsidP="0008455D">
      <w:r>
        <w:t>### SQS</w:t>
      </w:r>
    </w:p>
    <w:p w14:paraId="0A3B5985" w14:textId="77777777" w:rsidR="0008455D" w:rsidRDefault="0008455D" w:rsidP="0008455D">
      <w:r>
        <w:t>- queue for asynchronous work</w:t>
      </w:r>
    </w:p>
    <w:p w14:paraId="21E5EB2E" w14:textId="77777777" w:rsidR="0008455D" w:rsidRDefault="0008455D" w:rsidP="0008455D">
      <w:r>
        <w:t>- good for buffering and decoupling</w:t>
      </w:r>
    </w:p>
    <w:p w14:paraId="0C7C0F78" w14:textId="77777777" w:rsidR="0008455D" w:rsidRDefault="0008455D" w:rsidP="0008455D">
      <w:r>
        <w:t>- consumers decide when to pull work</w:t>
      </w:r>
    </w:p>
    <w:p w14:paraId="0E6A1436" w14:textId="77777777" w:rsidR="0008455D" w:rsidRDefault="0008455D" w:rsidP="0008455D"/>
    <w:p w14:paraId="16961624" w14:textId="77777777" w:rsidR="0008455D" w:rsidRDefault="0008455D" w:rsidP="0008455D">
      <w:r>
        <w:t>### Step Functions</w:t>
      </w:r>
    </w:p>
    <w:p w14:paraId="16DC113D" w14:textId="77777777" w:rsidR="0008455D" w:rsidRDefault="0008455D" w:rsidP="0008455D">
      <w:r>
        <w:t>- explicit workflow engine</w:t>
      </w:r>
    </w:p>
    <w:p w14:paraId="138E0071" w14:textId="77777777" w:rsidR="0008455D" w:rsidRDefault="0008455D" w:rsidP="0008455D">
      <w:r>
        <w:t>- good when step ordering and branching matter</w:t>
      </w:r>
    </w:p>
    <w:p w14:paraId="49B3BA21" w14:textId="77777777" w:rsidR="0008455D" w:rsidRDefault="0008455D" w:rsidP="0008455D">
      <w:r>
        <w:t>- control flow is centrally defined</w:t>
      </w:r>
    </w:p>
    <w:p w14:paraId="0EF85DFB" w14:textId="77777777" w:rsidR="0008455D" w:rsidRDefault="0008455D" w:rsidP="0008455D"/>
    <w:p w14:paraId="693A1F6D" w14:textId="77777777" w:rsidR="0008455D" w:rsidRDefault="0008455D" w:rsidP="0008455D">
      <w:r>
        <w:lastRenderedPageBreak/>
        <w:t>They are often complementary, not competing. A Step Functions state may even send messages to SQS as part of the workflow.</w:t>
      </w:r>
    </w:p>
    <w:p w14:paraId="75D4901B" w14:textId="77777777" w:rsidR="0008455D" w:rsidRDefault="0008455D" w:rsidP="0008455D"/>
    <w:p w14:paraId="76A95125" w14:textId="77777777" w:rsidR="0008455D" w:rsidRDefault="0008455D" w:rsidP="0008455D">
      <w:r>
        <w:t>## Step Functions and microservices</w:t>
      </w:r>
    </w:p>
    <w:p w14:paraId="589AE3AA" w14:textId="77777777" w:rsidR="0008455D" w:rsidRDefault="0008455D" w:rsidP="0008455D"/>
    <w:p w14:paraId="491CC7E6" w14:textId="77777777" w:rsidR="0008455D" w:rsidRDefault="0008455D" w:rsidP="0008455D">
      <w:r>
        <w:t>Step Functions can help coordinate microservices without creating a giant orchestrator service in application code.</w:t>
      </w:r>
    </w:p>
    <w:p w14:paraId="702DA5E8" w14:textId="77777777" w:rsidR="0008455D" w:rsidRDefault="0008455D" w:rsidP="0008455D"/>
    <w:p w14:paraId="2242AFF1" w14:textId="77777777" w:rsidR="0008455D" w:rsidRDefault="0008455D" w:rsidP="0008455D">
      <w:r>
        <w:t>That said, it should not become a place where all domain logic gets centralized. The services should still own their business behavior. Step Functions should coordinate, not replace service boundaries.</w:t>
      </w:r>
    </w:p>
    <w:p w14:paraId="7364715C" w14:textId="77777777" w:rsidR="0008455D" w:rsidRDefault="0008455D" w:rsidP="0008455D"/>
    <w:p w14:paraId="6F5DDB31" w14:textId="77777777" w:rsidR="0008455D" w:rsidRDefault="0008455D" w:rsidP="0008455D">
      <w:r>
        <w:t>## Example order workflow architecture</w:t>
      </w:r>
    </w:p>
    <w:p w14:paraId="7EAEE1E8" w14:textId="77777777" w:rsidR="0008455D" w:rsidRDefault="0008455D" w:rsidP="0008455D"/>
    <w:p w14:paraId="161D6BE8" w14:textId="77777777" w:rsidR="0008455D" w:rsidRDefault="0008455D" w:rsidP="0008455D">
      <w:r>
        <w:t>```mermaid</w:t>
      </w:r>
    </w:p>
    <w:p w14:paraId="01C1690B" w14:textId="77777777" w:rsidR="0008455D" w:rsidRDefault="0008455D" w:rsidP="0008455D">
      <w:r>
        <w:t>flowchart TB</w:t>
      </w:r>
    </w:p>
    <w:p w14:paraId="73E78297" w14:textId="77777777" w:rsidR="0008455D" w:rsidRDefault="0008455D" w:rsidP="0008455D">
      <w:r>
        <w:t xml:space="preserve">    Client[Client] --&gt; API[API Gateway]</w:t>
      </w:r>
    </w:p>
    <w:p w14:paraId="1389D285" w14:textId="77777777" w:rsidR="0008455D" w:rsidRDefault="0008455D" w:rsidP="0008455D">
      <w:r>
        <w:t xml:space="preserve">    API --&gt; SF[Step Functions]</w:t>
      </w:r>
    </w:p>
    <w:p w14:paraId="295E05DE" w14:textId="77777777" w:rsidR="0008455D" w:rsidRDefault="0008455D" w:rsidP="0008455D">
      <w:r>
        <w:t xml:space="preserve">    SF --&gt; Val[Validate Service]</w:t>
      </w:r>
    </w:p>
    <w:p w14:paraId="1713EF6A" w14:textId="77777777" w:rsidR="0008455D" w:rsidRDefault="0008455D" w:rsidP="0008455D">
      <w:r>
        <w:t xml:space="preserve">    SF --&gt; Pay[Payment Service]</w:t>
      </w:r>
    </w:p>
    <w:p w14:paraId="72D48035" w14:textId="77777777" w:rsidR="0008455D" w:rsidRDefault="0008455D" w:rsidP="0008455D">
      <w:r>
        <w:t xml:space="preserve">    SF --&gt; Inv[Inventory Service]</w:t>
      </w:r>
    </w:p>
    <w:p w14:paraId="5D477520" w14:textId="77777777" w:rsidR="0008455D" w:rsidRDefault="0008455D" w:rsidP="0008455D">
      <w:r>
        <w:t xml:space="preserve">    SF --&gt; Notify[Notification Service]</w:t>
      </w:r>
    </w:p>
    <w:p w14:paraId="196540D7" w14:textId="77777777" w:rsidR="0008455D" w:rsidRDefault="0008455D" w:rsidP="0008455D">
      <w:r>
        <w:t xml:space="preserve">    SF --&gt; DB[(Order Database)]</w:t>
      </w:r>
    </w:p>
    <w:p w14:paraId="5C754761" w14:textId="77777777" w:rsidR="0008455D" w:rsidRDefault="0008455D" w:rsidP="0008455D"/>
    <w:p w14:paraId="1A4034D3" w14:textId="77777777" w:rsidR="0008455D" w:rsidRDefault="0008455D" w:rsidP="0008455D">
      <w:r>
        <w:lastRenderedPageBreak/>
        <w:t xml:space="preserve">    style Client fill:#00ceff,stroke:#000000,stroke-width:2px,color:#000000</w:t>
      </w:r>
    </w:p>
    <w:p w14:paraId="2C373B4D" w14:textId="77777777" w:rsidR="0008455D" w:rsidRDefault="0008455D" w:rsidP="0008455D">
      <w:r>
        <w:t xml:space="preserve">    style API fill:#69db7c,stroke:#000000,stroke-width:2px,color:#000000</w:t>
      </w:r>
    </w:p>
    <w:p w14:paraId="5DEAB8BC" w14:textId="77777777" w:rsidR="0008455D" w:rsidRDefault="0008455D" w:rsidP="0008455D">
      <w:r>
        <w:t xml:space="preserve">    style SF fill:#ffd43b,stroke:#000000,stroke-width:2px,color:#000000</w:t>
      </w:r>
    </w:p>
    <w:p w14:paraId="10BDF43E" w14:textId="77777777" w:rsidR="0008455D" w:rsidRDefault="0008455D" w:rsidP="0008455D">
      <w:r>
        <w:t xml:space="preserve">    style Val fill:#ffd43b,stroke:#000000,stroke-width:2px,color:#000000</w:t>
      </w:r>
    </w:p>
    <w:p w14:paraId="624FB03C" w14:textId="77777777" w:rsidR="0008455D" w:rsidRDefault="0008455D" w:rsidP="0008455D">
      <w:r>
        <w:t xml:space="preserve">    style Pay fill:#ffd43b,stroke:#000000,stroke-width:2px,color:#000000</w:t>
      </w:r>
    </w:p>
    <w:p w14:paraId="2628D31A" w14:textId="77777777" w:rsidR="0008455D" w:rsidRDefault="0008455D" w:rsidP="0008455D">
      <w:r>
        <w:t xml:space="preserve">    style Inv fill:#ffd43b,stroke:#000000,stroke-width:2px,color:#000000</w:t>
      </w:r>
    </w:p>
    <w:p w14:paraId="0737561B" w14:textId="77777777" w:rsidR="0008455D" w:rsidRDefault="0008455D" w:rsidP="0008455D">
      <w:r>
        <w:t xml:space="preserve">    style Notify fill:#ffd43b,stroke:#000000,stroke-width:2px,color:#000000</w:t>
      </w:r>
    </w:p>
    <w:p w14:paraId="70EEEC20" w14:textId="77777777" w:rsidR="0008455D" w:rsidRDefault="0008455D" w:rsidP="0008455D">
      <w:r>
        <w:t xml:space="preserve">    style DB fill:#69db7c,stroke:#000000,stroke-width:2px,color:#000000</w:t>
      </w:r>
    </w:p>
    <w:p w14:paraId="18E568CF" w14:textId="77777777" w:rsidR="0008455D" w:rsidRDefault="0008455D" w:rsidP="0008455D">
      <w:r>
        <w:t>```</w:t>
      </w:r>
    </w:p>
    <w:p w14:paraId="33F2974E" w14:textId="77777777" w:rsidR="0008455D" w:rsidRDefault="0008455D" w:rsidP="0008455D"/>
    <w:p w14:paraId="7CA35776" w14:textId="77777777" w:rsidR="0008455D" w:rsidRDefault="0008455D" w:rsidP="0008455D">
      <w:r>
        <w:t>## Best practices</w:t>
      </w:r>
    </w:p>
    <w:p w14:paraId="215F38B0" w14:textId="77777777" w:rsidR="0008455D" w:rsidRDefault="0008455D" w:rsidP="0008455D"/>
    <w:p w14:paraId="5D0E844A" w14:textId="77777777" w:rsidR="0008455D" w:rsidRDefault="0008455D" w:rsidP="0008455D">
      <w:r>
        <w:t>### Keep tasks small and focused</w:t>
      </w:r>
    </w:p>
    <w:p w14:paraId="10F5E83F" w14:textId="77777777" w:rsidR="0008455D" w:rsidRDefault="0008455D" w:rsidP="0008455D">
      <w:r>
        <w:t>Each state should do one meaningful step.</w:t>
      </w:r>
    </w:p>
    <w:p w14:paraId="44DB78CD" w14:textId="77777777" w:rsidR="0008455D" w:rsidRDefault="0008455D" w:rsidP="0008455D"/>
    <w:p w14:paraId="32B627FD" w14:textId="77777777" w:rsidR="0008455D" w:rsidRDefault="0008455D" w:rsidP="0008455D">
      <w:r>
        <w:t>### Use retries for transient errors</w:t>
      </w:r>
    </w:p>
    <w:p w14:paraId="1128F4BF" w14:textId="77777777" w:rsidR="0008455D" w:rsidRDefault="0008455D" w:rsidP="0008455D">
      <w:r>
        <w:t>Do not retry everything blindly, only what is safe to retry.</w:t>
      </w:r>
    </w:p>
    <w:p w14:paraId="6B420313" w14:textId="77777777" w:rsidR="0008455D" w:rsidRDefault="0008455D" w:rsidP="0008455D"/>
    <w:p w14:paraId="5E7CD8E0" w14:textId="77777777" w:rsidR="0008455D" w:rsidRDefault="0008455D" w:rsidP="0008455D">
      <w:r>
        <w:lastRenderedPageBreak/>
        <w:t>### Design for idempotency</w:t>
      </w:r>
    </w:p>
    <w:p w14:paraId="7698F5A5" w14:textId="77777777" w:rsidR="0008455D" w:rsidRDefault="0008455D" w:rsidP="0008455D">
      <w:r>
        <w:t>Workflow steps may run more than once in failure scenarios.</w:t>
      </w:r>
    </w:p>
    <w:p w14:paraId="6514A6D6" w14:textId="77777777" w:rsidR="0008455D" w:rsidRDefault="0008455D" w:rsidP="0008455D"/>
    <w:p w14:paraId="64514F29" w14:textId="77777777" w:rsidR="0008455D" w:rsidRDefault="0008455D" w:rsidP="0008455D">
      <w:r>
        <w:t>### Use compensation for business rollback</w:t>
      </w:r>
    </w:p>
    <w:p w14:paraId="1E56B58F" w14:textId="77777777" w:rsidR="0008455D" w:rsidRDefault="0008455D" w:rsidP="0008455D">
      <w:r>
        <w:t>Especially in workflows involving payment or inventory.</w:t>
      </w:r>
    </w:p>
    <w:p w14:paraId="7F7FE45F" w14:textId="77777777" w:rsidR="0008455D" w:rsidRDefault="0008455D" w:rsidP="0008455D"/>
    <w:p w14:paraId="6868FDE8" w14:textId="77777777" w:rsidR="0008455D" w:rsidRDefault="0008455D" w:rsidP="0008455D">
      <w:r>
        <w:t>### Keep business logic in services, not in the workflow engine</w:t>
      </w:r>
    </w:p>
    <w:p w14:paraId="1EE18E9E" w14:textId="77777777" w:rsidR="0008455D" w:rsidRDefault="0008455D" w:rsidP="0008455D">
      <w:r>
        <w:t>Step Functions should coordinate, not replace domain ownership.</w:t>
      </w:r>
    </w:p>
    <w:p w14:paraId="4E28F500" w14:textId="77777777" w:rsidR="0008455D" w:rsidRDefault="0008455D" w:rsidP="0008455D"/>
    <w:p w14:paraId="144BE448" w14:textId="77777777" w:rsidR="0008455D" w:rsidRDefault="0008455D" w:rsidP="0008455D">
      <w:r>
        <w:t>### Choose Standard or Express appropriately</w:t>
      </w:r>
    </w:p>
    <w:p w14:paraId="3E816B7C" w14:textId="77777777" w:rsidR="0008455D" w:rsidRDefault="0008455D" w:rsidP="0008455D">
      <w:r>
        <w:t>Do not use Standard if you need huge throughput and short-lived workflows, and do not use Express if you need durable, auditable long-running execution.</w:t>
      </w:r>
    </w:p>
    <w:p w14:paraId="060538E9" w14:textId="77777777" w:rsidR="0008455D" w:rsidRDefault="0008455D" w:rsidP="0008455D"/>
    <w:p w14:paraId="1164F35A" w14:textId="77777777" w:rsidR="0008455D" w:rsidRDefault="0008455D" w:rsidP="0008455D">
      <w:r>
        <w:t>## Common mistakes</w:t>
      </w:r>
    </w:p>
    <w:p w14:paraId="68D879B7" w14:textId="77777777" w:rsidR="0008455D" w:rsidRDefault="0008455D" w:rsidP="0008455D"/>
    <w:p w14:paraId="53C26042" w14:textId="77777777" w:rsidR="0008455D" w:rsidRDefault="0008455D" w:rsidP="0008455D">
      <w:r>
        <w:t>- trying to put all business logic into the state machine</w:t>
      </w:r>
    </w:p>
    <w:p w14:paraId="62F3AAB4" w14:textId="77777777" w:rsidR="0008455D" w:rsidRDefault="0008455D" w:rsidP="0008455D">
      <w:r>
        <w:t>- using Step Functions for trivial workflows</w:t>
      </w:r>
    </w:p>
    <w:p w14:paraId="38E8965B" w14:textId="77777777" w:rsidR="0008455D" w:rsidRDefault="0008455D" w:rsidP="0008455D">
      <w:r>
        <w:t>- ignoring idempotency</w:t>
      </w:r>
    </w:p>
    <w:p w14:paraId="4DDCE82A" w14:textId="77777777" w:rsidR="0008455D" w:rsidRDefault="0008455D" w:rsidP="0008455D">
      <w:r>
        <w:t>- forgetting compensation for partial failure</w:t>
      </w:r>
    </w:p>
    <w:p w14:paraId="2EC37B8F" w14:textId="77777777" w:rsidR="0008455D" w:rsidRDefault="0008455D" w:rsidP="0008455D">
      <w:r>
        <w:t>- overcomplicating the workflow when a queue would be enough</w:t>
      </w:r>
    </w:p>
    <w:p w14:paraId="1C67F0CC" w14:textId="77777777" w:rsidR="0008455D" w:rsidRDefault="0008455D" w:rsidP="0008455D">
      <w:r>
        <w:t>- using it where a single service method would be simpler</w:t>
      </w:r>
    </w:p>
    <w:p w14:paraId="5A8D7F66" w14:textId="77777777" w:rsidR="0008455D" w:rsidRDefault="0008455D" w:rsidP="0008455D"/>
    <w:p w14:paraId="015D5C3A" w14:textId="77777777" w:rsidR="0008455D" w:rsidRDefault="0008455D" w:rsidP="0008455D">
      <w:r>
        <w:lastRenderedPageBreak/>
        <w:t>## Final mental model</w:t>
      </w:r>
    </w:p>
    <w:p w14:paraId="75A7CD52" w14:textId="77777777" w:rsidR="0008455D" w:rsidRDefault="0008455D" w:rsidP="0008455D"/>
    <w:p w14:paraId="417CC218" w14:textId="77777777" w:rsidR="0008455D" w:rsidRDefault="0008455D" w:rsidP="0008455D">
      <w:r>
        <w:t>Think of Step Functions as a **workflow conductor**. It does not perform all the work itself. It coordinates many tasks, manages transitions, handles failures, and makes the process visible.</w:t>
      </w:r>
    </w:p>
    <w:p w14:paraId="6A2EE91C" w14:textId="77777777" w:rsidR="0008455D" w:rsidRDefault="0008455D" w:rsidP="0008455D"/>
    <w:p w14:paraId="24B1C192" w14:textId="77777777" w:rsidR="0008455D" w:rsidRDefault="0008455D" w:rsidP="0008455D">
      <w:r>
        <w:t>Use it when you need:</w:t>
      </w:r>
    </w:p>
    <w:p w14:paraId="525BD52E" w14:textId="77777777" w:rsidR="0008455D" w:rsidRDefault="0008455D" w:rsidP="0008455D">
      <w:r>
        <w:t>- multi-step orchestration</w:t>
      </w:r>
    </w:p>
    <w:p w14:paraId="280E2911" w14:textId="77777777" w:rsidR="0008455D" w:rsidRDefault="0008455D" w:rsidP="0008455D">
      <w:r>
        <w:t>- retries and error handling</w:t>
      </w:r>
    </w:p>
    <w:p w14:paraId="424A4578" w14:textId="77777777" w:rsidR="0008455D" w:rsidRDefault="0008455D" w:rsidP="0008455D">
      <w:r>
        <w:t>- branching logic</w:t>
      </w:r>
    </w:p>
    <w:p w14:paraId="3657F3B2" w14:textId="77777777" w:rsidR="0008455D" w:rsidRDefault="0008455D" w:rsidP="0008455D">
      <w:r>
        <w:t>- parallel execution</w:t>
      </w:r>
    </w:p>
    <w:p w14:paraId="672CCB1A" w14:textId="77777777" w:rsidR="0008455D" w:rsidRDefault="0008455D" w:rsidP="0008455D">
      <w:r>
        <w:t>- long-running workflows</w:t>
      </w:r>
    </w:p>
    <w:p w14:paraId="3C78A3AD" w14:textId="77777777" w:rsidR="0008455D" w:rsidRDefault="0008455D" w:rsidP="0008455D"/>
    <w:p w14:paraId="7B2BE7A8" w14:textId="77777777" w:rsidR="0008455D" w:rsidRDefault="0008455D" w:rsidP="0008455D">
      <w:r>
        <w:t>If you want, I can also explain:</w:t>
      </w:r>
    </w:p>
    <w:p w14:paraId="5E6300A1" w14:textId="77777777" w:rsidR="0008455D" w:rsidRDefault="0008455D" w:rsidP="0008455D">
      <w:r>
        <w:t>1. **Step Functions Standard vs Express**</w:t>
      </w:r>
    </w:p>
    <w:p w14:paraId="171C1036" w14:textId="77777777" w:rsidR="0008455D" w:rsidRDefault="0008455D" w:rsidP="0008455D">
      <w:r>
        <w:t>2. **Step Functions vs SQS vs EventBridge**</w:t>
      </w:r>
    </w:p>
    <w:p w14:paraId="2AA6946D" w14:textId="77777777" w:rsidR="0008455D" w:rsidRDefault="0008455D" w:rsidP="0008455D">
      <w:r>
        <w:t>3. **Saga orchestration with Step Functions**</w:t>
      </w:r>
    </w:p>
    <w:p w14:paraId="34ACD84D" w14:textId="5398E4E6" w:rsidR="0008455D" w:rsidRDefault="0008455D" w:rsidP="0008455D">
      <w:r>
        <w:t>4. **A real-world order processing workflow design**</w:t>
      </w:r>
    </w:p>
    <w:p w14:paraId="5F52DDF2" w14:textId="77777777" w:rsidR="00E26EE0" w:rsidRDefault="00E26EE0" w:rsidP="0008455D"/>
    <w:p w14:paraId="2E6DECF3" w14:textId="77777777" w:rsidR="00E26EE0" w:rsidRDefault="00E26EE0" w:rsidP="0008455D"/>
    <w:p w14:paraId="7B57338B" w14:textId="77777777" w:rsidR="00E26EE0" w:rsidRDefault="00E26EE0" w:rsidP="0008455D"/>
    <w:p w14:paraId="3DEB77AC" w14:textId="77777777" w:rsidR="00E26EE0" w:rsidRDefault="00E26EE0" w:rsidP="0008455D"/>
    <w:p w14:paraId="723AE9B5" w14:textId="77777777" w:rsidR="00E26EE0" w:rsidRDefault="00E26EE0" w:rsidP="0008455D"/>
    <w:p w14:paraId="731A975F" w14:textId="77777777" w:rsidR="00E26EE0" w:rsidRDefault="00E26EE0" w:rsidP="0008455D"/>
    <w:p w14:paraId="26EC54DA" w14:textId="77777777" w:rsidR="00E26EE0" w:rsidRDefault="00E26EE0" w:rsidP="0008455D"/>
    <w:p w14:paraId="6D7DC2C4" w14:textId="106B8521" w:rsidR="00E26EE0" w:rsidRDefault="00095E8D" w:rsidP="000C7DAD">
      <w:pPr>
        <w:pStyle w:val="Heading1"/>
        <w:numPr>
          <w:ilvl w:val="0"/>
          <w:numId w:val="13"/>
        </w:numPr>
        <w:jc w:val="center"/>
      </w:pPr>
      <w:bookmarkStart w:id="42" w:name="_Toc234595950"/>
      <w:r>
        <w:lastRenderedPageBreak/>
        <w:t>Spring Boot</w:t>
      </w:r>
      <w:bookmarkEnd w:id="42"/>
    </w:p>
    <w:p w14:paraId="6A4249C6" w14:textId="77777777" w:rsidR="00095E8D" w:rsidRDefault="00095E8D" w:rsidP="00095E8D"/>
    <w:p w14:paraId="339DB5C2" w14:textId="77777777" w:rsidR="00095E8D" w:rsidRDefault="00095E8D" w:rsidP="00095E8D">
      <w:r>
        <w:t>Spring Boot is a Java framework that makes it much easier to build production-ready applications with the Spring ecosystem. It removes a lot of the boilerplate and manual configuration that traditional Spring applications used to require.</w:t>
      </w:r>
    </w:p>
    <w:p w14:paraId="4452AC7E" w14:textId="77777777" w:rsidR="00095E8D" w:rsidRDefault="00095E8D" w:rsidP="00095E8D"/>
    <w:p w14:paraId="32B03B06" w14:textId="77777777" w:rsidR="00095E8D" w:rsidRDefault="00095E8D" w:rsidP="00095E8D">
      <w:r>
        <w:t>At a high level, Spring Boot helps you:</w:t>
      </w:r>
    </w:p>
    <w:p w14:paraId="2DD51DDD" w14:textId="77777777" w:rsidR="00095E8D" w:rsidRDefault="00095E8D" w:rsidP="00095E8D">
      <w:r>
        <w:t>- create applications faster</w:t>
      </w:r>
    </w:p>
    <w:p w14:paraId="63E7621A" w14:textId="77777777" w:rsidR="00095E8D" w:rsidRDefault="00095E8D" w:rsidP="00095E8D">
      <w:r>
        <w:t>- avoid verbose XML or Java configuration</w:t>
      </w:r>
    </w:p>
    <w:p w14:paraId="3EAB6FD7" w14:textId="77777777" w:rsidR="00095E8D" w:rsidRDefault="00095E8D" w:rsidP="00095E8D">
      <w:r>
        <w:t>- auto-configure common components</w:t>
      </w:r>
    </w:p>
    <w:p w14:paraId="51EE5043" w14:textId="77777777" w:rsidR="00095E8D" w:rsidRDefault="00095E8D" w:rsidP="00095E8D">
      <w:r>
        <w:t>- package and run applications easily</w:t>
      </w:r>
    </w:p>
    <w:p w14:paraId="3E8A0D48" w14:textId="77777777" w:rsidR="00095E8D" w:rsidRDefault="00095E8D" w:rsidP="00095E8D">
      <w:r>
        <w:t>- build web apps, REST APIs, microservices, batch jobs, and more</w:t>
      </w:r>
    </w:p>
    <w:p w14:paraId="512C4F0F" w14:textId="77777777" w:rsidR="00095E8D" w:rsidRDefault="00095E8D" w:rsidP="00095E8D"/>
    <w:p w14:paraId="2BE1CC5D" w14:textId="77777777" w:rsidR="00095E8D" w:rsidRDefault="00095E8D" w:rsidP="00095E8D">
      <w:r>
        <w:t>If regular Spring is the toolkit, Spring Boot is the opinionated layer that says, “Here is the sensible default setup, so you can get started quickly.”</w:t>
      </w:r>
    </w:p>
    <w:p w14:paraId="1069E46E" w14:textId="77777777" w:rsidR="00095E8D" w:rsidRDefault="00095E8D" w:rsidP="00095E8D"/>
    <w:p w14:paraId="496CFEDE" w14:textId="77777777" w:rsidR="00095E8D" w:rsidRDefault="00095E8D" w:rsidP="00095E8D">
      <w:r>
        <w:t>## Why Spring Boot exists</w:t>
      </w:r>
    </w:p>
    <w:p w14:paraId="757A593F" w14:textId="77777777" w:rsidR="00095E8D" w:rsidRDefault="00095E8D" w:rsidP="00095E8D"/>
    <w:p w14:paraId="71BEB47A" w14:textId="77777777" w:rsidR="00095E8D" w:rsidRDefault="00095E8D" w:rsidP="00095E8D">
      <w:r>
        <w:t>Before Spring Boot, setting up a Spring application often meant:</w:t>
      </w:r>
    </w:p>
    <w:p w14:paraId="3C1EB06B" w14:textId="77777777" w:rsidR="00095E8D" w:rsidRDefault="00095E8D" w:rsidP="00095E8D">
      <w:r>
        <w:t>- lots of configuration files</w:t>
      </w:r>
    </w:p>
    <w:p w14:paraId="0062DBB5" w14:textId="77777777" w:rsidR="00095E8D" w:rsidRDefault="00095E8D" w:rsidP="00095E8D">
      <w:r>
        <w:t>- manual dependency management</w:t>
      </w:r>
    </w:p>
    <w:p w14:paraId="6B935245" w14:textId="77777777" w:rsidR="00095E8D" w:rsidRDefault="00095E8D" w:rsidP="00095E8D">
      <w:r>
        <w:t>- explicit bean wiring</w:t>
      </w:r>
    </w:p>
    <w:p w14:paraId="0DC7FEA8" w14:textId="77777777" w:rsidR="00095E8D" w:rsidRDefault="00095E8D" w:rsidP="00095E8D">
      <w:r>
        <w:t>- external server deployment complexity</w:t>
      </w:r>
    </w:p>
    <w:p w14:paraId="4C812FF3" w14:textId="77777777" w:rsidR="00095E8D" w:rsidRDefault="00095E8D" w:rsidP="00095E8D">
      <w:r>
        <w:lastRenderedPageBreak/>
        <w:t>- more setup before writing actual business logic</w:t>
      </w:r>
    </w:p>
    <w:p w14:paraId="13194A9B" w14:textId="77777777" w:rsidR="00095E8D" w:rsidRDefault="00095E8D" w:rsidP="00095E8D"/>
    <w:p w14:paraId="4C4FE12B" w14:textId="77777777" w:rsidR="00095E8D" w:rsidRDefault="00095E8D" w:rsidP="00095E8D">
      <w:r>
        <w:t>Spring Boot solves this by:</w:t>
      </w:r>
    </w:p>
    <w:p w14:paraId="2F7E05B0" w14:textId="77777777" w:rsidR="00095E8D" w:rsidRDefault="00095E8D" w:rsidP="00095E8D">
      <w:r>
        <w:t>- auto-configuring common libraries</w:t>
      </w:r>
    </w:p>
    <w:p w14:paraId="10AD0D54" w14:textId="77777777" w:rsidR="00095E8D" w:rsidRDefault="00095E8D" w:rsidP="00095E8D">
      <w:r>
        <w:t>- providing starter dependencies</w:t>
      </w:r>
    </w:p>
    <w:p w14:paraId="59E50191" w14:textId="77777777" w:rsidR="00095E8D" w:rsidRDefault="00095E8D" w:rsidP="00095E8D">
      <w:r>
        <w:t>- embedding servers like Tomcat</w:t>
      </w:r>
    </w:p>
    <w:p w14:paraId="4179FE67" w14:textId="77777777" w:rsidR="00095E8D" w:rsidRDefault="00095E8D" w:rsidP="00095E8D">
      <w:r>
        <w:t>- reducing boilerplate</w:t>
      </w:r>
    </w:p>
    <w:p w14:paraId="00219063" w14:textId="77777777" w:rsidR="00095E8D" w:rsidRDefault="00095E8D" w:rsidP="00095E8D">
      <w:r>
        <w:t>- making apps runnable with a `main()` method</w:t>
      </w:r>
    </w:p>
    <w:p w14:paraId="22ACC6B6" w14:textId="77777777" w:rsidR="00095E8D" w:rsidRDefault="00095E8D" w:rsidP="00095E8D"/>
    <w:p w14:paraId="594FF60E" w14:textId="77777777" w:rsidR="00095E8D" w:rsidRDefault="00095E8D" w:rsidP="00095E8D">
      <w:r>
        <w:t>This makes it especially useful for:</w:t>
      </w:r>
    </w:p>
    <w:p w14:paraId="6B9F5951" w14:textId="77777777" w:rsidR="00095E8D" w:rsidRDefault="00095E8D" w:rsidP="00095E8D">
      <w:r>
        <w:t>- REST APIs</w:t>
      </w:r>
    </w:p>
    <w:p w14:paraId="5B325749" w14:textId="77777777" w:rsidR="00095E8D" w:rsidRDefault="00095E8D" w:rsidP="00095E8D">
      <w:r>
        <w:t>- microservices</w:t>
      </w:r>
    </w:p>
    <w:p w14:paraId="354B63DC" w14:textId="77777777" w:rsidR="00095E8D" w:rsidRDefault="00095E8D" w:rsidP="00095E8D">
      <w:r>
        <w:t>- quick prototypes</w:t>
      </w:r>
    </w:p>
    <w:p w14:paraId="2842CEAF" w14:textId="77777777" w:rsidR="00095E8D" w:rsidRDefault="00095E8D" w:rsidP="00095E8D">
      <w:r>
        <w:t>- enterprise backend systems</w:t>
      </w:r>
    </w:p>
    <w:p w14:paraId="25FFC84C" w14:textId="77777777" w:rsidR="00095E8D" w:rsidRDefault="00095E8D" w:rsidP="00095E8D"/>
    <w:p w14:paraId="60B3D257" w14:textId="77777777" w:rsidR="00095E8D" w:rsidRDefault="00095E8D" w:rsidP="00095E8D">
      <w:r>
        <w:t>## Core features of Spring Boot</w:t>
      </w:r>
    </w:p>
    <w:p w14:paraId="6D993F6D" w14:textId="77777777" w:rsidR="00095E8D" w:rsidRDefault="00095E8D" w:rsidP="00095E8D"/>
    <w:p w14:paraId="2B23210D" w14:textId="77777777" w:rsidR="00095E8D" w:rsidRDefault="00095E8D" w:rsidP="00095E8D">
      <w:r>
        <w:t>### 1. Auto-configuration</w:t>
      </w:r>
    </w:p>
    <w:p w14:paraId="7DB7AB4A" w14:textId="77777777" w:rsidR="00095E8D" w:rsidRDefault="00095E8D" w:rsidP="00095E8D">
      <w:r>
        <w:t>Spring Boot automatically configures beans based on:</w:t>
      </w:r>
    </w:p>
    <w:p w14:paraId="0A331F3C" w14:textId="77777777" w:rsidR="00095E8D" w:rsidRDefault="00095E8D" w:rsidP="00095E8D">
      <w:r>
        <w:t>- what libraries are on the classpath</w:t>
      </w:r>
    </w:p>
    <w:p w14:paraId="66420342" w14:textId="77777777" w:rsidR="00095E8D" w:rsidRDefault="00095E8D" w:rsidP="00095E8D">
      <w:r>
        <w:t>- what properties are set</w:t>
      </w:r>
    </w:p>
    <w:p w14:paraId="0D83D93D" w14:textId="77777777" w:rsidR="00095E8D" w:rsidRDefault="00095E8D" w:rsidP="00095E8D">
      <w:r>
        <w:t>- what beans you have already defined</w:t>
      </w:r>
    </w:p>
    <w:p w14:paraId="1631BFF8" w14:textId="77777777" w:rsidR="00095E8D" w:rsidRDefault="00095E8D" w:rsidP="00095E8D"/>
    <w:p w14:paraId="0D9E5986" w14:textId="77777777" w:rsidR="00095E8D" w:rsidRDefault="00095E8D" w:rsidP="00095E8D">
      <w:r>
        <w:lastRenderedPageBreak/>
        <w:t>For example, if Spring Boot sees Spring Web on the classpath, it can configure a web application setup automatically.</w:t>
      </w:r>
    </w:p>
    <w:p w14:paraId="0EDD27A6" w14:textId="77777777" w:rsidR="00095E8D" w:rsidRDefault="00095E8D" w:rsidP="00095E8D"/>
    <w:p w14:paraId="5546C719" w14:textId="77777777" w:rsidR="00095E8D" w:rsidRDefault="00095E8D" w:rsidP="00095E8D">
      <w:r>
        <w:t>### 2. Starter dependencies</w:t>
      </w:r>
    </w:p>
    <w:p w14:paraId="1750E1FA" w14:textId="77777777" w:rsidR="00095E8D" w:rsidRDefault="00095E8D" w:rsidP="00095E8D">
      <w:r>
        <w:t>Starters are dependency bundles that group commonly used libraries.</w:t>
      </w:r>
    </w:p>
    <w:p w14:paraId="14F9E9C6" w14:textId="77777777" w:rsidR="00095E8D" w:rsidRDefault="00095E8D" w:rsidP="00095E8D"/>
    <w:p w14:paraId="5289FC03" w14:textId="77777777" w:rsidR="00095E8D" w:rsidRDefault="00095E8D" w:rsidP="00095E8D">
      <w:r>
        <w:t>Examples:</w:t>
      </w:r>
    </w:p>
    <w:p w14:paraId="1295E9F1" w14:textId="77777777" w:rsidR="00095E8D" w:rsidRDefault="00095E8D" w:rsidP="00095E8D">
      <w:r>
        <w:t>- `spring-boot-starter-web`</w:t>
      </w:r>
    </w:p>
    <w:p w14:paraId="1C3C76C7" w14:textId="77777777" w:rsidR="00095E8D" w:rsidRDefault="00095E8D" w:rsidP="00095E8D">
      <w:r>
        <w:t>- `spring-boot-starter-data-jpa`</w:t>
      </w:r>
    </w:p>
    <w:p w14:paraId="56A57AEC" w14:textId="77777777" w:rsidR="00095E8D" w:rsidRDefault="00095E8D" w:rsidP="00095E8D">
      <w:r>
        <w:t>- `spring-boot-starter-security`</w:t>
      </w:r>
    </w:p>
    <w:p w14:paraId="25698647" w14:textId="77777777" w:rsidR="00095E8D" w:rsidRDefault="00095E8D" w:rsidP="00095E8D">
      <w:r>
        <w:t>- `spring-boot-starter-test`</w:t>
      </w:r>
    </w:p>
    <w:p w14:paraId="5C5123C3" w14:textId="77777777" w:rsidR="00095E8D" w:rsidRDefault="00095E8D" w:rsidP="00095E8D"/>
    <w:p w14:paraId="2FD5E51B" w14:textId="77777777" w:rsidR="00095E8D" w:rsidRDefault="00095E8D" w:rsidP="00095E8D">
      <w:r>
        <w:t>These make dependency management much simpler.</w:t>
      </w:r>
    </w:p>
    <w:p w14:paraId="3BC2FA8D" w14:textId="77777777" w:rsidR="00095E8D" w:rsidRDefault="00095E8D" w:rsidP="00095E8D"/>
    <w:p w14:paraId="4212C079" w14:textId="77777777" w:rsidR="00095E8D" w:rsidRDefault="00095E8D" w:rsidP="00095E8D">
      <w:r>
        <w:t>### 3. Embedded server</w:t>
      </w:r>
    </w:p>
    <w:p w14:paraId="646EC636" w14:textId="77777777" w:rsidR="00095E8D" w:rsidRDefault="00095E8D" w:rsidP="00095E8D">
      <w:r>
        <w:t>Spring Boot can run with embedded servers like:</w:t>
      </w:r>
    </w:p>
    <w:p w14:paraId="08B6E0CF" w14:textId="77777777" w:rsidR="00095E8D" w:rsidRDefault="00095E8D" w:rsidP="00095E8D">
      <w:r>
        <w:t>- Tomcat</w:t>
      </w:r>
    </w:p>
    <w:p w14:paraId="6ADB1AD8" w14:textId="77777777" w:rsidR="00095E8D" w:rsidRDefault="00095E8D" w:rsidP="00095E8D">
      <w:r>
        <w:t>- Jetty</w:t>
      </w:r>
    </w:p>
    <w:p w14:paraId="72A1D2C4" w14:textId="77777777" w:rsidR="00095E8D" w:rsidRDefault="00095E8D" w:rsidP="00095E8D">
      <w:r>
        <w:t>- Undertow</w:t>
      </w:r>
    </w:p>
    <w:p w14:paraId="451FA49C" w14:textId="77777777" w:rsidR="00095E8D" w:rsidRDefault="00095E8D" w:rsidP="00095E8D"/>
    <w:p w14:paraId="69FAD4CD" w14:textId="77777777" w:rsidR="00095E8D" w:rsidRDefault="00095E8D" w:rsidP="00095E8D">
      <w:r>
        <w:t>That means you can package your application as a JAR and run it directly without deploying to a separate application server.</w:t>
      </w:r>
    </w:p>
    <w:p w14:paraId="56C2BE66" w14:textId="77777777" w:rsidR="00095E8D" w:rsidRDefault="00095E8D" w:rsidP="00095E8D"/>
    <w:p w14:paraId="080F278C" w14:textId="77777777" w:rsidR="00095E8D" w:rsidRDefault="00095E8D" w:rsidP="00095E8D">
      <w:r>
        <w:lastRenderedPageBreak/>
        <w:t>### 4. Production-ready features</w:t>
      </w:r>
    </w:p>
    <w:p w14:paraId="486CED31" w14:textId="77777777" w:rsidR="00095E8D" w:rsidRDefault="00095E8D" w:rsidP="00095E8D">
      <w:r>
        <w:t>Spring Boot includes:</w:t>
      </w:r>
    </w:p>
    <w:p w14:paraId="15D447A5" w14:textId="77777777" w:rsidR="00095E8D" w:rsidRDefault="00095E8D" w:rsidP="00095E8D">
      <w:r>
        <w:t>- health checks</w:t>
      </w:r>
    </w:p>
    <w:p w14:paraId="0BCD4C6D" w14:textId="77777777" w:rsidR="00095E8D" w:rsidRDefault="00095E8D" w:rsidP="00095E8D">
      <w:r>
        <w:t>- metrics</w:t>
      </w:r>
    </w:p>
    <w:p w14:paraId="5DF9B003" w14:textId="77777777" w:rsidR="00095E8D" w:rsidRDefault="00095E8D" w:rsidP="00095E8D">
      <w:r>
        <w:t>- externalized configuration</w:t>
      </w:r>
    </w:p>
    <w:p w14:paraId="4EE248B1" w14:textId="77777777" w:rsidR="00095E8D" w:rsidRDefault="00095E8D" w:rsidP="00095E8D">
      <w:r>
        <w:t>- logging support</w:t>
      </w:r>
    </w:p>
    <w:p w14:paraId="5A0B93D4" w14:textId="77777777" w:rsidR="00095E8D" w:rsidRDefault="00095E8D" w:rsidP="00095E8D">
      <w:r>
        <w:t>- Actuator endpoints</w:t>
      </w:r>
    </w:p>
    <w:p w14:paraId="09330A94" w14:textId="77777777" w:rsidR="00095E8D" w:rsidRDefault="00095E8D" w:rsidP="00095E8D"/>
    <w:p w14:paraId="06298C16" w14:textId="77777777" w:rsidR="00095E8D" w:rsidRDefault="00095E8D" w:rsidP="00095E8D">
      <w:r>
        <w:t>These are very useful for real production systems.</w:t>
      </w:r>
    </w:p>
    <w:p w14:paraId="02EFE3F0" w14:textId="77777777" w:rsidR="00095E8D" w:rsidRDefault="00095E8D" w:rsidP="00095E8D"/>
    <w:p w14:paraId="48082DA7" w14:textId="77777777" w:rsidR="00095E8D" w:rsidRDefault="00095E8D" w:rsidP="00095E8D">
      <w:r>
        <w:t>---</w:t>
      </w:r>
    </w:p>
    <w:p w14:paraId="7CCC33BD" w14:textId="77777777" w:rsidR="00095E8D" w:rsidRDefault="00095E8D" w:rsidP="00095E8D"/>
    <w:p w14:paraId="40E9C2DC" w14:textId="77777777" w:rsidR="00095E8D" w:rsidRDefault="00095E8D" w:rsidP="00095E8D">
      <w:r>
        <w:t># Basic Spring Boot application</w:t>
      </w:r>
    </w:p>
    <w:p w14:paraId="62E54CA9" w14:textId="77777777" w:rsidR="00095E8D" w:rsidRDefault="00095E8D" w:rsidP="00095E8D"/>
    <w:p w14:paraId="11BAC7F7" w14:textId="77777777" w:rsidR="00095E8D" w:rsidRDefault="00095E8D" w:rsidP="00095E8D">
      <w:r>
        <w:t>A Spring Boot application usually starts with a main class:</w:t>
      </w:r>
    </w:p>
    <w:p w14:paraId="4595F6AB" w14:textId="77777777" w:rsidR="00095E8D" w:rsidRDefault="00095E8D" w:rsidP="00095E8D"/>
    <w:p w14:paraId="2524D0D8" w14:textId="77777777" w:rsidR="00095E8D" w:rsidRDefault="00095E8D" w:rsidP="00095E8D">
      <w:r>
        <w:t>```java</w:t>
      </w:r>
    </w:p>
    <w:p w14:paraId="106CB654" w14:textId="77777777" w:rsidR="00095E8D" w:rsidRDefault="00095E8D" w:rsidP="00095E8D">
      <w:r>
        <w:t>import org.springframework.boot.SpringApplication;</w:t>
      </w:r>
    </w:p>
    <w:p w14:paraId="359B6F69" w14:textId="77777777" w:rsidR="00095E8D" w:rsidRDefault="00095E8D" w:rsidP="00095E8D">
      <w:r>
        <w:t>import org.springframework.boot.autoconfigure.SpringBootApplication;</w:t>
      </w:r>
    </w:p>
    <w:p w14:paraId="270DE025" w14:textId="77777777" w:rsidR="00095E8D" w:rsidRDefault="00095E8D" w:rsidP="00095E8D"/>
    <w:p w14:paraId="5A5CAC7A" w14:textId="77777777" w:rsidR="00095E8D" w:rsidRDefault="00095E8D" w:rsidP="00095E8D">
      <w:r>
        <w:t>@SpringBootApplication</w:t>
      </w:r>
    </w:p>
    <w:p w14:paraId="3051B7A3" w14:textId="77777777" w:rsidR="00095E8D" w:rsidRDefault="00095E8D" w:rsidP="00095E8D">
      <w:r>
        <w:t>public class DemoApplication {</w:t>
      </w:r>
    </w:p>
    <w:p w14:paraId="49FEB098" w14:textId="77777777" w:rsidR="00095E8D" w:rsidRDefault="00095E8D" w:rsidP="00095E8D">
      <w:r>
        <w:t xml:space="preserve">    public static void main(String[] args) {</w:t>
      </w:r>
    </w:p>
    <w:p w14:paraId="4AC9A2E4" w14:textId="77777777" w:rsidR="00095E8D" w:rsidRDefault="00095E8D" w:rsidP="00095E8D">
      <w:r>
        <w:lastRenderedPageBreak/>
        <w:t xml:space="preserve">        SpringApplication.run(DemoApplication.class, args);</w:t>
      </w:r>
    </w:p>
    <w:p w14:paraId="347ADF58" w14:textId="77777777" w:rsidR="00095E8D" w:rsidRDefault="00095E8D" w:rsidP="00095E8D">
      <w:r>
        <w:t xml:space="preserve">    }</w:t>
      </w:r>
    </w:p>
    <w:p w14:paraId="68D6F6A0" w14:textId="77777777" w:rsidR="00095E8D" w:rsidRDefault="00095E8D" w:rsidP="00095E8D">
      <w:r>
        <w:t>}</w:t>
      </w:r>
    </w:p>
    <w:p w14:paraId="19C05927" w14:textId="77777777" w:rsidR="00095E8D" w:rsidRDefault="00095E8D" w:rsidP="00095E8D">
      <w:r>
        <w:t>```</w:t>
      </w:r>
    </w:p>
    <w:p w14:paraId="0328FEC5" w14:textId="77777777" w:rsidR="00095E8D" w:rsidRDefault="00095E8D" w:rsidP="00095E8D"/>
    <w:p w14:paraId="56C277A0" w14:textId="77777777" w:rsidR="00095E8D" w:rsidRDefault="00095E8D" w:rsidP="00095E8D">
      <w:r>
        <w:t>## What `@SpringBootApplication` means</w:t>
      </w:r>
    </w:p>
    <w:p w14:paraId="7D740778" w14:textId="77777777" w:rsidR="00095E8D" w:rsidRDefault="00095E8D" w:rsidP="00095E8D">
      <w:r>
        <w:t>This annotation combines several important annotations:</w:t>
      </w:r>
    </w:p>
    <w:p w14:paraId="674F8F56" w14:textId="77777777" w:rsidR="00095E8D" w:rsidRDefault="00095E8D" w:rsidP="00095E8D">
      <w:r>
        <w:t>- `@Configuration`</w:t>
      </w:r>
    </w:p>
    <w:p w14:paraId="723AC31C" w14:textId="77777777" w:rsidR="00095E8D" w:rsidRDefault="00095E8D" w:rsidP="00095E8D">
      <w:r>
        <w:t>- `@EnableAutoConfiguration`</w:t>
      </w:r>
    </w:p>
    <w:p w14:paraId="535C0673" w14:textId="77777777" w:rsidR="00095E8D" w:rsidRDefault="00095E8D" w:rsidP="00095E8D">
      <w:r>
        <w:t>- `@ComponentScan`</w:t>
      </w:r>
    </w:p>
    <w:p w14:paraId="0C705E98" w14:textId="77777777" w:rsidR="00095E8D" w:rsidRDefault="00095E8D" w:rsidP="00095E8D"/>
    <w:p w14:paraId="4DE9A783" w14:textId="77777777" w:rsidR="00095E8D" w:rsidRDefault="00095E8D" w:rsidP="00095E8D">
      <w:r>
        <w:t>So it tells Spring:</w:t>
      </w:r>
    </w:p>
    <w:p w14:paraId="17CC3292" w14:textId="77777777" w:rsidR="00095E8D" w:rsidRDefault="00095E8D" w:rsidP="00095E8D">
      <w:r>
        <w:t>- this is a configuration class</w:t>
      </w:r>
    </w:p>
    <w:p w14:paraId="0FBCC6AF" w14:textId="77777777" w:rsidR="00095E8D" w:rsidRDefault="00095E8D" w:rsidP="00095E8D">
      <w:r>
        <w:t>- try to auto-configure the app</w:t>
      </w:r>
    </w:p>
    <w:p w14:paraId="581EF187" w14:textId="77777777" w:rsidR="00095E8D" w:rsidRDefault="00095E8D" w:rsidP="00095E8D">
      <w:r>
        <w:t>- scan the package for components</w:t>
      </w:r>
    </w:p>
    <w:p w14:paraId="3624AC99" w14:textId="77777777" w:rsidR="00095E8D" w:rsidRDefault="00095E8D" w:rsidP="00095E8D"/>
    <w:p w14:paraId="37FE3A48" w14:textId="77777777" w:rsidR="00095E8D" w:rsidRDefault="00095E8D" w:rsidP="00095E8D">
      <w:r>
        <w:t>---</w:t>
      </w:r>
    </w:p>
    <w:p w14:paraId="2F0EA7AF" w14:textId="77777777" w:rsidR="00095E8D" w:rsidRDefault="00095E8D" w:rsidP="00095E8D"/>
    <w:p w14:paraId="6043C202" w14:textId="77777777" w:rsidR="00095E8D" w:rsidRDefault="00095E8D" w:rsidP="00095E8D">
      <w:r>
        <w:t># Example: REST API with Spring Boot</w:t>
      </w:r>
    </w:p>
    <w:p w14:paraId="2276B3F9" w14:textId="77777777" w:rsidR="00095E8D" w:rsidRDefault="00095E8D" w:rsidP="00095E8D"/>
    <w:p w14:paraId="3EE32ADA" w14:textId="77777777" w:rsidR="00095E8D" w:rsidRDefault="00095E8D" w:rsidP="00095E8D">
      <w:r>
        <w:t>Let’s build a simple REST endpoint.</w:t>
      </w:r>
    </w:p>
    <w:p w14:paraId="2BEFCD68" w14:textId="77777777" w:rsidR="00095E8D" w:rsidRDefault="00095E8D" w:rsidP="00095E8D"/>
    <w:p w14:paraId="29A7CAF3" w14:textId="77777777" w:rsidR="00095E8D" w:rsidRDefault="00095E8D" w:rsidP="00095E8D">
      <w:r>
        <w:t>## Controller</w:t>
      </w:r>
    </w:p>
    <w:p w14:paraId="2521A0A6" w14:textId="77777777" w:rsidR="00095E8D" w:rsidRDefault="00095E8D" w:rsidP="00095E8D"/>
    <w:p w14:paraId="161CC804" w14:textId="77777777" w:rsidR="00095E8D" w:rsidRDefault="00095E8D" w:rsidP="00095E8D">
      <w:r>
        <w:lastRenderedPageBreak/>
        <w:t>```java</w:t>
      </w:r>
    </w:p>
    <w:p w14:paraId="6931EE68" w14:textId="77777777" w:rsidR="00095E8D" w:rsidRDefault="00095E8D" w:rsidP="00095E8D">
      <w:r>
        <w:t>import org.springframework.web.bind.annotation.GetMapping;</w:t>
      </w:r>
    </w:p>
    <w:p w14:paraId="3B940B62" w14:textId="77777777" w:rsidR="00095E8D" w:rsidRDefault="00095E8D" w:rsidP="00095E8D">
      <w:r>
        <w:t>import org.springframework.web.bind.annotation.RequestParam;</w:t>
      </w:r>
    </w:p>
    <w:p w14:paraId="39859541" w14:textId="77777777" w:rsidR="00095E8D" w:rsidRDefault="00095E8D" w:rsidP="00095E8D">
      <w:r>
        <w:t>import org.springframework.web.bind.annotation.RestController;</w:t>
      </w:r>
    </w:p>
    <w:p w14:paraId="54BBB29B" w14:textId="77777777" w:rsidR="00095E8D" w:rsidRDefault="00095E8D" w:rsidP="00095E8D"/>
    <w:p w14:paraId="3FBFD5E6" w14:textId="77777777" w:rsidR="00095E8D" w:rsidRDefault="00095E8D" w:rsidP="00095E8D">
      <w:r>
        <w:t>@RestController</w:t>
      </w:r>
    </w:p>
    <w:p w14:paraId="3D7DC07B" w14:textId="77777777" w:rsidR="00095E8D" w:rsidRDefault="00095E8D" w:rsidP="00095E8D">
      <w:r>
        <w:t>public class HelloController {</w:t>
      </w:r>
    </w:p>
    <w:p w14:paraId="1C4E060D" w14:textId="77777777" w:rsidR="00095E8D" w:rsidRDefault="00095E8D" w:rsidP="00095E8D"/>
    <w:p w14:paraId="784AF29E" w14:textId="77777777" w:rsidR="00095E8D" w:rsidRDefault="00095E8D" w:rsidP="00095E8D">
      <w:r>
        <w:t xml:space="preserve">    @GetMapping("/hello")</w:t>
      </w:r>
    </w:p>
    <w:p w14:paraId="6E4A85B1" w14:textId="77777777" w:rsidR="00095E8D" w:rsidRDefault="00095E8D" w:rsidP="00095E8D">
      <w:r>
        <w:t xml:space="preserve">    public String hello(@RequestParam(defaultValue = "world") String name) {</w:t>
      </w:r>
    </w:p>
    <w:p w14:paraId="3BF7BF87" w14:textId="77777777" w:rsidR="00095E8D" w:rsidRDefault="00095E8D" w:rsidP="00095E8D">
      <w:r>
        <w:t xml:space="preserve">        return "Hello, " + name;</w:t>
      </w:r>
    </w:p>
    <w:p w14:paraId="2A7B6AFF" w14:textId="77777777" w:rsidR="00095E8D" w:rsidRDefault="00095E8D" w:rsidP="00095E8D">
      <w:r>
        <w:t xml:space="preserve">    }</w:t>
      </w:r>
    </w:p>
    <w:p w14:paraId="5BC48104" w14:textId="77777777" w:rsidR="00095E8D" w:rsidRDefault="00095E8D" w:rsidP="00095E8D">
      <w:r>
        <w:t>}</w:t>
      </w:r>
    </w:p>
    <w:p w14:paraId="1C966221" w14:textId="77777777" w:rsidR="00095E8D" w:rsidRDefault="00095E8D" w:rsidP="00095E8D">
      <w:r>
        <w:t>```</w:t>
      </w:r>
    </w:p>
    <w:p w14:paraId="503F4023" w14:textId="77777777" w:rsidR="00095E8D" w:rsidRDefault="00095E8D" w:rsidP="00095E8D"/>
    <w:p w14:paraId="258C68BE" w14:textId="77777777" w:rsidR="00095E8D" w:rsidRDefault="00095E8D" w:rsidP="00095E8D">
      <w:r>
        <w:t>If you call:</w:t>
      </w:r>
    </w:p>
    <w:p w14:paraId="169AF554" w14:textId="77777777" w:rsidR="00095E8D" w:rsidRDefault="00095E8D" w:rsidP="00095E8D">
      <w:r>
        <w:t>```text</w:t>
      </w:r>
    </w:p>
    <w:p w14:paraId="51C242C0" w14:textId="77777777" w:rsidR="00095E8D" w:rsidRDefault="00095E8D" w:rsidP="00095E8D">
      <w:r>
        <w:t>GET /hello?name=AlgoChat</w:t>
      </w:r>
    </w:p>
    <w:p w14:paraId="2487922C" w14:textId="77777777" w:rsidR="00095E8D" w:rsidRDefault="00095E8D" w:rsidP="00095E8D">
      <w:r>
        <w:t>```</w:t>
      </w:r>
    </w:p>
    <w:p w14:paraId="7FFF7454" w14:textId="77777777" w:rsidR="00095E8D" w:rsidRDefault="00095E8D" w:rsidP="00095E8D"/>
    <w:p w14:paraId="061EAC43" w14:textId="77777777" w:rsidR="00095E8D" w:rsidRDefault="00095E8D" w:rsidP="00095E8D">
      <w:r>
        <w:t>You get:</w:t>
      </w:r>
    </w:p>
    <w:p w14:paraId="61C32FA0" w14:textId="77777777" w:rsidR="00095E8D" w:rsidRDefault="00095E8D" w:rsidP="00095E8D">
      <w:r>
        <w:t>```text</w:t>
      </w:r>
    </w:p>
    <w:p w14:paraId="1806EA30" w14:textId="77777777" w:rsidR="00095E8D" w:rsidRDefault="00095E8D" w:rsidP="00095E8D">
      <w:r>
        <w:t>Hello, AlgoChat</w:t>
      </w:r>
    </w:p>
    <w:p w14:paraId="5C52FDD7" w14:textId="77777777" w:rsidR="00095E8D" w:rsidRDefault="00095E8D" w:rsidP="00095E8D">
      <w:r>
        <w:lastRenderedPageBreak/>
        <w:t>```</w:t>
      </w:r>
    </w:p>
    <w:p w14:paraId="76E1091A" w14:textId="77777777" w:rsidR="00095E8D" w:rsidRDefault="00095E8D" w:rsidP="00095E8D"/>
    <w:p w14:paraId="32272F25" w14:textId="77777777" w:rsidR="00095E8D" w:rsidRDefault="00095E8D" w:rsidP="00095E8D">
      <w:r>
        <w:t>## What is happening</w:t>
      </w:r>
    </w:p>
    <w:p w14:paraId="24486C4B" w14:textId="77777777" w:rsidR="00095E8D" w:rsidRDefault="00095E8D" w:rsidP="00095E8D">
      <w:r>
        <w:t>- `@RestController` makes this class handle HTTP requests</w:t>
      </w:r>
    </w:p>
    <w:p w14:paraId="096F4886" w14:textId="77777777" w:rsidR="00095E8D" w:rsidRDefault="00095E8D" w:rsidP="00095E8D">
      <w:r>
        <w:t>- `@GetMapping("/hello")` maps GET requests to `/hello`</w:t>
      </w:r>
    </w:p>
    <w:p w14:paraId="0D3DF6E7" w14:textId="77777777" w:rsidR="00095E8D" w:rsidRDefault="00095E8D" w:rsidP="00095E8D">
      <w:r>
        <w:t>- `@RequestParam` reads query parameters from the URL</w:t>
      </w:r>
    </w:p>
    <w:p w14:paraId="1D35B491" w14:textId="77777777" w:rsidR="00095E8D" w:rsidRDefault="00095E8D" w:rsidP="00095E8D"/>
    <w:p w14:paraId="305CDE71" w14:textId="77777777" w:rsidR="00095E8D" w:rsidRDefault="00095E8D" w:rsidP="00095E8D">
      <w:r>
        <w:t>---</w:t>
      </w:r>
    </w:p>
    <w:p w14:paraId="75CE5EA1" w14:textId="77777777" w:rsidR="00095E8D" w:rsidRDefault="00095E8D" w:rsidP="00095E8D"/>
    <w:p w14:paraId="09112E91" w14:textId="77777777" w:rsidR="00095E8D" w:rsidRDefault="00095E8D" w:rsidP="00095E8D">
      <w:r>
        <w:t># Spring Boot architecture</w:t>
      </w:r>
    </w:p>
    <w:p w14:paraId="73342FB0" w14:textId="77777777" w:rsidR="00095E8D" w:rsidRDefault="00095E8D" w:rsidP="00095E8D"/>
    <w:p w14:paraId="341669ED" w14:textId="77777777" w:rsidR="00095E8D" w:rsidRDefault="00095E8D" w:rsidP="00095E8D">
      <w:r>
        <w:t>A typical Spring Boot app has layers:</w:t>
      </w:r>
    </w:p>
    <w:p w14:paraId="5AEA6DA8" w14:textId="77777777" w:rsidR="00095E8D" w:rsidRDefault="00095E8D" w:rsidP="00095E8D"/>
    <w:p w14:paraId="6E7DA796" w14:textId="77777777" w:rsidR="00095E8D" w:rsidRDefault="00095E8D" w:rsidP="00095E8D">
      <w:r>
        <w:t>- **Controller layer**, handles HTTP requests</w:t>
      </w:r>
    </w:p>
    <w:p w14:paraId="6593125C" w14:textId="77777777" w:rsidR="00095E8D" w:rsidRDefault="00095E8D" w:rsidP="00095E8D">
      <w:r>
        <w:t>- **Service layer**, contains business logic</w:t>
      </w:r>
    </w:p>
    <w:p w14:paraId="563450C7" w14:textId="77777777" w:rsidR="00095E8D" w:rsidRDefault="00095E8D" w:rsidP="00095E8D">
      <w:r>
        <w:t>- **Repository layer**, handles database access</w:t>
      </w:r>
    </w:p>
    <w:p w14:paraId="300BB7B6" w14:textId="77777777" w:rsidR="00095E8D" w:rsidRDefault="00095E8D" w:rsidP="00095E8D">
      <w:r>
        <w:t>- **Entity layer**, represents database objects</w:t>
      </w:r>
    </w:p>
    <w:p w14:paraId="4C939DA7" w14:textId="77777777" w:rsidR="00095E8D" w:rsidRDefault="00095E8D" w:rsidP="00095E8D"/>
    <w:p w14:paraId="5613F605" w14:textId="77777777" w:rsidR="00095E8D" w:rsidRDefault="00095E8D" w:rsidP="00095E8D">
      <w:r>
        <w:t>```mermaid</w:t>
      </w:r>
    </w:p>
    <w:p w14:paraId="56D1FC4D" w14:textId="77777777" w:rsidR="00095E8D" w:rsidRDefault="00095E8D" w:rsidP="00095E8D">
      <w:r>
        <w:t>flowchart TB</w:t>
      </w:r>
    </w:p>
    <w:p w14:paraId="50C8F1AF" w14:textId="77777777" w:rsidR="00095E8D" w:rsidRDefault="00095E8D" w:rsidP="00095E8D">
      <w:r>
        <w:t xml:space="preserve">    Client[Client] --&gt; Controller[Controller Layer]</w:t>
      </w:r>
    </w:p>
    <w:p w14:paraId="47ECAD00" w14:textId="77777777" w:rsidR="00095E8D" w:rsidRDefault="00095E8D" w:rsidP="00095E8D">
      <w:r>
        <w:t xml:space="preserve">    Controller --&gt; Service[Service Layer]</w:t>
      </w:r>
    </w:p>
    <w:p w14:paraId="5DB5BE74" w14:textId="77777777" w:rsidR="00095E8D" w:rsidRDefault="00095E8D" w:rsidP="00095E8D">
      <w:r>
        <w:t xml:space="preserve">    Service --&gt; Repository[Repository Layer]</w:t>
      </w:r>
    </w:p>
    <w:p w14:paraId="20583FBC" w14:textId="77777777" w:rsidR="00095E8D" w:rsidRDefault="00095E8D" w:rsidP="00095E8D">
      <w:r>
        <w:t xml:space="preserve">    Repository --&gt; Database[(Database)]</w:t>
      </w:r>
    </w:p>
    <w:p w14:paraId="7491CFBB" w14:textId="77777777" w:rsidR="00095E8D" w:rsidRDefault="00095E8D" w:rsidP="00095E8D"/>
    <w:p w14:paraId="18DB413B" w14:textId="77777777" w:rsidR="00095E8D" w:rsidRDefault="00095E8D" w:rsidP="00095E8D">
      <w:r>
        <w:t xml:space="preserve">    style Client fill:#00ceff,stroke:#000000,stroke-width:2px,color:#000000</w:t>
      </w:r>
    </w:p>
    <w:p w14:paraId="2E62377F" w14:textId="77777777" w:rsidR="00095E8D" w:rsidRDefault="00095E8D" w:rsidP="00095E8D">
      <w:r>
        <w:t xml:space="preserve">    style Controller fill:#ffd43b,stroke:#000000,stroke-width:2px,color:#000000</w:t>
      </w:r>
    </w:p>
    <w:p w14:paraId="08F7CC6C" w14:textId="77777777" w:rsidR="00095E8D" w:rsidRDefault="00095E8D" w:rsidP="00095E8D">
      <w:r>
        <w:t xml:space="preserve">    style Service fill:#ffd43b,stroke:#000000,stroke-width:2px,color:#000000</w:t>
      </w:r>
    </w:p>
    <w:p w14:paraId="2569F113" w14:textId="77777777" w:rsidR="00095E8D" w:rsidRDefault="00095E8D" w:rsidP="00095E8D">
      <w:r>
        <w:t xml:space="preserve">    style Repository fill:#ffd43b,stroke:#000000,stroke-width:2px,color:#000000</w:t>
      </w:r>
    </w:p>
    <w:p w14:paraId="6C523553" w14:textId="77777777" w:rsidR="00095E8D" w:rsidRDefault="00095E8D" w:rsidP="00095E8D">
      <w:r>
        <w:t xml:space="preserve">    style Database fill:#69db7c,stroke:#000000,stroke-width:2px,color:#000000</w:t>
      </w:r>
    </w:p>
    <w:p w14:paraId="28D49FAC" w14:textId="77777777" w:rsidR="00095E8D" w:rsidRDefault="00095E8D" w:rsidP="00095E8D">
      <w:r>
        <w:t>```</w:t>
      </w:r>
    </w:p>
    <w:p w14:paraId="7FFE6053" w14:textId="77777777" w:rsidR="00095E8D" w:rsidRDefault="00095E8D" w:rsidP="00095E8D"/>
    <w:p w14:paraId="5CC23DFF" w14:textId="77777777" w:rsidR="00095E8D" w:rsidRDefault="00095E8D" w:rsidP="00095E8D">
      <w:r>
        <w:t>This separation is very common in backend systems.</w:t>
      </w:r>
    </w:p>
    <w:p w14:paraId="22D14491" w14:textId="77777777" w:rsidR="00095E8D" w:rsidRDefault="00095E8D" w:rsidP="00095E8D"/>
    <w:p w14:paraId="51403BDA" w14:textId="77777777" w:rsidR="00095E8D" w:rsidRDefault="00095E8D" w:rsidP="00095E8D">
      <w:r>
        <w:t>---</w:t>
      </w:r>
    </w:p>
    <w:p w14:paraId="2844F77C" w14:textId="77777777" w:rsidR="00095E8D" w:rsidRDefault="00095E8D" w:rsidP="00095E8D"/>
    <w:p w14:paraId="78D708FD" w14:textId="77777777" w:rsidR="00095E8D" w:rsidRDefault="00095E8D" w:rsidP="00095E8D">
      <w:r>
        <w:t># Example with service layer</w:t>
      </w:r>
    </w:p>
    <w:p w14:paraId="6C80D3E9" w14:textId="77777777" w:rsidR="00095E8D" w:rsidRDefault="00095E8D" w:rsidP="00095E8D"/>
    <w:p w14:paraId="254E712E" w14:textId="77777777" w:rsidR="00095E8D" w:rsidRDefault="00095E8D" w:rsidP="00095E8D">
      <w:r>
        <w:t>## Service</w:t>
      </w:r>
    </w:p>
    <w:p w14:paraId="4D58BBF7" w14:textId="77777777" w:rsidR="00095E8D" w:rsidRDefault="00095E8D" w:rsidP="00095E8D"/>
    <w:p w14:paraId="602FCCCB" w14:textId="77777777" w:rsidR="00095E8D" w:rsidRDefault="00095E8D" w:rsidP="00095E8D">
      <w:r>
        <w:t>```java</w:t>
      </w:r>
    </w:p>
    <w:p w14:paraId="24D06E53" w14:textId="77777777" w:rsidR="00095E8D" w:rsidRDefault="00095E8D" w:rsidP="00095E8D">
      <w:r>
        <w:t>import org.springframework.stereotype.Service;</w:t>
      </w:r>
    </w:p>
    <w:p w14:paraId="6B25332D" w14:textId="77777777" w:rsidR="00095E8D" w:rsidRDefault="00095E8D" w:rsidP="00095E8D"/>
    <w:p w14:paraId="0D293B10" w14:textId="77777777" w:rsidR="00095E8D" w:rsidRDefault="00095E8D" w:rsidP="00095E8D">
      <w:r>
        <w:t>@Service</w:t>
      </w:r>
    </w:p>
    <w:p w14:paraId="01CB9614" w14:textId="77777777" w:rsidR="00095E8D" w:rsidRDefault="00095E8D" w:rsidP="00095E8D">
      <w:r>
        <w:lastRenderedPageBreak/>
        <w:t>public class GreetingService {</w:t>
      </w:r>
    </w:p>
    <w:p w14:paraId="7A4938C1" w14:textId="77777777" w:rsidR="00095E8D" w:rsidRDefault="00095E8D" w:rsidP="00095E8D"/>
    <w:p w14:paraId="66134CDC" w14:textId="77777777" w:rsidR="00095E8D" w:rsidRDefault="00095E8D" w:rsidP="00095E8D">
      <w:r>
        <w:t xml:space="preserve">    public String getGreeting(String name) {</w:t>
      </w:r>
    </w:p>
    <w:p w14:paraId="0D78715C" w14:textId="77777777" w:rsidR="00095E8D" w:rsidRDefault="00095E8D" w:rsidP="00095E8D">
      <w:r>
        <w:t xml:space="preserve">        return "Hello, " + name;</w:t>
      </w:r>
    </w:p>
    <w:p w14:paraId="60A19D4D" w14:textId="77777777" w:rsidR="00095E8D" w:rsidRDefault="00095E8D" w:rsidP="00095E8D">
      <w:r>
        <w:t xml:space="preserve">    }</w:t>
      </w:r>
    </w:p>
    <w:p w14:paraId="331C8CBB" w14:textId="77777777" w:rsidR="00095E8D" w:rsidRDefault="00095E8D" w:rsidP="00095E8D">
      <w:r>
        <w:t>}</w:t>
      </w:r>
    </w:p>
    <w:p w14:paraId="694FC224" w14:textId="77777777" w:rsidR="00095E8D" w:rsidRDefault="00095E8D" w:rsidP="00095E8D">
      <w:r>
        <w:t>```</w:t>
      </w:r>
    </w:p>
    <w:p w14:paraId="33D7C19C" w14:textId="77777777" w:rsidR="00095E8D" w:rsidRDefault="00095E8D" w:rsidP="00095E8D"/>
    <w:p w14:paraId="772B520A" w14:textId="77777777" w:rsidR="00095E8D" w:rsidRDefault="00095E8D" w:rsidP="00095E8D">
      <w:r>
        <w:t>## Controller using the service</w:t>
      </w:r>
    </w:p>
    <w:p w14:paraId="53F737B4" w14:textId="77777777" w:rsidR="00095E8D" w:rsidRDefault="00095E8D" w:rsidP="00095E8D"/>
    <w:p w14:paraId="4E20C7C9" w14:textId="77777777" w:rsidR="00095E8D" w:rsidRDefault="00095E8D" w:rsidP="00095E8D">
      <w:r>
        <w:t>```java</w:t>
      </w:r>
    </w:p>
    <w:p w14:paraId="5A9D4A3A" w14:textId="77777777" w:rsidR="00095E8D" w:rsidRDefault="00095E8D" w:rsidP="00095E8D">
      <w:r>
        <w:t>import org.springframework.web.bind.annotation.GetMapping;</w:t>
      </w:r>
    </w:p>
    <w:p w14:paraId="5F357599" w14:textId="77777777" w:rsidR="00095E8D" w:rsidRDefault="00095E8D" w:rsidP="00095E8D">
      <w:r>
        <w:t>import org.springframework.web.bind.annotation.RequestParam;</w:t>
      </w:r>
    </w:p>
    <w:p w14:paraId="20ED6951" w14:textId="77777777" w:rsidR="00095E8D" w:rsidRDefault="00095E8D" w:rsidP="00095E8D">
      <w:r>
        <w:t>import org.springframework.web.bind.annotation.RestController;</w:t>
      </w:r>
    </w:p>
    <w:p w14:paraId="4EEE1022" w14:textId="77777777" w:rsidR="00095E8D" w:rsidRDefault="00095E8D" w:rsidP="00095E8D"/>
    <w:p w14:paraId="1DEDBBAD" w14:textId="77777777" w:rsidR="00095E8D" w:rsidRDefault="00095E8D" w:rsidP="00095E8D">
      <w:r>
        <w:t>@RestController</w:t>
      </w:r>
    </w:p>
    <w:p w14:paraId="44458EB9" w14:textId="77777777" w:rsidR="00095E8D" w:rsidRDefault="00095E8D" w:rsidP="00095E8D">
      <w:r>
        <w:t>public class GreetingController {</w:t>
      </w:r>
    </w:p>
    <w:p w14:paraId="3B8135DC" w14:textId="77777777" w:rsidR="00095E8D" w:rsidRDefault="00095E8D" w:rsidP="00095E8D"/>
    <w:p w14:paraId="66FC0CEA" w14:textId="77777777" w:rsidR="00095E8D" w:rsidRDefault="00095E8D" w:rsidP="00095E8D">
      <w:r>
        <w:t xml:space="preserve">    private final GreetingService greetingService;</w:t>
      </w:r>
    </w:p>
    <w:p w14:paraId="6E885E99" w14:textId="77777777" w:rsidR="00095E8D" w:rsidRDefault="00095E8D" w:rsidP="00095E8D"/>
    <w:p w14:paraId="00A1FB83" w14:textId="77777777" w:rsidR="00095E8D" w:rsidRDefault="00095E8D" w:rsidP="00095E8D">
      <w:r>
        <w:t xml:space="preserve">    public GreetingController(GreetingService greetingService) {</w:t>
      </w:r>
    </w:p>
    <w:p w14:paraId="613A81AB" w14:textId="77777777" w:rsidR="00095E8D" w:rsidRDefault="00095E8D" w:rsidP="00095E8D">
      <w:r>
        <w:t xml:space="preserve">        this.greetingService = greetingService;</w:t>
      </w:r>
    </w:p>
    <w:p w14:paraId="1C8D55FD" w14:textId="77777777" w:rsidR="00095E8D" w:rsidRDefault="00095E8D" w:rsidP="00095E8D">
      <w:r>
        <w:t xml:space="preserve">    }</w:t>
      </w:r>
    </w:p>
    <w:p w14:paraId="75289A2E" w14:textId="77777777" w:rsidR="00095E8D" w:rsidRDefault="00095E8D" w:rsidP="00095E8D"/>
    <w:p w14:paraId="31AFDDA8" w14:textId="77777777" w:rsidR="00095E8D" w:rsidRDefault="00095E8D" w:rsidP="00095E8D">
      <w:r>
        <w:t xml:space="preserve">    @GetMapping("/greet")</w:t>
      </w:r>
    </w:p>
    <w:p w14:paraId="42D7551E" w14:textId="77777777" w:rsidR="00095E8D" w:rsidRDefault="00095E8D" w:rsidP="00095E8D">
      <w:r>
        <w:t xml:space="preserve">    public String greet(@RequestParam String name) {</w:t>
      </w:r>
    </w:p>
    <w:p w14:paraId="59E926A1" w14:textId="77777777" w:rsidR="00095E8D" w:rsidRDefault="00095E8D" w:rsidP="00095E8D">
      <w:r>
        <w:t xml:space="preserve">        return greetingService.getGreeting(name);</w:t>
      </w:r>
    </w:p>
    <w:p w14:paraId="607BDA4F" w14:textId="77777777" w:rsidR="00095E8D" w:rsidRDefault="00095E8D" w:rsidP="00095E8D">
      <w:r>
        <w:t xml:space="preserve">    }</w:t>
      </w:r>
    </w:p>
    <w:p w14:paraId="0A72F127" w14:textId="77777777" w:rsidR="00095E8D" w:rsidRDefault="00095E8D" w:rsidP="00095E8D">
      <w:r>
        <w:t>}</w:t>
      </w:r>
    </w:p>
    <w:p w14:paraId="769A2095" w14:textId="77777777" w:rsidR="00095E8D" w:rsidRDefault="00095E8D" w:rsidP="00095E8D">
      <w:r>
        <w:t>```</w:t>
      </w:r>
    </w:p>
    <w:p w14:paraId="11E0F5E8" w14:textId="77777777" w:rsidR="00095E8D" w:rsidRDefault="00095E8D" w:rsidP="00095E8D"/>
    <w:p w14:paraId="7E468FD5" w14:textId="77777777" w:rsidR="00095E8D" w:rsidRDefault="00095E8D" w:rsidP="00095E8D">
      <w:r>
        <w:t>### Why this is better</w:t>
      </w:r>
    </w:p>
    <w:p w14:paraId="7408D450" w14:textId="77777777" w:rsidR="00095E8D" w:rsidRDefault="00095E8D" w:rsidP="00095E8D">
      <w:r>
        <w:t>The controller only handles request/response. The service owns the business logic.</w:t>
      </w:r>
    </w:p>
    <w:p w14:paraId="11C5FDAC" w14:textId="77777777" w:rsidR="00095E8D" w:rsidRDefault="00095E8D" w:rsidP="00095E8D"/>
    <w:p w14:paraId="73A165A8" w14:textId="77777777" w:rsidR="00095E8D" w:rsidRDefault="00095E8D" w:rsidP="00095E8D">
      <w:r>
        <w:t>This is cleaner than putting everything directly in the controller.</w:t>
      </w:r>
    </w:p>
    <w:p w14:paraId="11C5C463" w14:textId="77777777" w:rsidR="00095E8D" w:rsidRDefault="00095E8D" w:rsidP="00095E8D"/>
    <w:p w14:paraId="6B0BC23C" w14:textId="77777777" w:rsidR="00095E8D" w:rsidRDefault="00095E8D" w:rsidP="00095E8D">
      <w:r>
        <w:t>---</w:t>
      </w:r>
    </w:p>
    <w:p w14:paraId="3D276172" w14:textId="77777777" w:rsidR="00095E8D" w:rsidRDefault="00095E8D" w:rsidP="00095E8D"/>
    <w:p w14:paraId="2AD230C0" w14:textId="77777777" w:rsidR="00095E8D" w:rsidRDefault="00095E8D" w:rsidP="00095E8D">
      <w:r>
        <w:t># Dependency Injection in Spring Boot</w:t>
      </w:r>
    </w:p>
    <w:p w14:paraId="5CA50386" w14:textId="77777777" w:rsidR="00095E8D" w:rsidRDefault="00095E8D" w:rsidP="00095E8D"/>
    <w:p w14:paraId="41851A59" w14:textId="77777777" w:rsidR="00095E8D" w:rsidRDefault="00095E8D" w:rsidP="00095E8D">
      <w:r>
        <w:t>Dependency Injection, or DI, is one of the most important Spring concepts.</w:t>
      </w:r>
    </w:p>
    <w:p w14:paraId="2A50AD0A" w14:textId="77777777" w:rsidR="00095E8D" w:rsidRDefault="00095E8D" w:rsidP="00095E8D"/>
    <w:p w14:paraId="740B10E7" w14:textId="77777777" w:rsidR="00095E8D" w:rsidRDefault="00095E8D" w:rsidP="00095E8D">
      <w:r>
        <w:t>Instead of creating dependencies manually with `new`, Spring creates and injects them for you.</w:t>
      </w:r>
    </w:p>
    <w:p w14:paraId="67945791" w14:textId="77777777" w:rsidR="00095E8D" w:rsidRDefault="00095E8D" w:rsidP="00095E8D"/>
    <w:p w14:paraId="40F03403" w14:textId="77777777" w:rsidR="00095E8D" w:rsidRDefault="00095E8D" w:rsidP="00095E8D">
      <w:r>
        <w:t>Example:</w:t>
      </w:r>
    </w:p>
    <w:p w14:paraId="5A0824DD" w14:textId="77777777" w:rsidR="00095E8D" w:rsidRDefault="00095E8D" w:rsidP="00095E8D"/>
    <w:p w14:paraId="057B20F5" w14:textId="77777777" w:rsidR="00095E8D" w:rsidRDefault="00095E8D" w:rsidP="00095E8D">
      <w:r>
        <w:t>```java</w:t>
      </w:r>
    </w:p>
    <w:p w14:paraId="5FAC1558" w14:textId="77777777" w:rsidR="00095E8D" w:rsidRDefault="00095E8D" w:rsidP="00095E8D">
      <w:r>
        <w:t>public class OrderService {</w:t>
      </w:r>
    </w:p>
    <w:p w14:paraId="67BBAF9A" w14:textId="77777777" w:rsidR="00095E8D" w:rsidRDefault="00095E8D" w:rsidP="00095E8D">
      <w:r>
        <w:t xml:space="preserve">    private final PaymentService paymentService;</w:t>
      </w:r>
    </w:p>
    <w:p w14:paraId="264C9099" w14:textId="77777777" w:rsidR="00095E8D" w:rsidRDefault="00095E8D" w:rsidP="00095E8D"/>
    <w:p w14:paraId="6253F567" w14:textId="77777777" w:rsidR="00095E8D" w:rsidRDefault="00095E8D" w:rsidP="00095E8D">
      <w:r>
        <w:t xml:space="preserve">    public OrderService(PaymentService paymentService) {</w:t>
      </w:r>
    </w:p>
    <w:p w14:paraId="49FA569F" w14:textId="77777777" w:rsidR="00095E8D" w:rsidRDefault="00095E8D" w:rsidP="00095E8D">
      <w:r>
        <w:t xml:space="preserve">        this.paymentService = paymentService;</w:t>
      </w:r>
    </w:p>
    <w:p w14:paraId="23D9E250" w14:textId="77777777" w:rsidR="00095E8D" w:rsidRDefault="00095E8D" w:rsidP="00095E8D">
      <w:r>
        <w:t xml:space="preserve">    }</w:t>
      </w:r>
    </w:p>
    <w:p w14:paraId="78CBD4A7" w14:textId="77777777" w:rsidR="00095E8D" w:rsidRDefault="00095E8D" w:rsidP="00095E8D">
      <w:r>
        <w:t>}</w:t>
      </w:r>
    </w:p>
    <w:p w14:paraId="3EA9F059" w14:textId="77777777" w:rsidR="00095E8D" w:rsidRDefault="00095E8D" w:rsidP="00095E8D">
      <w:r>
        <w:t>```</w:t>
      </w:r>
    </w:p>
    <w:p w14:paraId="18764C8B" w14:textId="77777777" w:rsidR="00095E8D" w:rsidRDefault="00095E8D" w:rsidP="00095E8D"/>
    <w:p w14:paraId="0D632B8B" w14:textId="77777777" w:rsidR="00095E8D" w:rsidRDefault="00095E8D" w:rsidP="00095E8D">
      <w:r>
        <w:t>Spring will provide the `PaymentService` bean automatically if it is registered.</w:t>
      </w:r>
    </w:p>
    <w:p w14:paraId="308A2C11" w14:textId="77777777" w:rsidR="00095E8D" w:rsidRDefault="00095E8D" w:rsidP="00095E8D"/>
    <w:p w14:paraId="3FC96756" w14:textId="77777777" w:rsidR="00095E8D" w:rsidRDefault="00095E8D" w:rsidP="00095E8D">
      <w:r>
        <w:t>## Why DI is useful</w:t>
      </w:r>
    </w:p>
    <w:p w14:paraId="2C8E1BF2" w14:textId="77777777" w:rsidR="00095E8D" w:rsidRDefault="00095E8D" w:rsidP="00095E8D">
      <w:r>
        <w:t>- easier testing</w:t>
      </w:r>
    </w:p>
    <w:p w14:paraId="62D2D440" w14:textId="77777777" w:rsidR="00095E8D" w:rsidRDefault="00095E8D" w:rsidP="00095E8D">
      <w:r>
        <w:t>- less tight coupling</w:t>
      </w:r>
    </w:p>
    <w:p w14:paraId="4D258413" w14:textId="77777777" w:rsidR="00095E8D" w:rsidRDefault="00095E8D" w:rsidP="00095E8D">
      <w:r>
        <w:t>- better modularity</w:t>
      </w:r>
    </w:p>
    <w:p w14:paraId="3348AB2A" w14:textId="77777777" w:rsidR="00095E8D" w:rsidRDefault="00095E8D" w:rsidP="00095E8D">
      <w:r>
        <w:t>- easier swapping of implementations</w:t>
      </w:r>
    </w:p>
    <w:p w14:paraId="05DB3112" w14:textId="77777777" w:rsidR="00095E8D" w:rsidRDefault="00095E8D" w:rsidP="00095E8D"/>
    <w:p w14:paraId="44F6259A" w14:textId="77777777" w:rsidR="00095E8D" w:rsidRDefault="00095E8D" w:rsidP="00095E8D">
      <w:r>
        <w:t>---</w:t>
      </w:r>
    </w:p>
    <w:p w14:paraId="320D6947" w14:textId="77777777" w:rsidR="00095E8D" w:rsidRDefault="00095E8D" w:rsidP="00095E8D"/>
    <w:p w14:paraId="478C8496" w14:textId="77777777" w:rsidR="00095E8D" w:rsidRDefault="00095E8D" w:rsidP="00095E8D">
      <w:r>
        <w:t># Beans in Spring Boot</w:t>
      </w:r>
    </w:p>
    <w:p w14:paraId="74C74661" w14:textId="77777777" w:rsidR="00095E8D" w:rsidRDefault="00095E8D" w:rsidP="00095E8D"/>
    <w:p w14:paraId="1BE3F9EA" w14:textId="77777777" w:rsidR="00095E8D" w:rsidRDefault="00095E8D" w:rsidP="00095E8D">
      <w:r>
        <w:lastRenderedPageBreak/>
        <w:t>A bean is an object managed by the Spring container.</w:t>
      </w:r>
    </w:p>
    <w:p w14:paraId="13F75775" w14:textId="77777777" w:rsidR="00095E8D" w:rsidRDefault="00095E8D" w:rsidP="00095E8D"/>
    <w:p w14:paraId="12E2E7FE" w14:textId="77777777" w:rsidR="00095E8D" w:rsidRDefault="00095E8D" w:rsidP="00095E8D">
      <w:r>
        <w:t>You can create beans using annotations like:</w:t>
      </w:r>
    </w:p>
    <w:p w14:paraId="25EAAF80" w14:textId="77777777" w:rsidR="00095E8D" w:rsidRDefault="00095E8D" w:rsidP="00095E8D">
      <w:r>
        <w:t>- `@Component`</w:t>
      </w:r>
    </w:p>
    <w:p w14:paraId="375B8C21" w14:textId="77777777" w:rsidR="00095E8D" w:rsidRDefault="00095E8D" w:rsidP="00095E8D">
      <w:r>
        <w:t>- `@Service`</w:t>
      </w:r>
    </w:p>
    <w:p w14:paraId="4E1BA488" w14:textId="77777777" w:rsidR="00095E8D" w:rsidRDefault="00095E8D" w:rsidP="00095E8D">
      <w:r>
        <w:t>- `@Repository`</w:t>
      </w:r>
    </w:p>
    <w:p w14:paraId="1583C761" w14:textId="77777777" w:rsidR="00095E8D" w:rsidRDefault="00095E8D" w:rsidP="00095E8D">
      <w:r>
        <w:t>- `@Controller`</w:t>
      </w:r>
    </w:p>
    <w:p w14:paraId="7B84A322" w14:textId="77777777" w:rsidR="00095E8D" w:rsidRDefault="00095E8D" w:rsidP="00095E8D"/>
    <w:p w14:paraId="2A7359D2" w14:textId="77777777" w:rsidR="00095E8D" w:rsidRDefault="00095E8D" w:rsidP="00095E8D">
      <w:r>
        <w:t>Or explicitly with `@Bean` inside a configuration class.</w:t>
      </w:r>
    </w:p>
    <w:p w14:paraId="26499A8B" w14:textId="77777777" w:rsidR="00095E8D" w:rsidRDefault="00095E8D" w:rsidP="00095E8D"/>
    <w:p w14:paraId="70BA8462" w14:textId="77777777" w:rsidR="00095E8D" w:rsidRDefault="00095E8D" w:rsidP="00095E8D">
      <w:r>
        <w:t>## Example</w:t>
      </w:r>
    </w:p>
    <w:p w14:paraId="3E75A527" w14:textId="77777777" w:rsidR="00095E8D" w:rsidRDefault="00095E8D" w:rsidP="00095E8D"/>
    <w:p w14:paraId="424DA541" w14:textId="77777777" w:rsidR="00095E8D" w:rsidRDefault="00095E8D" w:rsidP="00095E8D">
      <w:r>
        <w:t>```java</w:t>
      </w:r>
    </w:p>
    <w:p w14:paraId="37C99185" w14:textId="77777777" w:rsidR="00095E8D" w:rsidRDefault="00095E8D" w:rsidP="00095E8D">
      <w:r>
        <w:t>import org.springframework.context.annotation.Bean;</w:t>
      </w:r>
    </w:p>
    <w:p w14:paraId="4AE06C2A" w14:textId="77777777" w:rsidR="00095E8D" w:rsidRDefault="00095E8D" w:rsidP="00095E8D">
      <w:r>
        <w:t>import org.springframework.context.annotation.Configuration;</w:t>
      </w:r>
    </w:p>
    <w:p w14:paraId="1EA260B9" w14:textId="77777777" w:rsidR="00095E8D" w:rsidRDefault="00095E8D" w:rsidP="00095E8D"/>
    <w:p w14:paraId="56656E66" w14:textId="77777777" w:rsidR="00095E8D" w:rsidRDefault="00095E8D" w:rsidP="00095E8D">
      <w:r>
        <w:t>@Configuration</w:t>
      </w:r>
    </w:p>
    <w:p w14:paraId="0C492D0E" w14:textId="77777777" w:rsidR="00095E8D" w:rsidRDefault="00095E8D" w:rsidP="00095E8D">
      <w:r>
        <w:t>public class AppConfig {</w:t>
      </w:r>
    </w:p>
    <w:p w14:paraId="6E521812" w14:textId="77777777" w:rsidR="00095E8D" w:rsidRDefault="00095E8D" w:rsidP="00095E8D"/>
    <w:p w14:paraId="5E726E43" w14:textId="77777777" w:rsidR="00095E8D" w:rsidRDefault="00095E8D" w:rsidP="00095E8D">
      <w:r>
        <w:t xml:space="preserve">    @Bean</w:t>
      </w:r>
    </w:p>
    <w:p w14:paraId="66FCE6C4" w14:textId="77777777" w:rsidR="00095E8D" w:rsidRDefault="00095E8D" w:rsidP="00095E8D">
      <w:r>
        <w:t xml:space="preserve">    public String appName() {</w:t>
      </w:r>
    </w:p>
    <w:p w14:paraId="0F2DD2A9" w14:textId="77777777" w:rsidR="00095E8D" w:rsidRDefault="00095E8D" w:rsidP="00095E8D">
      <w:r>
        <w:t xml:space="preserve">        return "AlgoMaster";</w:t>
      </w:r>
    </w:p>
    <w:p w14:paraId="6BF74E9F" w14:textId="77777777" w:rsidR="00095E8D" w:rsidRDefault="00095E8D" w:rsidP="00095E8D">
      <w:r>
        <w:t xml:space="preserve">    }</w:t>
      </w:r>
    </w:p>
    <w:p w14:paraId="09901091" w14:textId="77777777" w:rsidR="00095E8D" w:rsidRDefault="00095E8D" w:rsidP="00095E8D">
      <w:r>
        <w:t>}</w:t>
      </w:r>
    </w:p>
    <w:p w14:paraId="76D8463E" w14:textId="77777777" w:rsidR="00095E8D" w:rsidRDefault="00095E8D" w:rsidP="00095E8D">
      <w:r>
        <w:lastRenderedPageBreak/>
        <w:t>```</w:t>
      </w:r>
    </w:p>
    <w:p w14:paraId="620BA1DF" w14:textId="77777777" w:rsidR="00095E8D" w:rsidRDefault="00095E8D" w:rsidP="00095E8D"/>
    <w:p w14:paraId="734DD0D5" w14:textId="77777777" w:rsidR="00095E8D" w:rsidRDefault="00095E8D" w:rsidP="00095E8D">
      <w:r>
        <w:t>Then Spring can inject that bean where needed.</w:t>
      </w:r>
    </w:p>
    <w:p w14:paraId="0B518001" w14:textId="77777777" w:rsidR="00095E8D" w:rsidRDefault="00095E8D" w:rsidP="00095E8D"/>
    <w:p w14:paraId="50A86D52" w14:textId="77777777" w:rsidR="00095E8D" w:rsidRDefault="00095E8D" w:rsidP="00095E8D">
      <w:r>
        <w:t>---</w:t>
      </w:r>
    </w:p>
    <w:p w14:paraId="6876BD27" w14:textId="77777777" w:rsidR="00095E8D" w:rsidRDefault="00095E8D" w:rsidP="00095E8D"/>
    <w:p w14:paraId="2E435D42" w14:textId="77777777" w:rsidR="00095E8D" w:rsidRDefault="00095E8D" w:rsidP="00095E8D">
      <w:r>
        <w:t># Spring Boot and database access</w:t>
      </w:r>
    </w:p>
    <w:p w14:paraId="695D6984" w14:textId="77777777" w:rsidR="00095E8D" w:rsidRDefault="00095E8D" w:rsidP="00095E8D"/>
    <w:p w14:paraId="3FA5E42A" w14:textId="77777777" w:rsidR="00095E8D" w:rsidRDefault="00095E8D" w:rsidP="00095E8D">
      <w:r>
        <w:t>Spring Boot works very well with databases, especially through Spring Data JPA.</w:t>
      </w:r>
    </w:p>
    <w:p w14:paraId="5A2EF8B9" w14:textId="77777777" w:rsidR="00095E8D" w:rsidRDefault="00095E8D" w:rsidP="00095E8D"/>
    <w:p w14:paraId="5708A666" w14:textId="77777777" w:rsidR="00095E8D" w:rsidRDefault="00095E8D" w:rsidP="00095E8D">
      <w:r>
        <w:t>## Entity</w:t>
      </w:r>
    </w:p>
    <w:p w14:paraId="01E4850E" w14:textId="77777777" w:rsidR="00095E8D" w:rsidRDefault="00095E8D" w:rsidP="00095E8D"/>
    <w:p w14:paraId="36D11013" w14:textId="77777777" w:rsidR="00095E8D" w:rsidRDefault="00095E8D" w:rsidP="00095E8D">
      <w:r>
        <w:t>```java</w:t>
      </w:r>
    </w:p>
    <w:p w14:paraId="0D628645" w14:textId="77777777" w:rsidR="00095E8D" w:rsidRDefault="00095E8D" w:rsidP="00095E8D">
      <w:r>
        <w:t>import jakarta.persistence.Entity;</w:t>
      </w:r>
    </w:p>
    <w:p w14:paraId="17C5B59F" w14:textId="77777777" w:rsidR="00095E8D" w:rsidRDefault="00095E8D" w:rsidP="00095E8D">
      <w:r>
        <w:t>import jakarta.persistence.Id;</w:t>
      </w:r>
    </w:p>
    <w:p w14:paraId="16D56337" w14:textId="77777777" w:rsidR="00095E8D" w:rsidRDefault="00095E8D" w:rsidP="00095E8D"/>
    <w:p w14:paraId="134BEF47" w14:textId="77777777" w:rsidR="00095E8D" w:rsidRDefault="00095E8D" w:rsidP="00095E8D">
      <w:r>
        <w:t>@Entity</w:t>
      </w:r>
    </w:p>
    <w:p w14:paraId="63273668" w14:textId="77777777" w:rsidR="00095E8D" w:rsidRDefault="00095E8D" w:rsidP="00095E8D">
      <w:r>
        <w:t>public class User {</w:t>
      </w:r>
    </w:p>
    <w:p w14:paraId="725F15C9" w14:textId="77777777" w:rsidR="00095E8D" w:rsidRDefault="00095E8D" w:rsidP="00095E8D"/>
    <w:p w14:paraId="44D3B056" w14:textId="77777777" w:rsidR="00095E8D" w:rsidRDefault="00095E8D" w:rsidP="00095E8D">
      <w:r>
        <w:t xml:space="preserve">    @Id</w:t>
      </w:r>
    </w:p>
    <w:p w14:paraId="0820B7E0" w14:textId="77777777" w:rsidR="00095E8D" w:rsidRDefault="00095E8D" w:rsidP="00095E8D">
      <w:r>
        <w:t xml:space="preserve">    private Long id;</w:t>
      </w:r>
    </w:p>
    <w:p w14:paraId="6A3ABDAD" w14:textId="77777777" w:rsidR="00095E8D" w:rsidRDefault="00095E8D" w:rsidP="00095E8D">
      <w:r>
        <w:t xml:space="preserve">    private String name;</w:t>
      </w:r>
    </w:p>
    <w:p w14:paraId="6A8B839E" w14:textId="77777777" w:rsidR="00095E8D" w:rsidRDefault="00095E8D" w:rsidP="00095E8D">
      <w:r>
        <w:t xml:space="preserve">    private String email;</w:t>
      </w:r>
    </w:p>
    <w:p w14:paraId="05452236" w14:textId="77777777" w:rsidR="00095E8D" w:rsidRDefault="00095E8D" w:rsidP="00095E8D"/>
    <w:p w14:paraId="483E34FA" w14:textId="77777777" w:rsidR="00095E8D" w:rsidRDefault="00095E8D" w:rsidP="00095E8D">
      <w:r>
        <w:t xml:space="preserve">    // constructors, getters, setters</w:t>
      </w:r>
    </w:p>
    <w:p w14:paraId="15833FFA" w14:textId="77777777" w:rsidR="00095E8D" w:rsidRDefault="00095E8D" w:rsidP="00095E8D">
      <w:r>
        <w:t>}</w:t>
      </w:r>
    </w:p>
    <w:p w14:paraId="673A1589" w14:textId="77777777" w:rsidR="00095E8D" w:rsidRDefault="00095E8D" w:rsidP="00095E8D">
      <w:r>
        <w:t>```</w:t>
      </w:r>
    </w:p>
    <w:p w14:paraId="3A59200E" w14:textId="77777777" w:rsidR="00095E8D" w:rsidRDefault="00095E8D" w:rsidP="00095E8D"/>
    <w:p w14:paraId="082F9986" w14:textId="77777777" w:rsidR="00095E8D" w:rsidRDefault="00095E8D" w:rsidP="00095E8D">
      <w:r>
        <w:t>## Repository</w:t>
      </w:r>
    </w:p>
    <w:p w14:paraId="25215464" w14:textId="77777777" w:rsidR="00095E8D" w:rsidRDefault="00095E8D" w:rsidP="00095E8D"/>
    <w:p w14:paraId="0AAF4856" w14:textId="77777777" w:rsidR="00095E8D" w:rsidRDefault="00095E8D" w:rsidP="00095E8D">
      <w:r>
        <w:t>```java</w:t>
      </w:r>
    </w:p>
    <w:p w14:paraId="0176D414" w14:textId="77777777" w:rsidR="00095E8D" w:rsidRDefault="00095E8D" w:rsidP="00095E8D">
      <w:r>
        <w:t>import org.springframework.data.jpa.repository.JpaRepository;</w:t>
      </w:r>
    </w:p>
    <w:p w14:paraId="46B2A5A8" w14:textId="77777777" w:rsidR="00095E8D" w:rsidRDefault="00095E8D" w:rsidP="00095E8D"/>
    <w:p w14:paraId="4E8A062F" w14:textId="77777777" w:rsidR="00095E8D" w:rsidRDefault="00095E8D" w:rsidP="00095E8D">
      <w:r>
        <w:t>public interface UserRepository extends JpaRepository&lt;User, Long&gt; {</w:t>
      </w:r>
    </w:p>
    <w:p w14:paraId="201C0A73" w14:textId="77777777" w:rsidR="00095E8D" w:rsidRDefault="00095E8D" w:rsidP="00095E8D">
      <w:r>
        <w:t xml:space="preserve">    User findByEmail(String email);</w:t>
      </w:r>
    </w:p>
    <w:p w14:paraId="6EC99B4A" w14:textId="77777777" w:rsidR="00095E8D" w:rsidRDefault="00095E8D" w:rsidP="00095E8D">
      <w:r>
        <w:t>}</w:t>
      </w:r>
    </w:p>
    <w:p w14:paraId="47576AF5" w14:textId="77777777" w:rsidR="00095E8D" w:rsidRDefault="00095E8D" w:rsidP="00095E8D">
      <w:r>
        <w:t>```</w:t>
      </w:r>
    </w:p>
    <w:p w14:paraId="7FAF0341" w14:textId="77777777" w:rsidR="00095E8D" w:rsidRDefault="00095E8D" w:rsidP="00095E8D"/>
    <w:p w14:paraId="781CD50A" w14:textId="77777777" w:rsidR="00095E8D" w:rsidRDefault="00095E8D" w:rsidP="00095E8D">
      <w:r>
        <w:t>Spring Data JPA automatically provides CRUD operations and query generation.</w:t>
      </w:r>
    </w:p>
    <w:p w14:paraId="0525C75D" w14:textId="77777777" w:rsidR="00095E8D" w:rsidRDefault="00095E8D" w:rsidP="00095E8D"/>
    <w:p w14:paraId="155DEF76" w14:textId="77777777" w:rsidR="00095E8D" w:rsidRDefault="00095E8D" w:rsidP="00095E8D">
      <w:r>
        <w:t>## Service</w:t>
      </w:r>
    </w:p>
    <w:p w14:paraId="4FB84FF1" w14:textId="77777777" w:rsidR="00095E8D" w:rsidRDefault="00095E8D" w:rsidP="00095E8D"/>
    <w:p w14:paraId="6CDFB4BA" w14:textId="77777777" w:rsidR="00095E8D" w:rsidRDefault="00095E8D" w:rsidP="00095E8D">
      <w:r>
        <w:t>```java</w:t>
      </w:r>
    </w:p>
    <w:p w14:paraId="5D253E27" w14:textId="77777777" w:rsidR="00095E8D" w:rsidRDefault="00095E8D" w:rsidP="00095E8D">
      <w:r>
        <w:t>import org.springframework.stereotype.Service;</w:t>
      </w:r>
    </w:p>
    <w:p w14:paraId="78CE3E4C" w14:textId="77777777" w:rsidR="00095E8D" w:rsidRDefault="00095E8D" w:rsidP="00095E8D"/>
    <w:p w14:paraId="1B38EB8A" w14:textId="77777777" w:rsidR="00095E8D" w:rsidRDefault="00095E8D" w:rsidP="00095E8D">
      <w:r>
        <w:t>@Service</w:t>
      </w:r>
    </w:p>
    <w:p w14:paraId="71B0BF68" w14:textId="77777777" w:rsidR="00095E8D" w:rsidRDefault="00095E8D" w:rsidP="00095E8D">
      <w:r>
        <w:lastRenderedPageBreak/>
        <w:t>public class UserService {</w:t>
      </w:r>
    </w:p>
    <w:p w14:paraId="24ABF46A" w14:textId="77777777" w:rsidR="00095E8D" w:rsidRDefault="00095E8D" w:rsidP="00095E8D"/>
    <w:p w14:paraId="73CC5541" w14:textId="77777777" w:rsidR="00095E8D" w:rsidRDefault="00095E8D" w:rsidP="00095E8D">
      <w:r>
        <w:t xml:space="preserve">    private final UserRepository userRepository;</w:t>
      </w:r>
    </w:p>
    <w:p w14:paraId="00EF9B26" w14:textId="77777777" w:rsidR="00095E8D" w:rsidRDefault="00095E8D" w:rsidP="00095E8D"/>
    <w:p w14:paraId="031FB017" w14:textId="77777777" w:rsidR="00095E8D" w:rsidRDefault="00095E8D" w:rsidP="00095E8D">
      <w:r>
        <w:t xml:space="preserve">    public UserService(UserRepository userRepository) {</w:t>
      </w:r>
    </w:p>
    <w:p w14:paraId="71B30712" w14:textId="77777777" w:rsidR="00095E8D" w:rsidRDefault="00095E8D" w:rsidP="00095E8D">
      <w:r>
        <w:t xml:space="preserve">        this.userRepository = userRepository;</w:t>
      </w:r>
    </w:p>
    <w:p w14:paraId="7C232306" w14:textId="77777777" w:rsidR="00095E8D" w:rsidRDefault="00095E8D" w:rsidP="00095E8D">
      <w:r>
        <w:t xml:space="preserve">    }</w:t>
      </w:r>
    </w:p>
    <w:p w14:paraId="6B039AD5" w14:textId="77777777" w:rsidR="00095E8D" w:rsidRDefault="00095E8D" w:rsidP="00095E8D"/>
    <w:p w14:paraId="0457CEC0" w14:textId="77777777" w:rsidR="00095E8D" w:rsidRDefault="00095E8D" w:rsidP="00095E8D">
      <w:r>
        <w:t xml:space="preserve">    public User createUser(User user) {</w:t>
      </w:r>
    </w:p>
    <w:p w14:paraId="37A3487C" w14:textId="77777777" w:rsidR="00095E8D" w:rsidRDefault="00095E8D" w:rsidP="00095E8D">
      <w:r>
        <w:t xml:space="preserve">        return userRepository.save(user);</w:t>
      </w:r>
    </w:p>
    <w:p w14:paraId="0E208163" w14:textId="77777777" w:rsidR="00095E8D" w:rsidRDefault="00095E8D" w:rsidP="00095E8D">
      <w:r>
        <w:t xml:space="preserve">    }</w:t>
      </w:r>
    </w:p>
    <w:p w14:paraId="10105942" w14:textId="77777777" w:rsidR="00095E8D" w:rsidRDefault="00095E8D" w:rsidP="00095E8D"/>
    <w:p w14:paraId="5E3CE57C" w14:textId="77777777" w:rsidR="00095E8D" w:rsidRDefault="00095E8D" w:rsidP="00095E8D">
      <w:r>
        <w:t xml:space="preserve">    public User getByEmail(String email) {</w:t>
      </w:r>
    </w:p>
    <w:p w14:paraId="613C9BD7" w14:textId="77777777" w:rsidR="00095E8D" w:rsidRDefault="00095E8D" w:rsidP="00095E8D">
      <w:r>
        <w:t xml:space="preserve">        return userRepository.findByEmail(email);</w:t>
      </w:r>
    </w:p>
    <w:p w14:paraId="6D33601E" w14:textId="77777777" w:rsidR="00095E8D" w:rsidRDefault="00095E8D" w:rsidP="00095E8D">
      <w:r>
        <w:t xml:space="preserve">    }</w:t>
      </w:r>
    </w:p>
    <w:p w14:paraId="66FB5702" w14:textId="77777777" w:rsidR="00095E8D" w:rsidRDefault="00095E8D" w:rsidP="00095E8D">
      <w:r>
        <w:t>}</w:t>
      </w:r>
    </w:p>
    <w:p w14:paraId="5345C829" w14:textId="77777777" w:rsidR="00095E8D" w:rsidRDefault="00095E8D" w:rsidP="00095E8D">
      <w:r>
        <w:t>```</w:t>
      </w:r>
    </w:p>
    <w:p w14:paraId="371C9DF8" w14:textId="77777777" w:rsidR="00095E8D" w:rsidRDefault="00095E8D" w:rsidP="00095E8D"/>
    <w:p w14:paraId="5FE4FB19" w14:textId="77777777" w:rsidR="00095E8D" w:rsidRDefault="00095E8D" w:rsidP="00095E8D">
      <w:r>
        <w:t>## Controller</w:t>
      </w:r>
    </w:p>
    <w:p w14:paraId="6E81DD46" w14:textId="77777777" w:rsidR="00095E8D" w:rsidRDefault="00095E8D" w:rsidP="00095E8D"/>
    <w:p w14:paraId="0712B58D" w14:textId="77777777" w:rsidR="00095E8D" w:rsidRDefault="00095E8D" w:rsidP="00095E8D">
      <w:r>
        <w:t>```java</w:t>
      </w:r>
    </w:p>
    <w:p w14:paraId="73CBA415" w14:textId="77777777" w:rsidR="00095E8D" w:rsidRDefault="00095E8D" w:rsidP="00095E8D">
      <w:r>
        <w:t>import org.springframework.web.bind.annotation.*;</w:t>
      </w:r>
    </w:p>
    <w:p w14:paraId="6662ACDE" w14:textId="77777777" w:rsidR="00095E8D" w:rsidRDefault="00095E8D" w:rsidP="00095E8D"/>
    <w:p w14:paraId="728EA892" w14:textId="77777777" w:rsidR="00095E8D" w:rsidRDefault="00095E8D" w:rsidP="00095E8D">
      <w:r>
        <w:t>@RestController</w:t>
      </w:r>
    </w:p>
    <w:p w14:paraId="65E5E6C4" w14:textId="77777777" w:rsidR="00095E8D" w:rsidRDefault="00095E8D" w:rsidP="00095E8D">
      <w:r>
        <w:lastRenderedPageBreak/>
        <w:t>@RequestMapping("/users")</w:t>
      </w:r>
    </w:p>
    <w:p w14:paraId="3FD2E59D" w14:textId="77777777" w:rsidR="00095E8D" w:rsidRDefault="00095E8D" w:rsidP="00095E8D">
      <w:r>
        <w:t>public class UserController {</w:t>
      </w:r>
    </w:p>
    <w:p w14:paraId="18BF8DE8" w14:textId="77777777" w:rsidR="00095E8D" w:rsidRDefault="00095E8D" w:rsidP="00095E8D"/>
    <w:p w14:paraId="07B3B6E8" w14:textId="77777777" w:rsidR="00095E8D" w:rsidRDefault="00095E8D" w:rsidP="00095E8D">
      <w:r>
        <w:t xml:space="preserve">    private final UserService userService;</w:t>
      </w:r>
    </w:p>
    <w:p w14:paraId="147C898C" w14:textId="77777777" w:rsidR="00095E8D" w:rsidRDefault="00095E8D" w:rsidP="00095E8D"/>
    <w:p w14:paraId="08B57A3B" w14:textId="77777777" w:rsidR="00095E8D" w:rsidRDefault="00095E8D" w:rsidP="00095E8D">
      <w:r>
        <w:t xml:space="preserve">    public UserController(UserService userService) {</w:t>
      </w:r>
    </w:p>
    <w:p w14:paraId="351EF004" w14:textId="77777777" w:rsidR="00095E8D" w:rsidRDefault="00095E8D" w:rsidP="00095E8D">
      <w:r>
        <w:t xml:space="preserve">        this.userService = userService;</w:t>
      </w:r>
    </w:p>
    <w:p w14:paraId="7EEAA756" w14:textId="77777777" w:rsidR="00095E8D" w:rsidRDefault="00095E8D" w:rsidP="00095E8D">
      <w:r>
        <w:t xml:space="preserve">    }</w:t>
      </w:r>
    </w:p>
    <w:p w14:paraId="0B227EF0" w14:textId="77777777" w:rsidR="00095E8D" w:rsidRDefault="00095E8D" w:rsidP="00095E8D"/>
    <w:p w14:paraId="456C77DB" w14:textId="77777777" w:rsidR="00095E8D" w:rsidRDefault="00095E8D" w:rsidP="00095E8D">
      <w:r>
        <w:t xml:space="preserve">    @PostMapping</w:t>
      </w:r>
    </w:p>
    <w:p w14:paraId="6D3EEF03" w14:textId="77777777" w:rsidR="00095E8D" w:rsidRDefault="00095E8D" w:rsidP="00095E8D">
      <w:r>
        <w:t xml:space="preserve">    public User create(@RequestBody User user) {</w:t>
      </w:r>
    </w:p>
    <w:p w14:paraId="226439DB" w14:textId="77777777" w:rsidR="00095E8D" w:rsidRDefault="00095E8D" w:rsidP="00095E8D">
      <w:r>
        <w:t xml:space="preserve">        return userService.createUser(user);</w:t>
      </w:r>
    </w:p>
    <w:p w14:paraId="7A0C5275" w14:textId="77777777" w:rsidR="00095E8D" w:rsidRDefault="00095E8D" w:rsidP="00095E8D">
      <w:r>
        <w:t xml:space="preserve">    }</w:t>
      </w:r>
    </w:p>
    <w:p w14:paraId="45C452C8" w14:textId="77777777" w:rsidR="00095E8D" w:rsidRDefault="00095E8D" w:rsidP="00095E8D"/>
    <w:p w14:paraId="17A89B4D" w14:textId="77777777" w:rsidR="00095E8D" w:rsidRDefault="00095E8D" w:rsidP="00095E8D">
      <w:r>
        <w:t xml:space="preserve">    @GetMapping("/{email}")</w:t>
      </w:r>
    </w:p>
    <w:p w14:paraId="3A5A87E1" w14:textId="77777777" w:rsidR="00095E8D" w:rsidRDefault="00095E8D" w:rsidP="00095E8D">
      <w:r>
        <w:t xml:space="preserve">    public User getByEmail(@PathVariable String email) {</w:t>
      </w:r>
    </w:p>
    <w:p w14:paraId="3E1B9157" w14:textId="77777777" w:rsidR="00095E8D" w:rsidRDefault="00095E8D" w:rsidP="00095E8D">
      <w:r>
        <w:t xml:space="preserve">        return userService.getByEmail(email);</w:t>
      </w:r>
    </w:p>
    <w:p w14:paraId="42A37ED6" w14:textId="77777777" w:rsidR="00095E8D" w:rsidRDefault="00095E8D" w:rsidP="00095E8D">
      <w:r>
        <w:t xml:space="preserve">    }</w:t>
      </w:r>
    </w:p>
    <w:p w14:paraId="1545B57B" w14:textId="77777777" w:rsidR="00095E8D" w:rsidRDefault="00095E8D" w:rsidP="00095E8D">
      <w:r>
        <w:t>}</w:t>
      </w:r>
    </w:p>
    <w:p w14:paraId="2E4FEC14" w14:textId="77777777" w:rsidR="00095E8D" w:rsidRDefault="00095E8D" w:rsidP="00095E8D">
      <w:r>
        <w:t>```</w:t>
      </w:r>
    </w:p>
    <w:p w14:paraId="4B207E2D" w14:textId="77777777" w:rsidR="00095E8D" w:rsidRDefault="00095E8D" w:rsidP="00095E8D"/>
    <w:p w14:paraId="3895660E" w14:textId="77777777" w:rsidR="00095E8D" w:rsidRDefault="00095E8D" w:rsidP="00095E8D">
      <w:r>
        <w:t>---</w:t>
      </w:r>
    </w:p>
    <w:p w14:paraId="5678FB87" w14:textId="77777777" w:rsidR="00095E8D" w:rsidRDefault="00095E8D" w:rsidP="00095E8D"/>
    <w:p w14:paraId="7A565F14" w14:textId="77777777" w:rsidR="00095E8D" w:rsidRDefault="00095E8D" w:rsidP="00095E8D">
      <w:r>
        <w:t># Spring Boot configuration</w:t>
      </w:r>
    </w:p>
    <w:p w14:paraId="5E8A77D4" w14:textId="77777777" w:rsidR="00095E8D" w:rsidRDefault="00095E8D" w:rsidP="00095E8D"/>
    <w:p w14:paraId="0123D9B5" w14:textId="77777777" w:rsidR="00095E8D" w:rsidRDefault="00095E8D" w:rsidP="00095E8D">
      <w:r>
        <w:t>Spring Boot uses externalized configuration, usually in `application.properties` or `application.yml`.</w:t>
      </w:r>
    </w:p>
    <w:p w14:paraId="5763B87D" w14:textId="77777777" w:rsidR="00095E8D" w:rsidRDefault="00095E8D" w:rsidP="00095E8D"/>
    <w:p w14:paraId="27A9750B" w14:textId="77777777" w:rsidR="00095E8D" w:rsidRDefault="00095E8D" w:rsidP="00095E8D">
      <w:r>
        <w:t>## Example `application.properties`</w:t>
      </w:r>
    </w:p>
    <w:p w14:paraId="2AFBFFF0" w14:textId="77777777" w:rsidR="00095E8D" w:rsidRDefault="00095E8D" w:rsidP="00095E8D"/>
    <w:p w14:paraId="209664F8" w14:textId="77777777" w:rsidR="00095E8D" w:rsidRDefault="00095E8D" w:rsidP="00095E8D">
      <w:r>
        <w:t>```properties</w:t>
      </w:r>
    </w:p>
    <w:p w14:paraId="44AC3C36" w14:textId="77777777" w:rsidR="00095E8D" w:rsidRDefault="00095E8D" w:rsidP="00095E8D">
      <w:r>
        <w:t>server.port=8081</w:t>
      </w:r>
    </w:p>
    <w:p w14:paraId="1E8EAD59" w14:textId="77777777" w:rsidR="00095E8D" w:rsidRDefault="00095E8D" w:rsidP="00095E8D">
      <w:r>
        <w:t>spring.datasource.url=jdbc:mysql://localhost:3306/demo</w:t>
      </w:r>
    </w:p>
    <w:p w14:paraId="629CFEFB" w14:textId="77777777" w:rsidR="00095E8D" w:rsidRDefault="00095E8D" w:rsidP="00095E8D">
      <w:r>
        <w:t>spring.datasource.username=root</w:t>
      </w:r>
    </w:p>
    <w:p w14:paraId="3BEEC03F" w14:textId="77777777" w:rsidR="00095E8D" w:rsidRDefault="00095E8D" w:rsidP="00095E8D">
      <w:r>
        <w:t>spring.datasource.password=secret</w:t>
      </w:r>
    </w:p>
    <w:p w14:paraId="5151FB4A" w14:textId="77777777" w:rsidR="00095E8D" w:rsidRDefault="00095E8D" w:rsidP="00095E8D">
      <w:r>
        <w:t>spring.jpa.hibernate.ddl-auto=update</w:t>
      </w:r>
    </w:p>
    <w:p w14:paraId="51222DE2" w14:textId="77777777" w:rsidR="00095E8D" w:rsidRDefault="00095E8D" w:rsidP="00095E8D">
      <w:r>
        <w:t>```</w:t>
      </w:r>
    </w:p>
    <w:p w14:paraId="27471570" w14:textId="77777777" w:rsidR="00095E8D" w:rsidRDefault="00095E8D" w:rsidP="00095E8D"/>
    <w:p w14:paraId="6D0E3776" w14:textId="77777777" w:rsidR="00095E8D" w:rsidRDefault="00095E8D" w:rsidP="00095E8D">
      <w:r>
        <w:t>## Why this matters</w:t>
      </w:r>
    </w:p>
    <w:p w14:paraId="55729889" w14:textId="77777777" w:rsidR="00095E8D" w:rsidRDefault="00095E8D" w:rsidP="00095E8D">
      <w:r>
        <w:t>You can change behavior without changing code, which is helpful for:</w:t>
      </w:r>
    </w:p>
    <w:p w14:paraId="2852A48D" w14:textId="77777777" w:rsidR="00095E8D" w:rsidRDefault="00095E8D" w:rsidP="00095E8D">
      <w:r>
        <w:t>- dev/test/prod environments</w:t>
      </w:r>
    </w:p>
    <w:p w14:paraId="057F7477" w14:textId="77777777" w:rsidR="00095E8D" w:rsidRDefault="00095E8D" w:rsidP="00095E8D">
      <w:r>
        <w:t>- containerized deployments</w:t>
      </w:r>
    </w:p>
    <w:p w14:paraId="05A3B866" w14:textId="77777777" w:rsidR="00095E8D" w:rsidRDefault="00095E8D" w:rsidP="00095E8D">
      <w:r>
        <w:t>- cloud-native applications</w:t>
      </w:r>
    </w:p>
    <w:p w14:paraId="74E5D93F" w14:textId="77777777" w:rsidR="00095E8D" w:rsidRDefault="00095E8D" w:rsidP="00095E8D"/>
    <w:p w14:paraId="30CC4EEF" w14:textId="77777777" w:rsidR="00095E8D" w:rsidRDefault="00095E8D" w:rsidP="00095E8D">
      <w:r>
        <w:t>---</w:t>
      </w:r>
    </w:p>
    <w:p w14:paraId="28FCE2D8" w14:textId="77777777" w:rsidR="00095E8D" w:rsidRDefault="00095E8D" w:rsidP="00095E8D"/>
    <w:p w14:paraId="08973EE8" w14:textId="77777777" w:rsidR="00095E8D" w:rsidRDefault="00095E8D" w:rsidP="00095E8D">
      <w:r>
        <w:t># Profiles</w:t>
      </w:r>
    </w:p>
    <w:p w14:paraId="2D54F3DE" w14:textId="77777777" w:rsidR="00095E8D" w:rsidRDefault="00095E8D" w:rsidP="00095E8D"/>
    <w:p w14:paraId="2F1C5E39" w14:textId="77777777" w:rsidR="00095E8D" w:rsidRDefault="00095E8D" w:rsidP="00095E8D">
      <w:r>
        <w:lastRenderedPageBreak/>
        <w:t>Spring profiles let you define different settings for different environments.</w:t>
      </w:r>
    </w:p>
    <w:p w14:paraId="6E576AA0" w14:textId="77777777" w:rsidR="00095E8D" w:rsidRDefault="00095E8D" w:rsidP="00095E8D"/>
    <w:p w14:paraId="2AA265A0" w14:textId="77777777" w:rsidR="00095E8D" w:rsidRDefault="00095E8D" w:rsidP="00095E8D">
      <w:r>
        <w:t>For example:</w:t>
      </w:r>
    </w:p>
    <w:p w14:paraId="33217B60" w14:textId="77777777" w:rsidR="00095E8D" w:rsidRDefault="00095E8D" w:rsidP="00095E8D">
      <w:r>
        <w:t>- `dev`</w:t>
      </w:r>
    </w:p>
    <w:p w14:paraId="2686D9F5" w14:textId="77777777" w:rsidR="00095E8D" w:rsidRDefault="00095E8D" w:rsidP="00095E8D">
      <w:r>
        <w:t>- `test`</w:t>
      </w:r>
    </w:p>
    <w:p w14:paraId="1E645BCE" w14:textId="77777777" w:rsidR="00095E8D" w:rsidRDefault="00095E8D" w:rsidP="00095E8D">
      <w:r>
        <w:t>- `prod`</w:t>
      </w:r>
    </w:p>
    <w:p w14:paraId="0B22B279" w14:textId="77777777" w:rsidR="00095E8D" w:rsidRDefault="00095E8D" w:rsidP="00095E8D"/>
    <w:p w14:paraId="4D258E1E" w14:textId="77777777" w:rsidR="00095E8D" w:rsidRDefault="00095E8D" w:rsidP="00095E8D">
      <w:r>
        <w:t>You can create:</w:t>
      </w:r>
    </w:p>
    <w:p w14:paraId="34C9FDA6" w14:textId="77777777" w:rsidR="00095E8D" w:rsidRDefault="00095E8D" w:rsidP="00095E8D">
      <w:r>
        <w:t>- `application-dev.properties`</w:t>
      </w:r>
    </w:p>
    <w:p w14:paraId="4414A099" w14:textId="77777777" w:rsidR="00095E8D" w:rsidRDefault="00095E8D" w:rsidP="00095E8D">
      <w:r>
        <w:t>- `application-prod.properties`</w:t>
      </w:r>
    </w:p>
    <w:p w14:paraId="6661D882" w14:textId="77777777" w:rsidR="00095E8D" w:rsidRDefault="00095E8D" w:rsidP="00095E8D"/>
    <w:p w14:paraId="52BBE5A4" w14:textId="77777777" w:rsidR="00095E8D" w:rsidRDefault="00095E8D" w:rsidP="00095E8D">
      <w:r>
        <w:t>And activate a profile like this:</w:t>
      </w:r>
    </w:p>
    <w:p w14:paraId="0D65AC6F" w14:textId="77777777" w:rsidR="00095E8D" w:rsidRDefault="00095E8D" w:rsidP="00095E8D"/>
    <w:p w14:paraId="1094C85D" w14:textId="77777777" w:rsidR="00095E8D" w:rsidRDefault="00095E8D" w:rsidP="00095E8D">
      <w:r>
        <w:t>```properties</w:t>
      </w:r>
    </w:p>
    <w:p w14:paraId="36D74771" w14:textId="77777777" w:rsidR="00095E8D" w:rsidRDefault="00095E8D" w:rsidP="00095E8D">
      <w:r>
        <w:t>spring.profiles.active=dev</w:t>
      </w:r>
    </w:p>
    <w:p w14:paraId="7BDC819B" w14:textId="77777777" w:rsidR="00095E8D" w:rsidRDefault="00095E8D" w:rsidP="00095E8D">
      <w:r>
        <w:t>```</w:t>
      </w:r>
    </w:p>
    <w:p w14:paraId="5565030E" w14:textId="77777777" w:rsidR="00095E8D" w:rsidRDefault="00095E8D" w:rsidP="00095E8D"/>
    <w:p w14:paraId="1F3311B8" w14:textId="77777777" w:rsidR="00095E8D" w:rsidRDefault="00095E8D" w:rsidP="00095E8D">
      <w:r>
        <w:t>This is very useful in real projects.</w:t>
      </w:r>
    </w:p>
    <w:p w14:paraId="053B8D53" w14:textId="77777777" w:rsidR="00095E8D" w:rsidRDefault="00095E8D" w:rsidP="00095E8D"/>
    <w:p w14:paraId="58A95595" w14:textId="77777777" w:rsidR="00095E8D" w:rsidRDefault="00095E8D" w:rsidP="00095E8D">
      <w:r>
        <w:t>---</w:t>
      </w:r>
    </w:p>
    <w:p w14:paraId="73452A50" w14:textId="77777777" w:rsidR="00095E8D" w:rsidRDefault="00095E8D" w:rsidP="00095E8D"/>
    <w:p w14:paraId="3F754290" w14:textId="77777777" w:rsidR="00095E8D" w:rsidRDefault="00095E8D" w:rsidP="00095E8D">
      <w:r>
        <w:t># Spring Boot Actuator</w:t>
      </w:r>
    </w:p>
    <w:p w14:paraId="10875FC3" w14:textId="77777777" w:rsidR="00095E8D" w:rsidRDefault="00095E8D" w:rsidP="00095E8D"/>
    <w:p w14:paraId="34718053" w14:textId="77777777" w:rsidR="00095E8D" w:rsidRDefault="00095E8D" w:rsidP="00095E8D">
      <w:r>
        <w:lastRenderedPageBreak/>
        <w:t>Spring Boot Actuator adds production-ready endpoints for:</w:t>
      </w:r>
    </w:p>
    <w:p w14:paraId="0154CABF" w14:textId="77777777" w:rsidR="00095E8D" w:rsidRDefault="00095E8D" w:rsidP="00095E8D">
      <w:r>
        <w:t>- health</w:t>
      </w:r>
    </w:p>
    <w:p w14:paraId="2CF2A5A7" w14:textId="77777777" w:rsidR="00095E8D" w:rsidRDefault="00095E8D" w:rsidP="00095E8D">
      <w:r>
        <w:t>- metrics</w:t>
      </w:r>
    </w:p>
    <w:p w14:paraId="73C9CE35" w14:textId="77777777" w:rsidR="00095E8D" w:rsidRDefault="00095E8D" w:rsidP="00095E8D">
      <w:r>
        <w:t>- environment info</w:t>
      </w:r>
    </w:p>
    <w:p w14:paraId="1FF8CB18" w14:textId="77777777" w:rsidR="00095E8D" w:rsidRDefault="00095E8D" w:rsidP="00095E8D">
      <w:r>
        <w:t>- application status</w:t>
      </w:r>
    </w:p>
    <w:p w14:paraId="26940EF1" w14:textId="77777777" w:rsidR="00095E8D" w:rsidRDefault="00095E8D" w:rsidP="00095E8D">
      <w:r>
        <w:t>- thread dumps</w:t>
      </w:r>
    </w:p>
    <w:p w14:paraId="190E085F" w14:textId="77777777" w:rsidR="00095E8D" w:rsidRDefault="00095E8D" w:rsidP="00095E8D">
      <w:r>
        <w:t>- loggers</w:t>
      </w:r>
    </w:p>
    <w:p w14:paraId="4A63EFAA" w14:textId="77777777" w:rsidR="00095E8D" w:rsidRDefault="00095E8D" w:rsidP="00095E8D"/>
    <w:p w14:paraId="76EE2DB6" w14:textId="77777777" w:rsidR="00095E8D" w:rsidRDefault="00095E8D" w:rsidP="00095E8D">
      <w:r>
        <w:t>For example:</w:t>
      </w:r>
    </w:p>
    <w:p w14:paraId="2A5CA0F8" w14:textId="77777777" w:rsidR="00095E8D" w:rsidRDefault="00095E8D" w:rsidP="00095E8D">
      <w:r>
        <w:t>- `/actuator/health`</w:t>
      </w:r>
    </w:p>
    <w:p w14:paraId="3E981BB1" w14:textId="77777777" w:rsidR="00095E8D" w:rsidRDefault="00095E8D" w:rsidP="00095E8D">
      <w:r>
        <w:t>- `/actuator/metrics`</w:t>
      </w:r>
    </w:p>
    <w:p w14:paraId="6C6B27B8" w14:textId="77777777" w:rsidR="00095E8D" w:rsidRDefault="00095E8D" w:rsidP="00095E8D"/>
    <w:p w14:paraId="65DFB68D" w14:textId="77777777" w:rsidR="00095E8D" w:rsidRDefault="00095E8D" w:rsidP="00095E8D">
      <w:r>
        <w:t>This is extremely useful for monitoring and operations.</w:t>
      </w:r>
    </w:p>
    <w:p w14:paraId="526B310A" w14:textId="77777777" w:rsidR="00095E8D" w:rsidRDefault="00095E8D" w:rsidP="00095E8D"/>
    <w:p w14:paraId="75452319" w14:textId="77777777" w:rsidR="00095E8D" w:rsidRDefault="00095E8D" w:rsidP="00095E8D">
      <w:r>
        <w:t>---</w:t>
      </w:r>
    </w:p>
    <w:p w14:paraId="78606772" w14:textId="77777777" w:rsidR="00095E8D" w:rsidRDefault="00095E8D" w:rsidP="00095E8D"/>
    <w:p w14:paraId="256D79E0" w14:textId="77777777" w:rsidR="00095E8D" w:rsidRDefault="00095E8D" w:rsidP="00095E8D">
      <w:r>
        <w:t># Validation in Spring Boot</w:t>
      </w:r>
    </w:p>
    <w:p w14:paraId="73E94AC8" w14:textId="77777777" w:rsidR="00095E8D" w:rsidRDefault="00095E8D" w:rsidP="00095E8D"/>
    <w:p w14:paraId="57E6D4A3" w14:textId="77777777" w:rsidR="00095E8D" w:rsidRDefault="00095E8D" w:rsidP="00095E8D">
      <w:r>
        <w:t>Spring Boot supports request validation using Jakarta Validation.</w:t>
      </w:r>
    </w:p>
    <w:p w14:paraId="4D786654" w14:textId="77777777" w:rsidR="00095E8D" w:rsidRDefault="00095E8D" w:rsidP="00095E8D"/>
    <w:p w14:paraId="1EFA7AAF" w14:textId="77777777" w:rsidR="00095E8D" w:rsidRDefault="00095E8D" w:rsidP="00095E8D">
      <w:r>
        <w:t>## Example DTO</w:t>
      </w:r>
    </w:p>
    <w:p w14:paraId="0A416112" w14:textId="77777777" w:rsidR="00095E8D" w:rsidRDefault="00095E8D" w:rsidP="00095E8D"/>
    <w:p w14:paraId="0935ACAF" w14:textId="77777777" w:rsidR="00095E8D" w:rsidRDefault="00095E8D" w:rsidP="00095E8D">
      <w:r>
        <w:t>```java</w:t>
      </w:r>
    </w:p>
    <w:p w14:paraId="6B2E7171" w14:textId="77777777" w:rsidR="00095E8D" w:rsidRDefault="00095E8D" w:rsidP="00095E8D">
      <w:r>
        <w:t>import jakarta.validation.constraints.Email;</w:t>
      </w:r>
    </w:p>
    <w:p w14:paraId="6FC2DAE8" w14:textId="77777777" w:rsidR="00095E8D" w:rsidRDefault="00095E8D" w:rsidP="00095E8D">
      <w:r>
        <w:lastRenderedPageBreak/>
        <w:t>import jakarta.validation.constraints.NotBlank;</w:t>
      </w:r>
    </w:p>
    <w:p w14:paraId="2154F4FD" w14:textId="77777777" w:rsidR="00095E8D" w:rsidRDefault="00095E8D" w:rsidP="00095E8D"/>
    <w:p w14:paraId="53474761" w14:textId="77777777" w:rsidR="00095E8D" w:rsidRDefault="00095E8D" w:rsidP="00095E8D">
      <w:r>
        <w:t>public class UserRequest {</w:t>
      </w:r>
    </w:p>
    <w:p w14:paraId="708A3A4A" w14:textId="77777777" w:rsidR="00095E8D" w:rsidRDefault="00095E8D" w:rsidP="00095E8D"/>
    <w:p w14:paraId="01EB11DD" w14:textId="77777777" w:rsidR="00095E8D" w:rsidRDefault="00095E8D" w:rsidP="00095E8D">
      <w:r>
        <w:t xml:space="preserve">    @NotBlank</w:t>
      </w:r>
    </w:p>
    <w:p w14:paraId="3218EAD5" w14:textId="77777777" w:rsidR="00095E8D" w:rsidRDefault="00095E8D" w:rsidP="00095E8D">
      <w:r>
        <w:t xml:space="preserve">    private String name;</w:t>
      </w:r>
    </w:p>
    <w:p w14:paraId="00F5B2EB" w14:textId="77777777" w:rsidR="00095E8D" w:rsidRDefault="00095E8D" w:rsidP="00095E8D"/>
    <w:p w14:paraId="6CDD9B10" w14:textId="77777777" w:rsidR="00095E8D" w:rsidRDefault="00095E8D" w:rsidP="00095E8D">
      <w:r>
        <w:t xml:space="preserve">    @Email</w:t>
      </w:r>
    </w:p>
    <w:p w14:paraId="0C92AFC6" w14:textId="77777777" w:rsidR="00095E8D" w:rsidRDefault="00095E8D" w:rsidP="00095E8D">
      <w:r>
        <w:t xml:space="preserve">    private String email;</w:t>
      </w:r>
    </w:p>
    <w:p w14:paraId="726E00CA" w14:textId="77777777" w:rsidR="00095E8D" w:rsidRDefault="00095E8D" w:rsidP="00095E8D"/>
    <w:p w14:paraId="012138A0" w14:textId="77777777" w:rsidR="00095E8D" w:rsidRDefault="00095E8D" w:rsidP="00095E8D">
      <w:r>
        <w:t xml:space="preserve">    // getters and setters</w:t>
      </w:r>
    </w:p>
    <w:p w14:paraId="728613AF" w14:textId="77777777" w:rsidR="00095E8D" w:rsidRDefault="00095E8D" w:rsidP="00095E8D">
      <w:r>
        <w:t>}</w:t>
      </w:r>
    </w:p>
    <w:p w14:paraId="1CAE1E4F" w14:textId="77777777" w:rsidR="00095E8D" w:rsidRDefault="00095E8D" w:rsidP="00095E8D">
      <w:r>
        <w:t>```</w:t>
      </w:r>
    </w:p>
    <w:p w14:paraId="5ECD73C5" w14:textId="77777777" w:rsidR="00095E8D" w:rsidRDefault="00095E8D" w:rsidP="00095E8D"/>
    <w:p w14:paraId="0ADF39D1" w14:textId="77777777" w:rsidR="00095E8D" w:rsidRDefault="00095E8D" w:rsidP="00095E8D">
      <w:r>
        <w:t>## Controller</w:t>
      </w:r>
    </w:p>
    <w:p w14:paraId="30B9B3F5" w14:textId="77777777" w:rsidR="00095E8D" w:rsidRDefault="00095E8D" w:rsidP="00095E8D"/>
    <w:p w14:paraId="5F399E36" w14:textId="77777777" w:rsidR="00095E8D" w:rsidRDefault="00095E8D" w:rsidP="00095E8D">
      <w:r>
        <w:t>```java</w:t>
      </w:r>
    </w:p>
    <w:p w14:paraId="40776026" w14:textId="77777777" w:rsidR="00095E8D" w:rsidRDefault="00095E8D" w:rsidP="00095E8D">
      <w:r>
        <w:t>import org.springframework.web.bind.annotation.*;</w:t>
      </w:r>
    </w:p>
    <w:p w14:paraId="3EB0662D" w14:textId="77777777" w:rsidR="00095E8D" w:rsidRDefault="00095E8D" w:rsidP="00095E8D">
      <w:r>
        <w:t>import jakarta.validation.Valid;</w:t>
      </w:r>
    </w:p>
    <w:p w14:paraId="104C940F" w14:textId="77777777" w:rsidR="00095E8D" w:rsidRDefault="00095E8D" w:rsidP="00095E8D"/>
    <w:p w14:paraId="64D8B067" w14:textId="77777777" w:rsidR="00095E8D" w:rsidRDefault="00095E8D" w:rsidP="00095E8D">
      <w:r>
        <w:t>@RestController</w:t>
      </w:r>
    </w:p>
    <w:p w14:paraId="67F45F05" w14:textId="77777777" w:rsidR="00095E8D" w:rsidRDefault="00095E8D" w:rsidP="00095E8D">
      <w:r>
        <w:t>@RequestMapping("/users")</w:t>
      </w:r>
    </w:p>
    <w:p w14:paraId="24EE2978" w14:textId="77777777" w:rsidR="00095E8D" w:rsidRDefault="00095E8D" w:rsidP="00095E8D">
      <w:r>
        <w:t>public class UserController {</w:t>
      </w:r>
    </w:p>
    <w:p w14:paraId="5FB9B496" w14:textId="77777777" w:rsidR="00095E8D" w:rsidRDefault="00095E8D" w:rsidP="00095E8D"/>
    <w:p w14:paraId="7251D015" w14:textId="77777777" w:rsidR="00095E8D" w:rsidRDefault="00095E8D" w:rsidP="00095E8D">
      <w:r>
        <w:lastRenderedPageBreak/>
        <w:t xml:space="preserve">    @PostMapping</w:t>
      </w:r>
    </w:p>
    <w:p w14:paraId="47A89D8E" w14:textId="77777777" w:rsidR="00095E8D" w:rsidRDefault="00095E8D" w:rsidP="00095E8D">
      <w:r>
        <w:t xml:space="preserve">    public String createUser(@Valid @RequestBody UserRequest request) {</w:t>
      </w:r>
    </w:p>
    <w:p w14:paraId="2AB12807" w14:textId="77777777" w:rsidR="00095E8D" w:rsidRDefault="00095E8D" w:rsidP="00095E8D">
      <w:r>
        <w:t xml:space="preserve">        return "User created: " + request.getName();</w:t>
      </w:r>
    </w:p>
    <w:p w14:paraId="69596D68" w14:textId="77777777" w:rsidR="00095E8D" w:rsidRDefault="00095E8D" w:rsidP="00095E8D">
      <w:r>
        <w:t xml:space="preserve">    }</w:t>
      </w:r>
    </w:p>
    <w:p w14:paraId="26C718F5" w14:textId="77777777" w:rsidR="00095E8D" w:rsidRDefault="00095E8D" w:rsidP="00095E8D">
      <w:r>
        <w:t>}</w:t>
      </w:r>
    </w:p>
    <w:p w14:paraId="3F15313E" w14:textId="77777777" w:rsidR="00095E8D" w:rsidRDefault="00095E8D" w:rsidP="00095E8D">
      <w:r>
        <w:t>```</w:t>
      </w:r>
    </w:p>
    <w:p w14:paraId="2B0EE0E1" w14:textId="77777777" w:rsidR="00095E8D" w:rsidRDefault="00095E8D" w:rsidP="00095E8D"/>
    <w:p w14:paraId="74D5EAE8" w14:textId="77777777" w:rsidR="00095E8D" w:rsidRDefault="00095E8D" w:rsidP="00095E8D">
      <w:r>
        <w:t>If validation fails, Spring returns an error response automatically.</w:t>
      </w:r>
    </w:p>
    <w:p w14:paraId="4DA1B7F2" w14:textId="77777777" w:rsidR="00095E8D" w:rsidRDefault="00095E8D" w:rsidP="00095E8D"/>
    <w:p w14:paraId="501AADE2" w14:textId="77777777" w:rsidR="00095E8D" w:rsidRDefault="00095E8D" w:rsidP="00095E8D">
      <w:r>
        <w:t>---</w:t>
      </w:r>
    </w:p>
    <w:p w14:paraId="2A8D9151" w14:textId="77777777" w:rsidR="00095E8D" w:rsidRDefault="00095E8D" w:rsidP="00095E8D"/>
    <w:p w14:paraId="140C9E94" w14:textId="77777777" w:rsidR="00095E8D" w:rsidRDefault="00095E8D" w:rsidP="00095E8D">
      <w:r>
        <w:t># Exception handling</w:t>
      </w:r>
    </w:p>
    <w:p w14:paraId="432C588D" w14:textId="77777777" w:rsidR="00095E8D" w:rsidRDefault="00095E8D" w:rsidP="00095E8D"/>
    <w:p w14:paraId="174DE953" w14:textId="77777777" w:rsidR="00095E8D" w:rsidRDefault="00095E8D" w:rsidP="00095E8D">
      <w:r>
        <w:t>You should not let all exceptions leak directly from your controller.</w:t>
      </w:r>
    </w:p>
    <w:p w14:paraId="22FCCF4C" w14:textId="77777777" w:rsidR="00095E8D" w:rsidRDefault="00095E8D" w:rsidP="00095E8D"/>
    <w:p w14:paraId="57A96EA6" w14:textId="77777777" w:rsidR="00095E8D" w:rsidRDefault="00095E8D" w:rsidP="00095E8D">
      <w:r>
        <w:t>Spring Boot supports centralized exception handling with `@ControllerAdvice`.</w:t>
      </w:r>
    </w:p>
    <w:p w14:paraId="1A06C08E" w14:textId="77777777" w:rsidR="00095E8D" w:rsidRDefault="00095E8D" w:rsidP="00095E8D"/>
    <w:p w14:paraId="1015D0CB" w14:textId="77777777" w:rsidR="00095E8D" w:rsidRDefault="00095E8D" w:rsidP="00095E8D">
      <w:r>
        <w:t>## Example</w:t>
      </w:r>
    </w:p>
    <w:p w14:paraId="2FF7C0FB" w14:textId="77777777" w:rsidR="00095E8D" w:rsidRDefault="00095E8D" w:rsidP="00095E8D"/>
    <w:p w14:paraId="4EB330BA" w14:textId="77777777" w:rsidR="00095E8D" w:rsidRDefault="00095E8D" w:rsidP="00095E8D">
      <w:r>
        <w:t>```java</w:t>
      </w:r>
    </w:p>
    <w:p w14:paraId="4B613DB7" w14:textId="77777777" w:rsidR="00095E8D" w:rsidRDefault="00095E8D" w:rsidP="00095E8D">
      <w:r>
        <w:t>import org.springframework.http.HttpStatus;</w:t>
      </w:r>
    </w:p>
    <w:p w14:paraId="6C896FC4" w14:textId="77777777" w:rsidR="00095E8D" w:rsidRDefault="00095E8D" w:rsidP="00095E8D">
      <w:r>
        <w:lastRenderedPageBreak/>
        <w:t>import org.springframework.web.bind.annotation.ExceptionHandler;</w:t>
      </w:r>
    </w:p>
    <w:p w14:paraId="6F91ADAF" w14:textId="77777777" w:rsidR="00095E8D" w:rsidRDefault="00095E8D" w:rsidP="00095E8D">
      <w:r>
        <w:t>import org.springframework.web.bind.annotation.ResponseStatus;</w:t>
      </w:r>
    </w:p>
    <w:p w14:paraId="42C0F99A" w14:textId="77777777" w:rsidR="00095E8D" w:rsidRDefault="00095E8D" w:rsidP="00095E8D">
      <w:r>
        <w:t>import org.springframework.web.bind.annotation.RestControllerAdvice;</w:t>
      </w:r>
    </w:p>
    <w:p w14:paraId="0034597F" w14:textId="77777777" w:rsidR="00095E8D" w:rsidRDefault="00095E8D" w:rsidP="00095E8D"/>
    <w:p w14:paraId="735A1ABA" w14:textId="77777777" w:rsidR="00095E8D" w:rsidRDefault="00095E8D" w:rsidP="00095E8D">
      <w:r>
        <w:t>@RestControllerAdvice</w:t>
      </w:r>
    </w:p>
    <w:p w14:paraId="62C0373F" w14:textId="77777777" w:rsidR="00095E8D" w:rsidRDefault="00095E8D" w:rsidP="00095E8D">
      <w:r>
        <w:t>public class GlobalExceptionHandler {</w:t>
      </w:r>
    </w:p>
    <w:p w14:paraId="031466D9" w14:textId="77777777" w:rsidR="00095E8D" w:rsidRDefault="00095E8D" w:rsidP="00095E8D"/>
    <w:p w14:paraId="40BA4915" w14:textId="77777777" w:rsidR="00095E8D" w:rsidRDefault="00095E8D" w:rsidP="00095E8D">
      <w:r>
        <w:t xml:space="preserve">    @ExceptionHandler(RuntimeException.class)</w:t>
      </w:r>
    </w:p>
    <w:p w14:paraId="45927197" w14:textId="77777777" w:rsidR="00095E8D" w:rsidRDefault="00095E8D" w:rsidP="00095E8D">
      <w:r>
        <w:t xml:space="preserve">    @ResponseStatus(HttpStatus.BAD_REQUEST)</w:t>
      </w:r>
    </w:p>
    <w:p w14:paraId="1E1C78DC" w14:textId="77777777" w:rsidR="00095E8D" w:rsidRDefault="00095E8D" w:rsidP="00095E8D">
      <w:r>
        <w:t xml:space="preserve">    public String handleRuntimeException(RuntimeException ex) {</w:t>
      </w:r>
    </w:p>
    <w:p w14:paraId="455562F1" w14:textId="77777777" w:rsidR="00095E8D" w:rsidRDefault="00095E8D" w:rsidP="00095E8D">
      <w:r>
        <w:t xml:space="preserve">        return ex.getMessage();</w:t>
      </w:r>
    </w:p>
    <w:p w14:paraId="77C19B47" w14:textId="77777777" w:rsidR="00095E8D" w:rsidRDefault="00095E8D" w:rsidP="00095E8D">
      <w:r>
        <w:t xml:space="preserve">    }</w:t>
      </w:r>
    </w:p>
    <w:p w14:paraId="596EE9EE" w14:textId="77777777" w:rsidR="00095E8D" w:rsidRDefault="00095E8D" w:rsidP="00095E8D">
      <w:r>
        <w:t>}</w:t>
      </w:r>
    </w:p>
    <w:p w14:paraId="0F11221C" w14:textId="77777777" w:rsidR="00095E8D" w:rsidRDefault="00095E8D" w:rsidP="00095E8D">
      <w:r>
        <w:t>```</w:t>
      </w:r>
    </w:p>
    <w:p w14:paraId="1F564D10" w14:textId="77777777" w:rsidR="00095E8D" w:rsidRDefault="00095E8D" w:rsidP="00095E8D"/>
    <w:p w14:paraId="4CD71DD4" w14:textId="77777777" w:rsidR="00095E8D" w:rsidRDefault="00095E8D" w:rsidP="00095E8D">
      <w:r>
        <w:t>This keeps error handling clean and consistent.</w:t>
      </w:r>
    </w:p>
    <w:p w14:paraId="73A01EA3" w14:textId="77777777" w:rsidR="00095E8D" w:rsidRDefault="00095E8D" w:rsidP="00095E8D"/>
    <w:p w14:paraId="60C43E23" w14:textId="77777777" w:rsidR="00095E8D" w:rsidRDefault="00095E8D" w:rsidP="00095E8D">
      <w:r>
        <w:t>---</w:t>
      </w:r>
    </w:p>
    <w:p w14:paraId="6390A658" w14:textId="77777777" w:rsidR="00095E8D" w:rsidRDefault="00095E8D" w:rsidP="00095E8D"/>
    <w:p w14:paraId="3F4A71CF" w14:textId="77777777" w:rsidR="00095E8D" w:rsidRDefault="00095E8D" w:rsidP="00095E8D">
      <w:r>
        <w:t># Spring Boot testing</w:t>
      </w:r>
    </w:p>
    <w:p w14:paraId="25FCE4FF" w14:textId="77777777" w:rsidR="00095E8D" w:rsidRDefault="00095E8D" w:rsidP="00095E8D"/>
    <w:p w14:paraId="71E9D975" w14:textId="77777777" w:rsidR="00095E8D" w:rsidRDefault="00095E8D" w:rsidP="00095E8D">
      <w:r>
        <w:lastRenderedPageBreak/>
        <w:t>Spring Boot has strong testing support.</w:t>
      </w:r>
    </w:p>
    <w:p w14:paraId="33486101" w14:textId="77777777" w:rsidR="00095E8D" w:rsidRDefault="00095E8D" w:rsidP="00095E8D"/>
    <w:p w14:paraId="7ABE34CF" w14:textId="77777777" w:rsidR="00095E8D" w:rsidRDefault="00095E8D" w:rsidP="00095E8D">
      <w:r>
        <w:t>## Unit test example</w:t>
      </w:r>
    </w:p>
    <w:p w14:paraId="6DFCD40B" w14:textId="77777777" w:rsidR="00095E8D" w:rsidRDefault="00095E8D" w:rsidP="00095E8D"/>
    <w:p w14:paraId="175FAB1A" w14:textId="77777777" w:rsidR="00095E8D" w:rsidRDefault="00095E8D" w:rsidP="00095E8D">
      <w:r>
        <w:t>```java</w:t>
      </w:r>
    </w:p>
    <w:p w14:paraId="4C33B6B9" w14:textId="77777777" w:rsidR="00095E8D" w:rsidRDefault="00095E8D" w:rsidP="00095E8D">
      <w:r>
        <w:t>import org.junit.jupiter.api.Test;</w:t>
      </w:r>
    </w:p>
    <w:p w14:paraId="76F5AC79" w14:textId="77777777" w:rsidR="00095E8D" w:rsidRDefault="00095E8D" w:rsidP="00095E8D">
      <w:r>
        <w:t>import static org.junit.jupiter.api.Assertions.*;</w:t>
      </w:r>
    </w:p>
    <w:p w14:paraId="49E692EB" w14:textId="77777777" w:rsidR="00095E8D" w:rsidRDefault="00095E8D" w:rsidP="00095E8D"/>
    <w:p w14:paraId="2D9F300B" w14:textId="77777777" w:rsidR="00095E8D" w:rsidRDefault="00095E8D" w:rsidP="00095E8D">
      <w:r>
        <w:t>class GreetingServiceTest {</w:t>
      </w:r>
    </w:p>
    <w:p w14:paraId="4F02D456" w14:textId="77777777" w:rsidR="00095E8D" w:rsidRDefault="00095E8D" w:rsidP="00095E8D"/>
    <w:p w14:paraId="3A98C5E1" w14:textId="77777777" w:rsidR="00095E8D" w:rsidRDefault="00095E8D" w:rsidP="00095E8D">
      <w:r>
        <w:t xml:space="preserve">    @Test</w:t>
      </w:r>
    </w:p>
    <w:p w14:paraId="11EC0C07" w14:textId="77777777" w:rsidR="00095E8D" w:rsidRDefault="00095E8D" w:rsidP="00095E8D">
      <w:r>
        <w:t xml:space="preserve">    void shouldReturnGreeting() {</w:t>
      </w:r>
    </w:p>
    <w:p w14:paraId="2796205E" w14:textId="77777777" w:rsidR="00095E8D" w:rsidRDefault="00095E8D" w:rsidP="00095E8D">
      <w:r>
        <w:t xml:space="preserve">        GreetingService service = new GreetingService();</w:t>
      </w:r>
    </w:p>
    <w:p w14:paraId="456475FD" w14:textId="77777777" w:rsidR="00095E8D" w:rsidRDefault="00095E8D" w:rsidP="00095E8D">
      <w:r>
        <w:t xml:space="preserve">        assertEquals("Hello, AlgoChat", service.getGreeting("AlgoChat"));</w:t>
      </w:r>
    </w:p>
    <w:p w14:paraId="3A0F3B75" w14:textId="77777777" w:rsidR="00095E8D" w:rsidRDefault="00095E8D" w:rsidP="00095E8D">
      <w:r>
        <w:t xml:space="preserve">    }</w:t>
      </w:r>
    </w:p>
    <w:p w14:paraId="7568DB75" w14:textId="77777777" w:rsidR="00095E8D" w:rsidRDefault="00095E8D" w:rsidP="00095E8D">
      <w:r>
        <w:t>}</w:t>
      </w:r>
    </w:p>
    <w:p w14:paraId="52B7FD2E" w14:textId="77777777" w:rsidR="00095E8D" w:rsidRDefault="00095E8D" w:rsidP="00095E8D">
      <w:r>
        <w:t>```</w:t>
      </w:r>
    </w:p>
    <w:p w14:paraId="7778BA47" w14:textId="77777777" w:rsidR="00095E8D" w:rsidRDefault="00095E8D" w:rsidP="00095E8D"/>
    <w:p w14:paraId="6D8F3D90" w14:textId="77777777" w:rsidR="00095E8D" w:rsidRDefault="00095E8D" w:rsidP="00095E8D">
      <w:r>
        <w:t>## Integration test example</w:t>
      </w:r>
    </w:p>
    <w:p w14:paraId="2B399C40" w14:textId="77777777" w:rsidR="00095E8D" w:rsidRDefault="00095E8D" w:rsidP="00095E8D"/>
    <w:p w14:paraId="5C2BFC1F" w14:textId="77777777" w:rsidR="00095E8D" w:rsidRDefault="00095E8D" w:rsidP="00095E8D">
      <w:r>
        <w:t>```java</w:t>
      </w:r>
    </w:p>
    <w:p w14:paraId="1E7405EF" w14:textId="77777777" w:rsidR="00095E8D" w:rsidRDefault="00095E8D" w:rsidP="00095E8D">
      <w:r>
        <w:t>import org.junit.jupiter.api.Test;</w:t>
      </w:r>
    </w:p>
    <w:p w14:paraId="64145F0A" w14:textId="77777777" w:rsidR="00095E8D" w:rsidRDefault="00095E8D" w:rsidP="00095E8D">
      <w:r>
        <w:t>import org.springframework.boot.test.context.SpringBootTest;</w:t>
      </w:r>
    </w:p>
    <w:p w14:paraId="7C8EEBD4" w14:textId="77777777" w:rsidR="00095E8D" w:rsidRDefault="00095E8D" w:rsidP="00095E8D"/>
    <w:p w14:paraId="11FA251F" w14:textId="77777777" w:rsidR="00095E8D" w:rsidRDefault="00095E8D" w:rsidP="00095E8D">
      <w:r>
        <w:t>@SpringBootTest</w:t>
      </w:r>
    </w:p>
    <w:p w14:paraId="446EC88A" w14:textId="77777777" w:rsidR="00095E8D" w:rsidRDefault="00095E8D" w:rsidP="00095E8D">
      <w:r>
        <w:t>class DemoApplicationTests {</w:t>
      </w:r>
    </w:p>
    <w:p w14:paraId="69102B66" w14:textId="77777777" w:rsidR="00095E8D" w:rsidRDefault="00095E8D" w:rsidP="00095E8D"/>
    <w:p w14:paraId="2C5DDD05" w14:textId="77777777" w:rsidR="00095E8D" w:rsidRDefault="00095E8D" w:rsidP="00095E8D">
      <w:r>
        <w:t xml:space="preserve">    @Test</w:t>
      </w:r>
    </w:p>
    <w:p w14:paraId="27F4D10D" w14:textId="77777777" w:rsidR="00095E8D" w:rsidRDefault="00095E8D" w:rsidP="00095E8D">
      <w:r>
        <w:t xml:space="preserve">    void contextLoads() {</w:t>
      </w:r>
    </w:p>
    <w:p w14:paraId="76049717" w14:textId="77777777" w:rsidR="00095E8D" w:rsidRDefault="00095E8D" w:rsidP="00095E8D">
      <w:r>
        <w:t xml:space="preserve">    }</w:t>
      </w:r>
    </w:p>
    <w:p w14:paraId="2925567A" w14:textId="77777777" w:rsidR="00095E8D" w:rsidRDefault="00095E8D" w:rsidP="00095E8D">
      <w:r>
        <w:t>}</w:t>
      </w:r>
    </w:p>
    <w:p w14:paraId="18734962" w14:textId="77777777" w:rsidR="00095E8D" w:rsidRDefault="00095E8D" w:rsidP="00095E8D">
      <w:r>
        <w:t>```</w:t>
      </w:r>
    </w:p>
    <w:p w14:paraId="19D2FDE2" w14:textId="77777777" w:rsidR="00095E8D" w:rsidRDefault="00095E8D" w:rsidP="00095E8D"/>
    <w:p w14:paraId="4E62934E" w14:textId="77777777" w:rsidR="00095E8D" w:rsidRDefault="00095E8D" w:rsidP="00095E8D">
      <w:r>
        <w:t>Spring Boot makes testing easier by loading only what you need or the full application context when necessary.</w:t>
      </w:r>
    </w:p>
    <w:p w14:paraId="36B9E6C3" w14:textId="77777777" w:rsidR="00095E8D" w:rsidRDefault="00095E8D" w:rsidP="00095E8D"/>
    <w:p w14:paraId="14D68F00" w14:textId="77777777" w:rsidR="00095E8D" w:rsidRDefault="00095E8D" w:rsidP="00095E8D">
      <w:r>
        <w:t>---</w:t>
      </w:r>
    </w:p>
    <w:p w14:paraId="0638A368" w14:textId="77777777" w:rsidR="00095E8D" w:rsidRDefault="00095E8D" w:rsidP="00095E8D"/>
    <w:p w14:paraId="45E18D4B" w14:textId="77777777" w:rsidR="00095E8D" w:rsidRDefault="00095E8D" w:rsidP="00095E8D">
      <w:r>
        <w:t># Spring Boot and microservices</w:t>
      </w:r>
    </w:p>
    <w:p w14:paraId="78F65F24" w14:textId="77777777" w:rsidR="00095E8D" w:rsidRDefault="00095E8D" w:rsidP="00095E8D"/>
    <w:p w14:paraId="1EACF3AC" w14:textId="77777777" w:rsidR="00095E8D" w:rsidRDefault="00095E8D" w:rsidP="00095E8D">
      <w:r>
        <w:t>Spring Boot is one of the most common choices for microservices because it provides:</w:t>
      </w:r>
    </w:p>
    <w:p w14:paraId="6C0CD03E" w14:textId="77777777" w:rsidR="00095E8D" w:rsidRDefault="00095E8D" w:rsidP="00095E8D">
      <w:r>
        <w:t>- fast startup</w:t>
      </w:r>
    </w:p>
    <w:p w14:paraId="429DD4A8" w14:textId="77777777" w:rsidR="00095E8D" w:rsidRDefault="00095E8D" w:rsidP="00095E8D">
      <w:r>
        <w:t>- embedded server</w:t>
      </w:r>
    </w:p>
    <w:p w14:paraId="3BF40DDE" w14:textId="77777777" w:rsidR="00095E8D" w:rsidRDefault="00095E8D" w:rsidP="00095E8D">
      <w:r>
        <w:t>- dependency injection</w:t>
      </w:r>
    </w:p>
    <w:p w14:paraId="1CC4D983" w14:textId="77777777" w:rsidR="00095E8D" w:rsidRDefault="00095E8D" w:rsidP="00095E8D">
      <w:r>
        <w:t>- easy REST API creation</w:t>
      </w:r>
    </w:p>
    <w:p w14:paraId="46D94497" w14:textId="77777777" w:rsidR="00095E8D" w:rsidRDefault="00095E8D" w:rsidP="00095E8D">
      <w:r>
        <w:t>- integration with messaging, databases, and security</w:t>
      </w:r>
    </w:p>
    <w:p w14:paraId="18293212" w14:textId="77777777" w:rsidR="00095E8D" w:rsidRDefault="00095E8D" w:rsidP="00095E8D"/>
    <w:p w14:paraId="7F728E83" w14:textId="77777777" w:rsidR="00095E8D" w:rsidRDefault="00095E8D" w:rsidP="00095E8D">
      <w:r>
        <w:lastRenderedPageBreak/>
        <w:t>It fits well with:</w:t>
      </w:r>
    </w:p>
    <w:p w14:paraId="68D23DB6" w14:textId="77777777" w:rsidR="00095E8D" w:rsidRDefault="00095E8D" w:rsidP="00095E8D">
      <w:r>
        <w:t>- API Gateway</w:t>
      </w:r>
    </w:p>
    <w:p w14:paraId="64964E59" w14:textId="77777777" w:rsidR="00095E8D" w:rsidRDefault="00095E8D" w:rsidP="00095E8D">
      <w:r>
        <w:t>- Eureka or service discovery setups</w:t>
      </w:r>
    </w:p>
    <w:p w14:paraId="7548A75D" w14:textId="77777777" w:rsidR="00095E8D" w:rsidRDefault="00095E8D" w:rsidP="00095E8D">
      <w:r>
        <w:t>- Kafka or RabbitMQ</w:t>
      </w:r>
    </w:p>
    <w:p w14:paraId="7F497E5C" w14:textId="77777777" w:rsidR="00095E8D" w:rsidRDefault="00095E8D" w:rsidP="00095E8D">
      <w:r>
        <w:t>- Docker and Kubernetes</w:t>
      </w:r>
    </w:p>
    <w:p w14:paraId="41819F0F" w14:textId="77777777" w:rsidR="00095E8D" w:rsidRDefault="00095E8D" w:rsidP="00095E8D">
      <w:r>
        <w:t>- cloud deployment</w:t>
      </w:r>
    </w:p>
    <w:p w14:paraId="24BFE43C" w14:textId="77777777" w:rsidR="00095E8D" w:rsidRDefault="00095E8D" w:rsidP="00095E8D"/>
    <w:p w14:paraId="70A386D8" w14:textId="77777777" w:rsidR="00095E8D" w:rsidRDefault="00095E8D" w:rsidP="00095E8D">
      <w:r>
        <w:t>---</w:t>
      </w:r>
    </w:p>
    <w:p w14:paraId="4C78FD63" w14:textId="77777777" w:rsidR="00095E8D" w:rsidRDefault="00095E8D" w:rsidP="00095E8D"/>
    <w:p w14:paraId="589D8E9D" w14:textId="77777777" w:rsidR="00095E8D" w:rsidRDefault="00095E8D" w:rsidP="00095E8D">
      <w:r>
        <w:t># Example microservice architecture</w:t>
      </w:r>
    </w:p>
    <w:p w14:paraId="2F74FA19" w14:textId="77777777" w:rsidR="00095E8D" w:rsidRDefault="00095E8D" w:rsidP="00095E8D"/>
    <w:p w14:paraId="35AB5B7D" w14:textId="77777777" w:rsidR="00095E8D" w:rsidRDefault="00095E8D" w:rsidP="00095E8D">
      <w:r>
        <w:t>```mermaid</w:t>
      </w:r>
    </w:p>
    <w:p w14:paraId="09E18C0D" w14:textId="77777777" w:rsidR="00095E8D" w:rsidRDefault="00095E8D" w:rsidP="00095E8D">
      <w:r>
        <w:t>flowchart TB</w:t>
      </w:r>
    </w:p>
    <w:p w14:paraId="2CC686B2" w14:textId="77777777" w:rsidR="00095E8D" w:rsidRDefault="00095E8D" w:rsidP="00095E8D">
      <w:r>
        <w:t xml:space="preserve">    Client[Client] --&gt; Gateway[API Gateway]</w:t>
      </w:r>
    </w:p>
    <w:p w14:paraId="572A2870" w14:textId="77777777" w:rsidR="00095E8D" w:rsidRDefault="00095E8D" w:rsidP="00095E8D">
      <w:r>
        <w:t xml:space="preserve">    Gateway --&gt; UserSvc[User Service]</w:t>
      </w:r>
    </w:p>
    <w:p w14:paraId="075E3F5C" w14:textId="77777777" w:rsidR="00095E8D" w:rsidRDefault="00095E8D" w:rsidP="00095E8D">
      <w:r>
        <w:t xml:space="preserve">    Gateway --&gt; OrderSvc[Order Service]</w:t>
      </w:r>
    </w:p>
    <w:p w14:paraId="45B16AC3" w14:textId="77777777" w:rsidR="00095E8D" w:rsidRDefault="00095E8D" w:rsidP="00095E8D">
      <w:r>
        <w:t xml:space="preserve">    Gateway --&gt; PaymentSvc[Payment Service]</w:t>
      </w:r>
    </w:p>
    <w:p w14:paraId="42599979" w14:textId="77777777" w:rsidR="00095E8D" w:rsidRDefault="00095E8D" w:rsidP="00095E8D">
      <w:r>
        <w:t xml:space="preserve">    UserSvc --&gt; UserDB[(User DB)]</w:t>
      </w:r>
    </w:p>
    <w:p w14:paraId="0261A09C" w14:textId="77777777" w:rsidR="00095E8D" w:rsidRDefault="00095E8D" w:rsidP="00095E8D">
      <w:r>
        <w:t xml:space="preserve">    OrderSvc --&gt; OrderDB[(Order DB)]</w:t>
      </w:r>
    </w:p>
    <w:p w14:paraId="765B387E" w14:textId="77777777" w:rsidR="00095E8D" w:rsidRDefault="00095E8D" w:rsidP="00095E8D">
      <w:r>
        <w:t xml:space="preserve">    PaymentSvc --&gt; PaymentDB[(Payment DB)]</w:t>
      </w:r>
    </w:p>
    <w:p w14:paraId="24931FFB" w14:textId="77777777" w:rsidR="00095E8D" w:rsidRDefault="00095E8D" w:rsidP="00095E8D"/>
    <w:p w14:paraId="3B3EA172" w14:textId="77777777" w:rsidR="00095E8D" w:rsidRDefault="00095E8D" w:rsidP="00095E8D">
      <w:r>
        <w:t xml:space="preserve">    style Client fill:#00ceff,stroke:#000000,stroke-width:2px,color:#000000</w:t>
      </w:r>
    </w:p>
    <w:p w14:paraId="6CC47445" w14:textId="77777777" w:rsidR="00095E8D" w:rsidRDefault="00095E8D" w:rsidP="00095E8D">
      <w:r>
        <w:t xml:space="preserve">    style Gateway fill:#69db7c,stroke:#000000,stroke-width:2px,color:#000000</w:t>
      </w:r>
    </w:p>
    <w:p w14:paraId="47AD5D72" w14:textId="77777777" w:rsidR="00095E8D" w:rsidRDefault="00095E8D" w:rsidP="00095E8D">
      <w:r>
        <w:lastRenderedPageBreak/>
        <w:t xml:space="preserve">    style UserSvc fill:#ffd43b,stroke:#000000,stroke-width:2px,color:#000000</w:t>
      </w:r>
    </w:p>
    <w:p w14:paraId="60E6CB48" w14:textId="77777777" w:rsidR="00095E8D" w:rsidRDefault="00095E8D" w:rsidP="00095E8D">
      <w:r>
        <w:t xml:space="preserve">    style OrderSvc fill:#ffd43b,stroke:#000000,stroke-width:2px,color:#000000</w:t>
      </w:r>
    </w:p>
    <w:p w14:paraId="11118671" w14:textId="77777777" w:rsidR="00095E8D" w:rsidRDefault="00095E8D" w:rsidP="00095E8D">
      <w:r>
        <w:t xml:space="preserve">    style PaymentSvc fill:#ffd43b,stroke:#000000,stroke-width:2px,color:#000000</w:t>
      </w:r>
    </w:p>
    <w:p w14:paraId="685F4523" w14:textId="77777777" w:rsidR="00095E8D" w:rsidRDefault="00095E8D" w:rsidP="00095E8D">
      <w:r>
        <w:t xml:space="preserve">    style UserDB fill:#69db7c,stroke:#000000,stroke-width:2px,color:#000000</w:t>
      </w:r>
    </w:p>
    <w:p w14:paraId="29EC3060" w14:textId="77777777" w:rsidR="00095E8D" w:rsidRDefault="00095E8D" w:rsidP="00095E8D">
      <w:r>
        <w:t xml:space="preserve">    style OrderDB fill:#69db7c,stroke:#000000,stroke-width:2px,color:#000000</w:t>
      </w:r>
    </w:p>
    <w:p w14:paraId="6508927D" w14:textId="77777777" w:rsidR="00095E8D" w:rsidRDefault="00095E8D" w:rsidP="00095E8D">
      <w:r>
        <w:t xml:space="preserve">    style PaymentDB fill:#69db7c,stroke:#000000,stroke-width:2px,color:#000000</w:t>
      </w:r>
    </w:p>
    <w:p w14:paraId="14E8A76B" w14:textId="77777777" w:rsidR="00095E8D" w:rsidRDefault="00095E8D" w:rsidP="00095E8D">
      <w:r>
        <w:t>```</w:t>
      </w:r>
    </w:p>
    <w:p w14:paraId="3C6B7DD3" w14:textId="77777777" w:rsidR="00095E8D" w:rsidRDefault="00095E8D" w:rsidP="00095E8D"/>
    <w:p w14:paraId="02C6EC36" w14:textId="77777777" w:rsidR="00095E8D" w:rsidRDefault="00095E8D" w:rsidP="00095E8D">
      <w:r>
        <w:t>Spring Boot is often used as the implementation framework for each individual service.</w:t>
      </w:r>
    </w:p>
    <w:p w14:paraId="24607DF4" w14:textId="77777777" w:rsidR="00095E8D" w:rsidRDefault="00095E8D" w:rsidP="00095E8D"/>
    <w:p w14:paraId="24CCC52C" w14:textId="77777777" w:rsidR="00095E8D" w:rsidRDefault="00095E8D" w:rsidP="00095E8D">
      <w:r>
        <w:t>---</w:t>
      </w:r>
    </w:p>
    <w:p w14:paraId="5EB4F70F" w14:textId="77777777" w:rsidR="00095E8D" w:rsidRDefault="00095E8D" w:rsidP="00095E8D"/>
    <w:p w14:paraId="5F76DEA0" w14:textId="77777777" w:rsidR="00095E8D" w:rsidRDefault="00095E8D" w:rsidP="00095E8D">
      <w:r>
        <w:t># Advantages of Spring Boot</w:t>
      </w:r>
    </w:p>
    <w:p w14:paraId="6E479AB5" w14:textId="77777777" w:rsidR="00095E8D" w:rsidRDefault="00095E8D" w:rsidP="00095E8D"/>
    <w:p w14:paraId="4C06F1E3" w14:textId="77777777" w:rsidR="00095E8D" w:rsidRDefault="00095E8D" w:rsidP="00095E8D">
      <w:r>
        <w:t>- Less configuration</w:t>
      </w:r>
    </w:p>
    <w:p w14:paraId="417A6D1A" w14:textId="77777777" w:rsidR="00095E8D" w:rsidRDefault="00095E8D" w:rsidP="00095E8D">
      <w:r>
        <w:t>- Faster development</w:t>
      </w:r>
    </w:p>
    <w:p w14:paraId="10B85DE8" w14:textId="77777777" w:rsidR="00095E8D" w:rsidRDefault="00095E8D" w:rsidP="00095E8D">
      <w:r>
        <w:t>- Embedded server support</w:t>
      </w:r>
    </w:p>
    <w:p w14:paraId="0BF7507F" w14:textId="77777777" w:rsidR="00095E8D" w:rsidRDefault="00095E8D" w:rsidP="00095E8D">
      <w:r>
        <w:t>- Strong ecosystem</w:t>
      </w:r>
    </w:p>
    <w:p w14:paraId="29D7C8FE" w14:textId="77777777" w:rsidR="00095E8D" w:rsidRDefault="00095E8D" w:rsidP="00095E8D">
      <w:r>
        <w:t>- Excellent testing support</w:t>
      </w:r>
    </w:p>
    <w:p w14:paraId="56467C3B" w14:textId="77777777" w:rsidR="00095E8D" w:rsidRDefault="00095E8D" w:rsidP="00095E8D">
      <w:r>
        <w:lastRenderedPageBreak/>
        <w:t>- Great database and web support</w:t>
      </w:r>
    </w:p>
    <w:p w14:paraId="6918D9F8" w14:textId="77777777" w:rsidR="00095E8D" w:rsidRDefault="00095E8D" w:rsidP="00095E8D">
      <w:r>
        <w:t>- Easy production readiness</w:t>
      </w:r>
    </w:p>
    <w:p w14:paraId="796EE691" w14:textId="77777777" w:rsidR="00095E8D" w:rsidRDefault="00095E8D" w:rsidP="00095E8D"/>
    <w:p w14:paraId="2E9042F6" w14:textId="77777777" w:rsidR="00095E8D" w:rsidRDefault="00095E8D" w:rsidP="00095E8D">
      <w:r>
        <w:t># Limitations and trade-offs</w:t>
      </w:r>
    </w:p>
    <w:p w14:paraId="6F659BA0" w14:textId="77777777" w:rsidR="00095E8D" w:rsidRDefault="00095E8D" w:rsidP="00095E8D"/>
    <w:p w14:paraId="2810352C" w14:textId="77777777" w:rsidR="00095E8D" w:rsidRDefault="00095E8D" w:rsidP="00095E8D">
      <w:r>
        <w:t>- Can hide complexity behind auto-configuration</w:t>
      </w:r>
    </w:p>
    <w:p w14:paraId="10D4B021" w14:textId="77777777" w:rsidR="00095E8D" w:rsidRDefault="00095E8D" w:rsidP="00095E8D">
      <w:r>
        <w:t>- Large dependency trees can slow startup</w:t>
      </w:r>
    </w:p>
    <w:p w14:paraId="4A759EFB" w14:textId="77777777" w:rsidR="00095E8D" w:rsidRDefault="00095E8D" w:rsidP="00095E8D">
      <w:r>
        <w:t>- Misusing annotations can create confusing code</w:t>
      </w:r>
    </w:p>
    <w:p w14:paraId="1D60D77B" w14:textId="77777777" w:rsidR="00095E8D" w:rsidRDefault="00095E8D" w:rsidP="00095E8D">
      <w:r>
        <w:t>- Very large apps still need good architecture</w:t>
      </w:r>
    </w:p>
    <w:p w14:paraId="27374A6C" w14:textId="77777777" w:rsidR="00095E8D" w:rsidRDefault="00095E8D" w:rsidP="00095E8D">
      <w:r>
        <w:t>- Not every problem needs Spring Boot</w:t>
      </w:r>
    </w:p>
    <w:p w14:paraId="0F2EE8AE" w14:textId="77777777" w:rsidR="00095E8D" w:rsidRDefault="00095E8D" w:rsidP="00095E8D"/>
    <w:p w14:paraId="15A10DB7" w14:textId="77777777" w:rsidR="00095E8D" w:rsidRDefault="00095E8D" w:rsidP="00095E8D">
      <w:r>
        <w:t>---</w:t>
      </w:r>
    </w:p>
    <w:p w14:paraId="5E97E94A" w14:textId="77777777" w:rsidR="00095E8D" w:rsidRDefault="00095E8D" w:rsidP="00095E8D"/>
    <w:p w14:paraId="04DDA47D" w14:textId="77777777" w:rsidR="00095E8D" w:rsidRDefault="00095E8D" w:rsidP="00095E8D">
      <w:r>
        <w:t># Best practices</w:t>
      </w:r>
    </w:p>
    <w:p w14:paraId="45FBF267" w14:textId="77777777" w:rsidR="00095E8D" w:rsidRDefault="00095E8D" w:rsidP="00095E8D"/>
    <w:p w14:paraId="6D8F2C96" w14:textId="77777777" w:rsidR="00095E8D" w:rsidRDefault="00095E8D" w:rsidP="00095E8D">
      <w:r>
        <w:t>### Keep controllers thin</w:t>
      </w:r>
    </w:p>
    <w:p w14:paraId="28AE6829" w14:textId="77777777" w:rsidR="00095E8D" w:rsidRDefault="00095E8D" w:rsidP="00095E8D">
      <w:r>
        <w:t>Let services handle business logic.</w:t>
      </w:r>
    </w:p>
    <w:p w14:paraId="45DEB580" w14:textId="77777777" w:rsidR="00095E8D" w:rsidRDefault="00095E8D" w:rsidP="00095E8D"/>
    <w:p w14:paraId="0BE5C9B8" w14:textId="77777777" w:rsidR="00095E8D" w:rsidRDefault="00095E8D" w:rsidP="00095E8D">
      <w:r>
        <w:t>### Use DTOs</w:t>
      </w:r>
    </w:p>
    <w:p w14:paraId="09783FA2" w14:textId="77777777" w:rsidR="00095E8D" w:rsidRDefault="00095E8D" w:rsidP="00095E8D">
      <w:r>
        <w:t>Do not expose entities directly in every API.</w:t>
      </w:r>
    </w:p>
    <w:p w14:paraId="652DEEA2" w14:textId="77777777" w:rsidR="00095E8D" w:rsidRDefault="00095E8D" w:rsidP="00095E8D"/>
    <w:p w14:paraId="2E28B351" w14:textId="77777777" w:rsidR="00095E8D" w:rsidRDefault="00095E8D" w:rsidP="00095E8D">
      <w:r>
        <w:t>### Use constructor injection</w:t>
      </w:r>
    </w:p>
    <w:p w14:paraId="6A73E491" w14:textId="77777777" w:rsidR="00095E8D" w:rsidRDefault="00095E8D" w:rsidP="00095E8D">
      <w:r>
        <w:t>It is cleaner and easier to test.</w:t>
      </w:r>
    </w:p>
    <w:p w14:paraId="7B148D14" w14:textId="77777777" w:rsidR="00095E8D" w:rsidRDefault="00095E8D" w:rsidP="00095E8D"/>
    <w:p w14:paraId="5E752283" w14:textId="77777777" w:rsidR="00095E8D" w:rsidRDefault="00095E8D" w:rsidP="00095E8D">
      <w:r>
        <w:lastRenderedPageBreak/>
        <w:t>### Keep configuration external</w:t>
      </w:r>
    </w:p>
    <w:p w14:paraId="4EB9EB4F" w14:textId="77777777" w:rsidR="00095E8D" w:rsidRDefault="00095E8D" w:rsidP="00095E8D">
      <w:r>
        <w:t>Use properties and profiles.</w:t>
      </w:r>
    </w:p>
    <w:p w14:paraId="4D8508DE" w14:textId="77777777" w:rsidR="00095E8D" w:rsidRDefault="00095E8D" w:rsidP="00095E8D"/>
    <w:p w14:paraId="03B21E52" w14:textId="77777777" w:rsidR="00095E8D" w:rsidRDefault="00095E8D" w:rsidP="00095E8D">
      <w:r>
        <w:t>### Add validation</w:t>
      </w:r>
    </w:p>
    <w:p w14:paraId="6341D1F4" w14:textId="77777777" w:rsidR="00095E8D" w:rsidRDefault="00095E8D" w:rsidP="00095E8D">
      <w:r>
        <w:t>Protect your APIs from bad input.</w:t>
      </w:r>
    </w:p>
    <w:p w14:paraId="6F20773F" w14:textId="77777777" w:rsidR="00095E8D" w:rsidRDefault="00095E8D" w:rsidP="00095E8D"/>
    <w:p w14:paraId="4B8BA485" w14:textId="77777777" w:rsidR="00095E8D" w:rsidRDefault="00095E8D" w:rsidP="00095E8D">
      <w:r>
        <w:t>### Handle exceptions centrally</w:t>
      </w:r>
    </w:p>
    <w:p w14:paraId="47336D3D" w14:textId="77777777" w:rsidR="00095E8D" w:rsidRDefault="00095E8D" w:rsidP="00095E8D">
      <w:r>
        <w:t>Use consistent error responses.</w:t>
      </w:r>
    </w:p>
    <w:p w14:paraId="1AF29EB8" w14:textId="77777777" w:rsidR="00095E8D" w:rsidRDefault="00095E8D" w:rsidP="00095E8D"/>
    <w:p w14:paraId="68BFBF59" w14:textId="77777777" w:rsidR="00095E8D" w:rsidRDefault="00095E8D" w:rsidP="00095E8D">
      <w:r>
        <w:t>### Use Actuator in production</w:t>
      </w:r>
    </w:p>
    <w:p w14:paraId="1F1CB69D" w14:textId="77777777" w:rsidR="00095E8D" w:rsidRDefault="00095E8D" w:rsidP="00095E8D">
      <w:r>
        <w:t>Monitoring matters.</w:t>
      </w:r>
    </w:p>
    <w:p w14:paraId="2B96737D" w14:textId="77777777" w:rsidR="00095E8D" w:rsidRDefault="00095E8D" w:rsidP="00095E8D"/>
    <w:p w14:paraId="45D93CB4" w14:textId="77777777" w:rsidR="00095E8D" w:rsidRDefault="00095E8D" w:rsidP="00095E8D">
      <w:r>
        <w:t>### Prefer clear layering</w:t>
      </w:r>
    </w:p>
    <w:p w14:paraId="39FAAB5E" w14:textId="77777777" w:rsidR="00095E8D" w:rsidRDefault="00095E8D" w:rsidP="00095E8D">
      <w:r>
        <w:t>Controller, service, repository is a good starting point.</w:t>
      </w:r>
    </w:p>
    <w:p w14:paraId="608D1727" w14:textId="77777777" w:rsidR="00095E8D" w:rsidRDefault="00095E8D" w:rsidP="00095E8D"/>
    <w:p w14:paraId="1FBE237D" w14:textId="77777777" w:rsidR="00095E8D" w:rsidRDefault="00095E8D" w:rsidP="00095E8D">
      <w:r>
        <w:t>---</w:t>
      </w:r>
    </w:p>
    <w:p w14:paraId="5C643099" w14:textId="77777777" w:rsidR="00095E8D" w:rsidRDefault="00095E8D" w:rsidP="00095E8D"/>
    <w:p w14:paraId="0AA954A6" w14:textId="77777777" w:rsidR="00095E8D" w:rsidRDefault="00095E8D" w:rsidP="00095E8D">
      <w:r>
        <w:t># Final mental model</w:t>
      </w:r>
    </w:p>
    <w:p w14:paraId="1D210979" w14:textId="77777777" w:rsidR="00095E8D" w:rsidRDefault="00095E8D" w:rsidP="00095E8D"/>
    <w:p w14:paraId="17751E08" w14:textId="77777777" w:rsidR="00095E8D" w:rsidRDefault="00095E8D" w:rsidP="00095E8D">
      <w:r>
        <w:t>Spring Boot is a **productivity framework on top of Spring** that helps you build production-ready Java applications quickly with minimal boilerplate.</w:t>
      </w:r>
    </w:p>
    <w:p w14:paraId="030DDFCB" w14:textId="77777777" w:rsidR="00095E8D" w:rsidRDefault="00095E8D" w:rsidP="00095E8D"/>
    <w:p w14:paraId="464F1BC7" w14:textId="77777777" w:rsidR="00095E8D" w:rsidRDefault="00095E8D" w:rsidP="00095E8D">
      <w:r>
        <w:t>It gives you:</w:t>
      </w:r>
    </w:p>
    <w:p w14:paraId="63E98180" w14:textId="77777777" w:rsidR="00095E8D" w:rsidRDefault="00095E8D" w:rsidP="00095E8D">
      <w:r>
        <w:t>- auto-configuration</w:t>
      </w:r>
    </w:p>
    <w:p w14:paraId="101A0509" w14:textId="77777777" w:rsidR="00095E8D" w:rsidRDefault="00095E8D" w:rsidP="00095E8D">
      <w:r>
        <w:lastRenderedPageBreak/>
        <w:t>- starter dependencies</w:t>
      </w:r>
    </w:p>
    <w:p w14:paraId="513FF592" w14:textId="77777777" w:rsidR="00095E8D" w:rsidRDefault="00095E8D" w:rsidP="00095E8D">
      <w:r>
        <w:t>- dependency injection</w:t>
      </w:r>
    </w:p>
    <w:p w14:paraId="1DBCD0EF" w14:textId="77777777" w:rsidR="00095E8D" w:rsidRDefault="00095E8D" w:rsidP="00095E8D">
      <w:r>
        <w:t>- embedded servers</w:t>
      </w:r>
    </w:p>
    <w:p w14:paraId="6FA83411" w14:textId="77777777" w:rsidR="00095E8D" w:rsidRDefault="00095E8D" w:rsidP="00095E8D">
      <w:r>
        <w:t>- database integration</w:t>
      </w:r>
    </w:p>
    <w:p w14:paraId="22E268D0" w14:textId="77777777" w:rsidR="00095E8D" w:rsidRDefault="00095E8D" w:rsidP="00095E8D">
      <w:r>
        <w:t>- validation, security, testing, and monitoring support</w:t>
      </w:r>
    </w:p>
    <w:p w14:paraId="62DBB81F" w14:textId="77777777" w:rsidR="00095E8D" w:rsidRDefault="00095E8D" w:rsidP="00095E8D"/>
    <w:p w14:paraId="22335ED2" w14:textId="77777777" w:rsidR="00095E8D" w:rsidRDefault="00095E8D" w:rsidP="00095E8D">
      <w:r>
        <w:t>If you want, I can next explain:</w:t>
      </w:r>
    </w:p>
    <w:p w14:paraId="27C964CC" w14:textId="77777777" w:rsidR="00095E8D" w:rsidRDefault="00095E8D" w:rsidP="00095E8D">
      <w:r>
        <w:t>1. **Spring Boot architecture in depth**</w:t>
      </w:r>
    </w:p>
    <w:p w14:paraId="742CBD06" w14:textId="77777777" w:rsidR="00095E8D" w:rsidRDefault="00095E8D" w:rsidP="00095E8D">
      <w:r>
        <w:t>2. **Spring Boot annotations explained one by one**</w:t>
      </w:r>
    </w:p>
    <w:p w14:paraId="735C83FD" w14:textId="77777777" w:rsidR="00095E8D" w:rsidRDefault="00095E8D" w:rsidP="00095E8D">
      <w:r>
        <w:t>3. **Spring Boot REST API with database example**</w:t>
      </w:r>
    </w:p>
    <w:p w14:paraId="22E58437" w14:textId="3F408802" w:rsidR="00095E8D" w:rsidRDefault="00095E8D" w:rsidP="00095E8D">
      <w:r>
        <w:t>4. **Spring Boot interview questions and answers**</w:t>
      </w:r>
    </w:p>
    <w:p w14:paraId="5BD5333E" w14:textId="77777777" w:rsidR="006874A9" w:rsidRDefault="006874A9" w:rsidP="00095E8D"/>
    <w:p w14:paraId="49928012" w14:textId="11EC01F3" w:rsidR="006874A9" w:rsidRDefault="001A2C0F" w:rsidP="000C7DAD">
      <w:pPr>
        <w:pStyle w:val="Heading1"/>
        <w:numPr>
          <w:ilvl w:val="0"/>
          <w:numId w:val="13"/>
        </w:numPr>
        <w:jc w:val="center"/>
      </w:pPr>
      <w:bookmarkStart w:id="43" w:name="_Toc234595951"/>
      <w:r>
        <w:t>Spring Transactions</w:t>
      </w:r>
      <w:bookmarkEnd w:id="43"/>
    </w:p>
    <w:p w14:paraId="41256989" w14:textId="77777777" w:rsidR="001A2C0F" w:rsidRDefault="001A2C0F" w:rsidP="001A2C0F"/>
    <w:p w14:paraId="190B8CB6" w14:textId="77777777" w:rsidR="001A2C0F" w:rsidRDefault="001A2C0F" w:rsidP="001A2C0F">
      <w:r w:rsidRPr="00730CB8">
        <w:rPr>
          <w:color w:val="0070C0"/>
        </w:rPr>
        <w:t xml:space="preserve">Spring transactions are Spring’s way of managing **database operations as a single atomic unit of work**. </w:t>
      </w:r>
      <w:r>
        <w:t>The goal is simple: either all operations succeed, or none of them take effect.</w:t>
      </w:r>
    </w:p>
    <w:p w14:paraId="6B21D823" w14:textId="77777777" w:rsidR="001A2C0F" w:rsidRDefault="001A2C0F" w:rsidP="001A2C0F"/>
    <w:p w14:paraId="0C6DB57F" w14:textId="77777777" w:rsidR="001A2C0F" w:rsidRDefault="001A2C0F" w:rsidP="001A2C0F">
      <w:r>
        <w:t>This matters whenever your code performs multiple related changes, like:</w:t>
      </w:r>
    </w:p>
    <w:p w14:paraId="67D8897F" w14:textId="77777777" w:rsidR="001A2C0F" w:rsidRDefault="001A2C0F" w:rsidP="001A2C0F">
      <w:r>
        <w:t>- create an order</w:t>
      </w:r>
    </w:p>
    <w:p w14:paraId="791FCE76" w14:textId="77777777" w:rsidR="001A2C0F" w:rsidRDefault="001A2C0F" w:rsidP="001A2C0F">
      <w:r>
        <w:t>- decrement inventory</w:t>
      </w:r>
    </w:p>
    <w:p w14:paraId="54407256" w14:textId="77777777" w:rsidR="001A2C0F" w:rsidRDefault="001A2C0F" w:rsidP="001A2C0F">
      <w:r>
        <w:t>- charge payment</w:t>
      </w:r>
    </w:p>
    <w:p w14:paraId="476F359E" w14:textId="77777777" w:rsidR="001A2C0F" w:rsidRDefault="001A2C0F" w:rsidP="001A2C0F">
      <w:r>
        <w:t>- write audit logs</w:t>
      </w:r>
    </w:p>
    <w:p w14:paraId="1068C937" w14:textId="77777777" w:rsidR="001A2C0F" w:rsidRDefault="001A2C0F" w:rsidP="001A2C0F"/>
    <w:p w14:paraId="1EFBFC27" w14:textId="77777777" w:rsidR="001A2C0F" w:rsidRDefault="001A2C0F" w:rsidP="001A2C0F">
      <w:r>
        <w:t>If one step fails halfway through, you usually want to roll back the whole operation instead of leaving the system in a partial state.</w:t>
      </w:r>
    </w:p>
    <w:p w14:paraId="44052E59" w14:textId="77777777" w:rsidR="001A2C0F" w:rsidRDefault="001A2C0F" w:rsidP="001A2C0F"/>
    <w:p w14:paraId="15CFDF6E" w14:textId="77777777" w:rsidR="001A2C0F" w:rsidRDefault="001A2C0F" w:rsidP="001A2C0F">
      <w:r>
        <w:t># What a transaction is</w:t>
      </w:r>
    </w:p>
    <w:p w14:paraId="62BB434B" w14:textId="77777777" w:rsidR="001A2C0F" w:rsidRDefault="001A2C0F" w:rsidP="001A2C0F"/>
    <w:p w14:paraId="45118743" w14:textId="77777777" w:rsidR="001A2C0F" w:rsidRDefault="001A2C0F" w:rsidP="001A2C0F">
      <w:r>
        <w:t>A transaction is a group of operations that should behave as one.</w:t>
      </w:r>
    </w:p>
    <w:p w14:paraId="4C7EE836" w14:textId="77777777" w:rsidR="001A2C0F" w:rsidRDefault="001A2C0F" w:rsidP="001A2C0F"/>
    <w:p w14:paraId="3B9F3569" w14:textId="77777777" w:rsidR="001A2C0F" w:rsidRDefault="001A2C0F" w:rsidP="001A2C0F">
      <w:r>
        <w:t>It follows the classic **ACID** properties:</w:t>
      </w:r>
    </w:p>
    <w:p w14:paraId="65D0D628" w14:textId="77777777" w:rsidR="001A2C0F" w:rsidRDefault="001A2C0F" w:rsidP="001A2C0F"/>
    <w:p w14:paraId="17B4B4A5" w14:textId="77777777" w:rsidR="001A2C0F" w:rsidRDefault="001A2C0F" w:rsidP="001A2C0F">
      <w:r>
        <w:t>- **Atomicity**, all or nothing</w:t>
      </w:r>
    </w:p>
    <w:p w14:paraId="0A82D7F1" w14:textId="77777777" w:rsidR="001A2C0F" w:rsidRDefault="001A2C0F" w:rsidP="001A2C0F">
      <w:r>
        <w:t>- **Consistency**, the database stays in a valid state</w:t>
      </w:r>
    </w:p>
    <w:p w14:paraId="58A2DC4A" w14:textId="77777777" w:rsidR="001A2C0F" w:rsidRDefault="001A2C0F" w:rsidP="001A2C0F">
      <w:r>
        <w:t>- **Isolation**, concurrent transactions do not interfere incorrectly</w:t>
      </w:r>
    </w:p>
    <w:p w14:paraId="7AE9F55F" w14:textId="77777777" w:rsidR="001A2C0F" w:rsidRDefault="001A2C0F" w:rsidP="001A2C0F">
      <w:r>
        <w:t>- **Durability**, once committed, changes persist</w:t>
      </w:r>
    </w:p>
    <w:p w14:paraId="7C772C54" w14:textId="77777777" w:rsidR="001A2C0F" w:rsidRDefault="001A2C0F" w:rsidP="001A2C0F"/>
    <w:p w14:paraId="02EC853C" w14:textId="77777777" w:rsidR="001A2C0F" w:rsidRDefault="001A2C0F" w:rsidP="001A2C0F">
      <w:r>
        <w:t>Spring helps you manage this without manually writing low-level transaction boilerplate everywhere.</w:t>
      </w:r>
    </w:p>
    <w:p w14:paraId="46C005DE" w14:textId="77777777" w:rsidR="001A2C0F" w:rsidRDefault="001A2C0F" w:rsidP="001A2C0F"/>
    <w:p w14:paraId="4FAE02E5" w14:textId="77777777" w:rsidR="001A2C0F" w:rsidRDefault="001A2C0F" w:rsidP="001A2C0F">
      <w:r>
        <w:t>---</w:t>
      </w:r>
    </w:p>
    <w:p w14:paraId="61B1F596" w14:textId="77777777" w:rsidR="001A2C0F" w:rsidRDefault="001A2C0F" w:rsidP="001A2C0F"/>
    <w:p w14:paraId="2FD092BB" w14:textId="77777777" w:rsidR="00403397" w:rsidRDefault="00403397" w:rsidP="001A2C0F"/>
    <w:p w14:paraId="7E1A6910" w14:textId="77777777" w:rsidR="00403397" w:rsidRDefault="00403397" w:rsidP="001A2C0F"/>
    <w:p w14:paraId="03277900" w14:textId="77777777" w:rsidR="001A2C0F" w:rsidRDefault="001A2C0F" w:rsidP="001A2C0F">
      <w:r>
        <w:lastRenderedPageBreak/>
        <w:t># Why Spring transactions are useful</w:t>
      </w:r>
    </w:p>
    <w:p w14:paraId="1C59B1FE" w14:textId="77777777" w:rsidR="001A2C0F" w:rsidRDefault="001A2C0F" w:rsidP="001A2C0F"/>
    <w:p w14:paraId="380E3192" w14:textId="77777777" w:rsidR="001A2C0F" w:rsidRDefault="001A2C0F" w:rsidP="001A2C0F">
      <w:r>
        <w:t>Without transaction management, you might write code like this:</w:t>
      </w:r>
    </w:p>
    <w:p w14:paraId="139085C8" w14:textId="77777777" w:rsidR="001A2C0F" w:rsidRDefault="001A2C0F" w:rsidP="001A2C0F"/>
    <w:p w14:paraId="2A691808" w14:textId="77777777" w:rsidR="001A2C0F" w:rsidRDefault="001A2C0F" w:rsidP="001A2C0F">
      <w:r>
        <w:t>```java</w:t>
      </w:r>
    </w:p>
    <w:p w14:paraId="1CCBC499" w14:textId="77777777" w:rsidR="001A2C0F" w:rsidRDefault="001A2C0F" w:rsidP="001A2C0F">
      <w:r>
        <w:t>userRepository.save(user);</w:t>
      </w:r>
    </w:p>
    <w:p w14:paraId="5041E551" w14:textId="77777777" w:rsidR="001A2C0F" w:rsidRDefault="001A2C0F" w:rsidP="001A2C0F">
      <w:r>
        <w:t>orderRepository.save(order);</w:t>
      </w:r>
    </w:p>
    <w:p w14:paraId="0B073610" w14:textId="77777777" w:rsidR="001A2C0F" w:rsidRDefault="001A2C0F" w:rsidP="001A2C0F">
      <w:r>
        <w:t>paymentService.charge(payment);</w:t>
      </w:r>
    </w:p>
    <w:p w14:paraId="2EB1AAED" w14:textId="77777777" w:rsidR="001A2C0F" w:rsidRDefault="001A2C0F" w:rsidP="001A2C0F">
      <w:r>
        <w:t>```</w:t>
      </w:r>
    </w:p>
    <w:p w14:paraId="70F718E4" w14:textId="77777777" w:rsidR="001A2C0F" w:rsidRDefault="001A2C0F" w:rsidP="001A2C0F"/>
    <w:p w14:paraId="5282D804" w14:textId="77777777" w:rsidR="001A2C0F" w:rsidRDefault="001A2C0F" w:rsidP="001A2C0F">
      <w:r>
        <w:t>If payment fails after the user and order are saved, you may end up with inconsistent data.</w:t>
      </w:r>
    </w:p>
    <w:p w14:paraId="00A5EE98" w14:textId="77777777" w:rsidR="001A2C0F" w:rsidRDefault="001A2C0F" w:rsidP="001A2C0F"/>
    <w:p w14:paraId="78BEE839" w14:textId="77777777" w:rsidR="001A2C0F" w:rsidRDefault="001A2C0F" w:rsidP="001A2C0F">
      <w:r>
        <w:t>Spring transactions let you wrap these operations so that if an exception occurs, the entire operation can roll back automatically.</w:t>
      </w:r>
    </w:p>
    <w:p w14:paraId="4EDFDCF3" w14:textId="77777777" w:rsidR="001A2C0F" w:rsidRDefault="001A2C0F" w:rsidP="001A2C0F"/>
    <w:p w14:paraId="7D2C4099" w14:textId="77777777" w:rsidR="001A2C0F" w:rsidRDefault="001A2C0F" w:rsidP="001A2C0F">
      <w:r>
        <w:t>---</w:t>
      </w:r>
    </w:p>
    <w:p w14:paraId="25B7241F" w14:textId="77777777" w:rsidR="001A2C0F" w:rsidRDefault="001A2C0F" w:rsidP="001A2C0F"/>
    <w:p w14:paraId="7743B87D" w14:textId="77777777" w:rsidR="00F74530" w:rsidRDefault="00F74530" w:rsidP="001A2C0F"/>
    <w:p w14:paraId="127CED4F" w14:textId="77777777" w:rsidR="00F74530" w:rsidRDefault="00F74530" w:rsidP="001A2C0F"/>
    <w:p w14:paraId="2971C80E" w14:textId="77777777" w:rsidR="00F74530" w:rsidRDefault="00F74530" w:rsidP="001A2C0F"/>
    <w:p w14:paraId="69A811DB" w14:textId="77777777" w:rsidR="00F74530" w:rsidRDefault="00F74530" w:rsidP="001A2C0F"/>
    <w:p w14:paraId="7CB3FA69" w14:textId="77777777" w:rsidR="00F74530" w:rsidRDefault="00F74530" w:rsidP="001A2C0F"/>
    <w:p w14:paraId="7DF17A85" w14:textId="77777777" w:rsidR="001A2C0F" w:rsidRDefault="001A2C0F" w:rsidP="001A2C0F">
      <w:r>
        <w:lastRenderedPageBreak/>
        <w:t># Main ways to manage transactions in Spring</w:t>
      </w:r>
    </w:p>
    <w:p w14:paraId="33F6488A" w14:textId="77777777" w:rsidR="001A2C0F" w:rsidRDefault="001A2C0F" w:rsidP="001A2C0F"/>
    <w:p w14:paraId="0A49924E" w14:textId="77777777" w:rsidR="001A2C0F" w:rsidRDefault="001A2C0F" w:rsidP="001A2C0F">
      <w:r>
        <w:t>Spring supports two broad styles:</w:t>
      </w:r>
    </w:p>
    <w:p w14:paraId="437E6858" w14:textId="77777777" w:rsidR="001A2C0F" w:rsidRDefault="001A2C0F" w:rsidP="001A2C0F"/>
    <w:p w14:paraId="6375BFAC" w14:textId="77777777" w:rsidR="001A2C0F" w:rsidRDefault="001A2C0F" w:rsidP="001A2C0F">
      <w:r>
        <w:t>1. **Declarative transactions**, using annotations like `@Transactional`</w:t>
      </w:r>
    </w:p>
    <w:p w14:paraId="3747232B" w14:textId="77777777" w:rsidR="001A2C0F" w:rsidRDefault="001A2C0F" w:rsidP="001A2C0F">
      <w:r>
        <w:t>2. **Programmatic transactions**, using transaction APIs directly</w:t>
      </w:r>
    </w:p>
    <w:p w14:paraId="3F1D01DC" w14:textId="77777777" w:rsidR="001A2C0F" w:rsidRDefault="001A2C0F" w:rsidP="001A2C0F"/>
    <w:p w14:paraId="56DD3B93" w14:textId="77777777" w:rsidR="001A2C0F" w:rsidRDefault="001A2C0F" w:rsidP="001A2C0F">
      <w:r>
        <w:t>Declarative transactions are much more common and easier to maintain.</w:t>
      </w:r>
    </w:p>
    <w:p w14:paraId="00434A67" w14:textId="77777777" w:rsidR="001A2C0F" w:rsidRDefault="001A2C0F" w:rsidP="001A2C0F"/>
    <w:p w14:paraId="3089F649" w14:textId="77777777" w:rsidR="001A2C0F" w:rsidRDefault="001A2C0F" w:rsidP="001A2C0F">
      <w:r>
        <w:t>---</w:t>
      </w:r>
    </w:p>
    <w:p w14:paraId="37BA1016" w14:textId="77777777" w:rsidR="001A2C0F" w:rsidRDefault="001A2C0F" w:rsidP="001A2C0F"/>
    <w:p w14:paraId="7807DB61" w14:textId="77777777" w:rsidR="001A2C0F" w:rsidRDefault="001A2C0F" w:rsidP="001A2C0F">
      <w:r>
        <w:t># Declarative transaction management</w:t>
      </w:r>
    </w:p>
    <w:p w14:paraId="60780BB3" w14:textId="77777777" w:rsidR="001A2C0F" w:rsidRDefault="001A2C0F" w:rsidP="001A2C0F"/>
    <w:p w14:paraId="7865CEC8" w14:textId="77777777" w:rsidR="001A2C0F" w:rsidRDefault="001A2C0F" w:rsidP="001A2C0F">
      <w:r>
        <w:t>The most common way to use transactions in Spring is with `@Transactional`.</w:t>
      </w:r>
    </w:p>
    <w:p w14:paraId="74BAB90D" w14:textId="77777777" w:rsidR="001A2C0F" w:rsidRDefault="001A2C0F" w:rsidP="001A2C0F"/>
    <w:p w14:paraId="3A5A253A" w14:textId="77777777" w:rsidR="001A2C0F" w:rsidRDefault="001A2C0F" w:rsidP="001A2C0F">
      <w:r>
        <w:t>## Example</w:t>
      </w:r>
    </w:p>
    <w:p w14:paraId="2F530580" w14:textId="77777777" w:rsidR="001A2C0F" w:rsidRDefault="001A2C0F" w:rsidP="001A2C0F"/>
    <w:p w14:paraId="1F06DAC4" w14:textId="77777777" w:rsidR="001A2C0F" w:rsidRDefault="001A2C0F" w:rsidP="001A2C0F">
      <w:r>
        <w:t>```java</w:t>
      </w:r>
    </w:p>
    <w:p w14:paraId="65034DD1" w14:textId="77777777" w:rsidR="001A2C0F" w:rsidRDefault="001A2C0F" w:rsidP="001A2C0F">
      <w:r>
        <w:t>import org.springframework.stereotype.Service;</w:t>
      </w:r>
    </w:p>
    <w:p w14:paraId="4ACD491B" w14:textId="77777777" w:rsidR="001A2C0F" w:rsidRDefault="001A2C0F" w:rsidP="001A2C0F">
      <w:r>
        <w:t>import org.springframework.transaction.annotation.Transactional;</w:t>
      </w:r>
    </w:p>
    <w:p w14:paraId="407A6627" w14:textId="77777777" w:rsidR="001A2C0F" w:rsidRDefault="001A2C0F" w:rsidP="001A2C0F"/>
    <w:p w14:paraId="32ADBBBD" w14:textId="77777777" w:rsidR="001A2C0F" w:rsidRDefault="001A2C0F" w:rsidP="001A2C0F">
      <w:r>
        <w:lastRenderedPageBreak/>
        <w:t>@Service</w:t>
      </w:r>
    </w:p>
    <w:p w14:paraId="4E0805C5" w14:textId="77777777" w:rsidR="001A2C0F" w:rsidRDefault="001A2C0F" w:rsidP="001A2C0F">
      <w:r>
        <w:t>public class OrderService {</w:t>
      </w:r>
    </w:p>
    <w:p w14:paraId="24D234AE" w14:textId="77777777" w:rsidR="001A2C0F" w:rsidRDefault="001A2C0F" w:rsidP="001A2C0F"/>
    <w:p w14:paraId="2F3BB015" w14:textId="77777777" w:rsidR="001A2C0F" w:rsidRDefault="001A2C0F" w:rsidP="001A2C0F">
      <w:r>
        <w:t xml:space="preserve">    private final OrderRepository orderRepository;</w:t>
      </w:r>
    </w:p>
    <w:p w14:paraId="1FDEEA4D" w14:textId="77777777" w:rsidR="001A2C0F" w:rsidRDefault="001A2C0F" w:rsidP="001A2C0F">
      <w:r>
        <w:t xml:space="preserve">    private final InventoryService inventoryService;</w:t>
      </w:r>
    </w:p>
    <w:p w14:paraId="45CF4930" w14:textId="77777777" w:rsidR="001A2C0F" w:rsidRDefault="001A2C0F" w:rsidP="001A2C0F">
      <w:r>
        <w:t xml:space="preserve">    private final PaymentService paymentService;</w:t>
      </w:r>
    </w:p>
    <w:p w14:paraId="3C379FA3" w14:textId="77777777" w:rsidR="001A2C0F" w:rsidRDefault="001A2C0F" w:rsidP="001A2C0F"/>
    <w:p w14:paraId="3CF40AF4" w14:textId="77777777" w:rsidR="001A2C0F" w:rsidRDefault="001A2C0F" w:rsidP="001A2C0F">
      <w:r>
        <w:t xml:space="preserve">    public OrderService(OrderRepository orderRepository,</w:t>
      </w:r>
    </w:p>
    <w:p w14:paraId="79550B34" w14:textId="77777777" w:rsidR="001A2C0F" w:rsidRDefault="001A2C0F" w:rsidP="001A2C0F">
      <w:r>
        <w:t xml:space="preserve">                        InventoryService inventoryService,</w:t>
      </w:r>
    </w:p>
    <w:p w14:paraId="4E9BBE8E" w14:textId="77777777" w:rsidR="001A2C0F" w:rsidRDefault="001A2C0F" w:rsidP="001A2C0F">
      <w:r>
        <w:t xml:space="preserve">                        PaymentService paymentService) {</w:t>
      </w:r>
    </w:p>
    <w:p w14:paraId="47EA2062" w14:textId="77777777" w:rsidR="001A2C0F" w:rsidRDefault="001A2C0F" w:rsidP="001A2C0F">
      <w:r>
        <w:t xml:space="preserve">        this.orderRepository = orderRepository;</w:t>
      </w:r>
    </w:p>
    <w:p w14:paraId="7BE91E6C" w14:textId="77777777" w:rsidR="001A2C0F" w:rsidRDefault="001A2C0F" w:rsidP="001A2C0F">
      <w:r>
        <w:t xml:space="preserve">        this.inventoryService = inventoryService;</w:t>
      </w:r>
    </w:p>
    <w:p w14:paraId="394118BC" w14:textId="77777777" w:rsidR="001A2C0F" w:rsidRDefault="001A2C0F" w:rsidP="001A2C0F">
      <w:r>
        <w:t xml:space="preserve">        this.paymentService = paymentService;</w:t>
      </w:r>
    </w:p>
    <w:p w14:paraId="115EB5BF" w14:textId="77777777" w:rsidR="001A2C0F" w:rsidRDefault="001A2C0F" w:rsidP="001A2C0F">
      <w:r>
        <w:t xml:space="preserve">    }</w:t>
      </w:r>
    </w:p>
    <w:p w14:paraId="796F24DE" w14:textId="77777777" w:rsidR="001A2C0F" w:rsidRDefault="001A2C0F" w:rsidP="001A2C0F"/>
    <w:p w14:paraId="37E6599A" w14:textId="77777777" w:rsidR="001A2C0F" w:rsidRDefault="001A2C0F" w:rsidP="001A2C0F">
      <w:r>
        <w:t xml:space="preserve">    @Transactional</w:t>
      </w:r>
    </w:p>
    <w:p w14:paraId="1B0833A7" w14:textId="77777777" w:rsidR="001A2C0F" w:rsidRDefault="001A2C0F" w:rsidP="001A2C0F">
      <w:r>
        <w:t xml:space="preserve">    public void placeOrder(Order order) {</w:t>
      </w:r>
    </w:p>
    <w:p w14:paraId="24B244D1" w14:textId="77777777" w:rsidR="001A2C0F" w:rsidRDefault="001A2C0F" w:rsidP="001A2C0F">
      <w:r>
        <w:t xml:space="preserve">        orderRepository.save(order);</w:t>
      </w:r>
    </w:p>
    <w:p w14:paraId="6606D3C6" w14:textId="77777777" w:rsidR="001A2C0F" w:rsidRDefault="001A2C0F" w:rsidP="001A2C0F">
      <w:r>
        <w:t xml:space="preserve">        inventoryService.reserve(order);</w:t>
      </w:r>
    </w:p>
    <w:p w14:paraId="2EF74892" w14:textId="77777777" w:rsidR="001A2C0F" w:rsidRDefault="001A2C0F" w:rsidP="001A2C0F">
      <w:r>
        <w:t xml:space="preserve">        paymentService.charge(order);</w:t>
      </w:r>
    </w:p>
    <w:p w14:paraId="5FA7C342" w14:textId="77777777" w:rsidR="001A2C0F" w:rsidRDefault="001A2C0F" w:rsidP="001A2C0F">
      <w:r>
        <w:t xml:space="preserve">    }</w:t>
      </w:r>
    </w:p>
    <w:p w14:paraId="41FA99FC" w14:textId="77777777" w:rsidR="001A2C0F" w:rsidRDefault="001A2C0F" w:rsidP="001A2C0F">
      <w:r>
        <w:t>}</w:t>
      </w:r>
    </w:p>
    <w:p w14:paraId="45F23EAD" w14:textId="77777777" w:rsidR="001A2C0F" w:rsidRDefault="001A2C0F" w:rsidP="001A2C0F">
      <w:r>
        <w:t>```</w:t>
      </w:r>
    </w:p>
    <w:p w14:paraId="795B3C6D" w14:textId="77777777" w:rsidR="001A2C0F" w:rsidRDefault="001A2C0F" w:rsidP="001A2C0F"/>
    <w:p w14:paraId="3C2A09AC" w14:textId="77777777" w:rsidR="001A2C0F" w:rsidRDefault="001A2C0F" w:rsidP="001A2C0F">
      <w:r>
        <w:lastRenderedPageBreak/>
        <w:t>If any runtime exception occurs inside `placeOrder()`, Spring rolls back the transaction.</w:t>
      </w:r>
    </w:p>
    <w:p w14:paraId="33C1F0DD" w14:textId="77777777" w:rsidR="001A2C0F" w:rsidRDefault="001A2C0F" w:rsidP="001A2C0F"/>
    <w:p w14:paraId="32421EE9" w14:textId="77777777" w:rsidR="001A2C0F" w:rsidRDefault="001A2C0F" w:rsidP="001A2C0F">
      <w:r>
        <w:t>---</w:t>
      </w:r>
    </w:p>
    <w:p w14:paraId="2DA89535" w14:textId="77777777" w:rsidR="001A2C0F" w:rsidRDefault="001A2C0F" w:rsidP="001A2C0F"/>
    <w:p w14:paraId="3770CD73" w14:textId="77777777" w:rsidR="001A2C0F" w:rsidRDefault="001A2C0F" w:rsidP="001A2C0F">
      <w:r>
        <w:t># How `@Transactional` works</w:t>
      </w:r>
    </w:p>
    <w:p w14:paraId="7D867B48" w14:textId="77777777" w:rsidR="001A2C0F" w:rsidRDefault="001A2C0F" w:rsidP="001A2C0F"/>
    <w:p w14:paraId="2B347670" w14:textId="77777777" w:rsidR="001A2C0F" w:rsidRDefault="001A2C0F" w:rsidP="001A2C0F">
      <w:r>
        <w:t>When Spring sees `@Transactional`, it creates a proxy around your bean.</w:t>
      </w:r>
    </w:p>
    <w:p w14:paraId="16B07524" w14:textId="77777777" w:rsidR="001A2C0F" w:rsidRDefault="001A2C0F" w:rsidP="001A2C0F"/>
    <w:p w14:paraId="0A8AA060" w14:textId="77777777" w:rsidR="001A2C0F" w:rsidRDefault="001A2C0F" w:rsidP="001A2C0F">
      <w:r>
        <w:t>The proxy intercepts method calls and:</w:t>
      </w:r>
    </w:p>
    <w:p w14:paraId="0337427E" w14:textId="77777777" w:rsidR="001A2C0F" w:rsidRDefault="001A2C0F" w:rsidP="001A2C0F">
      <w:r>
        <w:t>- starts a transaction before method execution</w:t>
      </w:r>
    </w:p>
    <w:p w14:paraId="79FE976A" w14:textId="77777777" w:rsidR="001A2C0F" w:rsidRDefault="001A2C0F" w:rsidP="001A2C0F">
      <w:r>
        <w:t>- commits if the method succeeds</w:t>
      </w:r>
    </w:p>
    <w:p w14:paraId="3703ADD4" w14:textId="77777777" w:rsidR="001A2C0F" w:rsidRDefault="001A2C0F" w:rsidP="001A2C0F">
      <w:r>
        <w:t>- rolls back if the method fails</w:t>
      </w:r>
    </w:p>
    <w:p w14:paraId="23307336" w14:textId="77777777" w:rsidR="001A2C0F" w:rsidRDefault="001A2C0F" w:rsidP="001A2C0F"/>
    <w:p w14:paraId="14C0A640" w14:textId="77777777" w:rsidR="001A2C0F" w:rsidRDefault="001A2C0F" w:rsidP="001A2C0F">
      <w:r>
        <w:t>This is why transaction boundaries matter so much.</w:t>
      </w:r>
    </w:p>
    <w:p w14:paraId="3DB6B19A" w14:textId="77777777" w:rsidR="001A2C0F" w:rsidRDefault="001A2C0F" w:rsidP="001A2C0F"/>
    <w:p w14:paraId="24C83E4F" w14:textId="77777777" w:rsidR="001A2C0F" w:rsidRDefault="001A2C0F" w:rsidP="001A2C0F">
      <w:r>
        <w:t>## Important implication</w:t>
      </w:r>
    </w:p>
    <w:p w14:paraId="310B1C9D" w14:textId="77777777" w:rsidR="001A2C0F" w:rsidRDefault="001A2C0F" w:rsidP="001A2C0F">
      <w:r>
        <w:t>The method must usually be called **through the Spring proxy** for transaction management to work.</w:t>
      </w:r>
    </w:p>
    <w:p w14:paraId="12558A8E" w14:textId="77777777" w:rsidR="001A2C0F" w:rsidRDefault="001A2C0F" w:rsidP="001A2C0F"/>
    <w:p w14:paraId="76B1230E" w14:textId="77777777" w:rsidR="001A2C0F" w:rsidRDefault="001A2C0F" w:rsidP="001A2C0F">
      <w:r>
        <w:t>A direct internal call from one method to another inside the same class may bypass the proxy, which can cause surprising behavior.</w:t>
      </w:r>
    </w:p>
    <w:p w14:paraId="049AB624" w14:textId="77777777" w:rsidR="001A2C0F" w:rsidRDefault="001A2C0F" w:rsidP="001A2C0F"/>
    <w:p w14:paraId="3E4A45D7" w14:textId="77777777" w:rsidR="001A2C0F" w:rsidRDefault="001A2C0F" w:rsidP="001A2C0F">
      <w:r>
        <w:lastRenderedPageBreak/>
        <w:t>---</w:t>
      </w:r>
    </w:p>
    <w:p w14:paraId="42661CE0" w14:textId="77777777" w:rsidR="001A2C0F" w:rsidRDefault="001A2C0F" w:rsidP="001A2C0F"/>
    <w:p w14:paraId="626E9A0F" w14:textId="77777777" w:rsidR="001A2C0F" w:rsidRDefault="001A2C0F" w:rsidP="001A2C0F">
      <w:r>
        <w:t># Default rollback behavior</w:t>
      </w:r>
    </w:p>
    <w:p w14:paraId="481925BD" w14:textId="77777777" w:rsidR="001A2C0F" w:rsidRDefault="001A2C0F" w:rsidP="001A2C0F"/>
    <w:p w14:paraId="07C999E8" w14:textId="77777777" w:rsidR="001A2C0F" w:rsidRDefault="001A2C0F" w:rsidP="001A2C0F">
      <w:r>
        <w:t>By default, Spring rolls back on:</w:t>
      </w:r>
    </w:p>
    <w:p w14:paraId="5C220F61" w14:textId="77777777" w:rsidR="001A2C0F" w:rsidRDefault="001A2C0F" w:rsidP="001A2C0F">
      <w:r>
        <w:t>- unchecked exceptions (`RuntimeException`)</w:t>
      </w:r>
    </w:p>
    <w:p w14:paraId="21B4DBA0" w14:textId="77777777" w:rsidR="001A2C0F" w:rsidRDefault="001A2C0F" w:rsidP="001A2C0F">
      <w:r>
        <w:t>- errors</w:t>
      </w:r>
    </w:p>
    <w:p w14:paraId="325A455E" w14:textId="77777777" w:rsidR="001A2C0F" w:rsidRDefault="001A2C0F" w:rsidP="001A2C0F"/>
    <w:p w14:paraId="4C24027C" w14:textId="77777777" w:rsidR="001A2C0F" w:rsidRDefault="001A2C0F" w:rsidP="001A2C0F">
      <w:r>
        <w:t>It does **not** roll back on checked exceptions unless you configure it explicitly.</w:t>
      </w:r>
    </w:p>
    <w:p w14:paraId="1C8038FF" w14:textId="77777777" w:rsidR="001A2C0F" w:rsidRDefault="001A2C0F" w:rsidP="001A2C0F"/>
    <w:p w14:paraId="7E176254" w14:textId="77777777" w:rsidR="001A2C0F" w:rsidRDefault="001A2C0F" w:rsidP="001A2C0F">
      <w:r>
        <w:t>## Example</w:t>
      </w:r>
    </w:p>
    <w:p w14:paraId="62242C98" w14:textId="77777777" w:rsidR="001A2C0F" w:rsidRDefault="001A2C0F" w:rsidP="001A2C0F"/>
    <w:p w14:paraId="20CFBBA1" w14:textId="77777777" w:rsidR="001A2C0F" w:rsidRDefault="001A2C0F" w:rsidP="001A2C0F">
      <w:r>
        <w:t>```java</w:t>
      </w:r>
    </w:p>
    <w:p w14:paraId="5C5DE55B" w14:textId="77777777" w:rsidR="001A2C0F" w:rsidRDefault="001A2C0F" w:rsidP="001A2C0F">
      <w:r>
        <w:t>@Transactional</w:t>
      </w:r>
    </w:p>
    <w:p w14:paraId="1934B40B" w14:textId="77777777" w:rsidR="001A2C0F" w:rsidRDefault="001A2C0F" w:rsidP="001A2C0F">
      <w:r>
        <w:t>public void createOrder() throws Exception {</w:t>
      </w:r>
    </w:p>
    <w:p w14:paraId="15EBD7A0" w14:textId="77777777" w:rsidR="001A2C0F" w:rsidRDefault="001A2C0F" w:rsidP="001A2C0F">
      <w:r>
        <w:t xml:space="preserve">    // if a checked Exception is thrown, rollback may not happen by default</w:t>
      </w:r>
    </w:p>
    <w:p w14:paraId="13BBCF7F" w14:textId="77777777" w:rsidR="001A2C0F" w:rsidRDefault="001A2C0F" w:rsidP="001A2C0F">
      <w:r>
        <w:t>}</w:t>
      </w:r>
    </w:p>
    <w:p w14:paraId="271401B9" w14:textId="77777777" w:rsidR="001A2C0F" w:rsidRDefault="001A2C0F" w:rsidP="001A2C0F">
      <w:r>
        <w:t>```</w:t>
      </w:r>
    </w:p>
    <w:p w14:paraId="4592CDBB" w14:textId="77777777" w:rsidR="001A2C0F" w:rsidRDefault="001A2C0F" w:rsidP="001A2C0F"/>
    <w:p w14:paraId="1BBF7B4D" w14:textId="77777777" w:rsidR="00F42A4C" w:rsidRDefault="00F42A4C" w:rsidP="001A2C0F"/>
    <w:p w14:paraId="7C25DB26" w14:textId="77777777" w:rsidR="00F42A4C" w:rsidRDefault="00F42A4C" w:rsidP="001A2C0F"/>
    <w:p w14:paraId="05F9DA84" w14:textId="77777777" w:rsidR="00F42A4C" w:rsidRDefault="00F42A4C" w:rsidP="001A2C0F"/>
    <w:p w14:paraId="150249DE" w14:textId="77777777" w:rsidR="00F42A4C" w:rsidRDefault="00F42A4C" w:rsidP="001A2C0F"/>
    <w:p w14:paraId="2BEB4944" w14:textId="77777777" w:rsidR="001A2C0F" w:rsidRDefault="001A2C0F" w:rsidP="001A2C0F">
      <w:r>
        <w:lastRenderedPageBreak/>
        <w:t>If you want rollback for a checked exception, use:</w:t>
      </w:r>
    </w:p>
    <w:p w14:paraId="7C66705E" w14:textId="77777777" w:rsidR="001A2C0F" w:rsidRDefault="001A2C0F" w:rsidP="001A2C0F"/>
    <w:p w14:paraId="00F1CEF9" w14:textId="77777777" w:rsidR="001A2C0F" w:rsidRDefault="001A2C0F" w:rsidP="001A2C0F">
      <w:r>
        <w:t>```java</w:t>
      </w:r>
    </w:p>
    <w:p w14:paraId="579DCDA5" w14:textId="77777777" w:rsidR="001A2C0F" w:rsidRDefault="001A2C0F" w:rsidP="001A2C0F">
      <w:r>
        <w:t>@Transactional(rollbackFor = Exception.class)</w:t>
      </w:r>
    </w:p>
    <w:p w14:paraId="5BE70CB5" w14:textId="77777777" w:rsidR="001A2C0F" w:rsidRDefault="001A2C0F" w:rsidP="001A2C0F">
      <w:r>
        <w:t>public void createOrder() throws Exception {</w:t>
      </w:r>
    </w:p>
    <w:p w14:paraId="49DF51EC" w14:textId="77777777" w:rsidR="001A2C0F" w:rsidRDefault="001A2C0F" w:rsidP="001A2C0F">
      <w:r>
        <w:t>}</w:t>
      </w:r>
    </w:p>
    <w:p w14:paraId="1756A03B" w14:textId="77777777" w:rsidR="001A2C0F" w:rsidRDefault="001A2C0F" w:rsidP="001A2C0F">
      <w:r>
        <w:t>```</w:t>
      </w:r>
    </w:p>
    <w:p w14:paraId="714DB493" w14:textId="77777777" w:rsidR="001A2C0F" w:rsidRDefault="001A2C0F" w:rsidP="001A2C0F"/>
    <w:p w14:paraId="4D154DA2" w14:textId="77777777" w:rsidR="001A2C0F" w:rsidRDefault="001A2C0F" w:rsidP="001A2C0F">
      <w:r>
        <w:t>---</w:t>
      </w:r>
    </w:p>
    <w:p w14:paraId="45501EC9" w14:textId="77777777" w:rsidR="001A2C0F" w:rsidRDefault="001A2C0F" w:rsidP="001A2C0F"/>
    <w:p w14:paraId="2DB9E42E" w14:textId="77777777" w:rsidR="001A2C0F" w:rsidRDefault="001A2C0F" w:rsidP="001A2C0F">
      <w:r>
        <w:t xml:space="preserve"># </w:t>
      </w:r>
      <w:r w:rsidRPr="00530192">
        <w:rPr>
          <w:b/>
          <w:bCs/>
        </w:rPr>
        <w:t>Transaction propagation</w:t>
      </w:r>
    </w:p>
    <w:p w14:paraId="4F738669" w14:textId="77777777" w:rsidR="001A2C0F" w:rsidRDefault="001A2C0F" w:rsidP="001A2C0F"/>
    <w:p w14:paraId="1DF851D9" w14:textId="77777777" w:rsidR="001A2C0F" w:rsidRDefault="001A2C0F" w:rsidP="001A2C0F">
      <w:r>
        <w:t>Propagation defines how a transactional method behaves when there is already an existing transaction.</w:t>
      </w:r>
    </w:p>
    <w:p w14:paraId="5A68B44B" w14:textId="77777777" w:rsidR="001A2C0F" w:rsidRDefault="001A2C0F" w:rsidP="001A2C0F"/>
    <w:p w14:paraId="7DD97F81" w14:textId="77777777" w:rsidR="001A2C0F" w:rsidRDefault="001A2C0F" w:rsidP="001A2C0F">
      <w:r>
        <w:t>This is one of the most important transaction concepts in Spring.</w:t>
      </w:r>
    </w:p>
    <w:p w14:paraId="1BFD6509" w14:textId="77777777" w:rsidR="001A2C0F" w:rsidRDefault="001A2C0F" w:rsidP="001A2C0F"/>
    <w:p w14:paraId="6319D6C5" w14:textId="77777777" w:rsidR="001A2C0F" w:rsidRDefault="001A2C0F" w:rsidP="001A2C0F">
      <w:r>
        <w:t xml:space="preserve">## </w:t>
      </w:r>
      <w:r w:rsidRPr="00530192">
        <w:rPr>
          <w:b/>
          <w:bCs/>
        </w:rPr>
        <w:t>Common propagation types</w:t>
      </w:r>
    </w:p>
    <w:p w14:paraId="71512EDC" w14:textId="77777777" w:rsidR="001A2C0F" w:rsidRDefault="001A2C0F" w:rsidP="001A2C0F"/>
    <w:p w14:paraId="527FB252" w14:textId="77777777" w:rsidR="001A2C0F" w:rsidRDefault="001A2C0F" w:rsidP="001A2C0F">
      <w:r>
        <w:t>### 1. `REQUIRED`</w:t>
      </w:r>
    </w:p>
    <w:p w14:paraId="07E8CC22" w14:textId="77777777" w:rsidR="001A2C0F" w:rsidRDefault="001A2C0F" w:rsidP="001A2C0F">
      <w:r>
        <w:t>Use an existing transaction if one exists, otherwise create a new one.</w:t>
      </w:r>
    </w:p>
    <w:p w14:paraId="08EBEDC0" w14:textId="77777777" w:rsidR="001A2C0F" w:rsidRDefault="001A2C0F" w:rsidP="001A2C0F"/>
    <w:p w14:paraId="5E0C9778" w14:textId="77777777" w:rsidR="001A2C0F" w:rsidRDefault="001A2C0F" w:rsidP="001A2C0F">
      <w:r>
        <w:t>This is the default in most cases.</w:t>
      </w:r>
    </w:p>
    <w:p w14:paraId="241BC3B1" w14:textId="77777777" w:rsidR="001A2C0F" w:rsidRDefault="001A2C0F" w:rsidP="001A2C0F"/>
    <w:p w14:paraId="582F22C2" w14:textId="77777777" w:rsidR="001A2C0F" w:rsidRDefault="001A2C0F" w:rsidP="001A2C0F">
      <w:r>
        <w:lastRenderedPageBreak/>
        <w:t>### 2. `REQUIRES_NEW`</w:t>
      </w:r>
    </w:p>
    <w:p w14:paraId="235554EE" w14:textId="77777777" w:rsidR="001A2C0F" w:rsidRDefault="001A2C0F" w:rsidP="001A2C0F">
      <w:r>
        <w:t>Always start a new transaction, suspending the existing one if needed.</w:t>
      </w:r>
    </w:p>
    <w:p w14:paraId="1BA7E9E2" w14:textId="77777777" w:rsidR="001A2C0F" w:rsidRDefault="001A2C0F" w:rsidP="001A2C0F"/>
    <w:p w14:paraId="13C43827" w14:textId="77777777" w:rsidR="001A2C0F" w:rsidRDefault="001A2C0F" w:rsidP="001A2C0F">
      <w:r>
        <w:t>Useful when you want one operation to commit independently.</w:t>
      </w:r>
    </w:p>
    <w:p w14:paraId="69AAFAB8" w14:textId="77777777" w:rsidR="001A2C0F" w:rsidRDefault="001A2C0F" w:rsidP="001A2C0F"/>
    <w:p w14:paraId="5F615AC7" w14:textId="77777777" w:rsidR="001A2C0F" w:rsidRDefault="001A2C0F" w:rsidP="001A2C0F">
      <w:r>
        <w:t>### 3. `NESTED`</w:t>
      </w:r>
    </w:p>
    <w:p w14:paraId="34E480C0" w14:textId="77777777" w:rsidR="001A2C0F" w:rsidRDefault="001A2C0F" w:rsidP="001A2C0F">
      <w:r>
        <w:t>Run within a nested transaction if supported.</w:t>
      </w:r>
    </w:p>
    <w:p w14:paraId="3D2C1446" w14:textId="77777777" w:rsidR="001A2C0F" w:rsidRDefault="001A2C0F" w:rsidP="001A2C0F"/>
    <w:p w14:paraId="5F12A90E" w14:textId="77777777" w:rsidR="001A2C0F" w:rsidRDefault="001A2C0F" w:rsidP="001A2C0F">
      <w:r>
        <w:t>### 4. `SUPPORTS`</w:t>
      </w:r>
    </w:p>
    <w:p w14:paraId="69EC5FF1" w14:textId="77777777" w:rsidR="001A2C0F" w:rsidRDefault="001A2C0F" w:rsidP="001A2C0F">
      <w:r>
        <w:t>Run within a transaction if one exists, otherwise run without one.</w:t>
      </w:r>
    </w:p>
    <w:p w14:paraId="2C2982EF" w14:textId="77777777" w:rsidR="001A2C0F" w:rsidRDefault="001A2C0F" w:rsidP="001A2C0F"/>
    <w:p w14:paraId="4F90D142" w14:textId="77777777" w:rsidR="001A2C0F" w:rsidRDefault="001A2C0F" w:rsidP="001A2C0F">
      <w:r>
        <w:t>### 5. `NOT_SUPPORTED`</w:t>
      </w:r>
    </w:p>
    <w:p w14:paraId="01B8A0EE" w14:textId="77777777" w:rsidR="001A2C0F" w:rsidRDefault="001A2C0F" w:rsidP="001A2C0F">
      <w:r>
        <w:t>Always run without a transaction.</w:t>
      </w:r>
    </w:p>
    <w:p w14:paraId="230276AC" w14:textId="77777777" w:rsidR="001A2C0F" w:rsidRDefault="001A2C0F" w:rsidP="001A2C0F"/>
    <w:p w14:paraId="308F5E68" w14:textId="77777777" w:rsidR="001A2C0F" w:rsidRDefault="001A2C0F" w:rsidP="001A2C0F">
      <w:r>
        <w:t>### 6. `MANDATORY`</w:t>
      </w:r>
    </w:p>
    <w:p w14:paraId="072595EC" w14:textId="77777777" w:rsidR="001A2C0F" w:rsidRDefault="001A2C0F" w:rsidP="001A2C0F">
      <w:r>
        <w:t>Must run inside an existing transaction, otherwise fail.</w:t>
      </w:r>
    </w:p>
    <w:p w14:paraId="47F545EB" w14:textId="77777777" w:rsidR="001A2C0F" w:rsidRDefault="001A2C0F" w:rsidP="001A2C0F"/>
    <w:p w14:paraId="27881147" w14:textId="77777777" w:rsidR="001A2C0F" w:rsidRDefault="001A2C0F" w:rsidP="001A2C0F">
      <w:r>
        <w:t>### 7. `NEVER`</w:t>
      </w:r>
    </w:p>
    <w:p w14:paraId="2A0BA085" w14:textId="77777777" w:rsidR="001A2C0F" w:rsidRDefault="001A2C0F" w:rsidP="001A2C0F">
      <w:r>
        <w:t>Must not run inside a transaction.</w:t>
      </w:r>
    </w:p>
    <w:p w14:paraId="1B19CBFC" w14:textId="77777777" w:rsidR="001A2C0F" w:rsidRDefault="001A2C0F" w:rsidP="001A2C0F"/>
    <w:p w14:paraId="47B348D4" w14:textId="77777777" w:rsidR="001A2C0F" w:rsidRDefault="001A2C0F" w:rsidP="001A2C0F">
      <w:r>
        <w:t>---</w:t>
      </w:r>
    </w:p>
    <w:p w14:paraId="43FDD564" w14:textId="77777777" w:rsidR="001A2C0F" w:rsidRDefault="001A2C0F" w:rsidP="001A2C0F"/>
    <w:p w14:paraId="7BF03823" w14:textId="77777777" w:rsidR="001A2C0F" w:rsidRDefault="001A2C0F" w:rsidP="001A2C0F">
      <w:r>
        <w:t># Example of propagation</w:t>
      </w:r>
    </w:p>
    <w:p w14:paraId="49A69C9D" w14:textId="77777777" w:rsidR="001A2C0F" w:rsidRDefault="001A2C0F" w:rsidP="001A2C0F"/>
    <w:p w14:paraId="17D2FD4B" w14:textId="77777777" w:rsidR="001A2C0F" w:rsidRDefault="001A2C0F" w:rsidP="001A2C0F">
      <w:r>
        <w:t>```java</w:t>
      </w:r>
    </w:p>
    <w:p w14:paraId="144BD9F3" w14:textId="77777777" w:rsidR="001A2C0F" w:rsidRDefault="001A2C0F" w:rsidP="001A2C0F">
      <w:r>
        <w:t>@Transactional</w:t>
      </w:r>
    </w:p>
    <w:p w14:paraId="3CF4FF7E" w14:textId="77777777" w:rsidR="001A2C0F" w:rsidRDefault="001A2C0F" w:rsidP="001A2C0F">
      <w:r>
        <w:t>public void outerMethod() {</w:t>
      </w:r>
    </w:p>
    <w:p w14:paraId="1DFA51CD" w14:textId="77777777" w:rsidR="001A2C0F" w:rsidRDefault="001A2C0F" w:rsidP="001A2C0F">
      <w:r>
        <w:t xml:space="preserve">    innerMethod();</w:t>
      </w:r>
    </w:p>
    <w:p w14:paraId="2720F4D3" w14:textId="77777777" w:rsidR="001A2C0F" w:rsidRDefault="001A2C0F" w:rsidP="001A2C0F">
      <w:r>
        <w:t>}</w:t>
      </w:r>
    </w:p>
    <w:p w14:paraId="365D03D7" w14:textId="77777777" w:rsidR="001A2C0F" w:rsidRDefault="001A2C0F" w:rsidP="001A2C0F"/>
    <w:p w14:paraId="296929FF" w14:textId="77777777" w:rsidR="001A2C0F" w:rsidRDefault="001A2C0F" w:rsidP="001A2C0F">
      <w:r>
        <w:t>@Transactional(propagation = Propagation.REQUIRES_NEW)</w:t>
      </w:r>
    </w:p>
    <w:p w14:paraId="427CDBC7" w14:textId="77777777" w:rsidR="001A2C0F" w:rsidRDefault="001A2C0F" w:rsidP="001A2C0F">
      <w:r>
        <w:t>public void innerMethod() {</w:t>
      </w:r>
    </w:p>
    <w:p w14:paraId="4B08275A" w14:textId="77777777" w:rsidR="001A2C0F" w:rsidRDefault="001A2C0F" w:rsidP="001A2C0F">
      <w:r>
        <w:t xml:space="preserve">    // always runs in a separate transaction</w:t>
      </w:r>
    </w:p>
    <w:p w14:paraId="12DA7B2B" w14:textId="77777777" w:rsidR="001A2C0F" w:rsidRDefault="001A2C0F" w:rsidP="001A2C0F">
      <w:r>
        <w:t>}</w:t>
      </w:r>
    </w:p>
    <w:p w14:paraId="62B3E16F" w14:textId="77777777" w:rsidR="001A2C0F" w:rsidRDefault="001A2C0F" w:rsidP="001A2C0F">
      <w:r>
        <w:t>```</w:t>
      </w:r>
    </w:p>
    <w:p w14:paraId="29DC3DBC" w14:textId="77777777" w:rsidR="001A2C0F" w:rsidRDefault="001A2C0F" w:rsidP="001A2C0F"/>
    <w:p w14:paraId="01392A0C" w14:textId="77777777" w:rsidR="001A2C0F" w:rsidRDefault="001A2C0F" w:rsidP="001A2C0F">
      <w:r>
        <w:t>This means the inner method can commit independently of the outer one.</w:t>
      </w:r>
    </w:p>
    <w:p w14:paraId="090EAC2F" w14:textId="77777777" w:rsidR="001A2C0F" w:rsidRDefault="001A2C0F" w:rsidP="001A2C0F"/>
    <w:p w14:paraId="12F045CB" w14:textId="77777777" w:rsidR="001A2C0F" w:rsidRDefault="001A2C0F" w:rsidP="001A2C0F">
      <w:r>
        <w:t>---</w:t>
      </w:r>
    </w:p>
    <w:p w14:paraId="26B23D00" w14:textId="77777777" w:rsidR="001A2C0F" w:rsidRDefault="001A2C0F" w:rsidP="001A2C0F"/>
    <w:p w14:paraId="1EDAE655" w14:textId="77777777" w:rsidR="001A2C0F" w:rsidRDefault="001A2C0F" w:rsidP="001A2C0F">
      <w:r>
        <w:t xml:space="preserve"># </w:t>
      </w:r>
      <w:r w:rsidRPr="00AD2A33">
        <w:rPr>
          <w:b/>
          <w:bCs/>
        </w:rPr>
        <w:t>Isolation levels</w:t>
      </w:r>
    </w:p>
    <w:p w14:paraId="4EC304FC" w14:textId="77777777" w:rsidR="001A2C0F" w:rsidRDefault="001A2C0F" w:rsidP="001A2C0F"/>
    <w:p w14:paraId="2AA31F49" w14:textId="77777777" w:rsidR="001A2C0F" w:rsidRDefault="001A2C0F" w:rsidP="001A2C0F">
      <w:r>
        <w:t>Isolation controls how transactions behave when multiple transactions run concurrently.</w:t>
      </w:r>
    </w:p>
    <w:p w14:paraId="4EF40CAF" w14:textId="77777777" w:rsidR="001A2C0F" w:rsidRDefault="001A2C0F" w:rsidP="001A2C0F"/>
    <w:p w14:paraId="03977543" w14:textId="77777777" w:rsidR="001A2C0F" w:rsidRDefault="001A2C0F" w:rsidP="001A2C0F">
      <w:r>
        <w:t>Spring supports several isolation levels:</w:t>
      </w:r>
    </w:p>
    <w:p w14:paraId="647A3D17" w14:textId="77777777" w:rsidR="001A2C0F" w:rsidRDefault="001A2C0F" w:rsidP="001A2C0F"/>
    <w:p w14:paraId="40868C93" w14:textId="77777777" w:rsidR="001A2C0F" w:rsidRDefault="001A2C0F" w:rsidP="001A2C0F">
      <w:r>
        <w:lastRenderedPageBreak/>
        <w:t>- `READ_UNCOMMITTED`</w:t>
      </w:r>
    </w:p>
    <w:p w14:paraId="04CBA87D" w14:textId="77777777" w:rsidR="001A2C0F" w:rsidRDefault="001A2C0F" w:rsidP="001A2C0F">
      <w:r>
        <w:t>- `READ_COMMITTED`</w:t>
      </w:r>
    </w:p>
    <w:p w14:paraId="140B8906" w14:textId="77777777" w:rsidR="001A2C0F" w:rsidRDefault="001A2C0F" w:rsidP="001A2C0F">
      <w:r>
        <w:t>- `REPEATABLE_READ`</w:t>
      </w:r>
    </w:p>
    <w:p w14:paraId="199454D8" w14:textId="77777777" w:rsidR="001A2C0F" w:rsidRDefault="001A2C0F" w:rsidP="001A2C0F">
      <w:r>
        <w:t>- `SERIALIZABLE`</w:t>
      </w:r>
    </w:p>
    <w:p w14:paraId="6A8795A4" w14:textId="77777777" w:rsidR="001A2C0F" w:rsidRDefault="001A2C0F" w:rsidP="001A2C0F"/>
    <w:p w14:paraId="6E84B71A" w14:textId="77777777" w:rsidR="001A2C0F" w:rsidRDefault="001A2C0F" w:rsidP="001A2C0F">
      <w:r>
        <w:t>## What they mean</w:t>
      </w:r>
    </w:p>
    <w:p w14:paraId="74714A51" w14:textId="77777777" w:rsidR="001A2C0F" w:rsidRDefault="001A2C0F" w:rsidP="001A2C0F"/>
    <w:p w14:paraId="393CF897" w14:textId="77777777" w:rsidR="001A2C0F" w:rsidRDefault="001A2C0F" w:rsidP="001A2C0F">
      <w:r>
        <w:t>### READ_UNCOMMITTED</w:t>
      </w:r>
    </w:p>
    <w:p w14:paraId="731999BC" w14:textId="77777777" w:rsidR="001A2C0F" w:rsidRDefault="001A2C0F" w:rsidP="001A2C0F">
      <w:r>
        <w:t>Allows reading uncommitted changes. Rarely used because it can cause dirty reads.</w:t>
      </w:r>
    </w:p>
    <w:p w14:paraId="382BBC2E" w14:textId="77777777" w:rsidR="001A2C0F" w:rsidRDefault="001A2C0F" w:rsidP="001A2C0F"/>
    <w:p w14:paraId="00DF065C" w14:textId="77777777" w:rsidR="001A2C0F" w:rsidRDefault="001A2C0F" w:rsidP="001A2C0F">
      <w:r>
        <w:t>### READ_COMMITTED</w:t>
      </w:r>
    </w:p>
    <w:p w14:paraId="07039C24" w14:textId="77777777" w:rsidR="001A2C0F" w:rsidRDefault="001A2C0F" w:rsidP="001A2C0F">
      <w:r>
        <w:t>You only see committed data. Common default in many databases.</w:t>
      </w:r>
    </w:p>
    <w:p w14:paraId="3089C4B5" w14:textId="77777777" w:rsidR="001A2C0F" w:rsidRDefault="001A2C0F" w:rsidP="001A2C0F"/>
    <w:p w14:paraId="304C1880" w14:textId="77777777" w:rsidR="001A2C0F" w:rsidRDefault="001A2C0F" w:rsidP="001A2C0F">
      <w:r>
        <w:t>### REPEATABLE_READ</w:t>
      </w:r>
    </w:p>
    <w:p w14:paraId="7254C64B" w14:textId="77777777" w:rsidR="001A2C0F" w:rsidRDefault="001A2C0F" w:rsidP="001A2C0F">
      <w:r>
        <w:t>Guarantees that repeated reads within the same transaction return the same result.</w:t>
      </w:r>
    </w:p>
    <w:p w14:paraId="394820FF" w14:textId="77777777" w:rsidR="001A2C0F" w:rsidRDefault="001A2C0F" w:rsidP="001A2C0F"/>
    <w:p w14:paraId="1F26AE88" w14:textId="77777777" w:rsidR="001A2C0F" w:rsidRDefault="001A2C0F" w:rsidP="001A2C0F">
      <w:r>
        <w:t>### SERIALIZABLE</w:t>
      </w:r>
    </w:p>
    <w:p w14:paraId="2A024D5B" w14:textId="77777777" w:rsidR="001A2C0F" w:rsidRDefault="001A2C0F" w:rsidP="001A2C0F">
      <w:r>
        <w:t>Strongest isolation, but most expensive and least concurrent.</w:t>
      </w:r>
    </w:p>
    <w:p w14:paraId="355E6D82" w14:textId="77777777" w:rsidR="001A2C0F" w:rsidRDefault="001A2C0F" w:rsidP="001A2C0F"/>
    <w:p w14:paraId="029BD8B7" w14:textId="77777777" w:rsidR="001A2C0F" w:rsidRDefault="001A2C0F" w:rsidP="001A2C0F">
      <w:r>
        <w:t>---</w:t>
      </w:r>
    </w:p>
    <w:p w14:paraId="2FD598B5" w14:textId="77777777" w:rsidR="001A2C0F" w:rsidRDefault="001A2C0F" w:rsidP="001A2C0F"/>
    <w:p w14:paraId="30502263" w14:textId="77777777" w:rsidR="001A2C0F" w:rsidRDefault="001A2C0F" w:rsidP="001A2C0F">
      <w:r>
        <w:t># Example with isolation</w:t>
      </w:r>
    </w:p>
    <w:p w14:paraId="0D43F726" w14:textId="77777777" w:rsidR="001A2C0F" w:rsidRDefault="001A2C0F" w:rsidP="001A2C0F"/>
    <w:p w14:paraId="036D35B7" w14:textId="77777777" w:rsidR="001A2C0F" w:rsidRDefault="001A2C0F" w:rsidP="001A2C0F">
      <w:r>
        <w:t>```java</w:t>
      </w:r>
    </w:p>
    <w:p w14:paraId="0FB256D8" w14:textId="77777777" w:rsidR="001A2C0F" w:rsidRDefault="001A2C0F" w:rsidP="001A2C0F">
      <w:r>
        <w:t>@Transactional(isolation = Isolation.READ_COMMITTED)</w:t>
      </w:r>
    </w:p>
    <w:p w14:paraId="47BA5A22" w14:textId="77777777" w:rsidR="001A2C0F" w:rsidRDefault="001A2C0F" w:rsidP="001A2C0F">
      <w:r>
        <w:t>public void updateAccount() {</w:t>
      </w:r>
    </w:p>
    <w:p w14:paraId="5320B6FF" w14:textId="77777777" w:rsidR="001A2C0F" w:rsidRDefault="001A2C0F" w:rsidP="001A2C0F">
      <w:r>
        <w:t>}</w:t>
      </w:r>
    </w:p>
    <w:p w14:paraId="29193D03" w14:textId="77777777" w:rsidR="001A2C0F" w:rsidRDefault="001A2C0F" w:rsidP="001A2C0F">
      <w:r>
        <w:t>```</w:t>
      </w:r>
    </w:p>
    <w:p w14:paraId="484676E7" w14:textId="77777777" w:rsidR="001A2C0F" w:rsidRDefault="001A2C0F" w:rsidP="001A2C0F"/>
    <w:p w14:paraId="524C5B73" w14:textId="77777777" w:rsidR="001A2C0F" w:rsidRDefault="001A2C0F" w:rsidP="001A2C0F">
      <w:r>
        <w:t>The exact effect depends on your database, because databases implement isolation differently.</w:t>
      </w:r>
    </w:p>
    <w:p w14:paraId="565D3B52" w14:textId="77777777" w:rsidR="001A2C0F" w:rsidRDefault="001A2C0F" w:rsidP="001A2C0F"/>
    <w:p w14:paraId="51B98BE2" w14:textId="77777777" w:rsidR="001A2C0F" w:rsidRDefault="001A2C0F" w:rsidP="001A2C0F">
      <w:r>
        <w:t>---</w:t>
      </w:r>
    </w:p>
    <w:p w14:paraId="563847CC" w14:textId="77777777" w:rsidR="001A2C0F" w:rsidRDefault="001A2C0F" w:rsidP="001A2C0F"/>
    <w:p w14:paraId="48275020" w14:textId="77777777" w:rsidR="001A2C0F" w:rsidRDefault="001A2C0F" w:rsidP="001A2C0F">
      <w:r>
        <w:t># Read-only transactions</w:t>
      </w:r>
    </w:p>
    <w:p w14:paraId="2739AE7F" w14:textId="77777777" w:rsidR="001A2C0F" w:rsidRDefault="001A2C0F" w:rsidP="001A2C0F"/>
    <w:p w14:paraId="6AE813ED" w14:textId="77777777" w:rsidR="001A2C0F" w:rsidRDefault="001A2C0F" w:rsidP="001A2C0F">
      <w:r>
        <w:t>You can mark a transaction as read-only if it only reads data.</w:t>
      </w:r>
    </w:p>
    <w:p w14:paraId="64516A79" w14:textId="77777777" w:rsidR="001A2C0F" w:rsidRDefault="001A2C0F" w:rsidP="001A2C0F"/>
    <w:p w14:paraId="226E9C12" w14:textId="77777777" w:rsidR="001A2C0F" w:rsidRDefault="001A2C0F" w:rsidP="001A2C0F">
      <w:r>
        <w:t>```java</w:t>
      </w:r>
    </w:p>
    <w:p w14:paraId="0866188A" w14:textId="77777777" w:rsidR="001A2C0F" w:rsidRDefault="001A2C0F" w:rsidP="001A2C0F">
      <w:r>
        <w:t>@Transactional(readOnly = true)</w:t>
      </w:r>
    </w:p>
    <w:p w14:paraId="4FC809DF" w14:textId="77777777" w:rsidR="001A2C0F" w:rsidRDefault="001A2C0F" w:rsidP="001A2C0F">
      <w:r>
        <w:t>public List&lt;User&gt; getUsers() {</w:t>
      </w:r>
    </w:p>
    <w:p w14:paraId="482FA281" w14:textId="77777777" w:rsidR="001A2C0F" w:rsidRDefault="001A2C0F" w:rsidP="001A2C0F">
      <w:r>
        <w:t xml:space="preserve">    return userRepository.findAll();</w:t>
      </w:r>
    </w:p>
    <w:p w14:paraId="6679F751" w14:textId="77777777" w:rsidR="001A2C0F" w:rsidRDefault="001A2C0F" w:rsidP="001A2C0F">
      <w:r>
        <w:t>}</w:t>
      </w:r>
    </w:p>
    <w:p w14:paraId="7011D110" w14:textId="77777777" w:rsidR="001A2C0F" w:rsidRDefault="001A2C0F" w:rsidP="001A2C0F">
      <w:r>
        <w:t>```</w:t>
      </w:r>
    </w:p>
    <w:p w14:paraId="768E4F91" w14:textId="77777777" w:rsidR="001A2C0F" w:rsidRDefault="001A2C0F" w:rsidP="001A2C0F"/>
    <w:p w14:paraId="203E5D54" w14:textId="77777777" w:rsidR="009647CB" w:rsidRDefault="009647CB" w:rsidP="001A2C0F"/>
    <w:p w14:paraId="4C8F5826" w14:textId="77777777" w:rsidR="001A2C0F" w:rsidRDefault="001A2C0F" w:rsidP="001A2C0F">
      <w:r>
        <w:lastRenderedPageBreak/>
        <w:t>### Why use this</w:t>
      </w:r>
    </w:p>
    <w:p w14:paraId="323587FE" w14:textId="77777777" w:rsidR="001A2C0F" w:rsidRDefault="001A2C0F" w:rsidP="001A2C0F">
      <w:r>
        <w:t>- gives the framework a hint that no writes should occur</w:t>
      </w:r>
    </w:p>
    <w:p w14:paraId="4AAEDB1D" w14:textId="77777777" w:rsidR="001A2C0F" w:rsidRDefault="001A2C0F" w:rsidP="001A2C0F">
      <w:r>
        <w:t>- can improve performance in some cases</w:t>
      </w:r>
    </w:p>
    <w:p w14:paraId="3118B816" w14:textId="77777777" w:rsidR="001A2C0F" w:rsidRDefault="001A2C0F" w:rsidP="001A2C0F">
      <w:r>
        <w:t>- expresses intent clearly</w:t>
      </w:r>
    </w:p>
    <w:p w14:paraId="1C5AE196" w14:textId="77777777" w:rsidR="001A2C0F" w:rsidRDefault="001A2C0F" w:rsidP="001A2C0F"/>
    <w:p w14:paraId="658CF6CE" w14:textId="77777777" w:rsidR="001A2C0F" w:rsidRDefault="001A2C0F" w:rsidP="001A2C0F">
      <w:r>
        <w:t>It is still your responsibility not to perform writes in a read-only transaction.</w:t>
      </w:r>
    </w:p>
    <w:p w14:paraId="6BE52954" w14:textId="77777777" w:rsidR="001A2C0F" w:rsidRDefault="001A2C0F" w:rsidP="001A2C0F"/>
    <w:p w14:paraId="516F7C51" w14:textId="77777777" w:rsidR="001A2C0F" w:rsidRDefault="001A2C0F" w:rsidP="001A2C0F">
      <w:r>
        <w:t>---</w:t>
      </w:r>
    </w:p>
    <w:p w14:paraId="3D01128E" w14:textId="77777777" w:rsidR="001A2C0F" w:rsidRDefault="001A2C0F" w:rsidP="001A2C0F"/>
    <w:p w14:paraId="6D31B756" w14:textId="77777777" w:rsidR="001A2C0F" w:rsidRDefault="001A2C0F" w:rsidP="001A2C0F">
      <w:r>
        <w:t># Timeout</w:t>
      </w:r>
    </w:p>
    <w:p w14:paraId="275351B5" w14:textId="77777777" w:rsidR="001A2C0F" w:rsidRDefault="001A2C0F" w:rsidP="001A2C0F"/>
    <w:p w14:paraId="42726325" w14:textId="77777777" w:rsidR="001A2C0F" w:rsidRDefault="001A2C0F" w:rsidP="001A2C0F">
      <w:r>
        <w:t>You can configure a transaction timeout so it does not run forever.</w:t>
      </w:r>
    </w:p>
    <w:p w14:paraId="39526CD7" w14:textId="77777777" w:rsidR="001A2C0F" w:rsidRDefault="001A2C0F" w:rsidP="001A2C0F"/>
    <w:p w14:paraId="2A264B40" w14:textId="77777777" w:rsidR="001A2C0F" w:rsidRDefault="001A2C0F" w:rsidP="001A2C0F">
      <w:r>
        <w:t>```java</w:t>
      </w:r>
    </w:p>
    <w:p w14:paraId="1A21933F" w14:textId="77777777" w:rsidR="001A2C0F" w:rsidRDefault="001A2C0F" w:rsidP="001A2C0F">
      <w:r>
        <w:t>@Transactional(timeout = 5)</w:t>
      </w:r>
    </w:p>
    <w:p w14:paraId="151A85D2" w14:textId="77777777" w:rsidR="001A2C0F" w:rsidRDefault="001A2C0F" w:rsidP="001A2C0F">
      <w:r>
        <w:t>public void processPayment() {</w:t>
      </w:r>
    </w:p>
    <w:p w14:paraId="358C8A07" w14:textId="77777777" w:rsidR="001A2C0F" w:rsidRDefault="001A2C0F" w:rsidP="001A2C0F">
      <w:r>
        <w:t>}</w:t>
      </w:r>
    </w:p>
    <w:p w14:paraId="6B9805FB" w14:textId="77777777" w:rsidR="001A2C0F" w:rsidRDefault="001A2C0F" w:rsidP="001A2C0F">
      <w:r>
        <w:t>```</w:t>
      </w:r>
    </w:p>
    <w:p w14:paraId="422A6D69" w14:textId="77777777" w:rsidR="001A2C0F" w:rsidRDefault="001A2C0F" w:rsidP="001A2C0F"/>
    <w:p w14:paraId="70B43F77" w14:textId="77777777" w:rsidR="001A2C0F" w:rsidRDefault="001A2C0F" w:rsidP="001A2C0F">
      <w:r>
        <w:t>This means the transaction should fail if it exceeds the time limit.</w:t>
      </w:r>
    </w:p>
    <w:p w14:paraId="4DF3AEC4" w14:textId="77777777" w:rsidR="001A2C0F" w:rsidRDefault="001A2C0F" w:rsidP="001A2C0F"/>
    <w:p w14:paraId="18847CD5" w14:textId="77777777" w:rsidR="001A2C0F" w:rsidRDefault="001A2C0F" w:rsidP="001A2C0F">
      <w:r>
        <w:t>This is useful for protecting resources and avoiding long lock holds.</w:t>
      </w:r>
    </w:p>
    <w:p w14:paraId="2DB5B2E0" w14:textId="77777777" w:rsidR="001A2C0F" w:rsidRDefault="001A2C0F" w:rsidP="001A2C0F"/>
    <w:p w14:paraId="2E9BF765" w14:textId="77777777" w:rsidR="001A2C0F" w:rsidRDefault="001A2C0F" w:rsidP="001A2C0F">
      <w:r>
        <w:t>---</w:t>
      </w:r>
    </w:p>
    <w:p w14:paraId="306EA420" w14:textId="77777777" w:rsidR="001A2C0F" w:rsidRDefault="001A2C0F" w:rsidP="001A2C0F"/>
    <w:p w14:paraId="1F9B2F93" w14:textId="77777777" w:rsidR="001A2C0F" w:rsidRDefault="001A2C0F" w:rsidP="001A2C0F">
      <w:r>
        <w:t># Transactional boundaries</w:t>
      </w:r>
    </w:p>
    <w:p w14:paraId="1F7CECFA" w14:textId="77777777" w:rsidR="001A2C0F" w:rsidRDefault="001A2C0F" w:rsidP="001A2C0F"/>
    <w:p w14:paraId="169BECBE" w14:textId="77777777" w:rsidR="001A2C0F" w:rsidRDefault="001A2C0F" w:rsidP="001A2C0F">
      <w:r>
        <w:t>A transaction should usually wrap a **single business operation**, not an entire application workflow.</w:t>
      </w:r>
    </w:p>
    <w:p w14:paraId="76D5F828" w14:textId="77777777" w:rsidR="001A2C0F" w:rsidRDefault="001A2C0F" w:rsidP="001A2C0F"/>
    <w:p w14:paraId="099E0D25" w14:textId="77777777" w:rsidR="001A2C0F" w:rsidRDefault="001A2C0F" w:rsidP="001A2C0F">
      <w:r>
        <w:t>Good:</w:t>
      </w:r>
    </w:p>
    <w:p w14:paraId="0F6B0C9A" w14:textId="77777777" w:rsidR="001A2C0F" w:rsidRDefault="001A2C0F" w:rsidP="001A2C0F">
      <w:r>
        <w:t>- place order</w:t>
      </w:r>
    </w:p>
    <w:p w14:paraId="18CF205A" w14:textId="77777777" w:rsidR="001A2C0F" w:rsidRDefault="001A2C0F" w:rsidP="001A2C0F">
      <w:r>
        <w:t>- transfer money</w:t>
      </w:r>
    </w:p>
    <w:p w14:paraId="5D18DD35" w14:textId="77777777" w:rsidR="001A2C0F" w:rsidRDefault="001A2C0F" w:rsidP="001A2C0F">
      <w:r>
        <w:t>- update profile</w:t>
      </w:r>
    </w:p>
    <w:p w14:paraId="1DEB2328" w14:textId="77777777" w:rsidR="001A2C0F" w:rsidRDefault="001A2C0F" w:rsidP="001A2C0F"/>
    <w:p w14:paraId="60B07465" w14:textId="77777777" w:rsidR="001A2C0F" w:rsidRDefault="001A2C0F" w:rsidP="001A2C0F">
      <w:r>
        <w:t>Bad:</w:t>
      </w:r>
    </w:p>
    <w:p w14:paraId="6C6E2FBD" w14:textId="77777777" w:rsidR="001A2C0F" w:rsidRDefault="001A2C0F" w:rsidP="001A2C0F">
      <w:r>
        <w:t>- a long-running multi-step process that includes user interaction or external waiting</w:t>
      </w:r>
    </w:p>
    <w:p w14:paraId="5A2A58D3" w14:textId="77777777" w:rsidR="001A2C0F" w:rsidRDefault="001A2C0F" w:rsidP="001A2C0F"/>
    <w:p w14:paraId="259E7789" w14:textId="77777777" w:rsidR="001A2C0F" w:rsidRDefault="001A2C0F" w:rsidP="001A2C0F">
      <w:r>
        <w:t>Transactions should be short, focused, and efficient.</w:t>
      </w:r>
    </w:p>
    <w:p w14:paraId="4B5C974A" w14:textId="77777777" w:rsidR="001A2C0F" w:rsidRDefault="001A2C0F" w:rsidP="001A2C0F"/>
    <w:p w14:paraId="3A24C787" w14:textId="77777777" w:rsidR="001A2C0F" w:rsidRDefault="001A2C0F" w:rsidP="001A2C0F">
      <w:r>
        <w:t>---</w:t>
      </w:r>
    </w:p>
    <w:p w14:paraId="3007511F" w14:textId="77777777" w:rsidR="001A2C0F" w:rsidRDefault="001A2C0F" w:rsidP="001A2C0F"/>
    <w:p w14:paraId="46C80E18" w14:textId="77777777" w:rsidR="00D01A3C" w:rsidRDefault="00D01A3C" w:rsidP="001A2C0F"/>
    <w:p w14:paraId="1998BA4E" w14:textId="77777777" w:rsidR="00D01A3C" w:rsidRDefault="00D01A3C" w:rsidP="001A2C0F"/>
    <w:p w14:paraId="3185E347" w14:textId="77777777" w:rsidR="00D01A3C" w:rsidRDefault="00D01A3C" w:rsidP="001A2C0F"/>
    <w:p w14:paraId="07F750C2" w14:textId="77777777" w:rsidR="00D01A3C" w:rsidRDefault="00D01A3C" w:rsidP="001A2C0F"/>
    <w:p w14:paraId="23BFEC41" w14:textId="77777777" w:rsidR="001A2C0F" w:rsidRDefault="001A2C0F" w:rsidP="001A2C0F">
      <w:r>
        <w:lastRenderedPageBreak/>
        <w:t># Example: bank transfer</w:t>
      </w:r>
    </w:p>
    <w:p w14:paraId="14D732DD" w14:textId="77777777" w:rsidR="001A2C0F" w:rsidRDefault="001A2C0F" w:rsidP="001A2C0F"/>
    <w:p w14:paraId="1EC6F312" w14:textId="77777777" w:rsidR="001A2C0F" w:rsidRDefault="001A2C0F" w:rsidP="001A2C0F">
      <w:r>
        <w:t>```java</w:t>
      </w:r>
    </w:p>
    <w:p w14:paraId="5167C883" w14:textId="77777777" w:rsidR="001A2C0F" w:rsidRDefault="001A2C0F" w:rsidP="001A2C0F">
      <w:r>
        <w:t>@Service</w:t>
      </w:r>
    </w:p>
    <w:p w14:paraId="158434AA" w14:textId="77777777" w:rsidR="001A2C0F" w:rsidRDefault="001A2C0F" w:rsidP="001A2C0F">
      <w:r>
        <w:t>public class TransferService {</w:t>
      </w:r>
    </w:p>
    <w:p w14:paraId="0BE526E4" w14:textId="77777777" w:rsidR="001A2C0F" w:rsidRDefault="001A2C0F" w:rsidP="001A2C0F"/>
    <w:p w14:paraId="7111B717" w14:textId="77777777" w:rsidR="001A2C0F" w:rsidRDefault="001A2C0F" w:rsidP="001A2C0F">
      <w:r>
        <w:t xml:space="preserve">    private final AccountRepository accountRepository;</w:t>
      </w:r>
    </w:p>
    <w:p w14:paraId="4FA9EB62" w14:textId="77777777" w:rsidR="001A2C0F" w:rsidRDefault="001A2C0F" w:rsidP="001A2C0F"/>
    <w:p w14:paraId="44B7FC85" w14:textId="77777777" w:rsidR="001A2C0F" w:rsidRDefault="001A2C0F" w:rsidP="001A2C0F">
      <w:r>
        <w:t xml:space="preserve">    public TransferService(AccountRepository accountRepository) {</w:t>
      </w:r>
    </w:p>
    <w:p w14:paraId="615F6610" w14:textId="77777777" w:rsidR="001A2C0F" w:rsidRDefault="001A2C0F" w:rsidP="001A2C0F">
      <w:r>
        <w:t xml:space="preserve">        this.accountRepository = accountRepository;</w:t>
      </w:r>
    </w:p>
    <w:p w14:paraId="23DB554C" w14:textId="77777777" w:rsidR="001A2C0F" w:rsidRDefault="001A2C0F" w:rsidP="001A2C0F">
      <w:r>
        <w:t xml:space="preserve">    }</w:t>
      </w:r>
    </w:p>
    <w:p w14:paraId="30640426" w14:textId="77777777" w:rsidR="001A2C0F" w:rsidRDefault="001A2C0F" w:rsidP="001A2C0F"/>
    <w:p w14:paraId="080000D9" w14:textId="77777777" w:rsidR="001A2C0F" w:rsidRDefault="001A2C0F" w:rsidP="001A2C0F">
      <w:r>
        <w:t xml:space="preserve">    @Transactional</w:t>
      </w:r>
    </w:p>
    <w:p w14:paraId="032D2C8C" w14:textId="77777777" w:rsidR="001A2C0F" w:rsidRDefault="001A2C0F" w:rsidP="001A2C0F">
      <w:r>
        <w:t xml:space="preserve">    public void transfer(Long fromId, Long toId, BigDecimal amount) {</w:t>
      </w:r>
    </w:p>
    <w:p w14:paraId="7712B4AC" w14:textId="77777777" w:rsidR="001A2C0F" w:rsidRDefault="001A2C0F" w:rsidP="001A2C0F">
      <w:r>
        <w:t xml:space="preserve">        Account from = accountRepository.findById(fromId).orElseThrow();</w:t>
      </w:r>
    </w:p>
    <w:p w14:paraId="23AA2512" w14:textId="77777777" w:rsidR="001A2C0F" w:rsidRDefault="001A2C0F" w:rsidP="001A2C0F">
      <w:r>
        <w:t xml:space="preserve">        Account to = accountRepository.findById(toId).orElseThrow();</w:t>
      </w:r>
    </w:p>
    <w:p w14:paraId="515CF463" w14:textId="77777777" w:rsidR="001A2C0F" w:rsidRDefault="001A2C0F" w:rsidP="001A2C0F"/>
    <w:p w14:paraId="7618536D" w14:textId="77777777" w:rsidR="001A2C0F" w:rsidRDefault="001A2C0F" w:rsidP="001A2C0F">
      <w:r>
        <w:t xml:space="preserve">        from.debit(amount);</w:t>
      </w:r>
    </w:p>
    <w:p w14:paraId="1E457828" w14:textId="77777777" w:rsidR="001A2C0F" w:rsidRDefault="001A2C0F" w:rsidP="001A2C0F">
      <w:r>
        <w:t xml:space="preserve">        to.credit(amount);</w:t>
      </w:r>
    </w:p>
    <w:p w14:paraId="6A1F5E3C" w14:textId="77777777" w:rsidR="001A2C0F" w:rsidRDefault="001A2C0F" w:rsidP="001A2C0F"/>
    <w:p w14:paraId="506F1D7B" w14:textId="77777777" w:rsidR="001A2C0F" w:rsidRDefault="001A2C0F" w:rsidP="001A2C0F">
      <w:r>
        <w:t xml:space="preserve">        accountRepository.save(from);</w:t>
      </w:r>
    </w:p>
    <w:p w14:paraId="51CAD0EC" w14:textId="77777777" w:rsidR="001A2C0F" w:rsidRDefault="001A2C0F" w:rsidP="001A2C0F">
      <w:r>
        <w:lastRenderedPageBreak/>
        <w:t xml:space="preserve">        accountRepository.save(to);</w:t>
      </w:r>
    </w:p>
    <w:p w14:paraId="6CBDD462" w14:textId="77777777" w:rsidR="001A2C0F" w:rsidRDefault="001A2C0F" w:rsidP="001A2C0F">
      <w:r>
        <w:t xml:space="preserve">    }</w:t>
      </w:r>
    </w:p>
    <w:p w14:paraId="4989ADF6" w14:textId="77777777" w:rsidR="001A2C0F" w:rsidRDefault="001A2C0F" w:rsidP="001A2C0F">
      <w:r>
        <w:t>}</w:t>
      </w:r>
    </w:p>
    <w:p w14:paraId="41E381AC" w14:textId="77777777" w:rsidR="001A2C0F" w:rsidRDefault="001A2C0F" w:rsidP="001A2C0F">
      <w:r>
        <w:t>```</w:t>
      </w:r>
    </w:p>
    <w:p w14:paraId="4FF26C04" w14:textId="77777777" w:rsidR="001A2C0F" w:rsidRDefault="001A2C0F" w:rsidP="001A2C0F"/>
    <w:p w14:paraId="2226A8B3" w14:textId="77777777" w:rsidR="001A2C0F" w:rsidRDefault="001A2C0F" w:rsidP="001A2C0F">
      <w:r>
        <w:t>If debit or credit fails, the whole transaction rolls back.</w:t>
      </w:r>
    </w:p>
    <w:p w14:paraId="4022AD4D" w14:textId="77777777" w:rsidR="001A2C0F" w:rsidRDefault="001A2C0F" w:rsidP="001A2C0F"/>
    <w:p w14:paraId="0D5F2763" w14:textId="77777777" w:rsidR="001A2C0F" w:rsidRDefault="001A2C0F" w:rsidP="001A2C0F">
      <w:r>
        <w:t>---</w:t>
      </w:r>
    </w:p>
    <w:p w14:paraId="1676AE39" w14:textId="77777777" w:rsidR="001A2C0F" w:rsidRDefault="001A2C0F" w:rsidP="001A2C0F"/>
    <w:p w14:paraId="62068F74" w14:textId="77777777" w:rsidR="001A2C0F" w:rsidRDefault="001A2C0F" w:rsidP="001A2C0F">
      <w:r>
        <w:t># Transaction and exceptions</w:t>
      </w:r>
    </w:p>
    <w:p w14:paraId="30BA51AC" w14:textId="77777777" w:rsidR="001A2C0F" w:rsidRDefault="001A2C0F" w:rsidP="001A2C0F"/>
    <w:p w14:paraId="76DC08F9" w14:textId="77777777" w:rsidR="001A2C0F" w:rsidRDefault="001A2C0F" w:rsidP="001A2C0F">
      <w:r>
        <w:t>This is one of the most common sources of bugs.</w:t>
      </w:r>
    </w:p>
    <w:p w14:paraId="72514253" w14:textId="77777777" w:rsidR="001A2C0F" w:rsidRDefault="001A2C0F" w:rsidP="001A2C0F"/>
    <w:p w14:paraId="326A4C62" w14:textId="77777777" w:rsidR="001A2C0F" w:rsidRDefault="001A2C0F" w:rsidP="001A2C0F">
      <w:r>
        <w:t>## By default</w:t>
      </w:r>
    </w:p>
    <w:p w14:paraId="33012A89" w14:textId="77777777" w:rsidR="001A2C0F" w:rsidRDefault="001A2C0F" w:rsidP="001A2C0F">
      <w:r>
        <w:t>- Runtime exceptions roll back</w:t>
      </w:r>
    </w:p>
    <w:p w14:paraId="4EC9A8EE" w14:textId="77777777" w:rsidR="001A2C0F" w:rsidRDefault="001A2C0F" w:rsidP="001A2C0F">
      <w:r>
        <w:t>- Checked exceptions do not necessarily roll back</w:t>
      </w:r>
    </w:p>
    <w:p w14:paraId="2962802A" w14:textId="77777777" w:rsidR="001A2C0F" w:rsidRDefault="001A2C0F" w:rsidP="001A2C0F"/>
    <w:p w14:paraId="42DB8C98" w14:textId="77777777" w:rsidR="001A2C0F" w:rsidRDefault="001A2C0F" w:rsidP="001A2C0F">
      <w:r>
        <w:t>## Example</w:t>
      </w:r>
    </w:p>
    <w:p w14:paraId="7BAD8C0A" w14:textId="77777777" w:rsidR="001A2C0F" w:rsidRDefault="001A2C0F" w:rsidP="001A2C0F"/>
    <w:p w14:paraId="4BE26041" w14:textId="77777777" w:rsidR="001A2C0F" w:rsidRDefault="001A2C0F" w:rsidP="001A2C0F">
      <w:r>
        <w:t>```java</w:t>
      </w:r>
    </w:p>
    <w:p w14:paraId="46938AEF" w14:textId="77777777" w:rsidR="001A2C0F" w:rsidRDefault="001A2C0F" w:rsidP="001A2C0F">
      <w:r>
        <w:t>@Transactional</w:t>
      </w:r>
    </w:p>
    <w:p w14:paraId="2545CD31" w14:textId="77777777" w:rsidR="001A2C0F" w:rsidRDefault="001A2C0F" w:rsidP="001A2C0F">
      <w:r>
        <w:t>public void process() {</w:t>
      </w:r>
    </w:p>
    <w:p w14:paraId="01DD8687" w14:textId="77777777" w:rsidR="001A2C0F" w:rsidRDefault="001A2C0F" w:rsidP="001A2C0F">
      <w:r>
        <w:t xml:space="preserve">    throw new RuntimeException("fail");</w:t>
      </w:r>
    </w:p>
    <w:p w14:paraId="2A7EA596" w14:textId="77777777" w:rsidR="001A2C0F" w:rsidRDefault="001A2C0F" w:rsidP="001A2C0F">
      <w:r>
        <w:t>}</w:t>
      </w:r>
    </w:p>
    <w:p w14:paraId="57A33C57" w14:textId="77777777" w:rsidR="001A2C0F" w:rsidRDefault="001A2C0F" w:rsidP="001A2C0F">
      <w:r>
        <w:lastRenderedPageBreak/>
        <w:t>```</w:t>
      </w:r>
    </w:p>
    <w:p w14:paraId="2C4EC613" w14:textId="77777777" w:rsidR="001A2C0F" w:rsidRDefault="001A2C0F" w:rsidP="001A2C0F"/>
    <w:p w14:paraId="65119307" w14:textId="77777777" w:rsidR="001A2C0F" w:rsidRDefault="001A2C0F" w:rsidP="001A2C0F">
      <w:r>
        <w:t>This rolls back.</w:t>
      </w:r>
    </w:p>
    <w:p w14:paraId="6E42625C" w14:textId="77777777" w:rsidR="001A2C0F" w:rsidRDefault="001A2C0F" w:rsidP="001A2C0F"/>
    <w:p w14:paraId="03C45611" w14:textId="77777777" w:rsidR="001A2C0F" w:rsidRDefault="001A2C0F" w:rsidP="001A2C0F">
      <w:r>
        <w:t>```java</w:t>
      </w:r>
    </w:p>
    <w:p w14:paraId="1E267A5B" w14:textId="77777777" w:rsidR="001A2C0F" w:rsidRDefault="001A2C0F" w:rsidP="001A2C0F">
      <w:r>
        <w:t>@Transactional</w:t>
      </w:r>
    </w:p>
    <w:p w14:paraId="4530C708" w14:textId="77777777" w:rsidR="001A2C0F" w:rsidRDefault="001A2C0F" w:rsidP="001A2C0F">
      <w:r>
        <w:t>public void process() throws IOException {</w:t>
      </w:r>
    </w:p>
    <w:p w14:paraId="7B504CCD" w14:textId="77777777" w:rsidR="001A2C0F" w:rsidRDefault="001A2C0F" w:rsidP="001A2C0F">
      <w:r>
        <w:t xml:space="preserve">    throw new IOException("fail");</w:t>
      </w:r>
    </w:p>
    <w:p w14:paraId="529F5EF0" w14:textId="77777777" w:rsidR="001A2C0F" w:rsidRDefault="001A2C0F" w:rsidP="001A2C0F">
      <w:r>
        <w:t>}</w:t>
      </w:r>
    </w:p>
    <w:p w14:paraId="470A10CD" w14:textId="77777777" w:rsidR="001A2C0F" w:rsidRDefault="001A2C0F" w:rsidP="001A2C0F">
      <w:r>
        <w:t>```</w:t>
      </w:r>
    </w:p>
    <w:p w14:paraId="68336CB9" w14:textId="77777777" w:rsidR="001A2C0F" w:rsidRDefault="001A2C0F" w:rsidP="001A2C0F"/>
    <w:p w14:paraId="17DEF6C3" w14:textId="77777777" w:rsidR="001A2C0F" w:rsidRDefault="001A2C0F" w:rsidP="001A2C0F">
      <w:r>
        <w:t>This may not roll back unless configured.</w:t>
      </w:r>
    </w:p>
    <w:p w14:paraId="5FAD4C7D" w14:textId="77777777" w:rsidR="001A2C0F" w:rsidRDefault="001A2C0F" w:rsidP="001A2C0F"/>
    <w:p w14:paraId="165C335A" w14:textId="77777777" w:rsidR="001A2C0F" w:rsidRDefault="001A2C0F" w:rsidP="001A2C0F">
      <w:r>
        <w:t>---</w:t>
      </w:r>
    </w:p>
    <w:p w14:paraId="6A2AB24C" w14:textId="77777777" w:rsidR="001A2C0F" w:rsidRDefault="001A2C0F" w:rsidP="001A2C0F"/>
    <w:p w14:paraId="03070D11" w14:textId="77777777" w:rsidR="001A2C0F" w:rsidRDefault="001A2C0F" w:rsidP="001A2C0F">
      <w:r>
        <w:t># Self-invocation problem</w:t>
      </w:r>
    </w:p>
    <w:p w14:paraId="408CF787" w14:textId="77777777" w:rsidR="001A2C0F" w:rsidRDefault="001A2C0F" w:rsidP="001A2C0F"/>
    <w:p w14:paraId="7B00D247" w14:textId="77777777" w:rsidR="001A2C0F" w:rsidRDefault="001A2C0F" w:rsidP="001A2C0F">
      <w:r>
        <w:t>A common Spring transaction pitfall is calling a transactional method from another method in the same class.</w:t>
      </w:r>
    </w:p>
    <w:p w14:paraId="698FF5A3" w14:textId="77777777" w:rsidR="001A2C0F" w:rsidRDefault="001A2C0F" w:rsidP="001A2C0F"/>
    <w:p w14:paraId="52CF5431" w14:textId="77777777" w:rsidR="001A2C0F" w:rsidRDefault="001A2C0F" w:rsidP="001A2C0F">
      <w:r>
        <w:t>Example:</w:t>
      </w:r>
    </w:p>
    <w:p w14:paraId="76DDBDCE" w14:textId="77777777" w:rsidR="001A2C0F" w:rsidRDefault="001A2C0F" w:rsidP="001A2C0F"/>
    <w:p w14:paraId="33C77828" w14:textId="77777777" w:rsidR="001A2C0F" w:rsidRDefault="001A2C0F" w:rsidP="001A2C0F">
      <w:r>
        <w:t>```java</w:t>
      </w:r>
    </w:p>
    <w:p w14:paraId="065954CD" w14:textId="77777777" w:rsidR="001A2C0F" w:rsidRDefault="001A2C0F" w:rsidP="001A2C0F">
      <w:r>
        <w:t>@Service</w:t>
      </w:r>
    </w:p>
    <w:p w14:paraId="2C16EDC7" w14:textId="77777777" w:rsidR="001A2C0F" w:rsidRDefault="001A2C0F" w:rsidP="001A2C0F">
      <w:r>
        <w:lastRenderedPageBreak/>
        <w:t>public class MyService {</w:t>
      </w:r>
    </w:p>
    <w:p w14:paraId="06ACB2B4" w14:textId="77777777" w:rsidR="001A2C0F" w:rsidRDefault="001A2C0F" w:rsidP="001A2C0F"/>
    <w:p w14:paraId="2A505AD7" w14:textId="77777777" w:rsidR="001A2C0F" w:rsidRDefault="001A2C0F" w:rsidP="001A2C0F">
      <w:r>
        <w:t xml:space="preserve">    public void methodA() {</w:t>
      </w:r>
    </w:p>
    <w:p w14:paraId="67B9AD77" w14:textId="77777777" w:rsidR="001A2C0F" w:rsidRDefault="001A2C0F" w:rsidP="001A2C0F">
      <w:r>
        <w:t xml:space="preserve">        methodB();</w:t>
      </w:r>
    </w:p>
    <w:p w14:paraId="59409362" w14:textId="77777777" w:rsidR="001A2C0F" w:rsidRDefault="001A2C0F" w:rsidP="001A2C0F">
      <w:r>
        <w:t xml:space="preserve">    }</w:t>
      </w:r>
    </w:p>
    <w:p w14:paraId="1D62F8AF" w14:textId="77777777" w:rsidR="001A2C0F" w:rsidRDefault="001A2C0F" w:rsidP="001A2C0F"/>
    <w:p w14:paraId="78EB227E" w14:textId="77777777" w:rsidR="001A2C0F" w:rsidRDefault="001A2C0F" w:rsidP="001A2C0F">
      <w:r>
        <w:t xml:space="preserve">    @Transactional</w:t>
      </w:r>
    </w:p>
    <w:p w14:paraId="6F974291" w14:textId="77777777" w:rsidR="001A2C0F" w:rsidRDefault="001A2C0F" w:rsidP="001A2C0F">
      <w:r>
        <w:t xml:space="preserve">    public void methodB() {</w:t>
      </w:r>
    </w:p>
    <w:p w14:paraId="18E1AC30" w14:textId="77777777" w:rsidR="001A2C0F" w:rsidRDefault="001A2C0F" w:rsidP="001A2C0F">
      <w:r>
        <w:t xml:space="preserve">        // transaction may not work if called directly within same class</w:t>
      </w:r>
    </w:p>
    <w:p w14:paraId="24977C7D" w14:textId="77777777" w:rsidR="001A2C0F" w:rsidRDefault="001A2C0F" w:rsidP="001A2C0F">
      <w:r>
        <w:t xml:space="preserve">    }</w:t>
      </w:r>
    </w:p>
    <w:p w14:paraId="628F9316" w14:textId="77777777" w:rsidR="001A2C0F" w:rsidRDefault="001A2C0F" w:rsidP="001A2C0F">
      <w:r>
        <w:t>}</w:t>
      </w:r>
    </w:p>
    <w:p w14:paraId="390A9E5D" w14:textId="77777777" w:rsidR="001A2C0F" w:rsidRDefault="001A2C0F" w:rsidP="001A2C0F">
      <w:r>
        <w:t>```</w:t>
      </w:r>
    </w:p>
    <w:p w14:paraId="676A3AC9" w14:textId="77777777" w:rsidR="001A2C0F" w:rsidRDefault="001A2C0F" w:rsidP="001A2C0F"/>
    <w:p w14:paraId="715E2B86" w14:textId="77777777" w:rsidR="001A2C0F" w:rsidRDefault="001A2C0F" w:rsidP="001A2C0F">
      <w:r>
        <w:t>Why? Because the call does not go through the Spring proxy.</w:t>
      </w:r>
    </w:p>
    <w:p w14:paraId="44B8B335" w14:textId="77777777" w:rsidR="001A2C0F" w:rsidRDefault="001A2C0F" w:rsidP="001A2C0F"/>
    <w:p w14:paraId="7CBFD815" w14:textId="77777777" w:rsidR="001A2C0F" w:rsidRDefault="001A2C0F" w:rsidP="001A2C0F">
      <w:r>
        <w:t>### How to fix</w:t>
      </w:r>
    </w:p>
    <w:p w14:paraId="66D1AA0B" w14:textId="77777777" w:rsidR="001A2C0F" w:rsidRDefault="001A2C0F" w:rsidP="001A2C0F">
      <w:r>
        <w:t>- move transactional methods to another bean</w:t>
      </w:r>
    </w:p>
    <w:p w14:paraId="14755120" w14:textId="77777777" w:rsidR="001A2C0F" w:rsidRDefault="001A2C0F" w:rsidP="001A2C0F">
      <w:r>
        <w:t>- or use programmatic transaction management if appropriate</w:t>
      </w:r>
    </w:p>
    <w:p w14:paraId="73B5E607" w14:textId="77777777" w:rsidR="001A2C0F" w:rsidRDefault="001A2C0F" w:rsidP="001A2C0F">
      <w:r>
        <w:t>- or restructure the service layer</w:t>
      </w:r>
    </w:p>
    <w:p w14:paraId="24469D98" w14:textId="77777777" w:rsidR="001A2C0F" w:rsidRDefault="001A2C0F" w:rsidP="001A2C0F"/>
    <w:p w14:paraId="44189E38" w14:textId="77777777" w:rsidR="001A2C0F" w:rsidRDefault="001A2C0F" w:rsidP="001A2C0F">
      <w:r>
        <w:t>---</w:t>
      </w:r>
    </w:p>
    <w:p w14:paraId="7F7AA78D" w14:textId="77777777" w:rsidR="001A2C0F" w:rsidRDefault="001A2C0F" w:rsidP="001A2C0F"/>
    <w:p w14:paraId="1F7ACAEE" w14:textId="77777777" w:rsidR="001A2C0F" w:rsidRDefault="001A2C0F" w:rsidP="001A2C0F">
      <w:r>
        <w:t># Programmatic transaction management</w:t>
      </w:r>
    </w:p>
    <w:p w14:paraId="44C7C5EE" w14:textId="77777777" w:rsidR="001A2C0F" w:rsidRDefault="001A2C0F" w:rsidP="001A2C0F"/>
    <w:p w14:paraId="3F012183" w14:textId="77777777" w:rsidR="001A2C0F" w:rsidRDefault="001A2C0F" w:rsidP="001A2C0F">
      <w:r>
        <w:t>Spring also allows explicit transaction control.</w:t>
      </w:r>
    </w:p>
    <w:p w14:paraId="296F8791" w14:textId="77777777" w:rsidR="001A2C0F" w:rsidRDefault="001A2C0F" w:rsidP="001A2C0F"/>
    <w:p w14:paraId="36B08B83" w14:textId="77777777" w:rsidR="001A2C0F" w:rsidRDefault="001A2C0F" w:rsidP="001A2C0F">
      <w:r>
        <w:t>This is useful when you need very fine-grained behavior.</w:t>
      </w:r>
    </w:p>
    <w:p w14:paraId="2DE4DF28" w14:textId="77777777" w:rsidR="001A2C0F" w:rsidRDefault="001A2C0F" w:rsidP="001A2C0F"/>
    <w:p w14:paraId="4051CEB5" w14:textId="77777777" w:rsidR="001A2C0F" w:rsidRDefault="001A2C0F" w:rsidP="001A2C0F">
      <w:r>
        <w:t>Example with `TransactionTemplate`:</w:t>
      </w:r>
    </w:p>
    <w:p w14:paraId="1D73D30B" w14:textId="77777777" w:rsidR="001A2C0F" w:rsidRDefault="001A2C0F" w:rsidP="001A2C0F"/>
    <w:p w14:paraId="7F7405F0" w14:textId="77777777" w:rsidR="001A2C0F" w:rsidRDefault="001A2C0F" w:rsidP="001A2C0F">
      <w:r>
        <w:t>```java</w:t>
      </w:r>
    </w:p>
    <w:p w14:paraId="2114CA31" w14:textId="77777777" w:rsidR="001A2C0F" w:rsidRDefault="001A2C0F" w:rsidP="001A2C0F">
      <w:r>
        <w:t>@Service</w:t>
      </w:r>
    </w:p>
    <w:p w14:paraId="359D72F9" w14:textId="77777777" w:rsidR="001A2C0F" w:rsidRDefault="001A2C0F" w:rsidP="001A2C0F">
      <w:r>
        <w:t>public class PaymentService {</w:t>
      </w:r>
    </w:p>
    <w:p w14:paraId="745084A2" w14:textId="77777777" w:rsidR="001A2C0F" w:rsidRDefault="001A2C0F" w:rsidP="001A2C0F"/>
    <w:p w14:paraId="4FFD344F" w14:textId="77777777" w:rsidR="001A2C0F" w:rsidRDefault="001A2C0F" w:rsidP="001A2C0F">
      <w:r>
        <w:t xml:space="preserve">    private final TransactionTemplate transactionTemplate;</w:t>
      </w:r>
    </w:p>
    <w:p w14:paraId="3FCCA579" w14:textId="77777777" w:rsidR="001A2C0F" w:rsidRDefault="001A2C0F" w:rsidP="001A2C0F"/>
    <w:p w14:paraId="28F4E694" w14:textId="77777777" w:rsidR="001A2C0F" w:rsidRDefault="001A2C0F" w:rsidP="001A2C0F">
      <w:r>
        <w:t xml:space="preserve">    public PaymentService(TransactionTemplate transactionTemplate) {</w:t>
      </w:r>
    </w:p>
    <w:p w14:paraId="563E8A84" w14:textId="77777777" w:rsidR="001A2C0F" w:rsidRDefault="001A2C0F" w:rsidP="001A2C0F">
      <w:r>
        <w:t xml:space="preserve">        this.transactionTemplate = transactionTemplate;</w:t>
      </w:r>
    </w:p>
    <w:p w14:paraId="3854C01F" w14:textId="77777777" w:rsidR="001A2C0F" w:rsidRDefault="001A2C0F" w:rsidP="001A2C0F">
      <w:r>
        <w:t xml:space="preserve">    }</w:t>
      </w:r>
    </w:p>
    <w:p w14:paraId="265B3AC2" w14:textId="77777777" w:rsidR="001A2C0F" w:rsidRDefault="001A2C0F" w:rsidP="001A2C0F"/>
    <w:p w14:paraId="14E9E19F" w14:textId="77777777" w:rsidR="001A2C0F" w:rsidRDefault="001A2C0F" w:rsidP="001A2C0F">
      <w:r>
        <w:t xml:space="preserve">    public void process() {</w:t>
      </w:r>
    </w:p>
    <w:p w14:paraId="6B814CA1" w14:textId="77777777" w:rsidR="001A2C0F" w:rsidRDefault="001A2C0F" w:rsidP="001A2C0F">
      <w:r>
        <w:t xml:space="preserve">        transactionTemplate.execute(status -&gt; {</w:t>
      </w:r>
    </w:p>
    <w:p w14:paraId="5A659B59" w14:textId="77777777" w:rsidR="001A2C0F" w:rsidRDefault="001A2C0F" w:rsidP="001A2C0F">
      <w:r>
        <w:t xml:space="preserve">            // transactional work here</w:t>
      </w:r>
    </w:p>
    <w:p w14:paraId="07057DAD" w14:textId="77777777" w:rsidR="001A2C0F" w:rsidRDefault="001A2C0F" w:rsidP="001A2C0F">
      <w:r>
        <w:t xml:space="preserve">            return null;</w:t>
      </w:r>
    </w:p>
    <w:p w14:paraId="78B30F3D" w14:textId="77777777" w:rsidR="001A2C0F" w:rsidRDefault="001A2C0F" w:rsidP="001A2C0F">
      <w:r>
        <w:t xml:space="preserve">        });</w:t>
      </w:r>
    </w:p>
    <w:p w14:paraId="085C9C9C" w14:textId="77777777" w:rsidR="001A2C0F" w:rsidRDefault="001A2C0F" w:rsidP="001A2C0F">
      <w:r>
        <w:t xml:space="preserve">    }</w:t>
      </w:r>
    </w:p>
    <w:p w14:paraId="63F0D37A" w14:textId="77777777" w:rsidR="001A2C0F" w:rsidRDefault="001A2C0F" w:rsidP="001A2C0F">
      <w:r>
        <w:lastRenderedPageBreak/>
        <w:t>}</w:t>
      </w:r>
    </w:p>
    <w:p w14:paraId="28EDE21D" w14:textId="77777777" w:rsidR="001A2C0F" w:rsidRDefault="001A2C0F" w:rsidP="001A2C0F">
      <w:r>
        <w:t>```</w:t>
      </w:r>
    </w:p>
    <w:p w14:paraId="49083080" w14:textId="77777777" w:rsidR="001A2C0F" w:rsidRDefault="001A2C0F" w:rsidP="001A2C0F"/>
    <w:p w14:paraId="5A3980A8" w14:textId="77777777" w:rsidR="001A2C0F" w:rsidRDefault="001A2C0F" w:rsidP="001A2C0F">
      <w:r>
        <w:t>This gives you more control, but is more verbose than `@Transactional`.</w:t>
      </w:r>
    </w:p>
    <w:p w14:paraId="6B0984EB" w14:textId="77777777" w:rsidR="001A2C0F" w:rsidRDefault="001A2C0F" w:rsidP="001A2C0F"/>
    <w:p w14:paraId="673D2E0B" w14:textId="77777777" w:rsidR="001A2C0F" w:rsidRDefault="001A2C0F" w:rsidP="001A2C0F">
      <w:r>
        <w:t>---</w:t>
      </w:r>
    </w:p>
    <w:p w14:paraId="311C53CF" w14:textId="77777777" w:rsidR="001A2C0F" w:rsidRDefault="001A2C0F" w:rsidP="001A2C0F"/>
    <w:p w14:paraId="26C7F0AF" w14:textId="77777777" w:rsidR="001A2C0F" w:rsidRDefault="001A2C0F" w:rsidP="001A2C0F">
      <w:r>
        <w:t xml:space="preserve"># </w:t>
      </w:r>
      <w:r w:rsidRPr="00AB03C7">
        <w:rPr>
          <w:b/>
          <w:bCs/>
        </w:rPr>
        <w:t>Transactions with JPA</w:t>
      </w:r>
    </w:p>
    <w:p w14:paraId="5F694429" w14:textId="77777777" w:rsidR="001A2C0F" w:rsidRDefault="001A2C0F" w:rsidP="001A2C0F"/>
    <w:p w14:paraId="6468C9E2" w14:textId="77777777" w:rsidR="001A2C0F" w:rsidRDefault="001A2C0F" w:rsidP="001A2C0F">
      <w:r>
        <w:t>Spring Boot commonly uses transactions with Spring Data JPA.</w:t>
      </w:r>
    </w:p>
    <w:p w14:paraId="2315E002" w14:textId="77777777" w:rsidR="001A2C0F" w:rsidRDefault="001A2C0F" w:rsidP="001A2C0F"/>
    <w:p w14:paraId="193F7EB3" w14:textId="77777777" w:rsidR="001A2C0F" w:rsidRDefault="001A2C0F" w:rsidP="001A2C0F">
      <w:r>
        <w:t>When you call repository methods inside a transactional service method, JPA can:</w:t>
      </w:r>
    </w:p>
    <w:p w14:paraId="33EC67EE" w14:textId="77777777" w:rsidR="001A2C0F" w:rsidRDefault="001A2C0F" w:rsidP="001A2C0F">
      <w:r>
        <w:t>- track entity changes</w:t>
      </w:r>
    </w:p>
    <w:p w14:paraId="0F5BD335" w14:textId="77777777" w:rsidR="001A2C0F" w:rsidRDefault="001A2C0F" w:rsidP="001A2C0F">
      <w:r>
        <w:t>- flush updates at commit time</w:t>
      </w:r>
    </w:p>
    <w:p w14:paraId="50C23F24" w14:textId="77777777" w:rsidR="001A2C0F" w:rsidRDefault="001A2C0F" w:rsidP="001A2C0F">
      <w:r>
        <w:t>- roll back if the transaction fails</w:t>
      </w:r>
    </w:p>
    <w:p w14:paraId="46FD2C55" w14:textId="77777777" w:rsidR="001A2C0F" w:rsidRDefault="001A2C0F" w:rsidP="001A2C0F"/>
    <w:p w14:paraId="799A9410" w14:textId="77777777" w:rsidR="001A2C0F" w:rsidRDefault="001A2C0F" w:rsidP="001A2C0F">
      <w:r>
        <w:t>Example:</w:t>
      </w:r>
    </w:p>
    <w:p w14:paraId="3A2F2C30" w14:textId="77777777" w:rsidR="001A2C0F" w:rsidRDefault="001A2C0F" w:rsidP="001A2C0F"/>
    <w:p w14:paraId="3EBF0960" w14:textId="77777777" w:rsidR="001A2C0F" w:rsidRDefault="001A2C0F" w:rsidP="001A2C0F">
      <w:r>
        <w:t>```java</w:t>
      </w:r>
    </w:p>
    <w:p w14:paraId="41D77CD8" w14:textId="77777777" w:rsidR="001A2C0F" w:rsidRDefault="001A2C0F" w:rsidP="001A2C0F">
      <w:r>
        <w:t>@Transactional</w:t>
      </w:r>
    </w:p>
    <w:p w14:paraId="02DD4390" w14:textId="77777777" w:rsidR="001A2C0F" w:rsidRDefault="001A2C0F" w:rsidP="001A2C0F">
      <w:r>
        <w:t>public void renameUser(Long id, String newName) {</w:t>
      </w:r>
    </w:p>
    <w:p w14:paraId="7D759DA9" w14:textId="77777777" w:rsidR="001A2C0F" w:rsidRDefault="001A2C0F" w:rsidP="001A2C0F">
      <w:r>
        <w:t xml:space="preserve">    User user = userRepository.findById(id).orElseThrow();</w:t>
      </w:r>
    </w:p>
    <w:p w14:paraId="242E5F00" w14:textId="77777777" w:rsidR="001A2C0F" w:rsidRDefault="001A2C0F" w:rsidP="001A2C0F">
      <w:r>
        <w:t xml:space="preserve">    user.setName(newName);</w:t>
      </w:r>
    </w:p>
    <w:p w14:paraId="21FF3E1F" w14:textId="77777777" w:rsidR="001A2C0F" w:rsidRDefault="001A2C0F" w:rsidP="001A2C0F">
      <w:r>
        <w:lastRenderedPageBreak/>
        <w:t>}</w:t>
      </w:r>
    </w:p>
    <w:p w14:paraId="57FEEACD" w14:textId="77777777" w:rsidR="001A2C0F" w:rsidRDefault="001A2C0F" w:rsidP="001A2C0F">
      <w:r>
        <w:t>```</w:t>
      </w:r>
    </w:p>
    <w:p w14:paraId="69829582" w14:textId="77777777" w:rsidR="001A2C0F" w:rsidRDefault="001A2C0F" w:rsidP="001A2C0F"/>
    <w:p w14:paraId="51AE90AA" w14:textId="77777777" w:rsidR="001A2C0F" w:rsidRDefault="001A2C0F" w:rsidP="001A2C0F">
      <w:r>
        <w:t>Even if you do not explicitly call `save()`, JPA may persist the update during flush/commit because the entity is managed.</w:t>
      </w:r>
    </w:p>
    <w:p w14:paraId="30F0ADF0" w14:textId="77777777" w:rsidR="001A2C0F" w:rsidRDefault="001A2C0F" w:rsidP="001A2C0F"/>
    <w:p w14:paraId="1C4DA469" w14:textId="77777777" w:rsidR="001A2C0F" w:rsidRDefault="001A2C0F" w:rsidP="001A2C0F">
      <w:r>
        <w:t>---</w:t>
      </w:r>
    </w:p>
    <w:p w14:paraId="69A909E9" w14:textId="77777777" w:rsidR="001A2C0F" w:rsidRDefault="001A2C0F" w:rsidP="001A2C0F"/>
    <w:p w14:paraId="14EE3193" w14:textId="77777777" w:rsidR="001A2C0F" w:rsidRDefault="001A2C0F" w:rsidP="001A2C0F">
      <w:r>
        <w:t># Flush vs commit</w:t>
      </w:r>
    </w:p>
    <w:p w14:paraId="10F08688" w14:textId="77777777" w:rsidR="001A2C0F" w:rsidRDefault="001A2C0F" w:rsidP="001A2C0F"/>
    <w:p w14:paraId="7665D6BC" w14:textId="77777777" w:rsidR="001A2C0F" w:rsidRDefault="001A2C0F" w:rsidP="001A2C0F">
      <w:r>
        <w:t>These are related but not the same.</w:t>
      </w:r>
    </w:p>
    <w:p w14:paraId="3BEBE781" w14:textId="77777777" w:rsidR="001A2C0F" w:rsidRDefault="001A2C0F" w:rsidP="001A2C0F"/>
    <w:p w14:paraId="641D076B" w14:textId="77777777" w:rsidR="001A2C0F" w:rsidRDefault="001A2C0F" w:rsidP="001A2C0F">
      <w:r>
        <w:t>- **Flush** sends SQL changes to the database</w:t>
      </w:r>
    </w:p>
    <w:p w14:paraId="48B27F9E" w14:textId="77777777" w:rsidR="001A2C0F" w:rsidRDefault="001A2C0F" w:rsidP="001A2C0F">
      <w:r>
        <w:t>- **Commit** finalizes the transaction</w:t>
      </w:r>
    </w:p>
    <w:p w14:paraId="02D6B1E2" w14:textId="77777777" w:rsidR="001A2C0F" w:rsidRDefault="001A2C0F" w:rsidP="001A2C0F"/>
    <w:p w14:paraId="0172EAA5" w14:textId="77777777" w:rsidR="001A2C0F" w:rsidRDefault="001A2C0F" w:rsidP="001A2C0F">
      <w:r>
        <w:t>Spring and JPA may flush before commit to detect issues early, but the transaction is not durable until commit happens.</w:t>
      </w:r>
    </w:p>
    <w:p w14:paraId="30A0709F" w14:textId="77777777" w:rsidR="001A2C0F" w:rsidRDefault="001A2C0F" w:rsidP="001A2C0F"/>
    <w:p w14:paraId="160D4279" w14:textId="77777777" w:rsidR="001A2C0F" w:rsidRDefault="001A2C0F" w:rsidP="001A2C0F">
      <w:r>
        <w:t>---</w:t>
      </w:r>
    </w:p>
    <w:p w14:paraId="15BBE3EE" w14:textId="77777777" w:rsidR="001A2C0F" w:rsidRDefault="001A2C0F" w:rsidP="001A2C0F"/>
    <w:p w14:paraId="6423D3A0" w14:textId="77777777" w:rsidR="001A2C0F" w:rsidRDefault="001A2C0F" w:rsidP="001A2C0F">
      <w:r>
        <w:t># Rollback and partial failure</w:t>
      </w:r>
    </w:p>
    <w:p w14:paraId="4D7A7F1F" w14:textId="77777777" w:rsidR="001A2C0F" w:rsidRDefault="001A2C0F" w:rsidP="001A2C0F"/>
    <w:p w14:paraId="6F6BB042" w14:textId="77777777" w:rsidR="001A2C0F" w:rsidRDefault="001A2C0F" w:rsidP="001A2C0F">
      <w:r>
        <w:t>Transactions are great for database consistency, but they do not magically solve distributed system consistency.</w:t>
      </w:r>
    </w:p>
    <w:p w14:paraId="1155D8AE" w14:textId="77777777" w:rsidR="001A2C0F" w:rsidRDefault="001A2C0F" w:rsidP="001A2C0F"/>
    <w:p w14:paraId="256632B3" w14:textId="77777777" w:rsidR="001A2C0F" w:rsidRDefault="001A2C0F" w:rsidP="001A2C0F">
      <w:r>
        <w:lastRenderedPageBreak/>
        <w:t>If your transaction updates a database and then calls an external payment API, you have a problem:</w:t>
      </w:r>
    </w:p>
    <w:p w14:paraId="5CB3CC4D" w14:textId="77777777" w:rsidR="001A2C0F" w:rsidRDefault="001A2C0F" w:rsidP="001A2C0F">
      <w:r>
        <w:t>- database rollback is possible</w:t>
      </w:r>
    </w:p>
    <w:p w14:paraId="78B1868D" w14:textId="77777777" w:rsidR="001A2C0F" w:rsidRDefault="001A2C0F" w:rsidP="001A2C0F">
      <w:r>
        <w:t>- external API rollback may not be possible</w:t>
      </w:r>
    </w:p>
    <w:p w14:paraId="4D83D498" w14:textId="77777777" w:rsidR="001A2C0F" w:rsidRDefault="001A2C0F" w:rsidP="001A2C0F"/>
    <w:p w14:paraId="557FB158" w14:textId="77777777" w:rsidR="001A2C0F" w:rsidRDefault="001A2C0F" w:rsidP="001A2C0F">
      <w:r>
        <w:t>In such cases, you often need:</w:t>
      </w:r>
    </w:p>
    <w:p w14:paraId="1EC36CEA" w14:textId="77777777" w:rsidR="001A2C0F" w:rsidRDefault="001A2C0F" w:rsidP="001A2C0F">
      <w:r>
        <w:t>- sagas</w:t>
      </w:r>
    </w:p>
    <w:p w14:paraId="4A360EB8" w14:textId="77777777" w:rsidR="001A2C0F" w:rsidRDefault="001A2C0F" w:rsidP="001A2C0F">
      <w:r>
        <w:t>- compensation logic</w:t>
      </w:r>
    </w:p>
    <w:p w14:paraId="16DF8E26" w14:textId="77777777" w:rsidR="001A2C0F" w:rsidRDefault="001A2C0F" w:rsidP="001A2C0F">
      <w:r>
        <w:t>- event-driven workflows</w:t>
      </w:r>
    </w:p>
    <w:p w14:paraId="195D1176" w14:textId="77777777" w:rsidR="001A2C0F" w:rsidRDefault="001A2C0F" w:rsidP="001A2C0F">
      <w:r>
        <w:t>- outbox pattern</w:t>
      </w:r>
    </w:p>
    <w:p w14:paraId="2273A48D" w14:textId="77777777" w:rsidR="001A2C0F" w:rsidRDefault="001A2C0F" w:rsidP="001A2C0F"/>
    <w:p w14:paraId="497C700B" w14:textId="77777777" w:rsidR="001A2C0F" w:rsidRDefault="001A2C0F" w:rsidP="001A2C0F">
      <w:r>
        <w:t>This is why transactions work best inside a single bounded persistence boundary, not across multiple services.</w:t>
      </w:r>
    </w:p>
    <w:p w14:paraId="45E32006" w14:textId="77777777" w:rsidR="001A2C0F" w:rsidRDefault="001A2C0F" w:rsidP="001A2C0F"/>
    <w:p w14:paraId="355071B4" w14:textId="77777777" w:rsidR="001A2C0F" w:rsidRDefault="001A2C0F" w:rsidP="001A2C0F">
      <w:r>
        <w:t>---</w:t>
      </w:r>
    </w:p>
    <w:p w14:paraId="6A26D2F7" w14:textId="77777777" w:rsidR="001A2C0F" w:rsidRDefault="001A2C0F" w:rsidP="001A2C0F"/>
    <w:p w14:paraId="6E783FFE" w14:textId="77777777" w:rsidR="001A2C0F" w:rsidRDefault="001A2C0F" w:rsidP="001A2C0F">
      <w:r>
        <w:t xml:space="preserve"># </w:t>
      </w:r>
      <w:r w:rsidRPr="00AB62EC">
        <w:rPr>
          <w:b/>
          <w:bCs/>
        </w:rPr>
        <w:t>Transaction management in microservices</w:t>
      </w:r>
    </w:p>
    <w:p w14:paraId="163BF38E" w14:textId="77777777" w:rsidR="001A2C0F" w:rsidRDefault="001A2C0F" w:rsidP="001A2C0F"/>
    <w:p w14:paraId="14FB40DE" w14:textId="77777777" w:rsidR="001A2C0F" w:rsidRDefault="001A2C0F" w:rsidP="001A2C0F">
      <w:r>
        <w:t>In microservices, each service should usually manage its own local transaction.</w:t>
      </w:r>
    </w:p>
    <w:p w14:paraId="05F4338F" w14:textId="77777777" w:rsidR="001A2C0F" w:rsidRDefault="001A2C0F" w:rsidP="001A2C0F"/>
    <w:p w14:paraId="046A9D31" w14:textId="77777777" w:rsidR="001A2C0F" w:rsidRDefault="001A2C0F" w:rsidP="001A2C0F">
      <w:r>
        <w:t>A single transaction should not span:</w:t>
      </w:r>
    </w:p>
    <w:p w14:paraId="091D02AC" w14:textId="77777777" w:rsidR="001A2C0F" w:rsidRDefault="001A2C0F" w:rsidP="001A2C0F">
      <w:r>
        <w:t>- multiple services</w:t>
      </w:r>
    </w:p>
    <w:p w14:paraId="38FC37DB" w14:textId="77777777" w:rsidR="001A2C0F" w:rsidRDefault="001A2C0F" w:rsidP="001A2C0F">
      <w:r>
        <w:t>- multiple databases</w:t>
      </w:r>
    </w:p>
    <w:p w14:paraId="3EF7AF51" w14:textId="77777777" w:rsidR="001A2C0F" w:rsidRDefault="001A2C0F" w:rsidP="001A2C0F">
      <w:r>
        <w:t>- external HTTP calls</w:t>
      </w:r>
    </w:p>
    <w:p w14:paraId="3F0D7956" w14:textId="77777777" w:rsidR="001A2C0F" w:rsidRDefault="001A2C0F" w:rsidP="001A2C0F"/>
    <w:p w14:paraId="02F4B9F4" w14:textId="77777777" w:rsidR="001A2C0F" w:rsidRDefault="001A2C0F" w:rsidP="001A2C0F">
      <w:r>
        <w:t>Instead, coordinate through:</w:t>
      </w:r>
    </w:p>
    <w:p w14:paraId="018E73BA" w14:textId="77777777" w:rsidR="001A2C0F" w:rsidRDefault="001A2C0F" w:rsidP="001A2C0F">
      <w:r>
        <w:t>- events</w:t>
      </w:r>
    </w:p>
    <w:p w14:paraId="50FA4EE2" w14:textId="77777777" w:rsidR="001A2C0F" w:rsidRDefault="001A2C0F" w:rsidP="001A2C0F">
      <w:r>
        <w:t>- queues</w:t>
      </w:r>
    </w:p>
    <w:p w14:paraId="2DB11A4D" w14:textId="77777777" w:rsidR="001A2C0F" w:rsidRDefault="001A2C0F" w:rsidP="001A2C0F">
      <w:r>
        <w:t>- sagas</w:t>
      </w:r>
    </w:p>
    <w:p w14:paraId="7E4AB969" w14:textId="77777777" w:rsidR="001A2C0F" w:rsidRDefault="001A2C0F" w:rsidP="001A2C0F">
      <w:r>
        <w:t>- eventual consistency</w:t>
      </w:r>
    </w:p>
    <w:p w14:paraId="13B7EF40" w14:textId="77777777" w:rsidR="001A2C0F" w:rsidRDefault="001A2C0F" w:rsidP="001A2C0F"/>
    <w:p w14:paraId="126238B4" w14:textId="77777777" w:rsidR="001A2C0F" w:rsidRDefault="001A2C0F" w:rsidP="001A2C0F">
      <w:r>
        <w:t>This is an important architecture principle.</w:t>
      </w:r>
    </w:p>
    <w:p w14:paraId="5D260BAF" w14:textId="77777777" w:rsidR="001A2C0F" w:rsidRDefault="001A2C0F" w:rsidP="001A2C0F"/>
    <w:p w14:paraId="179B1E8E" w14:textId="77777777" w:rsidR="001A2C0F" w:rsidRDefault="001A2C0F" w:rsidP="001A2C0F">
      <w:r>
        <w:t>---</w:t>
      </w:r>
    </w:p>
    <w:p w14:paraId="34EFE93B" w14:textId="77777777" w:rsidR="001A2C0F" w:rsidRDefault="001A2C0F" w:rsidP="001A2C0F"/>
    <w:p w14:paraId="72D34663" w14:textId="77777777" w:rsidR="001A2C0F" w:rsidRDefault="001A2C0F" w:rsidP="001A2C0F">
      <w:r>
        <w:t># Best practices</w:t>
      </w:r>
    </w:p>
    <w:p w14:paraId="2E402885" w14:textId="77777777" w:rsidR="001A2C0F" w:rsidRDefault="001A2C0F" w:rsidP="001A2C0F"/>
    <w:p w14:paraId="6E5F4729" w14:textId="77777777" w:rsidR="001A2C0F" w:rsidRDefault="001A2C0F" w:rsidP="001A2C0F">
      <w:r>
        <w:t>### Keep transactions short</w:t>
      </w:r>
    </w:p>
    <w:p w14:paraId="5839EFB9" w14:textId="77777777" w:rsidR="001A2C0F" w:rsidRDefault="001A2C0F" w:rsidP="001A2C0F">
      <w:r>
        <w:t>Long transactions hold locks longer and reduce throughput.</w:t>
      </w:r>
    </w:p>
    <w:p w14:paraId="41AE618D" w14:textId="77777777" w:rsidR="001A2C0F" w:rsidRDefault="001A2C0F" w:rsidP="001A2C0F"/>
    <w:p w14:paraId="59E133CA" w14:textId="77777777" w:rsidR="001A2C0F" w:rsidRDefault="001A2C0F" w:rsidP="001A2C0F">
      <w:r>
        <w:t>### Put transactional logic in the service layer</w:t>
      </w:r>
    </w:p>
    <w:p w14:paraId="2F8CB6DB" w14:textId="77777777" w:rsidR="001A2C0F" w:rsidRDefault="001A2C0F" w:rsidP="001A2C0F">
      <w:r>
        <w:t>Controllers should usually not manage transactions directly.</w:t>
      </w:r>
    </w:p>
    <w:p w14:paraId="444FCDAB" w14:textId="77777777" w:rsidR="001A2C0F" w:rsidRDefault="001A2C0F" w:rsidP="001A2C0F"/>
    <w:p w14:paraId="4491F85B" w14:textId="77777777" w:rsidR="001A2C0F" w:rsidRDefault="001A2C0F" w:rsidP="001A2C0F">
      <w:r>
        <w:t>### Avoid external calls inside long transactions</w:t>
      </w:r>
    </w:p>
    <w:p w14:paraId="2EF18FBB" w14:textId="77777777" w:rsidR="001A2C0F" w:rsidRDefault="001A2C0F" w:rsidP="001A2C0F">
      <w:r>
        <w:t>Network calls can make transactions slow and fragile.</w:t>
      </w:r>
    </w:p>
    <w:p w14:paraId="0423B627" w14:textId="77777777" w:rsidR="001A2C0F" w:rsidRDefault="001A2C0F" w:rsidP="001A2C0F"/>
    <w:p w14:paraId="690FB900" w14:textId="77777777" w:rsidR="001A2C0F" w:rsidRDefault="001A2C0F" w:rsidP="001A2C0F">
      <w:r>
        <w:t>### Be careful with exception handling</w:t>
      </w:r>
    </w:p>
    <w:p w14:paraId="1B39361B" w14:textId="77777777" w:rsidR="001A2C0F" w:rsidRDefault="001A2C0F" w:rsidP="001A2C0F">
      <w:r>
        <w:lastRenderedPageBreak/>
        <w:t>If you catch exceptions and do not rethrow them, Spring may think the transaction succeeded.</w:t>
      </w:r>
    </w:p>
    <w:p w14:paraId="7CDD5C02" w14:textId="77777777" w:rsidR="001A2C0F" w:rsidRDefault="001A2C0F" w:rsidP="001A2C0F"/>
    <w:p w14:paraId="531FAD64" w14:textId="77777777" w:rsidR="001A2C0F" w:rsidRDefault="001A2C0F" w:rsidP="001A2C0F">
      <w:r>
        <w:t>### Use the right propagation</w:t>
      </w:r>
    </w:p>
    <w:p w14:paraId="014BA821" w14:textId="77777777" w:rsidR="001A2C0F" w:rsidRDefault="001A2C0F" w:rsidP="001A2C0F">
      <w:r>
        <w:t>Do not use `REQUIRES_NEW` casually, because it changes commit behavior and can be confusing.</w:t>
      </w:r>
    </w:p>
    <w:p w14:paraId="4E7DA273" w14:textId="77777777" w:rsidR="001A2C0F" w:rsidRDefault="001A2C0F" w:rsidP="001A2C0F"/>
    <w:p w14:paraId="44CDF2EA" w14:textId="77777777" w:rsidR="001A2C0F" w:rsidRDefault="001A2C0F" w:rsidP="001A2C0F">
      <w:r>
        <w:t>### Make transactional methods public when using proxy-based AOP</w:t>
      </w:r>
    </w:p>
    <w:p w14:paraId="2BECD7D8" w14:textId="77777777" w:rsidR="001A2C0F" w:rsidRDefault="001A2C0F" w:rsidP="001A2C0F">
      <w:r>
        <w:t>Spring proxies often rely on public methods for transactional behavior.</w:t>
      </w:r>
    </w:p>
    <w:p w14:paraId="38215555" w14:textId="77777777" w:rsidR="001A2C0F" w:rsidRDefault="001A2C0F" w:rsidP="001A2C0F"/>
    <w:p w14:paraId="71D36BE0" w14:textId="77777777" w:rsidR="001A2C0F" w:rsidRDefault="001A2C0F" w:rsidP="001A2C0F">
      <w:r>
        <w:t>---</w:t>
      </w:r>
    </w:p>
    <w:p w14:paraId="56DE73F3" w14:textId="77777777" w:rsidR="001A2C0F" w:rsidRDefault="001A2C0F" w:rsidP="001A2C0F"/>
    <w:p w14:paraId="2F13099F" w14:textId="77777777" w:rsidR="001A2C0F" w:rsidRDefault="001A2C0F" w:rsidP="001A2C0F">
      <w:r>
        <w:t># Common mistakes</w:t>
      </w:r>
    </w:p>
    <w:p w14:paraId="0864D229" w14:textId="77777777" w:rsidR="001A2C0F" w:rsidRDefault="001A2C0F" w:rsidP="001A2C0F"/>
    <w:p w14:paraId="1EDF279E" w14:textId="77777777" w:rsidR="001A2C0F" w:rsidRDefault="001A2C0F" w:rsidP="001A2C0F">
      <w:r>
        <w:t>- expecting checked exceptions to roll back automatically</w:t>
      </w:r>
    </w:p>
    <w:p w14:paraId="71FF9F21" w14:textId="77777777" w:rsidR="001A2C0F" w:rsidRDefault="001A2C0F" w:rsidP="001A2C0F">
      <w:r>
        <w:t>- calling transactional methods internally and bypassing the proxy</w:t>
      </w:r>
    </w:p>
    <w:p w14:paraId="7688A0CF" w14:textId="77777777" w:rsidR="001A2C0F" w:rsidRDefault="001A2C0F" w:rsidP="001A2C0F">
      <w:r>
        <w:t>- keeping transactions open during slow remote calls</w:t>
      </w:r>
    </w:p>
    <w:p w14:paraId="728E0DB9" w14:textId="77777777" w:rsidR="001A2C0F" w:rsidRDefault="001A2C0F" w:rsidP="001A2C0F">
      <w:r>
        <w:t>- using transactions across services</w:t>
      </w:r>
    </w:p>
    <w:p w14:paraId="4EB15B08" w14:textId="77777777" w:rsidR="001A2C0F" w:rsidRDefault="001A2C0F" w:rsidP="001A2C0F">
      <w:r>
        <w:t>- mixing business orchestration and database transaction logic incorrectly</w:t>
      </w:r>
    </w:p>
    <w:p w14:paraId="04FE203F" w14:textId="77777777" w:rsidR="001A2C0F" w:rsidRDefault="001A2C0F" w:rsidP="001A2C0F">
      <w:r>
        <w:t>- ignoring isolation and concurrency issues</w:t>
      </w:r>
    </w:p>
    <w:p w14:paraId="2427B84D" w14:textId="77777777" w:rsidR="001A2C0F" w:rsidRDefault="001A2C0F" w:rsidP="001A2C0F"/>
    <w:p w14:paraId="22D62A48" w14:textId="77777777" w:rsidR="001A2C0F" w:rsidRDefault="001A2C0F" w:rsidP="001A2C0F">
      <w:r>
        <w:t>---</w:t>
      </w:r>
    </w:p>
    <w:p w14:paraId="0D20CA80" w14:textId="77777777" w:rsidR="001A2C0F" w:rsidRDefault="001A2C0F" w:rsidP="001A2C0F"/>
    <w:p w14:paraId="3E0548C6" w14:textId="77777777" w:rsidR="001A2C0F" w:rsidRDefault="001A2C0F" w:rsidP="001A2C0F">
      <w:r>
        <w:t># Real-world example: placing an order</w:t>
      </w:r>
    </w:p>
    <w:p w14:paraId="6BC59737" w14:textId="77777777" w:rsidR="001A2C0F" w:rsidRDefault="001A2C0F" w:rsidP="001A2C0F"/>
    <w:p w14:paraId="1646F72B" w14:textId="77777777" w:rsidR="001A2C0F" w:rsidRDefault="001A2C0F" w:rsidP="001A2C0F">
      <w:r>
        <w:t>A practical order flow might be:</w:t>
      </w:r>
    </w:p>
    <w:p w14:paraId="3B84EC89" w14:textId="77777777" w:rsidR="001A2C0F" w:rsidRDefault="001A2C0F" w:rsidP="001A2C0F"/>
    <w:p w14:paraId="75731B48" w14:textId="77777777" w:rsidR="001A2C0F" w:rsidRDefault="001A2C0F" w:rsidP="001A2C0F">
      <w:r>
        <w:t>1. Start transaction</w:t>
      </w:r>
    </w:p>
    <w:p w14:paraId="5BEA9F5A" w14:textId="77777777" w:rsidR="001A2C0F" w:rsidRDefault="001A2C0F" w:rsidP="001A2C0F">
      <w:r>
        <w:t>2. Save order as `PENDING`</w:t>
      </w:r>
    </w:p>
    <w:p w14:paraId="52F025D2" w14:textId="77777777" w:rsidR="001A2C0F" w:rsidRDefault="001A2C0F" w:rsidP="001A2C0F">
      <w:r>
        <w:t>3. Reserve inventory</w:t>
      </w:r>
    </w:p>
    <w:p w14:paraId="61E7D93B" w14:textId="77777777" w:rsidR="001A2C0F" w:rsidRDefault="001A2C0F" w:rsidP="001A2C0F">
      <w:r>
        <w:t>4. Commit transaction</w:t>
      </w:r>
    </w:p>
    <w:p w14:paraId="16859483" w14:textId="77777777" w:rsidR="001A2C0F" w:rsidRDefault="001A2C0F" w:rsidP="001A2C0F">
      <w:r>
        <w:t>5. Publish event for payment or downstream processing</w:t>
      </w:r>
    </w:p>
    <w:p w14:paraId="1D9F2488" w14:textId="77777777" w:rsidR="001A2C0F" w:rsidRDefault="001A2C0F" w:rsidP="001A2C0F"/>
    <w:p w14:paraId="7D493F0F" w14:textId="77777777" w:rsidR="001A2C0F" w:rsidRDefault="001A2C0F" w:rsidP="001A2C0F">
      <w:r>
        <w:t>In some architectures, you would not charge payment inside the same DB transaction if payment is an external action. You would use an event or saga.</w:t>
      </w:r>
    </w:p>
    <w:p w14:paraId="7E05117D" w14:textId="77777777" w:rsidR="001A2C0F" w:rsidRDefault="001A2C0F" w:rsidP="001A2C0F"/>
    <w:p w14:paraId="237CF01B" w14:textId="77777777" w:rsidR="001A2C0F" w:rsidRDefault="001A2C0F" w:rsidP="001A2C0F">
      <w:r>
        <w:t>This is a good example of using transactions for local consistency, not global orchestration.</w:t>
      </w:r>
    </w:p>
    <w:p w14:paraId="0B1413DA" w14:textId="77777777" w:rsidR="001A2C0F" w:rsidRDefault="001A2C0F" w:rsidP="001A2C0F"/>
    <w:p w14:paraId="1C4A5615" w14:textId="77777777" w:rsidR="001A2C0F" w:rsidRDefault="001A2C0F" w:rsidP="001A2C0F">
      <w:r>
        <w:t>---</w:t>
      </w:r>
    </w:p>
    <w:p w14:paraId="6AD52CD5" w14:textId="77777777" w:rsidR="001A2C0F" w:rsidRDefault="001A2C0F" w:rsidP="001A2C0F"/>
    <w:p w14:paraId="0F25D2FB" w14:textId="77777777" w:rsidR="001A2C0F" w:rsidRDefault="001A2C0F" w:rsidP="001A2C0F">
      <w:r>
        <w:t># Final mental model</w:t>
      </w:r>
    </w:p>
    <w:p w14:paraId="391B945E" w14:textId="77777777" w:rsidR="001A2C0F" w:rsidRDefault="001A2C0F" w:rsidP="001A2C0F"/>
    <w:p w14:paraId="7217A1ED" w14:textId="77777777" w:rsidR="001A2C0F" w:rsidRDefault="001A2C0F" w:rsidP="001A2C0F">
      <w:r>
        <w:t>Spring transactions are a way to define **atomic, consistent database work** at the service level.</w:t>
      </w:r>
    </w:p>
    <w:p w14:paraId="0FAC01C1" w14:textId="77777777" w:rsidR="001A2C0F" w:rsidRDefault="001A2C0F" w:rsidP="001A2C0F"/>
    <w:p w14:paraId="54CBF7F1" w14:textId="77777777" w:rsidR="001A2C0F" w:rsidRDefault="001A2C0F" w:rsidP="001A2C0F">
      <w:r>
        <w:lastRenderedPageBreak/>
        <w:t>Use them when you need:</w:t>
      </w:r>
    </w:p>
    <w:p w14:paraId="2FF3C68C" w14:textId="77777777" w:rsidR="001A2C0F" w:rsidRDefault="001A2C0F" w:rsidP="001A2C0F">
      <w:r>
        <w:t>- all-or-nothing database updates</w:t>
      </w:r>
    </w:p>
    <w:p w14:paraId="3614B536" w14:textId="77777777" w:rsidR="001A2C0F" w:rsidRDefault="001A2C0F" w:rsidP="001A2C0F">
      <w:r>
        <w:t>- rollback on failure</w:t>
      </w:r>
    </w:p>
    <w:p w14:paraId="5378B5FA" w14:textId="77777777" w:rsidR="001A2C0F" w:rsidRDefault="001A2C0F" w:rsidP="001A2C0F">
      <w:r>
        <w:t>- consistent business state</w:t>
      </w:r>
    </w:p>
    <w:p w14:paraId="58EA1E19" w14:textId="77777777" w:rsidR="001A2C0F" w:rsidRDefault="001A2C0F" w:rsidP="001A2C0F">
      <w:r>
        <w:t>- cleaner service-layer code</w:t>
      </w:r>
    </w:p>
    <w:p w14:paraId="28917C9A" w14:textId="77777777" w:rsidR="001A2C0F" w:rsidRDefault="001A2C0F" w:rsidP="001A2C0F"/>
    <w:p w14:paraId="7065D96A" w14:textId="77777777" w:rsidR="001A2C0F" w:rsidRDefault="001A2C0F" w:rsidP="001A2C0F">
      <w:r>
        <w:t>Remember:</w:t>
      </w:r>
    </w:p>
    <w:p w14:paraId="0E529D90" w14:textId="77777777" w:rsidR="001A2C0F" w:rsidRDefault="001A2C0F" w:rsidP="001A2C0F">
      <w:r>
        <w:t>- `@Transactional` is the common approach</w:t>
      </w:r>
    </w:p>
    <w:p w14:paraId="12736014" w14:textId="77777777" w:rsidR="001A2C0F" w:rsidRDefault="001A2C0F" w:rsidP="001A2C0F">
      <w:r>
        <w:t>- rollback behavior depends on exception type</w:t>
      </w:r>
    </w:p>
    <w:p w14:paraId="6F398CAB" w14:textId="77777777" w:rsidR="001A2C0F" w:rsidRDefault="001A2C0F" w:rsidP="001A2C0F">
      <w:r>
        <w:t>- propagation and isolation matter</w:t>
      </w:r>
    </w:p>
    <w:p w14:paraId="0DD67F2D" w14:textId="77777777" w:rsidR="001A2C0F" w:rsidRDefault="001A2C0F" w:rsidP="001A2C0F">
      <w:r>
        <w:t>- transactions should be short</w:t>
      </w:r>
    </w:p>
    <w:p w14:paraId="78D988FB" w14:textId="77777777" w:rsidR="001A2C0F" w:rsidRDefault="001A2C0F" w:rsidP="001A2C0F">
      <w:r>
        <w:t>- they do not replace distributed coordination patterns</w:t>
      </w:r>
    </w:p>
    <w:p w14:paraId="4C6908C2" w14:textId="77777777" w:rsidR="001A2C0F" w:rsidRDefault="001A2C0F" w:rsidP="001A2C0F"/>
    <w:p w14:paraId="7481D2D0" w14:textId="77777777" w:rsidR="001A2C0F" w:rsidRDefault="001A2C0F" w:rsidP="001A2C0F">
      <w:r>
        <w:t>If you want, I can also explain:</w:t>
      </w:r>
    </w:p>
    <w:p w14:paraId="33817BAF" w14:textId="77777777" w:rsidR="001A2C0F" w:rsidRDefault="001A2C0F" w:rsidP="001A2C0F">
      <w:r>
        <w:t>1. **Spring transaction propagation with examples**</w:t>
      </w:r>
    </w:p>
    <w:p w14:paraId="0972C7D0" w14:textId="77777777" w:rsidR="001A2C0F" w:rsidRDefault="001A2C0F" w:rsidP="001A2C0F">
      <w:r>
        <w:t>2. **Rollback rules in Spring transactions**</w:t>
      </w:r>
    </w:p>
    <w:p w14:paraId="136824DF" w14:textId="77777777" w:rsidR="001A2C0F" w:rsidRDefault="001A2C0F" w:rsidP="001A2C0F">
      <w:r>
        <w:t>3. **Transaction isolation levels in detail**</w:t>
      </w:r>
    </w:p>
    <w:p w14:paraId="052A7062" w14:textId="1D5B3C3B" w:rsidR="001A2C0F" w:rsidRDefault="001A2C0F" w:rsidP="001A2C0F">
      <w:r>
        <w:t>4. **Spring transactions with JPA and Hibernate**</w:t>
      </w:r>
    </w:p>
    <w:p w14:paraId="34DB4701" w14:textId="77777777" w:rsidR="00303CC9" w:rsidRDefault="00303CC9" w:rsidP="001A2C0F"/>
    <w:p w14:paraId="355B69FE" w14:textId="77777777" w:rsidR="00303CC9" w:rsidRDefault="00303CC9" w:rsidP="001A2C0F"/>
    <w:p w14:paraId="41045AD3" w14:textId="77777777" w:rsidR="00303CC9" w:rsidRDefault="00303CC9" w:rsidP="001A2C0F"/>
    <w:p w14:paraId="7A9570BB" w14:textId="77777777" w:rsidR="00303CC9" w:rsidRDefault="00303CC9" w:rsidP="001A2C0F"/>
    <w:p w14:paraId="30E5656E" w14:textId="77777777" w:rsidR="00303CC9" w:rsidRDefault="00303CC9" w:rsidP="001A2C0F"/>
    <w:p w14:paraId="6678822C" w14:textId="77777777" w:rsidR="00303CC9" w:rsidRDefault="00303CC9" w:rsidP="001A2C0F"/>
    <w:p w14:paraId="43CA9393" w14:textId="6ADB6C04" w:rsidR="00303CC9" w:rsidRDefault="001046A1" w:rsidP="00D8795F">
      <w:pPr>
        <w:pStyle w:val="Heading1"/>
        <w:numPr>
          <w:ilvl w:val="0"/>
          <w:numId w:val="13"/>
        </w:numPr>
        <w:jc w:val="center"/>
      </w:pPr>
      <w:bookmarkStart w:id="44" w:name="_Toc234595952"/>
      <w:r>
        <w:lastRenderedPageBreak/>
        <w:t>Spring Transactions with JPA and Hibernate</w:t>
      </w:r>
      <w:bookmarkEnd w:id="44"/>
    </w:p>
    <w:p w14:paraId="75CD15AC" w14:textId="77777777" w:rsidR="001046A1" w:rsidRPr="001046A1" w:rsidRDefault="001046A1" w:rsidP="001046A1"/>
    <w:p w14:paraId="4A49DD46" w14:textId="77777777" w:rsidR="00303CC9" w:rsidRDefault="00303CC9" w:rsidP="00303CC9">
      <w:r>
        <w:t>Spring Transactions with JPA and Hibernate is really about how **Spring manages database transactions**, while **JPA/Hibernate manage entity state and SQL generation** inside those transactions.</w:t>
      </w:r>
    </w:p>
    <w:p w14:paraId="0EBAB40E" w14:textId="77777777" w:rsidR="00303CC9" w:rsidRDefault="00303CC9" w:rsidP="00303CC9"/>
    <w:p w14:paraId="2B9A2699" w14:textId="77777777" w:rsidR="00303CC9" w:rsidRDefault="00303CC9" w:rsidP="00303CC9">
      <w:r>
        <w:t>A lot of confusion comes from treating these as separate things. In practice, they work together closely:</w:t>
      </w:r>
    </w:p>
    <w:p w14:paraId="53C7872F" w14:textId="77777777" w:rsidR="00303CC9" w:rsidRDefault="00303CC9" w:rsidP="00303CC9"/>
    <w:p w14:paraId="2899FA7B" w14:textId="77777777" w:rsidR="00303CC9" w:rsidRDefault="00303CC9" w:rsidP="00303CC9">
      <w:r>
        <w:t>- **Spring** opens, commits, and rolls back the transaction.</w:t>
      </w:r>
    </w:p>
    <w:p w14:paraId="362B0372" w14:textId="77777777" w:rsidR="00303CC9" w:rsidRDefault="00303CC9" w:rsidP="00303CC9">
      <w:r>
        <w:t>- **JPA/Hibernate** track entity changes and flush SQL to the database when needed.</w:t>
      </w:r>
    </w:p>
    <w:p w14:paraId="2B30002F" w14:textId="77777777" w:rsidR="00303CC9" w:rsidRDefault="00303CC9" w:rsidP="00303CC9"/>
    <w:p w14:paraId="6B83E7C2" w14:textId="77777777" w:rsidR="00303CC9" w:rsidRDefault="00303CC9" w:rsidP="00303CC9">
      <w:r>
        <w:t>If you understand that division of responsibility, the whole topic becomes much easier.</w:t>
      </w:r>
    </w:p>
    <w:p w14:paraId="3E5EF1C4" w14:textId="77777777" w:rsidR="00303CC9" w:rsidRDefault="00303CC9" w:rsidP="00303CC9"/>
    <w:p w14:paraId="5B6DC272" w14:textId="77777777" w:rsidR="00303CC9" w:rsidRDefault="00303CC9" w:rsidP="00303CC9">
      <w:r>
        <w:t>## The big picture</w:t>
      </w:r>
    </w:p>
    <w:p w14:paraId="1CC96BE1" w14:textId="77777777" w:rsidR="00303CC9" w:rsidRDefault="00303CC9" w:rsidP="00303CC9"/>
    <w:p w14:paraId="763C4FC1" w14:textId="77777777" w:rsidR="00303CC9" w:rsidRDefault="00303CC9" w:rsidP="00303CC9">
      <w:r>
        <w:t>When a service method is marked `@Transactional`, Spring creates a transaction boundary around it. Inside that boundary, Hibernate can:</w:t>
      </w:r>
    </w:p>
    <w:p w14:paraId="02CCA816" w14:textId="77777777" w:rsidR="00303CC9" w:rsidRDefault="00303CC9" w:rsidP="00303CC9">
      <w:r>
        <w:t>- load entities</w:t>
      </w:r>
    </w:p>
    <w:p w14:paraId="005908F9" w14:textId="77777777" w:rsidR="00303CC9" w:rsidRDefault="00303CC9" w:rsidP="00303CC9">
      <w:r>
        <w:t>- track modifications</w:t>
      </w:r>
    </w:p>
    <w:p w14:paraId="72B9D5AE" w14:textId="77777777" w:rsidR="00303CC9" w:rsidRDefault="00303CC9" w:rsidP="00303CC9">
      <w:r>
        <w:lastRenderedPageBreak/>
        <w:t>- delay SQL execution</w:t>
      </w:r>
    </w:p>
    <w:p w14:paraId="5E475EE7" w14:textId="77777777" w:rsidR="00303CC9" w:rsidRDefault="00303CC9" w:rsidP="00303CC9">
      <w:r>
        <w:t>- flush changes before commit</w:t>
      </w:r>
    </w:p>
    <w:p w14:paraId="7310A6BF" w14:textId="77777777" w:rsidR="00303CC9" w:rsidRDefault="00303CC9" w:rsidP="00303CC9"/>
    <w:p w14:paraId="60D9DDA1" w14:textId="77777777" w:rsidR="00303CC9" w:rsidRDefault="00303CC9" w:rsidP="00303CC9">
      <w:r>
        <w:t>At commit time, Spring tells the transaction manager to commit, and Hibernate flushes any pending changes if needed.</w:t>
      </w:r>
    </w:p>
    <w:p w14:paraId="2118473A" w14:textId="77777777" w:rsidR="00303CC9" w:rsidRDefault="00303CC9" w:rsidP="00303CC9"/>
    <w:p w14:paraId="3B713877" w14:textId="77777777" w:rsidR="00303CC9" w:rsidRDefault="00303CC9" w:rsidP="00303CC9">
      <w:r>
        <w:t>```mermaid</w:t>
      </w:r>
    </w:p>
    <w:p w14:paraId="018FF025" w14:textId="77777777" w:rsidR="00303CC9" w:rsidRDefault="00303CC9" w:rsidP="00303CC9">
      <w:r>
        <w:t>flowchart TB</w:t>
      </w:r>
    </w:p>
    <w:p w14:paraId="09FC76CA" w14:textId="77777777" w:rsidR="00303CC9" w:rsidRDefault="00303CC9" w:rsidP="00303CC9">
      <w:r>
        <w:t xml:space="preserve">    Client[Service Method] --&gt; SpringTx[Spring Transaction Boundary]</w:t>
      </w:r>
    </w:p>
    <w:p w14:paraId="3565D177" w14:textId="77777777" w:rsidR="00303CC9" w:rsidRDefault="00303CC9" w:rsidP="00303CC9">
      <w:r>
        <w:t xml:space="preserve">    SpringTx --&gt; EntityManager[JPA EntityManager]</w:t>
      </w:r>
    </w:p>
    <w:p w14:paraId="1E219C69" w14:textId="77777777" w:rsidR="00303CC9" w:rsidRDefault="00303CC9" w:rsidP="00303CC9">
      <w:r>
        <w:t xml:space="preserve">    EntityManager --&gt; Hibernate[Hibernate Session]</w:t>
      </w:r>
    </w:p>
    <w:p w14:paraId="0A7A1F98" w14:textId="77777777" w:rsidR="00303CC9" w:rsidRDefault="00303CC9" w:rsidP="00303CC9">
      <w:r>
        <w:t xml:space="preserve">    Hibernate --&gt; DB[(Database)]</w:t>
      </w:r>
    </w:p>
    <w:p w14:paraId="0A1ACD95" w14:textId="77777777" w:rsidR="00303CC9" w:rsidRDefault="00303CC9" w:rsidP="00303CC9"/>
    <w:p w14:paraId="414D8BEB" w14:textId="77777777" w:rsidR="00303CC9" w:rsidRDefault="00303CC9" w:rsidP="00303CC9">
      <w:r>
        <w:t xml:space="preserve">    style Client fill:#00ceff,stroke:#000000,stroke-width:2px,color:#000000</w:t>
      </w:r>
    </w:p>
    <w:p w14:paraId="56FD9873" w14:textId="77777777" w:rsidR="00303CC9" w:rsidRDefault="00303CC9" w:rsidP="00303CC9">
      <w:r>
        <w:t xml:space="preserve">    style SpringTx fill:#69db7c,stroke:#000000,stroke-width:2px,color:#000000</w:t>
      </w:r>
    </w:p>
    <w:p w14:paraId="59CE6B10" w14:textId="77777777" w:rsidR="00303CC9" w:rsidRDefault="00303CC9" w:rsidP="00303CC9">
      <w:r>
        <w:t xml:space="preserve">    style EntityManager fill:#ffd43b,stroke:#000000,stroke-width:2px,color:#000000</w:t>
      </w:r>
    </w:p>
    <w:p w14:paraId="5EEE253E" w14:textId="77777777" w:rsidR="00303CC9" w:rsidRDefault="00303CC9" w:rsidP="00303CC9">
      <w:r>
        <w:t xml:space="preserve">    style Hibernate fill:#ffd43b,stroke:#000000,stroke-width:2px,color:#000000</w:t>
      </w:r>
    </w:p>
    <w:p w14:paraId="7117B2F5" w14:textId="77777777" w:rsidR="00303CC9" w:rsidRDefault="00303CC9" w:rsidP="00303CC9">
      <w:r>
        <w:t xml:space="preserve">    style DB fill:#69db7c,stroke:#000000,stroke-width:2px,color:#000000</w:t>
      </w:r>
    </w:p>
    <w:p w14:paraId="35394F60" w14:textId="77777777" w:rsidR="00303CC9" w:rsidRDefault="00303CC9" w:rsidP="00303CC9">
      <w:r>
        <w:t>```</w:t>
      </w:r>
    </w:p>
    <w:p w14:paraId="72A6DEC7" w14:textId="77777777" w:rsidR="00303CC9" w:rsidRDefault="00303CC9" w:rsidP="00303CC9"/>
    <w:p w14:paraId="06BD6E62" w14:textId="77777777" w:rsidR="00303CC9" w:rsidRDefault="00303CC9" w:rsidP="00303CC9">
      <w:r>
        <w:lastRenderedPageBreak/>
        <w:t>## What JPA and Hibernate do</w:t>
      </w:r>
    </w:p>
    <w:p w14:paraId="2C406345" w14:textId="77777777" w:rsidR="00303CC9" w:rsidRDefault="00303CC9" w:rsidP="00303CC9"/>
    <w:p w14:paraId="3D2D145A" w14:textId="77777777" w:rsidR="00303CC9" w:rsidRDefault="00303CC9" w:rsidP="00303CC9">
      <w:r>
        <w:t>### JPA</w:t>
      </w:r>
    </w:p>
    <w:p w14:paraId="057282B6" w14:textId="77777777" w:rsidR="00303CC9" w:rsidRDefault="00303CC9" w:rsidP="00303CC9">
      <w:r>
        <w:t>JPA is the specification. It defines the standard API for:</w:t>
      </w:r>
    </w:p>
    <w:p w14:paraId="150D3492" w14:textId="77777777" w:rsidR="00303CC9" w:rsidRDefault="00303CC9" w:rsidP="00303CC9">
      <w:r>
        <w:t>- entities</w:t>
      </w:r>
    </w:p>
    <w:p w14:paraId="36A67E36" w14:textId="77777777" w:rsidR="00303CC9" w:rsidRDefault="00303CC9" w:rsidP="00303CC9">
      <w:r>
        <w:t>- persistence context</w:t>
      </w:r>
    </w:p>
    <w:p w14:paraId="2C44A7CC" w14:textId="77777777" w:rsidR="00303CC9" w:rsidRDefault="00303CC9" w:rsidP="00303CC9">
      <w:r>
        <w:t>- transactions</w:t>
      </w:r>
    </w:p>
    <w:p w14:paraId="60E61034" w14:textId="77777777" w:rsidR="00303CC9" w:rsidRDefault="00303CC9" w:rsidP="00303CC9">
      <w:r>
        <w:t>- entity lifecycle operations</w:t>
      </w:r>
    </w:p>
    <w:p w14:paraId="75088596" w14:textId="77777777" w:rsidR="00303CC9" w:rsidRDefault="00303CC9" w:rsidP="00303CC9"/>
    <w:p w14:paraId="62F9BE81" w14:textId="77777777" w:rsidR="00303CC9" w:rsidRDefault="00303CC9" w:rsidP="00303CC9">
      <w:r>
        <w:t>### Hibernate</w:t>
      </w:r>
    </w:p>
    <w:p w14:paraId="220E542D" w14:textId="77777777" w:rsidR="00303CC9" w:rsidRDefault="00303CC9" w:rsidP="00303CC9">
      <w:r>
        <w:t>Hibernate is the most common JPA implementation. It actually performs the ORM work:</w:t>
      </w:r>
    </w:p>
    <w:p w14:paraId="1ABFF8C0" w14:textId="77777777" w:rsidR="00303CC9" w:rsidRDefault="00303CC9" w:rsidP="00303CC9">
      <w:r>
        <w:t>- mapping entities to tables</w:t>
      </w:r>
    </w:p>
    <w:p w14:paraId="51B68C48" w14:textId="77777777" w:rsidR="00303CC9" w:rsidRDefault="00303CC9" w:rsidP="00303CC9">
      <w:r>
        <w:t>- generating SQL</w:t>
      </w:r>
    </w:p>
    <w:p w14:paraId="63307847" w14:textId="77777777" w:rsidR="00303CC9" w:rsidRDefault="00303CC9" w:rsidP="00303CC9">
      <w:r>
        <w:t>- tracking dirty entities</w:t>
      </w:r>
    </w:p>
    <w:p w14:paraId="558318A1" w14:textId="77777777" w:rsidR="00303CC9" w:rsidRDefault="00303CC9" w:rsidP="00303CC9">
      <w:r>
        <w:t>- handling flush and lazy loading</w:t>
      </w:r>
    </w:p>
    <w:p w14:paraId="2154B45A" w14:textId="77777777" w:rsidR="00303CC9" w:rsidRDefault="00303CC9" w:rsidP="00303CC9"/>
    <w:p w14:paraId="4997AEB2" w14:textId="77777777" w:rsidR="00303CC9" w:rsidRDefault="00303CC9" w:rsidP="00303CC9">
      <w:r>
        <w:t>So when people say “JPA with Hibernate,” they usually mean:</w:t>
      </w:r>
    </w:p>
    <w:p w14:paraId="5B15BFE0" w14:textId="77777777" w:rsidR="00303CC9" w:rsidRDefault="00303CC9" w:rsidP="00303CC9">
      <w:r>
        <w:t>- JPA APIs in the code</w:t>
      </w:r>
    </w:p>
    <w:p w14:paraId="6C6ECCB7" w14:textId="77777777" w:rsidR="00303CC9" w:rsidRDefault="00303CC9" w:rsidP="00303CC9">
      <w:r>
        <w:t>- Hibernate as the underlying provider</w:t>
      </w:r>
    </w:p>
    <w:p w14:paraId="71B0683C" w14:textId="77777777" w:rsidR="00303CC9" w:rsidRDefault="00303CC9" w:rsidP="00303CC9"/>
    <w:p w14:paraId="179BCB66" w14:textId="77777777" w:rsidR="00303CC9" w:rsidRDefault="00303CC9" w:rsidP="00303CC9">
      <w:r>
        <w:t>---</w:t>
      </w:r>
    </w:p>
    <w:p w14:paraId="4ED6B66F" w14:textId="77777777" w:rsidR="00303CC9" w:rsidRDefault="00303CC9" w:rsidP="00303CC9"/>
    <w:p w14:paraId="1E21AAE0" w14:textId="77777777" w:rsidR="00303CC9" w:rsidRDefault="00303CC9" w:rsidP="00303CC9">
      <w:r>
        <w:t># Entity state and persistence context</w:t>
      </w:r>
    </w:p>
    <w:p w14:paraId="0CA51218" w14:textId="77777777" w:rsidR="00303CC9" w:rsidRDefault="00303CC9" w:rsidP="00303CC9"/>
    <w:p w14:paraId="33B3D778" w14:textId="77777777" w:rsidR="00303CC9" w:rsidRDefault="00303CC9" w:rsidP="00303CC9">
      <w:r>
        <w:t>One of the most important concepts is the **persistence context**.</w:t>
      </w:r>
    </w:p>
    <w:p w14:paraId="155DEBA4" w14:textId="77777777" w:rsidR="00303CC9" w:rsidRDefault="00303CC9" w:rsidP="00303CC9"/>
    <w:p w14:paraId="4F25AC46" w14:textId="77777777" w:rsidR="00303CC9" w:rsidRDefault="00303CC9" w:rsidP="00303CC9">
      <w:r>
        <w:t>Inside a transaction, when Hibernate loads an entity, it puts it into the persistence context. That entity becomes **managed**.</w:t>
      </w:r>
    </w:p>
    <w:p w14:paraId="734ECE05" w14:textId="77777777" w:rsidR="00303CC9" w:rsidRDefault="00303CC9" w:rsidP="00303CC9"/>
    <w:p w14:paraId="314298CB" w14:textId="77777777" w:rsidR="00303CC9" w:rsidRDefault="00303CC9" w:rsidP="00303CC9">
      <w:r>
        <w:t>If you modify a managed entity, Hibernate notices the change and eventually writes it to the database.</w:t>
      </w:r>
    </w:p>
    <w:p w14:paraId="62EC6AB4" w14:textId="77777777" w:rsidR="00303CC9" w:rsidRDefault="00303CC9" w:rsidP="00303CC9"/>
    <w:p w14:paraId="22C655C2" w14:textId="77777777" w:rsidR="00303CC9" w:rsidRDefault="00303CC9" w:rsidP="00303CC9">
      <w:r>
        <w:t>## Example</w:t>
      </w:r>
    </w:p>
    <w:p w14:paraId="2DD4A934" w14:textId="77777777" w:rsidR="00303CC9" w:rsidRDefault="00303CC9" w:rsidP="00303CC9"/>
    <w:p w14:paraId="526BEC6F" w14:textId="77777777" w:rsidR="00303CC9" w:rsidRDefault="00303CC9" w:rsidP="00303CC9">
      <w:r>
        <w:t>```java</w:t>
      </w:r>
    </w:p>
    <w:p w14:paraId="115A2F2D" w14:textId="77777777" w:rsidR="00303CC9" w:rsidRDefault="00303CC9" w:rsidP="00303CC9">
      <w:r>
        <w:t>@Transactional</w:t>
      </w:r>
    </w:p>
    <w:p w14:paraId="4BD08473" w14:textId="77777777" w:rsidR="00303CC9" w:rsidRDefault="00303CC9" w:rsidP="00303CC9">
      <w:r>
        <w:t>public void updateUserName(Long id, String newName) {</w:t>
      </w:r>
    </w:p>
    <w:p w14:paraId="197604F9" w14:textId="77777777" w:rsidR="00303CC9" w:rsidRDefault="00303CC9" w:rsidP="00303CC9">
      <w:r>
        <w:t xml:space="preserve">    User user = userRepository.findById(id).orElseThrow();</w:t>
      </w:r>
    </w:p>
    <w:p w14:paraId="5FA98C16" w14:textId="77777777" w:rsidR="00303CC9" w:rsidRDefault="00303CC9" w:rsidP="00303CC9">
      <w:r>
        <w:t xml:space="preserve">    user.setName(newName);</w:t>
      </w:r>
    </w:p>
    <w:p w14:paraId="06701AB6" w14:textId="77777777" w:rsidR="00303CC9" w:rsidRDefault="00303CC9" w:rsidP="00303CC9">
      <w:r>
        <w:t>}</w:t>
      </w:r>
    </w:p>
    <w:p w14:paraId="15BD6F1E" w14:textId="77777777" w:rsidR="00303CC9" w:rsidRDefault="00303CC9" w:rsidP="00303CC9">
      <w:r>
        <w:t>```</w:t>
      </w:r>
    </w:p>
    <w:p w14:paraId="1F5C91D1" w14:textId="77777777" w:rsidR="00303CC9" w:rsidRDefault="00303CC9" w:rsidP="00303CC9"/>
    <w:p w14:paraId="3D52B014" w14:textId="77777777" w:rsidR="00303CC9" w:rsidRDefault="00303CC9" w:rsidP="00303CC9">
      <w:r>
        <w:t>You do not need to call `save()` explicitly here if the entity is managed. Hibernate detects the change during flush.</w:t>
      </w:r>
    </w:p>
    <w:p w14:paraId="2839CF1A" w14:textId="77777777" w:rsidR="00303CC9" w:rsidRDefault="00303CC9" w:rsidP="00303CC9"/>
    <w:p w14:paraId="4CCAD822" w14:textId="77777777" w:rsidR="00303CC9" w:rsidRDefault="00303CC9" w:rsidP="00303CC9">
      <w:r>
        <w:t>This is called **dirty checking**.</w:t>
      </w:r>
    </w:p>
    <w:p w14:paraId="1CD27954" w14:textId="77777777" w:rsidR="00303CC9" w:rsidRDefault="00303CC9" w:rsidP="00303CC9"/>
    <w:p w14:paraId="51855159" w14:textId="77777777" w:rsidR="00303CC9" w:rsidRDefault="00303CC9" w:rsidP="00303CC9">
      <w:r>
        <w:lastRenderedPageBreak/>
        <w:t>---</w:t>
      </w:r>
    </w:p>
    <w:p w14:paraId="028EA844" w14:textId="77777777" w:rsidR="00303CC9" w:rsidRDefault="00303CC9" w:rsidP="00303CC9"/>
    <w:p w14:paraId="35D9DF84" w14:textId="77777777" w:rsidR="00303CC9" w:rsidRDefault="00303CC9" w:rsidP="00303CC9">
      <w:r>
        <w:t># Dirty checking</w:t>
      </w:r>
    </w:p>
    <w:p w14:paraId="0260A83F" w14:textId="77777777" w:rsidR="00303CC9" w:rsidRDefault="00303CC9" w:rsidP="00303CC9"/>
    <w:p w14:paraId="51232279" w14:textId="77777777" w:rsidR="00303CC9" w:rsidRDefault="00303CC9" w:rsidP="00303CC9">
      <w:r>
        <w:t>Dirty checking means Hibernate compares the current state of a managed entity with its original state and determines what changed.</w:t>
      </w:r>
    </w:p>
    <w:p w14:paraId="4BEE4E88" w14:textId="77777777" w:rsidR="00303CC9" w:rsidRDefault="00303CC9" w:rsidP="00303CC9"/>
    <w:p w14:paraId="10478855" w14:textId="77777777" w:rsidR="00303CC9" w:rsidRDefault="00303CC9" w:rsidP="00303CC9">
      <w:r>
        <w:t>If `name` changed, Hibernate generates an `UPDATE` statement.</w:t>
      </w:r>
    </w:p>
    <w:p w14:paraId="2345DEF3" w14:textId="77777777" w:rsidR="00303CC9" w:rsidRDefault="00303CC9" w:rsidP="00303CC9"/>
    <w:p w14:paraId="4A86E159" w14:textId="77777777" w:rsidR="00303CC9" w:rsidRDefault="00303CC9" w:rsidP="00303CC9">
      <w:r>
        <w:t>This is one of the biggest advantages of JPA/Hibernate because it reduces manual SQL coding.</w:t>
      </w:r>
    </w:p>
    <w:p w14:paraId="338001B4" w14:textId="77777777" w:rsidR="00303CC9" w:rsidRDefault="00303CC9" w:rsidP="00303CC9"/>
    <w:p w14:paraId="50CE1F38" w14:textId="77777777" w:rsidR="00303CC9" w:rsidRDefault="00303CC9" w:rsidP="00303CC9">
      <w:r>
        <w:t>### Important point</w:t>
      </w:r>
    </w:p>
    <w:p w14:paraId="0E909677" w14:textId="77777777" w:rsidR="00303CC9" w:rsidRDefault="00303CC9" w:rsidP="00303CC9">
      <w:r>
        <w:t>Dirty checking works only for **managed entities inside an active persistence context**.</w:t>
      </w:r>
    </w:p>
    <w:p w14:paraId="5BE91504" w14:textId="77777777" w:rsidR="00303CC9" w:rsidRDefault="00303CC9" w:rsidP="00303CC9"/>
    <w:p w14:paraId="17D826BA" w14:textId="77777777" w:rsidR="00303CC9" w:rsidRDefault="00303CC9" w:rsidP="00303CC9">
      <w:r>
        <w:t>If the entity is detached, Hibernate will not track changes automatically.</w:t>
      </w:r>
    </w:p>
    <w:p w14:paraId="5A52731A" w14:textId="77777777" w:rsidR="00303CC9" w:rsidRDefault="00303CC9" w:rsidP="00303CC9"/>
    <w:p w14:paraId="28169BDE" w14:textId="77777777" w:rsidR="00303CC9" w:rsidRDefault="00303CC9" w:rsidP="00303CC9">
      <w:r>
        <w:t>---</w:t>
      </w:r>
    </w:p>
    <w:p w14:paraId="06664AF3" w14:textId="77777777" w:rsidR="00303CC9" w:rsidRDefault="00303CC9" w:rsidP="00303CC9"/>
    <w:p w14:paraId="1D5601B4" w14:textId="77777777" w:rsidR="00303CC9" w:rsidRDefault="00303CC9" w:rsidP="00303CC9">
      <w:r>
        <w:t># Flush vs commit</w:t>
      </w:r>
    </w:p>
    <w:p w14:paraId="078C1D6D" w14:textId="77777777" w:rsidR="00303CC9" w:rsidRDefault="00303CC9" w:rsidP="00303CC9"/>
    <w:p w14:paraId="25519991" w14:textId="77777777" w:rsidR="00303CC9" w:rsidRDefault="00303CC9" w:rsidP="00303CC9">
      <w:r>
        <w:t>This is one of the most important distinctions.</w:t>
      </w:r>
    </w:p>
    <w:p w14:paraId="467D27A4" w14:textId="77777777" w:rsidR="00303CC9" w:rsidRDefault="00303CC9" w:rsidP="00303CC9"/>
    <w:p w14:paraId="4A66A1DC" w14:textId="77777777" w:rsidR="00303CC9" w:rsidRDefault="00303CC9" w:rsidP="00303CC9">
      <w:r>
        <w:t>## Flush</w:t>
      </w:r>
    </w:p>
    <w:p w14:paraId="5E5C423F" w14:textId="77777777" w:rsidR="00303CC9" w:rsidRDefault="00303CC9" w:rsidP="00303CC9">
      <w:r>
        <w:t>Flush means Hibernate synchronizes pending changes with the database by executing SQL.</w:t>
      </w:r>
    </w:p>
    <w:p w14:paraId="1466561D" w14:textId="77777777" w:rsidR="00303CC9" w:rsidRDefault="00303CC9" w:rsidP="00303CC9"/>
    <w:p w14:paraId="3502473D" w14:textId="77777777" w:rsidR="00303CC9" w:rsidRDefault="00303CC9" w:rsidP="00303CC9">
      <w:r>
        <w:t>## Commit</w:t>
      </w:r>
    </w:p>
    <w:p w14:paraId="3373CB8C" w14:textId="77777777" w:rsidR="00303CC9" w:rsidRDefault="00303CC9" w:rsidP="00303CC9">
      <w:r>
        <w:t>Commit finalizes the database transaction.</w:t>
      </w:r>
    </w:p>
    <w:p w14:paraId="7C549245" w14:textId="77777777" w:rsidR="00303CC9" w:rsidRDefault="00303CC9" w:rsidP="00303CC9"/>
    <w:p w14:paraId="537C6E28" w14:textId="77777777" w:rsidR="00303CC9" w:rsidRDefault="00303CC9" w:rsidP="00303CC9">
      <w:r>
        <w:t>A flush can happen:</w:t>
      </w:r>
    </w:p>
    <w:p w14:paraId="679ACF91" w14:textId="77777777" w:rsidR="00303CC9" w:rsidRDefault="00303CC9" w:rsidP="00303CC9">
      <w:r>
        <w:t>- before commit</w:t>
      </w:r>
    </w:p>
    <w:p w14:paraId="3919E21D" w14:textId="77777777" w:rsidR="00303CC9" w:rsidRDefault="00303CC9" w:rsidP="00303CC9">
      <w:r>
        <w:t>- before running a query</w:t>
      </w:r>
    </w:p>
    <w:p w14:paraId="310456B7" w14:textId="77777777" w:rsidR="00303CC9" w:rsidRDefault="00303CC9" w:rsidP="00303CC9">
      <w:r>
        <w:t>- manually if requested</w:t>
      </w:r>
    </w:p>
    <w:p w14:paraId="0E7F7EB4" w14:textId="77777777" w:rsidR="00303CC9" w:rsidRDefault="00303CC9" w:rsidP="00303CC9"/>
    <w:p w14:paraId="4C2C7929" w14:textId="77777777" w:rsidR="00303CC9" w:rsidRDefault="00303CC9" w:rsidP="00303CC9">
      <w:r>
        <w:t>### Example</w:t>
      </w:r>
    </w:p>
    <w:p w14:paraId="6130F575" w14:textId="77777777" w:rsidR="00303CC9" w:rsidRDefault="00303CC9" w:rsidP="00303CC9">
      <w:r>
        <w:t>Inside a transaction:</w:t>
      </w:r>
    </w:p>
    <w:p w14:paraId="2E4561FF" w14:textId="77777777" w:rsidR="00303CC9" w:rsidRDefault="00303CC9" w:rsidP="00303CC9"/>
    <w:p w14:paraId="36CD3AF8" w14:textId="77777777" w:rsidR="00303CC9" w:rsidRDefault="00303CC9" w:rsidP="00303CC9">
      <w:r>
        <w:t>```java</w:t>
      </w:r>
    </w:p>
    <w:p w14:paraId="7A5C12EF" w14:textId="77777777" w:rsidR="00303CC9" w:rsidRDefault="00303CC9" w:rsidP="00303CC9">
      <w:r>
        <w:t>@Transactional</w:t>
      </w:r>
    </w:p>
    <w:p w14:paraId="394F48AB" w14:textId="77777777" w:rsidR="00303CC9" w:rsidRDefault="00303CC9" w:rsidP="00303CC9">
      <w:r>
        <w:t>public void createUser() {</w:t>
      </w:r>
    </w:p>
    <w:p w14:paraId="31A3AD0D" w14:textId="77777777" w:rsidR="00303CC9" w:rsidRDefault="00303CC9" w:rsidP="00303CC9">
      <w:r>
        <w:t xml:space="preserve">    userRepository.save(new User("Alice"));</w:t>
      </w:r>
    </w:p>
    <w:p w14:paraId="6F3298E5" w14:textId="77777777" w:rsidR="00303CC9" w:rsidRDefault="00303CC9" w:rsidP="00303CC9">
      <w:r>
        <w:t xml:space="preserve">    // SQL may be flushed before commit depending on context</w:t>
      </w:r>
    </w:p>
    <w:p w14:paraId="03208CD8" w14:textId="77777777" w:rsidR="00303CC9" w:rsidRDefault="00303CC9" w:rsidP="00303CC9">
      <w:r>
        <w:t>}</w:t>
      </w:r>
    </w:p>
    <w:p w14:paraId="12C7F37E" w14:textId="77777777" w:rsidR="00303CC9" w:rsidRDefault="00303CC9" w:rsidP="00303CC9">
      <w:r>
        <w:t>```</w:t>
      </w:r>
    </w:p>
    <w:p w14:paraId="1BD4E505" w14:textId="77777777" w:rsidR="00303CC9" w:rsidRDefault="00303CC9" w:rsidP="00303CC9"/>
    <w:p w14:paraId="5162BCCB" w14:textId="77777777" w:rsidR="00303CC9" w:rsidRDefault="00303CC9" w:rsidP="00303CC9">
      <w:r>
        <w:lastRenderedPageBreak/>
        <w:t>The key point is that data is not permanently committed until the transaction commits.</w:t>
      </w:r>
    </w:p>
    <w:p w14:paraId="53F198A1" w14:textId="77777777" w:rsidR="00303CC9" w:rsidRDefault="00303CC9" w:rsidP="00303CC9"/>
    <w:p w14:paraId="76792D01" w14:textId="77777777" w:rsidR="00303CC9" w:rsidRDefault="00303CC9" w:rsidP="00303CC9">
      <w:r>
        <w:t>---</w:t>
      </w:r>
    </w:p>
    <w:p w14:paraId="21C07B5F" w14:textId="77777777" w:rsidR="00303CC9" w:rsidRDefault="00303CC9" w:rsidP="00303CC9"/>
    <w:p w14:paraId="7049B6AA" w14:textId="77777777" w:rsidR="00303CC9" w:rsidRDefault="00303CC9" w:rsidP="00303CC9">
      <w:r>
        <w:t># Example with JPA repository</w:t>
      </w:r>
    </w:p>
    <w:p w14:paraId="56F178B7" w14:textId="77777777" w:rsidR="00303CC9" w:rsidRDefault="00303CC9" w:rsidP="00303CC9"/>
    <w:p w14:paraId="08B0E01F" w14:textId="77777777" w:rsidR="00303CC9" w:rsidRDefault="00303CC9" w:rsidP="00303CC9">
      <w:r>
        <w:t>```java</w:t>
      </w:r>
    </w:p>
    <w:p w14:paraId="0492BE5C" w14:textId="77777777" w:rsidR="00303CC9" w:rsidRDefault="00303CC9" w:rsidP="00303CC9">
      <w:r>
        <w:t>@Entity</w:t>
      </w:r>
    </w:p>
    <w:p w14:paraId="0C9D92A3" w14:textId="77777777" w:rsidR="00303CC9" w:rsidRDefault="00303CC9" w:rsidP="00303CC9">
      <w:r>
        <w:t>public class User {</w:t>
      </w:r>
    </w:p>
    <w:p w14:paraId="140F2812" w14:textId="77777777" w:rsidR="00303CC9" w:rsidRDefault="00303CC9" w:rsidP="00303CC9">
      <w:r>
        <w:t xml:space="preserve">    @Id</w:t>
      </w:r>
    </w:p>
    <w:p w14:paraId="2480FE80" w14:textId="77777777" w:rsidR="00303CC9" w:rsidRDefault="00303CC9" w:rsidP="00303CC9">
      <w:r>
        <w:t xml:space="preserve">    @GeneratedValue(strategy = GenerationType.IDENTITY)</w:t>
      </w:r>
    </w:p>
    <w:p w14:paraId="03B044AD" w14:textId="77777777" w:rsidR="00303CC9" w:rsidRDefault="00303CC9" w:rsidP="00303CC9">
      <w:r>
        <w:t xml:space="preserve">    private Long id;</w:t>
      </w:r>
    </w:p>
    <w:p w14:paraId="1C4761F6" w14:textId="77777777" w:rsidR="00303CC9" w:rsidRDefault="00303CC9" w:rsidP="00303CC9"/>
    <w:p w14:paraId="7985EE49" w14:textId="77777777" w:rsidR="00303CC9" w:rsidRDefault="00303CC9" w:rsidP="00303CC9">
      <w:r>
        <w:t xml:space="preserve">    private String name;</w:t>
      </w:r>
    </w:p>
    <w:p w14:paraId="22135125" w14:textId="77777777" w:rsidR="00303CC9" w:rsidRDefault="00303CC9" w:rsidP="00303CC9"/>
    <w:p w14:paraId="5A1CBE33" w14:textId="77777777" w:rsidR="00303CC9" w:rsidRDefault="00303CC9" w:rsidP="00303CC9">
      <w:r>
        <w:t xml:space="preserve">    // getters and setters</w:t>
      </w:r>
    </w:p>
    <w:p w14:paraId="1BB9887D" w14:textId="77777777" w:rsidR="00303CC9" w:rsidRDefault="00303CC9" w:rsidP="00303CC9">
      <w:r>
        <w:t>}</w:t>
      </w:r>
    </w:p>
    <w:p w14:paraId="37B5F4B5" w14:textId="77777777" w:rsidR="00303CC9" w:rsidRDefault="00303CC9" w:rsidP="00303CC9">
      <w:r>
        <w:t>```</w:t>
      </w:r>
    </w:p>
    <w:p w14:paraId="5A79A0AA" w14:textId="77777777" w:rsidR="00303CC9" w:rsidRDefault="00303CC9" w:rsidP="00303CC9"/>
    <w:p w14:paraId="07157C98" w14:textId="77777777" w:rsidR="00303CC9" w:rsidRDefault="00303CC9" w:rsidP="00303CC9">
      <w:r>
        <w:t>```java</w:t>
      </w:r>
    </w:p>
    <w:p w14:paraId="5E5976BC" w14:textId="77777777" w:rsidR="00303CC9" w:rsidRDefault="00303CC9" w:rsidP="00303CC9">
      <w:r>
        <w:t>public interface UserRepository extends JpaRepository&lt;User, Long&gt; {</w:t>
      </w:r>
    </w:p>
    <w:p w14:paraId="292CE7E2" w14:textId="77777777" w:rsidR="00303CC9" w:rsidRDefault="00303CC9" w:rsidP="00303CC9">
      <w:r>
        <w:t>}</w:t>
      </w:r>
    </w:p>
    <w:p w14:paraId="3AC89DEC" w14:textId="77777777" w:rsidR="00303CC9" w:rsidRDefault="00303CC9" w:rsidP="00303CC9">
      <w:r>
        <w:t>```</w:t>
      </w:r>
    </w:p>
    <w:p w14:paraId="3D5F31E3" w14:textId="77777777" w:rsidR="00303CC9" w:rsidRDefault="00303CC9" w:rsidP="00303CC9"/>
    <w:p w14:paraId="0809B26D" w14:textId="77777777" w:rsidR="00303CC9" w:rsidRDefault="00303CC9" w:rsidP="00303CC9">
      <w:r>
        <w:t>```java</w:t>
      </w:r>
    </w:p>
    <w:p w14:paraId="770EB4B8" w14:textId="77777777" w:rsidR="00303CC9" w:rsidRDefault="00303CC9" w:rsidP="00303CC9">
      <w:r>
        <w:t>@Service</w:t>
      </w:r>
    </w:p>
    <w:p w14:paraId="0A37EEBC" w14:textId="77777777" w:rsidR="00303CC9" w:rsidRDefault="00303CC9" w:rsidP="00303CC9">
      <w:r>
        <w:t>public class UserService {</w:t>
      </w:r>
    </w:p>
    <w:p w14:paraId="1ECE4764" w14:textId="77777777" w:rsidR="00303CC9" w:rsidRDefault="00303CC9" w:rsidP="00303CC9"/>
    <w:p w14:paraId="6A95776E" w14:textId="77777777" w:rsidR="00303CC9" w:rsidRDefault="00303CC9" w:rsidP="00303CC9">
      <w:r>
        <w:t xml:space="preserve">    private final UserRepository userRepository;</w:t>
      </w:r>
    </w:p>
    <w:p w14:paraId="0313A855" w14:textId="77777777" w:rsidR="00303CC9" w:rsidRDefault="00303CC9" w:rsidP="00303CC9"/>
    <w:p w14:paraId="242D718A" w14:textId="77777777" w:rsidR="00303CC9" w:rsidRDefault="00303CC9" w:rsidP="00303CC9">
      <w:r>
        <w:t xml:space="preserve">    public UserService(UserRepository userRepository) {</w:t>
      </w:r>
    </w:p>
    <w:p w14:paraId="7E69787F" w14:textId="77777777" w:rsidR="00303CC9" w:rsidRDefault="00303CC9" w:rsidP="00303CC9">
      <w:r>
        <w:t xml:space="preserve">        this.userRepository = userRepository;</w:t>
      </w:r>
    </w:p>
    <w:p w14:paraId="2F40AE47" w14:textId="77777777" w:rsidR="00303CC9" w:rsidRDefault="00303CC9" w:rsidP="00303CC9">
      <w:r>
        <w:t xml:space="preserve">    }</w:t>
      </w:r>
    </w:p>
    <w:p w14:paraId="5F6AA34C" w14:textId="77777777" w:rsidR="00303CC9" w:rsidRDefault="00303CC9" w:rsidP="00303CC9"/>
    <w:p w14:paraId="19077BB8" w14:textId="77777777" w:rsidR="00303CC9" w:rsidRDefault="00303CC9" w:rsidP="00303CC9">
      <w:r>
        <w:t xml:space="preserve">    @Transactional</w:t>
      </w:r>
    </w:p>
    <w:p w14:paraId="4F2204E7" w14:textId="77777777" w:rsidR="00303CC9" w:rsidRDefault="00303CC9" w:rsidP="00303CC9">
      <w:r>
        <w:t xml:space="preserve">    public User createUser(String name) {</w:t>
      </w:r>
    </w:p>
    <w:p w14:paraId="6723018F" w14:textId="77777777" w:rsidR="00303CC9" w:rsidRDefault="00303CC9" w:rsidP="00303CC9">
      <w:r>
        <w:t xml:space="preserve">        User user = new User();</w:t>
      </w:r>
    </w:p>
    <w:p w14:paraId="44FFBD84" w14:textId="77777777" w:rsidR="00303CC9" w:rsidRDefault="00303CC9" w:rsidP="00303CC9">
      <w:r>
        <w:t xml:space="preserve">        user.setName(name);</w:t>
      </w:r>
    </w:p>
    <w:p w14:paraId="22164061" w14:textId="77777777" w:rsidR="00303CC9" w:rsidRDefault="00303CC9" w:rsidP="00303CC9">
      <w:r>
        <w:t xml:space="preserve">        return userRepository.save(user);</w:t>
      </w:r>
    </w:p>
    <w:p w14:paraId="4AB09165" w14:textId="77777777" w:rsidR="00303CC9" w:rsidRDefault="00303CC9" w:rsidP="00303CC9">
      <w:r>
        <w:t xml:space="preserve">    }</w:t>
      </w:r>
    </w:p>
    <w:p w14:paraId="72C6A675" w14:textId="77777777" w:rsidR="00303CC9" w:rsidRDefault="00303CC9" w:rsidP="00303CC9">
      <w:r>
        <w:t>}</w:t>
      </w:r>
    </w:p>
    <w:p w14:paraId="49ECBD61" w14:textId="77777777" w:rsidR="00303CC9" w:rsidRDefault="00303CC9" w:rsidP="00303CC9">
      <w:r>
        <w:t>```</w:t>
      </w:r>
    </w:p>
    <w:p w14:paraId="1A2A1B37" w14:textId="77777777" w:rsidR="00303CC9" w:rsidRDefault="00303CC9" w:rsidP="00303CC9"/>
    <w:p w14:paraId="5C62D2D0" w14:textId="77777777" w:rsidR="00303CC9" w:rsidRDefault="00303CC9" w:rsidP="00303CC9">
      <w:r>
        <w:t>Here:</w:t>
      </w:r>
    </w:p>
    <w:p w14:paraId="563E5A7D" w14:textId="77777777" w:rsidR="00303CC9" w:rsidRDefault="00303CC9" w:rsidP="00303CC9">
      <w:r>
        <w:t>- Spring starts the transaction</w:t>
      </w:r>
    </w:p>
    <w:p w14:paraId="312260F3" w14:textId="77777777" w:rsidR="00303CC9" w:rsidRDefault="00303CC9" w:rsidP="00303CC9">
      <w:r>
        <w:t>- JPA/Hibernate manage the entity</w:t>
      </w:r>
    </w:p>
    <w:p w14:paraId="0EEE2791" w14:textId="77777777" w:rsidR="00303CC9" w:rsidRDefault="00303CC9" w:rsidP="00303CC9">
      <w:r>
        <w:t>- the insert is committed when the transaction ends successfully</w:t>
      </w:r>
    </w:p>
    <w:p w14:paraId="61709E9F" w14:textId="77777777" w:rsidR="00303CC9" w:rsidRDefault="00303CC9" w:rsidP="00303CC9"/>
    <w:p w14:paraId="38821566" w14:textId="77777777" w:rsidR="00303CC9" w:rsidRDefault="00303CC9" w:rsidP="00303CC9">
      <w:r>
        <w:t>---</w:t>
      </w:r>
    </w:p>
    <w:p w14:paraId="717BC983" w14:textId="77777777" w:rsidR="00303CC9" w:rsidRDefault="00303CC9" w:rsidP="00303CC9"/>
    <w:p w14:paraId="34EE902A" w14:textId="77777777" w:rsidR="00303CC9" w:rsidRDefault="00303CC9" w:rsidP="00303CC9">
      <w:r>
        <w:t># Why `@Transactional` matters with JPA</w:t>
      </w:r>
    </w:p>
    <w:p w14:paraId="3F1D728D" w14:textId="77777777" w:rsidR="00303CC9" w:rsidRDefault="00303CC9" w:rsidP="00303CC9"/>
    <w:p w14:paraId="67C05626" w14:textId="77777777" w:rsidR="00303CC9" w:rsidRDefault="00303CC9" w:rsidP="00303CC9">
      <w:r>
        <w:t>Without a transaction:</w:t>
      </w:r>
    </w:p>
    <w:p w14:paraId="58B5E238" w14:textId="77777777" w:rsidR="00303CC9" w:rsidRDefault="00303CC9" w:rsidP="00303CC9">
      <w:r>
        <w:t>- entities may not remain managed long enough</w:t>
      </w:r>
    </w:p>
    <w:p w14:paraId="54B46632" w14:textId="77777777" w:rsidR="00303CC9" w:rsidRDefault="00303CC9" w:rsidP="00303CC9">
      <w:r>
        <w:t>- lazy loading may fail</w:t>
      </w:r>
    </w:p>
    <w:p w14:paraId="27C15C90" w14:textId="77777777" w:rsidR="00303CC9" w:rsidRDefault="00303CC9" w:rsidP="00303CC9">
      <w:r>
        <w:t>- dirty checking may not work as expected</w:t>
      </w:r>
    </w:p>
    <w:p w14:paraId="4008D655" w14:textId="77777777" w:rsidR="00303CC9" w:rsidRDefault="00303CC9" w:rsidP="00303CC9">
      <w:r>
        <w:t>- changes may not be committed properly</w:t>
      </w:r>
    </w:p>
    <w:p w14:paraId="2E134270" w14:textId="77777777" w:rsidR="00303CC9" w:rsidRDefault="00303CC9" w:rsidP="00303CC9"/>
    <w:p w14:paraId="33E88812" w14:textId="77777777" w:rsidR="00303CC9" w:rsidRDefault="00303CC9" w:rsidP="00303CC9">
      <w:r>
        <w:t>Transactions create the unit of work that JPA/Hibernate needs.</w:t>
      </w:r>
    </w:p>
    <w:p w14:paraId="7AB8FC04" w14:textId="77777777" w:rsidR="00303CC9" w:rsidRDefault="00303CC9" w:rsidP="00303CC9"/>
    <w:p w14:paraId="25A931B9" w14:textId="77777777" w:rsidR="00303CC9" w:rsidRDefault="00303CC9" w:rsidP="00303CC9">
      <w:r>
        <w:t>---</w:t>
      </w:r>
    </w:p>
    <w:p w14:paraId="66E53AE1" w14:textId="77777777" w:rsidR="00303CC9" w:rsidRDefault="00303CC9" w:rsidP="00303CC9"/>
    <w:p w14:paraId="0310BE2E" w14:textId="77777777" w:rsidR="00303CC9" w:rsidRDefault="00303CC9" w:rsidP="00303CC9">
      <w:r>
        <w:t># Entity lifecycle states</w:t>
      </w:r>
    </w:p>
    <w:p w14:paraId="345CA887" w14:textId="77777777" w:rsidR="00303CC9" w:rsidRDefault="00303CC9" w:rsidP="00303CC9"/>
    <w:p w14:paraId="61BA1743" w14:textId="77777777" w:rsidR="00303CC9" w:rsidRDefault="00303CC9" w:rsidP="00303CC9">
      <w:r>
        <w:t>JPA entities move through several states.</w:t>
      </w:r>
    </w:p>
    <w:p w14:paraId="3B1B5C7A" w14:textId="77777777" w:rsidR="00303CC9" w:rsidRDefault="00303CC9" w:rsidP="00303CC9"/>
    <w:p w14:paraId="23B786D2" w14:textId="77777777" w:rsidR="00303CC9" w:rsidRDefault="00303CC9" w:rsidP="00303CC9">
      <w:r>
        <w:t>## 1. Transient</w:t>
      </w:r>
    </w:p>
    <w:p w14:paraId="52BBD93D" w14:textId="77777777" w:rsidR="00303CC9" w:rsidRDefault="00303CC9" w:rsidP="00303CC9">
      <w:r>
        <w:t>The object exists in memory, but is not associated with the persistence context and not in the database.</w:t>
      </w:r>
    </w:p>
    <w:p w14:paraId="0B89E6C9" w14:textId="77777777" w:rsidR="00303CC9" w:rsidRDefault="00303CC9" w:rsidP="00303CC9"/>
    <w:p w14:paraId="44675688" w14:textId="77777777" w:rsidR="00303CC9" w:rsidRDefault="00303CC9" w:rsidP="00303CC9">
      <w:r>
        <w:t>## 2. Managed</w:t>
      </w:r>
    </w:p>
    <w:p w14:paraId="4B6F6B02" w14:textId="77777777" w:rsidR="00303CC9" w:rsidRDefault="00303CC9" w:rsidP="00303CC9">
      <w:r>
        <w:lastRenderedPageBreak/>
        <w:t>The entity is attached to the persistence context and changes are tracked.</w:t>
      </w:r>
    </w:p>
    <w:p w14:paraId="0C691022" w14:textId="77777777" w:rsidR="00303CC9" w:rsidRDefault="00303CC9" w:rsidP="00303CC9"/>
    <w:p w14:paraId="359CAB1D" w14:textId="77777777" w:rsidR="00303CC9" w:rsidRDefault="00303CC9" w:rsidP="00303CC9">
      <w:r>
        <w:t>## 3. Detached</w:t>
      </w:r>
    </w:p>
    <w:p w14:paraId="565D4B4E" w14:textId="77777777" w:rsidR="00303CC9" w:rsidRDefault="00303CC9" w:rsidP="00303CC9">
      <w:r>
        <w:t>The entity was managed before, but is no longer attached.</w:t>
      </w:r>
    </w:p>
    <w:p w14:paraId="541ECC05" w14:textId="77777777" w:rsidR="00303CC9" w:rsidRDefault="00303CC9" w:rsidP="00303CC9"/>
    <w:p w14:paraId="3C85D01B" w14:textId="77777777" w:rsidR="00303CC9" w:rsidRDefault="00303CC9" w:rsidP="00303CC9">
      <w:r>
        <w:t>## 4. Removed</w:t>
      </w:r>
    </w:p>
    <w:p w14:paraId="748D720C" w14:textId="77777777" w:rsidR="00303CC9" w:rsidRDefault="00303CC9" w:rsidP="00303CC9">
      <w:r>
        <w:t>The entity is marked for deletion.</w:t>
      </w:r>
    </w:p>
    <w:p w14:paraId="715D392E" w14:textId="77777777" w:rsidR="00303CC9" w:rsidRDefault="00303CC9" w:rsidP="00303CC9"/>
    <w:p w14:paraId="20679F9C" w14:textId="77777777" w:rsidR="00303CC9" w:rsidRDefault="00303CC9" w:rsidP="00303CC9">
      <w:r>
        <w:t>Understanding these states is critical for debugging JPA behavior.</w:t>
      </w:r>
    </w:p>
    <w:p w14:paraId="4262EDED" w14:textId="77777777" w:rsidR="00303CC9" w:rsidRDefault="00303CC9" w:rsidP="00303CC9"/>
    <w:p w14:paraId="684E7729" w14:textId="77777777" w:rsidR="00303CC9" w:rsidRDefault="00303CC9" w:rsidP="00303CC9">
      <w:r>
        <w:t>---</w:t>
      </w:r>
    </w:p>
    <w:p w14:paraId="253E4679" w14:textId="77777777" w:rsidR="00303CC9" w:rsidRDefault="00303CC9" w:rsidP="00303CC9"/>
    <w:p w14:paraId="61225CFB" w14:textId="77777777" w:rsidR="00303CC9" w:rsidRDefault="00303CC9" w:rsidP="00303CC9">
      <w:r>
        <w:t># Save behavior in Spring Data JPA</w:t>
      </w:r>
    </w:p>
    <w:p w14:paraId="7E55FEE4" w14:textId="77777777" w:rsidR="00303CC9" w:rsidRDefault="00303CC9" w:rsidP="00303CC9"/>
    <w:p w14:paraId="44207EBE" w14:textId="77777777" w:rsidR="00303CC9" w:rsidRDefault="00303CC9" w:rsidP="00303CC9">
      <w:r>
        <w:t>A common misconception is that `save()` always immediately writes to the database.</w:t>
      </w:r>
    </w:p>
    <w:p w14:paraId="2DAB1A10" w14:textId="77777777" w:rsidR="00303CC9" w:rsidRDefault="00303CC9" w:rsidP="00303CC9"/>
    <w:p w14:paraId="1813A5E4" w14:textId="77777777" w:rsidR="00303CC9" w:rsidRDefault="00303CC9" w:rsidP="00303CC9">
      <w:r>
        <w:t>Not exactly.</w:t>
      </w:r>
    </w:p>
    <w:p w14:paraId="44CFD9A5" w14:textId="77777777" w:rsidR="00303CC9" w:rsidRDefault="00303CC9" w:rsidP="00303CC9"/>
    <w:p w14:paraId="74DD6328" w14:textId="77777777" w:rsidR="00303CC9" w:rsidRDefault="00303CC9" w:rsidP="00303CC9">
      <w:r>
        <w:t>`save()` usually:</w:t>
      </w:r>
    </w:p>
    <w:p w14:paraId="6C31FC06" w14:textId="77777777" w:rsidR="00303CC9" w:rsidRDefault="00303CC9" w:rsidP="00303CC9">
      <w:r>
        <w:t>- makes the entity managed</w:t>
      </w:r>
    </w:p>
    <w:p w14:paraId="549E742E" w14:textId="77777777" w:rsidR="00303CC9" w:rsidRDefault="00303CC9" w:rsidP="00303CC9">
      <w:r>
        <w:t>- schedules insert/update behavior</w:t>
      </w:r>
    </w:p>
    <w:p w14:paraId="5DDBE83E" w14:textId="77777777" w:rsidR="00303CC9" w:rsidRDefault="00303CC9" w:rsidP="00303CC9">
      <w:r>
        <w:t>- actual SQL may happen on flush/commit</w:t>
      </w:r>
    </w:p>
    <w:p w14:paraId="58698311" w14:textId="77777777" w:rsidR="00303CC9" w:rsidRDefault="00303CC9" w:rsidP="00303CC9"/>
    <w:p w14:paraId="62D5F645" w14:textId="77777777" w:rsidR="00303CC9" w:rsidRDefault="00303CC9" w:rsidP="00303CC9">
      <w:r>
        <w:t xml:space="preserve">If the entity is new, Hibernate inserts it.  </w:t>
      </w:r>
    </w:p>
    <w:p w14:paraId="45559FC4" w14:textId="77777777" w:rsidR="00303CC9" w:rsidRDefault="00303CC9" w:rsidP="00303CC9">
      <w:r>
        <w:t>If it already exists and is managed, Hibernate updates it via dirty checking.</w:t>
      </w:r>
    </w:p>
    <w:p w14:paraId="00DEEEDC" w14:textId="77777777" w:rsidR="00303CC9" w:rsidRDefault="00303CC9" w:rsidP="00303CC9"/>
    <w:p w14:paraId="037E1A6F" w14:textId="77777777" w:rsidR="00303CC9" w:rsidRDefault="00303CC9" w:rsidP="00303CC9">
      <w:r>
        <w:t>---</w:t>
      </w:r>
    </w:p>
    <w:p w14:paraId="17C8C3C2" w14:textId="77777777" w:rsidR="00303CC9" w:rsidRDefault="00303CC9" w:rsidP="00303CC9"/>
    <w:p w14:paraId="0C0AA7A1" w14:textId="77777777" w:rsidR="00303CC9" w:rsidRDefault="00303CC9" w:rsidP="00303CC9">
      <w:r>
        <w:t># Lazy loading and transactions</w:t>
      </w:r>
    </w:p>
    <w:p w14:paraId="0FCD7DE6" w14:textId="77777777" w:rsidR="00303CC9" w:rsidRDefault="00303CC9" w:rsidP="00303CC9"/>
    <w:p w14:paraId="5963A53E" w14:textId="77777777" w:rsidR="00303CC9" w:rsidRDefault="00303CC9" w:rsidP="00303CC9">
      <w:r>
        <w:t>Hibernate often loads associated data lazily.</w:t>
      </w:r>
    </w:p>
    <w:p w14:paraId="5EC732DD" w14:textId="77777777" w:rsidR="00303CC9" w:rsidRDefault="00303CC9" w:rsidP="00303CC9"/>
    <w:p w14:paraId="1AF7378E" w14:textId="77777777" w:rsidR="00303CC9" w:rsidRDefault="00303CC9" w:rsidP="00303CC9">
      <w:r>
        <w:t>That means the data is fetched only when accessed.</w:t>
      </w:r>
    </w:p>
    <w:p w14:paraId="191B1250" w14:textId="77777777" w:rsidR="00303CC9" w:rsidRDefault="00303CC9" w:rsidP="00303CC9"/>
    <w:p w14:paraId="3E9A44BB" w14:textId="77777777" w:rsidR="00303CC9" w:rsidRDefault="00303CC9" w:rsidP="00303CC9">
      <w:r>
        <w:t>## Example</w:t>
      </w:r>
    </w:p>
    <w:p w14:paraId="3F4B8037" w14:textId="77777777" w:rsidR="00303CC9" w:rsidRDefault="00303CC9" w:rsidP="00303CC9"/>
    <w:p w14:paraId="4E82A65B" w14:textId="77777777" w:rsidR="00303CC9" w:rsidRDefault="00303CC9" w:rsidP="00303CC9">
      <w:r>
        <w:t>```java</w:t>
      </w:r>
    </w:p>
    <w:p w14:paraId="0534CBE0" w14:textId="77777777" w:rsidR="00303CC9" w:rsidRDefault="00303CC9" w:rsidP="00303CC9">
      <w:r>
        <w:t>@Transactional</w:t>
      </w:r>
    </w:p>
    <w:p w14:paraId="557E098B" w14:textId="77777777" w:rsidR="00303CC9" w:rsidRDefault="00303CC9" w:rsidP="00303CC9">
      <w:r>
        <w:t>public Order getOrder(Long id) {</w:t>
      </w:r>
    </w:p>
    <w:p w14:paraId="5F410A09" w14:textId="77777777" w:rsidR="00303CC9" w:rsidRDefault="00303CC9" w:rsidP="00303CC9">
      <w:r>
        <w:t xml:space="preserve">    return orderRepository.findById(id).orElseThrow();</w:t>
      </w:r>
    </w:p>
    <w:p w14:paraId="5D2AF4BA" w14:textId="77777777" w:rsidR="00303CC9" w:rsidRDefault="00303CC9" w:rsidP="00303CC9">
      <w:r>
        <w:t>}</w:t>
      </w:r>
    </w:p>
    <w:p w14:paraId="53FB6E44" w14:textId="77777777" w:rsidR="00303CC9" w:rsidRDefault="00303CC9" w:rsidP="00303CC9">
      <w:r>
        <w:t>```</w:t>
      </w:r>
    </w:p>
    <w:p w14:paraId="6FC219B7" w14:textId="77777777" w:rsidR="00303CC9" w:rsidRDefault="00303CC9" w:rsidP="00303CC9"/>
    <w:p w14:paraId="04617AB8" w14:textId="77777777" w:rsidR="00303CC9" w:rsidRDefault="00303CC9" w:rsidP="00303CC9">
      <w:r>
        <w:t>If `Order` has lazy relations like `order.getItems()`, those associations may only be accessible while the transaction and persistence context are still open.</w:t>
      </w:r>
    </w:p>
    <w:p w14:paraId="2AAD946D" w14:textId="77777777" w:rsidR="00303CC9" w:rsidRDefault="00303CC9" w:rsidP="00303CC9"/>
    <w:p w14:paraId="6023DA2F" w14:textId="77777777" w:rsidR="00303CC9" w:rsidRDefault="00303CC9" w:rsidP="00303CC9">
      <w:r>
        <w:t>If you try to access them later, outside the transaction, you may get a `LazyInitializationException`.</w:t>
      </w:r>
    </w:p>
    <w:p w14:paraId="5A762CF1" w14:textId="77777777" w:rsidR="00303CC9" w:rsidRDefault="00303CC9" w:rsidP="00303CC9"/>
    <w:p w14:paraId="02A6FAA9" w14:textId="77777777" w:rsidR="00303CC9" w:rsidRDefault="00303CC9" w:rsidP="00303CC9">
      <w:r>
        <w:t>### Why this happens</w:t>
      </w:r>
    </w:p>
    <w:p w14:paraId="5AEAE874" w14:textId="77777777" w:rsidR="00303CC9" w:rsidRDefault="00303CC9" w:rsidP="00303CC9">
      <w:r>
        <w:t>Because the entity is detached after the transaction ends, and Hibernate no longer has a session to fetch the lazy association.</w:t>
      </w:r>
    </w:p>
    <w:p w14:paraId="00E499CA" w14:textId="77777777" w:rsidR="00303CC9" w:rsidRDefault="00303CC9" w:rsidP="00303CC9"/>
    <w:p w14:paraId="5CEC9739" w14:textId="77777777" w:rsidR="00303CC9" w:rsidRDefault="00303CC9" w:rsidP="00303CC9">
      <w:r>
        <w:t>### Common fixes</w:t>
      </w:r>
    </w:p>
    <w:p w14:paraId="7B72526D" w14:textId="77777777" w:rsidR="00303CC9" w:rsidRDefault="00303CC9" w:rsidP="00303CC9">
      <w:r>
        <w:t>- fetch what you need inside the transaction</w:t>
      </w:r>
    </w:p>
    <w:p w14:paraId="6BD11A67" w14:textId="77777777" w:rsidR="00303CC9" w:rsidRDefault="00303CC9" w:rsidP="00303CC9">
      <w:r>
        <w:t>- use fetch joins</w:t>
      </w:r>
    </w:p>
    <w:p w14:paraId="4FEED688" w14:textId="77777777" w:rsidR="00303CC9" w:rsidRDefault="00303CC9" w:rsidP="00303CC9">
      <w:r>
        <w:t>- use DTO projections</w:t>
      </w:r>
    </w:p>
    <w:p w14:paraId="18A8F5A7" w14:textId="77777777" w:rsidR="00303CC9" w:rsidRDefault="00303CC9" w:rsidP="00303CC9">
      <w:r>
        <w:t>- avoid exposing entities directly to the web layer</w:t>
      </w:r>
    </w:p>
    <w:p w14:paraId="24E4BDC5" w14:textId="77777777" w:rsidR="00303CC9" w:rsidRDefault="00303CC9" w:rsidP="00303CC9"/>
    <w:p w14:paraId="7650E795" w14:textId="77777777" w:rsidR="00303CC9" w:rsidRDefault="00303CC9" w:rsidP="00303CC9">
      <w:r>
        <w:t>---</w:t>
      </w:r>
    </w:p>
    <w:p w14:paraId="18D1481A" w14:textId="77777777" w:rsidR="00303CC9" w:rsidRDefault="00303CC9" w:rsidP="00303CC9"/>
    <w:p w14:paraId="2FC7C26C" w14:textId="77777777" w:rsidR="00303CC9" w:rsidRDefault="00303CC9" w:rsidP="00303CC9">
      <w:r>
        <w:t># Transaction boundaries and service layer</w:t>
      </w:r>
    </w:p>
    <w:p w14:paraId="1D7A6CD2" w14:textId="77777777" w:rsidR="00303CC9" w:rsidRDefault="00303CC9" w:rsidP="00303CC9"/>
    <w:p w14:paraId="7CAD87FB" w14:textId="77777777" w:rsidR="00303CC9" w:rsidRDefault="00303CC9" w:rsidP="00303CC9">
      <w:r>
        <w:t>In Spring applications, the service layer usually owns the transaction boundary.</w:t>
      </w:r>
    </w:p>
    <w:p w14:paraId="2846A444" w14:textId="77777777" w:rsidR="00303CC9" w:rsidRDefault="00303CC9" w:rsidP="00303CC9"/>
    <w:p w14:paraId="391896C0" w14:textId="77777777" w:rsidR="00303CC9" w:rsidRDefault="00303CC9" w:rsidP="00303CC9">
      <w:r>
        <w:t>That means:</w:t>
      </w:r>
    </w:p>
    <w:p w14:paraId="7F5C199D" w14:textId="77777777" w:rsidR="00303CC9" w:rsidRDefault="00303CC9" w:rsidP="00303CC9">
      <w:r>
        <w:t>- controller receives request</w:t>
      </w:r>
    </w:p>
    <w:p w14:paraId="0B4FA263" w14:textId="77777777" w:rsidR="00303CC9" w:rsidRDefault="00303CC9" w:rsidP="00303CC9">
      <w:r>
        <w:t>- service runs business logic inside `@Transactional`</w:t>
      </w:r>
    </w:p>
    <w:p w14:paraId="0915574E" w14:textId="77777777" w:rsidR="00303CC9" w:rsidRDefault="00303CC9" w:rsidP="00303CC9">
      <w:r>
        <w:t>- repository performs database access</w:t>
      </w:r>
    </w:p>
    <w:p w14:paraId="12C30CAD" w14:textId="77777777" w:rsidR="00303CC9" w:rsidRDefault="00303CC9" w:rsidP="00303CC9"/>
    <w:p w14:paraId="5FCA0B4F" w14:textId="77777777" w:rsidR="00303CC9" w:rsidRDefault="00303CC9" w:rsidP="00303CC9">
      <w:r>
        <w:t>This keeps transaction management out of the web layer and aligns it with business use cases.</w:t>
      </w:r>
    </w:p>
    <w:p w14:paraId="6520B3F5" w14:textId="77777777" w:rsidR="00303CC9" w:rsidRDefault="00303CC9" w:rsidP="00303CC9"/>
    <w:p w14:paraId="32A4AB2D" w14:textId="77777777" w:rsidR="00303CC9" w:rsidRDefault="00303CC9" w:rsidP="00303CC9">
      <w:r>
        <w:t>---</w:t>
      </w:r>
    </w:p>
    <w:p w14:paraId="7247A9C6" w14:textId="77777777" w:rsidR="00303CC9" w:rsidRDefault="00303CC9" w:rsidP="00303CC9"/>
    <w:p w14:paraId="4248F542" w14:textId="77777777" w:rsidR="00303CC9" w:rsidRDefault="00303CC9" w:rsidP="00303CC9">
      <w:r>
        <w:t># Example: updating an order</w:t>
      </w:r>
    </w:p>
    <w:p w14:paraId="03F5C736" w14:textId="77777777" w:rsidR="00303CC9" w:rsidRDefault="00303CC9" w:rsidP="00303CC9"/>
    <w:p w14:paraId="06E81B1E" w14:textId="77777777" w:rsidR="00303CC9" w:rsidRDefault="00303CC9" w:rsidP="00303CC9">
      <w:r>
        <w:t>```java</w:t>
      </w:r>
    </w:p>
    <w:p w14:paraId="1164FFBB" w14:textId="77777777" w:rsidR="00303CC9" w:rsidRDefault="00303CC9" w:rsidP="00303CC9">
      <w:r>
        <w:t>@Transactional</w:t>
      </w:r>
    </w:p>
    <w:p w14:paraId="6AB35464" w14:textId="77777777" w:rsidR="00303CC9" w:rsidRDefault="00303CC9" w:rsidP="00303CC9">
      <w:r>
        <w:t>public void updateOrderStatus(Long orderId, String status) {</w:t>
      </w:r>
    </w:p>
    <w:p w14:paraId="7CB967A7" w14:textId="77777777" w:rsidR="00303CC9" w:rsidRDefault="00303CC9" w:rsidP="00303CC9">
      <w:r>
        <w:t xml:space="preserve">    Order order = orderRepository.findById(orderId).orElseThrow();</w:t>
      </w:r>
    </w:p>
    <w:p w14:paraId="6FCA5E03" w14:textId="77777777" w:rsidR="00303CC9" w:rsidRDefault="00303CC9" w:rsidP="00303CC9">
      <w:r>
        <w:t xml:space="preserve">    order.setStatus(status);</w:t>
      </w:r>
    </w:p>
    <w:p w14:paraId="41858C1B" w14:textId="77777777" w:rsidR="00303CC9" w:rsidRDefault="00303CC9" w:rsidP="00303CC9">
      <w:r>
        <w:t>}</w:t>
      </w:r>
    </w:p>
    <w:p w14:paraId="3B5CBAC1" w14:textId="77777777" w:rsidR="00303CC9" w:rsidRDefault="00303CC9" w:rsidP="00303CC9">
      <w:r>
        <w:t>```</w:t>
      </w:r>
    </w:p>
    <w:p w14:paraId="6F755ADF" w14:textId="77777777" w:rsidR="00303CC9" w:rsidRDefault="00303CC9" w:rsidP="00303CC9"/>
    <w:p w14:paraId="042C1846" w14:textId="77777777" w:rsidR="00303CC9" w:rsidRDefault="00303CC9" w:rsidP="00303CC9">
      <w:r>
        <w:t>You do not need to call `orderRepository.save(order)` if the order is managed. Hibernate will detect the change.</w:t>
      </w:r>
    </w:p>
    <w:p w14:paraId="2AABE144" w14:textId="77777777" w:rsidR="00303CC9" w:rsidRDefault="00303CC9" w:rsidP="00303CC9"/>
    <w:p w14:paraId="1EEDAB26" w14:textId="77777777" w:rsidR="00303CC9" w:rsidRDefault="00303CC9" w:rsidP="00303CC9">
      <w:r>
        <w:t>This is one of the cleanest JPA patterns.</w:t>
      </w:r>
    </w:p>
    <w:p w14:paraId="1ECB822F" w14:textId="77777777" w:rsidR="00303CC9" w:rsidRDefault="00303CC9" w:rsidP="00303CC9"/>
    <w:p w14:paraId="004E1374" w14:textId="77777777" w:rsidR="00303CC9" w:rsidRDefault="00303CC9" w:rsidP="00303CC9">
      <w:r>
        <w:t>---</w:t>
      </w:r>
    </w:p>
    <w:p w14:paraId="4E4CFC77" w14:textId="77777777" w:rsidR="00303CC9" w:rsidRDefault="00303CC9" w:rsidP="00303CC9"/>
    <w:p w14:paraId="7A7E4B54" w14:textId="77777777" w:rsidR="00303CC9" w:rsidRDefault="00303CC9" w:rsidP="00303CC9">
      <w:r>
        <w:t># Read-only transactions</w:t>
      </w:r>
    </w:p>
    <w:p w14:paraId="5A1CC588" w14:textId="77777777" w:rsidR="00303CC9" w:rsidRDefault="00303CC9" w:rsidP="00303CC9"/>
    <w:p w14:paraId="1CD2E187" w14:textId="77777777" w:rsidR="00303CC9" w:rsidRDefault="00303CC9" w:rsidP="00303CC9">
      <w:r>
        <w:lastRenderedPageBreak/>
        <w:t>For read-heavy methods, you can use:</w:t>
      </w:r>
    </w:p>
    <w:p w14:paraId="6122B9D4" w14:textId="77777777" w:rsidR="00303CC9" w:rsidRDefault="00303CC9" w:rsidP="00303CC9"/>
    <w:p w14:paraId="0C3FE64A" w14:textId="77777777" w:rsidR="00303CC9" w:rsidRDefault="00303CC9" w:rsidP="00303CC9">
      <w:r>
        <w:t>```java</w:t>
      </w:r>
    </w:p>
    <w:p w14:paraId="0A726A6B" w14:textId="77777777" w:rsidR="00303CC9" w:rsidRDefault="00303CC9" w:rsidP="00303CC9">
      <w:r>
        <w:t>@Transactional(readOnly = true)</w:t>
      </w:r>
    </w:p>
    <w:p w14:paraId="626953ED" w14:textId="77777777" w:rsidR="00303CC9" w:rsidRDefault="00303CC9" w:rsidP="00303CC9">
      <w:r>
        <w:t>public Order getOrder(Long id) {</w:t>
      </w:r>
    </w:p>
    <w:p w14:paraId="7DC588C1" w14:textId="77777777" w:rsidR="00303CC9" w:rsidRDefault="00303CC9" w:rsidP="00303CC9">
      <w:r>
        <w:t xml:space="preserve">    return orderRepository.findById(id).orElseThrow();</w:t>
      </w:r>
    </w:p>
    <w:p w14:paraId="1E1C5644" w14:textId="77777777" w:rsidR="00303CC9" w:rsidRDefault="00303CC9" w:rsidP="00303CC9">
      <w:r>
        <w:t>}</w:t>
      </w:r>
    </w:p>
    <w:p w14:paraId="402635CF" w14:textId="77777777" w:rsidR="00303CC9" w:rsidRDefault="00303CC9" w:rsidP="00303CC9">
      <w:r>
        <w:t>```</w:t>
      </w:r>
    </w:p>
    <w:p w14:paraId="14EB2E81" w14:textId="77777777" w:rsidR="00303CC9" w:rsidRDefault="00303CC9" w:rsidP="00303CC9"/>
    <w:p w14:paraId="1D63B859" w14:textId="77777777" w:rsidR="00303CC9" w:rsidRDefault="00303CC9" w:rsidP="00303CC9">
      <w:r>
        <w:t>This tells Spring and Hibernate that the transaction is read-only.</w:t>
      </w:r>
    </w:p>
    <w:p w14:paraId="15A3EBA0" w14:textId="77777777" w:rsidR="00303CC9" w:rsidRDefault="00303CC9" w:rsidP="00303CC9"/>
    <w:p w14:paraId="4C9322EE" w14:textId="77777777" w:rsidR="00303CC9" w:rsidRDefault="00303CC9" w:rsidP="00303CC9">
      <w:r>
        <w:t>Potential benefits:</w:t>
      </w:r>
    </w:p>
    <w:p w14:paraId="43AFDB14" w14:textId="77777777" w:rsidR="00303CC9" w:rsidRDefault="00303CC9" w:rsidP="00303CC9">
      <w:r>
        <w:t>- less flush overhead</w:t>
      </w:r>
    </w:p>
    <w:p w14:paraId="4C746734" w14:textId="77777777" w:rsidR="00303CC9" w:rsidRDefault="00303CC9" w:rsidP="00303CC9">
      <w:r>
        <w:t>- clearer intent</w:t>
      </w:r>
    </w:p>
    <w:p w14:paraId="28A82709" w14:textId="77777777" w:rsidR="00303CC9" w:rsidRDefault="00303CC9" w:rsidP="00303CC9">
      <w:r>
        <w:t>- possibly better performance</w:t>
      </w:r>
    </w:p>
    <w:p w14:paraId="55EE4262" w14:textId="77777777" w:rsidR="00303CC9" w:rsidRDefault="00303CC9" w:rsidP="00303CC9"/>
    <w:p w14:paraId="307599B2" w14:textId="77777777" w:rsidR="00303CC9" w:rsidRDefault="00303CC9" w:rsidP="00303CC9">
      <w:r>
        <w:t>But remember, it is still your job not to mutate state inside a read-only transaction.</w:t>
      </w:r>
    </w:p>
    <w:p w14:paraId="2A961151" w14:textId="77777777" w:rsidR="00303CC9" w:rsidRDefault="00303CC9" w:rsidP="00303CC9"/>
    <w:p w14:paraId="5A23071F" w14:textId="77777777" w:rsidR="00303CC9" w:rsidRDefault="00303CC9" w:rsidP="00303CC9">
      <w:r>
        <w:t>---</w:t>
      </w:r>
    </w:p>
    <w:p w14:paraId="0CD52108" w14:textId="77777777" w:rsidR="00303CC9" w:rsidRDefault="00303CC9" w:rsidP="00303CC9"/>
    <w:p w14:paraId="6760F18B" w14:textId="77777777" w:rsidR="00303CC9" w:rsidRDefault="00303CC9" w:rsidP="00303CC9">
      <w:r>
        <w:t># Common pitfalls</w:t>
      </w:r>
    </w:p>
    <w:p w14:paraId="0D1F3FD6" w14:textId="77777777" w:rsidR="00303CC9" w:rsidRDefault="00303CC9" w:rsidP="00303CC9"/>
    <w:p w14:paraId="02E09C29" w14:textId="77777777" w:rsidR="00303CC9" w:rsidRDefault="00303CC9" w:rsidP="00303CC9">
      <w:r>
        <w:t>## 1. Accessing lazy data outside the transaction</w:t>
      </w:r>
    </w:p>
    <w:p w14:paraId="7DD372D5" w14:textId="77777777" w:rsidR="00303CC9" w:rsidRDefault="00303CC9" w:rsidP="00303CC9">
      <w:r>
        <w:lastRenderedPageBreak/>
        <w:t>This is one of the most common JPA problems.</w:t>
      </w:r>
    </w:p>
    <w:p w14:paraId="33E96073" w14:textId="77777777" w:rsidR="00303CC9" w:rsidRDefault="00303CC9" w:rsidP="00303CC9"/>
    <w:p w14:paraId="1B25EB21" w14:textId="77777777" w:rsidR="00303CC9" w:rsidRDefault="00303CC9" w:rsidP="00303CC9">
      <w:r>
        <w:t>## 2. Expecting save to be the same as commit</w:t>
      </w:r>
    </w:p>
    <w:p w14:paraId="18BA122E" w14:textId="77777777" w:rsidR="00303CC9" w:rsidRDefault="00303CC9" w:rsidP="00303CC9">
      <w:r>
        <w:t>`save()` is not necessarily the final persistence moment.</w:t>
      </w:r>
    </w:p>
    <w:p w14:paraId="3558233D" w14:textId="77777777" w:rsidR="00303CC9" w:rsidRDefault="00303CC9" w:rsidP="00303CC9"/>
    <w:p w14:paraId="114C9B4D" w14:textId="77777777" w:rsidR="00303CC9" w:rsidRDefault="00303CC9" w:rsidP="00303CC9">
      <w:r>
        <w:t>## 3. Mixing detached and managed entities incorrectly</w:t>
      </w:r>
    </w:p>
    <w:p w14:paraId="42EE9F08" w14:textId="77777777" w:rsidR="00303CC9" w:rsidRDefault="00303CC9" w:rsidP="00303CC9">
      <w:r>
        <w:t>Passing entities around carelessly can cause subtle bugs.</w:t>
      </w:r>
    </w:p>
    <w:p w14:paraId="5757C960" w14:textId="77777777" w:rsidR="00303CC9" w:rsidRDefault="00303CC9" w:rsidP="00303CC9"/>
    <w:p w14:paraId="5DD54F0D" w14:textId="77777777" w:rsidR="00303CC9" w:rsidRDefault="00303CC9" w:rsidP="00303CC9">
      <w:r>
        <w:t>## 4. Self-invocation breaking `@Transactional`</w:t>
      </w:r>
    </w:p>
    <w:p w14:paraId="5B468422" w14:textId="77777777" w:rsidR="00303CC9" w:rsidRDefault="00303CC9" w:rsidP="00303CC9">
      <w:r>
        <w:t>If a transactional method is called from another method in the same class, the proxy may be bypassed.</w:t>
      </w:r>
    </w:p>
    <w:p w14:paraId="3B47E119" w14:textId="77777777" w:rsidR="00303CC9" w:rsidRDefault="00303CC9" w:rsidP="00303CC9"/>
    <w:p w14:paraId="4F934044" w14:textId="77777777" w:rsidR="00303CC9" w:rsidRDefault="00303CC9" w:rsidP="00303CC9">
      <w:r>
        <w:t>## 5. Long transactions</w:t>
      </w:r>
    </w:p>
    <w:p w14:paraId="5F1555C8" w14:textId="77777777" w:rsidR="00303CC9" w:rsidRDefault="00303CC9" w:rsidP="00303CC9">
      <w:r>
        <w:t>Holding a transaction open for too long can hurt concurrency and lock contention.</w:t>
      </w:r>
    </w:p>
    <w:p w14:paraId="5088B4C5" w14:textId="77777777" w:rsidR="00303CC9" w:rsidRDefault="00303CC9" w:rsidP="00303CC9"/>
    <w:p w14:paraId="278BBE9D" w14:textId="77777777" w:rsidR="00303CC9" w:rsidRDefault="00303CC9" w:rsidP="00303CC9">
      <w:r>
        <w:t>---</w:t>
      </w:r>
    </w:p>
    <w:p w14:paraId="371C46BB" w14:textId="77777777" w:rsidR="00303CC9" w:rsidRDefault="00303CC9" w:rsidP="00303CC9"/>
    <w:p w14:paraId="52D24887" w14:textId="77777777" w:rsidR="00303CC9" w:rsidRDefault="00303CC9" w:rsidP="00303CC9">
      <w:r>
        <w:t># Example of self-invocation issue</w:t>
      </w:r>
    </w:p>
    <w:p w14:paraId="68353FA7" w14:textId="77777777" w:rsidR="00303CC9" w:rsidRDefault="00303CC9" w:rsidP="00303CC9"/>
    <w:p w14:paraId="5DD7D6FD" w14:textId="77777777" w:rsidR="00303CC9" w:rsidRDefault="00303CC9" w:rsidP="00303CC9">
      <w:r>
        <w:t>```java</w:t>
      </w:r>
    </w:p>
    <w:p w14:paraId="3C5F8246" w14:textId="77777777" w:rsidR="00303CC9" w:rsidRDefault="00303CC9" w:rsidP="00303CC9">
      <w:r>
        <w:t>@Service</w:t>
      </w:r>
    </w:p>
    <w:p w14:paraId="37159384" w14:textId="77777777" w:rsidR="00303CC9" w:rsidRDefault="00303CC9" w:rsidP="00303CC9">
      <w:r>
        <w:t>public class UserService {</w:t>
      </w:r>
    </w:p>
    <w:p w14:paraId="51C911DC" w14:textId="77777777" w:rsidR="00303CC9" w:rsidRDefault="00303CC9" w:rsidP="00303CC9"/>
    <w:p w14:paraId="29BEF5C5" w14:textId="77777777" w:rsidR="00303CC9" w:rsidRDefault="00303CC9" w:rsidP="00303CC9">
      <w:r>
        <w:t xml:space="preserve">    public void outer() {</w:t>
      </w:r>
    </w:p>
    <w:p w14:paraId="1DE76008" w14:textId="77777777" w:rsidR="00303CC9" w:rsidRDefault="00303CC9" w:rsidP="00303CC9">
      <w:r>
        <w:lastRenderedPageBreak/>
        <w:t xml:space="preserve">        inner();</w:t>
      </w:r>
    </w:p>
    <w:p w14:paraId="505BE819" w14:textId="77777777" w:rsidR="00303CC9" w:rsidRDefault="00303CC9" w:rsidP="00303CC9">
      <w:r>
        <w:t xml:space="preserve">    }</w:t>
      </w:r>
    </w:p>
    <w:p w14:paraId="70E3F513" w14:textId="77777777" w:rsidR="00303CC9" w:rsidRDefault="00303CC9" w:rsidP="00303CC9"/>
    <w:p w14:paraId="743DCC9D" w14:textId="77777777" w:rsidR="00303CC9" w:rsidRDefault="00303CC9" w:rsidP="00303CC9">
      <w:r>
        <w:t xml:space="preserve">    @Transactional</w:t>
      </w:r>
    </w:p>
    <w:p w14:paraId="01DFA6D7" w14:textId="77777777" w:rsidR="00303CC9" w:rsidRDefault="00303CC9" w:rsidP="00303CC9">
      <w:r>
        <w:t xml:space="preserve">    public void inner() {</w:t>
      </w:r>
    </w:p>
    <w:p w14:paraId="7C1026B2" w14:textId="77777777" w:rsidR="00303CC9" w:rsidRDefault="00303CC9" w:rsidP="00303CC9">
      <w:r>
        <w:t xml:space="preserve">        // may not be transactional if called directly inside same class</w:t>
      </w:r>
    </w:p>
    <w:p w14:paraId="12A97B65" w14:textId="77777777" w:rsidR="00303CC9" w:rsidRDefault="00303CC9" w:rsidP="00303CC9">
      <w:r>
        <w:t xml:space="preserve">    }</w:t>
      </w:r>
    </w:p>
    <w:p w14:paraId="0AEF9E7F" w14:textId="77777777" w:rsidR="00303CC9" w:rsidRDefault="00303CC9" w:rsidP="00303CC9">
      <w:r>
        <w:t>}</w:t>
      </w:r>
    </w:p>
    <w:p w14:paraId="25A02895" w14:textId="77777777" w:rsidR="00303CC9" w:rsidRDefault="00303CC9" w:rsidP="00303CC9">
      <w:r>
        <w:t>```</w:t>
      </w:r>
    </w:p>
    <w:p w14:paraId="0C41A9AF" w14:textId="77777777" w:rsidR="00303CC9" w:rsidRDefault="00303CC9" w:rsidP="00303CC9"/>
    <w:p w14:paraId="4E1751F9" w14:textId="77777777" w:rsidR="00303CC9" w:rsidRDefault="00303CC9" w:rsidP="00303CC9">
      <w:r>
        <w:t>This happens because Spring transaction management is usually proxy-based.</w:t>
      </w:r>
    </w:p>
    <w:p w14:paraId="6FB0AE85" w14:textId="77777777" w:rsidR="00303CC9" w:rsidRDefault="00303CC9" w:rsidP="00303CC9"/>
    <w:p w14:paraId="68242830" w14:textId="77777777" w:rsidR="00303CC9" w:rsidRDefault="00303CC9" w:rsidP="00303CC9">
      <w:r>
        <w:t>---</w:t>
      </w:r>
    </w:p>
    <w:p w14:paraId="4E26ADA7" w14:textId="77777777" w:rsidR="00303CC9" w:rsidRDefault="00303CC9" w:rsidP="00303CC9"/>
    <w:p w14:paraId="3CE0AEF1" w14:textId="77777777" w:rsidR="00303CC9" w:rsidRDefault="00303CC9" w:rsidP="00303CC9">
      <w:r>
        <w:t># Flush modes</w:t>
      </w:r>
    </w:p>
    <w:p w14:paraId="12A43423" w14:textId="77777777" w:rsidR="00303CC9" w:rsidRDefault="00303CC9" w:rsidP="00303CC9"/>
    <w:p w14:paraId="4070DB5C" w14:textId="77777777" w:rsidR="00303CC9" w:rsidRDefault="00303CC9" w:rsidP="00303CC9">
      <w:r>
        <w:t>Hibernate may flush:</w:t>
      </w:r>
    </w:p>
    <w:p w14:paraId="449C3E8D" w14:textId="77777777" w:rsidR="00303CC9" w:rsidRDefault="00303CC9" w:rsidP="00303CC9">
      <w:r>
        <w:t>- automatically before commit</w:t>
      </w:r>
    </w:p>
    <w:p w14:paraId="391870CE" w14:textId="77777777" w:rsidR="00303CC9" w:rsidRDefault="00303CC9" w:rsidP="00303CC9">
      <w:r>
        <w:t>- before query execution</w:t>
      </w:r>
    </w:p>
    <w:p w14:paraId="79AC508B" w14:textId="77777777" w:rsidR="00303CC9" w:rsidRDefault="00303CC9" w:rsidP="00303CC9">
      <w:r>
        <w:t>- when explicitly instructed</w:t>
      </w:r>
    </w:p>
    <w:p w14:paraId="629AF029" w14:textId="77777777" w:rsidR="00303CC9" w:rsidRDefault="00303CC9" w:rsidP="00303CC9"/>
    <w:p w14:paraId="6CFC44E9" w14:textId="77777777" w:rsidR="00303CC9" w:rsidRDefault="00303CC9" w:rsidP="00303CC9">
      <w:r>
        <w:t>Flush mode influences when SQL is sent to the database, but not when the transaction is committed.</w:t>
      </w:r>
    </w:p>
    <w:p w14:paraId="24EC8DB1" w14:textId="77777777" w:rsidR="00303CC9" w:rsidRDefault="00303CC9" w:rsidP="00303CC9"/>
    <w:p w14:paraId="22047A46" w14:textId="77777777" w:rsidR="00303CC9" w:rsidRDefault="00303CC9" w:rsidP="00303CC9">
      <w:r>
        <w:t>---</w:t>
      </w:r>
    </w:p>
    <w:p w14:paraId="20D38109" w14:textId="77777777" w:rsidR="00303CC9" w:rsidRDefault="00303CC9" w:rsidP="00303CC9"/>
    <w:p w14:paraId="6D09F32F" w14:textId="77777777" w:rsidR="00303CC9" w:rsidRDefault="00303CC9" w:rsidP="00303CC9">
      <w:r>
        <w:t># Exception handling and rollback</w:t>
      </w:r>
    </w:p>
    <w:p w14:paraId="31C345C4" w14:textId="77777777" w:rsidR="00303CC9" w:rsidRDefault="00303CC9" w:rsidP="00303CC9"/>
    <w:p w14:paraId="2B583510" w14:textId="77777777" w:rsidR="00303CC9" w:rsidRDefault="00303CC9" w:rsidP="00303CC9">
      <w:r>
        <w:t>By default:</w:t>
      </w:r>
    </w:p>
    <w:p w14:paraId="71F87DE0" w14:textId="77777777" w:rsidR="00303CC9" w:rsidRDefault="00303CC9" w:rsidP="00303CC9">
      <w:r>
        <w:t>- runtime exceptions roll back</w:t>
      </w:r>
    </w:p>
    <w:p w14:paraId="6501FD1F" w14:textId="77777777" w:rsidR="00303CC9" w:rsidRDefault="00303CC9" w:rsidP="00303CC9">
      <w:r>
        <w:t>- checked exceptions usually do not</w:t>
      </w:r>
    </w:p>
    <w:p w14:paraId="18588D1E" w14:textId="77777777" w:rsidR="00303CC9" w:rsidRDefault="00303CC9" w:rsidP="00303CC9"/>
    <w:p w14:paraId="182A7F3C" w14:textId="77777777" w:rsidR="00303CC9" w:rsidRDefault="00303CC9" w:rsidP="00303CC9">
      <w:r>
        <w:t>Example:</w:t>
      </w:r>
    </w:p>
    <w:p w14:paraId="315FD147" w14:textId="77777777" w:rsidR="00303CC9" w:rsidRDefault="00303CC9" w:rsidP="00303CC9"/>
    <w:p w14:paraId="43EC5846" w14:textId="77777777" w:rsidR="00303CC9" w:rsidRDefault="00303CC9" w:rsidP="00303CC9">
      <w:r>
        <w:t>```java</w:t>
      </w:r>
    </w:p>
    <w:p w14:paraId="5D035A35" w14:textId="77777777" w:rsidR="00303CC9" w:rsidRDefault="00303CC9" w:rsidP="00303CC9">
      <w:r>
        <w:t>@Transactional</w:t>
      </w:r>
    </w:p>
    <w:p w14:paraId="64A888DB" w14:textId="77777777" w:rsidR="00303CC9" w:rsidRDefault="00303CC9" w:rsidP="00303CC9">
      <w:r>
        <w:t>public void updateAndFail() {</w:t>
      </w:r>
    </w:p>
    <w:p w14:paraId="30971F16" w14:textId="77777777" w:rsidR="00303CC9" w:rsidRDefault="00303CC9" w:rsidP="00303CC9">
      <w:r>
        <w:t xml:space="preserve">    userRepository.save(new User("Alice"));</w:t>
      </w:r>
    </w:p>
    <w:p w14:paraId="30906D8E" w14:textId="77777777" w:rsidR="00303CC9" w:rsidRDefault="00303CC9" w:rsidP="00303CC9">
      <w:r>
        <w:t xml:space="preserve">    throw new RuntimeException("fail");</w:t>
      </w:r>
    </w:p>
    <w:p w14:paraId="2FC79CE8" w14:textId="77777777" w:rsidR="00303CC9" w:rsidRDefault="00303CC9" w:rsidP="00303CC9">
      <w:r>
        <w:t>}</w:t>
      </w:r>
    </w:p>
    <w:p w14:paraId="17DB2C3A" w14:textId="77777777" w:rsidR="00303CC9" w:rsidRDefault="00303CC9" w:rsidP="00303CC9">
      <w:r>
        <w:t>```</w:t>
      </w:r>
    </w:p>
    <w:p w14:paraId="4E3C6C89" w14:textId="77777777" w:rsidR="00303CC9" w:rsidRDefault="00303CC9" w:rsidP="00303CC9"/>
    <w:p w14:paraId="7F1C97D6" w14:textId="77777777" w:rsidR="00303CC9" w:rsidRDefault="00303CC9" w:rsidP="00303CC9">
      <w:r>
        <w:t>This rolls back.</w:t>
      </w:r>
    </w:p>
    <w:p w14:paraId="06F9E54E" w14:textId="77777777" w:rsidR="00303CC9" w:rsidRDefault="00303CC9" w:rsidP="00303CC9"/>
    <w:p w14:paraId="3BDE9EDA" w14:textId="77777777" w:rsidR="00303CC9" w:rsidRDefault="00303CC9" w:rsidP="00303CC9">
      <w:r>
        <w:t>If you catch an exception and suppress it, Spring may think the transaction succeeded, so be careful.</w:t>
      </w:r>
    </w:p>
    <w:p w14:paraId="6680EFE7" w14:textId="77777777" w:rsidR="00303CC9" w:rsidRDefault="00303CC9" w:rsidP="00303CC9"/>
    <w:p w14:paraId="7B806188" w14:textId="77777777" w:rsidR="00303CC9" w:rsidRDefault="00303CC9" w:rsidP="00303CC9">
      <w:r>
        <w:lastRenderedPageBreak/>
        <w:t>---</w:t>
      </w:r>
    </w:p>
    <w:p w14:paraId="072A9ED6" w14:textId="77777777" w:rsidR="00303CC9" w:rsidRDefault="00303CC9" w:rsidP="00303CC9"/>
    <w:p w14:paraId="091C381C" w14:textId="77777777" w:rsidR="00303CC9" w:rsidRDefault="00303CC9" w:rsidP="00303CC9">
      <w:r>
        <w:t># JPA repositories and transactions</w:t>
      </w:r>
    </w:p>
    <w:p w14:paraId="1AA13EC6" w14:textId="77777777" w:rsidR="00303CC9" w:rsidRDefault="00303CC9" w:rsidP="00303CC9"/>
    <w:p w14:paraId="36F1F90A" w14:textId="77777777" w:rsidR="00303CC9" w:rsidRDefault="00303CC9" w:rsidP="00303CC9">
      <w:r>
        <w:t>Spring Data JPA repository methods often participate in transactions automatically, but you should still define transaction boundaries in the service layer for clarity.</w:t>
      </w:r>
    </w:p>
    <w:p w14:paraId="7BEBB691" w14:textId="77777777" w:rsidR="00303CC9" w:rsidRDefault="00303CC9" w:rsidP="00303CC9"/>
    <w:p w14:paraId="1CC7D2E3" w14:textId="77777777" w:rsidR="00303CC9" w:rsidRDefault="00303CC9" w:rsidP="00303CC9">
      <w:r>
        <w:t>Typical pattern:</w:t>
      </w:r>
    </w:p>
    <w:p w14:paraId="38F20BD5" w14:textId="77777777" w:rsidR="00303CC9" w:rsidRDefault="00303CC9" w:rsidP="00303CC9">
      <w:r>
        <w:t>- repository handles persistence operations</w:t>
      </w:r>
    </w:p>
    <w:p w14:paraId="38BCBB27" w14:textId="77777777" w:rsidR="00303CC9" w:rsidRDefault="00303CC9" w:rsidP="00303CC9">
      <w:r>
        <w:t>- service coordinates a business transaction</w:t>
      </w:r>
    </w:p>
    <w:p w14:paraId="3B6499AA" w14:textId="77777777" w:rsidR="00303CC9" w:rsidRDefault="00303CC9" w:rsidP="00303CC9">
      <w:r>
        <w:t>- controller just handles HTTP</w:t>
      </w:r>
    </w:p>
    <w:p w14:paraId="1D67E813" w14:textId="77777777" w:rsidR="00303CC9" w:rsidRDefault="00303CC9" w:rsidP="00303CC9"/>
    <w:p w14:paraId="363EE829" w14:textId="77777777" w:rsidR="00303CC9" w:rsidRDefault="00303CC9" w:rsidP="00303CC9">
      <w:r>
        <w:t>---</w:t>
      </w:r>
    </w:p>
    <w:p w14:paraId="265D3CC5" w14:textId="77777777" w:rsidR="00303CC9" w:rsidRDefault="00303CC9" w:rsidP="00303CC9"/>
    <w:p w14:paraId="61F11D2B" w14:textId="77777777" w:rsidR="00303CC9" w:rsidRDefault="00303CC9" w:rsidP="00303CC9">
      <w:r>
        <w:t># Best practices</w:t>
      </w:r>
    </w:p>
    <w:p w14:paraId="79F8DF06" w14:textId="77777777" w:rsidR="00303CC9" w:rsidRDefault="00303CC9" w:rsidP="00303CC9"/>
    <w:p w14:paraId="5B90D24D" w14:textId="77777777" w:rsidR="00303CC9" w:rsidRDefault="00303CC9" w:rsidP="00303CC9">
      <w:r>
        <w:t>### Keep transactions short</w:t>
      </w:r>
    </w:p>
    <w:p w14:paraId="5DE0CE2E" w14:textId="77777777" w:rsidR="00303CC9" w:rsidRDefault="00303CC9" w:rsidP="00303CC9">
      <w:r>
        <w:t>Do not hold database locks longer than necessary.</w:t>
      </w:r>
    </w:p>
    <w:p w14:paraId="14529E5E" w14:textId="77777777" w:rsidR="00303CC9" w:rsidRDefault="00303CC9" w:rsidP="00303CC9"/>
    <w:p w14:paraId="409245F4" w14:textId="77777777" w:rsidR="00303CC9" w:rsidRDefault="00303CC9" w:rsidP="00303CC9">
      <w:r>
        <w:t>### Use managed entities inside the transaction</w:t>
      </w:r>
    </w:p>
    <w:p w14:paraId="46927842" w14:textId="77777777" w:rsidR="00303CC9" w:rsidRDefault="00303CC9" w:rsidP="00303CC9">
      <w:r>
        <w:t>That is where dirty checking works best.</w:t>
      </w:r>
    </w:p>
    <w:p w14:paraId="7C1C54EA" w14:textId="77777777" w:rsidR="00303CC9" w:rsidRDefault="00303CC9" w:rsidP="00303CC9"/>
    <w:p w14:paraId="65F28626" w14:textId="77777777" w:rsidR="00303CC9" w:rsidRDefault="00303CC9" w:rsidP="00303CC9">
      <w:r>
        <w:t>### Avoid returning entities to the UI layer</w:t>
      </w:r>
    </w:p>
    <w:p w14:paraId="2411446F" w14:textId="77777777" w:rsidR="00303CC9" w:rsidRDefault="00303CC9" w:rsidP="00303CC9">
      <w:r>
        <w:t>Use DTOs when possible.</w:t>
      </w:r>
    </w:p>
    <w:p w14:paraId="457B2DFE" w14:textId="77777777" w:rsidR="00303CC9" w:rsidRDefault="00303CC9" w:rsidP="00303CC9"/>
    <w:p w14:paraId="21A030AF" w14:textId="77777777" w:rsidR="00303CC9" w:rsidRDefault="00303CC9" w:rsidP="00303CC9">
      <w:r>
        <w:t>### Be careful with lazy loading</w:t>
      </w:r>
    </w:p>
    <w:p w14:paraId="19786106" w14:textId="77777777" w:rsidR="00303CC9" w:rsidRDefault="00303CC9" w:rsidP="00303CC9">
      <w:r>
        <w:t>Load what you need within the transaction.</w:t>
      </w:r>
    </w:p>
    <w:p w14:paraId="3A2EE68A" w14:textId="77777777" w:rsidR="00303CC9" w:rsidRDefault="00303CC9" w:rsidP="00303CC9"/>
    <w:p w14:paraId="344F2149" w14:textId="77777777" w:rsidR="00303CC9" w:rsidRDefault="00303CC9" w:rsidP="00303CC9">
      <w:r>
        <w:t>### Use `@Transactional` on service methods</w:t>
      </w:r>
    </w:p>
    <w:p w14:paraId="5ABCCF99" w14:textId="77777777" w:rsidR="00303CC9" w:rsidRDefault="00303CC9" w:rsidP="00303CC9">
      <w:r>
        <w:t>This gives a clear boundary for business operations.</w:t>
      </w:r>
    </w:p>
    <w:p w14:paraId="187517DF" w14:textId="77777777" w:rsidR="00303CC9" w:rsidRDefault="00303CC9" w:rsidP="00303CC9"/>
    <w:p w14:paraId="5F218014" w14:textId="77777777" w:rsidR="00303CC9" w:rsidRDefault="00303CC9" w:rsidP="00303CC9">
      <w:r>
        <w:t>### Know when to call `save()`</w:t>
      </w:r>
    </w:p>
    <w:p w14:paraId="233B76B4" w14:textId="77777777" w:rsidR="00303CC9" w:rsidRDefault="00303CC9" w:rsidP="00303CC9">
      <w:r>
        <w:t>If an entity is managed, dirty checking may be enough. If it is detached or newly created, `save()` matters more.</w:t>
      </w:r>
    </w:p>
    <w:p w14:paraId="3B459F66" w14:textId="77777777" w:rsidR="00303CC9" w:rsidRDefault="00303CC9" w:rsidP="00303CC9"/>
    <w:p w14:paraId="7900D4E2" w14:textId="77777777" w:rsidR="00303CC9" w:rsidRDefault="00303CC9" w:rsidP="00303CC9">
      <w:r>
        <w:t>---</w:t>
      </w:r>
    </w:p>
    <w:p w14:paraId="2FF3D139" w14:textId="77777777" w:rsidR="00303CC9" w:rsidRDefault="00303CC9" w:rsidP="00303CC9"/>
    <w:p w14:paraId="37AE3992" w14:textId="77777777" w:rsidR="00303CC9" w:rsidRDefault="00303CC9" w:rsidP="00303CC9">
      <w:r>
        <w:t># When to use `save()`</w:t>
      </w:r>
    </w:p>
    <w:p w14:paraId="31E362EB" w14:textId="77777777" w:rsidR="00303CC9" w:rsidRDefault="00303CC9" w:rsidP="00303CC9"/>
    <w:p w14:paraId="7B5692C8" w14:textId="77777777" w:rsidR="00303CC9" w:rsidRDefault="00303CC9" w:rsidP="00303CC9">
      <w:r>
        <w:t>### Use `save()` when:</w:t>
      </w:r>
    </w:p>
    <w:p w14:paraId="4349F273" w14:textId="77777777" w:rsidR="00303CC9" w:rsidRDefault="00303CC9" w:rsidP="00303CC9">
      <w:r>
        <w:t>- creating a new entity</w:t>
      </w:r>
    </w:p>
    <w:p w14:paraId="06E6FFEB" w14:textId="77777777" w:rsidR="00303CC9" w:rsidRDefault="00303CC9" w:rsidP="00303CC9">
      <w:r>
        <w:t>- reattaching or persisting a detached entity</w:t>
      </w:r>
    </w:p>
    <w:p w14:paraId="66F4A18D" w14:textId="77777777" w:rsidR="00303CC9" w:rsidRDefault="00303CC9" w:rsidP="00303CC9">
      <w:r>
        <w:t>- making intent explicit</w:t>
      </w:r>
    </w:p>
    <w:p w14:paraId="51E68D7E" w14:textId="77777777" w:rsidR="00303CC9" w:rsidRDefault="00303CC9" w:rsidP="00303CC9"/>
    <w:p w14:paraId="14CEEA80" w14:textId="77777777" w:rsidR="00303CC9" w:rsidRDefault="00303CC9" w:rsidP="00303CC9">
      <w:r>
        <w:t>### You may not need `save()` when:</w:t>
      </w:r>
    </w:p>
    <w:p w14:paraId="6106EE2A" w14:textId="77777777" w:rsidR="00303CC9" w:rsidRDefault="00303CC9" w:rsidP="00303CC9">
      <w:r>
        <w:t>- you loaded a managed entity in the same transaction</w:t>
      </w:r>
    </w:p>
    <w:p w14:paraId="61EBADE7" w14:textId="77777777" w:rsidR="00303CC9" w:rsidRDefault="00303CC9" w:rsidP="00303CC9">
      <w:r>
        <w:t>- you only changed its fields and rely on dirty checking</w:t>
      </w:r>
    </w:p>
    <w:p w14:paraId="297B5F4B" w14:textId="77777777" w:rsidR="00303CC9" w:rsidRDefault="00303CC9" w:rsidP="00303CC9"/>
    <w:p w14:paraId="7D039B0E" w14:textId="77777777" w:rsidR="00303CC9" w:rsidRDefault="00303CC9" w:rsidP="00303CC9">
      <w:r>
        <w:lastRenderedPageBreak/>
        <w:t>Example:</w:t>
      </w:r>
    </w:p>
    <w:p w14:paraId="0E606DFC" w14:textId="77777777" w:rsidR="00303CC9" w:rsidRDefault="00303CC9" w:rsidP="00303CC9"/>
    <w:p w14:paraId="246826CE" w14:textId="77777777" w:rsidR="00303CC9" w:rsidRDefault="00303CC9" w:rsidP="00303CC9">
      <w:r>
        <w:t>```java</w:t>
      </w:r>
    </w:p>
    <w:p w14:paraId="4AA56089" w14:textId="77777777" w:rsidR="00303CC9" w:rsidRDefault="00303CC9" w:rsidP="00303CC9">
      <w:r>
        <w:t>@Transactional</w:t>
      </w:r>
    </w:p>
    <w:p w14:paraId="45754E59" w14:textId="77777777" w:rsidR="00303CC9" w:rsidRDefault="00303CC9" w:rsidP="00303CC9">
      <w:r>
        <w:t>public void renameUser(Long id, String name) {</w:t>
      </w:r>
    </w:p>
    <w:p w14:paraId="404B795C" w14:textId="77777777" w:rsidR="00303CC9" w:rsidRDefault="00303CC9" w:rsidP="00303CC9">
      <w:r>
        <w:t xml:space="preserve">    User user = userRepository.findById(id).orElseThrow();</w:t>
      </w:r>
    </w:p>
    <w:p w14:paraId="2A7B8DC6" w14:textId="77777777" w:rsidR="00303CC9" w:rsidRDefault="00303CC9" w:rsidP="00303CC9">
      <w:r>
        <w:t xml:space="preserve">    user.setName(name);</w:t>
      </w:r>
    </w:p>
    <w:p w14:paraId="60FAA61E" w14:textId="77777777" w:rsidR="00303CC9" w:rsidRDefault="00303CC9" w:rsidP="00303CC9">
      <w:r>
        <w:t>}</w:t>
      </w:r>
    </w:p>
    <w:p w14:paraId="0AC3A7CA" w14:textId="77777777" w:rsidR="00303CC9" w:rsidRDefault="00303CC9" w:rsidP="00303CC9">
      <w:r>
        <w:t>```</w:t>
      </w:r>
    </w:p>
    <w:p w14:paraId="0F08B086" w14:textId="77777777" w:rsidR="00303CC9" w:rsidRDefault="00303CC9" w:rsidP="00303CC9"/>
    <w:p w14:paraId="5B68CABC" w14:textId="77777777" w:rsidR="00303CC9" w:rsidRDefault="00303CC9" w:rsidP="00303CC9">
      <w:r>
        <w:t>This is enough in many cases.</w:t>
      </w:r>
    </w:p>
    <w:p w14:paraId="5E368821" w14:textId="77777777" w:rsidR="00303CC9" w:rsidRDefault="00303CC9" w:rsidP="00303CC9"/>
    <w:p w14:paraId="6D11412A" w14:textId="77777777" w:rsidR="00303CC9" w:rsidRDefault="00303CC9" w:rsidP="00303CC9">
      <w:r>
        <w:t>---</w:t>
      </w:r>
    </w:p>
    <w:p w14:paraId="49FDC6AB" w14:textId="77777777" w:rsidR="00303CC9" w:rsidRDefault="00303CC9" w:rsidP="00303CC9"/>
    <w:p w14:paraId="27BB62DE" w14:textId="77777777" w:rsidR="00303CC9" w:rsidRDefault="00303CC9" w:rsidP="00303CC9">
      <w:r>
        <w:t># Transactional write flow with JPA and Hibernate</w:t>
      </w:r>
    </w:p>
    <w:p w14:paraId="5ACCA2D5" w14:textId="77777777" w:rsidR="00303CC9" w:rsidRDefault="00303CC9" w:rsidP="00303CC9"/>
    <w:p w14:paraId="778FAA74" w14:textId="77777777" w:rsidR="00303CC9" w:rsidRDefault="00303CC9" w:rsidP="00303CC9">
      <w:r>
        <w:t>1. Spring opens a transaction</w:t>
      </w:r>
    </w:p>
    <w:p w14:paraId="5D8B259D" w14:textId="77777777" w:rsidR="00303CC9" w:rsidRDefault="00303CC9" w:rsidP="00303CC9">
      <w:r>
        <w:t>2. JPA creates or joins a persistence context</w:t>
      </w:r>
    </w:p>
    <w:p w14:paraId="3E2EF371" w14:textId="77777777" w:rsidR="00303CC9" w:rsidRDefault="00303CC9" w:rsidP="00303CC9">
      <w:r>
        <w:t>3. Hibernate loads entities and tracks them</w:t>
      </w:r>
    </w:p>
    <w:p w14:paraId="2A3E161C" w14:textId="77777777" w:rsidR="00303CC9" w:rsidRDefault="00303CC9" w:rsidP="00303CC9">
      <w:r>
        <w:t>4. You modify managed entities</w:t>
      </w:r>
    </w:p>
    <w:p w14:paraId="2AE304C4" w14:textId="77777777" w:rsidR="00303CC9" w:rsidRDefault="00303CC9" w:rsidP="00303CC9">
      <w:r>
        <w:t>5. Hibernate detects changes</w:t>
      </w:r>
    </w:p>
    <w:p w14:paraId="623AAFD0" w14:textId="77777777" w:rsidR="00303CC9" w:rsidRDefault="00303CC9" w:rsidP="00303CC9">
      <w:r>
        <w:t>6. Hibernate flushes SQL</w:t>
      </w:r>
    </w:p>
    <w:p w14:paraId="0077ABE3" w14:textId="77777777" w:rsidR="00303CC9" w:rsidRDefault="00303CC9" w:rsidP="00303CC9">
      <w:r>
        <w:t>7. Spring commits the transaction</w:t>
      </w:r>
    </w:p>
    <w:p w14:paraId="0A09D778" w14:textId="77777777" w:rsidR="00303CC9" w:rsidRDefault="00303CC9" w:rsidP="00303CC9"/>
    <w:p w14:paraId="369BCC52" w14:textId="77777777" w:rsidR="00303CC9" w:rsidRDefault="00303CC9" w:rsidP="00303CC9">
      <w:r>
        <w:lastRenderedPageBreak/>
        <w:t>That is the standard flow.</w:t>
      </w:r>
    </w:p>
    <w:p w14:paraId="11FA2DD6" w14:textId="77777777" w:rsidR="00303CC9" w:rsidRDefault="00303CC9" w:rsidP="00303CC9"/>
    <w:p w14:paraId="45BD23D6" w14:textId="77777777" w:rsidR="00303CC9" w:rsidRDefault="00303CC9" w:rsidP="00303CC9">
      <w:r>
        <w:t>---</w:t>
      </w:r>
    </w:p>
    <w:p w14:paraId="0414B252" w14:textId="77777777" w:rsidR="00303CC9" w:rsidRDefault="00303CC9" w:rsidP="00303CC9"/>
    <w:p w14:paraId="2909A4A5" w14:textId="77777777" w:rsidR="00303CC9" w:rsidRDefault="00303CC9" w:rsidP="00303CC9">
      <w:r>
        <w:t># Final mental model</w:t>
      </w:r>
    </w:p>
    <w:p w14:paraId="71FE11E6" w14:textId="77777777" w:rsidR="00303CC9" w:rsidRDefault="00303CC9" w:rsidP="00303CC9"/>
    <w:p w14:paraId="3B019B18" w14:textId="77777777" w:rsidR="00303CC9" w:rsidRDefault="00303CC9" w:rsidP="00303CC9">
      <w:r>
        <w:t xml:space="preserve">Spring Transactions provide the **transaction boundary**.  </w:t>
      </w:r>
    </w:p>
    <w:p w14:paraId="47A7A8FB" w14:textId="77777777" w:rsidR="00303CC9" w:rsidRDefault="00303CC9" w:rsidP="00303CC9">
      <w:r>
        <w:t xml:space="preserve">JPA provides the **entity and persistence abstraction**.  </w:t>
      </w:r>
    </w:p>
    <w:p w14:paraId="060A870B" w14:textId="77777777" w:rsidR="00303CC9" w:rsidRDefault="00303CC9" w:rsidP="00303CC9">
      <w:r>
        <w:t>Hibernate provides the **actual ORM implementation and SQL generation**.</w:t>
      </w:r>
    </w:p>
    <w:p w14:paraId="5CEB6D03" w14:textId="77777777" w:rsidR="00303CC9" w:rsidRDefault="00303CC9" w:rsidP="00303CC9"/>
    <w:p w14:paraId="4EC1F8E3" w14:textId="77777777" w:rsidR="00303CC9" w:rsidRDefault="00303CC9" w:rsidP="00303CC9">
      <w:r>
        <w:t>Together, they let you write business logic in terms of objects while still getting safe, atomic database updates.</w:t>
      </w:r>
    </w:p>
    <w:p w14:paraId="0275EC6B" w14:textId="77777777" w:rsidR="00303CC9" w:rsidRDefault="00303CC9" w:rsidP="00303CC9"/>
    <w:p w14:paraId="00FB7115" w14:textId="77777777" w:rsidR="00303CC9" w:rsidRDefault="00303CC9" w:rsidP="00303CC9">
      <w:r>
        <w:t>If you want, I can next explain:</w:t>
      </w:r>
    </w:p>
    <w:p w14:paraId="492DEC8D" w14:textId="77777777" w:rsidR="00303CC9" w:rsidRDefault="00303CC9" w:rsidP="00303CC9">
      <w:r>
        <w:t>1. **Dirty checking with examples**</w:t>
      </w:r>
    </w:p>
    <w:p w14:paraId="01D8B75C" w14:textId="77777777" w:rsidR="00303CC9" w:rsidRDefault="00303CC9" w:rsidP="00303CC9">
      <w:r>
        <w:t>2. **Entity states in JPA**</w:t>
      </w:r>
    </w:p>
    <w:p w14:paraId="71FEF87F" w14:textId="77777777" w:rsidR="00303CC9" w:rsidRDefault="00303CC9" w:rsidP="00303CC9">
      <w:r>
        <w:t>3. **Lazy loading vs eager loading**</w:t>
      </w:r>
    </w:p>
    <w:p w14:paraId="5D900331" w14:textId="77777777" w:rsidR="00303CC9" w:rsidRDefault="00303CC9" w:rsidP="00303CC9">
      <w:r>
        <w:t>4. **Spring transaction propagation with JPA**</w:t>
      </w:r>
    </w:p>
    <w:p w14:paraId="1BCD2C67" w14:textId="78D764A9" w:rsidR="00303CC9" w:rsidRPr="001A2C0F" w:rsidRDefault="00303CC9" w:rsidP="00303CC9">
      <w:r>
        <w:t>5. **A real-world Spring Boot + JPA transaction example**</w:t>
      </w:r>
    </w:p>
    <w:p w14:paraId="48CD66C3" w14:textId="77777777" w:rsidR="000035D9" w:rsidRPr="000035D9" w:rsidRDefault="000035D9" w:rsidP="000035D9"/>
    <w:p w14:paraId="1A29FC50" w14:textId="77777777" w:rsidR="006161C0" w:rsidRPr="006161C0" w:rsidRDefault="006161C0" w:rsidP="006161C0"/>
    <w:p w14:paraId="6578627F" w14:textId="77777777" w:rsidR="00595236" w:rsidRPr="00882E3F" w:rsidRDefault="00595236" w:rsidP="00595236"/>
    <w:p w14:paraId="528EEB5B" w14:textId="77777777" w:rsidR="00CB3B40" w:rsidRPr="00CB3B40" w:rsidRDefault="00CB3B40" w:rsidP="00CB3B40"/>
    <w:p w14:paraId="70259292" w14:textId="77777777" w:rsidR="00F87E7F" w:rsidRDefault="00F87E7F" w:rsidP="000925E7"/>
    <w:p w14:paraId="5891C7F6" w14:textId="123ED1A6" w:rsidR="00F87E7F" w:rsidRDefault="00BB243D" w:rsidP="00D8795F">
      <w:pPr>
        <w:pStyle w:val="Heading1"/>
        <w:numPr>
          <w:ilvl w:val="0"/>
          <w:numId w:val="13"/>
        </w:numPr>
        <w:jc w:val="center"/>
      </w:pPr>
      <w:bookmarkStart w:id="45" w:name="_Toc234595953"/>
      <w:r>
        <w:lastRenderedPageBreak/>
        <w:t>Performance Tuning in Java Applications</w:t>
      </w:r>
      <w:bookmarkEnd w:id="45"/>
    </w:p>
    <w:p w14:paraId="4AEF0F7C" w14:textId="77777777" w:rsidR="00BB243D" w:rsidRDefault="00BB243D" w:rsidP="00BB243D"/>
    <w:p w14:paraId="79A9B73C" w14:textId="77777777" w:rsidR="004D6622" w:rsidRDefault="004D6622" w:rsidP="004D6622">
      <w:r>
        <w:t>Performance tuning in Java applications is about finding and fixing the real bottlenecks that slow your app down, then validating the improvement with measurement. The key idea is: **do not guess, measure first**.</w:t>
      </w:r>
    </w:p>
    <w:p w14:paraId="7EE777CC" w14:textId="77777777" w:rsidR="004D6622" w:rsidRDefault="004D6622" w:rsidP="004D6622"/>
    <w:p w14:paraId="10EBC8D2" w14:textId="77777777" w:rsidR="004D6622" w:rsidRDefault="004D6622" w:rsidP="004D6622">
      <w:r>
        <w:t>A lot of Java performance problems come from a few common areas:</w:t>
      </w:r>
    </w:p>
    <w:p w14:paraId="4083CF92" w14:textId="77777777" w:rsidR="004D6622" w:rsidRDefault="004D6622" w:rsidP="004D6622">
      <w:r>
        <w:t>- excessive object allocation</w:t>
      </w:r>
    </w:p>
    <w:p w14:paraId="1BBEDF1F" w14:textId="77777777" w:rsidR="004D6622" w:rsidRDefault="004D6622" w:rsidP="004D6622">
      <w:r>
        <w:t>- memory pressure and GC churn</w:t>
      </w:r>
    </w:p>
    <w:p w14:paraId="04825BE4" w14:textId="77777777" w:rsidR="004D6622" w:rsidRDefault="004D6622" w:rsidP="004D6622">
      <w:r>
        <w:t>- slow database access</w:t>
      </w:r>
    </w:p>
    <w:p w14:paraId="180BF313" w14:textId="77777777" w:rsidR="004D6622" w:rsidRDefault="004D6622" w:rsidP="004D6622">
      <w:r>
        <w:t>- inefficient algorithms or data structures</w:t>
      </w:r>
    </w:p>
    <w:p w14:paraId="1D78F10D" w14:textId="77777777" w:rsidR="004D6622" w:rsidRDefault="004D6622" w:rsidP="004D6622">
      <w:r>
        <w:t>- thread contention</w:t>
      </w:r>
    </w:p>
    <w:p w14:paraId="43C44EB2" w14:textId="77777777" w:rsidR="004D6622" w:rsidRDefault="004D6622" w:rsidP="004D6622">
      <w:r>
        <w:t>- blocking I/O</w:t>
      </w:r>
    </w:p>
    <w:p w14:paraId="5D0BEDBC" w14:textId="77777777" w:rsidR="004D6622" w:rsidRDefault="004D6622" w:rsidP="004D6622">
      <w:r>
        <w:t>- poor caching strategy</w:t>
      </w:r>
    </w:p>
    <w:p w14:paraId="2DAC34CB" w14:textId="77777777" w:rsidR="004D6622" w:rsidRDefault="004D6622" w:rsidP="004D6622">
      <w:r>
        <w:t>- bad JVM or framework configuration</w:t>
      </w:r>
    </w:p>
    <w:p w14:paraId="42720E03" w14:textId="77777777" w:rsidR="004D6622" w:rsidRDefault="004D6622" w:rsidP="004D6622"/>
    <w:p w14:paraId="2C9060C2" w14:textId="77777777" w:rsidR="004D6622" w:rsidRDefault="004D6622" w:rsidP="004D6622">
      <w:r>
        <w:t>The right approach is usually:</w:t>
      </w:r>
    </w:p>
    <w:p w14:paraId="39DCB9E2" w14:textId="77777777" w:rsidR="004D6622" w:rsidRDefault="004D6622" w:rsidP="004D6622">
      <w:r>
        <w:t>1. define the performance goal</w:t>
      </w:r>
    </w:p>
    <w:p w14:paraId="63D3F0E9" w14:textId="77777777" w:rsidR="004D6622" w:rsidRDefault="004D6622" w:rsidP="004D6622">
      <w:r>
        <w:t>2. measure baseline latency, throughput, and memory</w:t>
      </w:r>
    </w:p>
    <w:p w14:paraId="54CE045E" w14:textId="77777777" w:rsidR="004D6622" w:rsidRDefault="004D6622" w:rsidP="004D6622">
      <w:r>
        <w:t>3. find the bottleneck with profiling</w:t>
      </w:r>
    </w:p>
    <w:p w14:paraId="7E8A6F4C" w14:textId="77777777" w:rsidR="004D6622" w:rsidRDefault="004D6622" w:rsidP="004D6622">
      <w:r>
        <w:t>4. make a targeted change</w:t>
      </w:r>
    </w:p>
    <w:p w14:paraId="1FDCBF0E" w14:textId="77777777" w:rsidR="004D6622" w:rsidRDefault="004D6622" w:rsidP="004D6622">
      <w:r>
        <w:lastRenderedPageBreak/>
        <w:t>5. measure again</w:t>
      </w:r>
    </w:p>
    <w:p w14:paraId="729A4D15" w14:textId="77777777" w:rsidR="004D6622" w:rsidRDefault="004D6622" w:rsidP="004D6622"/>
    <w:p w14:paraId="248C0608" w14:textId="77777777" w:rsidR="004D6622" w:rsidRDefault="004D6622" w:rsidP="004D6622">
      <w:r>
        <w:t>## What performance means</w:t>
      </w:r>
    </w:p>
    <w:p w14:paraId="2AD02DDC" w14:textId="77777777" w:rsidR="004D6622" w:rsidRDefault="004D6622" w:rsidP="004D6622"/>
    <w:p w14:paraId="0F7C194E" w14:textId="77777777" w:rsidR="004D6622" w:rsidRDefault="004D6622" w:rsidP="004D6622">
      <w:r>
        <w:t>Performance can mean different things depending on the system:</w:t>
      </w:r>
    </w:p>
    <w:p w14:paraId="26E38AA5" w14:textId="77777777" w:rsidR="004D6622" w:rsidRDefault="004D6622" w:rsidP="004D6622">
      <w:r>
        <w:t>- **low latency**, individual requests finish quickly</w:t>
      </w:r>
    </w:p>
    <w:p w14:paraId="024AB675" w14:textId="77777777" w:rsidR="004D6622" w:rsidRDefault="004D6622" w:rsidP="004D6622">
      <w:r>
        <w:t>- **high throughput**, the system handles many requests per second</w:t>
      </w:r>
    </w:p>
    <w:p w14:paraId="07466A2B" w14:textId="77777777" w:rsidR="004D6622" w:rsidRDefault="004D6622" w:rsidP="004D6622">
      <w:r>
        <w:t>- **low memory usage**, the application uses less heap or native memory</w:t>
      </w:r>
    </w:p>
    <w:p w14:paraId="3363A7ED" w14:textId="77777777" w:rsidR="004D6622" w:rsidRDefault="004D6622" w:rsidP="004D6622">
      <w:r>
        <w:t>- **fast startup**, the process becomes ready quickly</w:t>
      </w:r>
    </w:p>
    <w:p w14:paraId="112DF154" w14:textId="77777777" w:rsidR="004D6622" w:rsidRDefault="004D6622" w:rsidP="004D6622">
      <w:r>
        <w:t>- **stable tail latency**, p95 or p99 stays low under load</w:t>
      </w:r>
    </w:p>
    <w:p w14:paraId="2A8FDDA0" w14:textId="77777777" w:rsidR="004D6622" w:rsidRDefault="004D6622" w:rsidP="004D6622"/>
    <w:p w14:paraId="6C36047F" w14:textId="77777777" w:rsidR="004D6622" w:rsidRDefault="004D6622" w:rsidP="004D6622">
      <w:r>
        <w:t>You should always know which one matters most.</w:t>
      </w:r>
    </w:p>
    <w:p w14:paraId="6F577BA0" w14:textId="77777777" w:rsidR="004D6622" w:rsidRDefault="004D6622" w:rsidP="004D6622"/>
    <w:p w14:paraId="0A2E988C" w14:textId="77777777" w:rsidR="004D6622" w:rsidRDefault="004D6622" w:rsidP="004D6622">
      <w:r>
        <w:t>---</w:t>
      </w:r>
    </w:p>
    <w:p w14:paraId="389EEA3B" w14:textId="77777777" w:rsidR="004D6622" w:rsidRDefault="004D6622" w:rsidP="004D6622"/>
    <w:p w14:paraId="438CBC30" w14:textId="77777777" w:rsidR="004D6622" w:rsidRDefault="004D6622" w:rsidP="004D6622">
      <w:r>
        <w:t># 1. Start with measurement</w:t>
      </w:r>
    </w:p>
    <w:p w14:paraId="091C66B7" w14:textId="77777777" w:rsidR="004D6622" w:rsidRDefault="004D6622" w:rsidP="004D6622"/>
    <w:p w14:paraId="219D35D3" w14:textId="77777777" w:rsidR="004D6622" w:rsidRDefault="004D6622" w:rsidP="004D6622">
      <w:r>
        <w:t>Before tuning anything, establish a baseline.</w:t>
      </w:r>
    </w:p>
    <w:p w14:paraId="2726B419" w14:textId="77777777" w:rsidR="004D6622" w:rsidRDefault="004D6622" w:rsidP="004D6622"/>
    <w:p w14:paraId="12D7F1C3" w14:textId="77777777" w:rsidR="004D6622" w:rsidRDefault="004D6622" w:rsidP="004D6622">
      <w:r>
        <w:t>Useful metrics include:</w:t>
      </w:r>
    </w:p>
    <w:p w14:paraId="01626EAE" w14:textId="77777777" w:rsidR="004D6622" w:rsidRDefault="004D6622" w:rsidP="004D6622">
      <w:r>
        <w:t>- average latency</w:t>
      </w:r>
    </w:p>
    <w:p w14:paraId="383CBC76" w14:textId="77777777" w:rsidR="004D6622" w:rsidRDefault="004D6622" w:rsidP="004D6622">
      <w:r>
        <w:t>- p95 and p99 latency</w:t>
      </w:r>
    </w:p>
    <w:p w14:paraId="0D16DE00" w14:textId="77777777" w:rsidR="004D6622" w:rsidRDefault="004D6622" w:rsidP="004D6622">
      <w:r>
        <w:lastRenderedPageBreak/>
        <w:t>- requests per second</w:t>
      </w:r>
    </w:p>
    <w:p w14:paraId="414F70DB" w14:textId="77777777" w:rsidR="004D6622" w:rsidRDefault="004D6622" w:rsidP="004D6622">
      <w:r>
        <w:t>- CPU usage</w:t>
      </w:r>
    </w:p>
    <w:p w14:paraId="1FA946A5" w14:textId="77777777" w:rsidR="004D6622" w:rsidRDefault="004D6622" w:rsidP="004D6622">
      <w:r>
        <w:t>- heap usage</w:t>
      </w:r>
    </w:p>
    <w:p w14:paraId="3C07ED8D" w14:textId="77777777" w:rsidR="004D6622" w:rsidRDefault="004D6622" w:rsidP="004D6622">
      <w:r>
        <w:t>- garbage collection frequency and pause time</w:t>
      </w:r>
    </w:p>
    <w:p w14:paraId="17310A40" w14:textId="77777777" w:rsidR="004D6622" w:rsidRDefault="004D6622" w:rsidP="004D6622">
      <w:r>
        <w:t>- thread counts</w:t>
      </w:r>
    </w:p>
    <w:p w14:paraId="4F62EC6D" w14:textId="77777777" w:rsidR="004D6622" w:rsidRDefault="004D6622" w:rsidP="004D6622">
      <w:r>
        <w:t>- database query time</w:t>
      </w:r>
    </w:p>
    <w:p w14:paraId="2114EDC3" w14:textId="77777777" w:rsidR="004D6622" w:rsidRDefault="004D6622" w:rsidP="004D6622">
      <w:r>
        <w:t>- network round-trip time</w:t>
      </w:r>
    </w:p>
    <w:p w14:paraId="3AF2155A" w14:textId="77777777" w:rsidR="004D6622" w:rsidRDefault="004D6622" w:rsidP="004D6622"/>
    <w:p w14:paraId="7429EA6B" w14:textId="77777777" w:rsidR="004D6622" w:rsidRDefault="004D6622" w:rsidP="004D6622">
      <w:r>
        <w:t>If you do not measure, you may optimize the wrong thing.</w:t>
      </w:r>
    </w:p>
    <w:p w14:paraId="07130B14" w14:textId="77777777" w:rsidR="004D6622" w:rsidRDefault="004D6622" w:rsidP="004D6622"/>
    <w:p w14:paraId="009CA9A7" w14:textId="77777777" w:rsidR="004D6622" w:rsidRDefault="004D6622" w:rsidP="004D6622">
      <w:r>
        <w:t>### Tools for measurement</w:t>
      </w:r>
    </w:p>
    <w:p w14:paraId="152525AA" w14:textId="77777777" w:rsidR="004D6622" w:rsidRDefault="004D6622" w:rsidP="004D6622">
      <w:r>
        <w:t>- application logs</w:t>
      </w:r>
    </w:p>
    <w:p w14:paraId="4D22B4DD" w14:textId="77777777" w:rsidR="004D6622" w:rsidRDefault="004D6622" w:rsidP="004D6622">
      <w:r>
        <w:t>- metrics systems like Micrometer, Prometheus, Grafana</w:t>
      </w:r>
    </w:p>
    <w:p w14:paraId="478159EA" w14:textId="77777777" w:rsidR="004D6622" w:rsidRDefault="004D6622" w:rsidP="004D6622">
      <w:r>
        <w:t>- Java Flight Recorder</w:t>
      </w:r>
    </w:p>
    <w:p w14:paraId="48633D13" w14:textId="77777777" w:rsidR="004D6622" w:rsidRDefault="004D6622" w:rsidP="004D6622">
      <w:r>
        <w:t>- JDK Flight Recorder</w:t>
      </w:r>
    </w:p>
    <w:p w14:paraId="222ADE4B" w14:textId="77777777" w:rsidR="004D6622" w:rsidRDefault="004D6622" w:rsidP="004D6622">
      <w:r>
        <w:t>- VisualVM</w:t>
      </w:r>
    </w:p>
    <w:p w14:paraId="619E954C" w14:textId="77777777" w:rsidR="004D6622" w:rsidRDefault="004D6622" w:rsidP="004D6622">
      <w:r>
        <w:t>- JProfiler</w:t>
      </w:r>
    </w:p>
    <w:p w14:paraId="1BD26B57" w14:textId="77777777" w:rsidR="004D6622" w:rsidRDefault="004D6622" w:rsidP="004D6622">
      <w:r>
        <w:t>- YourKit</w:t>
      </w:r>
    </w:p>
    <w:p w14:paraId="726C9D34" w14:textId="77777777" w:rsidR="004D6622" w:rsidRDefault="004D6622" w:rsidP="004D6622">
      <w:r>
        <w:t>- async-profiler</w:t>
      </w:r>
    </w:p>
    <w:p w14:paraId="4BD7C15C" w14:textId="77777777" w:rsidR="004D6622" w:rsidRDefault="004D6622" w:rsidP="004D6622">
      <w:r>
        <w:t>- GC logs</w:t>
      </w:r>
    </w:p>
    <w:p w14:paraId="2F21CECC" w14:textId="77777777" w:rsidR="004D6622" w:rsidRDefault="004D6622" w:rsidP="004D6622"/>
    <w:p w14:paraId="3F0742EC" w14:textId="77777777" w:rsidR="004D6622" w:rsidRDefault="004D6622" w:rsidP="004D6622">
      <w:r>
        <w:t>---</w:t>
      </w:r>
    </w:p>
    <w:p w14:paraId="149F3745" w14:textId="77777777" w:rsidR="004D6622" w:rsidRDefault="004D6622" w:rsidP="004D6622"/>
    <w:p w14:paraId="3B181C3F" w14:textId="77777777" w:rsidR="004D6622" w:rsidRDefault="004D6622" w:rsidP="004D6622">
      <w:r>
        <w:t># 2. Understand where Java apps usually get slow</w:t>
      </w:r>
    </w:p>
    <w:p w14:paraId="27006FFC" w14:textId="77777777" w:rsidR="004D6622" w:rsidRDefault="004D6622" w:rsidP="004D6622"/>
    <w:p w14:paraId="56D4DAE1" w14:textId="77777777" w:rsidR="004D6622" w:rsidRDefault="004D6622" w:rsidP="004D6622">
      <w:r>
        <w:t>## CPU bottlenecks</w:t>
      </w:r>
    </w:p>
    <w:p w14:paraId="3EDDDCC1" w14:textId="77777777" w:rsidR="004D6622" w:rsidRDefault="004D6622" w:rsidP="004D6622">
      <w:r>
        <w:t>The app spends too much time executing code. Common causes:</w:t>
      </w:r>
    </w:p>
    <w:p w14:paraId="606AAAFB" w14:textId="77777777" w:rsidR="004D6622" w:rsidRDefault="004D6622" w:rsidP="004D6622">
      <w:r>
        <w:t>- inefficient loops</w:t>
      </w:r>
    </w:p>
    <w:p w14:paraId="772E5B56" w14:textId="77777777" w:rsidR="004D6622" w:rsidRDefault="004D6622" w:rsidP="004D6622">
      <w:r>
        <w:t>- expensive string operations</w:t>
      </w:r>
    </w:p>
    <w:p w14:paraId="4872F19F" w14:textId="77777777" w:rsidR="004D6622" w:rsidRDefault="004D6622" w:rsidP="004D6622">
      <w:r>
        <w:t>- repeated computations</w:t>
      </w:r>
    </w:p>
    <w:p w14:paraId="7CAC3281" w14:textId="77777777" w:rsidR="004D6622" w:rsidRDefault="004D6622" w:rsidP="004D6622">
      <w:r>
        <w:t>- bad algorithms</w:t>
      </w:r>
    </w:p>
    <w:p w14:paraId="751A8595" w14:textId="77777777" w:rsidR="004D6622" w:rsidRDefault="004D6622" w:rsidP="004D6622">
      <w:r>
        <w:t>- excessive serialization/deserialization</w:t>
      </w:r>
    </w:p>
    <w:p w14:paraId="158395C0" w14:textId="77777777" w:rsidR="004D6622" w:rsidRDefault="004D6622" w:rsidP="004D6622"/>
    <w:p w14:paraId="74149A86" w14:textId="77777777" w:rsidR="004D6622" w:rsidRDefault="004D6622" w:rsidP="004D6622">
      <w:r>
        <w:t>## Memory bottlenecks</w:t>
      </w:r>
    </w:p>
    <w:p w14:paraId="5578F439" w14:textId="77777777" w:rsidR="004D6622" w:rsidRDefault="004D6622" w:rsidP="004D6622">
      <w:r>
        <w:t>The app allocates too many objects or retains them too long. Common causes:</w:t>
      </w:r>
    </w:p>
    <w:p w14:paraId="1C3E1E21" w14:textId="77777777" w:rsidR="004D6622" w:rsidRDefault="004D6622" w:rsidP="004D6622">
      <w:r>
        <w:t>- large object graphs</w:t>
      </w:r>
    </w:p>
    <w:p w14:paraId="16168F4A" w14:textId="77777777" w:rsidR="004D6622" w:rsidRDefault="004D6622" w:rsidP="004D6622">
      <w:r>
        <w:t>- cache leaks</w:t>
      </w:r>
    </w:p>
    <w:p w14:paraId="7A83BF4E" w14:textId="77777777" w:rsidR="004D6622" w:rsidRDefault="004D6622" w:rsidP="004D6622">
      <w:r>
        <w:t>- collection misuse</w:t>
      </w:r>
    </w:p>
    <w:p w14:paraId="2B4F00BC" w14:textId="77777777" w:rsidR="004D6622" w:rsidRDefault="004D6622" w:rsidP="004D6622">
      <w:r>
        <w:t>- temporary object churn</w:t>
      </w:r>
    </w:p>
    <w:p w14:paraId="10DBE745" w14:textId="77777777" w:rsidR="004D6622" w:rsidRDefault="004D6622" w:rsidP="004D6622">
      <w:r>
        <w:t>- holding references unnecessarily</w:t>
      </w:r>
    </w:p>
    <w:p w14:paraId="5F43F3AB" w14:textId="77777777" w:rsidR="004D6622" w:rsidRDefault="004D6622" w:rsidP="004D6622"/>
    <w:p w14:paraId="4CE7CA67" w14:textId="77777777" w:rsidR="004D6622" w:rsidRDefault="004D6622" w:rsidP="004D6622">
      <w:r>
        <w:t>## I/O bottlenecks</w:t>
      </w:r>
    </w:p>
    <w:p w14:paraId="734C9EBE" w14:textId="77777777" w:rsidR="004D6622" w:rsidRDefault="004D6622" w:rsidP="004D6622">
      <w:r>
        <w:t>The app waits on:</w:t>
      </w:r>
    </w:p>
    <w:p w14:paraId="5D72CA3F" w14:textId="77777777" w:rsidR="004D6622" w:rsidRDefault="004D6622" w:rsidP="004D6622">
      <w:r>
        <w:t>- database queries</w:t>
      </w:r>
    </w:p>
    <w:p w14:paraId="17C5AA08" w14:textId="77777777" w:rsidR="004D6622" w:rsidRDefault="004D6622" w:rsidP="004D6622">
      <w:r>
        <w:t>- external HTTP calls</w:t>
      </w:r>
    </w:p>
    <w:p w14:paraId="1518B1E7" w14:textId="77777777" w:rsidR="004D6622" w:rsidRDefault="004D6622" w:rsidP="004D6622">
      <w:r>
        <w:t>- file access</w:t>
      </w:r>
    </w:p>
    <w:p w14:paraId="6F6D98D9" w14:textId="77777777" w:rsidR="004D6622" w:rsidRDefault="004D6622" w:rsidP="004D6622">
      <w:r>
        <w:t>- message brokers</w:t>
      </w:r>
    </w:p>
    <w:p w14:paraId="5A8DA3EF" w14:textId="77777777" w:rsidR="004D6622" w:rsidRDefault="004D6622" w:rsidP="004D6622"/>
    <w:p w14:paraId="06D6DF45" w14:textId="77777777" w:rsidR="004D6622" w:rsidRDefault="004D6622" w:rsidP="004D6622">
      <w:r>
        <w:t>## Locking bottlenecks</w:t>
      </w:r>
    </w:p>
    <w:p w14:paraId="7C400C91" w14:textId="77777777" w:rsidR="004D6622" w:rsidRDefault="004D6622" w:rsidP="004D6622">
      <w:r>
        <w:t>Threads are waiting for each other because of:</w:t>
      </w:r>
    </w:p>
    <w:p w14:paraId="402F00D9" w14:textId="77777777" w:rsidR="004D6622" w:rsidRDefault="004D6622" w:rsidP="004D6622">
      <w:r>
        <w:t>- synchronized blocks</w:t>
      </w:r>
    </w:p>
    <w:p w14:paraId="66406D81" w14:textId="77777777" w:rsidR="004D6622" w:rsidRDefault="004D6622" w:rsidP="004D6622">
      <w:r>
        <w:t>- contention on shared resources</w:t>
      </w:r>
    </w:p>
    <w:p w14:paraId="50B5E48D" w14:textId="77777777" w:rsidR="004D6622" w:rsidRDefault="004D6622" w:rsidP="004D6622">
      <w:r>
        <w:t>- blocking queues</w:t>
      </w:r>
    </w:p>
    <w:p w14:paraId="6D0DC445" w14:textId="77777777" w:rsidR="004D6622" w:rsidRDefault="004D6622" w:rsidP="004D6622">
      <w:r>
        <w:t>- coarse-grained locks</w:t>
      </w:r>
    </w:p>
    <w:p w14:paraId="442F7D1B" w14:textId="77777777" w:rsidR="004D6622" w:rsidRDefault="004D6622" w:rsidP="004D6622"/>
    <w:p w14:paraId="6CDF6054" w14:textId="77777777" w:rsidR="004D6622" w:rsidRDefault="004D6622" w:rsidP="004D6622">
      <w:r>
        <w:t>---</w:t>
      </w:r>
    </w:p>
    <w:p w14:paraId="507F6974" w14:textId="77777777" w:rsidR="004D6622" w:rsidRDefault="004D6622" w:rsidP="004D6622"/>
    <w:p w14:paraId="42FD798E" w14:textId="77777777" w:rsidR="004D6622" w:rsidRDefault="004D6622" w:rsidP="004D6622">
      <w:r>
        <w:t># 3. JVM tuning basics</w:t>
      </w:r>
    </w:p>
    <w:p w14:paraId="112D2471" w14:textId="77777777" w:rsidR="004D6622" w:rsidRDefault="004D6622" w:rsidP="004D6622"/>
    <w:p w14:paraId="0BDBAD17" w14:textId="77777777" w:rsidR="004D6622" w:rsidRDefault="004D6622" w:rsidP="004D6622">
      <w:r>
        <w:t>The JVM is usually already very good, so tuning should be cautious and driven by evidence.</w:t>
      </w:r>
    </w:p>
    <w:p w14:paraId="058BFB04" w14:textId="77777777" w:rsidR="004D6622" w:rsidRDefault="004D6622" w:rsidP="004D6622"/>
    <w:p w14:paraId="662969A5" w14:textId="77777777" w:rsidR="004D6622" w:rsidRDefault="004D6622" w:rsidP="004D6622">
      <w:r>
        <w:t>## Heap sizing</w:t>
      </w:r>
    </w:p>
    <w:p w14:paraId="5DC6CAB0" w14:textId="77777777" w:rsidR="004D6622" w:rsidRDefault="004D6622" w:rsidP="004D6622">
      <w:r>
        <w:t>Heap size affects garbage collection behavior and memory pressure.</w:t>
      </w:r>
    </w:p>
    <w:p w14:paraId="2E5AA36C" w14:textId="77777777" w:rsidR="004D6622" w:rsidRDefault="004D6622" w:rsidP="004D6622"/>
    <w:p w14:paraId="663C25C6" w14:textId="77777777" w:rsidR="004D6622" w:rsidRDefault="004D6622" w:rsidP="004D6622">
      <w:r>
        <w:t>Common flags:</w:t>
      </w:r>
    </w:p>
    <w:p w14:paraId="2C81F7F8" w14:textId="77777777" w:rsidR="004D6622" w:rsidRDefault="004D6622" w:rsidP="004D6622">
      <w:r>
        <w:t>```bash</w:t>
      </w:r>
    </w:p>
    <w:p w14:paraId="1112B32C" w14:textId="77777777" w:rsidR="004D6622" w:rsidRDefault="004D6622" w:rsidP="004D6622">
      <w:r>
        <w:t>-Xms512m</w:t>
      </w:r>
    </w:p>
    <w:p w14:paraId="15705CCE" w14:textId="77777777" w:rsidR="004D6622" w:rsidRDefault="004D6622" w:rsidP="004D6622">
      <w:r>
        <w:t>-Xmx512m</w:t>
      </w:r>
    </w:p>
    <w:p w14:paraId="12A4F8B2" w14:textId="77777777" w:rsidR="004D6622" w:rsidRDefault="004D6622" w:rsidP="004D6622">
      <w:r>
        <w:t>```</w:t>
      </w:r>
    </w:p>
    <w:p w14:paraId="5DE57E6F" w14:textId="77777777" w:rsidR="004D6622" w:rsidRDefault="004D6622" w:rsidP="004D6622"/>
    <w:p w14:paraId="483043E3" w14:textId="77777777" w:rsidR="004D6622" w:rsidRDefault="004D6622" w:rsidP="004D6622">
      <w:r>
        <w:lastRenderedPageBreak/>
        <w:t>- `Xms` is initial heap size</w:t>
      </w:r>
    </w:p>
    <w:p w14:paraId="7EA933F4" w14:textId="77777777" w:rsidR="004D6622" w:rsidRDefault="004D6622" w:rsidP="004D6622">
      <w:r>
        <w:t>- `Xmx` is maximum heap size</w:t>
      </w:r>
    </w:p>
    <w:p w14:paraId="3C3B0556" w14:textId="77777777" w:rsidR="004D6622" w:rsidRDefault="004D6622" w:rsidP="004D6622"/>
    <w:p w14:paraId="3F488B16" w14:textId="77777777" w:rsidR="004D6622" w:rsidRDefault="004D6622" w:rsidP="004D6622">
      <w:r>
        <w:t>Setting them equal can reduce resizing overhead in some server applications.</w:t>
      </w:r>
    </w:p>
    <w:p w14:paraId="5D0C9279" w14:textId="77777777" w:rsidR="004D6622" w:rsidRDefault="004D6622" w:rsidP="004D6622"/>
    <w:p w14:paraId="465C10BC" w14:textId="77777777" w:rsidR="004D6622" w:rsidRDefault="004D6622" w:rsidP="004D6622">
      <w:r>
        <w:t>## Garbage collector choice</w:t>
      </w:r>
    </w:p>
    <w:p w14:paraId="54FAE1E6" w14:textId="77777777" w:rsidR="004D6622" w:rsidRDefault="004D6622" w:rsidP="004D6622">
      <w:r>
        <w:t>Modern Java uses **G1 GC** by default in many versions, and it is a good general-purpose option.</w:t>
      </w:r>
    </w:p>
    <w:p w14:paraId="37B91A15" w14:textId="77777777" w:rsidR="004D6622" w:rsidRDefault="004D6622" w:rsidP="004D6622"/>
    <w:p w14:paraId="532A7630" w14:textId="77777777" w:rsidR="004D6622" w:rsidRDefault="004D6622" w:rsidP="004D6622">
      <w:r>
        <w:t>Other collectors exist for specific needs:</w:t>
      </w:r>
    </w:p>
    <w:p w14:paraId="1F04F21F" w14:textId="77777777" w:rsidR="004D6622" w:rsidRDefault="004D6622" w:rsidP="004D6622">
      <w:r>
        <w:t>- G1, balanced general-purpose</w:t>
      </w:r>
    </w:p>
    <w:p w14:paraId="1BC94B35" w14:textId="77777777" w:rsidR="004D6622" w:rsidRDefault="004D6622" w:rsidP="004D6622">
      <w:r>
        <w:t>- ZGC, very low pause times</w:t>
      </w:r>
    </w:p>
    <w:p w14:paraId="1456EFB9" w14:textId="77777777" w:rsidR="004D6622" w:rsidRDefault="004D6622" w:rsidP="004D6622">
      <w:r>
        <w:t>- Shenandoah, low pause times</w:t>
      </w:r>
    </w:p>
    <w:p w14:paraId="663739E9" w14:textId="77777777" w:rsidR="004D6622" w:rsidRDefault="004D6622" w:rsidP="004D6622">
      <w:r>
        <w:t>- Parallel GC, throughput-focused workloads</w:t>
      </w:r>
    </w:p>
    <w:p w14:paraId="6FB59834" w14:textId="77777777" w:rsidR="004D6622" w:rsidRDefault="004D6622" w:rsidP="004D6622"/>
    <w:p w14:paraId="249CE6B2" w14:textId="77777777" w:rsidR="004D6622" w:rsidRDefault="004D6622" w:rsidP="004D6622">
      <w:r>
        <w:t>### Rule of thumb</w:t>
      </w:r>
    </w:p>
    <w:p w14:paraId="324B1268" w14:textId="77777777" w:rsidR="004D6622" w:rsidRDefault="004D6622" w:rsidP="004D6622">
      <w:r>
        <w:t>- use the default first</w:t>
      </w:r>
    </w:p>
    <w:p w14:paraId="050DEE29" w14:textId="77777777" w:rsidR="004D6622" w:rsidRDefault="004D6622" w:rsidP="004D6622">
      <w:r>
        <w:t>- only switch GC if you know why</w:t>
      </w:r>
    </w:p>
    <w:p w14:paraId="02764E39" w14:textId="77777777" w:rsidR="004D6622" w:rsidRDefault="004D6622" w:rsidP="004D6622"/>
    <w:p w14:paraId="0FA3A472" w14:textId="77777777" w:rsidR="004D6622" w:rsidRDefault="004D6622" w:rsidP="004D6622">
      <w:r>
        <w:t>## GC logging</w:t>
      </w:r>
    </w:p>
    <w:p w14:paraId="13E864B0" w14:textId="77777777" w:rsidR="004D6622" w:rsidRDefault="004D6622" w:rsidP="004D6622">
      <w:r>
        <w:t>GC logs help you understand:</w:t>
      </w:r>
    </w:p>
    <w:p w14:paraId="556B720D" w14:textId="77777777" w:rsidR="004D6622" w:rsidRDefault="004D6622" w:rsidP="004D6622">
      <w:r>
        <w:t>- allocation rate</w:t>
      </w:r>
    </w:p>
    <w:p w14:paraId="16034CD1" w14:textId="77777777" w:rsidR="004D6622" w:rsidRDefault="004D6622" w:rsidP="004D6622">
      <w:r>
        <w:t>- pause times</w:t>
      </w:r>
    </w:p>
    <w:p w14:paraId="17A6BD94" w14:textId="77777777" w:rsidR="004D6622" w:rsidRDefault="004D6622" w:rsidP="004D6622">
      <w:r>
        <w:t>- promotion pressure</w:t>
      </w:r>
    </w:p>
    <w:p w14:paraId="72C38D76" w14:textId="77777777" w:rsidR="004D6622" w:rsidRDefault="004D6622" w:rsidP="004D6622">
      <w:r>
        <w:lastRenderedPageBreak/>
        <w:t>- full GC occurrences</w:t>
      </w:r>
    </w:p>
    <w:p w14:paraId="5316D8A2" w14:textId="77777777" w:rsidR="004D6622" w:rsidRDefault="004D6622" w:rsidP="004D6622">
      <w:r>
        <w:t>- memory fragmentation</w:t>
      </w:r>
    </w:p>
    <w:p w14:paraId="2E81A6EE" w14:textId="77777777" w:rsidR="004D6622" w:rsidRDefault="004D6622" w:rsidP="004D6622"/>
    <w:p w14:paraId="3EEDB767" w14:textId="77777777" w:rsidR="004D6622" w:rsidRDefault="004D6622" w:rsidP="004D6622">
      <w:r>
        <w:t>For example:</w:t>
      </w:r>
    </w:p>
    <w:p w14:paraId="40A1B413" w14:textId="77777777" w:rsidR="004D6622" w:rsidRDefault="004D6622" w:rsidP="004D6622">
      <w:r>
        <w:t>```bash</w:t>
      </w:r>
    </w:p>
    <w:p w14:paraId="16860596" w14:textId="77777777" w:rsidR="004D6622" w:rsidRDefault="004D6622" w:rsidP="004D6622">
      <w:r>
        <w:t>-XX:+UseG1GC</w:t>
      </w:r>
    </w:p>
    <w:p w14:paraId="2E910650" w14:textId="77777777" w:rsidR="004D6622" w:rsidRDefault="004D6622" w:rsidP="004D6622">
      <w:r>
        <w:t>-Xlog:gc*</w:t>
      </w:r>
    </w:p>
    <w:p w14:paraId="0CABF518" w14:textId="77777777" w:rsidR="004D6622" w:rsidRDefault="004D6622" w:rsidP="004D6622">
      <w:r>
        <w:t>```</w:t>
      </w:r>
    </w:p>
    <w:p w14:paraId="3BE65EE1" w14:textId="77777777" w:rsidR="004D6622" w:rsidRDefault="004D6622" w:rsidP="004D6622"/>
    <w:p w14:paraId="0FD2AA51" w14:textId="77777777" w:rsidR="004D6622" w:rsidRDefault="004D6622" w:rsidP="004D6622">
      <w:r>
        <w:t>---</w:t>
      </w:r>
    </w:p>
    <w:p w14:paraId="1FDCB155" w14:textId="77777777" w:rsidR="004D6622" w:rsidRDefault="004D6622" w:rsidP="004D6622"/>
    <w:p w14:paraId="708BBD6D" w14:textId="77777777" w:rsidR="004D6622" w:rsidRDefault="004D6622" w:rsidP="004D6622">
      <w:r>
        <w:t># 4. Reduce object allocation</w:t>
      </w:r>
    </w:p>
    <w:p w14:paraId="3BEEFD9A" w14:textId="77777777" w:rsidR="004D6622" w:rsidRDefault="004D6622" w:rsidP="004D6622"/>
    <w:p w14:paraId="5A83D24A" w14:textId="77777777" w:rsidR="004D6622" w:rsidRDefault="004D6622" w:rsidP="004D6622">
      <w:r>
        <w:t>Java performance often suffers when the app creates too many short-lived objects.</w:t>
      </w:r>
    </w:p>
    <w:p w14:paraId="0E273674" w14:textId="77777777" w:rsidR="004D6622" w:rsidRDefault="004D6622" w:rsidP="004D6622"/>
    <w:p w14:paraId="1160C441" w14:textId="77777777" w:rsidR="004D6622" w:rsidRDefault="004D6622" w:rsidP="004D6622">
      <w:r>
        <w:t>## Common allocation problems</w:t>
      </w:r>
    </w:p>
    <w:p w14:paraId="4855A95C" w14:textId="77777777" w:rsidR="004D6622" w:rsidRDefault="004D6622" w:rsidP="004D6622">
      <w:r>
        <w:t>- creating objects in tight loops</w:t>
      </w:r>
    </w:p>
    <w:p w14:paraId="194F0DA9" w14:textId="77777777" w:rsidR="004D6622" w:rsidRDefault="004D6622" w:rsidP="004D6622">
      <w:r>
        <w:t>- unnecessary wrapper objects</w:t>
      </w:r>
    </w:p>
    <w:p w14:paraId="08CBBAB4" w14:textId="77777777" w:rsidR="004D6622" w:rsidRDefault="004D6622" w:rsidP="004D6622">
      <w:r>
        <w:t>- repeated string concatenation</w:t>
      </w:r>
    </w:p>
    <w:p w14:paraId="0AC6489C" w14:textId="77777777" w:rsidR="004D6622" w:rsidRDefault="004D6622" w:rsidP="004D6622">
      <w:r>
        <w:t>- autoboxing in hot paths</w:t>
      </w:r>
    </w:p>
    <w:p w14:paraId="73DC4B81" w14:textId="77777777" w:rsidR="004D6622" w:rsidRDefault="004D6622" w:rsidP="004D6622">
      <w:r>
        <w:t>- creating temporary collections repeatedly</w:t>
      </w:r>
    </w:p>
    <w:p w14:paraId="654994F6" w14:textId="77777777" w:rsidR="004D6622" w:rsidRDefault="004D6622" w:rsidP="004D6622"/>
    <w:p w14:paraId="52E4A05F" w14:textId="77777777" w:rsidR="004D6622" w:rsidRDefault="004D6622" w:rsidP="004D6622">
      <w:r>
        <w:t>### Example</w:t>
      </w:r>
    </w:p>
    <w:p w14:paraId="27E931C8" w14:textId="77777777" w:rsidR="004D6622" w:rsidRDefault="004D6622" w:rsidP="004D6622">
      <w:r>
        <w:lastRenderedPageBreak/>
        <w:t>Bad:</w:t>
      </w:r>
    </w:p>
    <w:p w14:paraId="38279442" w14:textId="77777777" w:rsidR="004D6622" w:rsidRDefault="004D6622" w:rsidP="004D6622">
      <w:r>
        <w:t>```java</w:t>
      </w:r>
    </w:p>
    <w:p w14:paraId="616F7035" w14:textId="77777777" w:rsidR="004D6622" w:rsidRDefault="004D6622" w:rsidP="004D6622">
      <w:r>
        <w:t>for (int i = 0; i &lt; n; i++) {</w:t>
      </w:r>
    </w:p>
    <w:p w14:paraId="0B307EFE" w14:textId="77777777" w:rsidR="004D6622" w:rsidRDefault="004D6622" w:rsidP="004D6622">
      <w:r>
        <w:t xml:space="preserve">    String s = "user-" + i;</w:t>
      </w:r>
    </w:p>
    <w:p w14:paraId="5E8492AA" w14:textId="77777777" w:rsidR="004D6622" w:rsidRDefault="004D6622" w:rsidP="004D6622">
      <w:r>
        <w:t>}</w:t>
      </w:r>
    </w:p>
    <w:p w14:paraId="1EFB6D09" w14:textId="77777777" w:rsidR="004D6622" w:rsidRDefault="004D6622" w:rsidP="004D6622">
      <w:r>
        <w:t>```</w:t>
      </w:r>
    </w:p>
    <w:p w14:paraId="2E92AD9D" w14:textId="77777777" w:rsidR="004D6622" w:rsidRDefault="004D6622" w:rsidP="004D6622"/>
    <w:p w14:paraId="4C1B347B" w14:textId="77777777" w:rsidR="004D6622" w:rsidRDefault="004D6622" w:rsidP="004D6622">
      <w:r>
        <w:t>Better in hot paths:</w:t>
      </w:r>
    </w:p>
    <w:p w14:paraId="4AB9215C" w14:textId="77777777" w:rsidR="004D6622" w:rsidRDefault="004D6622" w:rsidP="004D6622">
      <w:r>
        <w:t>- use `StringBuilder`</w:t>
      </w:r>
    </w:p>
    <w:p w14:paraId="3B41959F" w14:textId="77777777" w:rsidR="004D6622" w:rsidRDefault="004D6622" w:rsidP="004D6622">
      <w:r>
        <w:t>- reuse buffers where appropriate</w:t>
      </w:r>
    </w:p>
    <w:p w14:paraId="5E15CE60" w14:textId="77777777" w:rsidR="004D6622" w:rsidRDefault="004D6622" w:rsidP="004D6622">
      <w:r>
        <w:t>- avoid needless temporary objects</w:t>
      </w:r>
    </w:p>
    <w:p w14:paraId="059B1C02" w14:textId="77777777" w:rsidR="004D6622" w:rsidRDefault="004D6622" w:rsidP="004D6622"/>
    <w:p w14:paraId="2A8E381E" w14:textId="77777777" w:rsidR="004D6622" w:rsidRDefault="004D6622" w:rsidP="004D6622">
      <w:r>
        <w:t>### Important note</w:t>
      </w:r>
    </w:p>
    <w:p w14:paraId="2D0BA400" w14:textId="77777777" w:rsidR="004D6622" w:rsidRDefault="004D6622" w:rsidP="004D6622">
      <w:r>
        <w:t>Do not prematurely optimize every allocation. Focus on hot paths.</w:t>
      </w:r>
    </w:p>
    <w:p w14:paraId="329F6A52" w14:textId="77777777" w:rsidR="004D6622" w:rsidRDefault="004D6622" w:rsidP="004D6622"/>
    <w:p w14:paraId="28BE88DB" w14:textId="77777777" w:rsidR="004D6622" w:rsidRDefault="004D6622" w:rsidP="004D6622">
      <w:r>
        <w:t>---</w:t>
      </w:r>
    </w:p>
    <w:p w14:paraId="309514D3" w14:textId="77777777" w:rsidR="004D6622" w:rsidRDefault="004D6622" w:rsidP="004D6622"/>
    <w:p w14:paraId="624C9F44" w14:textId="77777777" w:rsidR="004D6622" w:rsidRDefault="004D6622" w:rsidP="004D6622">
      <w:r>
        <w:t># 5. Use the right data structures</w:t>
      </w:r>
    </w:p>
    <w:p w14:paraId="3086F1E2" w14:textId="77777777" w:rsidR="004D6622" w:rsidRDefault="004D6622" w:rsidP="004D6622"/>
    <w:p w14:paraId="43FA4072" w14:textId="77777777" w:rsidR="004D6622" w:rsidRDefault="004D6622" w:rsidP="004D6622">
      <w:r>
        <w:t>A lot of Java performance gains come from choosing the correct collection.</w:t>
      </w:r>
    </w:p>
    <w:p w14:paraId="72872AFB" w14:textId="77777777" w:rsidR="004D6622" w:rsidRDefault="004D6622" w:rsidP="004D6622"/>
    <w:p w14:paraId="4688C9A8" w14:textId="77777777" w:rsidR="004D6622" w:rsidRDefault="004D6622" w:rsidP="004D6622">
      <w:r>
        <w:t>## Examples</w:t>
      </w:r>
    </w:p>
    <w:p w14:paraId="08AD1038" w14:textId="77777777" w:rsidR="004D6622" w:rsidRDefault="004D6622" w:rsidP="004D6622">
      <w:r>
        <w:t>- `ArrayList` for indexed access and iteration</w:t>
      </w:r>
    </w:p>
    <w:p w14:paraId="7253F42E" w14:textId="77777777" w:rsidR="004D6622" w:rsidRDefault="004D6622" w:rsidP="004D6622">
      <w:r>
        <w:lastRenderedPageBreak/>
        <w:t>- `HashMap` for fast key lookup</w:t>
      </w:r>
    </w:p>
    <w:p w14:paraId="19CB7FA0" w14:textId="77777777" w:rsidR="004D6622" w:rsidRDefault="004D6622" w:rsidP="004D6622">
      <w:r>
        <w:t>- `LinkedList` is often overused and usually slower than people expect</w:t>
      </w:r>
    </w:p>
    <w:p w14:paraId="2EEBDACB" w14:textId="77777777" w:rsidR="004D6622" w:rsidRDefault="004D6622" w:rsidP="004D6622">
      <w:r>
        <w:t>- `ConcurrentHashMap` for concurrent access</w:t>
      </w:r>
    </w:p>
    <w:p w14:paraId="29356408" w14:textId="77777777" w:rsidR="004D6622" w:rsidRDefault="004D6622" w:rsidP="004D6622">
      <w:r>
        <w:t>- `PriorityQueue` for heap-like behavior</w:t>
      </w:r>
    </w:p>
    <w:p w14:paraId="004B48EC" w14:textId="77777777" w:rsidR="004D6622" w:rsidRDefault="004D6622" w:rsidP="004D6622"/>
    <w:p w14:paraId="63393A2F" w14:textId="77777777" w:rsidR="004D6622" w:rsidRDefault="004D6622" w:rsidP="004D6622">
      <w:r>
        <w:t>### Example</w:t>
      </w:r>
    </w:p>
    <w:p w14:paraId="2579FC9C" w14:textId="77777777" w:rsidR="004D6622" w:rsidRDefault="004D6622" w:rsidP="004D6622">
      <w:r>
        <w:t>If you need membership checks, a `HashSet` is usually better than scanning a list.</w:t>
      </w:r>
    </w:p>
    <w:p w14:paraId="53DCC53C" w14:textId="77777777" w:rsidR="004D6622" w:rsidRDefault="004D6622" w:rsidP="004D6622"/>
    <w:p w14:paraId="57878376" w14:textId="77777777" w:rsidR="004D6622" w:rsidRDefault="004D6622" w:rsidP="004D6622">
      <w:r>
        <w:t>```java</w:t>
      </w:r>
    </w:p>
    <w:p w14:paraId="04CB1898" w14:textId="77777777" w:rsidR="004D6622" w:rsidRDefault="004D6622" w:rsidP="004D6622">
      <w:r>
        <w:t>Set&lt;String&gt; ids = new HashSet&lt;&gt;();</w:t>
      </w:r>
    </w:p>
    <w:p w14:paraId="7E7B20B5" w14:textId="77777777" w:rsidR="004D6622" w:rsidRDefault="004D6622" w:rsidP="004D6622">
      <w:r>
        <w:t>if (ids.contains("123")) {</w:t>
      </w:r>
    </w:p>
    <w:p w14:paraId="54A2C760" w14:textId="77777777" w:rsidR="004D6622" w:rsidRDefault="004D6622" w:rsidP="004D6622">
      <w:r>
        <w:t xml:space="preserve">    // fast lookup</w:t>
      </w:r>
    </w:p>
    <w:p w14:paraId="03C77F07" w14:textId="77777777" w:rsidR="004D6622" w:rsidRDefault="004D6622" w:rsidP="004D6622">
      <w:r>
        <w:t>}</w:t>
      </w:r>
    </w:p>
    <w:p w14:paraId="1760D828" w14:textId="77777777" w:rsidR="004D6622" w:rsidRDefault="004D6622" w:rsidP="004D6622">
      <w:r>
        <w:t>```</w:t>
      </w:r>
    </w:p>
    <w:p w14:paraId="79513B3D" w14:textId="77777777" w:rsidR="004D6622" w:rsidRDefault="004D6622" w:rsidP="004D6622"/>
    <w:p w14:paraId="3C5A82A7" w14:textId="77777777" w:rsidR="004D6622" w:rsidRDefault="004D6622" w:rsidP="004D6622">
      <w:r>
        <w:t>Bad structure choice can silently destroy performance.</w:t>
      </w:r>
    </w:p>
    <w:p w14:paraId="7753254B" w14:textId="77777777" w:rsidR="004D6622" w:rsidRDefault="004D6622" w:rsidP="004D6622"/>
    <w:p w14:paraId="4BCAAC46" w14:textId="77777777" w:rsidR="004D6622" w:rsidRDefault="004D6622" w:rsidP="004D6622">
      <w:r>
        <w:t>---</w:t>
      </w:r>
    </w:p>
    <w:p w14:paraId="393FE75A" w14:textId="77777777" w:rsidR="004D6622" w:rsidRDefault="004D6622" w:rsidP="004D6622"/>
    <w:p w14:paraId="639B2D14" w14:textId="77777777" w:rsidR="004D6622" w:rsidRDefault="004D6622" w:rsidP="004D6622">
      <w:r>
        <w:t># 6. Optimize algorithms before micro-optimizing code</w:t>
      </w:r>
    </w:p>
    <w:p w14:paraId="531D39BF" w14:textId="77777777" w:rsidR="004D6622" w:rsidRDefault="004D6622" w:rsidP="004D6622"/>
    <w:p w14:paraId="233D3A4B" w14:textId="77777777" w:rsidR="004D6622" w:rsidRDefault="004D6622" w:rsidP="004D6622">
      <w:r>
        <w:t>The biggest wins often come from changing algorithmic complexity.</w:t>
      </w:r>
    </w:p>
    <w:p w14:paraId="7EF203EB" w14:textId="77777777" w:rsidR="004D6622" w:rsidRDefault="004D6622" w:rsidP="004D6622"/>
    <w:p w14:paraId="258D42D0" w14:textId="77777777" w:rsidR="004D6622" w:rsidRDefault="004D6622" w:rsidP="004D6622">
      <w:r>
        <w:t>For example:</w:t>
      </w:r>
    </w:p>
    <w:p w14:paraId="3748E387" w14:textId="77777777" w:rsidR="004D6622" w:rsidRDefault="004D6622" w:rsidP="004D6622">
      <w:r>
        <w:t>- changing O(n²) logic to O(n log n) or O(n)</w:t>
      </w:r>
    </w:p>
    <w:p w14:paraId="024D9434" w14:textId="77777777" w:rsidR="004D6622" w:rsidRDefault="004D6622" w:rsidP="004D6622">
      <w:r>
        <w:t>- avoiding repeated scans of the same data</w:t>
      </w:r>
    </w:p>
    <w:p w14:paraId="753B406A" w14:textId="77777777" w:rsidR="004D6622" w:rsidRDefault="004D6622" w:rsidP="004D6622">
      <w:r>
        <w:t>- precomputing results</w:t>
      </w:r>
    </w:p>
    <w:p w14:paraId="7D23252F" w14:textId="77777777" w:rsidR="004D6622" w:rsidRDefault="004D6622" w:rsidP="004D6622">
      <w:r>
        <w:t>- using indexing or caching</w:t>
      </w:r>
    </w:p>
    <w:p w14:paraId="48566499" w14:textId="77777777" w:rsidR="004D6622" w:rsidRDefault="004D6622" w:rsidP="004D6622"/>
    <w:p w14:paraId="355E2A68" w14:textId="77777777" w:rsidR="004D6622" w:rsidRDefault="004D6622" w:rsidP="004D6622">
      <w:r>
        <w:t>If your algorithm is bad, JVM tuning will not save it.</w:t>
      </w:r>
    </w:p>
    <w:p w14:paraId="788DB60A" w14:textId="77777777" w:rsidR="004D6622" w:rsidRDefault="004D6622" w:rsidP="004D6622"/>
    <w:p w14:paraId="6F8D8ACD" w14:textId="77777777" w:rsidR="004D6622" w:rsidRDefault="004D6622" w:rsidP="004D6622">
      <w:r>
        <w:t>---</w:t>
      </w:r>
    </w:p>
    <w:p w14:paraId="2412CD57" w14:textId="77777777" w:rsidR="004D6622" w:rsidRDefault="004D6622" w:rsidP="004D6622"/>
    <w:p w14:paraId="005C479E" w14:textId="77777777" w:rsidR="004D6622" w:rsidRDefault="004D6622" w:rsidP="004D6622">
      <w:r>
        <w:t># 7. Profile before optimizing</w:t>
      </w:r>
    </w:p>
    <w:p w14:paraId="6F343709" w14:textId="77777777" w:rsidR="004D6622" w:rsidRDefault="004D6622" w:rsidP="004D6622"/>
    <w:p w14:paraId="41304EC7" w14:textId="77777777" w:rsidR="004D6622" w:rsidRDefault="004D6622" w:rsidP="004D6622">
      <w:r>
        <w:t>Profiling tells you where time is actually spent.</w:t>
      </w:r>
    </w:p>
    <w:p w14:paraId="754B0FEA" w14:textId="77777777" w:rsidR="004D6622" w:rsidRDefault="004D6622" w:rsidP="004D6622"/>
    <w:p w14:paraId="5BAE8C3A" w14:textId="77777777" w:rsidR="004D6622" w:rsidRDefault="004D6622" w:rsidP="004D6622">
      <w:r>
        <w:t>## CPU profiling</w:t>
      </w:r>
    </w:p>
    <w:p w14:paraId="52466F9A" w14:textId="77777777" w:rsidR="004D6622" w:rsidRDefault="004D6622" w:rsidP="004D6622">
      <w:r>
        <w:t>Use a profiler to identify:</w:t>
      </w:r>
    </w:p>
    <w:p w14:paraId="73343B50" w14:textId="77777777" w:rsidR="004D6622" w:rsidRDefault="004D6622" w:rsidP="004D6622">
      <w:r>
        <w:t>- hot methods</w:t>
      </w:r>
    </w:p>
    <w:p w14:paraId="35D45A22" w14:textId="77777777" w:rsidR="004D6622" w:rsidRDefault="004D6622" w:rsidP="004D6622">
      <w:r>
        <w:t>- expensive call chains</w:t>
      </w:r>
    </w:p>
    <w:p w14:paraId="2E929DC0" w14:textId="77777777" w:rsidR="004D6622" w:rsidRDefault="004D6622" w:rsidP="004D6622">
      <w:r>
        <w:t>- unexpected serialization costs</w:t>
      </w:r>
    </w:p>
    <w:p w14:paraId="49BA8898" w14:textId="77777777" w:rsidR="004D6622" w:rsidRDefault="004D6622" w:rsidP="004D6622">
      <w:r>
        <w:t>- regex bottlenecks</w:t>
      </w:r>
    </w:p>
    <w:p w14:paraId="141711C1" w14:textId="77777777" w:rsidR="004D6622" w:rsidRDefault="004D6622" w:rsidP="004D6622">
      <w:r>
        <w:t>- excessive logging overhead</w:t>
      </w:r>
    </w:p>
    <w:p w14:paraId="5410C71E" w14:textId="77777777" w:rsidR="004D6622" w:rsidRDefault="004D6622" w:rsidP="004D6622"/>
    <w:p w14:paraId="22B3B7F8" w14:textId="77777777" w:rsidR="004D6622" w:rsidRDefault="004D6622" w:rsidP="004D6622">
      <w:r>
        <w:t>## Memory profiling</w:t>
      </w:r>
    </w:p>
    <w:p w14:paraId="63A5786A" w14:textId="77777777" w:rsidR="004D6622" w:rsidRDefault="004D6622" w:rsidP="004D6622">
      <w:r>
        <w:lastRenderedPageBreak/>
        <w:t>Use a profiler to identify:</w:t>
      </w:r>
    </w:p>
    <w:p w14:paraId="5E0953BF" w14:textId="77777777" w:rsidR="004D6622" w:rsidRDefault="004D6622" w:rsidP="004D6622">
      <w:r>
        <w:t>- object retention</w:t>
      </w:r>
    </w:p>
    <w:p w14:paraId="26DEAD0A" w14:textId="77777777" w:rsidR="004D6622" w:rsidRDefault="004D6622" w:rsidP="004D6622">
      <w:r>
        <w:t>- memory leaks</w:t>
      </w:r>
    </w:p>
    <w:p w14:paraId="47A12CA1" w14:textId="77777777" w:rsidR="004D6622" w:rsidRDefault="004D6622" w:rsidP="004D6622">
      <w:r>
        <w:t>- large allocations</w:t>
      </w:r>
    </w:p>
    <w:p w14:paraId="0D39E7B8" w14:textId="77777777" w:rsidR="004D6622" w:rsidRDefault="004D6622" w:rsidP="004D6622">
      <w:r>
        <w:t>- cache growth</w:t>
      </w:r>
    </w:p>
    <w:p w14:paraId="017B3F69" w14:textId="77777777" w:rsidR="004D6622" w:rsidRDefault="004D6622" w:rsidP="004D6622">
      <w:r>
        <w:t>- unnecessary copies</w:t>
      </w:r>
    </w:p>
    <w:p w14:paraId="703C5025" w14:textId="77777777" w:rsidR="004D6622" w:rsidRDefault="004D6622" w:rsidP="004D6622"/>
    <w:p w14:paraId="54DB93B4" w14:textId="77777777" w:rsidR="004D6622" w:rsidRDefault="004D6622" w:rsidP="004D6622">
      <w:r>
        <w:t>A common mistake is assuming the obvious method is the culprit. Profiling often shows a different bottleneck.</w:t>
      </w:r>
    </w:p>
    <w:p w14:paraId="06BE33F1" w14:textId="77777777" w:rsidR="004D6622" w:rsidRDefault="004D6622" w:rsidP="004D6622"/>
    <w:p w14:paraId="49DB45F8" w14:textId="77777777" w:rsidR="004D6622" w:rsidRDefault="004D6622" w:rsidP="004D6622">
      <w:r>
        <w:t>---</w:t>
      </w:r>
    </w:p>
    <w:p w14:paraId="7C181561" w14:textId="77777777" w:rsidR="004D6622" w:rsidRDefault="004D6622" w:rsidP="004D6622"/>
    <w:p w14:paraId="42F925B8" w14:textId="77777777" w:rsidR="004D6622" w:rsidRDefault="004D6622" w:rsidP="004D6622">
      <w:r>
        <w:t># 8. Reduce GC pressure</w:t>
      </w:r>
    </w:p>
    <w:p w14:paraId="6B28EADE" w14:textId="77777777" w:rsidR="004D6622" w:rsidRDefault="004D6622" w:rsidP="004D6622"/>
    <w:p w14:paraId="1BC73D7D" w14:textId="77777777" w:rsidR="004D6622" w:rsidRDefault="004D6622" w:rsidP="004D6622">
      <w:r>
        <w:t>Garbage collection is not inherently bad. It becomes a problem when the app allocates too much or retains too much.</w:t>
      </w:r>
    </w:p>
    <w:p w14:paraId="458E9B2F" w14:textId="77777777" w:rsidR="004D6622" w:rsidRDefault="004D6622" w:rsidP="004D6622"/>
    <w:p w14:paraId="0AE42B73" w14:textId="77777777" w:rsidR="004D6622" w:rsidRDefault="004D6622" w:rsidP="004D6622">
      <w:r>
        <w:t>## How to reduce GC pressure</w:t>
      </w:r>
    </w:p>
    <w:p w14:paraId="6E63984A" w14:textId="77777777" w:rsidR="004D6622" w:rsidRDefault="004D6622" w:rsidP="004D6622">
      <w:r>
        <w:t>- avoid excessive temporary objects</w:t>
      </w:r>
    </w:p>
    <w:p w14:paraId="7DD653F4" w14:textId="77777777" w:rsidR="004D6622" w:rsidRDefault="004D6622" w:rsidP="004D6622">
      <w:r>
        <w:t>- reuse buffers carefully</w:t>
      </w:r>
    </w:p>
    <w:p w14:paraId="225FA843" w14:textId="77777777" w:rsidR="004D6622" w:rsidRDefault="004D6622" w:rsidP="004D6622">
      <w:r>
        <w:t>- reduce collection churn</w:t>
      </w:r>
    </w:p>
    <w:p w14:paraId="4AC6C61D" w14:textId="77777777" w:rsidR="004D6622" w:rsidRDefault="004D6622" w:rsidP="004D6622">
      <w:r>
        <w:t>- keep object graphs smaller</w:t>
      </w:r>
    </w:p>
    <w:p w14:paraId="46AB3415" w14:textId="77777777" w:rsidR="004D6622" w:rsidRDefault="004D6622" w:rsidP="004D6622">
      <w:r>
        <w:t>- avoid retaining huge caches unnecessarily</w:t>
      </w:r>
    </w:p>
    <w:p w14:paraId="30F9D289" w14:textId="77777777" w:rsidR="004D6622" w:rsidRDefault="004D6622" w:rsidP="004D6622">
      <w:r>
        <w:t>- prefer primitive structures when appropriate</w:t>
      </w:r>
    </w:p>
    <w:p w14:paraId="7B0EA17D" w14:textId="77777777" w:rsidR="004D6622" w:rsidRDefault="004D6622" w:rsidP="004D6622"/>
    <w:p w14:paraId="7B5642CD" w14:textId="77777777" w:rsidR="004D6622" w:rsidRDefault="004D6622" w:rsidP="004D6622">
      <w:r>
        <w:lastRenderedPageBreak/>
        <w:t>### Example</w:t>
      </w:r>
    </w:p>
    <w:p w14:paraId="374D9F32" w14:textId="77777777" w:rsidR="004D6622" w:rsidRDefault="004D6622" w:rsidP="004D6622">
      <w:r>
        <w:t>Autoboxing can hurt in hot loops:</w:t>
      </w:r>
    </w:p>
    <w:p w14:paraId="37E10A38" w14:textId="77777777" w:rsidR="004D6622" w:rsidRDefault="004D6622" w:rsidP="004D6622"/>
    <w:p w14:paraId="4F51E401" w14:textId="77777777" w:rsidR="004D6622" w:rsidRDefault="004D6622" w:rsidP="004D6622">
      <w:r>
        <w:t>```java</w:t>
      </w:r>
    </w:p>
    <w:p w14:paraId="13A4D627" w14:textId="77777777" w:rsidR="004D6622" w:rsidRDefault="004D6622" w:rsidP="004D6622">
      <w:r>
        <w:t>List&lt;Integer&gt; values = new ArrayList&lt;&gt;();</w:t>
      </w:r>
    </w:p>
    <w:p w14:paraId="35B85D33" w14:textId="77777777" w:rsidR="004D6622" w:rsidRDefault="004D6622" w:rsidP="004D6622">
      <w:r>
        <w:t>```</w:t>
      </w:r>
    </w:p>
    <w:p w14:paraId="7CDC4EDB" w14:textId="77777777" w:rsidR="004D6622" w:rsidRDefault="004D6622" w:rsidP="004D6622"/>
    <w:p w14:paraId="2ACA25E4" w14:textId="77777777" w:rsidR="004D6622" w:rsidRDefault="004D6622" w:rsidP="004D6622">
      <w:r>
        <w:t>If performance is critical and the dataset is large, primitive collections can help, though they are usually from external libraries.</w:t>
      </w:r>
    </w:p>
    <w:p w14:paraId="281C58E5" w14:textId="77777777" w:rsidR="004D6622" w:rsidRDefault="004D6622" w:rsidP="004D6622"/>
    <w:p w14:paraId="628B2474" w14:textId="77777777" w:rsidR="004D6622" w:rsidRDefault="004D6622" w:rsidP="004D6622">
      <w:r>
        <w:t>---</w:t>
      </w:r>
    </w:p>
    <w:p w14:paraId="0F025920" w14:textId="77777777" w:rsidR="004D6622" w:rsidRDefault="004D6622" w:rsidP="004D6622"/>
    <w:p w14:paraId="6821D213" w14:textId="77777777" w:rsidR="004D6622" w:rsidRDefault="004D6622" w:rsidP="004D6622">
      <w:r>
        <w:t># 9. Improve string handling</w:t>
      </w:r>
    </w:p>
    <w:p w14:paraId="74851E9B" w14:textId="77777777" w:rsidR="004D6622" w:rsidRDefault="004D6622" w:rsidP="004D6622"/>
    <w:p w14:paraId="31F41C3E" w14:textId="77777777" w:rsidR="004D6622" w:rsidRDefault="004D6622" w:rsidP="004D6622">
      <w:r>
        <w:t>Strings are a common source of overhead.</w:t>
      </w:r>
    </w:p>
    <w:p w14:paraId="7CEC3AC8" w14:textId="77777777" w:rsidR="004D6622" w:rsidRDefault="004D6622" w:rsidP="004D6622"/>
    <w:p w14:paraId="0D97F6B5" w14:textId="77777777" w:rsidR="004D6622" w:rsidRDefault="004D6622" w:rsidP="004D6622">
      <w:r>
        <w:t>## Common issues</w:t>
      </w:r>
    </w:p>
    <w:p w14:paraId="19E02E89" w14:textId="77777777" w:rsidR="004D6622" w:rsidRDefault="004D6622" w:rsidP="004D6622">
      <w:r>
        <w:t>- repeated concatenation in loops</w:t>
      </w:r>
    </w:p>
    <w:p w14:paraId="4865FAC3" w14:textId="77777777" w:rsidR="004D6622" w:rsidRDefault="004D6622" w:rsidP="004D6622">
      <w:r>
        <w:t>- unnecessary substring retention in older Java versions</w:t>
      </w:r>
    </w:p>
    <w:p w14:paraId="0B51DF23" w14:textId="77777777" w:rsidR="004D6622" w:rsidRDefault="004D6622" w:rsidP="004D6622">
      <w:r>
        <w:t>- large logs or JSON transformations</w:t>
      </w:r>
    </w:p>
    <w:p w14:paraId="5EEA0274" w14:textId="77777777" w:rsidR="004D6622" w:rsidRDefault="004D6622" w:rsidP="004D6622">
      <w:r>
        <w:t>- expensive regex usage</w:t>
      </w:r>
    </w:p>
    <w:p w14:paraId="526CF395" w14:textId="77777777" w:rsidR="004D6622" w:rsidRDefault="004D6622" w:rsidP="004D6622"/>
    <w:p w14:paraId="38C973FF" w14:textId="77777777" w:rsidR="004D6622" w:rsidRDefault="004D6622" w:rsidP="004D6622">
      <w:r>
        <w:t>### Better approach</w:t>
      </w:r>
    </w:p>
    <w:p w14:paraId="2373C173" w14:textId="77777777" w:rsidR="004D6622" w:rsidRDefault="004D6622" w:rsidP="004D6622">
      <w:r>
        <w:t>Use `StringBuilder` when building many strings in loops:</w:t>
      </w:r>
    </w:p>
    <w:p w14:paraId="2AD11B04" w14:textId="77777777" w:rsidR="004D6622" w:rsidRDefault="004D6622" w:rsidP="004D6622"/>
    <w:p w14:paraId="330631CF" w14:textId="77777777" w:rsidR="004D6622" w:rsidRDefault="004D6622" w:rsidP="004D6622">
      <w:r>
        <w:t>```java</w:t>
      </w:r>
    </w:p>
    <w:p w14:paraId="0FB1A55F" w14:textId="77777777" w:rsidR="004D6622" w:rsidRDefault="004D6622" w:rsidP="004D6622">
      <w:r>
        <w:t>StringBuilder sb = new StringBuilder();</w:t>
      </w:r>
    </w:p>
    <w:p w14:paraId="2D21F8D1" w14:textId="77777777" w:rsidR="004D6622" w:rsidRDefault="004D6622" w:rsidP="004D6622">
      <w:r>
        <w:t>for (String name : names) {</w:t>
      </w:r>
    </w:p>
    <w:p w14:paraId="0B533276" w14:textId="77777777" w:rsidR="004D6622" w:rsidRDefault="004D6622" w:rsidP="004D6622">
      <w:r>
        <w:t xml:space="preserve">    sb.append(name).append(",");</w:t>
      </w:r>
    </w:p>
    <w:p w14:paraId="11C385C1" w14:textId="77777777" w:rsidR="004D6622" w:rsidRDefault="004D6622" w:rsidP="004D6622">
      <w:r>
        <w:t>}</w:t>
      </w:r>
    </w:p>
    <w:p w14:paraId="14EEE906" w14:textId="77777777" w:rsidR="004D6622" w:rsidRDefault="004D6622" w:rsidP="004D6622">
      <w:r>
        <w:t>```</w:t>
      </w:r>
    </w:p>
    <w:p w14:paraId="2C6E4F97" w14:textId="77777777" w:rsidR="004D6622" w:rsidRDefault="004D6622" w:rsidP="004D6622"/>
    <w:p w14:paraId="1EF0277A" w14:textId="77777777" w:rsidR="004D6622" w:rsidRDefault="004D6622" w:rsidP="004D6622">
      <w:r>
        <w:t>Also avoid parsing or formatting the same data repeatedly.</w:t>
      </w:r>
    </w:p>
    <w:p w14:paraId="7E274211" w14:textId="77777777" w:rsidR="004D6622" w:rsidRDefault="004D6622" w:rsidP="004D6622"/>
    <w:p w14:paraId="431E82B5" w14:textId="77777777" w:rsidR="004D6622" w:rsidRDefault="004D6622" w:rsidP="004D6622">
      <w:r>
        <w:t>---</w:t>
      </w:r>
    </w:p>
    <w:p w14:paraId="04892F67" w14:textId="77777777" w:rsidR="004D6622" w:rsidRDefault="004D6622" w:rsidP="004D6622"/>
    <w:p w14:paraId="1DEC2723" w14:textId="77777777" w:rsidR="004D6622" w:rsidRDefault="004D6622" w:rsidP="004D6622">
      <w:r>
        <w:t># 10. Tune database access</w:t>
      </w:r>
    </w:p>
    <w:p w14:paraId="07A61D58" w14:textId="77777777" w:rsidR="004D6622" w:rsidRDefault="004D6622" w:rsidP="004D6622"/>
    <w:p w14:paraId="0AC07238" w14:textId="77777777" w:rsidR="004D6622" w:rsidRDefault="004D6622" w:rsidP="004D6622">
      <w:r>
        <w:t>For many Java applications, the database is the real bottleneck.</w:t>
      </w:r>
    </w:p>
    <w:p w14:paraId="13EA7921" w14:textId="77777777" w:rsidR="004D6622" w:rsidRDefault="004D6622" w:rsidP="004D6622"/>
    <w:p w14:paraId="2535B5F7" w14:textId="77777777" w:rsidR="004D6622" w:rsidRDefault="004D6622" w:rsidP="004D6622">
      <w:r>
        <w:t>## Common DB issues</w:t>
      </w:r>
    </w:p>
    <w:p w14:paraId="18928971" w14:textId="77777777" w:rsidR="004D6622" w:rsidRDefault="004D6622" w:rsidP="004D6622">
      <w:r>
        <w:t>- N+1 queries</w:t>
      </w:r>
    </w:p>
    <w:p w14:paraId="48AF7D2E" w14:textId="77777777" w:rsidR="004D6622" w:rsidRDefault="004D6622" w:rsidP="004D6622">
      <w:r>
        <w:t>- missing indexes</w:t>
      </w:r>
    </w:p>
    <w:p w14:paraId="0F623258" w14:textId="77777777" w:rsidR="004D6622" w:rsidRDefault="004D6622" w:rsidP="004D6622">
      <w:r>
        <w:t>- fetching too much data</w:t>
      </w:r>
    </w:p>
    <w:p w14:paraId="45320B46" w14:textId="77777777" w:rsidR="004D6622" w:rsidRDefault="004D6622" w:rsidP="004D6622">
      <w:r>
        <w:t>- chatty ORM usage</w:t>
      </w:r>
    </w:p>
    <w:p w14:paraId="2BE743D7" w14:textId="77777777" w:rsidR="004D6622" w:rsidRDefault="004D6622" w:rsidP="004D6622">
      <w:r>
        <w:t>- too many round trips</w:t>
      </w:r>
    </w:p>
    <w:p w14:paraId="6222468D" w14:textId="77777777" w:rsidR="004D6622" w:rsidRDefault="004D6622" w:rsidP="004D6622">
      <w:r>
        <w:t>- slow connection pool settings</w:t>
      </w:r>
    </w:p>
    <w:p w14:paraId="57F978F2" w14:textId="77777777" w:rsidR="004D6622" w:rsidRDefault="004D6622" w:rsidP="004D6622"/>
    <w:p w14:paraId="18A1C112" w14:textId="77777777" w:rsidR="004D6622" w:rsidRDefault="004D6622" w:rsidP="004D6622">
      <w:r>
        <w:t>### Example problem</w:t>
      </w:r>
    </w:p>
    <w:p w14:paraId="10788B43" w14:textId="77777777" w:rsidR="004D6622" w:rsidRDefault="004D6622" w:rsidP="004D6622">
      <w:r>
        <w:t>Using JPA/Hibernate lazily in a loop can produce many queries.</w:t>
      </w:r>
    </w:p>
    <w:p w14:paraId="7B8333E5" w14:textId="77777777" w:rsidR="004D6622" w:rsidRDefault="004D6622" w:rsidP="004D6622"/>
    <w:p w14:paraId="736ADEFC" w14:textId="77777777" w:rsidR="004D6622" w:rsidRDefault="004D6622" w:rsidP="004D6622">
      <w:r>
        <w:t>Fixes:</w:t>
      </w:r>
    </w:p>
    <w:p w14:paraId="65F9610E" w14:textId="77777777" w:rsidR="004D6622" w:rsidRDefault="004D6622" w:rsidP="004D6622">
      <w:r>
        <w:t>- fetch joins</w:t>
      </w:r>
    </w:p>
    <w:p w14:paraId="2B0D4B80" w14:textId="77777777" w:rsidR="004D6622" w:rsidRDefault="004D6622" w:rsidP="004D6622">
      <w:r>
        <w:t>- projections</w:t>
      </w:r>
    </w:p>
    <w:p w14:paraId="3816392E" w14:textId="77777777" w:rsidR="004D6622" w:rsidRDefault="004D6622" w:rsidP="004D6622">
      <w:r>
        <w:t>- batching</w:t>
      </w:r>
    </w:p>
    <w:p w14:paraId="479C5EB8" w14:textId="77777777" w:rsidR="004D6622" w:rsidRDefault="004D6622" w:rsidP="004D6622">
      <w:r>
        <w:t>- proper indexes</w:t>
      </w:r>
    </w:p>
    <w:p w14:paraId="54EA9DD9" w14:textId="77777777" w:rsidR="004D6622" w:rsidRDefault="004D6622" w:rsidP="004D6622">
      <w:r>
        <w:t>- query optimization</w:t>
      </w:r>
    </w:p>
    <w:p w14:paraId="47B661FA" w14:textId="77777777" w:rsidR="004D6622" w:rsidRDefault="004D6622" w:rsidP="004D6622"/>
    <w:p w14:paraId="3AD98CFC" w14:textId="77777777" w:rsidR="004D6622" w:rsidRDefault="004D6622" w:rsidP="004D6622">
      <w:r>
        <w:t>If the database is slow, your Java code may just be waiting.</w:t>
      </w:r>
    </w:p>
    <w:p w14:paraId="47027F3B" w14:textId="77777777" w:rsidR="004D6622" w:rsidRDefault="004D6622" w:rsidP="004D6622"/>
    <w:p w14:paraId="45D7D28D" w14:textId="77777777" w:rsidR="004D6622" w:rsidRDefault="004D6622" w:rsidP="004D6622">
      <w:r>
        <w:t>---</w:t>
      </w:r>
    </w:p>
    <w:p w14:paraId="03B53614" w14:textId="77777777" w:rsidR="004D6622" w:rsidRDefault="004D6622" w:rsidP="004D6622"/>
    <w:p w14:paraId="59E86259" w14:textId="77777777" w:rsidR="004D6622" w:rsidRDefault="004D6622" w:rsidP="004D6622">
      <w:r>
        <w:t># 11. Tune thread usage</w:t>
      </w:r>
    </w:p>
    <w:p w14:paraId="4311DC4E" w14:textId="77777777" w:rsidR="004D6622" w:rsidRDefault="004D6622" w:rsidP="004D6622"/>
    <w:p w14:paraId="1F3D6C5D" w14:textId="77777777" w:rsidR="004D6622" w:rsidRDefault="004D6622" w:rsidP="004D6622">
      <w:r>
        <w:t>More threads does not always mean better performance.</w:t>
      </w:r>
    </w:p>
    <w:p w14:paraId="1272DEF7" w14:textId="77777777" w:rsidR="004D6622" w:rsidRDefault="004D6622" w:rsidP="004D6622"/>
    <w:p w14:paraId="5BE05F87" w14:textId="77777777" w:rsidR="004D6622" w:rsidRDefault="004D6622" w:rsidP="004D6622">
      <w:r>
        <w:t>## Problems with too many threads</w:t>
      </w:r>
    </w:p>
    <w:p w14:paraId="49BDA7EB" w14:textId="77777777" w:rsidR="004D6622" w:rsidRDefault="004D6622" w:rsidP="004D6622">
      <w:r>
        <w:t>- context switching overhead</w:t>
      </w:r>
    </w:p>
    <w:p w14:paraId="0BDFAF1A" w14:textId="77777777" w:rsidR="004D6622" w:rsidRDefault="004D6622" w:rsidP="004D6622">
      <w:r>
        <w:t>- lock contention</w:t>
      </w:r>
    </w:p>
    <w:p w14:paraId="1F4D2BEC" w14:textId="77777777" w:rsidR="004D6622" w:rsidRDefault="004D6622" w:rsidP="004D6622">
      <w:r>
        <w:t>- memory overhead per thread</w:t>
      </w:r>
    </w:p>
    <w:p w14:paraId="6E9ACE67" w14:textId="77777777" w:rsidR="004D6622" w:rsidRDefault="004D6622" w:rsidP="004D6622">
      <w:r>
        <w:t>- CPU thrashing</w:t>
      </w:r>
    </w:p>
    <w:p w14:paraId="43ED452C" w14:textId="77777777" w:rsidR="004D6622" w:rsidRDefault="004D6622" w:rsidP="004D6622"/>
    <w:p w14:paraId="0083774A" w14:textId="77777777" w:rsidR="004D6622" w:rsidRDefault="004D6622" w:rsidP="004D6622">
      <w:r>
        <w:t>## Problems with too few threads</w:t>
      </w:r>
    </w:p>
    <w:p w14:paraId="4E83FE3D" w14:textId="77777777" w:rsidR="004D6622" w:rsidRDefault="004D6622" w:rsidP="004D6622">
      <w:r>
        <w:t>- underutilized CPU</w:t>
      </w:r>
    </w:p>
    <w:p w14:paraId="38BD5862" w14:textId="77777777" w:rsidR="004D6622" w:rsidRDefault="004D6622" w:rsidP="004D6622">
      <w:r>
        <w:t>- poor throughput</w:t>
      </w:r>
    </w:p>
    <w:p w14:paraId="52F46DF5" w14:textId="77777777" w:rsidR="004D6622" w:rsidRDefault="004D6622" w:rsidP="004D6622">
      <w:r>
        <w:t>- slow handling of blocking operations</w:t>
      </w:r>
    </w:p>
    <w:p w14:paraId="062B3F5A" w14:textId="77777777" w:rsidR="004D6622" w:rsidRDefault="004D6622" w:rsidP="004D6622"/>
    <w:p w14:paraId="442A1006" w14:textId="77777777" w:rsidR="004D6622" w:rsidRDefault="004D6622" w:rsidP="004D6622">
      <w:r>
        <w:t>### Use the right model</w:t>
      </w:r>
    </w:p>
    <w:p w14:paraId="1CB59617" w14:textId="77777777" w:rsidR="004D6622" w:rsidRDefault="004D6622" w:rsidP="004D6622">
      <w:r>
        <w:t>- CPU-bound workloads need fewer threads than I/O-bound workloads</w:t>
      </w:r>
    </w:p>
    <w:p w14:paraId="7D4BB702" w14:textId="77777777" w:rsidR="004D6622" w:rsidRDefault="004D6622" w:rsidP="004D6622">
      <w:r>
        <w:t>- consider non-blocking I/O or async processing where appropriate</w:t>
      </w:r>
    </w:p>
    <w:p w14:paraId="5CB8D2F1" w14:textId="77777777" w:rsidR="004D6622" w:rsidRDefault="004D6622" w:rsidP="004D6622"/>
    <w:p w14:paraId="39815446" w14:textId="77777777" w:rsidR="004D6622" w:rsidRDefault="004D6622" w:rsidP="004D6622">
      <w:r>
        <w:t>---</w:t>
      </w:r>
    </w:p>
    <w:p w14:paraId="318ACA69" w14:textId="77777777" w:rsidR="004D6622" w:rsidRDefault="004D6622" w:rsidP="004D6622"/>
    <w:p w14:paraId="3483F4D6" w14:textId="77777777" w:rsidR="004D6622" w:rsidRDefault="004D6622" w:rsidP="004D6622">
      <w:r>
        <w:t># 12. Watch for synchronization bottlenecks</w:t>
      </w:r>
    </w:p>
    <w:p w14:paraId="455495A7" w14:textId="77777777" w:rsidR="004D6622" w:rsidRDefault="004D6622" w:rsidP="004D6622"/>
    <w:p w14:paraId="58FDEE53" w14:textId="77777777" w:rsidR="004D6622" w:rsidRDefault="004D6622" w:rsidP="004D6622">
      <w:r>
        <w:t>Synchronization can hurt throughput when many threads compete for the same lock.</w:t>
      </w:r>
    </w:p>
    <w:p w14:paraId="20ACCB02" w14:textId="77777777" w:rsidR="004D6622" w:rsidRDefault="004D6622" w:rsidP="004D6622"/>
    <w:p w14:paraId="1FF4D1F0" w14:textId="77777777" w:rsidR="004D6622" w:rsidRDefault="004D6622" w:rsidP="004D6622">
      <w:r>
        <w:t>## Common causes</w:t>
      </w:r>
    </w:p>
    <w:p w14:paraId="0E269F3C" w14:textId="77777777" w:rsidR="004D6622" w:rsidRDefault="004D6622" w:rsidP="004D6622">
      <w:r>
        <w:t>- one synchronized cache</w:t>
      </w:r>
    </w:p>
    <w:p w14:paraId="7AB7795D" w14:textId="77777777" w:rsidR="004D6622" w:rsidRDefault="004D6622" w:rsidP="004D6622">
      <w:r>
        <w:t>- one shared counter</w:t>
      </w:r>
    </w:p>
    <w:p w14:paraId="6BB7EA4E" w14:textId="77777777" w:rsidR="004D6622" w:rsidRDefault="004D6622" w:rsidP="004D6622">
      <w:r>
        <w:t>- one global object</w:t>
      </w:r>
    </w:p>
    <w:p w14:paraId="09A4A68E" w14:textId="77777777" w:rsidR="004D6622" w:rsidRDefault="004D6622" w:rsidP="004D6622">
      <w:r>
        <w:t>- coarse-grained locking</w:t>
      </w:r>
    </w:p>
    <w:p w14:paraId="0C963E93" w14:textId="77777777" w:rsidR="004D6622" w:rsidRDefault="004D6622" w:rsidP="004D6622"/>
    <w:p w14:paraId="7AEB4E96" w14:textId="77777777" w:rsidR="004D6622" w:rsidRDefault="004D6622" w:rsidP="004D6622">
      <w:r>
        <w:lastRenderedPageBreak/>
        <w:t>### Better approaches</w:t>
      </w:r>
    </w:p>
    <w:p w14:paraId="3032D1BF" w14:textId="77777777" w:rsidR="004D6622" w:rsidRDefault="004D6622" w:rsidP="004D6622">
      <w:r>
        <w:t>- reduce shared mutable state</w:t>
      </w:r>
    </w:p>
    <w:p w14:paraId="28A54C9A" w14:textId="77777777" w:rsidR="004D6622" w:rsidRDefault="004D6622" w:rsidP="004D6622">
      <w:r>
        <w:t>- use concurrent collections</w:t>
      </w:r>
    </w:p>
    <w:p w14:paraId="68787CF8" w14:textId="77777777" w:rsidR="004D6622" w:rsidRDefault="004D6622" w:rsidP="004D6622">
      <w:r>
        <w:t>- use lock striping</w:t>
      </w:r>
    </w:p>
    <w:p w14:paraId="715F2BCE" w14:textId="77777777" w:rsidR="004D6622" w:rsidRDefault="004D6622" w:rsidP="004D6622">
      <w:r>
        <w:t>- use atomic classes</w:t>
      </w:r>
    </w:p>
    <w:p w14:paraId="6B206562" w14:textId="77777777" w:rsidR="004D6622" w:rsidRDefault="004D6622" w:rsidP="004D6622">
      <w:r>
        <w:t>- partition work</w:t>
      </w:r>
    </w:p>
    <w:p w14:paraId="54DE6200" w14:textId="77777777" w:rsidR="004D6622" w:rsidRDefault="004D6622" w:rsidP="004D6622"/>
    <w:p w14:paraId="72628E83" w14:textId="77777777" w:rsidR="004D6622" w:rsidRDefault="004D6622" w:rsidP="004D6622">
      <w:r>
        <w:t>---</w:t>
      </w:r>
    </w:p>
    <w:p w14:paraId="4A0222BD" w14:textId="77777777" w:rsidR="004D6622" w:rsidRDefault="004D6622" w:rsidP="004D6622"/>
    <w:p w14:paraId="4EFB7CE8" w14:textId="77777777" w:rsidR="004D6622" w:rsidRDefault="004D6622" w:rsidP="004D6622">
      <w:r>
        <w:t># 13. Caching</w:t>
      </w:r>
    </w:p>
    <w:p w14:paraId="20F3BEBA" w14:textId="77777777" w:rsidR="004D6622" w:rsidRDefault="004D6622" w:rsidP="004D6622"/>
    <w:p w14:paraId="41E8B55F" w14:textId="77777777" w:rsidR="004D6622" w:rsidRDefault="004D6622" w:rsidP="004D6622">
      <w:r>
        <w:t>Caching can dramatically improve performance if used correctly.</w:t>
      </w:r>
    </w:p>
    <w:p w14:paraId="1782C226" w14:textId="77777777" w:rsidR="004D6622" w:rsidRDefault="004D6622" w:rsidP="004D6622"/>
    <w:p w14:paraId="0E5EEDF8" w14:textId="77777777" w:rsidR="004D6622" w:rsidRDefault="004D6622" w:rsidP="004D6622">
      <w:r>
        <w:t>## Good caching candidates</w:t>
      </w:r>
    </w:p>
    <w:p w14:paraId="6ADC057A" w14:textId="77777777" w:rsidR="004D6622" w:rsidRDefault="004D6622" w:rsidP="004D6622">
      <w:r>
        <w:t>- expensive computed values</w:t>
      </w:r>
    </w:p>
    <w:p w14:paraId="15CB16FA" w14:textId="77777777" w:rsidR="004D6622" w:rsidRDefault="004D6622" w:rsidP="004D6622">
      <w:r>
        <w:t>- configuration data</w:t>
      </w:r>
    </w:p>
    <w:p w14:paraId="2B3D3FD3" w14:textId="77777777" w:rsidR="004D6622" w:rsidRDefault="004D6622" w:rsidP="004D6622">
      <w:r>
        <w:t>- reference data</w:t>
      </w:r>
    </w:p>
    <w:p w14:paraId="67C654AC" w14:textId="77777777" w:rsidR="004D6622" w:rsidRDefault="004D6622" w:rsidP="004D6622">
      <w:r>
        <w:t>- frequently read database results</w:t>
      </w:r>
    </w:p>
    <w:p w14:paraId="3EAB2E37" w14:textId="77777777" w:rsidR="004D6622" w:rsidRDefault="004D6622" w:rsidP="004D6622"/>
    <w:p w14:paraId="4818C4C1" w14:textId="77777777" w:rsidR="004D6622" w:rsidRDefault="004D6622" w:rsidP="004D6622">
      <w:r>
        <w:t>## Risks</w:t>
      </w:r>
    </w:p>
    <w:p w14:paraId="7940F29B" w14:textId="77777777" w:rsidR="004D6622" w:rsidRDefault="004D6622" w:rsidP="004D6622">
      <w:r>
        <w:t>- stale data</w:t>
      </w:r>
    </w:p>
    <w:p w14:paraId="4BA823FC" w14:textId="77777777" w:rsidR="004D6622" w:rsidRDefault="004D6622" w:rsidP="004D6622">
      <w:r>
        <w:t>- memory growth</w:t>
      </w:r>
    </w:p>
    <w:p w14:paraId="0C79682C" w14:textId="77777777" w:rsidR="004D6622" w:rsidRDefault="004D6622" w:rsidP="004D6622">
      <w:r>
        <w:t>- cache stampede</w:t>
      </w:r>
    </w:p>
    <w:p w14:paraId="289E097F" w14:textId="77777777" w:rsidR="004D6622" w:rsidRDefault="004D6622" w:rsidP="004D6622">
      <w:r>
        <w:lastRenderedPageBreak/>
        <w:t>- incorrect invalidation</w:t>
      </w:r>
    </w:p>
    <w:p w14:paraId="51DF18BD" w14:textId="77777777" w:rsidR="004D6622" w:rsidRDefault="004D6622" w:rsidP="004D6622"/>
    <w:p w14:paraId="76C4EF10" w14:textId="77777777" w:rsidR="004D6622" w:rsidRDefault="004D6622" w:rsidP="004D6622">
      <w:r>
        <w:t>### Important</w:t>
      </w:r>
    </w:p>
    <w:p w14:paraId="7C1421EF" w14:textId="77777777" w:rsidR="004D6622" w:rsidRDefault="004D6622" w:rsidP="004D6622">
      <w:r>
        <w:t>Cache only when you understand:</w:t>
      </w:r>
    </w:p>
    <w:p w14:paraId="2B66C809" w14:textId="77777777" w:rsidR="004D6622" w:rsidRDefault="004D6622" w:rsidP="004D6622">
      <w:r>
        <w:t>- what can be cached</w:t>
      </w:r>
    </w:p>
    <w:p w14:paraId="2114BEA3" w14:textId="77777777" w:rsidR="004D6622" w:rsidRDefault="004D6622" w:rsidP="004D6622">
      <w:r>
        <w:t>- how long it stays valid</w:t>
      </w:r>
    </w:p>
    <w:p w14:paraId="33E243FD" w14:textId="77777777" w:rsidR="004D6622" w:rsidRDefault="004D6622" w:rsidP="004D6622">
      <w:r>
        <w:t>- how it is invalidated</w:t>
      </w:r>
    </w:p>
    <w:p w14:paraId="0A571369" w14:textId="77777777" w:rsidR="004D6622" w:rsidRDefault="004D6622" w:rsidP="004D6622"/>
    <w:p w14:paraId="49905618" w14:textId="77777777" w:rsidR="004D6622" w:rsidRDefault="004D6622" w:rsidP="004D6622">
      <w:r>
        <w:t>---</w:t>
      </w:r>
    </w:p>
    <w:p w14:paraId="4143C457" w14:textId="77777777" w:rsidR="004D6622" w:rsidRDefault="004D6622" w:rsidP="004D6622"/>
    <w:p w14:paraId="5FD00D7A" w14:textId="77777777" w:rsidR="004D6622" w:rsidRDefault="004D6622" w:rsidP="004D6622">
      <w:r>
        <w:t># 14. Logging overhead</w:t>
      </w:r>
    </w:p>
    <w:p w14:paraId="4BA1F349" w14:textId="77777777" w:rsidR="004D6622" w:rsidRDefault="004D6622" w:rsidP="004D6622"/>
    <w:p w14:paraId="1EFF1BED" w14:textId="77777777" w:rsidR="004D6622" w:rsidRDefault="004D6622" w:rsidP="004D6622">
      <w:r>
        <w:t>Logging is useful, but excessive logging can slow applications down.</w:t>
      </w:r>
    </w:p>
    <w:p w14:paraId="3BDF15DC" w14:textId="77777777" w:rsidR="004D6622" w:rsidRDefault="004D6622" w:rsidP="004D6622"/>
    <w:p w14:paraId="78566CB0" w14:textId="77777777" w:rsidR="004D6622" w:rsidRDefault="004D6622" w:rsidP="004D6622">
      <w:r>
        <w:t>## Common issues</w:t>
      </w:r>
    </w:p>
    <w:p w14:paraId="26949EFD" w14:textId="77777777" w:rsidR="004D6622" w:rsidRDefault="004D6622" w:rsidP="004D6622">
      <w:r>
        <w:t>- logging inside hot loops</w:t>
      </w:r>
    </w:p>
    <w:p w14:paraId="2EA41DE9" w14:textId="77777777" w:rsidR="004D6622" w:rsidRDefault="004D6622" w:rsidP="004D6622">
      <w:r>
        <w:t>- building log messages unnecessarily</w:t>
      </w:r>
    </w:p>
    <w:p w14:paraId="691C50DA" w14:textId="77777777" w:rsidR="004D6622" w:rsidRDefault="004D6622" w:rsidP="004D6622">
      <w:r>
        <w:t>- logging huge payloads</w:t>
      </w:r>
    </w:p>
    <w:p w14:paraId="7E56B9E5" w14:textId="77777777" w:rsidR="004D6622" w:rsidRDefault="004D6622" w:rsidP="004D6622">
      <w:r>
        <w:t>- synchronous log appenders in critical paths</w:t>
      </w:r>
    </w:p>
    <w:p w14:paraId="60268C50" w14:textId="77777777" w:rsidR="004D6622" w:rsidRDefault="004D6622" w:rsidP="004D6622"/>
    <w:p w14:paraId="41E1B84C" w14:textId="77777777" w:rsidR="004D6622" w:rsidRDefault="004D6622" w:rsidP="004D6622">
      <w:r>
        <w:t>### Example</w:t>
      </w:r>
    </w:p>
    <w:p w14:paraId="0B681048" w14:textId="77777777" w:rsidR="004D6622" w:rsidRDefault="004D6622" w:rsidP="004D6622">
      <w:r>
        <w:t>Prefer parameterized logging:</w:t>
      </w:r>
    </w:p>
    <w:p w14:paraId="32455760" w14:textId="77777777" w:rsidR="004D6622" w:rsidRDefault="004D6622" w:rsidP="004D6622"/>
    <w:p w14:paraId="2935C0B6" w14:textId="77777777" w:rsidR="004D6622" w:rsidRDefault="004D6622" w:rsidP="004D6622">
      <w:r>
        <w:lastRenderedPageBreak/>
        <w:t>```java</w:t>
      </w:r>
    </w:p>
    <w:p w14:paraId="0E2EE0DC" w14:textId="77777777" w:rsidR="004D6622" w:rsidRDefault="004D6622" w:rsidP="004D6622">
      <w:r>
        <w:t>logger.info("User {} logged in", userId);</w:t>
      </w:r>
    </w:p>
    <w:p w14:paraId="37750A20" w14:textId="77777777" w:rsidR="004D6622" w:rsidRDefault="004D6622" w:rsidP="004D6622">
      <w:r>
        <w:t>```</w:t>
      </w:r>
    </w:p>
    <w:p w14:paraId="20123BED" w14:textId="77777777" w:rsidR="004D6622" w:rsidRDefault="004D6622" w:rsidP="004D6622"/>
    <w:p w14:paraId="7691C5D1" w14:textId="77777777" w:rsidR="004D6622" w:rsidRDefault="004D6622" w:rsidP="004D6622">
      <w:r>
        <w:t>instead of string concatenation:</w:t>
      </w:r>
    </w:p>
    <w:p w14:paraId="515ED125" w14:textId="77777777" w:rsidR="004D6622" w:rsidRDefault="004D6622" w:rsidP="004D6622"/>
    <w:p w14:paraId="3D8A59C6" w14:textId="77777777" w:rsidR="004D6622" w:rsidRDefault="004D6622" w:rsidP="004D6622">
      <w:r>
        <w:t>```java</w:t>
      </w:r>
    </w:p>
    <w:p w14:paraId="7FA2D8E4" w14:textId="77777777" w:rsidR="004D6622" w:rsidRDefault="004D6622" w:rsidP="004D6622">
      <w:r>
        <w:t>logger.info("User " + userId + " logged in");</w:t>
      </w:r>
    </w:p>
    <w:p w14:paraId="2567AC79" w14:textId="77777777" w:rsidR="004D6622" w:rsidRDefault="004D6622" w:rsidP="004D6622">
      <w:r>
        <w:t>```</w:t>
      </w:r>
    </w:p>
    <w:p w14:paraId="15506B5C" w14:textId="77777777" w:rsidR="004D6622" w:rsidRDefault="004D6622" w:rsidP="004D6622"/>
    <w:p w14:paraId="49337440" w14:textId="77777777" w:rsidR="004D6622" w:rsidRDefault="004D6622" w:rsidP="004D6622">
      <w:r>
        <w:t>The second version may build the string even if the log level is disabled.</w:t>
      </w:r>
    </w:p>
    <w:p w14:paraId="55FF8E32" w14:textId="77777777" w:rsidR="004D6622" w:rsidRDefault="004D6622" w:rsidP="004D6622"/>
    <w:p w14:paraId="47FEF0ED" w14:textId="77777777" w:rsidR="004D6622" w:rsidRDefault="004D6622" w:rsidP="004D6622">
      <w:r>
        <w:t>---</w:t>
      </w:r>
    </w:p>
    <w:p w14:paraId="1A6D88FE" w14:textId="77777777" w:rsidR="004D6622" w:rsidRDefault="004D6622" w:rsidP="004D6622"/>
    <w:p w14:paraId="772D4A64" w14:textId="77777777" w:rsidR="004D6622" w:rsidRDefault="004D6622" w:rsidP="004D6622">
      <w:r>
        <w:t># 15. Use lazy evaluation carefully</w:t>
      </w:r>
    </w:p>
    <w:p w14:paraId="1F8BE188" w14:textId="77777777" w:rsidR="004D6622" w:rsidRDefault="004D6622" w:rsidP="004D6622"/>
    <w:p w14:paraId="5457D3FB" w14:textId="77777777" w:rsidR="004D6622" w:rsidRDefault="004D6622" w:rsidP="004D6622">
      <w:r>
        <w:t>Lazy evaluation can improve performance by delaying work until needed. But it can also complicate code or create hidden latency.</w:t>
      </w:r>
    </w:p>
    <w:p w14:paraId="486C1927" w14:textId="77777777" w:rsidR="004D6622" w:rsidRDefault="004D6622" w:rsidP="004D6622"/>
    <w:p w14:paraId="760DC641" w14:textId="77777777" w:rsidR="004D6622" w:rsidRDefault="004D6622" w:rsidP="004D6622">
      <w:r>
        <w:t>Use it when:</w:t>
      </w:r>
    </w:p>
    <w:p w14:paraId="097BAAB2" w14:textId="77777777" w:rsidR="004D6622" w:rsidRDefault="004D6622" w:rsidP="004D6622">
      <w:r>
        <w:t>- some data is rarely needed</w:t>
      </w:r>
    </w:p>
    <w:p w14:paraId="68502489" w14:textId="77777777" w:rsidR="004D6622" w:rsidRDefault="004D6622" w:rsidP="004D6622">
      <w:r>
        <w:t>- expensive computation can be avoided</w:t>
      </w:r>
    </w:p>
    <w:p w14:paraId="65968C9C" w14:textId="77777777" w:rsidR="004D6622" w:rsidRDefault="004D6622" w:rsidP="004D6622">
      <w:r>
        <w:t>- initialization can be deferred</w:t>
      </w:r>
    </w:p>
    <w:p w14:paraId="5B9D2BA4" w14:textId="77777777" w:rsidR="004D6622" w:rsidRDefault="004D6622" w:rsidP="004D6622"/>
    <w:p w14:paraId="37A00CCB" w14:textId="77777777" w:rsidR="004D6622" w:rsidRDefault="004D6622" w:rsidP="004D6622">
      <w:r>
        <w:t>Do not use it blindly if it makes debugging or lifecycle management harder.</w:t>
      </w:r>
    </w:p>
    <w:p w14:paraId="121795E6" w14:textId="77777777" w:rsidR="004D6622" w:rsidRDefault="004D6622" w:rsidP="004D6622"/>
    <w:p w14:paraId="2DDE5D57" w14:textId="77777777" w:rsidR="004D6622" w:rsidRDefault="004D6622" w:rsidP="004D6622">
      <w:r>
        <w:t>---</w:t>
      </w:r>
    </w:p>
    <w:p w14:paraId="46AFA2B4" w14:textId="77777777" w:rsidR="004D6622" w:rsidRDefault="004D6622" w:rsidP="004D6622"/>
    <w:p w14:paraId="5B01B3E6" w14:textId="77777777" w:rsidR="004D6622" w:rsidRDefault="004D6622" w:rsidP="004D6622">
      <w:r>
        <w:t># 16. JVM warmup and JIT</w:t>
      </w:r>
    </w:p>
    <w:p w14:paraId="6B5F5698" w14:textId="77777777" w:rsidR="004D6622" w:rsidRDefault="004D6622" w:rsidP="004D6622"/>
    <w:p w14:paraId="4389EF78" w14:textId="77777777" w:rsidR="004D6622" w:rsidRDefault="004D6622" w:rsidP="004D6622">
      <w:r>
        <w:t>Java gets faster after it runs for a while because the JIT compiler optimizes hot code paths.</w:t>
      </w:r>
    </w:p>
    <w:p w14:paraId="1DB497F3" w14:textId="77777777" w:rsidR="004D6622" w:rsidRDefault="004D6622" w:rsidP="004D6622"/>
    <w:p w14:paraId="34361873" w14:textId="77777777" w:rsidR="004D6622" w:rsidRDefault="004D6622" w:rsidP="004D6622">
      <w:r>
        <w:t>That means:</w:t>
      </w:r>
    </w:p>
    <w:p w14:paraId="1A54BF15" w14:textId="77777777" w:rsidR="004D6622" w:rsidRDefault="004D6622" w:rsidP="004D6622">
      <w:r>
        <w:t>- early benchmarks may be misleading</w:t>
      </w:r>
    </w:p>
    <w:p w14:paraId="40335129" w14:textId="77777777" w:rsidR="004D6622" w:rsidRDefault="004D6622" w:rsidP="004D6622">
      <w:r>
        <w:t>- warmup matters</w:t>
      </w:r>
    </w:p>
    <w:p w14:paraId="0BBD6525" w14:textId="77777777" w:rsidR="004D6622" w:rsidRDefault="004D6622" w:rsidP="004D6622">
      <w:r>
        <w:t>- production performance may differ from startup performance</w:t>
      </w:r>
    </w:p>
    <w:p w14:paraId="7BDDE859" w14:textId="77777777" w:rsidR="004D6622" w:rsidRDefault="004D6622" w:rsidP="004D6622"/>
    <w:p w14:paraId="0B27891C" w14:textId="77777777" w:rsidR="004D6622" w:rsidRDefault="004D6622" w:rsidP="004D6622">
      <w:r>
        <w:t>For benchmarking, use:</w:t>
      </w:r>
    </w:p>
    <w:p w14:paraId="06C3A482" w14:textId="77777777" w:rsidR="004D6622" w:rsidRDefault="004D6622" w:rsidP="004D6622">
      <w:r>
        <w:t>- JMH for microbenchmarks</w:t>
      </w:r>
    </w:p>
    <w:p w14:paraId="1A8ABE95" w14:textId="77777777" w:rsidR="004D6622" w:rsidRDefault="004D6622" w:rsidP="004D6622">
      <w:r>
        <w:t>- realistic load tests for system behavior</w:t>
      </w:r>
    </w:p>
    <w:p w14:paraId="57BE2C2D" w14:textId="77777777" w:rsidR="004D6622" w:rsidRDefault="004D6622" w:rsidP="004D6622"/>
    <w:p w14:paraId="35B19037" w14:textId="77777777" w:rsidR="004D6622" w:rsidRDefault="004D6622" w:rsidP="004D6622">
      <w:r>
        <w:t>Do not trust ad hoc timing with `System.currentTimeMillis()`.</w:t>
      </w:r>
    </w:p>
    <w:p w14:paraId="77F66DF6" w14:textId="77777777" w:rsidR="004D6622" w:rsidRDefault="004D6622" w:rsidP="004D6622"/>
    <w:p w14:paraId="43E56A5B" w14:textId="77777777" w:rsidR="004D6622" w:rsidRDefault="004D6622" w:rsidP="004D6622">
      <w:r>
        <w:t>---</w:t>
      </w:r>
    </w:p>
    <w:p w14:paraId="532E05CA" w14:textId="77777777" w:rsidR="004D6622" w:rsidRDefault="004D6622" w:rsidP="004D6622"/>
    <w:p w14:paraId="27A10355" w14:textId="77777777" w:rsidR="004D6622" w:rsidRDefault="004D6622" w:rsidP="004D6622">
      <w:r>
        <w:t># 17. Benchmark properly</w:t>
      </w:r>
    </w:p>
    <w:p w14:paraId="67098B66" w14:textId="77777777" w:rsidR="004D6622" w:rsidRDefault="004D6622" w:rsidP="004D6622"/>
    <w:p w14:paraId="7435B8BE" w14:textId="77777777" w:rsidR="004D6622" w:rsidRDefault="004D6622" w:rsidP="004D6622">
      <w:r>
        <w:t>If you are measuring code-level performance, use JMH.</w:t>
      </w:r>
    </w:p>
    <w:p w14:paraId="4BFD586B" w14:textId="77777777" w:rsidR="004D6622" w:rsidRDefault="004D6622" w:rsidP="004D6622"/>
    <w:p w14:paraId="5135E367" w14:textId="77777777" w:rsidR="004D6622" w:rsidRDefault="004D6622" w:rsidP="004D6622">
      <w:r>
        <w:t>Why?</w:t>
      </w:r>
    </w:p>
    <w:p w14:paraId="1B61BACA" w14:textId="77777777" w:rsidR="004D6622" w:rsidRDefault="004D6622" w:rsidP="004D6622">
      <w:r>
        <w:t>- it handles warmup</w:t>
      </w:r>
    </w:p>
    <w:p w14:paraId="0F479F18" w14:textId="77777777" w:rsidR="004D6622" w:rsidRDefault="004D6622" w:rsidP="004D6622">
      <w:r>
        <w:t>- avoids dead-code elimination pitfalls</w:t>
      </w:r>
    </w:p>
    <w:p w14:paraId="49AF08AD" w14:textId="77777777" w:rsidR="004D6622" w:rsidRDefault="004D6622" w:rsidP="004D6622">
      <w:r>
        <w:t>- gives more reliable results</w:t>
      </w:r>
    </w:p>
    <w:p w14:paraId="5AECAE16" w14:textId="77777777" w:rsidR="004D6622" w:rsidRDefault="004D6622" w:rsidP="004D6622"/>
    <w:p w14:paraId="44DF68A5" w14:textId="77777777" w:rsidR="004D6622" w:rsidRDefault="004D6622" w:rsidP="004D6622">
      <w:r>
        <w:t>Example:</w:t>
      </w:r>
    </w:p>
    <w:p w14:paraId="49BE55F0" w14:textId="77777777" w:rsidR="004D6622" w:rsidRDefault="004D6622" w:rsidP="004D6622">
      <w:r>
        <w:t>```java</w:t>
      </w:r>
    </w:p>
    <w:p w14:paraId="25F3A36B" w14:textId="77777777" w:rsidR="004D6622" w:rsidRDefault="004D6622" w:rsidP="004D6622">
      <w:r>
        <w:t>@Benchmark</w:t>
      </w:r>
    </w:p>
    <w:p w14:paraId="0ED10170" w14:textId="77777777" w:rsidR="004D6622" w:rsidRDefault="004D6622" w:rsidP="004D6622">
      <w:r>
        <w:t>public void testMethod() {</w:t>
      </w:r>
    </w:p>
    <w:p w14:paraId="0330D6B2" w14:textId="77777777" w:rsidR="004D6622" w:rsidRDefault="004D6622" w:rsidP="004D6622">
      <w:r>
        <w:t xml:space="preserve">    // benchmark code</w:t>
      </w:r>
    </w:p>
    <w:p w14:paraId="03A91634" w14:textId="77777777" w:rsidR="004D6622" w:rsidRDefault="004D6622" w:rsidP="004D6622">
      <w:r>
        <w:t>}</w:t>
      </w:r>
    </w:p>
    <w:p w14:paraId="08C56A77" w14:textId="77777777" w:rsidR="004D6622" w:rsidRDefault="004D6622" w:rsidP="004D6622">
      <w:r>
        <w:t>```</w:t>
      </w:r>
    </w:p>
    <w:p w14:paraId="189209BA" w14:textId="77777777" w:rsidR="004D6622" w:rsidRDefault="004D6622" w:rsidP="004D6622"/>
    <w:p w14:paraId="358BD920" w14:textId="77777777" w:rsidR="004D6622" w:rsidRDefault="004D6622" w:rsidP="004D6622">
      <w:r>
        <w:t>Microbenchmarks are tricky. Bad benchmarks often lead to bad tuning decisions.</w:t>
      </w:r>
    </w:p>
    <w:p w14:paraId="5115682E" w14:textId="77777777" w:rsidR="004D6622" w:rsidRDefault="004D6622" w:rsidP="004D6622"/>
    <w:p w14:paraId="3D4A9875" w14:textId="77777777" w:rsidR="004D6622" w:rsidRDefault="004D6622" w:rsidP="004D6622">
      <w:r>
        <w:t>---</w:t>
      </w:r>
    </w:p>
    <w:p w14:paraId="71C7A1FC" w14:textId="77777777" w:rsidR="004D6622" w:rsidRDefault="004D6622" w:rsidP="004D6622"/>
    <w:p w14:paraId="129E2674" w14:textId="77777777" w:rsidR="004D6622" w:rsidRDefault="004D6622" w:rsidP="004D6622">
      <w:r>
        <w:t># 18. Tune Spring Boot applications specifically</w:t>
      </w:r>
    </w:p>
    <w:p w14:paraId="5835E4D0" w14:textId="77777777" w:rsidR="004D6622" w:rsidRDefault="004D6622" w:rsidP="004D6622"/>
    <w:p w14:paraId="2697F401" w14:textId="77777777" w:rsidR="004D6622" w:rsidRDefault="004D6622" w:rsidP="004D6622">
      <w:r>
        <w:t>If your Java app is Spring Boot, some common performance considerations are:</w:t>
      </w:r>
    </w:p>
    <w:p w14:paraId="2E78882E" w14:textId="77777777" w:rsidR="004D6622" w:rsidRDefault="004D6622" w:rsidP="004D6622"/>
    <w:p w14:paraId="610D20EE" w14:textId="77777777" w:rsidR="004D6622" w:rsidRDefault="004D6622" w:rsidP="004D6622">
      <w:r>
        <w:t>- avoid excessive bean initialization</w:t>
      </w:r>
    </w:p>
    <w:p w14:paraId="4FB52A98" w14:textId="77777777" w:rsidR="004D6622" w:rsidRDefault="004D6622" w:rsidP="004D6622">
      <w:r>
        <w:t>- limit component scanning scope when appropriate</w:t>
      </w:r>
    </w:p>
    <w:p w14:paraId="742FE4C7" w14:textId="77777777" w:rsidR="004D6622" w:rsidRDefault="004D6622" w:rsidP="004D6622">
      <w:r>
        <w:t>- reduce startup-time work in constructors</w:t>
      </w:r>
    </w:p>
    <w:p w14:paraId="6C68A525" w14:textId="77777777" w:rsidR="004D6622" w:rsidRDefault="004D6622" w:rsidP="004D6622">
      <w:r>
        <w:t>- avoid heavy logic in `@PostConstruct`</w:t>
      </w:r>
    </w:p>
    <w:p w14:paraId="05946A37" w14:textId="77777777" w:rsidR="004D6622" w:rsidRDefault="004D6622" w:rsidP="004D6622">
      <w:r>
        <w:t>- use DTOs instead of loading huge entities</w:t>
      </w:r>
    </w:p>
    <w:p w14:paraId="29BB7781" w14:textId="77777777" w:rsidR="004D6622" w:rsidRDefault="004D6622" w:rsidP="004D6622">
      <w:r>
        <w:t>- tune connection pools</w:t>
      </w:r>
    </w:p>
    <w:p w14:paraId="17E45A32" w14:textId="77777777" w:rsidR="004D6622" w:rsidRDefault="004D6622" w:rsidP="004D6622">
      <w:r>
        <w:t>- keep transaction scopes short</w:t>
      </w:r>
    </w:p>
    <w:p w14:paraId="2E64EAD6" w14:textId="77777777" w:rsidR="004D6622" w:rsidRDefault="004D6622" w:rsidP="004D6622"/>
    <w:p w14:paraId="7091CFD5" w14:textId="77777777" w:rsidR="004D6622" w:rsidRDefault="004D6622" w:rsidP="004D6622">
      <w:r>
        <w:t>Startup performance and request performance are different problems. Tune them separately.</w:t>
      </w:r>
    </w:p>
    <w:p w14:paraId="24DF1225" w14:textId="77777777" w:rsidR="004D6622" w:rsidRDefault="004D6622" w:rsidP="004D6622"/>
    <w:p w14:paraId="1CC7E159" w14:textId="77777777" w:rsidR="004D6622" w:rsidRDefault="004D6622" w:rsidP="004D6622">
      <w:r>
        <w:t>---</w:t>
      </w:r>
    </w:p>
    <w:p w14:paraId="3B1CC6E2" w14:textId="77777777" w:rsidR="004D6622" w:rsidRDefault="004D6622" w:rsidP="004D6622"/>
    <w:p w14:paraId="5A06A4BE" w14:textId="77777777" w:rsidR="004D6622" w:rsidRDefault="004D6622" w:rsidP="004D6622">
      <w:r>
        <w:t># 19. Common anti-patterns</w:t>
      </w:r>
    </w:p>
    <w:p w14:paraId="4BEAE24B" w14:textId="77777777" w:rsidR="004D6622" w:rsidRDefault="004D6622" w:rsidP="004D6622"/>
    <w:p w14:paraId="0CF825D9" w14:textId="77777777" w:rsidR="004D6622" w:rsidRDefault="004D6622" w:rsidP="004D6622">
      <w:r>
        <w:t>## Premature optimization</w:t>
      </w:r>
    </w:p>
    <w:p w14:paraId="26D0BE11" w14:textId="77777777" w:rsidR="004D6622" w:rsidRDefault="004D6622" w:rsidP="004D6622">
      <w:r>
        <w:t>Fixing code that is not actually slow.</w:t>
      </w:r>
    </w:p>
    <w:p w14:paraId="3118498D" w14:textId="77777777" w:rsidR="004D6622" w:rsidRDefault="004D6622" w:rsidP="004D6622"/>
    <w:p w14:paraId="0BCA629E" w14:textId="77777777" w:rsidR="004D6622" w:rsidRDefault="004D6622" w:rsidP="004D6622">
      <w:r>
        <w:t>## Overengineering for performance</w:t>
      </w:r>
    </w:p>
    <w:p w14:paraId="6E360A4F" w14:textId="77777777" w:rsidR="004D6622" w:rsidRDefault="004D6622" w:rsidP="004D6622">
      <w:r>
        <w:t>Making the app complex before knowing the bottleneck.</w:t>
      </w:r>
    </w:p>
    <w:p w14:paraId="2A365A68" w14:textId="77777777" w:rsidR="004D6622" w:rsidRDefault="004D6622" w:rsidP="004D6622"/>
    <w:p w14:paraId="02371C3B" w14:textId="77777777" w:rsidR="004D6622" w:rsidRDefault="004D6622" w:rsidP="004D6622">
      <w:r>
        <w:t>## Ignoring I/O</w:t>
      </w:r>
    </w:p>
    <w:p w14:paraId="1742ABBF" w14:textId="77777777" w:rsidR="004D6622" w:rsidRDefault="004D6622" w:rsidP="004D6622">
      <w:r>
        <w:t>People often optimize CPU when the real issue is the database or network.</w:t>
      </w:r>
    </w:p>
    <w:p w14:paraId="73C38D96" w14:textId="77777777" w:rsidR="004D6622" w:rsidRDefault="004D6622" w:rsidP="004D6622"/>
    <w:p w14:paraId="301BA41C" w14:textId="77777777" w:rsidR="004D6622" w:rsidRDefault="004D6622" w:rsidP="004D6622">
      <w:r>
        <w:t>## Holding large objects too long</w:t>
      </w:r>
    </w:p>
    <w:p w14:paraId="2F73A050" w14:textId="77777777" w:rsidR="004D6622" w:rsidRDefault="004D6622" w:rsidP="004D6622">
      <w:r>
        <w:t>This increases memory pressure and GC work.</w:t>
      </w:r>
    </w:p>
    <w:p w14:paraId="01D9E440" w14:textId="77777777" w:rsidR="004D6622" w:rsidRDefault="004D6622" w:rsidP="004D6622"/>
    <w:p w14:paraId="1F160DCB" w14:textId="77777777" w:rsidR="004D6622" w:rsidRDefault="004D6622" w:rsidP="004D6622">
      <w:r>
        <w:t>## Using the wrong collection</w:t>
      </w:r>
    </w:p>
    <w:p w14:paraId="2C1BF479" w14:textId="77777777" w:rsidR="004D6622" w:rsidRDefault="004D6622" w:rsidP="004D6622">
      <w:r>
        <w:t>A very common cause of unnecessary slowness.</w:t>
      </w:r>
    </w:p>
    <w:p w14:paraId="477E9AA0" w14:textId="77777777" w:rsidR="004D6622" w:rsidRDefault="004D6622" w:rsidP="004D6622"/>
    <w:p w14:paraId="5EFECFB4" w14:textId="77777777" w:rsidR="004D6622" w:rsidRDefault="004D6622" w:rsidP="004D6622">
      <w:r>
        <w:t>---</w:t>
      </w:r>
    </w:p>
    <w:p w14:paraId="70731596" w14:textId="77777777" w:rsidR="004D6622" w:rsidRDefault="004D6622" w:rsidP="004D6622"/>
    <w:p w14:paraId="0A101C99" w14:textId="77777777" w:rsidR="004D6622" w:rsidRDefault="004D6622" w:rsidP="004D6622">
      <w:r>
        <w:t># 20. A practical tuning workflow</w:t>
      </w:r>
    </w:p>
    <w:p w14:paraId="2725CBDC" w14:textId="77777777" w:rsidR="004D6622" w:rsidRDefault="004D6622" w:rsidP="004D6622"/>
    <w:p w14:paraId="700A8C30" w14:textId="77777777" w:rsidR="004D6622" w:rsidRDefault="004D6622" w:rsidP="004D6622">
      <w:r>
        <w:t>A good workflow looks like this:</w:t>
      </w:r>
    </w:p>
    <w:p w14:paraId="5FB10266" w14:textId="77777777" w:rsidR="004D6622" w:rsidRDefault="004D6622" w:rsidP="004D6622"/>
    <w:p w14:paraId="24B5F1BA" w14:textId="77777777" w:rsidR="004D6622" w:rsidRDefault="004D6622" w:rsidP="004D6622">
      <w:r>
        <w:t>1. Measure latency, throughput, CPU, memory, and GC.</w:t>
      </w:r>
    </w:p>
    <w:p w14:paraId="73072AE8" w14:textId="77777777" w:rsidR="004D6622" w:rsidRDefault="004D6622" w:rsidP="004D6622">
      <w:r>
        <w:t>2. Find the bottleneck using profiling.</w:t>
      </w:r>
    </w:p>
    <w:p w14:paraId="75060B47" w14:textId="77777777" w:rsidR="004D6622" w:rsidRDefault="004D6622" w:rsidP="004D6622">
      <w:r>
        <w:t>3. Check whether the bottleneck is CPU, memory, I/O, or locking.</w:t>
      </w:r>
    </w:p>
    <w:p w14:paraId="03EB8C85" w14:textId="77777777" w:rsidR="004D6622" w:rsidRDefault="004D6622" w:rsidP="004D6622">
      <w:r>
        <w:t>4. Fix the dominant issue first.</w:t>
      </w:r>
    </w:p>
    <w:p w14:paraId="7E7A892E" w14:textId="77777777" w:rsidR="004D6622" w:rsidRDefault="004D6622" w:rsidP="004D6622">
      <w:r>
        <w:t>5. Re-measure under realistic load.</w:t>
      </w:r>
    </w:p>
    <w:p w14:paraId="3DED92C3" w14:textId="77777777" w:rsidR="004D6622" w:rsidRDefault="004D6622" w:rsidP="004D6622">
      <w:r>
        <w:t>6. Repeat.</w:t>
      </w:r>
    </w:p>
    <w:p w14:paraId="5E240FCA" w14:textId="77777777" w:rsidR="004D6622" w:rsidRDefault="004D6622" w:rsidP="004D6622"/>
    <w:p w14:paraId="287EA721" w14:textId="77777777" w:rsidR="004D6622" w:rsidRDefault="004D6622" w:rsidP="004D6622">
      <w:r>
        <w:t>## A simple rule</w:t>
      </w:r>
    </w:p>
    <w:p w14:paraId="1DDE624D" w14:textId="77777777" w:rsidR="004D6622" w:rsidRDefault="004D6622" w:rsidP="004D6622">
      <w:r>
        <w:t>The best performance improvement is usually the one that removes the biggest bottleneck, not the one that makes code slightly faster in isolation.</w:t>
      </w:r>
    </w:p>
    <w:p w14:paraId="776DD81F" w14:textId="77777777" w:rsidR="004D6622" w:rsidRDefault="004D6622" w:rsidP="004D6622"/>
    <w:p w14:paraId="4C090749" w14:textId="77777777" w:rsidR="004D6622" w:rsidRDefault="004D6622" w:rsidP="004D6622">
      <w:r>
        <w:t>---</w:t>
      </w:r>
    </w:p>
    <w:p w14:paraId="11695643" w14:textId="77777777" w:rsidR="004D6622" w:rsidRDefault="004D6622" w:rsidP="004D6622"/>
    <w:p w14:paraId="111EFA8C" w14:textId="77777777" w:rsidR="004D6622" w:rsidRDefault="004D6622" w:rsidP="004D6622">
      <w:r>
        <w:t># Example tuning scenario</w:t>
      </w:r>
    </w:p>
    <w:p w14:paraId="6C7E74CB" w14:textId="77777777" w:rsidR="004D6622" w:rsidRDefault="004D6622" w:rsidP="004D6622"/>
    <w:p w14:paraId="4A5388D4" w14:textId="77777777" w:rsidR="004D6622" w:rsidRDefault="004D6622" w:rsidP="004D6622">
      <w:r>
        <w:t>Suppose a Spring Boot API is slow.</w:t>
      </w:r>
    </w:p>
    <w:p w14:paraId="01B51B3D" w14:textId="77777777" w:rsidR="004D6622" w:rsidRDefault="004D6622" w:rsidP="004D6622"/>
    <w:p w14:paraId="1BE2AE0E" w14:textId="77777777" w:rsidR="004D6622" w:rsidRDefault="004D6622" w:rsidP="004D6622">
      <w:r>
        <w:t>You profile it and find:</w:t>
      </w:r>
    </w:p>
    <w:p w14:paraId="623C2016" w14:textId="77777777" w:rsidR="004D6622" w:rsidRDefault="004D6622" w:rsidP="004D6622">
      <w:r>
        <w:t>- only 15 percent CPU utilization</w:t>
      </w:r>
    </w:p>
    <w:p w14:paraId="37A7C409" w14:textId="77777777" w:rsidR="004D6622" w:rsidRDefault="004D6622" w:rsidP="004D6622">
      <w:r>
        <w:t>- high database latency</w:t>
      </w:r>
    </w:p>
    <w:p w14:paraId="3A185128" w14:textId="77777777" w:rsidR="004D6622" w:rsidRDefault="004D6622" w:rsidP="004D6622">
      <w:r>
        <w:t>- many repeated queries</w:t>
      </w:r>
    </w:p>
    <w:p w14:paraId="51EE34BC" w14:textId="77777777" w:rsidR="004D6622" w:rsidRDefault="004D6622" w:rsidP="004D6622"/>
    <w:p w14:paraId="3A69FBE5" w14:textId="77777777" w:rsidR="004D6622" w:rsidRDefault="004D6622" w:rsidP="004D6622">
      <w:r>
        <w:t>The right fix is probably not JVM tuning. It might be:</w:t>
      </w:r>
    </w:p>
    <w:p w14:paraId="0EF153BD" w14:textId="77777777" w:rsidR="004D6622" w:rsidRDefault="004D6622" w:rsidP="004D6622">
      <w:r>
        <w:t>- add indexes</w:t>
      </w:r>
    </w:p>
    <w:p w14:paraId="5B264171" w14:textId="77777777" w:rsidR="004D6622" w:rsidRDefault="004D6622" w:rsidP="004D6622">
      <w:r>
        <w:t>- reduce queries</w:t>
      </w:r>
    </w:p>
    <w:p w14:paraId="65A96656" w14:textId="77777777" w:rsidR="004D6622" w:rsidRDefault="004D6622" w:rsidP="004D6622">
      <w:r>
        <w:t>- batch access</w:t>
      </w:r>
    </w:p>
    <w:p w14:paraId="2EC7ECBA" w14:textId="77777777" w:rsidR="004D6622" w:rsidRDefault="004D6622" w:rsidP="004D6622">
      <w:r>
        <w:t>- cache reference data</w:t>
      </w:r>
    </w:p>
    <w:p w14:paraId="46D15C3C" w14:textId="77777777" w:rsidR="004D6622" w:rsidRDefault="004D6622" w:rsidP="004D6622">
      <w:r>
        <w:t>- fix N+1 loading</w:t>
      </w:r>
    </w:p>
    <w:p w14:paraId="68CC3A45" w14:textId="77777777" w:rsidR="004D6622" w:rsidRDefault="004D6622" w:rsidP="004D6622"/>
    <w:p w14:paraId="7DE4460D" w14:textId="77777777" w:rsidR="004D6622" w:rsidRDefault="004D6622" w:rsidP="004D6622">
      <w:r>
        <w:t>That is a good example of measuring before tuning.</w:t>
      </w:r>
    </w:p>
    <w:p w14:paraId="39604A86" w14:textId="77777777" w:rsidR="004D6622" w:rsidRDefault="004D6622" w:rsidP="004D6622"/>
    <w:p w14:paraId="3E17BC70" w14:textId="77777777" w:rsidR="004D6622" w:rsidRDefault="004D6622" w:rsidP="004D6622">
      <w:r>
        <w:t>---</w:t>
      </w:r>
    </w:p>
    <w:p w14:paraId="2FA4F2A6" w14:textId="77777777" w:rsidR="004D6622" w:rsidRDefault="004D6622" w:rsidP="004D6622"/>
    <w:p w14:paraId="65FD9B9A" w14:textId="77777777" w:rsidR="004D6622" w:rsidRDefault="004D6622" w:rsidP="004D6622">
      <w:r>
        <w:t># Final mental model</w:t>
      </w:r>
    </w:p>
    <w:p w14:paraId="4D473FDB" w14:textId="77777777" w:rsidR="004D6622" w:rsidRDefault="004D6622" w:rsidP="004D6622"/>
    <w:p w14:paraId="41699764" w14:textId="77777777" w:rsidR="004D6622" w:rsidRDefault="004D6622" w:rsidP="004D6622">
      <w:r>
        <w:t>Performance tuning in Java is about **finding bottlenecks and removing them with the smallest effective change**. The JVM is powerful, but the biggest wins often come from:</w:t>
      </w:r>
    </w:p>
    <w:p w14:paraId="0AE1A136" w14:textId="77777777" w:rsidR="004D6622" w:rsidRDefault="004D6622" w:rsidP="004D6622">
      <w:r>
        <w:t>- better algorithms</w:t>
      </w:r>
    </w:p>
    <w:p w14:paraId="0CF24BD8" w14:textId="77777777" w:rsidR="004D6622" w:rsidRDefault="004D6622" w:rsidP="004D6622">
      <w:r>
        <w:t>- better data structures</w:t>
      </w:r>
    </w:p>
    <w:p w14:paraId="46544BED" w14:textId="77777777" w:rsidR="004D6622" w:rsidRDefault="004D6622" w:rsidP="004D6622">
      <w:r>
        <w:t>- fewer allocations</w:t>
      </w:r>
    </w:p>
    <w:p w14:paraId="2AF18E41" w14:textId="77777777" w:rsidR="004D6622" w:rsidRDefault="004D6622" w:rsidP="004D6622">
      <w:r>
        <w:t>- less locking</w:t>
      </w:r>
    </w:p>
    <w:p w14:paraId="0FEB0E36" w14:textId="77777777" w:rsidR="004D6622" w:rsidRDefault="004D6622" w:rsidP="004D6622">
      <w:r>
        <w:t>- faster I/O</w:t>
      </w:r>
    </w:p>
    <w:p w14:paraId="478CE2BE" w14:textId="77777777" w:rsidR="004D6622" w:rsidRDefault="004D6622" w:rsidP="004D6622">
      <w:r>
        <w:t>- better database access</w:t>
      </w:r>
    </w:p>
    <w:p w14:paraId="02E3648D" w14:textId="77777777" w:rsidR="004D6622" w:rsidRDefault="004D6622" w:rsidP="004D6622">
      <w:r>
        <w:t>- careful use of caching</w:t>
      </w:r>
    </w:p>
    <w:p w14:paraId="68951A4F" w14:textId="77777777" w:rsidR="004D6622" w:rsidRDefault="004D6622" w:rsidP="004D6622"/>
    <w:p w14:paraId="3B1F4588" w14:textId="77777777" w:rsidR="004D6622" w:rsidRDefault="004D6622" w:rsidP="004D6622">
      <w:r>
        <w:t>If you want, I can next explain:</w:t>
      </w:r>
    </w:p>
    <w:p w14:paraId="39BB546A" w14:textId="77777777" w:rsidR="004D6622" w:rsidRDefault="004D6622" w:rsidP="004D6622">
      <w:r>
        <w:t>1. **Java memory model and garbage collection in detail**</w:t>
      </w:r>
    </w:p>
    <w:p w14:paraId="62A23076" w14:textId="77777777" w:rsidR="004D6622" w:rsidRDefault="004D6622" w:rsidP="004D6622">
      <w:r>
        <w:t>2. **JVM tuning flags and what they do**</w:t>
      </w:r>
    </w:p>
    <w:p w14:paraId="032A036D" w14:textId="77777777" w:rsidR="004D6622" w:rsidRDefault="004D6622" w:rsidP="004D6622">
      <w:r>
        <w:t>3. **Profiling Java apps with JFR and async-profiler**</w:t>
      </w:r>
    </w:p>
    <w:p w14:paraId="26AA9C82" w14:textId="57E37ACD" w:rsidR="00653F18" w:rsidRDefault="004D6622" w:rsidP="004D6622">
      <w:r>
        <w:t>4. **Performance tuning for Spring Boot applications specifically**</w:t>
      </w:r>
    </w:p>
    <w:p w14:paraId="4CEAF253" w14:textId="77777777" w:rsidR="00653F18" w:rsidRDefault="00653F18">
      <w:r>
        <w:br w:type="page"/>
      </w:r>
    </w:p>
    <w:p w14:paraId="6510FDBF" w14:textId="2FD0C715" w:rsidR="00BB243D" w:rsidRDefault="00653F18" w:rsidP="00D8795F">
      <w:pPr>
        <w:pStyle w:val="Heading1"/>
        <w:numPr>
          <w:ilvl w:val="0"/>
          <w:numId w:val="13"/>
        </w:numPr>
        <w:jc w:val="center"/>
      </w:pPr>
      <w:bookmarkStart w:id="46" w:name="_Toc234595954"/>
      <w:r>
        <w:lastRenderedPageBreak/>
        <w:t>TLS</w:t>
      </w:r>
      <w:bookmarkEnd w:id="46"/>
    </w:p>
    <w:p w14:paraId="7BF924F3" w14:textId="77777777" w:rsidR="00653F18" w:rsidRDefault="00653F18" w:rsidP="00653F18"/>
    <w:p w14:paraId="151978F9" w14:textId="77777777" w:rsidR="00FB0251" w:rsidRDefault="00FB0251" w:rsidP="00FB0251">
      <w:r>
        <w:t>TLS, or **Transport Layer Security**, is the standard protocol used to secure communication over a network. It provides:</w:t>
      </w:r>
    </w:p>
    <w:p w14:paraId="0D429E00" w14:textId="77777777" w:rsidR="00FB0251" w:rsidRDefault="00FB0251" w:rsidP="00FB0251"/>
    <w:p w14:paraId="4FB414F1" w14:textId="77777777" w:rsidR="00FB0251" w:rsidRDefault="00FB0251" w:rsidP="00FB0251">
      <w:r>
        <w:t>- **encryption**, so others cannot read the traffic</w:t>
      </w:r>
    </w:p>
    <w:p w14:paraId="4A9446D1" w14:textId="77777777" w:rsidR="00FB0251" w:rsidRDefault="00FB0251" w:rsidP="00FB0251">
      <w:r>
        <w:t>- **integrity**, so traffic cannot be silently modified</w:t>
      </w:r>
    </w:p>
    <w:p w14:paraId="356D993E" w14:textId="77777777" w:rsidR="00FB0251" w:rsidRDefault="00FB0251" w:rsidP="00FB0251">
      <w:r>
        <w:t>- **authentication**, so you can verify who you are talking to</w:t>
      </w:r>
    </w:p>
    <w:p w14:paraId="489CA6C8" w14:textId="77777777" w:rsidR="00FB0251" w:rsidRDefault="00FB0251" w:rsidP="00FB0251"/>
    <w:p w14:paraId="3CB71688" w14:textId="77777777" w:rsidR="00FB0251" w:rsidRDefault="00FB0251" w:rsidP="00FB0251">
      <w:r>
        <w:t>Most people know it from websites, where it powers `https://`.</w:t>
      </w:r>
    </w:p>
    <w:p w14:paraId="56E82B02" w14:textId="77777777" w:rsidR="00FB0251" w:rsidRDefault="00FB0251" w:rsidP="00FB0251"/>
    <w:p w14:paraId="23C6D022" w14:textId="77777777" w:rsidR="00FB0251" w:rsidRDefault="00FB0251" w:rsidP="00FB0251">
      <w:r>
        <w:t>## What TLS does</w:t>
      </w:r>
    </w:p>
    <w:p w14:paraId="1D2B6B1D" w14:textId="77777777" w:rsidR="00FB0251" w:rsidRDefault="00FB0251" w:rsidP="00FB0251"/>
    <w:p w14:paraId="25B90B4F" w14:textId="77777777" w:rsidR="00FB0251" w:rsidRDefault="00FB0251" w:rsidP="00FB0251">
      <w:r>
        <w:t>When your browser connects to a website over TLS, it ensures:</w:t>
      </w:r>
    </w:p>
    <w:p w14:paraId="46F38C06" w14:textId="77777777" w:rsidR="00FB0251" w:rsidRDefault="00FB0251" w:rsidP="00FB0251">
      <w:r>
        <w:t>- the data is encrypted in transit</w:t>
      </w:r>
    </w:p>
    <w:p w14:paraId="084F901C" w14:textId="77777777" w:rsidR="00FB0251" w:rsidRDefault="00FB0251" w:rsidP="00FB0251">
      <w:r>
        <w:t>- the server is really the server it claims to be</w:t>
      </w:r>
    </w:p>
    <w:p w14:paraId="6F58320C" w14:textId="77777777" w:rsidR="00FB0251" w:rsidRDefault="00FB0251" w:rsidP="00FB0251">
      <w:r>
        <w:t>- the message has not been tampered with</w:t>
      </w:r>
    </w:p>
    <w:p w14:paraId="2584F930" w14:textId="77777777" w:rsidR="00FB0251" w:rsidRDefault="00FB0251" w:rsidP="00FB0251"/>
    <w:p w14:paraId="79585F9B" w14:textId="77777777" w:rsidR="00FB0251" w:rsidRDefault="00FB0251" w:rsidP="00FB0251">
      <w:r>
        <w:t>Without TLS, sensitive data like passwords, tokens, or personal information could be intercepted.</w:t>
      </w:r>
    </w:p>
    <w:p w14:paraId="4E58ADDA" w14:textId="77777777" w:rsidR="00FB0251" w:rsidRDefault="00FB0251" w:rsidP="00FB0251"/>
    <w:p w14:paraId="512FCB37" w14:textId="77777777" w:rsidR="003631C1" w:rsidRDefault="003631C1" w:rsidP="00FB0251"/>
    <w:p w14:paraId="11A790D1" w14:textId="77777777" w:rsidR="003631C1" w:rsidRDefault="003631C1" w:rsidP="00FB0251"/>
    <w:p w14:paraId="03569200" w14:textId="77777777" w:rsidR="003631C1" w:rsidRDefault="003631C1" w:rsidP="00FB0251"/>
    <w:p w14:paraId="3B125771" w14:textId="77777777" w:rsidR="00FB0251" w:rsidRDefault="00FB0251" w:rsidP="00FB0251">
      <w:r>
        <w:lastRenderedPageBreak/>
        <w:t>## TLS vs SSL</w:t>
      </w:r>
    </w:p>
    <w:p w14:paraId="49B15C52" w14:textId="77777777" w:rsidR="00FB0251" w:rsidRDefault="00FB0251" w:rsidP="00FB0251"/>
    <w:p w14:paraId="342FA090" w14:textId="77777777" w:rsidR="00FB0251" w:rsidRDefault="00FB0251" w:rsidP="00FB0251">
      <w:r>
        <w:t>You will often hear “SSL,” but in modern systems, people usually mean TLS.</w:t>
      </w:r>
    </w:p>
    <w:p w14:paraId="222F87EF" w14:textId="77777777" w:rsidR="00FB0251" w:rsidRDefault="00FB0251" w:rsidP="00FB0251"/>
    <w:p w14:paraId="147EAA94" w14:textId="77777777" w:rsidR="00FB0251" w:rsidRDefault="00FB0251" w:rsidP="00FB0251">
      <w:r>
        <w:t>- **SSL** is the older, insecure predecessor</w:t>
      </w:r>
    </w:p>
    <w:p w14:paraId="5A629F92" w14:textId="77777777" w:rsidR="00FB0251" w:rsidRDefault="00FB0251" w:rsidP="00FB0251">
      <w:r>
        <w:t>- **TLS** is the modern protocol</w:t>
      </w:r>
    </w:p>
    <w:p w14:paraId="14907989" w14:textId="77777777" w:rsidR="00FB0251" w:rsidRDefault="00FB0251" w:rsidP="00FB0251"/>
    <w:p w14:paraId="059339EA" w14:textId="77777777" w:rsidR="00FB0251" w:rsidRDefault="00FB0251" w:rsidP="00FB0251">
      <w:r>
        <w:t>So when someone says “SSL certificate,” they usually mean a **TLS certificate**.</w:t>
      </w:r>
    </w:p>
    <w:p w14:paraId="7C2181DF" w14:textId="77777777" w:rsidR="00FB0251" w:rsidRDefault="00FB0251" w:rsidP="00FB0251"/>
    <w:p w14:paraId="2C804D3C" w14:textId="77777777" w:rsidR="00FB0251" w:rsidRDefault="00FB0251" w:rsidP="00FB0251">
      <w:r>
        <w:t>## How TLS works</w:t>
      </w:r>
    </w:p>
    <w:p w14:paraId="511FCF23" w14:textId="77777777" w:rsidR="00FB0251" w:rsidRDefault="00FB0251" w:rsidP="00FB0251"/>
    <w:p w14:paraId="4C5A5179" w14:textId="77777777" w:rsidR="00FB0251" w:rsidRDefault="00FB0251" w:rsidP="00FB0251">
      <w:r>
        <w:t>TLS begins with a handshake. During this process, the client and server:</w:t>
      </w:r>
    </w:p>
    <w:p w14:paraId="3FF46E0B" w14:textId="77777777" w:rsidR="00FB0251" w:rsidRDefault="00FB0251" w:rsidP="00FB0251">
      <w:r>
        <w:t>- agree on cryptographic parameters</w:t>
      </w:r>
    </w:p>
    <w:p w14:paraId="1F2E62BB" w14:textId="77777777" w:rsidR="00FB0251" w:rsidRDefault="00FB0251" w:rsidP="00FB0251">
      <w:r>
        <w:t>- verify identity</w:t>
      </w:r>
    </w:p>
    <w:p w14:paraId="518E6564" w14:textId="77777777" w:rsidR="00FB0251" w:rsidRDefault="00FB0251" w:rsidP="00FB0251">
      <w:r>
        <w:t>- establish shared session keys</w:t>
      </w:r>
    </w:p>
    <w:p w14:paraId="5ED495C7" w14:textId="77777777" w:rsidR="00FB0251" w:rsidRDefault="00FB0251" w:rsidP="00FB0251">
      <w:r>
        <w:t>- start encrypted communication</w:t>
      </w:r>
    </w:p>
    <w:p w14:paraId="1C82D514" w14:textId="77777777" w:rsidR="00FB0251" w:rsidRDefault="00FB0251" w:rsidP="00FB0251"/>
    <w:p w14:paraId="62351550" w14:textId="77777777" w:rsidR="00FB0251" w:rsidRDefault="00FB0251" w:rsidP="00FB0251">
      <w:r>
        <w:t>At a high level:</w:t>
      </w:r>
    </w:p>
    <w:p w14:paraId="297F8EFB" w14:textId="77777777" w:rsidR="00FB0251" w:rsidRDefault="00FB0251" w:rsidP="00FB0251"/>
    <w:p w14:paraId="1D9D02C3" w14:textId="77777777" w:rsidR="00FB0251" w:rsidRDefault="00FB0251" w:rsidP="00FB0251">
      <w:r>
        <w:t>1. Client connects to server.</w:t>
      </w:r>
    </w:p>
    <w:p w14:paraId="2B7FA292" w14:textId="77777777" w:rsidR="00FB0251" w:rsidRDefault="00FB0251" w:rsidP="00FB0251">
      <w:r>
        <w:t>2. Server presents its certificate.</w:t>
      </w:r>
    </w:p>
    <w:p w14:paraId="5A8C8990" w14:textId="77777777" w:rsidR="00FB0251" w:rsidRDefault="00FB0251" w:rsidP="00FB0251">
      <w:r>
        <w:t>3. Client verifies the certificate.</w:t>
      </w:r>
    </w:p>
    <w:p w14:paraId="5C8640F0" w14:textId="77777777" w:rsidR="00FB0251" w:rsidRDefault="00FB0251" w:rsidP="00FB0251">
      <w:r>
        <w:lastRenderedPageBreak/>
        <w:t>4. They negotiate encryption settings.</w:t>
      </w:r>
    </w:p>
    <w:p w14:paraId="2576190C" w14:textId="77777777" w:rsidR="00FB0251" w:rsidRDefault="00FB0251" w:rsidP="00FB0251">
      <w:r>
        <w:t>5. They derive shared keys.</w:t>
      </w:r>
    </w:p>
    <w:p w14:paraId="3EAB9D61" w14:textId="77777777" w:rsidR="00FB0251" w:rsidRDefault="00FB0251" w:rsidP="00FB0251">
      <w:r>
        <w:t>6. Secure communication begins.</w:t>
      </w:r>
    </w:p>
    <w:p w14:paraId="58C158AB" w14:textId="77777777" w:rsidR="00FB0251" w:rsidRDefault="00FB0251" w:rsidP="00FB0251"/>
    <w:p w14:paraId="0C738E70" w14:textId="77777777" w:rsidR="00FB0251" w:rsidRDefault="00FB0251" w:rsidP="00FB0251">
      <w:r>
        <w:t>## Role of certificates</w:t>
      </w:r>
    </w:p>
    <w:p w14:paraId="482C0AE5" w14:textId="77777777" w:rsidR="00FB0251" w:rsidRDefault="00FB0251" w:rsidP="00FB0251"/>
    <w:p w14:paraId="5CAAD379" w14:textId="77777777" w:rsidR="00FB0251" w:rsidRDefault="00FB0251" w:rsidP="00FB0251">
      <w:r>
        <w:t>A certificate is used to prove the identity of a server.</w:t>
      </w:r>
    </w:p>
    <w:p w14:paraId="207FB275" w14:textId="77777777" w:rsidR="00FB0251" w:rsidRDefault="00FB0251" w:rsidP="00FB0251"/>
    <w:p w14:paraId="5DEE02C0" w14:textId="77777777" w:rsidR="00FB0251" w:rsidRDefault="00FB0251" w:rsidP="00FB0251">
      <w:r>
        <w:t>It includes:</w:t>
      </w:r>
    </w:p>
    <w:p w14:paraId="0EEC6E33" w14:textId="77777777" w:rsidR="00FB0251" w:rsidRDefault="00FB0251" w:rsidP="00FB0251">
      <w:r>
        <w:t>- the public key</w:t>
      </w:r>
    </w:p>
    <w:p w14:paraId="1F4C43F7" w14:textId="77777777" w:rsidR="00FB0251" w:rsidRDefault="00FB0251" w:rsidP="00FB0251">
      <w:r>
        <w:t>- the domain name</w:t>
      </w:r>
    </w:p>
    <w:p w14:paraId="4BD81F5D" w14:textId="77777777" w:rsidR="00FB0251" w:rsidRDefault="00FB0251" w:rsidP="00FB0251">
      <w:r>
        <w:t>- issuer information</w:t>
      </w:r>
    </w:p>
    <w:p w14:paraId="3D381B50" w14:textId="77777777" w:rsidR="00FB0251" w:rsidRDefault="00FB0251" w:rsidP="00FB0251">
      <w:r>
        <w:t>- expiry date</w:t>
      </w:r>
    </w:p>
    <w:p w14:paraId="2C7C8E73" w14:textId="77777777" w:rsidR="00FB0251" w:rsidRDefault="00FB0251" w:rsidP="00FB0251">
      <w:r>
        <w:t>- digital signature from a trusted certificate authority, or CA</w:t>
      </w:r>
    </w:p>
    <w:p w14:paraId="4171A912" w14:textId="77777777" w:rsidR="00FB0251" w:rsidRDefault="00FB0251" w:rsidP="00FB0251"/>
    <w:p w14:paraId="406FE278" w14:textId="77777777" w:rsidR="00FB0251" w:rsidRDefault="00FB0251" w:rsidP="00FB0251">
      <w:r>
        <w:t>The client checks whether:</w:t>
      </w:r>
    </w:p>
    <w:p w14:paraId="1F4FE1A6" w14:textId="77777777" w:rsidR="00FB0251" w:rsidRDefault="00FB0251" w:rsidP="00FB0251">
      <w:r>
        <w:t>- the certificate is valid</w:t>
      </w:r>
    </w:p>
    <w:p w14:paraId="56905ECA" w14:textId="77777777" w:rsidR="00FB0251" w:rsidRDefault="00FB0251" w:rsidP="00FB0251">
      <w:r>
        <w:t>- the domain matches</w:t>
      </w:r>
    </w:p>
    <w:p w14:paraId="7B916224" w14:textId="77777777" w:rsidR="00FB0251" w:rsidRDefault="00FB0251" w:rsidP="00FB0251">
      <w:r>
        <w:t>- the CA is trusted</w:t>
      </w:r>
    </w:p>
    <w:p w14:paraId="136EFB76" w14:textId="77777777" w:rsidR="00FB0251" w:rsidRDefault="00FB0251" w:rsidP="00FB0251">
      <w:r>
        <w:t>- the certificate is not expired</w:t>
      </w:r>
    </w:p>
    <w:p w14:paraId="23B1A56D" w14:textId="77777777" w:rsidR="00FB0251" w:rsidRDefault="00FB0251" w:rsidP="00FB0251"/>
    <w:p w14:paraId="71240BFB" w14:textId="77777777" w:rsidR="00FB0251" w:rsidRDefault="00FB0251" w:rsidP="00FB0251">
      <w:r>
        <w:t>## TLS in architecture</w:t>
      </w:r>
    </w:p>
    <w:p w14:paraId="0EEC7DAB" w14:textId="77777777" w:rsidR="00FB0251" w:rsidRDefault="00FB0251" w:rsidP="00FB0251"/>
    <w:p w14:paraId="219DC8BD" w14:textId="77777777" w:rsidR="00FB0251" w:rsidRDefault="00FB0251" w:rsidP="00FB0251">
      <w:r>
        <w:t>```mermaid</w:t>
      </w:r>
    </w:p>
    <w:p w14:paraId="3D2AB64E" w14:textId="77777777" w:rsidR="00FB0251" w:rsidRDefault="00FB0251" w:rsidP="00FB0251">
      <w:r>
        <w:lastRenderedPageBreak/>
        <w:t>sequenceDiagram</w:t>
      </w:r>
    </w:p>
    <w:p w14:paraId="2AA0984B" w14:textId="77777777" w:rsidR="00FB0251" w:rsidRDefault="00FB0251" w:rsidP="00FB0251">
      <w:r>
        <w:t xml:space="preserve">    participant C as Client</w:t>
      </w:r>
    </w:p>
    <w:p w14:paraId="6DFF336F" w14:textId="77777777" w:rsidR="00FB0251" w:rsidRDefault="00FB0251" w:rsidP="00FB0251">
      <w:r>
        <w:t xml:space="preserve">    participant S as Server</w:t>
      </w:r>
    </w:p>
    <w:p w14:paraId="72652062" w14:textId="77777777" w:rsidR="00FB0251" w:rsidRDefault="00FB0251" w:rsidP="00FB0251">
      <w:r>
        <w:t xml:space="preserve">    participant CA as Certificate Authority</w:t>
      </w:r>
    </w:p>
    <w:p w14:paraId="2C984192" w14:textId="77777777" w:rsidR="00FB0251" w:rsidRDefault="00FB0251" w:rsidP="00FB0251"/>
    <w:p w14:paraId="68183C27" w14:textId="77777777" w:rsidR="00FB0251" w:rsidRDefault="00FB0251" w:rsidP="00FB0251">
      <w:r>
        <w:t xml:space="preserve">    C-&gt;&gt;S: Client hello</w:t>
      </w:r>
    </w:p>
    <w:p w14:paraId="04C89444" w14:textId="77777777" w:rsidR="00FB0251" w:rsidRDefault="00FB0251" w:rsidP="00FB0251">
      <w:r>
        <w:t xml:space="preserve">    S-&gt;&gt;C: Server certificate</w:t>
      </w:r>
    </w:p>
    <w:p w14:paraId="1DEC9DFE" w14:textId="77777777" w:rsidR="00FB0251" w:rsidRDefault="00FB0251" w:rsidP="00FB0251">
      <w:r>
        <w:t xml:space="preserve">    C-&gt;&gt;C: Verify certificate</w:t>
      </w:r>
    </w:p>
    <w:p w14:paraId="1975CFF9" w14:textId="77777777" w:rsidR="00FB0251" w:rsidRDefault="00FB0251" w:rsidP="00FB0251">
      <w:r>
        <w:t xml:space="preserve">    C-&gt;&gt;S: Key exchange</w:t>
      </w:r>
    </w:p>
    <w:p w14:paraId="57B84DDC" w14:textId="77777777" w:rsidR="00FB0251" w:rsidRDefault="00FB0251" w:rsidP="00FB0251">
      <w:r>
        <w:t xml:space="preserve">    S-&gt;&gt;C: Secure session established</w:t>
      </w:r>
    </w:p>
    <w:p w14:paraId="548FD8EC" w14:textId="77777777" w:rsidR="00FB0251" w:rsidRDefault="00FB0251" w:rsidP="00FB0251">
      <w:r>
        <w:t xml:space="preserve">    C-&gt;&gt;S: Encrypted request</w:t>
      </w:r>
    </w:p>
    <w:p w14:paraId="2D81B412" w14:textId="77777777" w:rsidR="00FB0251" w:rsidRDefault="00FB0251" w:rsidP="00FB0251">
      <w:r>
        <w:t xml:space="preserve">    S--&gt;&gt;C: Encrypted response</w:t>
      </w:r>
    </w:p>
    <w:p w14:paraId="63E5E450" w14:textId="77777777" w:rsidR="00FB0251" w:rsidRDefault="00FB0251" w:rsidP="00FB0251"/>
    <w:p w14:paraId="0574BFBC" w14:textId="77777777" w:rsidR="00FB0251" w:rsidRDefault="00FB0251" w:rsidP="00FB0251">
      <w:r>
        <w:t xml:space="preserve">    style C fill:#00ceff,stroke:#000000,stroke-width:2px,color:#000000</w:t>
      </w:r>
    </w:p>
    <w:p w14:paraId="6AEC4DA3" w14:textId="77777777" w:rsidR="00FB0251" w:rsidRDefault="00FB0251" w:rsidP="00FB0251">
      <w:r>
        <w:t xml:space="preserve">    style S fill:#ffd43b,stroke:#000000,stroke-width:2px,color:#000000</w:t>
      </w:r>
    </w:p>
    <w:p w14:paraId="066B44DA" w14:textId="77777777" w:rsidR="00FB0251" w:rsidRDefault="00FB0251" w:rsidP="00FB0251">
      <w:r>
        <w:t xml:space="preserve">    style CA fill:#69db7c,stroke:#000000,stroke-width:2px,color:#000000</w:t>
      </w:r>
    </w:p>
    <w:p w14:paraId="5C3D228E" w14:textId="77777777" w:rsidR="00FB0251" w:rsidRDefault="00FB0251" w:rsidP="00FB0251">
      <w:r>
        <w:t>```</w:t>
      </w:r>
    </w:p>
    <w:p w14:paraId="306386BE" w14:textId="77777777" w:rsidR="00FB0251" w:rsidRDefault="00FB0251" w:rsidP="00FB0251"/>
    <w:p w14:paraId="7534E2BD" w14:textId="77777777" w:rsidR="00FB0251" w:rsidRDefault="00FB0251" w:rsidP="00FB0251">
      <w:r>
        <w:t>## What TLS protects</w:t>
      </w:r>
    </w:p>
    <w:p w14:paraId="08EB63F3" w14:textId="77777777" w:rsidR="00FB0251" w:rsidRDefault="00FB0251" w:rsidP="00FB0251"/>
    <w:p w14:paraId="49661B59" w14:textId="77777777" w:rsidR="00FB0251" w:rsidRDefault="00FB0251" w:rsidP="00FB0251">
      <w:r>
        <w:t>TLS protects data:</w:t>
      </w:r>
    </w:p>
    <w:p w14:paraId="6D33F667" w14:textId="77777777" w:rsidR="00FB0251" w:rsidRDefault="00FB0251" w:rsidP="00FB0251">
      <w:r>
        <w:t>- **in transit**</w:t>
      </w:r>
    </w:p>
    <w:p w14:paraId="7D80BBC9" w14:textId="77777777" w:rsidR="00FB0251" w:rsidRDefault="00FB0251" w:rsidP="00FB0251">
      <w:r>
        <w:lastRenderedPageBreak/>
        <w:t>- between client and server</w:t>
      </w:r>
    </w:p>
    <w:p w14:paraId="4EB0FD4A" w14:textId="77777777" w:rsidR="00FB0251" w:rsidRDefault="00FB0251" w:rsidP="00FB0251">
      <w:r>
        <w:t>- from eavesdropping and tampering</w:t>
      </w:r>
    </w:p>
    <w:p w14:paraId="76F1CFAE" w14:textId="77777777" w:rsidR="00FB0251" w:rsidRDefault="00FB0251" w:rsidP="00FB0251"/>
    <w:p w14:paraId="35B93136" w14:textId="77777777" w:rsidR="00FB0251" w:rsidRDefault="00FB0251" w:rsidP="00FB0251">
      <w:r>
        <w:t>It does **not** protect:</w:t>
      </w:r>
    </w:p>
    <w:p w14:paraId="1CA1A6C8" w14:textId="77777777" w:rsidR="00FB0251" w:rsidRDefault="00FB0251" w:rsidP="00FB0251">
      <w:r>
        <w:t>- data already stored on disk</w:t>
      </w:r>
    </w:p>
    <w:p w14:paraId="0088090C" w14:textId="77777777" w:rsidR="00FB0251" w:rsidRDefault="00FB0251" w:rsidP="00FB0251">
      <w:r>
        <w:t>- compromised application logic</w:t>
      </w:r>
    </w:p>
    <w:p w14:paraId="7DCFC249" w14:textId="77777777" w:rsidR="00FB0251" w:rsidRDefault="00FB0251" w:rsidP="00FB0251">
      <w:r>
        <w:t>- weak passwords</w:t>
      </w:r>
    </w:p>
    <w:p w14:paraId="265D5BD0" w14:textId="77777777" w:rsidR="00FB0251" w:rsidRDefault="00FB0251" w:rsidP="00FB0251">
      <w:r>
        <w:t>- malware on the client side</w:t>
      </w:r>
    </w:p>
    <w:p w14:paraId="66981227" w14:textId="77777777" w:rsidR="00FB0251" w:rsidRDefault="00FB0251" w:rsidP="00FB0251"/>
    <w:p w14:paraId="72FD48F8" w14:textId="77777777" w:rsidR="00FB0251" w:rsidRDefault="00FB0251" w:rsidP="00FB0251">
      <w:r>
        <w:t>So TLS is only one layer of security.</w:t>
      </w:r>
    </w:p>
    <w:p w14:paraId="79E53406" w14:textId="77777777" w:rsidR="00FB0251" w:rsidRDefault="00FB0251" w:rsidP="00FB0251"/>
    <w:p w14:paraId="6909B39A" w14:textId="77777777" w:rsidR="00FB0251" w:rsidRDefault="00FB0251" w:rsidP="00FB0251">
      <w:r>
        <w:t>## TLS and HTTPS</w:t>
      </w:r>
    </w:p>
    <w:p w14:paraId="343C0AAA" w14:textId="77777777" w:rsidR="00FB0251" w:rsidRDefault="00FB0251" w:rsidP="00FB0251"/>
    <w:p w14:paraId="7E71EEED" w14:textId="77777777" w:rsidR="00FB0251" w:rsidRDefault="00FB0251" w:rsidP="00FB0251">
      <w:r>
        <w:t>HTTPS is simply HTTP running over TLS.</w:t>
      </w:r>
    </w:p>
    <w:p w14:paraId="73E7EBC3" w14:textId="77777777" w:rsidR="00FB0251" w:rsidRDefault="00FB0251" w:rsidP="00FB0251"/>
    <w:p w14:paraId="234C86D0" w14:textId="77777777" w:rsidR="00FB0251" w:rsidRDefault="00FB0251" w:rsidP="00FB0251">
      <w:r>
        <w:t>That means:</w:t>
      </w:r>
    </w:p>
    <w:p w14:paraId="49DC8D7D" w14:textId="77777777" w:rsidR="00FB0251" w:rsidRDefault="00FB0251" w:rsidP="00FB0251">
      <w:r>
        <w:t>- HTTP handles web communication</w:t>
      </w:r>
    </w:p>
    <w:p w14:paraId="2D2CC988" w14:textId="77777777" w:rsidR="00FB0251" w:rsidRDefault="00FB0251" w:rsidP="00FB0251">
      <w:r>
        <w:t>- TLS secures it</w:t>
      </w:r>
    </w:p>
    <w:p w14:paraId="2A3C2712" w14:textId="77777777" w:rsidR="00FB0251" w:rsidRDefault="00FB0251" w:rsidP="00FB0251"/>
    <w:p w14:paraId="60B3AE03" w14:textId="77777777" w:rsidR="00FB0251" w:rsidRDefault="00FB0251" w:rsidP="00FB0251">
      <w:r>
        <w:t>If a site uses HTTPS, its traffic is encrypted using TLS.</w:t>
      </w:r>
    </w:p>
    <w:p w14:paraId="68278613" w14:textId="77777777" w:rsidR="00FB0251" w:rsidRDefault="00FB0251" w:rsidP="00FB0251"/>
    <w:p w14:paraId="4F4F70B3" w14:textId="77777777" w:rsidR="00FB0251" w:rsidRDefault="00FB0251" w:rsidP="00FB0251">
      <w:r>
        <w:t>## Why TLS matters in distributed systems</w:t>
      </w:r>
    </w:p>
    <w:p w14:paraId="35A36F26" w14:textId="77777777" w:rsidR="00FB0251" w:rsidRDefault="00FB0251" w:rsidP="00FB0251"/>
    <w:p w14:paraId="59EBE2C3" w14:textId="77777777" w:rsidR="00FB0251" w:rsidRDefault="00FB0251" w:rsidP="00FB0251">
      <w:r>
        <w:lastRenderedPageBreak/>
        <w:t>In system design, TLS is essential because services communicate over networks that may not be trusted.</w:t>
      </w:r>
    </w:p>
    <w:p w14:paraId="49674A80" w14:textId="77777777" w:rsidR="00FB0251" w:rsidRDefault="00FB0251" w:rsidP="00FB0251"/>
    <w:p w14:paraId="1AA1ED6A" w14:textId="77777777" w:rsidR="00FB0251" w:rsidRDefault="00FB0251" w:rsidP="00FB0251">
      <w:r>
        <w:t>TLS helps:</w:t>
      </w:r>
    </w:p>
    <w:p w14:paraId="511DB7F9" w14:textId="77777777" w:rsidR="00FB0251" w:rsidRDefault="00FB0251" w:rsidP="00FB0251">
      <w:r>
        <w:t>- secure API calls</w:t>
      </w:r>
    </w:p>
    <w:p w14:paraId="7C27BBB2" w14:textId="77777777" w:rsidR="00FB0251" w:rsidRDefault="00FB0251" w:rsidP="00FB0251">
      <w:r>
        <w:t>- protect user data</w:t>
      </w:r>
    </w:p>
    <w:p w14:paraId="1B589F9E" w14:textId="77777777" w:rsidR="00FB0251" w:rsidRDefault="00FB0251" w:rsidP="00FB0251">
      <w:r>
        <w:t>- prevent man-in-the-middle attacks</w:t>
      </w:r>
    </w:p>
    <w:p w14:paraId="31F01EEE" w14:textId="77777777" w:rsidR="00FB0251" w:rsidRDefault="00FB0251" w:rsidP="00FB0251">
      <w:r>
        <w:t>- secure service-to-service traffic</w:t>
      </w:r>
    </w:p>
    <w:p w14:paraId="63DF6295" w14:textId="77777777" w:rsidR="00FB0251" w:rsidRDefault="00FB0251" w:rsidP="00FB0251">
      <w:r>
        <w:t>- meet compliance requirements</w:t>
      </w:r>
    </w:p>
    <w:p w14:paraId="0BD5CAF8" w14:textId="77777777" w:rsidR="00FB0251" w:rsidRDefault="00FB0251" w:rsidP="00FB0251"/>
    <w:p w14:paraId="23D84198" w14:textId="77777777" w:rsidR="00FB0251" w:rsidRDefault="00FB0251" w:rsidP="00FB0251">
      <w:r>
        <w:t>## TLS handshake overview</w:t>
      </w:r>
    </w:p>
    <w:p w14:paraId="3A593238" w14:textId="77777777" w:rsidR="00FB0251" w:rsidRDefault="00FB0251" w:rsidP="00FB0251"/>
    <w:p w14:paraId="0AE86B8F" w14:textId="77777777" w:rsidR="00FB0251" w:rsidRDefault="00FB0251" w:rsidP="00FB0251">
      <w:r>
        <w:t>The handshake usually includes:</w:t>
      </w:r>
    </w:p>
    <w:p w14:paraId="1172FEEE" w14:textId="77777777" w:rsidR="00FB0251" w:rsidRDefault="00FB0251" w:rsidP="00FB0251">
      <w:r>
        <w:t>- protocol version negotiation</w:t>
      </w:r>
    </w:p>
    <w:p w14:paraId="03AAA9DC" w14:textId="77777777" w:rsidR="00FB0251" w:rsidRDefault="00FB0251" w:rsidP="00FB0251">
      <w:r>
        <w:t>- cipher suite negotiation</w:t>
      </w:r>
    </w:p>
    <w:p w14:paraId="454315A5" w14:textId="77777777" w:rsidR="00FB0251" w:rsidRDefault="00FB0251" w:rsidP="00FB0251">
      <w:r>
        <w:t>- certificate validation</w:t>
      </w:r>
    </w:p>
    <w:p w14:paraId="39A221AD" w14:textId="77777777" w:rsidR="00FB0251" w:rsidRDefault="00FB0251" w:rsidP="00FB0251">
      <w:r>
        <w:t>- key exchange</w:t>
      </w:r>
    </w:p>
    <w:p w14:paraId="1BF2AF4F" w14:textId="77777777" w:rsidR="00FB0251" w:rsidRDefault="00FB0251" w:rsidP="00FB0251">
      <w:r>
        <w:t>- session establishment</w:t>
      </w:r>
    </w:p>
    <w:p w14:paraId="483C2BC9" w14:textId="77777777" w:rsidR="00FB0251" w:rsidRDefault="00FB0251" w:rsidP="00FB0251"/>
    <w:p w14:paraId="47689FCD" w14:textId="77777777" w:rsidR="00FB0251" w:rsidRDefault="00FB0251" w:rsidP="00FB0251">
      <w:r>
        <w:t>The exact details depend on TLS version, but the core goal is always the same: establish a secure shared session.</w:t>
      </w:r>
    </w:p>
    <w:p w14:paraId="13C756E3" w14:textId="77777777" w:rsidR="00FB0251" w:rsidRDefault="00FB0251" w:rsidP="00FB0251"/>
    <w:p w14:paraId="3322DE13" w14:textId="77777777" w:rsidR="003C2FB8" w:rsidRDefault="003C2FB8" w:rsidP="00FB0251"/>
    <w:p w14:paraId="46EECC78" w14:textId="77777777" w:rsidR="003C2FB8" w:rsidRDefault="003C2FB8" w:rsidP="00FB0251"/>
    <w:p w14:paraId="393A35D1" w14:textId="77777777" w:rsidR="003C2FB8" w:rsidRDefault="003C2FB8" w:rsidP="00FB0251"/>
    <w:p w14:paraId="615D0D04" w14:textId="5226E55E" w:rsidR="00FB0251" w:rsidRDefault="00FB0251" w:rsidP="00FB0251">
      <w:r>
        <w:lastRenderedPageBreak/>
        <w:t>## Cipher suites</w:t>
      </w:r>
    </w:p>
    <w:p w14:paraId="49C94864" w14:textId="77777777" w:rsidR="00FB0251" w:rsidRDefault="00FB0251" w:rsidP="00FB0251"/>
    <w:p w14:paraId="49EAFA6C" w14:textId="77777777" w:rsidR="00FB0251" w:rsidRDefault="00FB0251" w:rsidP="00FB0251">
      <w:r>
        <w:t>A cipher suite is a bundle of cryptographic algorithms used by TLS.</w:t>
      </w:r>
    </w:p>
    <w:p w14:paraId="5695CFC2" w14:textId="77777777" w:rsidR="00FB0251" w:rsidRDefault="00FB0251" w:rsidP="00FB0251"/>
    <w:p w14:paraId="4C502D1A" w14:textId="77777777" w:rsidR="00FB0251" w:rsidRDefault="00FB0251" w:rsidP="00FB0251">
      <w:r>
        <w:t>It defines things like:</w:t>
      </w:r>
    </w:p>
    <w:p w14:paraId="3ADF204D" w14:textId="77777777" w:rsidR="00FB0251" w:rsidRDefault="00FB0251" w:rsidP="00FB0251">
      <w:r>
        <w:t>- key exchange method</w:t>
      </w:r>
    </w:p>
    <w:p w14:paraId="1CE70C5B" w14:textId="77777777" w:rsidR="00FB0251" w:rsidRDefault="00FB0251" w:rsidP="00FB0251">
      <w:r>
        <w:t>- encryption algorithm</w:t>
      </w:r>
    </w:p>
    <w:p w14:paraId="66D1C57D" w14:textId="77777777" w:rsidR="00FB0251" w:rsidRDefault="00FB0251" w:rsidP="00FB0251">
      <w:r>
        <w:t>- integrity algorithm</w:t>
      </w:r>
    </w:p>
    <w:p w14:paraId="189242BA" w14:textId="77777777" w:rsidR="00FB0251" w:rsidRDefault="00FB0251" w:rsidP="00FB0251"/>
    <w:p w14:paraId="3E1685C7" w14:textId="77777777" w:rsidR="00FB0251" w:rsidRDefault="00FB0251" w:rsidP="00FB0251">
      <w:r>
        <w:t>Modern TLS uses strong, secure defaults and avoids older weak algorithms.</w:t>
      </w:r>
    </w:p>
    <w:p w14:paraId="01170394" w14:textId="77777777" w:rsidR="00FB0251" w:rsidRDefault="00FB0251" w:rsidP="00FB0251"/>
    <w:p w14:paraId="6AF107E6" w14:textId="77777777" w:rsidR="00FB0251" w:rsidRDefault="00FB0251" w:rsidP="00FB0251">
      <w:r>
        <w:t>## Forward secrecy</w:t>
      </w:r>
    </w:p>
    <w:p w14:paraId="3BC8F92B" w14:textId="77777777" w:rsidR="00FB0251" w:rsidRDefault="00FB0251" w:rsidP="00FB0251"/>
    <w:p w14:paraId="280BBA51" w14:textId="77777777" w:rsidR="00FB0251" w:rsidRDefault="00FB0251" w:rsidP="00FB0251">
      <w:r>
        <w:t>Modern TLS often supports forward secrecy.</w:t>
      </w:r>
    </w:p>
    <w:p w14:paraId="64F78B24" w14:textId="77777777" w:rsidR="00FB0251" w:rsidRDefault="00FB0251" w:rsidP="00FB0251"/>
    <w:p w14:paraId="07A1DC7E" w14:textId="77777777" w:rsidR="00FB0251" w:rsidRDefault="00FB0251" w:rsidP="00FB0251">
      <w:r>
        <w:t>This means that even if a long-term private key is compromised later, previously captured traffic is still hard to decrypt.</w:t>
      </w:r>
    </w:p>
    <w:p w14:paraId="67947D47" w14:textId="77777777" w:rsidR="00FB0251" w:rsidRDefault="00FB0251" w:rsidP="00FB0251"/>
    <w:p w14:paraId="4696ECC7" w14:textId="77777777" w:rsidR="00FB0251" w:rsidRDefault="00FB0251" w:rsidP="00FB0251">
      <w:r>
        <w:t>This is a very important security property.</w:t>
      </w:r>
    </w:p>
    <w:p w14:paraId="27065BEC" w14:textId="77777777" w:rsidR="00FB0251" w:rsidRDefault="00FB0251" w:rsidP="00FB0251"/>
    <w:p w14:paraId="3A01271B" w14:textId="77777777" w:rsidR="00FB0251" w:rsidRDefault="00FB0251" w:rsidP="00FB0251">
      <w:r>
        <w:t>## TLS termination</w:t>
      </w:r>
    </w:p>
    <w:p w14:paraId="5945FD64" w14:textId="77777777" w:rsidR="00FB0251" w:rsidRDefault="00FB0251" w:rsidP="00FB0251"/>
    <w:p w14:paraId="6D16C336" w14:textId="77777777" w:rsidR="00FB0251" w:rsidRDefault="00FB0251" w:rsidP="00FB0251">
      <w:r>
        <w:t>In many architectures, TLS is terminated at:</w:t>
      </w:r>
    </w:p>
    <w:p w14:paraId="1D4BDF50" w14:textId="77777777" w:rsidR="00FB0251" w:rsidRDefault="00FB0251" w:rsidP="00FB0251">
      <w:r>
        <w:lastRenderedPageBreak/>
        <w:t>- a load balancer</w:t>
      </w:r>
    </w:p>
    <w:p w14:paraId="02C2BABC" w14:textId="77777777" w:rsidR="00FB0251" w:rsidRDefault="00FB0251" w:rsidP="00FB0251">
      <w:r>
        <w:t>- an API gateway</w:t>
      </w:r>
    </w:p>
    <w:p w14:paraId="03827A65" w14:textId="77777777" w:rsidR="00FB0251" w:rsidRDefault="00FB0251" w:rsidP="00FB0251">
      <w:r>
        <w:t>- a reverse proxy</w:t>
      </w:r>
    </w:p>
    <w:p w14:paraId="3F9E1BBB" w14:textId="77777777" w:rsidR="00FB0251" w:rsidRDefault="00FB0251" w:rsidP="00FB0251">
      <w:r>
        <w:t>- a CDN</w:t>
      </w:r>
    </w:p>
    <w:p w14:paraId="2F9AB7C2" w14:textId="77777777" w:rsidR="00FB0251" w:rsidRDefault="00FB0251" w:rsidP="00FB0251"/>
    <w:p w14:paraId="5D884812" w14:textId="77777777" w:rsidR="00FB0251" w:rsidRDefault="00FB0251" w:rsidP="00FB0251">
      <w:r>
        <w:t>That means the secure connection ends there, and traffic may continue internally over another secure channel or private network.</w:t>
      </w:r>
    </w:p>
    <w:p w14:paraId="5041B607" w14:textId="77777777" w:rsidR="00FB0251" w:rsidRDefault="00FB0251" w:rsidP="00FB0251"/>
    <w:p w14:paraId="03F0FC12" w14:textId="77777777" w:rsidR="00FB0251" w:rsidRDefault="00FB0251" w:rsidP="00FB0251">
      <w:r>
        <w:t>For example:</w:t>
      </w:r>
    </w:p>
    <w:p w14:paraId="4F02E3A1" w14:textId="77777777" w:rsidR="00FB0251" w:rsidRDefault="00FB0251" w:rsidP="00FB0251">
      <w:r>
        <w:t>- client to CloudFront over TLS</w:t>
      </w:r>
    </w:p>
    <w:p w14:paraId="3CE36DF5" w14:textId="77777777" w:rsidR="00FB0251" w:rsidRDefault="00FB0251" w:rsidP="00FB0251">
      <w:r>
        <w:t>- CloudFront to origin over TLS or internal network</w:t>
      </w:r>
    </w:p>
    <w:p w14:paraId="7BFE1B01" w14:textId="77777777" w:rsidR="00FB0251" w:rsidRDefault="00FB0251" w:rsidP="00FB0251"/>
    <w:p w14:paraId="5E5EEEBF" w14:textId="77777777" w:rsidR="00FB0251" w:rsidRDefault="00FB0251" w:rsidP="00FB0251">
      <w:r>
        <w:t>## TLS in microservices</w:t>
      </w:r>
    </w:p>
    <w:p w14:paraId="7AF9F91D" w14:textId="77777777" w:rsidR="00FB0251" w:rsidRDefault="00FB0251" w:rsidP="00FB0251"/>
    <w:p w14:paraId="62D6C4AB" w14:textId="77777777" w:rsidR="00FB0251" w:rsidRDefault="00FB0251" w:rsidP="00FB0251">
      <w:r>
        <w:t>TLS is commonly used:</w:t>
      </w:r>
    </w:p>
    <w:p w14:paraId="6443CD21" w14:textId="77777777" w:rsidR="00FB0251" w:rsidRDefault="00FB0251" w:rsidP="00FB0251">
      <w:r>
        <w:t>- from clients to API gateways</w:t>
      </w:r>
    </w:p>
    <w:p w14:paraId="1821523E" w14:textId="77777777" w:rsidR="00FB0251" w:rsidRDefault="00FB0251" w:rsidP="00FB0251">
      <w:r>
        <w:t>- between services</w:t>
      </w:r>
    </w:p>
    <w:p w14:paraId="515CD38A" w14:textId="77777777" w:rsidR="00FB0251" w:rsidRDefault="00FB0251" w:rsidP="00FB0251">
      <w:r>
        <w:t>- between services and databases</w:t>
      </w:r>
    </w:p>
    <w:p w14:paraId="712C25C1" w14:textId="77777777" w:rsidR="00FB0251" w:rsidRDefault="00FB0251" w:rsidP="00FB0251">
      <w:r>
        <w:t>- between load balancers and backends</w:t>
      </w:r>
    </w:p>
    <w:p w14:paraId="45B14809" w14:textId="77777777" w:rsidR="00FB0251" w:rsidRDefault="00FB0251" w:rsidP="00FB0251"/>
    <w:p w14:paraId="3D2562E7" w14:textId="77777777" w:rsidR="00FB0251" w:rsidRDefault="00FB0251" w:rsidP="00FB0251">
      <w:r>
        <w:t>In secure architectures, you often see TLS everywhere, not just at the edge.</w:t>
      </w:r>
    </w:p>
    <w:p w14:paraId="5E500564" w14:textId="77777777" w:rsidR="00FB0251" w:rsidRDefault="00FB0251" w:rsidP="00FB0251"/>
    <w:p w14:paraId="3A98BC23" w14:textId="77777777" w:rsidR="00647BA7" w:rsidRDefault="00647BA7" w:rsidP="00FB0251"/>
    <w:p w14:paraId="3EEBC67D" w14:textId="77777777" w:rsidR="00FB0251" w:rsidRDefault="00FB0251" w:rsidP="00FB0251">
      <w:r>
        <w:lastRenderedPageBreak/>
        <w:t>## TLS vs mTLS</w:t>
      </w:r>
    </w:p>
    <w:p w14:paraId="762A783B" w14:textId="77777777" w:rsidR="00FB0251" w:rsidRDefault="00FB0251" w:rsidP="00FB0251"/>
    <w:p w14:paraId="565372EF" w14:textId="77777777" w:rsidR="00FB0251" w:rsidRDefault="00FB0251" w:rsidP="00FB0251">
      <w:r>
        <w:t>### TLS</w:t>
      </w:r>
    </w:p>
    <w:p w14:paraId="5A6D0C45" w14:textId="77777777" w:rsidR="00FB0251" w:rsidRDefault="00FB0251" w:rsidP="00FB0251">
      <w:r>
        <w:t>- server authenticates to client</w:t>
      </w:r>
    </w:p>
    <w:p w14:paraId="247C9DEB" w14:textId="77777777" w:rsidR="00FB0251" w:rsidRDefault="00FB0251" w:rsidP="00FB0251">
      <w:r>
        <w:t>- client verifies the server</w:t>
      </w:r>
    </w:p>
    <w:p w14:paraId="5BC2F498" w14:textId="77777777" w:rsidR="00FB0251" w:rsidRDefault="00FB0251" w:rsidP="00FB0251"/>
    <w:p w14:paraId="612E5C35" w14:textId="77777777" w:rsidR="00FB0251" w:rsidRDefault="00FB0251" w:rsidP="00FB0251">
      <w:r>
        <w:t>### mTLS</w:t>
      </w:r>
    </w:p>
    <w:p w14:paraId="4A945A29" w14:textId="77777777" w:rsidR="00FB0251" w:rsidRDefault="00FB0251" w:rsidP="00FB0251">
      <w:r>
        <w:t>- both client and server verify each other</w:t>
      </w:r>
    </w:p>
    <w:p w14:paraId="3853A8DE" w14:textId="77777777" w:rsidR="00FB0251" w:rsidRDefault="00FB0251" w:rsidP="00FB0251"/>
    <w:p w14:paraId="7C821B8B" w14:textId="77777777" w:rsidR="00FB0251" w:rsidRDefault="00FB0251" w:rsidP="00FB0251">
      <w:r>
        <w:t>So mTLS adds client identity verification on top of TLS.</w:t>
      </w:r>
    </w:p>
    <w:p w14:paraId="2667ADF7" w14:textId="77777777" w:rsidR="00FB0251" w:rsidRDefault="00FB0251" w:rsidP="00FB0251"/>
    <w:p w14:paraId="7289A9FB" w14:textId="77777777" w:rsidR="00FB0251" w:rsidRDefault="00FB0251" w:rsidP="00FB0251">
      <w:r>
        <w:t>## Common uses of TLS</w:t>
      </w:r>
    </w:p>
    <w:p w14:paraId="264AE671" w14:textId="77777777" w:rsidR="00FB0251" w:rsidRDefault="00FB0251" w:rsidP="00FB0251"/>
    <w:p w14:paraId="22773207" w14:textId="77777777" w:rsidR="00FB0251" w:rsidRDefault="00FB0251" w:rsidP="00FB0251">
      <w:r>
        <w:t>- websites</w:t>
      </w:r>
    </w:p>
    <w:p w14:paraId="51C6FA21" w14:textId="77777777" w:rsidR="00FB0251" w:rsidRDefault="00FB0251" w:rsidP="00FB0251">
      <w:r>
        <w:t>- REST APIs</w:t>
      </w:r>
    </w:p>
    <w:p w14:paraId="597697AF" w14:textId="77777777" w:rsidR="00FB0251" w:rsidRDefault="00FB0251" w:rsidP="00FB0251">
      <w:r>
        <w:t>- mobile apps</w:t>
      </w:r>
    </w:p>
    <w:p w14:paraId="35A5EA4B" w14:textId="77777777" w:rsidR="00FB0251" w:rsidRDefault="00FB0251" w:rsidP="00FB0251">
      <w:r>
        <w:t>- internal service communication</w:t>
      </w:r>
    </w:p>
    <w:p w14:paraId="391A114B" w14:textId="77777777" w:rsidR="00FB0251" w:rsidRDefault="00FB0251" w:rsidP="00FB0251">
      <w:r>
        <w:t>- email transport</w:t>
      </w:r>
    </w:p>
    <w:p w14:paraId="3816401D" w14:textId="77777777" w:rsidR="00FB0251" w:rsidRDefault="00FB0251" w:rsidP="00FB0251">
      <w:r>
        <w:t>- VPNs</w:t>
      </w:r>
    </w:p>
    <w:p w14:paraId="48A67885" w14:textId="77777777" w:rsidR="00FB0251" w:rsidRDefault="00FB0251" w:rsidP="00FB0251">
      <w:r>
        <w:t>- secure messaging systems</w:t>
      </w:r>
    </w:p>
    <w:p w14:paraId="356A53F1" w14:textId="77777777" w:rsidR="00FB0251" w:rsidRDefault="00FB0251" w:rsidP="00FB0251"/>
    <w:p w14:paraId="4B232548" w14:textId="77777777" w:rsidR="00FB0251" w:rsidRDefault="00FB0251" w:rsidP="00FB0251">
      <w:r>
        <w:t>## Common TLS problems</w:t>
      </w:r>
    </w:p>
    <w:p w14:paraId="1E5A281B" w14:textId="77777777" w:rsidR="00FB0251" w:rsidRDefault="00FB0251" w:rsidP="00FB0251"/>
    <w:p w14:paraId="03C14B56" w14:textId="77777777" w:rsidR="00FB0251" w:rsidRDefault="00FB0251" w:rsidP="00FB0251">
      <w:r>
        <w:t>### Expired certificates</w:t>
      </w:r>
    </w:p>
    <w:p w14:paraId="2973C636" w14:textId="77777777" w:rsidR="00FB0251" w:rsidRDefault="00FB0251" w:rsidP="00FB0251">
      <w:r>
        <w:lastRenderedPageBreak/>
        <w:t>A very common outage cause.</w:t>
      </w:r>
    </w:p>
    <w:p w14:paraId="5987C049" w14:textId="77777777" w:rsidR="00FB0251" w:rsidRDefault="00FB0251" w:rsidP="00FB0251"/>
    <w:p w14:paraId="47E892FA" w14:textId="77777777" w:rsidR="00FB0251" w:rsidRDefault="00FB0251" w:rsidP="00FB0251">
      <w:r>
        <w:t>### Wrong domain name</w:t>
      </w:r>
    </w:p>
    <w:p w14:paraId="405B4E39" w14:textId="77777777" w:rsidR="00FB0251" w:rsidRDefault="00FB0251" w:rsidP="00FB0251">
      <w:r>
        <w:t>The certificate does not match the hostname.</w:t>
      </w:r>
    </w:p>
    <w:p w14:paraId="09D4AC8A" w14:textId="77777777" w:rsidR="00FB0251" w:rsidRDefault="00FB0251" w:rsidP="00FB0251"/>
    <w:p w14:paraId="3EEBD6B7" w14:textId="77777777" w:rsidR="00FB0251" w:rsidRDefault="00FB0251" w:rsidP="00FB0251">
      <w:r>
        <w:t>### Untrusted CA</w:t>
      </w:r>
    </w:p>
    <w:p w14:paraId="7899073D" w14:textId="77777777" w:rsidR="00FB0251" w:rsidRDefault="00FB0251" w:rsidP="00FB0251">
      <w:r>
        <w:t>The client does not trust the issuer.</w:t>
      </w:r>
    </w:p>
    <w:p w14:paraId="21B7AA6B" w14:textId="77777777" w:rsidR="00FB0251" w:rsidRDefault="00FB0251" w:rsidP="00FB0251"/>
    <w:p w14:paraId="1E119D12" w14:textId="77777777" w:rsidR="00FB0251" w:rsidRDefault="00FB0251" w:rsidP="00FB0251">
      <w:r>
        <w:t>### Misconfigured proxies</w:t>
      </w:r>
    </w:p>
    <w:p w14:paraId="24C378FB" w14:textId="77777777" w:rsidR="00FB0251" w:rsidRDefault="00FB0251" w:rsidP="00FB0251">
      <w:r>
        <w:t>TLS may be terminated or forwarded incorrectly.</w:t>
      </w:r>
    </w:p>
    <w:p w14:paraId="7A050CEC" w14:textId="77777777" w:rsidR="00FB0251" w:rsidRDefault="00FB0251" w:rsidP="00FB0251"/>
    <w:p w14:paraId="2ECDAE79" w14:textId="77777777" w:rsidR="00FB0251" w:rsidRDefault="00FB0251" w:rsidP="00FB0251">
      <w:r>
        <w:t>### Weak ciphers or outdated protocol versions</w:t>
      </w:r>
    </w:p>
    <w:p w14:paraId="23AB31CC" w14:textId="77777777" w:rsidR="00FB0251" w:rsidRDefault="00FB0251" w:rsidP="00FB0251">
      <w:r>
        <w:t>Old settings can create security risks.</w:t>
      </w:r>
    </w:p>
    <w:p w14:paraId="79A230C7" w14:textId="77777777" w:rsidR="00FB0251" w:rsidRDefault="00FB0251" w:rsidP="00FB0251"/>
    <w:p w14:paraId="5E36420B" w14:textId="77777777" w:rsidR="00FB0251" w:rsidRDefault="00FB0251" w:rsidP="00FB0251">
      <w:r>
        <w:t>## Best practices</w:t>
      </w:r>
    </w:p>
    <w:p w14:paraId="629094A8" w14:textId="77777777" w:rsidR="00FB0251" w:rsidRDefault="00FB0251" w:rsidP="00FB0251"/>
    <w:p w14:paraId="5FA3EA1D" w14:textId="77777777" w:rsidR="00FB0251" w:rsidRDefault="00FB0251" w:rsidP="00FB0251">
      <w:r>
        <w:t>### Use modern TLS versions</w:t>
      </w:r>
    </w:p>
    <w:p w14:paraId="2E5948C2" w14:textId="77777777" w:rsidR="00FB0251" w:rsidRDefault="00FB0251" w:rsidP="00FB0251">
      <w:r>
        <w:t>Avoid outdated protocol versions.</w:t>
      </w:r>
    </w:p>
    <w:p w14:paraId="3248F55F" w14:textId="77777777" w:rsidR="00FB0251" w:rsidRDefault="00FB0251" w:rsidP="00FB0251"/>
    <w:p w14:paraId="33FA0E83" w14:textId="77777777" w:rsidR="00FB0251" w:rsidRDefault="00FB0251" w:rsidP="00FB0251">
      <w:r>
        <w:t>### Automate certificate renewal</w:t>
      </w:r>
    </w:p>
    <w:p w14:paraId="1B0B78A1" w14:textId="77777777" w:rsidR="00FB0251" w:rsidRDefault="00FB0251" w:rsidP="00FB0251">
      <w:r>
        <w:t>Manual certificate handling is risky.</w:t>
      </w:r>
    </w:p>
    <w:p w14:paraId="221F8571" w14:textId="77777777" w:rsidR="00FB0251" w:rsidRDefault="00FB0251" w:rsidP="00FB0251"/>
    <w:p w14:paraId="2E4F086F" w14:textId="77777777" w:rsidR="00FB0251" w:rsidRDefault="00FB0251" w:rsidP="00FB0251">
      <w:r>
        <w:t>### Use strong certificate validation</w:t>
      </w:r>
    </w:p>
    <w:p w14:paraId="29034FA2" w14:textId="77777777" w:rsidR="00FB0251" w:rsidRDefault="00FB0251" w:rsidP="00FB0251">
      <w:r>
        <w:t>Do not disable verification in production.</w:t>
      </w:r>
    </w:p>
    <w:p w14:paraId="7F12D45D" w14:textId="77777777" w:rsidR="00FB0251" w:rsidRDefault="00FB0251" w:rsidP="00FB0251"/>
    <w:p w14:paraId="1069DDD0" w14:textId="77777777" w:rsidR="00FB0251" w:rsidRDefault="00FB0251" w:rsidP="00FB0251">
      <w:r>
        <w:t>### Encrypt traffic by default</w:t>
      </w:r>
    </w:p>
    <w:p w14:paraId="486F28F0" w14:textId="77777777" w:rsidR="00FB0251" w:rsidRDefault="00FB0251" w:rsidP="00FB0251">
      <w:r>
        <w:t>Especially for APIs and internal service calls.</w:t>
      </w:r>
    </w:p>
    <w:p w14:paraId="6B8257C0" w14:textId="77777777" w:rsidR="00FB0251" w:rsidRDefault="00FB0251" w:rsidP="00FB0251"/>
    <w:p w14:paraId="026D556B" w14:textId="77777777" w:rsidR="00FB0251" w:rsidRDefault="00FB0251" w:rsidP="00FB0251">
      <w:r>
        <w:t>### Monitor certificate expiration</w:t>
      </w:r>
    </w:p>
    <w:p w14:paraId="3772964E" w14:textId="77777777" w:rsidR="00FB0251" w:rsidRDefault="00FB0251" w:rsidP="00FB0251">
      <w:r>
        <w:t>Prevent outages before they happen.</w:t>
      </w:r>
    </w:p>
    <w:p w14:paraId="41FCFD2A" w14:textId="77777777" w:rsidR="00FB0251" w:rsidRDefault="00FB0251" w:rsidP="00FB0251"/>
    <w:p w14:paraId="21890209" w14:textId="77777777" w:rsidR="00FB0251" w:rsidRDefault="00FB0251" w:rsidP="00FB0251">
      <w:r>
        <w:t>## Final mental model</w:t>
      </w:r>
    </w:p>
    <w:p w14:paraId="201FDB94" w14:textId="77777777" w:rsidR="00FB0251" w:rsidRDefault="00FB0251" w:rsidP="00FB0251"/>
    <w:p w14:paraId="01377B1C" w14:textId="77777777" w:rsidR="00FB0251" w:rsidRDefault="00FB0251" w:rsidP="00FB0251">
      <w:r>
        <w:t>Think of TLS as the **secure transport layer for network communication**. It makes communication private, tamper-resistant, and authenticated.</w:t>
      </w:r>
    </w:p>
    <w:p w14:paraId="487A9971" w14:textId="77777777" w:rsidR="00FB0251" w:rsidRDefault="00FB0251" w:rsidP="00FB0251"/>
    <w:p w14:paraId="225D6DB4" w14:textId="77777777" w:rsidR="00FB0251" w:rsidRDefault="00FB0251" w:rsidP="00FB0251">
      <w:r>
        <w:t>Use it whenever data travels over a network and security matters, which is basically always in modern systems.</w:t>
      </w:r>
    </w:p>
    <w:p w14:paraId="754655AC" w14:textId="77777777" w:rsidR="00FB0251" w:rsidRDefault="00FB0251" w:rsidP="00FB0251"/>
    <w:p w14:paraId="2651AC09" w14:textId="77777777" w:rsidR="00FB0251" w:rsidRDefault="00FB0251" w:rsidP="00FB0251">
      <w:r>
        <w:t>If you want, I can also explain:</w:t>
      </w:r>
    </w:p>
    <w:p w14:paraId="2641952F" w14:textId="77777777" w:rsidR="00FB0251" w:rsidRDefault="00FB0251" w:rsidP="00FB0251">
      <w:r>
        <w:t>1. **TLS handshake in deep detail**</w:t>
      </w:r>
    </w:p>
    <w:p w14:paraId="3D050397" w14:textId="77777777" w:rsidR="00FB0251" w:rsidRDefault="00FB0251" w:rsidP="00FB0251">
      <w:r>
        <w:t>2. **TLS vs SSL vs HTTPS**</w:t>
      </w:r>
    </w:p>
    <w:p w14:paraId="046797B1" w14:textId="77777777" w:rsidR="00FB0251" w:rsidRDefault="00FB0251" w:rsidP="00FB0251">
      <w:r>
        <w:t>3. **How certificates and CAs work**</w:t>
      </w:r>
    </w:p>
    <w:p w14:paraId="70EF49CF" w14:textId="153320FE" w:rsidR="00653F18" w:rsidRPr="00653F18" w:rsidRDefault="00FB0251" w:rsidP="00FB0251">
      <w:r>
        <w:t>4. **TLS in microservices and AWS architectures**</w:t>
      </w:r>
    </w:p>
    <w:p w14:paraId="436130A4" w14:textId="77777777" w:rsidR="00C262BB" w:rsidRDefault="00C262BB" w:rsidP="004D6622"/>
    <w:p w14:paraId="7F908D4C" w14:textId="77777777" w:rsidR="00C262BB" w:rsidRDefault="00C262BB" w:rsidP="004D6622"/>
    <w:p w14:paraId="432F05CB" w14:textId="77777777" w:rsidR="00B47B7A" w:rsidRDefault="00B47B7A" w:rsidP="004D6622"/>
    <w:p w14:paraId="19CED1FC" w14:textId="77777777" w:rsidR="00B47B7A" w:rsidRDefault="00B47B7A" w:rsidP="004D6622"/>
    <w:p w14:paraId="5C2C5251" w14:textId="2EA71A6A" w:rsidR="00B47B7A" w:rsidRDefault="003F63B8" w:rsidP="00D8795F">
      <w:pPr>
        <w:pStyle w:val="Heading1"/>
        <w:numPr>
          <w:ilvl w:val="0"/>
          <w:numId w:val="13"/>
        </w:numPr>
        <w:jc w:val="center"/>
      </w:pPr>
      <w:bookmarkStart w:id="47" w:name="_Toc234595955"/>
      <w:r>
        <w:lastRenderedPageBreak/>
        <w:t>How certificates and CAs work</w:t>
      </w:r>
      <w:bookmarkEnd w:id="47"/>
    </w:p>
    <w:p w14:paraId="48A64B64" w14:textId="77777777" w:rsidR="003F63B8" w:rsidRDefault="003F63B8" w:rsidP="00B47B7A"/>
    <w:p w14:paraId="499395C5" w14:textId="3520DC0A" w:rsidR="00B47B7A" w:rsidRDefault="00B47B7A" w:rsidP="00B47B7A">
      <w:r>
        <w:t>Certificates and Certificate Authorities, or CAs, are the foundation of trust on the web. They let your browser verify that the server you are talking to is really the one it claims to be, instead of an attacker pretending to be that site.</w:t>
      </w:r>
    </w:p>
    <w:p w14:paraId="3DE57804" w14:textId="77777777" w:rsidR="00B47B7A" w:rsidRDefault="00B47B7A" w:rsidP="00B47B7A"/>
    <w:p w14:paraId="2739F5F0" w14:textId="77777777" w:rsidR="00B47B7A" w:rsidRDefault="00B47B7A" w:rsidP="00B47B7A">
      <w:r>
        <w:t>At a high level, a certificate is like a digital ID card for a public key. A CA is a trusted organization that verifies the identity of the owner of that key and then signs the certificate to vouch for it.</w:t>
      </w:r>
    </w:p>
    <w:p w14:paraId="759CD2C6" w14:textId="77777777" w:rsidR="00B47B7A" w:rsidRDefault="00B47B7A" w:rsidP="00B47B7A"/>
    <w:p w14:paraId="1C4EE6ED" w14:textId="77777777" w:rsidR="00B47B7A" w:rsidRDefault="00B47B7A" w:rsidP="00B47B7A">
      <w:r>
        <w:t>## Why certificates exist</w:t>
      </w:r>
    </w:p>
    <w:p w14:paraId="19FDC247" w14:textId="77777777" w:rsidR="00B47B7A" w:rsidRDefault="00B47B7A" w:rsidP="00B47B7A"/>
    <w:p w14:paraId="3712EFC4" w14:textId="77777777" w:rsidR="00B47B7A" w:rsidRDefault="00B47B7A" w:rsidP="00B47B7A">
      <w:r>
        <w:t>When you visit `https://example.com`, your browser wants to solve two problems:</w:t>
      </w:r>
    </w:p>
    <w:p w14:paraId="6C85011A" w14:textId="77777777" w:rsidR="00B47B7A" w:rsidRDefault="00B47B7A" w:rsidP="00B47B7A"/>
    <w:p w14:paraId="4588268D" w14:textId="77777777" w:rsidR="00B47B7A" w:rsidRDefault="00B47B7A" w:rsidP="00B47B7A">
      <w:r>
        <w:t>1. **Encryption**, so nobody can read the traffic in transit.</w:t>
      </w:r>
    </w:p>
    <w:p w14:paraId="133BBC7A" w14:textId="77777777" w:rsidR="00B47B7A" w:rsidRDefault="00B47B7A" w:rsidP="00B47B7A">
      <w:r>
        <w:t>2. **Authentication**, so you know you are talking to the real `example.com`.</w:t>
      </w:r>
    </w:p>
    <w:p w14:paraId="75BA5235" w14:textId="77777777" w:rsidR="00B47B7A" w:rsidRDefault="00B47B7A" w:rsidP="00B47B7A"/>
    <w:p w14:paraId="07F0BCCF" w14:textId="77777777" w:rsidR="00B47B7A" w:rsidRDefault="00B47B7A" w:rsidP="00B47B7A">
      <w:r>
        <w:t>Certificates help with both. The certificate contains the server’s public key and identity information. The CA’s signature tells your browser, “I verified this identity, and I vouch for this key.”</w:t>
      </w:r>
    </w:p>
    <w:p w14:paraId="398806EC" w14:textId="77777777" w:rsidR="00B47B7A" w:rsidRDefault="00B47B7A" w:rsidP="00B47B7A"/>
    <w:p w14:paraId="327E6EA4" w14:textId="77777777" w:rsidR="00B47B7A" w:rsidRDefault="00B47B7A" w:rsidP="00B47B7A">
      <w:r>
        <w:t>## What is inside a certificate</w:t>
      </w:r>
    </w:p>
    <w:p w14:paraId="37675A6D" w14:textId="77777777" w:rsidR="00B47B7A" w:rsidRDefault="00B47B7A" w:rsidP="00B47B7A"/>
    <w:p w14:paraId="1304E111" w14:textId="77777777" w:rsidR="00B47B7A" w:rsidRDefault="00B47B7A" w:rsidP="00B47B7A">
      <w:r>
        <w:lastRenderedPageBreak/>
        <w:t>A typical certificate includes:</w:t>
      </w:r>
    </w:p>
    <w:p w14:paraId="3D3AF802" w14:textId="77777777" w:rsidR="00B47B7A" w:rsidRDefault="00B47B7A" w:rsidP="00B47B7A"/>
    <w:p w14:paraId="1A492C5C" w14:textId="77777777" w:rsidR="00B47B7A" w:rsidRDefault="00B47B7A" w:rsidP="00B47B7A">
      <w:r>
        <w:t>- The domain name, like `example.com`</w:t>
      </w:r>
    </w:p>
    <w:p w14:paraId="043791C7" w14:textId="77777777" w:rsidR="00B47B7A" w:rsidRDefault="00B47B7A" w:rsidP="00B47B7A">
      <w:r>
        <w:t>- The public key of the server</w:t>
      </w:r>
    </w:p>
    <w:p w14:paraId="62E0364A" w14:textId="77777777" w:rsidR="00B47B7A" w:rsidRDefault="00B47B7A" w:rsidP="00B47B7A">
      <w:r>
        <w:t>- The organization or owner details</w:t>
      </w:r>
    </w:p>
    <w:p w14:paraId="4E8F9B29" w14:textId="77777777" w:rsidR="00B47B7A" w:rsidRDefault="00B47B7A" w:rsidP="00B47B7A">
      <w:r>
        <w:t>- The validity period, like not before and not after dates</w:t>
      </w:r>
    </w:p>
    <w:p w14:paraId="76404B68" w14:textId="77777777" w:rsidR="00B47B7A" w:rsidRDefault="00B47B7A" w:rsidP="00B47B7A">
      <w:r>
        <w:t>- The issuing CA’s name</w:t>
      </w:r>
    </w:p>
    <w:p w14:paraId="1B99DAFB" w14:textId="77777777" w:rsidR="00B47B7A" w:rsidRDefault="00B47B7A" w:rsidP="00B47B7A">
      <w:r>
        <w:t>- A digital signature from the CA</w:t>
      </w:r>
    </w:p>
    <w:p w14:paraId="78728EF2" w14:textId="77777777" w:rsidR="00B47B7A" w:rsidRDefault="00B47B7A" w:rsidP="00B47B7A"/>
    <w:p w14:paraId="5DE2C9DB" w14:textId="77777777" w:rsidR="00B47B7A" w:rsidRDefault="00B47B7A" w:rsidP="00B47B7A">
      <w:r>
        <w:t>The important idea is that the certificate itself is not secret. It is meant to be shared publicly.</w:t>
      </w:r>
    </w:p>
    <w:p w14:paraId="6066BEC8" w14:textId="77777777" w:rsidR="00B47B7A" w:rsidRDefault="00B47B7A" w:rsidP="00B47B7A"/>
    <w:p w14:paraId="60B1F1E5" w14:textId="77777777" w:rsidR="00B47B7A" w:rsidRDefault="00B47B7A" w:rsidP="00B47B7A">
      <w:r>
        <w:t>## How a CA works</w:t>
      </w:r>
    </w:p>
    <w:p w14:paraId="2599C5F8" w14:textId="77777777" w:rsidR="00B47B7A" w:rsidRDefault="00B47B7A" w:rsidP="00B47B7A"/>
    <w:p w14:paraId="174C8487" w14:textId="77777777" w:rsidR="00B47B7A" w:rsidRDefault="00B47B7A" w:rsidP="00B47B7A">
      <w:r>
        <w:t>A CA is a trusted third party. It follows roughly this process:</w:t>
      </w:r>
    </w:p>
    <w:p w14:paraId="6D84E2D1" w14:textId="77777777" w:rsidR="00B47B7A" w:rsidRDefault="00B47B7A" w:rsidP="00B47B7A"/>
    <w:p w14:paraId="1DFE5979" w14:textId="77777777" w:rsidR="00B47B7A" w:rsidRDefault="00B47B7A" w:rsidP="00B47B7A">
      <w:r>
        <w:t>1. The website owner generates a key pair, one private key and one public key.</w:t>
      </w:r>
    </w:p>
    <w:p w14:paraId="41BB4003" w14:textId="77777777" w:rsidR="00B47B7A" w:rsidRDefault="00B47B7A" w:rsidP="00B47B7A">
      <w:r>
        <w:t>2. They create a certificate signing request, or CSR, which includes the public key and identity details.</w:t>
      </w:r>
    </w:p>
    <w:p w14:paraId="479390C0" w14:textId="77777777" w:rsidR="00B47B7A" w:rsidRDefault="00B47B7A" w:rsidP="00B47B7A">
      <w:r>
        <w:t>3. They send the CSR to the CA.</w:t>
      </w:r>
    </w:p>
    <w:p w14:paraId="0324F18B" w14:textId="77777777" w:rsidR="00B47B7A" w:rsidRDefault="00B47B7A" w:rsidP="00B47B7A">
      <w:r>
        <w:t>4. The CA verifies ownership and identity, depending on the certificate type.</w:t>
      </w:r>
    </w:p>
    <w:p w14:paraId="3B53022A" w14:textId="77777777" w:rsidR="00B47B7A" w:rsidRDefault="00B47B7A" w:rsidP="00B47B7A">
      <w:r>
        <w:t>5. If everything checks out, the CA signs the certificate with its private key.</w:t>
      </w:r>
    </w:p>
    <w:p w14:paraId="7A86E697" w14:textId="77777777" w:rsidR="00B47B7A" w:rsidRDefault="00B47B7A" w:rsidP="00B47B7A">
      <w:r>
        <w:lastRenderedPageBreak/>
        <w:t>6. The signed certificate is returned to the website and installed on the server.</w:t>
      </w:r>
    </w:p>
    <w:p w14:paraId="24491DD4" w14:textId="77777777" w:rsidR="00B47B7A" w:rsidRDefault="00B47B7A" w:rsidP="00B47B7A"/>
    <w:p w14:paraId="240A01F1" w14:textId="77777777" w:rsidR="00B47B7A" w:rsidRDefault="00B47B7A" w:rsidP="00B47B7A">
      <w:r>
        <w:t>Because the CA’s private key is used to sign certificates, browsers can later verify that signature using the CA’s public key.</w:t>
      </w:r>
    </w:p>
    <w:p w14:paraId="2EF94FAC" w14:textId="77777777" w:rsidR="00B47B7A" w:rsidRDefault="00B47B7A" w:rsidP="00B47B7A"/>
    <w:p w14:paraId="2D723A26" w14:textId="77777777" w:rsidR="00B47B7A" w:rsidRDefault="00B47B7A" w:rsidP="00B47B7A">
      <w:r>
        <w:t>## What happens during HTTPS handshake</w:t>
      </w:r>
    </w:p>
    <w:p w14:paraId="122D9448" w14:textId="77777777" w:rsidR="00B47B7A" w:rsidRDefault="00B47B7A" w:rsidP="00B47B7A"/>
    <w:p w14:paraId="799E44C7" w14:textId="77777777" w:rsidR="00B47B7A" w:rsidRDefault="00B47B7A" w:rsidP="00B47B7A">
      <w:r>
        <w:t>Here is the simplified flow:</w:t>
      </w:r>
    </w:p>
    <w:p w14:paraId="47C17017" w14:textId="77777777" w:rsidR="00B47B7A" w:rsidRDefault="00B47B7A" w:rsidP="00B47B7A"/>
    <w:p w14:paraId="62F60E7A" w14:textId="77777777" w:rsidR="00B47B7A" w:rsidRDefault="00B47B7A" w:rsidP="00B47B7A">
      <w:r>
        <w:t>```mermaid</w:t>
      </w:r>
    </w:p>
    <w:p w14:paraId="14963C49" w14:textId="77777777" w:rsidR="00B47B7A" w:rsidRDefault="00B47B7A" w:rsidP="00B47B7A">
      <w:r>
        <w:t>sequenceDiagram</w:t>
      </w:r>
    </w:p>
    <w:p w14:paraId="62936774" w14:textId="77777777" w:rsidR="00B47B7A" w:rsidRDefault="00B47B7A" w:rsidP="00B47B7A">
      <w:r>
        <w:t xml:space="preserve">    participant User as User Browser</w:t>
      </w:r>
    </w:p>
    <w:p w14:paraId="4BF4AA0D" w14:textId="77777777" w:rsidR="00B47B7A" w:rsidRDefault="00B47B7A" w:rsidP="00B47B7A">
      <w:r>
        <w:t xml:space="preserve">    participant Server as Website Server</w:t>
      </w:r>
    </w:p>
    <w:p w14:paraId="042C978F" w14:textId="77777777" w:rsidR="00B47B7A" w:rsidRDefault="00B47B7A" w:rsidP="00B47B7A">
      <w:r>
        <w:t xml:space="preserve">    participant CA as CA Trust Chain</w:t>
      </w:r>
    </w:p>
    <w:p w14:paraId="3DBEEC77" w14:textId="77777777" w:rsidR="00B47B7A" w:rsidRDefault="00B47B7A" w:rsidP="00B47B7A">
      <w:r>
        <w:t xml:space="preserve">    participant OS as OS/Browser Trust Store</w:t>
      </w:r>
    </w:p>
    <w:p w14:paraId="60826ED0" w14:textId="77777777" w:rsidR="00B47B7A" w:rsidRDefault="00B47B7A" w:rsidP="00B47B7A"/>
    <w:p w14:paraId="06E21CC0" w14:textId="77777777" w:rsidR="00B47B7A" w:rsidRDefault="00B47B7A" w:rsidP="00B47B7A">
      <w:r>
        <w:t xml:space="preserve">    User-&gt;&gt;Server: Connect to https://example.com</w:t>
      </w:r>
    </w:p>
    <w:p w14:paraId="2B75968B" w14:textId="77777777" w:rsidR="00B47B7A" w:rsidRDefault="00B47B7A" w:rsidP="00B47B7A">
      <w:r>
        <w:t xml:space="preserve">    Server--&gt;&gt;User: Sends certificate with public key</w:t>
      </w:r>
    </w:p>
    <w:p w14:paraId="591D0D17" w14:textId="77777777" w:rsidR="00B47B7A" w:rsidRDefault="00B47B7A" w:rsidP="00B47B7A">
      <w:r>
        <w:t xml:space="preserve">    User-&gt;&gt;OS: Check certificate signature chain</w:t>
      </w:r>
    </w:p>
    <w:p w14:paraId="4A8C06D8" w14:textId="77777777" w:rsidR="00B47B7A" w:rsidRDefault="00B47B7A" w:rsidP="00B47B7A">
      <w:r>
        <w:t xml:space="preserve">    OS--&gt;&gt;User: Verify CA is trusted</w:t>
      </w:r>
    </w:p>
    <w:p w14:paraId="78EF5DFD" w14:textId="77777777" w:rsidR="00B47B7A" w:rsidRDefault="00B47B7A" w:rsidP="00B47B7A">
      <w:r>
        <w:t xml:space="preserve">    User-&gt;&gt;Server: Generate shared session key and encrypt it</w:t>
      </w:r>
    </w:p>
    <w:p w14:paraId="11F5A4BB" w14:textId="77777777" w:rsidR="00B47B7A" w:rsidRDefault="00B47B7A" w:rsidP="00B47B7A">
      <w:r>
        <w:t xml:space="preserve">    Server--&gt;&gt;User: Secure encrypted session begins</w:t>
      </w:r>
    </w:p>
    <w:p w14:paraId="17BD4A1E" w14:textId="77777777" w:rsidR="00B47B7A" w:rsidRDefault="00B47B7A" w:rsidP="00B47B7A">
      <w:r>
        <w:t>```</w:t>
      </w:r>
    </w:p>
    <w:p w14:paraId="53D10C81" w14:textId="77777777" w:rsidR="00B47B7A" w:rsidRDefault="00B47B7A" w:rsidP="00B47B7A"/>
    <w:p w14:paraId="15D9A621" w14:textId="77777777" w:rsidR="00B47B7A" w:rsidRDefault="00B47B7A" w:rsidP="00B47B7A">
      <w:r>
        <w:t>### Step-by-step</w:t>
      </w:r>
    </w:p>
    <w:p w14:paraId="59C6FDBA" w14:textId="77777777" w:rsidR="00B47B7A" w:rsidRDefault="00B47B7A" w:rsidP="00B47B7A"/>
    <w:p w14:paraId="4200BC2F" w14:textId="77777777" w:rsidR="00B47B7A" w:rsidRDefault="00B47B7A" w:rsidP="00B47B7A">
      <w:r>
        <w:t>1. The browser connects to the server.</w:t>
      </w:r>
    </w:p>
    <w:p w14:paraId="31403B54" w14:textId="77777777" w:rsidR="00B47B7A" w:rsidRDefault="00B47B7A" w:rsidP="00B47B7A">
      <w:r>
        <w:t>2. The server sends its certificate.</w:t>
      </w:r>
    </w:p>
    <w:p w14:paraId="0830E0B5" w14:textId="77777777" w:rsidR="00B47B7A" w:rsidRDefault="00B47B7A" w:rsidP="00B47B7A">
      <w:r>
        <w:t>3. The browser checks whether the certificate is valid.</w:t>
      </w:r>
    </w:p>
    <w:p w14:paraId="56293567" w14:textId="77777777" w:rsidR="00B47B7A" w:rsidRDefault="00B47B7A" w:rsidP="00B47B7A">
      <w:r>
        <w:t>4. It verifies the certificate chain back to a trusted root CA in its trust store.</w:t>
      </w:r>
    </w:p>
    <w:p w14:paraId="05F28C5C" w14:textId="77777777" w:rsidR="00B47B7A" w:rsidRDefault="00B47B7A" w:rsidP="00B47B7A">
      <w:r>
        <w:t>5. If valid, the browser trusts the server’s public key.</w:t>
      </w:r>
    </w:p>
    <w:p w14:paraId="44FF5407" w14:textId="77777777" w:rsidR="00B47B7A" w:rsidRDefault="00B47B7A" w:rsidP="00B47B7A">
      <w:r>
        <w:t>6. A secure session key is established, and further traffic is encrypted.</w:t>
      </w:r>
    </w:p>
    <w:p w14:paraId="124769A3" w14:textId="77777777" w:rsidR="00B47B7A" w:rsidRDefault="00B47B7A" w:rsidP="00B47B7A"/>
    <w:p w14:paraId="58AC4491" w14:textId="77777777" w:rsidR="00B47B7A" w:rsidRDefault="00B47B7A" w:rsidP="00B47B7A">
      <w:r>
        <w:t>## Certificate chain</w:t>
      </w:r>
    </w:p>
    <w:p w14:paraId="63CF4AE9" w14:textId="77777777" w:rsidR="00B47B7A" w:rsidRDefault="00B47B7A" w:rsidP="00B47B7A"/>
    <w:p w14:paraId="2279BD7D" w14:textId="77777777" w:rsidR="00B47B7A" w:rsidRDefault="00B47B7A" w:rsidP="00B47B7A">
      <w:r>
        <w:t>Usually, the server certificate is not signed directly by the root CA. Instead, there is often a chain:</w:t>
      </w:r>
    </w:p>
    <w:p w14:paraId="33672D04" w14:textId="77777777" w:rsidR="00B47B7A" w:rsidRDefault="00B47B7A" w:rsidP="00B47B7A"/>
    <w:p w14:paraId="1836CCAB" w14:textId="77777777" w:rsidR="00B47B7A" w:rsidRDefault="00B47B7A" w:rsidP="00B47B7A">
      <w:r>
        <w:t>- **Leaf certificate**, the site’s certificate</w:t>
      </w:r>
    </w:p>
    <w:p w14:paraId="09568A46" w14:textId="77777777" w:rsidR="00B47B7A" w:rsidRDefault="00B47B7A" w:rsidP="00B47B7A">
      <w:r>
        <w:t>- **Intermediate CA certificate**</w:t>
      </w:r>
    </w:p>
    <w:p w14:paraId="58036436" w14:textId="77777777" w:rsidR="00B47B7A" w:rsidRDefault="00B47B7A" w:rsidP="00B47B7A">
      <w:r>
        <w:t>- **Root CA certificate**</w:t>
      </w:r>
    </w:p>
    <w:p w14:paraId="15286215" w14:textId="77777777" w:rsidR="00B47B7A" w:rsidRDefault="00B47B7A" w:rsidP="00B47B7A"/>
    <w:p w14:paraId="494779C6" w14:textId="77777777" w:rsidR="00B47B7A" w:rsidRDefault="00B47B7A" w:rsidP="00B47B7A">
      <w:r>
        <w:t>Browsers trust root CAs because they are preinstalled in the operating system or browser trust store. The server sends the leaf cert and intermediate certs, and the browser uses them to build a chain up to a trusted root.</w:t>
      </w:r>
    </w:p>
    <w:p w14:paraId="561778F8" w14:textId="77777777" w:rsidR="00B47B7A" w:rsidRDefault="00B47B7A" w:rsidP="00B47B7A"/>
    <w:p w14:paraId="5D88AC57" w14:textId="77777777" w:rsidR="00B47B7A" w:rsidRDefault="00B47B7A" w:rsidP="00B47B7A">
      <w:r>
        <w:lastRenderedPageBreak/>
        <w:t>This setup is important because root CA private keys are kept highly protected, often offline.</w:t>
      </w:r>
    </w:p>
    <w:p w14:paraId="5F48752C" w14:textId="77777777" w:rsidR="00B47B7A" w:rsidRDefault="00B47B7A" w:rsidP="00B47B7A"/>
    <w:p w14:paraId="79C40494" w14:textId="77777777" w:rsidR="00B47B7A" w:rsidRDefault="00B47B7A" w:rsidP="00B47B7A">
      <w:r>
        <w:t>## Why not sign everything with the root CA directly?</w:t>
      </w:r>
    </w:p>
    <w:p w14:paraId="6FF09BAC" w14:textId="77777777" w:rsidR="00B47B7A" w:rsidRDefault="00B47B7A" w:rsidP="00B47B7A"/>
    <w:p w14:paraId="7C9103B3" w14:textId="77777777" w:rsidR="00B47B7A" w:rsidRDefault="00B47B7A" w:rsidP="00B47B7A">
      <w:r>
        <w:t>Because root CA keys are extremely sensitive. If a root key is exposed, the damage is huge. By using intermediate CAs, the root can stay offline and issue certificates only occasionally. If an intermediate CA is compromised, it can be revoked without destroying the whole trust ecosystem.</w:t>
      </w:r>
    </w:p>
    <w:p w14:paraId="6247F1B9" w14:textId="77777777" w:rsidR="00B47B7A" w:rsidRDefault="00B47B7A" w:rsidP="00B47B7A"/>
    <w:p w14:paraId="7D111E3F" w14:textId="77777777" w:rsidR="00B47B7A" w:rsidRDefault="00B47B7A" w:rsidP="00B47B7A">
      <w:r>
        <w:t>## How browsers validate a certificate</w:t>
      </w:r>
    </w:p>
    <w:p w14:paraId="14C24123" w14:textId="77777777" w:rsidR="00B47B7A" w:rsidRDefault="00B47B7A" w:rsidP="00B47B7A"/>
    <w:p w14:paraId="7B49A511" w14:textId="77777777" w:rsidR="00B47B7A" w:rsidRDefault="00B47B7A" w:rsidP="00B47B7A">
      <w:r>
        <w:t>Browsers typically check:</w:t>
      </w:r>
    </w:p>
    <w:p w14:paraId="534E76B5" w14:textId="77777777" w:rsidR="00B47B7A" w:rsidRDefault="00B47B7A" w:rsidP="00B47B7A"/>
    <w:p w14:paraId="042CEF93" w14:textId="77777777" w:rsidR="00B47B7A" w:rsidRDefault="00B47B7A" w:rsidP="00B47B7A">
      <w:r>
        <w:t>- The domain name matches the certificate, for example `example.com`</w:t>
      </w:r>
    </w:p>
    <w:p w14:paraId="4AEF8A82" w14:textId="77777777" w:rsidR="00B47B7A" w:rsidRDefault="00B47B7A" w:rsidP="00B47B7A">
      <w:r>
        <w:t>- The certificate is within its validity period</w:t>
      </w:r>
    </w:p>
    <w:p w14:paraId="62A1683A" w14:textId="77777777" w:rsidR="00B47B7A" w:rsidRDefault="00B47B7A" w:rsidP="00B47B7A">
      <w:r>
        <w:t>- The signature is valid</w:t>
      </w:r>
    </w:p>
    <w:p w14:paraId="65287274" w14:textId="77777777" w:rsidR="00B47B7A" w:rsidRDefault="00B47B7A" w:rsidP="00B47B7A">
      <w:r>
        <w:t>- The chain leads to a trusted root CA</w:t>
      </w:r>
    </w:p>
    <w:p w14:paraId="5BBBAFDE" w14:textId="77777777" w:rsidR="00B47B7A" w:rsidRDefault="00B47B7A" w:rsidP="00B47B7A">
      <w:r>
        <w:t>- The certificate has not been revoked, if revocation checking is available</w:t>
      </w:r>
    </w:p>
    <w:p w14:paraId="4A56CEC9" w14:textId="77777777" w:rsidR="00B47B7A" w:rsidRDefault="00B47B7A" w:rsidP="00B47B7A"/>
    <w:p w14:paraId="7F47C783" w14:textId="77777777" w:rsidR="00B47B7A" w:rsidRDefault="00B47B7A" w:rsidP="00B47B7A">
      <w:r>
        <w:t>If any of these checks fail, the browser shows a warning.</w:t>
      </w:r>
    </w:p>
    <w:p w14:paraId="7FBDEC44" w14:textId="77777777" w:rsidR="00B47B7A" w:rsidRDefault="00B47B7A" w:rsidP="00B47B7A"/>
    <w:p w14:paraId="644F9772" w14:textId="77777777" w:rsidR="00823CC6" w:rsidRDefault="00823CC6" w:rsidP="00B47B7A"/>
    <w:p w14:paraId="341DDA53" w14:textId="77777777" w:rsidR="00B47B7A" w:rsidRDefault="00B47B7A" w:rsidP="00B47B7A">
      <w:r>
        <w:lastRenderedPageBreak/>
        <w:t>## Private key vs public key</w:t>
      </w:r>
    </w:p>
    <w:p w14:paraId="784D7219" w14:textId="77777777" w:rsidR="00B47B7A" w:rsidRDefault="00B47B7A" w:rsidP="00B47B7A"/>
    <w:p w14:paraId="4E1F2204" w14:textId="77777777" w:rsidR="00B47B7A" w:rsidRDefault="00B47B7A" w:rsidP="00B47B7A">
      <w:r>
        <w:t>This distinction is crucial:</w:t>
      </w:r>
    </w:p>
    <w:p w14:paraId="1B68D3E3" w14:textId="77777777" w:rsidR="00B47B7A" w:rsidRDefault="00B47B7A" w:rsidP="00B47B7A"/>
    <w:p w14:paraId="1F957C8A" w14:textId="77777777" w:rsidR="00B47B7A" w:rsidRDefault="00B47B7A" w:rsidP="00B47B7A">
      <w:r>
        <w:t>- **Public key**: shared with everyone, included in the certificate</w:t>
      </w:r>
    </w:p>
    <w:p w14:paraId="44D78224" w14:textId="77777777" w:rsidR="00B47B7A" w:rsidRDefault="00B47B7A" w:rsidP="00B47B7A">
      <w:r>
        <w:t>- **Private key**: kept secret on the server</w:t>
      </w:r>
    </w:p>
    <w:p w14:paraId="1AA867E9" w14:textId="77777777" w:rsidR="00B47B7A" w:rsidRDefault="00B47B7A" w:rsidP="00B47B7A"/>
    <w:p w14:paraId="49A71E66" w14:textId="77777777" w:rsidR="00B47B7A" w:rsidRDefault="00B47B7A" w:rsidP="00B47B7A">
      <w:r>
        <w:t>The private key is used to prove ownership and to help establish secure communication. If someone steals the private key, they can impersonate the server.</w:t>
      </w:r>
    </w:p>
    <w:p w14:paraId="2B461735" w14:textId="77777777" w:rsidR="00B47B7A" w:rsidRDefault="00B47B7A" w:rsidP="00B47B7A"/>
    <w:p w14:paraId="3AF5122A" w14:textId="77777777" w:rsidR="00B47B7A" w:rsidRDefault="00B47B7A" w:rsidP="00B47B7A">
      <w:r>
        <w:t>## Simple analogy</w:t>
      </w:r>
    </w:p>
    <w:p w14:paraId="66C69ACA" w14:textId="77777777" w:rsidR="00B47B7A" w:rsidRDefault="00B47B7A" w:rsidP="00B47B7A"/>
    <w:p w14:paraId="6C2D26CC" w14:textId="77777777" w:rsidR="00B47B7A" w:rsidRDefault="00B47B7A" w:rsidP="00B47B7A">
      <w:r>
        <w:t>Think of it like this:</w:t>
      </w:r>
    </w:p>
    <w:p w14:paraId="1B366423" w14:textId="77777777" w:rsidR="00B47B7A" w:rsidRDefault="00B47B7A" w:rsidP="00B47B7A"/>
    <w:p w14:paraId="10AC484B" w14:textId="77777777" w:rsidR="00B47B7A" w:rsidRDefault="00B47B7A" w:rsidP="00B47B7A">
      <w:r>
        <w:t>- Your website’s **public key** is like a lock that anyone can see.</w:t>
      </w:r>
    </w:p>
    <w:p w14:paraId="3C5E13DA" w14:textId="77777777" w:rsidR="00B47B7A" w:rsidRDefault="00B47B7A" w:rsidP="00B47B7A">
      <w:r>
        <w:t>- The **private key** is the only key that opens that lock.</w:t>
      </w:r>
    </w:p>
    <w:p w14:paraId="002C6B4A" w14:textId="77777777" w:rsidR="00B47B7A" w:rsidRDefault="00B47B7A" w:rsidP="00B47B7A">
      <w:r>
        <w:t>- The **certificate** is the government-issued ID that says, “This lock belongs to this website.”</w:t>
      </w:r>
    </w:p>
    <w:p w14:paraId="431CA83C" w14:textId="77777777" w:rsidR="00B47B7A" w:rsidRDefault="00B47B7A" w:rsidP="00B47B7A">
      <w:r>
        <w:t>- The **CA** is the authority that issues and signs that ID.</w:t>
      </w:r>
    </w:p>
    <w:p w14:paraId="3D6EE209" w14:textId="77777777" w:rsidR="00B47B7A" w:rsidRDefault="00B47B7A" w:rsidP="00B47B7A"/>
    <w:p w14:paraId="61E24C22" w14:textId="77777777" w:rsidR="00B47B7A" w:rsidRDefault="00B47B7A" w:rsidP="00B47B7A">
      <w:r>
        <w:t>## What happens if a certificate is expired or invalid</w:t>
      </w:r>
    </w:p>
    <w:p w14:paraId="418F9E86" w14:textId="77777777" w:rsidR="00B47B7A" w:rsidRDefault="00B47B7A" w:rsidP="00B47B7A"/>
    <w:p w14:paraId="3DC16348" w14:textId="77777777" w:rsidR="00B47B7A" w:rsidRDefault="00B47B7A" w:rsidP="00B47B7A">
      <w:r>
        <w:lastRenderedPageBreak/>
        <w:t>Then the browser cannot trust it. You may still be able to connect in some cases, but the browser will warn you that the site may be unsafe.</w:t>
      </w:r>
    </w:p>
    <w:p w14:paraId="3F0A8A83" w14:textId="77777777" w:rsidR="00B47B7A" w:rsidRDefault="00B47B7A" w:rsidP="00B47B7A"/>
    <w:p w14:paraId="127096C3" w14:textId="77777777" w:rsidR="00B47B7A" w:rsidRDefault="00B47B7A" w:rsidP="00B47B7A">
      <w:r>
        <w:t>## In one sentence</w:t>
      </w:r>
    </w:p>
    <w:p w14:paraId="04548226" w14:textId="77777777" w:rsidR="00B47B7A" w:rsidRDefault="00B47B7A" w:rsidP="00B47B7A"/>
    <w:p w14:paraId="39118DF9" w14:textId="77777777" w:rsidR="00B47B7A" w:rsidRDefault="00B47B7A" w:rsidP="00B47B7A">
      <w:r>
        <w:t>Certificates prove ownership of a public key, and CAs are trusted entities that sign those certificates so browsers can verify they are talking to the right server.</w:t>
      </w:r>
    </w:p>
    <w:p w14:paraId="71805CB3" w14:textId="77777777" w:rsidR="00B47B7A" w:rsidRDefault="00B47B7A" w:rsidP="00B47B7A"/>
    <w:p w14:paraId="647137A9" w14:textId="77777777" w:rsidR="00B47B7A" w:rsidRDefault="00B47B7A" w:rsidP="00B47B7A">
      <w:r>
        <w:t>If you want, I can also explain:</w:t>
      </w:r>
    </w:p>
    <w:p w14:paraId="66713951" w14:textId="77777777" w:rsidR="00B47B7A" w:rsidRDefault="00B47B7A" w:rsidP="00B47B7A">
      <w:r>
        <w:t>- **TLS handshake step by step**</w:t>
      </w:r>
    </w:p>
    <w:p w14:paraId="20B0B9FC" w14:textId="77777777" w:rsidR="00B47B7A" w:rsidRDefault="00B47B7A" w:rsidP="00B47B7A">
      <w:r>
        <w:t>- **Root CA vs intermediate CA**</w:t>
      </w:r>
    </w:p>
    <w:p w14:paraId="36DBBF0E" w14:textId="77777777" w:rsidR="00B47B7A" w:rsidRDefault="00B47B7A" w:rsidP="00B47B7A">
      <w:r>
        <w:t>- **How public key encryption and symmetric encryption work together**</w:t>
      </w:r>
    </w:p>
    <w:p w14:paraId="70203594" w14:textId="273D5301" w:rsidR="00B47B7A" w:rsidRDefault="00B47B7A" w:rsidP="00B47B7A">
      <w:r>
        <w:t>- **How certificate pinning works**</w:t>
      </w:r>
    </w:p>
    <w:p w14:paraId="0699E551" w14:textId="77777777" w:rsidR="00B47B7A" w:rsidRDefault="00B47B7A" w:rsidP="004D6622"/>
    <w:p w14:paraId="22832092" w14:textId="77777777" w:rsidR="00C262BB" w:rsidRDefault="00C262BB" w:rsidP="004D6622"/>
    <w:p w14:paraId="63BA7567" w14:textId="77777777" w:rsidR="00C262BB" w:rsidRDefault="00C262BB" w:rsidP="004D6622"/>
    <w:p w14:paraId="6B4FD13C" w14:textId="77777777" w:rsidR="00C262BB" w:rsidRDefault="00C262BB" w:rsidP="004D6622"/>
    <w:p w14:paraId="5431E230" w14:textId="77777777" w:rsidR="00C262BB" w:rsidRDefault="00C262BB" w:rsidP="004D6622"/>
    <w:p w14:paraId="79D79183" w14:textId="77777777" w:rsidR="00C262BB" w:rsidRDefault="00C262BB" w:rsidP="004D6622"/>
    <w:p w14:paraId="6AB27871" w14:textId="77777777" w:rsidR="00FB0251" w:rsidRDefault="00FB0251" w:rsidP="004D6622"/>
    <w:p w14:paraId="4AD82EE9" w14:textId="73A2D546" w:rsidR="00C262BB" w:rsidRDefault="00C262BB" w:rsidP="00F72CE5">
      <w:pPr>
        <w:pStyle w:val="Heading1"/>
        <w:numPr>
          <w:ilvl w:val="0"/>
          <w:numId w:val="13"/>
        </w:numPr>
        <w:jc w:val="center"/>
      </w:pPr>
      <w:bookmarkStart w:id="48" w:name="_Toc234595956"/>
      <w:r>
        <w:lastRenderedPageBreak/>
        <w:t>Mutual TLS</w:t>
      </w:r>
      <w:bookmarkEnd w:id="48"/>
    </w:p>
    <w:p w14:paraId="4744A4AD" w14:textId="77777777" w:rsidR="00C262BB" w:rsidRDefault="00C262BB" w:rsidP="00C262BB"/>
    <w:p w14:paraId="3A4B5559" w14:textId="77777777" w:rsidR="00133087" w:rsidRDefault="00133087" w:rsidP="00133087">
      <w:r>
        <w:t>Mutual TLS, or **mTLS**, is a version of TLS where **both sides authenticate each other**.</w:t>
      </w:r>
    </w:p>
    <w:p w14:paraId="7715FDD6" w14:textId="77777777" w:rsidR="00133087" w:rsidRDefault="00133087" w:rsidP="00133087"/>
    <w:p w14:paraId="21B7F806" w14:textId="77777777" w:rsidR="00133087" w:rsidRDefault="00133087" w:rsidP="00133087">
      <w:r>
        <w:t>In normal TLS:</w:t>
      </w:r>
    </w:p>
    <w:p w14:paraId="29B2CCA2" w14:textId="77777777" w:rsidR="00133087" w:rsidRDefault="00133087" w:rsidP="00133087">
      <w:r>
        <w:t>- the client verifies the server’s certificate</w:t>
      </w:r>
    </w:p>
    <w:p w14:paraId="4B611D25" w14:textId="77777777" w:rsidR="00133087" w:rsidRDefault="00133087" w:rsidP="00133087">
      <w:r>
        <w:t>- the server proves its identity to the client</w:t>
      </w:r>
    </w:p>
    <w:p w14:paraId="67A7FA6B" w14:textId="77777777" w:rsidR="00133087" w:rsidRDefault="00133087" w:rsidP="00133087"/>
    <w:p w14:paraId="323EBCE1" w14:textId="77777777" w:rsidR="00133087" w:rsidRDefault="00133087" w:rsidP="00133087">
      <w:r>
        <w:t>In mutual TLS:</w:t>
      </w:r>
    </w:p>
    <w:p w14:paraId="2BE0CDB2" w14:textId="77777777" w:rsidR="00133087" w:rsidRDefault="00133087" w:rsidP="00133087">
      <w:r>
        <w:t>- the client also presents a certificate</w:t>
      </w:r>
    </w:p>
    <w:p w14:paraId="6A3FE3DA" w14:textId="77777777" w:rsidR="00133087" w:rsidRDefault="00133087" w:rsidP="00133087">
      <w:r>
        <w:t>- the server verifies the client’s certificate too</w:t>
      </w:r>
    </w:p>
    <w:p w14:paraId="30151942" w14:textId="77777777" w:rsidR="00133087" w:rsidRDefault="00133087" w:rsidP="00133087"/>
    <w:p w14:paraId="3476C481" w14:textId="77777777" w:rsidR="00133087" w:rsidRDefault="00133087" w:rsidP="00133087">
      <w:r>
        <w:t>So mTLS gives you **server authentication plus client authentication** at the transport layer.</w:t>
      </w:r>
    </w:p>
    <w:p w14:paraId="4B5D664C" w14:textId="77777777" w:rsidR="00133087" w:rsidRDefault="00133087" w:rsidP="00133087"/>
    <w:p w14:paraId="592A5EDB" w14:textId="77777777" w:rsidR="00133087" w:rsidRDefault="00133087" w:rsidP="00133087">
      <w:r>
        <w:t>## Why it matters</w:t>
      </w:r>
    </w:p>
    <w:p w14:paraId="4985CAF4" w14:textId="77777777" w:rsidR="00133087" w:rsidRDefault="00133087" w:rsidP="00133087"/>
    <w:p w14:paraId="2CC7D2DA" w14:textId="77777777" w:rsidR="00133087" w:rsidRDefault="00133087" w:rsidP="00133087">
      <w:r>
        <w:t>Regular TLS proves, “I am really talking to the right server.”</w:t>
      </w:r>
    </w:p>
    <w:p w14:paraId="08F0B15E" w14:textId="77777777" w:rsidR="00133087" w:rsidRDefault="00133087" w:rsidP="00133087"/>
    <w:p w14:paraId="14D11128" w14:textId="77777777" w:rsidR="00133087" w:rsidRDefault="00133087" w:rsidP="00133087">
      <w:r>
        <w:t>mTLS proves, “The server is real, and the client is also a trusted party.”</w:t>
      </w:r>
    </w:p>
    <w:p w14:paraId="338BF33D" w14:textId="77777777" w:rsidR="00133087" w:rsidRDefault="00133087" w:rsidP="00133087"/>
    <w:p w14:paraId="1AFF3E7C" w14:textId="77777777" w:rsidR="00133087" w:rsidRDefault="00133087" w:rsidP="00133087">
      <w:r>
        <w:t>That makes mTLS especially useful for:</w:t>
      </w:r>
    </w:p>
    <w:p w14:paraId="4D0CCDEC" w14:textId="77777777" w:rsidR="00133087" w:rsidRDefault="00133087" w:rsidP="00133087">
      <w:r>
        <w:lastRenderedPageBreak/>
        <w:t>- service-to-service communication</w:t>
      </w:r>
    </w:p>
    <w:p w14:paraId="7F44BD62" w14:textId="77777777" w:rsidR="00133087" w:rsidRDefault="00133087" w:rsidP="00133087">
      <w:r>
        <w:t>- zero-trust architectures</w:t>
      </w:r>
    </w:p>
    <w:p w14:paraId="0B2252F7" w14:textId="77777777" w:rsidR="00133087" w:rsidRDefault="00133087" w:rsidP="00133087">
      <w:r>
        <w:t>- internal APIs</w:t>
      </w:r>
    </w:p>
    <w:p w14:paraId="3ED572AC" w14:textId="77777777" w:rsidR="00133087" w:rsidRDefault="00133087" w:rsidP="00133087">
      <w:r>
        <w:t>- microservices</w:t>
      </w:r>
    </w:p>
    <w:p w14:paraId="1D9CF904" w14:textId="77777777" w:rsidR="00133087" w:rsidRDefault="00133087" w:rsidP="00133087">
      <w:r>
        <w:t>- partner integrations</w:t>
      </w:r>
    </w:p>
    <w:p w14:paraId="2A09E1B3" w14:textId="77777777" w:rsidR="00133087" w:rsidRDefault="00133087" w:rsidP="00133087">
      <w:r>
        <w:t>- high-security environments</w:t>
      </w:r>
    </w:p>
    <w:p w14:paraId="5824624C" w14:textId="77777777" w:rsidR="00133087" w:rsidRDefault="00133087" w:rsidP="00133087"/>
    <w:p w14:paraId="06DBE863" w14:textId="77777777" w:rsidR="00133087" w:rsidRDefault="00133087" w:rsidP="00133087">
      <w:r>
        <w:t>## Basic TLS vs mTLS</w:t>
      </w:r>
    </w:p>
    <w:p w14:paraId="3D6ECB39" w14:textId="77777777" w:rsidR="00133087" w:rsidRDefault="00133087" w:rsidP="00133087"/>
    <w:p w14:paraId="5E771875" w14:textId="77777777" w:rsidR="00133087" w:rsidRDefault="00133087" w:rsidP="00133087">
      <w:r>
        <w:t>### Regular TLS</w:t>
      </w:r>
    </w:p>
    <w:p w14:paraId="19F216AD" w14:textId="77777777" w:rsidR="00133087" w:rsidRDefault="00133087" w:rsidP="00133087">
      <w:r>
        <w:t>- Client connects to server</w:t>
      </w:r>
    </w:p>
    <w:p w14:paraId="775C99F9" w14:textId="77777777" w:rsidR="00133087" w:rsidRDefault="00133087" w:rsidP="00133087">
      <w:r>
        <w:t>- Server presents certificate</w:t>
      </w:r>
    </w:p>
    <w:p w14:paraId="368BEF53" w14:textId="77777777" w:rsidR="00133087" w:rsidRDefault="00133087" w:rsidP="00133087">
      <w:r>
        <w:t>- Client validates server certificate</w:t>
      </w:r>
    </w:p>
    <w:p w14:paraId="31692562" w14:textId="77777777" w:rsidR="00133087" w:rsidRDefault="00133087" w:rsidP="00133087">
      <w:r>
        <w:t>- Secure encrypted channel is established</w:t>
      </w:r>
    </w:p>
    <w:p w14:paraId="29CBFF76" w14:textId="77777777" w:rsidR="00133087" w:rsidRDefault="00133087" w:rsidP="00133087"/>
    <w:p w14:paraId="12142A10" w14:textId="77777777" w:rsidR="00133087" w:rsidRDefault="00133087" w:rsidP="00133087">
      <w:r>
        <w:t>### Mutual TLS</w:t>
      </w:r>
    </w:p>
    <w:p w14:paraId="2A9E5346" w14:textId="77777777" w:rsidR="00133087" w:rsidRDefault="00133087" w:rsidP="00133087">
      <w:r>
        <w:t>- Client connects to server</w:t>
      </w:r>
    </w:p>
    <w:p w14:paraId="16ED6565" w14:textId="77777777" w:rsidR="00133087" w:rsidRDefault="00133087" w:rsidP="00133087">
      <w:r>
        <w:t>- Server presents certificate</w:t>
      </w:r>
    </w:p>
    <w:p w14:paraId="2C5799AD" w14:textId="77777777" w:rsidR="00133087" w:rsidRDefault="00133087" w:rsidP="00133087">
      <w:r>
        <w:t>- Client validates server certificate</w:t>
      </w:r>
    </w:p>
    <w:p w14:paraId="37AF4E5A" w14:textId="77777777" w:rsidR="00133087" w:rsidRDefault="00133087" w:rsidP="00133087">
      <w:r>
        <w:t>- Client presents its own certificate</w:t>
      </w:r>
    </w:p>
    <w:p w14:paraId="5B5D97A1" w14:textId="77777777" w:rsidR="00133087" w:rsidRDefault="00133087" w:rsidP="00133087">
      <w:r>
        <w:t>- Server validates client certificate</w:t>
      </w:r>
    </w:p>
    <w:p w14:paraId="308ED986" w14:textId="77777777" w:rsidR="00133087" w:rsidRDefault="00133087" w:rsidP="00133087">
      <w:r>
        <w:t>- Secure encrypted channel is established</w:t>
      </w:r>
    </w:p>
    <w:p w14:paraId="733BC1F1" w14:textId="77777777" w:rsidR="00133087" w:rsidRDefault="00133087" w:rsidP="00133087"/>
    <w:p w14:paraId="1ABBB66F" w14:textId="77777777" w:rsidR="00494FDF" w:rsidRDefault="00494FDF" w:rsidP="00133087"/>
    <w:p w14:paraId="568C39B4" w14:textId="77777777" w:rsidR="00133087" w:rsidRDefault="00133087" w:rsidP="00133087">
      <w:r>
        <w:lastRenderedPageBreak/>
        <w:t>## How the handshake works</w:t>
      </w:r>
    </w:p>
    <w:p w14:paraId="5C8E91AB" w14:textId="77777777" w:rsidR="00133087" w:rsidRDefault="00133087" w:rsidP="00133087"/>
    <w:p w14:paraId="647740CF" w14:textId="77777777" w:rsidR="00133087" w:rsidRDefault="00133087" w:rsidP="00133087">
      <w:r>
        <w:t>At a high level, the handshake is:</w:t>
      </w:r>
    </w:p>
    <w:p w14:paraId="4DFE306C" w14:textId="77777777" w:rsidR="00133087" w:rsidRDefault="00133087" w:rsidP="00133087"/>
    <w:p w14:paraId="2B94764D" w14:textId="77777777" w:rsidR="00133087" w:rsidRDefault="00133087" w:rsidP="00133087">
      <w:r>
        <w:t>1. Client starts a TLS connection.</w:t>
      </w:r>
    </w:p>
    <w:p w14:paraId="798B445B" w14:textId="77777777" w:rsidR="00133087" w:rsidRDefault="00133087" w:rsidP="00133087">
      <w:r>
        <w:t>2. Server sends its certificate.</w:t>
      </w:r>
    </w:p>
    <w:p w14:paraId="6ECA55D6" w14:textId="77777777" w:rsidR="00133087" w:rsidRDefault="00133087" w:rsidP="00133087">
      <w:r>
        <w:t>3. Client verifies the server certificate.</w:t>
      </w:r>
    </w:p>
    <w:p w14:paraId="634BD978" w14:textId="77777777" w:rsidR="00133087" w:rsidRDefault="00133087" w:rsidP="00133087">
      <w:r>
        <w:t>4. Server requests the client certificate.</w:t>
      </w:r>
    </w:p>
    <w:p w14:paraId="6FE2ABA1" w14:textId="77777777" w:rsidR="00133087" w:rsidRDefault="00133087" w:rsidP="00133087">
      <w:r>
        <w:t>5. Client sends its certificate.</w:t>
      </w:r>
    </w:p>
    <w:p w14:paraId="65DF33ED" w14:textId="77777777" w:rsidR="00133087" w:rsidRDefault="00133087" w:rsidP="00133087">
      <w:r>
        <w:t>6. Server verifies the client certificate.</w:t>
      </w:r>
    </w:p>
    <w:p w14:paraId="3ED7EF6D" w14:textId="77777777" w:rsidR="00133087" w:rsidRDefault="00133087" w:rsidP="00133087">
      <w:r>
        <w:t>7. Both sides derive shared session keys.</w:t>
      </w:r>
    </w:p>
    <w:p w14:paraId="7D090AC0" w14:textId="77777777" w:rsidR="00133087" w:rsidRDefault="00133087" w:rsidP="00133087">
      <w:r>
        <w:t>8. Encrypted communication begins.</w:t>
      </w:r>
    </w:p>
    <w:p w14:paraId="5EEE6601" w14:textId="77777777" w:rsidR="00133087" w:rsidRDefault="00133087" w:rsidP="00133087"/>
    <w:p w14:paraId="7ACC10BF" w14:textId="77777777" w:rsidR="00133087" w:rsidRDefault="00133087" w:rsidP="00133087">
      <w:r>
        <w:t>## What certificates do</w:t>
      </w:r>
    </w:p>
    <w:p w14:paraId="01AB6E2B" w14:textId="77777777" w:rsidR="00133087" w:rsidRDefault="00133087" w:rsidP="00133087"/>
    <w:p w14:paraId="28AE27FC" w14:textId="77777777" w:rsidR="00133087" w:rsidRDefault="00133087" w:rsidP="00133087">
      <w:r>
        <w:t>Certificates are digital identity documents.</w:t>
      </w:r>
    </w:p>
    <w:p w14:paraId="3C40C983" w14:textId="77777777" w:rsidR="00133087" w:rsidRDefault="00133087" w:rsidP="00133087"/>
    <w:p w14:paraId="1C7F84B4" w14:textId="77777777" w:rsidR="00133087" w:rsidRDefault="00133087" w:rsidP="00133087">
      <w:r>
        <w:t>A certificate contains:</w:t>
      </w:r>
    </w:p>
    <w:p w14:paraId="6312A642" w14:textId="77777777" w:rsidR="00133087" w:rsidRDefault="00133087" w:rsidP="00133087">
      <w:r>
        <w:t>- public key</w:t>
      </w:r>
    </w:p>
    <w:p w14:paraId="5D812D02" w14:textId="77777777" w:rsidR="00133087" w:rsidRDefault="00133087" w:rsidP="00133087">
      <w:r>
        <w:t>- identity information</w:t>
      </w:r>
    </w:p>
    <w:p w14:paraId="3FA8894E" w14:textId="77777777" w:rsidR="00133087" w:rsidRDefault="00133087" w:rsidP="00133087">
      <w:r>
        <w:t>- issuer information</w:t>
      </w:r>
    </w:p>
    <w:p w14:paraId="3FA85E89" w14:textId="77777777" w:rsidR="00133087" w:rsidRDefault="00133087" w:rsidP="00133087">
      <w:r>
        <w:t>- validity period</w:t>
      </w:r>
    </w:p>
    <w:p w14:paraId="393F8882" w14:textId="77777777" w:rsidR="00133087" w:rsidRDefault="00133087" w:rsidP="00133087">
      <w:r>
        <w:t>- digital signature from a certificate authority, or CA</w:t>
      </w:r>
    </w:p>
    <w:p w14:paraId="5564BBCA" w14:textId="77777777" w:rsidR="00133087" w:rsidRDefault="00133087" w:rsidP="00133087"/>
    <w:p w14:paraId="1485290D" w14:textId="77777777" w:rsidR="00133087" w:rsidRDefault="00133087" w:rsidP="00133087">
      <w:r>
        <w:lastRenderedPageBreak/>
        <w:t>In mTLS, both the client and server rely on trusted CAs to prove identity.</w:t>
      </w:r>
    </w:p>
    <w:p w14:paraId="53848414" w14:textId="77777777" w:rsidR="00133087" w:rsidRDefault="00133087" w:rsidP="00133087"/>
    <w:p w14:paraId="1DCBE17D" w14:textId="77777777" w:rsidR="00133087" w:rsidRDefault="00133087" w:rsidP="00133087">
      <w:r>
        <w:t>## Typical architecture</w:t>
      </w:r>
    </w:p>
    <w:p w14:paraId="3196334E" w14:textId="77777777" w:rsidR="00133087" w:rsidRDefault="00133087" w:rsidP="00133087"/>
    <w:p w14:paraId="6A3B0855" w14:textId="77777777" w:rsidR="00133087" w:rsidRDefault="00133087" w:rsidP="00133087">
      <w:r>
        <w:t>```mermaid</w:t>
      </w:r>
    </w:p>
    <w:p w14:paraId="75BB8C47" w14:textId="77777777" w:rsidR="00133087" w:rsidRDefault="00133087" w:rsidP="00133087">
      <w:r>
        <w:t>flowchart TB</w:t>
      </w:r>
    </w:p>
    <w:p w14:paraId="3701731C" w14:textId="77777777" w:rsidR="00133087" w:rsidRDefault="00133087" w:rsidP="00133087">
      <w:r>
        <w:t xml:space="preserve">    Client[Client Service] --&gt; Proxy[Ingress or Gateway]</w:t>
      </w:r>
    </w:p>
    <w:p w14:paraId="4DA9C1A1" w14:textId="77777777" w:rsidR="00133087" w:rsidRDefault="00133087" w:rsidP="00133087">
      <w:r>
        <w:t xml:space="preserve">    Proxy --&gt; Backend[Backend Service]</w:t>
      </w:r>
    </w:p>
    <w:p w14:paraId="047609C5" w14:textId="77777777" w:rsidR="00133087" w:rsidRDefault="00133087" w:rsidP="00133087">
      <w:r>
        <w:t xml:space="preserve">    CA[(Certificate Authority)] --&gt; Client</w:t>
      </w:r>
    </w:p>
    <w:p w14:paraId="3F617A99" w14:textId="77777777" w:rsidR="00133087" w:rsidRDefault="00133087" w:rsidP="00133087">
      <w:r>
        <w:t xml:space="preserve">    CA --&gt; Backend</w:t>
      </w:r>
    </w:p>
    <w:p w14:paraId="19A9039F" w14:textId="77777777" w:rsidR="00133087" w:rsidRDefault="00133087" w:rsidP="00133087">
      <w:r>
        <w:t xml:space="preserve">    CA --&gt; Proxy</w:t>
      </w:r>
    </w:p>
    <w:p w14:paraId="03FC9B8B" w14:textId="77777777" w:rsidR="00133087" w:rsidRDefault="00133087" w:rsidP="00133087"/>
    <w:p w14:paraId="0CE7E07E" w14:textId="77777777" w:rsidR="00133087" w:rsidRDefault="00133087" w:rsidP="00133087">
      <w:r>
        <w:t xml:space="preserve">    style Client fill:#00ceff,stroke:#000000,stroke-width:2px,color:#000000</w:t>
      </w:r>
    </w:p>
    <w:p w14:paraId="369BEFB5" w14:textId="77777777" w:rsidR="00133087" w:rsidRDefault="00133087" w:rsidP="00133087">
      <w:r>
        <w:t xml:space="preserve">    style Proxy fill:#69db7c,stroke:#000000,stroke-width:2px,color:#000000</w:t>
      </w:r>
    </w:p>
    <w:p w14:paraId="1747B37F" w14:textId="77777777" w:rsidR="00133087" w:rsidRDefault="00133087" w:rsidP="00133087">
      <w:r>
        <w:t xml:space="preserve">    style Backend fill:#ffd43b,stroke:#000000,stroke-width:2px,color:#000000</w:t>
      </w:r>
    </w:p>
    <w:p w14:paraId="34BDC037" w14:textId="77777777" w:rsidR="00133087" w:rsidRDefault="00133087" w:rsidP="00133087">
      <w:r>
        <w:t xml:space="preserve">    style CA fill:#69db7c,stroke:#000000,stroke-width:2px,color:#000000</w:t>
      </w:r>
    </w:p>
    <w:p w14:paraId="6E83D6D8" w14:textId="77777777" w:rsidR="00133087" w:rsidRDefault="00133087" w:rsidP="00133087">
      <w:r>
        <w:t>```</w:t>
      </w:r>
    </w:p>
    <w:p w14:paraId="52D606A4" w14:textId="77777777" w:rsidR="00133087" w:rsidRDefault="00133087" w:rsidP="00133087"/>
    <w:p w14:paraId="77C9AA40" w14:textId="77777777" w:rsidR="00133087" w:rsidRDefault="00133087" w:rsidP="00133087">
      <w:r>
        <w:t>## Where mTLS is used</w:t>
      </w:r>
    </w:p>
    <w:p w14:paraId="0E954FF1" w14:textId="77777777" w:rsidR="00133087" w:rsidRDefault="00133087" w:rsidP="00133087"/>
    <w:p w14:paraId="1128793D" w14:textId="77777777" w:rsidR="00133087" w:rsidRDefault="00133087" w:rsidP="00133087">
      <w:r>
        <w:lastRenderedPageBreak/>
        <w:t>### Microservices</w:t>
      </w:r>
    </w:p>
    <w:p w14:paraId="58BFE4D6" w14:textId="77777777" w:rsidR="00133087" w:rsidRDefault="00133087" w:rsidP="00133087">
      <w:r>
        <w:t>Service A talks to Service B and both verify each other.</w:t>
      </w:r>
    </w:p>
    <w:p w14:paraId="54BAD11D" w14:textId="77777777" w:rsidR="00133087" w:rsidRDefault="00133087" w:rsidP="00133087"/>
    <w:p w14:paraId="1DF52A8A" w14:textId="77777777" w:rsidR="00133087" w:rsidRDefault="00133087" w:rsidP="00133087">
      <w:r>
        <w:t>### API gateways</w:t>
      </w:r>
    </w:p>
    <w:p w14:paraId="616DC447" w14:textId="77777777" w:rsidR="00133087" w:rsidRDefault="00133087" w:rsidP="00133087">
      <w:r>
        <w:t>The gateway authenticates the client using a certificate before allowing access.</w:t>
      </w:r>
    </w:p>
    <w:p w14:paraId="4B0FB0F5" w14:textId="77777777" w:rsidR="00133087" w:rsidRDefault="00133087" w:rsidP="00133087"/>
    <w:p w14:paraId="340486B0" w14:textId="77777777" w:rsidR="00133087" w:rsidRDefault="00133087" w:rsidP="00133087">
      <w:r>
        <w:t>### Internal zero-trust networks</w:t>
      </w:r>
    </w:p>
    <w:p w14:paraId="2CAFE60E" w14:textId="77777777" w:rsidR="00133087" w:rsidRDefault="00133087" w:rsidP="00133087">
      <w:r>
        <w:t>Every service must prove identity, even inside the network.</w:t>
      </w:r>
    </w:p>
    <w:p w14:paraId="731971F0" w14:textId="77777777" w:rsidR="00133087" w:rsidRDefault="00133087" w:rsidP="00133087"/>
    <w:p w14:paraId="3234EFA3" w14:textId="77777777" w:rsidR="00133087" w:rsidRDefault="00133087" w:rsidP="00133087">
      <w:r>
        <w:t>### B2B integrations</w:t>
      </w:r>
    </w:p>
    <w:p w14:paraId="33DA05F9" w14:textId="77777777" w:rsidR="00133087" w:rsidRDefault="00133087" w:rsidP="00133087">
      <w:r>
        <w:t>A company may require certificate-based authentication from partners.</w:t>
      </w:r>
    </w:p>
    <w:p w14:paraId="4E23FF6B" w14:textId="77777777" w:rsidR="00133087" w:rsidRDefault="00133087" w:rsidP="00133087"/>
    <w:p w14:paraId="560A7D2B" w14:textId="77777777" w:rsidR="00133087" w:rsidRDefault="00133087" w:rsidP="00133087">
      <w:r>
        <w:t>### Finance and healthcare</w:t>
      </w:r>
    </w:p>
    <w:p w14:paraId="6B70B788" w14:textId="77777777" w:rsidR="00133087" w:rsidRDefault="00133087" w:rsidP="00133087">
      <w:r>
        <w:t>These environments often need stronger identity guarantees.</w:t>
      </w:r>
    </w:p>
    <w:p w14:paraId="5E3DBF3C" w14:textId="77777777" w:rsidR="00133087" w:rsidRDefault="00133087" w:rsidP="00133087"/>
    <w:p w14:paraId="01DE511E" w14:textId="77777777" w:rsidR="00133087" w:rsidRDefault="00133087" w:rsidP="00133087">
      <w:r>
        <w:t>## Advantages of mTLS</w:t>
      </w:r>
    </w:p>
    <w:p w14:paraId="48DAAA17" w14:textId="77777777" w:rsidR="00133087" w:rsidRDefault="00133087" w:rsidP="00133087"/>
    <w:p w14:paraId="07BC050F" w14:textId="77777777" w:rsidR="00133087" w:rsidRDefault="00133087" w:rsidP="00133087">
      <w:r>
        <w:t>### Strong authentication</w:t>
      </w:r>
    </w:p>
    <w:p w14:paraId="531ACC9E" w14:textId="77777777" w:rsidR="00133087" w:rsidRDefault="00133087" w:rsidP="00133087">
      <w:r>
        <w:t>Both sides know who they are talking to.</w:t>
      </w:r>
    </w:p>
    <w:p w14:paraId="46289DC5" w14:textId="77777777" w:rsidR="00133087" w:rsidRDefault="00133087" w:rsidP="00133087"/>
    <w:p w14:paraId="1F395646" w14:textId="77777777" w:rsidR="00133087" w:rsidRDefault="00133087" w:rsidP="00133087">
      <w:r>
        <w:t>### Better security</w:t>
      </w:r>
    </w:p>
    <w:p w14:paraId="75AF8EBF" w14:textId="77777777" w:rsidR="00133087" w:rsidRDefault="00133087" w:rsidP="00133087">
      <w:r>
        <w:t>It is harder for unauthorized clients to connect.</w:t>
      </w:r>
    </w:p>
    <w:p w14:paraId="6B0434FD" w14:textId="77777777" w:rsidR="00133087" w:rsidRDefault="00133087" w:rsidP="00133087"/>
    <w:p w14:paraId="1B71B4A4" w14:textId="77777777" w:rsidR="00133087" w:rsidRDefault="00133087" w:rsidP="00133087">
      <w:r>
        <w:lastRenderedPageBreak/>
        <w:t>### Zero-trust friendly</w:t>
      </w:r>
    </w:p>
    <w:p w14:paraId="742BAC40" w14:textId="77777777" w:rsidR="00133087" w:rsidRDefault="00133087" w:rsidP="00133087">
      <w:r>
        <w:t>You do not rely on the network being trusted.</w:t>
      </w:r>
    </w:p>
    <w:p w14:paraId="4A7C07B0" w14:textId="77777777" w:rsidR="00133087" w:rsidRDefault="00133087" w:rsidP="00133087"/>
    <w:p w14:paraId="133FCF45" w14:textId="77777777" w:rsidR="00133087" w:rsidRDefault="00133087" w:rsidP="00133087">
      <w:r>
        <w:t>### Good for internal service identity</w:t>
      </w:r>
    </w:p>
    <w:p w14:paraId="11FF45DD" w14:textId="77777777" w:rsidR="00133087" w:rsidRDefault="00133087" w:rsidP="00133087">
      <w:r>
        <w:t>Certificates can represent service identities cleanly.</w:t>
      </w:r>
    </w:p>
    <w:p w14:paraId="0927E0D1" w14:textId="77777777" w:rsidR="00133087" w:rsidRDefault="00133087" w:rsidP="00133087"/>
    <w:p w14:paraId="59E867DF" w14:textId="77777777" w:rsidR="00133087" w:rsidRDefault="00133087" w:rsidP="00133087">
      <w:r>
        <w:t>### Encrypts traffic</w:t>
      </w:r>
    </w:p>
    <w:p w14:paraId="43E5CDD2" w14:textId="77777777" w:rsidR="00133087" w:rsidRDefault="00133087" w:rsidP="00133087">
      <w:r>
        <w:t>You still get standard TLS confidentiality and integrity.</w:t>
      </w:r>
    </w:p>
    <w:p w14:paraId="6215DC23" w14:textId="77777777" w:rsidR="00133087" w:rsidRDefault="00133087" w:rsidP="00133087"/>
    <w:p w14:paraId="7BAB054D" w14:textId="77777777" w:rsidR="00133087" w:rsidRDefault="00133087" w:rsidP="00133087">
      <w:r>
        <w:t>## Limitations and trade-offs</w:t>
      </w:r>
    </w:p>
    <w:p w14:paraId="6AF74BF6" w14:textId="77777777" w:rsidR="00133087" w:rsidRDefault="00133087" w:rsidP="00133087"/>
    <w:p w14:paraId="2C2A1946" w14:textId="77777777" w:rsidR="00133087" w:rsidRDefault="00133087" w:rsidP="00133087">
      <w:r>
        <w:t>### Certificate management complexity</w:t>
      </w:r>
    </w:p>
    <w:p w14:paraId="66186479" w14:textId="77777777" w:rsidR="00133087" w:rsidRDefault="00133087" w:rsidP="00133087">
      <w:r>
        <w:t>You must issue, rotate, revoke, and distribute certificates.</w:t>
      </w:r>
    </w:p>
    <w:p w14:paraId="50D37230" w14:textId="77777777" w:rsidR="00133087" w:rsidRDefault="00133087" w:rsidP="00133087"/>
    <w:p w14:paraId="5AD07B6B" w14:textId="77777777" w:rsidR="00133087" w:rsidRDefault="00133087" w:rsidP="00133087">
      <w:r>
        <w:t>### Operational overhead</w:t>
      </w:r>
    </w:p>
    <w:p w14:paraId="0B1BABDD" w14:textId="77777777" w:rsidR="00133087" w:rsidRDefault="00133087" w:rsidP="00133087">
      <w:r>
        <w:t>The more services you have, the more certificate management matters.</w:t>
      </w:r>
    </w:p>
    <w:p w14:paraId="3F9CF7A8" w14:textId="77777777" w:rsidR="00133087" w:rsidRDefault="00133087" w:rsidP="00133087"/>
    <w:p w14:paraId="03D5AE9E" w14:textId="77777777" w:rsidR="00133087" w:rsidRDefault="00133087" w:rsidP="00133087">
      <w:r>
        <w:t>### Debugging can be harder</w:t>
      </w:r>
    </w:p>
    <w:p w14:paraId="37989AEC" w14:textId="77777777" w:rsidR="00133087" w:rsidRDefault="00133087" w:rsidP="00133087">
      <w:r>
        <w:t>Handshake failures can be difficult to diagnose.</w:t>
      </w:r>
    </w:p>
    <w:p w14:paraId="747C1A0F" w14:textId="77777777" w:rsidR="00133087" w:rsidRDefault="00133087" w:rsidP="00133087"/>
    <w:p w14:paraId="5800B8D8" w14:textId="77777777" w:rsidR="00133087" w:rsidRDefault="00133087" w:rsidP="00133087">
      <w:r>
        <w:t>### Rotation must be handled carefully</w:t>
      </w:r>
    </w:p>
    <w:p w14:paraId="2EC01900" w14:textId="77777777" w:rsidR="00133087" w:rsidRDefault="00133087" w:rsidP="00133087">
      <w:r>
        <w:t>Expired certs can break production traffic.</w:t>
      </w:r>
    </w:p>
    <w:p w14:paraId="1A8BE95F" w14:textId="77777777" w:rsidR="00133087" w:rsidRDefault="00133087" w:rsidP="00133087"/>
    <w:p w14:paraId="0484A939" w14:textId="77777777" w:rsidR="00133087" w:rsidRDefault="00133087" w:rsidP="00133087">
      <w:r>
        <w:lastRenderedPageBreak/>
        <w:t>### Not always necessary</w:t>
      </w:r>
    </w:p>
    <w:p w14:paraId="705C9CA9" w14:textId="77777777" w:rsidR="00133087" w:rsidRDefault="00133087" w:rsidP="00133087">
      <w:r>
        <w:t>For some public APIs, normal TLS plus token auth may be enough.</w:t>
      </w:r>
    </w:p>
    <w:p w14:paraId="2BF2FF00" w14:textId="77777777" w:rsidR="00133087" w:rsidRDefault="00133087" w:rsidP="00133087"/>
    <w:p w14:paraId="242D635E" w14:textId="77777777" w:rsidR="00133087" w:rsidRDefault="00133087" w:rsidP="00133087">
      <w:r>
        <w:t>## mTLS vs token authentication</w:t>
      </w:r>
    </w:p>
    <w:p w14:paraId="7C49C1BF" w14:textId="77777777" w:rsidR="00133087" w:rsidRDefault="00133087" w:rsidP="00133087"/>
    <w:p w14:paraId="349AA9DC" w14:textId="77777777" w:rsidR="00133087" w:rsidRDefault="00133087" w:rsidP="00133087">
      <w:r>
        <w:t>These solve related but different problems.</w:t>
      </w:r>
    </w:p>
    <w:p w14:paraId="2C731EEF" w14:textId="77777777" w:rsidR="00133087" w:rsidRDefault="00133087" w:rsidP="00133087"/>
    <w:p w14:paraId="577691A3" w14:textId="77777777" w:rsidR="00133087" w:rsidRDefault="00133087" w:rsidP="00133087">
      <w:r>
        <w:t>### mTLS</w:t>
      </w:r>
    </w:p>
    <w:p w14:paraId="7ABDF9BF" w14:textId="77777777" w:rsidR="00133087" w:rsidRDefault="00133087" w:rsidP="00133087">
      <w:r>
        <w:t>- authenticates the machine or service</w:t>
      </w:r>
    </w:p>
    <w:p w14:paraId="652304ED" w14:textId="77777777" w:rsidR="00133087" w:rsidRDefault="00133087" w:rsidP="00133087">
      <w:r>
        <w:t>- happens at the transport layer</w:t>
      </w:r>
    </w:p>
    <w:p w14:paraId="0B80F1B6" w14:textId="77777777" w:rsidR="00133087" w:rsidRDefault="00133087" w:rsidP="00133087">
      <w:r>
        <w:t>- strong for service identity</w:t>
      </w:r>
    </w:p>
    <w:p w14:paraId="6CC57F06" w14:textId="77777777" w:rsidR="00133087" w:rsidRDefault="00133087" w:rsidP="00133087"/>
    <w:p w14:paraId="6FA6F3F3" w14:textId="77777777" w:rsidR="00133087" w:rsidRDefault="00133087" w:rsidP="00133087">
      <w:r>
        <w:t>### JWT or OAuth tokens</w:t>
      </w:r>
    </w:p>
    <w:p w14:paraId="72E9AB55" w14:textId="77777777" w:rsidR="00133087" w:rsidRDefault="00133087" w:rsidP="00133087">
      <w:r>
        <w:t>- authenticate users or applications</w:t>
      </w:r>
    </w:p>
    <w:p w14:paraId="095ED80A" w14:textId="77777777" w:rsidR="00133087" w:rsidRDefault="00133087" w:rsidP="00133087">
      <w:r>
        <w:t>- happen at the application layer</w:t>
      </w:r>
    </w:p>
    <w:p w14:paraId="1692AA5D" w14:textId="77777777" w:rsidR="00133087" w:rsidRDefault="00133087" w:rsidP="00133087">
      <w:r>
        <w:t>- good for authorization and claims</w:t>
      </w:r>
    </w:p>
    <w:p w14:paraId="139E6424" w14:textId="77777777" w:rsidR="00133087" w:rsidRDefault="00133087" w:rsidP="00133087"/>
    <w:p w14:paraId="3E746EF4" w14:textId="77777777" w:rsidR="00133087" w:rsidRDefault="00133087" w:rsidP="00133087">
      <w:r>
        <w:t>Often the best design uses both:</w:t>
      </w:r>
    </w:p>
    <w:p w14:paraId="13D1511F" w14:textId="77777777" w:rsidR="00133087" w:rsidRDefault="00133087" w:rsidP="00133087">
      <w:r>
        <w:t>- mTLS for service identity</w:t>
      </w:r>
    </w:p>
    <w:p w14:paraId="6021DADE" w14:textId="77777777" w:rsidR="00133087" w:rsidRDefault="00133087" w:rsidP="00133087">
      <w:r>
        <w:t>- JWT for user or request identity</w:t>
      </w:r>
    </w:p>
    <w:p w14:paraId="0DD650DE" w14:textId="77777777" w:rsidR="00133087" w:rsidRDefault="00133087" w:rsidP="00133087"/>
    <w:p w14:paraId="118E1F25" w14:textId="77777777" w:rsidR="00827BAB" w:rsidRDefault="00827BAB" w:rsidP="00133087"/>
    <w:p w14:paraId="7F94627A" w14:textId="77777777" w:rsidR="00827BAB" w:rsidRDefault="00827BAB" w:rsidP="00133087"/>
    <w:p w14:paraId="71E8FC6F" w14:textId="77777777" w:rsidR="00133087" w:rsidRDefault="00133087" w:rsidP="00133087">
      <w:r>
        <w:lastRenderedPageBreak/>
        <w:t>## mTLS in microservices</w:t>
      </w:r>
    </w:p>
    <w:p w14:paraId="1229197A" w14:textId="77777777" w:rsidR="00133087" w:rsidRDefault="00133087" w:rsidP="00133087"/>
    <w:p w14:paraId="4DC30734" w14:textId="77777777" w:rsidR="00133087" w:rsidRDefault="00133087" w:rsidP="00133087">
      <w:r>
        <w:t>In microservices, mTLS is often used so that:</w:t>
      </w:r>
    </w:p>
    <w:p w14:paraId="4DF84456" w14:textId="77777777" w:rsidR="00133087" w:rsidRDefault="00133087" w:rsidP="00133087">
      <w:r>
        <w:t>- service A only talks to trusted service B</w:t>
      </w:r>
    </w:p>
    <w:p w14:paraId="4862670A" w14:textId="77777777" w:rsidR="00133087" w:rsidRDefault="00133087" w:rsidP="00133087">
      <w:r>
        <w:t>- traffic is encrypted</w:t>
      </w:r>
    </w:p>
    <w:p w14:paraId="0217D5A2" w14:textId="77777777" w:rsidR="00133087" w:rsidRDefault="00133087" w:rsidP="00133087">
      <w:r>
        <w:t>- identities are verified automatically</w:t>
      </w:r>
    </w:p>
    <w:p w14:paraId="676B6A03" w14:textId="77777777" w:rsidR="00133087" w:rsidRDefault="00133087" w:rsidP="00133087"/>
    <w:p w14:paraId="1ECEDDD8" w14:textId="77777777" w:rsidR="00133087" w:rsidRDefault="00133087" w:rsidP="00133087">
      <w:r>
        <w:t>This helps avoid spoofing and makes lateral movement harder if one component is compromised.</w:t>
      </w:r>
    </w:p>
    <w:p w14:paraId="01216F67" w14:textId="77777777" w:rsidR="00133087" w:rsidRDefault="00133087" w:rsidP="00133087"/>
    <w:p w14:paraId="7ABB8447" w14:textId="77777777" w:rsidR="00133087" w:rsidRDefault="00133087" w:rsidP="00133087">
      <w:r>
        <w:t>A common pattern is to use a service mesh, where mTLS is handled automatically between services.</w:t>
      </w:r>
    </w:p>
    <w:p w14:paraId="06CE8B0A" w14:textId="77777777" w:rsidR="00133087" w:rsidRDefault="00133087" w:rsidP="00133087"/>
    <w:p w14:paraId="3CB8A539" w14:textId="77777777" w:rsidR="00133087" w:rsidRDefault="00133087" w:rsidP="00133087">
      <w:r>
        <w:t>## Relationship to service mesh</w:t>
      </w:r>
    </w:p>
    <w:p w14:paraId="12A74417" w14:textId="77777777" w:rsidR="00133087" w:rsidRDefault="00133087" w:rsidP="00133087"/>
    <w:p w14:paraId="35EBEBAA" w14:textId="77777777" w:rsidR="00133087" w:rsidRDefault="00133087" w:rsidP="00133087">
      <w:r>
        <w:t>A service mesh like Istio or Linkerd often provides mTLS as a built-in feature.</w:t>
      </w:r>
    </w:p>
    <w:p w14:paraId="36BCB346" w14:textId="77777777" w:rsidR="00133087" w:rsidRDefault="00133087" w:rsidP="00133087"/>
    <w:p w14:paraId="00364818" w14:textId="77777777" w:rsidR="00133087" w:rsidRDefault="00133087" w:rsidP="00133087">
      <w:r>
        <w:t>That means:</w:t>
      </w:r>
    </w:p>
    <w:p w14:paraId="3D787505" w14:textId="77777777" w:rsidR="00133087" w:rsidRDefault="00133087" w:rsidP="00133087">
      <w:r>
        <w:t>- certificates are issued and rotated automatically</w:t>
      </w:r>
    </w:p>
    <w:p w14:paraId="512E126A" w14:textId="77777777" w:rsidR="00133087" w:rsidRDefault="00133087" w:rsidP="00133087">
      <w:r>
        <w:t>- service-to-service encryption is enforced</w:t>
      </w:r>
    </w:p>
    <w:p w14:paraId="6F854D50" w14:textId="77777777" w:rsidR="00133087" w:rsidRDefault="00133087" w:rsidP="00133087">
      <w:r>
        <w:t>- identity is managed centrally</w:t>
      </w:r>
    </w:p>
    <w:p w14:paraId="67F3E9F9" w14:textId="77777777" w:rsidR="00133087" w:rsidRDefault="00133087" w:rsidP="00133087"/>
    <w:p w14:paraId="1363F5AA" w14:textId="77777777" w:rsidR="00133087" w:rsidRDefault="00133087" w:rsidP="00133087">
      <w:r>
        <w:t>This is helpful because managing mTLS manually across dozens or hundreds of services is painful.</w:t>
      </w:r>
    </w:p>
    <w:p w14:paraId="7CD42610" w14:textId="77777777" w:rsidR="00133087" w:rsidRDefault="00133087" w:rsidP="00133087"/>
    <w:p w14:paraId="71C53390" w14:textId="77777777" w:rsidR="00133087" w:rsidRDefault="00133087" w:rsidP="00133087">
      <w:r>
        <w:t>## Certificate chain</w:t>
      </w:r>
    </w:p>
    <w:p w14:paraId="35580FFA" w14:textId="77777777" w:rsidR="00133087" w:rsidRDefault="00133087" w:rsidP="00133087"/>
    <w:p w14:paraId="0E69BC9F" w14:textId="77777777" w:rsidR="00133087" w:rsidRDefault="00133087" w:rsidP="00133087">
      <w:r>
        <w:t>mTLS relies on trust chains.</w:t>
      </w:r>
    </w:p>
    <w:p w14:paraId="0975C83A" w14:textId="77777777" w:rsidR="00133087" w:rsidRDefault="00133087" w:rsidP="00133087"/>
    <w:p w14:paraId="068F0FD9" w14:textId="77777777" w:rsidR="00133087" w:rsidRDefault="00133087" w:rsidP="00133087">
      <w:r>
        <w:t>Usually:</w:t>
      </w:r>
    </w:p>
    <w:p w14:paraId="395FA2D7" w14:textId="77777777" w:rsidR="00133087" w:rsidRDefault="00133087" w:rsidP="00133087">
      <w:r>
        <w:t>- a root CA signs an intermediate CA</w:t>
      </w:r>
    </w:p>
    <w:p w14:paraId="24F6F5FD" w14:textId="77777777" w:rsidR="00133087" w:rsidRDefault="00133087" w:rsidP="00133087">
      <w:r>
        <w:t>- the intermediate CA signs server and client certificates</w:t>
      </w:r>
    </w:p>
    <w:p w14:paraId="3147A342" w14:textId="77777777" w:rsidR="00133087" w:rsidRDefault="00133087" w:rsidP="00133087">
      <w:r>
        <w:t>- both sides trust the root CA or intermediate CA</w:t>
      </w:r>
    </w:p>
    <w:p w14:paraId="244EE53C" w14:textId="77777777" w:rsidR="00133087" w:rsidRDefault="00133087" w:rsidP="00133087"/>
    <w:p w14:paraId="01BCE280" w14:textId="77777777" w:rsidR="00133087" w:rsidRDefault="00133087" w:rsidP="00133087">
      <w:r>
        <w:t>This lets each side validate the presented certificate.</w:t>
      </w:r>
    </w:p>
    <w:p w14:paraId="464A08B7" w14:textId="77777777" w:rsidR="00133087" w:rsidRDefault="00133087" w:rsidP="00133087"/>
    <w:p w14:paraId="213D2183" w14:textId="77777777" w:rsidR="00133087" w:rsidRDefault="00133087" w:rsidP="00133087">
      <w:r>
        <w:t>## Revocation and expiration</w:t>
      </w:r>
    </w:p>
    <w:p w14:paraId="413B5E94" w14:textId="77777777" w:rsidR="00133087" w:rsidRDefault="00133087" w:rsidP="00133087"/>
    <w:p w14:paraId="1DA83241" w14:textId="77777777" w:rsidR="00133087" w:rsidRDefault="00133087" w:rsidP="00133087">
      <w:r>
        <w:t>Certificates are not permanent.</w:t>
      </w:r>
    </w:p>
    <w:p w14:paraId="589C9CF6" w14:textId="77777777" w:rsidR="00133087" w:rsidRDefault="00133087" w:rsidP="00133087"/>
    <w:p w14:paraId="0B3E6FCC" w14:textId="77777777" w:rsidR="00133087" w:rsidRDefault="00133087" w:rsidP="00133087">
      <w:r>
        <w:t>They expire, and they may be revoked if compromised.</w:t>
      </w:r>
    </w:p>
    <w:p w14:paraId="7553A432" w14:textId="77777777" w:rsidR="00133087" w:rsidRDefault="00133087" w:rsidP="00133087"/>
    <w:p w14:paraId="24CF101F" w14:textId="77777777" w:rsidR="00133087" w:rsidRDefault="00133087" w:rsidP="00133087">
      <w:r>
        <w:t>This is important because a good mTLS system must support:</w:t>
      </w:r>
    </w:p>
    <w:p w14:paraId="36AA35C7" w14:textId="77777777" w:rsidR="00133087" w:rsidRDefault="00133087" w:rsidP="00133087">
      <w:r>
        <w:t>- timely rotation</w:t>
      </w:r>
    </w:p>
    <w:p w14:paraId="3ADDD5D4" w14:textId="77777777" w:rsidR="00133087" w:rsidRDefault="00133087" w:rsidP="00133087">
      <w:r>
        <w:t>- renewal before expiration</w:t>
      </w:r>
    </w:p>
    <w:p w14:paraId="6B610B3E" w14:textId="77777777" w:rsidR="00133087" w:rsidRDefault="00133087" w:rsidP="00133087">
      <w:r>
        <w:t>- revocation handling</w:t>
      </w:r>
    </w:p>
    <w:p w14:paraId="04F93294" w14:textId="77777777" w:rsidR="00133087" w:rsidRDefault="00133087" w:rsidP="00133087"/>
    <w:p w14:paraId="3246D423" w14:textId="77777777" w:rsidR="00B15C58" w:rsidRDefault="00B15C58" w:rsidP="00133087"/>
    <w:p w14:paraId="6715FE5A" w14:textId="77777777" w:rsidR="00133087" w:rsidRDefault="00133087" w:rsidP="00133087">
      <w:r>
        <w:lastRenderedPageBreak/>
        <w:t>## mTLS in AWS-style architectures</w:t>
      </w:r>
    </w:p>
    <w:p w14:paraId="51CBB170" w14:textId="77777777" w:rsidR="00133087" w:rsidRDefault="00133087" w:rsidP="00133087"/>
    <w:p w14:paraId="0E63015D" w14:textId="77777777" w:rsidR="00133087" w:rsidRDefault="00133087" w:rsidP="00133087">
      <w:r>
        <w:t>In cloud systems, mTLS can be used:</w:t>
      </w:r>
    </w:p>
    <w:p w14:paraId="073800F0" w14:textId="77777777" w:rsidR="00133087" w:rsidRDefault="00133087" w:rsidP="00133087">
      <w:r>
        <w:t>- between internal services</w:t>
      </w:r>
    </w:p>
    <w:p w14:paraId="0A88BADA" w14:textId="77777777" w:rsidR="00133087" w:rsidRDefault="00133087" w:rsidP="00133087">
      <w:r>
        <w:t>- behind an API Gateway or load balancer</w:t>
      </w:r>
    </w:p>
    <w:p w14:paraId="3A74F17F" w14:textId="77777777" w:rsidR="00133087" w:rsidRDefault="00133087" w:rsidP="00133087">
      <w:r>
        <w:t>- inside a service mesh on ECS or EKS</w:t>
      </w:r>
    </w:p>
    <w:p w14:paraId="336166BC" w14:textId="77777777" w:rsidR="00133087" w:rsidRDefault="00133087" w:rsidP="00133087">
      <w:r>
        <w:t>- for partner-facing endpoints</w:t>
      </w:r>
    </w:p>
    <w:p w14:paraId="3AAF0CB8" w14:textId="77777777" w:rsidR="00133087" w:rsidRDefault="00133087" w:rsidP="00133087"/>
    <w:p w14:paraId="6887C130" w14:textId="77777777" w:rsidR="00133087" w:rsidRDefault="00133087" w:rsidP="00133087">
      <w:r>
        <w:t>A typical internal flow:</w:t>
      </w:r>
    </w:p>
    <w:p w14:paraId="3B0B402E" w14:textId="77777777" w:rsidR="00133087" w:rsidRDefault="00133087" w:rsidP="00133087"/>
    <w:p w14:paraId="39A9F436" w14:textId="77777777" w:rsidR="00133087" w:rsidRDefault="00133087" w:rsidP="00133087">
      <w:r>
        <w:t>```mermaid</w:t>
      </w:r>
    </w:p>
    <w:p w14:paraId="480A8ABE" w14:textId="77777777" w:rsidR="00133087" w:rsidRDefault="00133087" w:rsidP="00133087">
      <w:r>
        <w:t>sequenceDiagram</w:t>
      </w:r>
    </w:p>
    <w:p w14:paraId="57796DAB" w14:textId="77777777" w:rsidR="00133087" w:rsidRDefault="00133087" w:rsidP="00133087">
      <w:r>
        <w:t xml:space="preserve">    participant A as Service A</w:t>
      </w:r>
    </w:p>
    <w:p w14:paraId="6871205F" w14:textId="77777777" w:rsidR="00133087" w:rsidRDefault="00133087" w:rsidP="00133087">
      <w:r>
        <w:t xml:space="preserve">    participant B as Service B</w:t>
      </w:r>
    </w:p>
    <w:p w14:paraId="56F3C1E3" w14:textId="77777777" w:rsidR="00133087" w:rsidRDefault="00133087" w:rsidP="00133087">
      <w:r>
        <w:t xml:space="preserve">    participant C as Certificate Authority</w:t>
      </w:r>
    </w:p>
    <w:p w14:paraId="60621873" w14:textId="77777777" w:rsidR="00133087" w:rsidRDefault="00133087" w:rsidP="00133087"/>
    <w:p w14:paraId="2E50DEB4" w14:textId="77777777" w:rsidR="00133087" w:rsidRDefault="00133087" w:rsidP="00133087">
      <w:r>
        <w:t xml:space="preserve">    C-&gt;&gt;A: Issue client certificate</w:t>
      </w:r>
    </w:p>
    <w:p w14:paraId="6F7C5A95" w14:textId="77777777" w:rsidR="00133087" w:rsidRDefault="00133087" w:rsidP="00133087">
      <w:r>
        <w:t xml:space="preserve">    C-&gt;&gt;B: Issue server certificate</w:t>
      </w:r>
    </w:p>
    <w:p w14:paraId="10ABF301" w14:textId="77777777" w:rsidR="00133087" w:rsidRDefault="00133087" w:rsidP="00133087">
      <w:r>
        <w:t xml:space="preserve">    A-&gt;&gt;B: TLS connection request</w:t>
      </w:r>
    </w:p>
    <w:p w14:paraId="2F961DFE" w14:textId="77777777" w:rsidR="00133087" w:rsidRDefault="00133087" w:rsidP="00133087">
      <w:r>
        <w:t xml:space="preserve">    B-&gt;&gt;A: Present server certificate</w:t>
      </w:r>
    </w:p>
    <w:p w14:paraId="2D096EB1" w14:textId="77777777" w:rsidR="00133087" w:rsidRDefault="00133087" w:rsidP="00133087">
      <w:r>
        <w:t xml:space="preserve">    A-&gt;&gt;B: Present client certificate</w:t>
      </w:r>
    </w:p>
    <w:p w14:paraId="5DE858D6" w14:textId="77777777" w:rsidR="00133087" w:rsidRDefault="00133087" w:rsidP="00133087">
      <w:r>
        <w:t xml:space="preserve">    B-&gt;&gt;B: Verify client certificate</w:t>
      </w:r>
    </w:p>
    <w:p w14:paraId="35A4F018" w14:textId="77777777" w:rsidR="00133087" w:rsidRDefault="00133087" w:rsidP="00133087">
      <w:r>
        <w:t xml:space="preserve">    A-&gt;&gt;A: Verify server certificate</w:t>
      </w:r>
    </w:p>
    <w:p w14:paraId="139BA735" w14:textId="77777777" w:rsidR="00133087" w:rsidRDefault="00133087" w:rsidP="00133087">
      <w:r>
        <w:t xml:space="preserve">    A-&gt;&gt;B: Encrypted request</w:t>
      </w:r>
    </w:p>
    <w:p w14:paraId="556A519A" w14:textId="77777777" w:rsidR="00133087" w:rsidRDefault="00133087" w:rsidP="00133087">
      <w:r>
        <w:lastRenderedPageBreak/>
        <w:t xml:space="preserve">    B--&gt;&gt;A: Encrypted response</w:t>
      </w:r>
    </w:p>
    <w:p w14:paraId="6AC9675F" w14:textId="77777777" w:rsidR="00133087" w:rsidRDefault="00133087" w:rsidP="00133087"/>
    <w:p w14:paraId="4B8F8CF7" w14:textId="77777777" w:rsidR="00133087" w:rsidRDefault="00133087" w:rsidP="00133087">
      <w:r>
        <w:t xml:space="preserve">    style A fill:#00ceff,stroke:#000000,stroke-width:2px,color:#000000</w:t>
      </w:r>
    </w:p>
    <w:p w14:paraId="5D1FB778" w14:textId="77777777" w:rsidR="00133087" w:rsidRDefault="00133087" w:rsidP="00133087">
      <w:r>
        <w:t xml:space="preserve">    style B fill:#ffd43b,stroke:#000000,stroke-width:2px,color:#000000</w:t>
      </w:r>
    </w:p>
    <w:p w14:paraId="24CE6B56" w14:textId="77777777" w:rsidR="00133087" w:rsidRDefault="00133087" w:rsidP="00133087">
      <w:r>
        <w:t xml:space="preserve">    style C fill:#69db7c,stroke:#000000,stroke-width:2px,color:#000000</w:t>
      </w:r>
    </w:p>
    <w:p w14:paraId="1DF87592" w14:textId="77777777" w:rsidR="00133087" w:rsidRDefault="00133087" w:rsidP="00133087">
      <w:r>
        <w:t>```</w:t>
      </w:r>
    </w:p>
    <w:p w14:paraId="5FC325C6" w14:textId="77777777" w:rsidR="00133087" w:rsidRDefault="00133087" w:rsidP="00133087"/>
    <w:p w14:paraId="5C8CFE8F" w14:textId="77777777" w:rsidR="00133087" w:rsidRDefault="00133087" w:rsidP="00133087">
      <w:r>
        <w:t>## Best practices</w:t>
      </w:r>
    </w:p>
    <w:p w14:paraId="280EA7CA" w14:textId="77777777" w:rsidR="00133087" w:rsidRDefault="00133087" w:rsidP="00133087"/>
    <w:p w14:paraId="5547C32D" w14:textId="77777777" w:rsidR="00133087" w:rsidRDefault="00133087" w:rsidP="00133087">
      <w:r>
        <w:t>### Automate certificate issuance and rotation</w:t>
      </w:r>
    </w:p>
    <w:p w14:paraId="3D178A89" w14:textId="77777777" w:rsidR="00133087" w:rsidRDefault="00133087" w:rsidP="00133087">
      <w:r>
        <w:t>Manual certificate handling does not scale well.</w:t>
      </w:r>
    </w:p>
    <w:p w14:paraId="4B2A86E8" w14:textId="77777777" w:rsidR="00133087" w:rsidRDefault="00133087" w:rsidP="00133087"/>
    <w:p w14:paraId="398643A7" w14:textId="77777777" w:rsidR="00133087" w:rsidRDefault="00133087" w:rsidP="00133087">
      <w:r>
        <w:t>### Use short-lived certificates if possible</w:t>
      </w:r>
    </w:p>
    <w:p w14:paraId="6EDE418B" w14:textId="77777777" w:rsidR="00133087" w:rsidRDefault="00133087" w:rsidP="00133087">
      <w:r>
        <w:t>This reduces risk if a certificate is compromised.</w:t>
      </w:r>
    </w:p>
    <w:p w14:paraId="5F857691" w14:textId="77777777" w:rsidR="00133087" w:rsidRDefault="00133087" w:rsidP="00133087"/>
    <w:p w14:paraId="1E22894C" w14:textId="77777777" w:rsidR="00133087" w:rsidRDefault="00133087" w:rsidP="00133087">
      <w:r>
        <w:t>### Store private keys securely</w:t>
      </w:r>
    </w:p>
    <w:p w14:paraId="2DF9DC50" w14:textId="77777777" w:rsidR="00133087" w:rsidRDefault="00133087" w:rsidP="00133087">
      <w:r>
        <w:t>Never expose private keys in logs or source control.</w:t>
      </w:r>
    </w:p>
    <w:p w14:paraId="6585A946" w14:textId="77777777" w:rsidR="00133087" w:rsidRDefault="00133087" w:rsidP="00133087"/>
    <w:p w14:paraId="53BBD5D2" w14:textId="77777777" w:rsidR="00133087" w:rsidRDefault="00133087" w:rsidP="00133087">
      <w:r>
        <w:t>### Monitor handshake failures</w:t>
      </w:r>
    </w:p>
    <w:p w14:paraId="6806A8A3" w14:textId="77777777" w:rsidR="00133087" w:rsidRDefault="00133087" w:rsidP="00133087">
      <w:r>
        <w:t>Failed mTLS handshakes often indicate expired or misconfigured certificates.</w:t>
      </w:r>
    </w:p>
    <w:p w14:paraId="62805CC4" w14:textId="77777777" w:rsidR="00133087" w:rsidRDefault="00133087" w:rsidP="00133087"/>
    <w:p w14:paraId="7173A617" w14:textId="77777777" w:rsidR="00133087" w:rsidRDefault="00133087" w:rsidP="00133087">
      <w:r>
        <w:lastRenderedPageBreak/>
        <w:t>### Use it where identity matters</w:t>
      </w:r>
    </w:p>
    <w:p w14:paraId="7CB7A6DB" w14:textId="77777777" w:rsidR="00133087" w:rsidRDefault="00133087" w:rsidP="00133087">
      <w:r>
        <w:t>mTLS is strongest when you need strict service or client authentication.</w:t>
      </w:r>
    </w:p>
    <w:p w14:paraId="2C890BFB" w14:textId="77777777" w:rsidR="00133087" w:rsidRDefault="00133087" w:rsidP="00133087"/>
    <w:p w14:paraId="209D6FBB" w14:textId="77777777" w:rsidR="00133087" w:rsidRDefault="00133087" w:rsidP="00133087">
      <w:r>
        <w:t>## Common mistakes</w:t>
      </w:r>
    </w:p>
    <w:p w14:paraId="52D420B7" w14:textId="77777777" w:rsidR="00133087" w:rsidRDefault="00133087" w:rsidP="00133087"/>
    <w:p w14:paraId="2EF7E6C5" w14:textId="77777777" w:rsidR="00133087" w:rsidRDefault="00133087" w:rsidP="00133087">
      <w:r>
        <w:t>- confusing encryption with authentication</w:t>
      </w:r>
    </w:p>
    <w:p w14:paraId="775CE8AF" w14:textId="77777777" w:rsidR="00133087" w:rsidRDefault="00133087" w:rsidP="00133087">
      <w:r>
        <w:t>- forgetting to rotate certificates</w:t>
      </w:r>
    </w:p>
    <w:p w14:paraId="4257689A" w14:textId="77777777" w:rsidR="00133087" w:rsidRDefault="00133087" w:rsidP="00133087">
      <w:r>
        <w:t>- manually managing certs at scale</w:t>
      </w:r>
    </w:p>
    <w:p w14:paraId="2E54AC7F" w14:textId="77777777" w:rsidR="00133087" w:rsidRDefault="00133087" w:rsidP="00133087">
      <w:r>
        <w:t>- using mTLS only where app-layer auth is needed instead</w:t>
      </w:r>
    </w:p>
    <w:p w14:paraId="016A41BB" w14:textId="77777777" w:rsidR="00133087" w:rsidRDefault="00133087" w:rsidP="00133087">
      <w:r>
        <w:t>- not planning for certificate expiration</w:t>
      </w:r>
    </w:p>
    <w:p w14:paraId="6468623F" w14:textId="77777777" w:rsidR="00133087" w:rsidRDefault="00133087" w:rsidP="00133087">
      <w:r>
        <w:t>- breaking clients because of trust chain misconfiguration</w:t>
      </w:r>
    </w:p>
    <w:p w14:paraId="138DF763" w14:textId="77777777" w:rsidR="00133087" w:rsidRDefault="00133087" w:rsidP="00133087"/>
    <w:p w14:paraId="48585081" w14:textId="77777777" w:rsidR="00133087" w:rsidRDefault="00133087" w:rsidP="00133087">
      <w:r>
        <w:t>## Final mental model</w:t>
      </w:r>
    </w:p>
    <w:p w14:paraId="7F153FE6" w14:textId="77777777" w:rsidR="00133087" w:rsidRDefault="00133087" w:rsidP="00133087"/>
    <w:p w14:paraId="6D414EFE" w14:textId="77777777" w:rsidR="00133087" w:rsidRDefault="00133087" w:rsidP="00133087">
      <w:r>
        <w:t>Think of mutual TLS as **TLS with two-way identity verification**. It gives you encrypted communication and proves that both the client and server are trusted.</w:t>
      </w:r>
    </w:p>
    <w:p w14:paraId="7D804A99" w14:textId="77777777" w:rsidR="00133087" w:rsidRDefault="00133087" w:rsidP="00133087"/>
    <w:p w14:paraId="3DBAD82D" w14:textId="77777777" w:rsidR="00133087" w:rsidRDefault="00133087" w:rsidP="00133087">
      <w:r>
        <w:t>Use it when you need:</w:t>
      </w:r>
    </w:p>
    <w:p w14:paraId="44041548" w14:textId="77777777" w:rsidR="00133087" w:rsidRDefault="00133087" w:rsidP="00133087">
      <w:r>
        <w:t>- strong service identity</w:t>
      </w:r>
    </w:p>
    <w:p w14:paraId="6BB14A50" w14:textId="77777777" w:rsidR="00133087" w:rsidRDefault="00133087" w:rsidP="00133087">
      <w:r>
        <w:t>- secure internal communication</w:t>
      </w:r>
    </w:p>
    <w:p w14:paraId="0B7CD321" w14:textId="77777777" w:rsidR="00133087" w:rsidRDefault="00133087" w:rsidP="00133087">
      <w:r>
        <w:t>- zero-trust enforcement</w:t>
      </w:r>
    </w:p>
    <w:p w14:paraId="4EBC5A66" w14:textId="77777777" w:rsidR="00133087" w:rsidRDefault="00133087" w:rsidP="00133087">
      <w:r>
        <w:t>- certificate-based client authentication</w:t>
      </w:r>
    </w:p>
    <w:p w14:paraId="2AE4EAD9" w14:textId="77777777" w:rsidR="00133087" w:rsidRDefault="00133087" w:rsidP="00133087"/>
    <w:p w14:paraId="2B1260F9" w14:textId="77777777" w:rsidR="00133087" w:rsidRDefault="00133087" w:rsidP="00133087">
      <w:r>
        <w:lastRenderedPageBreak/>
        <w:t>If you want, I can also explain:</w:t>
      </w:r>
    </w:p>
    <w:p w14:paraId="7B1EF7A3" w14:textId="77777777" w:rsidR="00133087" w:rsidRDefault="00133087" w:rsidP="00133087">
      <w:r>
        <w:t>1. **TLS vs mTLS**</w:t>
      </w:r>
    </w:p>
    <w:p w14:paraId="6E0F177B" w14:textId="77777777" w:rsidR="00133087" w:rsidRDefault="00133087" w:rsidP="00133087">
      <w:r>
        <w:t>2. **How mTLS works in Kubernetes or Istio**</w:t>
      </w:r>
    </w:p>
    <w:p w14:paraId="5404BFD8" w14:textId="77777777" w:rsidR="00133087" w:rsidRDefault="00133087" w:rsidP="00133087">
      <w:r>
        <w:t>3. **Certificate authorities, chains, and rotation**</w:t>
      </w:r>
    </w:p>
    <w:p w14:paraId="36AB4E58" w14:textId="5540AC8A" w:rsidR="00C262BB" w:rsidRDefault="00133087" w:rsidP="00133087">
      <w:r>
        <w:t>4. **How mTLS is used in microservices and APIs**</w:t>
      </w:r>
    </w:p>
    <w:p w14:paraId="67808035" w14:textId="77777777" w:rsidR="00C262BB" w:rsidRPr="00C262BB" w:rsidRDefault="00C262BB" w:rsidP="00C262BB"/>
    <w:p w14:paraId="2CAFDC6F" w14:textId="77777777" w:rsidR="00BB243D" w:rsidRDefault="00BB243D" w:rsidP="000925E7"/>
    <w:p w14:paraId="64D9231E" w14:textId="36F4E33B" w:rsidR="00BB243D" w:rsidRDefault="00815696" w:rsidP="00F72CE5">
      <w:pPr>
        <w:pStyle w:val="Heading1"/>
        <w:numPr>
          <w:ilvl w:val="0"/>
          <w:numId w:val="13"/>
        </w:numPr>
        <w:jc w:val="center"/>
      </w:pPr>
      <w:bookmarkStart w:id="49" w:name="_Toc234595957"/>
      <w:r>
        <w:t>oAuth</w:t>
      </w:r>
      <w:bookmarkEnd w:id="49"/>
    </w:p>
    <w:p w14:paraId="70C2157F" w14:textId="77777777" w:rsidR="00815696" w:rsidRDefault="00815696" w:rsidP="00815696"/>
    <w:p w14:paraId="0C58F679" w14:textId="77777777" w:rsidR="007A54EF" w:rsidRPr="003B7F6F" w:rsidRDefault="007A54EF" w:rsidP="007A54EF">
      <w:pPr>
        <w:rPr>
          <w:color w:val="0070C0"/>
        </w:rPr>
      </w:pPr>
      <w:r w:rsidRPr="003B7F6F">
        <w:rPr>
          <w:color w:val="0070C0"/>
        </w:rPr>
        <w:t>OAuth, usually meaning **OAuth 2.0**, is a framework for **authorization**, not authentication.</w:t>
      </w:r>
    </w:p>
    <w:p w14:paraId="4BF425B8" w14:textId="77777777" w:rsidR="007A54EF" w:rsidRDefault="007A54EF" w:rsidP="007A54EF"/>
    <w:p w14:paraId="7057F2A9" w14:textId="77777777" w:rsidR="007A54EF" w:rsidRDefault="007A54EF" w:rsidP="007A54EF">
      <w:r>
        <w:t>That distinction is important.</w:t>
      </w:r>
    </w:p>
    <w:p w14:paraId="79053008" w14:textId="77777777" w:rsidR="007A54EF" w:rsidRDefault="007A54EF" w:rsidP="007A54EF"/>
    <w:p w14:paraId="57109FD0" w14:textId="77777777" w:rsidR="007A54EF" w:rsidRDefault="007A54EF" w:rsidP="007A54EF">
      <w:r>
        <w:t>OAuth answers:</w:t>
      </w:r>
    </w:p>
    <w:p w14:paraId="33CFC09C" w14:textId="77777777" w:rsidR="007A54EF" w:rsidRDefault="007A54EF" w:rsidP="007A54EF">
      <w:r>
        <w:t>- What is this app allowed to access?</w:t>
      </w:r>
    </w:p>
    <w:p w14:paraId="441CF68A" w14:textId="77777777" w:rsidR="007A54EF" w:rsidRDefault="007A54EF" w:rsidP="007A54EF">
      <w:r>
        <w:t>- Can this service act on behalf of a user?</w:t>
      </w:r>
    </w:p>
    <w:p w14:paraId="262AEC1E" w14:textId="77777777" w:rsidR="007A54EF" w:rsidRDefault="007A54EF" w:rsidP="007A54EF">
      <w:r>
        <w:t>- What permissions does it have?</w:t>
      </w:r>
    </w:p>
    <w:p w14:paraId="57B10886" w14:textId="77777777" w:rsidR="007A54EF" w:rsidRDefault="007A54EF" w:rsidP="007A54EF"/>
    <w:p w14:paraId="3DA0DD6A" w14:textId="77777777" w:rsidR="007A54EF" w:rsidRDefault="007A54EF" w:rsidP="007A54EF">
      <w:r>
        <w:t>It is commonly used when a user grants one application limited access to another service, without sharing their password.</w:t>
      </w:r>
    </w:p>
    <w:p w14:paraId="5F5AF217" w14:textId="77777777" w:rsidR="007A54EF" w:rsidRDefault="007A54EF" w:rsidP="007A54EF"/>
    <w:p w14:paraId="3F063A3E" w14:textId="77777777" w:rsidR="007A54EF" w:rsidRDefault="007A54EF" w:rsidP="007A54EF">
      <w:r>
        <w:t>## Simple example</w:t>
      </w:r>
    </w:p>
    <w:p w14:paraId="6CF526DA" w14:textId="77777777" w:rsidR="007A54EF" w:rsidRDefault="007A54EF" w:rsidP="007A54EF"/>
    <w:p w14:paraId="13E05A3B" w14:textId="77777777" w:rsidR="007A54EF" w:rsidRDefault="007A54EF" w:rsidP="007A54EF">
      <w:r>
        <w:lastRenderedPageBreak/>
        <w:t>Suppose you want a photo app to access your Google Drive photos.</w:t>
      </w:r>
    </w:p>
    <w:p w14:paraId="20F2459A" w14:textId="77777777" w:rsidR="007A54EF" w:rsidRDefault="007A54EF" w:rsidP="007A54EF"/>
    <w:p w14:paraId="0964F951" w14:textId="77777777" w:rsidR="007A54EF" w:rsidRDefault="007A54EF" w:rsidP="007A54EF">
      <w:r>
        <w:t>With OAuth:</w:t>
      </w:r>
    </w:p>
    <w:p w14:paraId="01BD6023" w14:textId="77777777" w:rsidR="007A54EF" w:rsidRDefault="007A54EF" w:rsidP="007A54EF">
      <w:r>
        <w:t>- you log in to Google directly</w:t>
      </w:r>
    </w:p>
    <w:p w14:paraId="591DCBAC" w14:textId="77777777" w:rsidR="007A54EF" w:rsidRDefault="007A54EF" w:rsidP="007A54EF">
      <w:r>
        <w:t>- Google asks if you want to allow the photo app to read certain files</w:t>
      </w:r>
    </w:p>
    <w:p w14:paraId="671B5EB9" w14:textId="77777777" w:rsidR="007A54EF" w:rsidRDefault="007A54EF" w:rsidP="007A54EF">
      <w:r>
        <w:t>- Google issues the app a token</w:t>
      </w:r>
    </w:p>
    <w:p w14:paraId="200DDCDD" w14:textId="77777777" w:rsidR="007A54EF" w:rsidRDefault="007A54EF" w:rsidP="007A54EF">
      <w:r>
        <w:t>- the app uses that token to access only the permitted resources</w:t>
      </w:r>
    </w:p>
    <w:p w14:paraId="4EDED536" w14:textId="77777777" w:rsidR="007A54EF" w:rsidRDefault="007A54EF" w:rsidP="007A54EF"/>
    <w:p w14:paraId="55A66B08" w14:textId="77777777" w:rsidR="007A54EF" w:rsidRDefault="007A54EF" w:rsidP="007A54EF">
      <w:r>
        <w:t>The app never sees your password.</w:t>
      </w:r>
    </w:p>
    <w:p w14:paraId="6C64F9C1" w14:textId="77777777" w:rsidR="007A54EF" w:rsidRDefault="007A54EF" w:rsidP="007A54EF"/>
    <w:p w14:paraId="78CE57DF" w14:textId="77777777" w:rsidR="007A54EF" w:rsidRDefault="007A54EF" w:rsidP="007A54EF">
      <w:r>
        <w:t>## Why OAuth exists</w:t>
      </w:r>
    </w:p>
    <w:p w14:paraId="1F0E0278" w14:textId="77777777" w:rsidR="007A54EF" w:rsidRDefault="007A54EF" w:rsidP="007A54EF"/>
    <w:p w14:paraId="77818431" w14:textId="77777777" w:rsidR="007A54EF" w:rsidRDefault="007A54EF" w:rsidP="007A54EF">
      <w:r>
        <w:t>Before OAuth, apps often asked users for their username and password for third-party services.</w:t>
      </w:r>
    </w:p>
    <w:p w14:paraId="3EB93A65" w14:textId="77777777" w:rsidR="007A54EF" w:rsidRDefault="007A54EF" w:rsidP="007A54EF"/>
    <w:p w14:paraId="6302126D" w14:textId="77777777" w:rsidR="007A54EF" w:rsidRDefault="007A54EF" w:rsidP="007A54EF">
      <w:r>
        <w:t>That was dangerous because:</w:t>
      </w:r>
    </w:p>
    <w:p w14:paraId="6189C25A" w14:textId="77777777" w:rsidR="007A54EF" w:rsidRDefault="007A54EF" w:rsidP="007A54EF">
      <w:r>
        <w:t>- the app got full access credentials</w:t>
      </w:r>
    </w:p>
    <w:p w14:paraId="7CF1DFF7" w14:textId="77777777" w:rsidR="007A54EF" w:rsidRDefault="007A54EF" w:rsidP="007A54EF">
      <w:r>
        <w:t>- users had to trust the app completely</w:t>
      </w:r>
    </w:p>
    <w:p w14:paraId="662A0ECC" w14:textId="77777777" w:rsidR="007A54EF" w:rsidRDefault="007A54EF" w:rsidP="007A54EF">
      <w:r>
        <w:t>- passwords could be stored insecurely</w:t>
      </w:r>
    </w:p>
    <w:p w14:paraId="7686A2EA" w14:textId="77777777" w:rsidR="007A54EF" w:rsidRDefault="007A54EF" w:rsidP="007A54EF">
      <w:r>
        <w:t>- revocation was hard</w:t>
      </w:r>
    </w:p>
    <w:p w14:paraId="2624E00C" w14:textId="77777777" w:rsidR="007A54EF" w:rsidRDefault="007A54EF" w:rsidP="007A54EF"/>
    <w:p w14:paraId="6FB3FBB5" w14:textId="77777777" w:rsidR="007A54EF" w:rsidRDefault="007A54EF" w:rsidP="007A54EF">
      <w:r>
        <w:t>OAuth fixes this by using **tokens** with limited scope.</w:t>
      </w:r>
    </w:p>
    <w:p w14:paraId="66CC364E" w14:textId="77777777" w:rsidR="007A54EF" w:rsidRDefault="007A54EF" w:rsidP="007A54EF"/>
    <w:p w14:paraId="434C2960" w14:textId="77777777" w:rsidR="007A54EF" w:rsidRDefault="007A54EF" w:rsidP="007A54EF">
      <w:r>
        <w:lastRenderedPageBreak/>
        <w:t>## Key idea</w:t>
      </w:r>
    </w:p>
    <w:p w14:paraId="5BDC15F3" w14:textId="77777777" w:rsidR="007A54EF" w:rsidRDefault="007A54EF" w:rsidP="007A54EF"/>
    <w:p w14:paraId="2542EF75" w14:textId="77777777" w:rsidR="007A54EF" w:rsidRDefault="007A54EF" w:rsidP="007A54EF">
      <w:r>
        <w:t>OAuth separates:</w:t>
      </w:r>
    </w:p>
    <w:p w14:paraId="13E92FBA" w14:textId="77777777" w:rsidR="007A54EF" w:rsidRDefault="007A54EF" w:rsidP="007A54EF">
      <w:r>
        <w:t>- **resource owner**, usually the user</w:t>
      </w:r>
    </w:p>
    <w:p w14:paraId="73D8AC56" w14:textId="77777777" w:rsidR="007A54EF" w:rsidRDefault="007A54EF" w:rsidP="007A54EF">
      <w:r>
        <w:t>- **client**, the app requesting access</w:t>
      </w:r>
    </w:p>
    <w:p w14:paraId="5A58612B" w14:textId="77777777" w:rsidR="007A54EF" w:rsidRDefault="007A54EF" w:rsidP="007A54EF">
      <w:r>
        <w:t>- **authorization server**, which authenticates the user and issues tokens</w:t>
      </w:r>
    </w:p>
    <w:p w14:paraId="0B948744" w14:textId="77777777" w:rsidR="007A54EF" w:rsidRDefault="007A54EF" w:rsidP="007A54EF">
      <w:r>
        <w:t>- **resource server**, which hosts the protected data</w:t>
      </w:r>
    </w:p>
    <w:p w14:paraId="5C15EA9B" w14:textId="77777777" w:rsidR="007A54EF" w:rsidRDefault="007A54EF" w:rsidP="007A54EF"/>
    <w:p w14:paraId="4FD63145" w14:textId="77777777" w:rsidR="007A54EF" w:rsidRDefault="007A54EF" w:rsidP="007A54EF">
      <w:r>
        <w:t>## The main OAuth roles</w:t>
      </w:r>
    </w:p>
    <w:p w14:paraId="672D12A9" w14:textId="77777777" w:rsidR="007A54EF" w:rsidRDefault="007A54EF" w:rsidP="007A54EF"/>
    <w:p w14:paraId="4731BB21" w14:textId="77777777" w:rsidR="007A54EF" w:rsidRDefault="007A54EF" w:rsidP="007A54EF">
      <w:r>
        <w:t>### Resource owner</w:t>
      </w:r>
    </w:p>
    <w:p w14:paraId="59E4C3BE" w14:textId="77777777" w:rsidR="007A54EF" w:rsidRDefault="007A54EF" w:rsidP="007A54EF">
      <w:r>
        <w:t>The person who owns the data, usually the user.</w:t>
      </w:r>
    </w:p>
    <w:p w14:paraId="3836394C" w14:textId="77777777" w:rsidR="007A54EF" w:rsidRDefault="007A54EF" w:rsidP="007A54EF"/>
    <w:p w14:paraId="1340FA52" w14:textId="77777777" w:rsidR="007A54EF" w:rsidRDefault="007A54EF" w:rsidP="007A54EF">
      <w:r>
        <w:t>### Client</w:t>
      </w:r>
    </w:p>
    <w:p w14:paraId="3ECFC9DF" w14:textId="77777777" w:rsidR="007A54EF" w:rsidRDefault="007A54EF" w:rsidP="007A54EF">
      <w:r>
        <w:t>The application that wants access.</w:t>
      </w:r>
    </w:p>
    <w:p w14:paraId="44803EB0" w14:textId="77777777" w:rsidR="007A54EF" w:rsidRDefault="007A54EF" w:rsidP="007A54EF"/>
    <w:p w14:paraId="06F1B524" w14:textId="77777777" w:rsidR="007A54EF" w:rsidRDefault="007A54EF" w:rsidP="007A54EF">
      <w:r>
        <w:t>### Authorization server</w:t>
      </w:r>
    </w:p>
    <w:p w14:paraId="01BED955" w14:textId="77777777" w:rsidR="007A54EF" w:rsidRDefault="007A54EF" w:rsidP="007A54EF">
      <w:r>
        <w:t>The server that authenticates the user and issues tokens.</w:t>
      </w:r>
    </w:p>
    <w:p w14:paraId="11A44EA6" w14:textId="77777777" w:rsidR="007A54EF" w:rsidRDefault="007A54EF" w:rsidP="007A54EF"/>
    <w:p w14:paraId="6769F5B2" w14:textId="77777777" w:rsidR="007A54EF" w:rsidRDefault="007A54EF" w:rsidP="007A54EF">
      <w:r>
        <w:t>### Resource server</w:t>
      </w:r>
    </w:p>
    <w:p w14:paraId="670391C4" w14:textId="77777777" w:rsidR="007A54EF" w:rsidRDefault="007A54EF" w:rsidP="007A54EF">
      <w:r>
        <w:t>The API or service that accepts access tokens and serves protected data.</w:t>
      </w:r>
    </w:p>
    <w:p w14:paraId="0EFBFFD2" w14:textId="77777777" w:rsidR="007A54EF" w:rsidRDefault="007A54EF" w:rsidP="007A54EF"/>
    <w:p w14:paraId="7491D92D" w14:textId="77777777" w:rsidR="007A54EF" w:rsidRDefault="007A54EF" w:rsidP="007A54EF">
      <w:r>
        <w:t>## How OAuth works</w:t>
      </w:r>
    </w:p>
    <w:p w14:paraId="1A4594E7" w14:textId="77777777" w:rsidR="007A54EF" w:rsidRDefault="007A54EF" w:rsidP="007A54EF"/>
    <w:p w14:paraId="7A6E17A3" w14:textId="77777777" w:rsidR="007A54EF" w:rsidRDefault="007A54EF" w:rsidP="007A54EF">
      <w:r>
        <w:t>A common flow is the **Authorization Code Flow**.</w:t>
      </w:r>
    </w:p>
    <w:p w14:paraId="6C8DD17B" w14:textId="77777777" w:rsidR="007A54EF" w:rsidRDefault="007A54EF" w:rsidP="007A54EF"/>
    <w:p w14:paraId="17AA52E6" w14:textId="77777777" w:rsidR="007A54EF" w:rsidRDefault="007A54EF" w:rsidP="007A54EF">
      <w:r>
        <w:t>High-level steps:</w:t>
      </w:r>
    </w:p>
    <w:p w14:paraId="7C3AF4BA" w14:textId="77777777" w:rsidR="007A54EF" w:rsidRDefault="007A54EF" w:rsidP="007A54EF">
      <w:r>
        <w:t>1. User clicks “Login with X” or “Allow access”.</w:t>
      </w:r>
    </w:p>
    <w:p w14:paraId="7CCB8618" w14:textId="77777777" w:rsidR="007A54EF" w:rsidRDefault="007A54EF" w:rsidP="007A54EF">
      <w:r>
        <w:t>2. Client redirects user to the authorization server.</w:t>
      </w:r>
    </w:p>
    <w:p w14:paraId="26E430BF" w14:textId="77777777" w:rsidR="007A54EF" w:rsidRDefault="007A54EF" w:rsidP="007A54EF">
      <w:r>
        <w:t>3. User authenticates and approves permissions.</w:t>
      </w:r>
    </w:p>
    <w:p w14:paraId="1B2EC3C4" w14:textId="77777777" w:rsidR="007A54EF" w:rsidRDefault="007A54EF" w:rsidP="007A54EF">
      <w:r>
        <w:t>4. Authorization server sends an authorization code back to the client.</w:t>
      </w:r>
    </w:p>
    <w:p w14:paraId="6C18E867" w14:textId="77777777" w:rsidR="007A54EF" w:rsidRDefault="007A54EF" w:rsidP="007A54EF">
      <w:r>
        <w:t>5. Client exchanges the code for an access token.</w:t>
      </w:r>
    </w:p>
    <w:p w14:paraId="1298AC16" w14:textId="77777777" w:rsidR="007A54EF" w:rsidRDefault="007A54EF" w:rsidP="007A54EF">
      <w:r>
        <w:t>6. Client uses the access token to call the resource server.</w:t>
      </w:r>
    </w:p>
    <w:p w14:paraId="060E746E" w14:textId="77777777" w:rsidR="007A54EF" w:rsidRDefault="007A54EF" w:rsidP="007A54EF"/>
    <w:p w14:paraId="7395486B" w14:textId="77777777" w:rsidR="007A54EF" w:rsidRDefault="007A54EF" w:rsidP="007A54EF">
      <w:r>
        <w:t>## Why the code exchange exists</w:t>
      </w:r>
    </w:p>
    <w:p w14:paraId="4108345F" w14:textId="77777777" w:rsidR="007A54EF" w:rsidRDefault="007A54EF" w:rsidP="007A54EF"/>
    <w:p w14:paraId="72CDF1F5" w14:textId="77777777" w:rsidR="007A54EF" w:rsidRDefault="007A54EF" w:rsidP="007A54EF">
      <w:r>
        <w:t>The authorization code is a temporary value. It is exchanged server-to-server for an access token so the token is not exposed unnecessarily in the browser redirect.</w:t>
      </w:r>
    </w:p>
    <w:p w14:paraId="61C82EDA" w14:textId="77777777" w:rsidR="007A54EF" w:rsidRDefault="007A54EF" w:rsidP="007A54EF"/>
    <w:p w14:paraId="57BA3BEF" w14:textId="77777777" w:rsidR="007A54EF" w:rsidRDefault="007A54EF" w:rsidP="007A54EF">
      <w:r>
        <w:t>This improves security.</w:t>
      </w:r>
    </w:p>
    <w:p w14:paraId="1E9A1864" w14:textId="77777777" w:rsidR="007A54EF" w:rsidRDefault="007A54EF" w:rsidP="007A54EF"/>
    <w:p w14:paraId="18A682A2" w14:textId="77777777" w:rsidR="007A54EF" w:rsidRDefault="007A54EF" w:rsidP="007A54EF">
      <w:r>
        <w:t>## Access token</w:t>
      </w:r>
    </w:p>
    <w:p w14:paraId="46EE2D36" w14:textId="77777777" w:rsidR="007A54EF" w:rsidRDefault="007A54EF" w:rsidP="007A54EF"/>
    <w:p w14:paraId="3A493879" w14:textId="77777777" w:rsidR="007A54EF" w:rsidRDefault="007A54EF" w:rsidP="007A54EF">
      <w:r>
        <w:t>An access token is the credential the client uses to access the API.</w:t>
      </w:r>
    </w:p>
    <w:p w14:paraId="26085B37" w14:textId="77777777" w:rsidR="007A54EF" w:rsidRDefault="007A54EF" w:rsidP="007A54EF"/>
    <w:p w14:paraId="29A01DFB" w14:textId="77777777" w:rsidR="007A54EF" w:rsidRDefault="007A54EF" w:rsidP="007A54EF">
      <w:r>
        <w:lastRenderedPageBreak/>
        <w:t>It is usually:</w:t>
      </w:r>
    </w:p>
    <w:p w14:paraId="7EAAE738" w14:textId="77777777" w:rsidR="007A54EF" w:rsidRDefault="007A54EF" w:rsidP="007A54EF">
      <w:r>
        <w:t>- short-lived</w:t>
      </w:r>
    </w:p>
    <w:p w14:paraId="7D7542A8" w14:textId="77777777" w:rsidR="007A54EF" w:rsidRDefault="007A54EF" w:rsidP="007A54EF">
      <w:r>
        <w:t>- scoped</w:t>
      </w:r>
    </w:p>
    <w:p w14:paraId="168B15DA" w14:textId="77777777" w:rsidR="007A54EF" w:rsidRDefault="007A54EF" w:rsidP="007A54EF">
      <w:r>
        <w:t>- revocable or refreshable depending on the system</w:t>
      </w:r>
    </w:p>
    <w:p w14:paraId="70D2188B" w14:textId="77777777" w:rsidR="007A54EF" w:rsidRDefault="007A54EF" w:rsidP="007A54EF"/>
    <w:p w14:paraId="47049038" w14:textId="77777777" w:rsidR="007A54EF" w:rsidRDefault="007A54EF" w:rsidP="007A54EF">
      <w:r>
        <w:t>The token may be:</w:t>
      </w:r>
    </w:p>
    <w:p w14:paraId="151D9AC6" w14:textId="77777777" w:rsidR="007A54EF" w:rsidRDefault="007A54EF" w:rsidP="007A54EF">
      <w:r>
        <w:t>- opaque, meaning the API must introspect it</w:t>
      </w:r>
    </w:p>
    <w:p w14:paraId="2BC75D05" w14:textId="77777777" w:rsidR="007A54EF" w:rsidRDefault="007A54EF" w:rsidP="007A54EF">
      <w:r>
        <w:t>- a JWT, meaning it can be self-contained and verifiable</w:t>
      </w:r>
    </w:p>
    <w:p w14:paraId="1A486069" w14:textId="77777777" w:rsidR="007A54EF" w:rsidRDefault="007A54EF" w:rsidP="007A54EF"/>
    <w:p w14:paraId="65A75C95" w14:textId="77777777" w:rsidR="007A54EF" w:rsidRDefault="007A54EF" w:rsidP="007A54EF">
      <w:r>
        <w:t>## Refresh token</w:t>
      </w:r>
    </w:p>
    <w:p w14:paraId="6097A20F" w14:textId="77777777" w:rsidR="007A54EF" w:rsidRDefault="007A54EF" w:rsidP="007A54EF"/>
    <w:p w14:paraId="343102CD" w14:textId="77777777" w:rsidR="007A54EF" w:rsidRDefault="007A54EF" w:rsidP="007A54EF">
      <w:r>
        <w:t>A refresh token is used to get a new access token when the old one expires.</w:t>
      </w:r>
    </w:p>
    <w:p w14:paraId="574534C8" w14:textId="77777777" w:rsidR="007A54EF" w:rsidRDefault="007A54EF" w:rsidP="007A54EF"/>
    <w:p w14:paraId="1506D358" w14:textId="77777777" w:rsidR="007A54EF" w:rsidRDefault="007A54EF" w:rsidP="007A54EF">
      <w:r>
        <w:t>This helps keep access tokens short-lived while avoiding constant user login prompts.</w:t>
      </w:r>
    </w:p>
    <w:p w14:paraId="41E6A605" w14:textId="77777777" w:rsidR="007A54EF" w:rsidRDefault="007A54EF" w:rsidP="007A54EF"/>
    <w:p w14:paraId="487BD97E" w14:textId="77777777" w:rsidR="007A54EF" w:rsidRDefault="007A54EF" w:rsidP="007A54EF">
      <w:r>
        <w:t>## Scopes</w:t>
      </w:r>
    </w:p>
    <w:p w14:paraId="5253A225" w14:textId="77777777" w:rsidR="007A54EF" w:rsidRDefault="007A54EF" w:rsidP="007A54EF"/>
    <w:p w14:paraId="6D804A71" w14:textId="77777777" w:rsidR="007A54EF" w:rsidRDefault="007A54EF" w:rsidP="007A54EF">
      <w:r>
        <w:t>Scopes define what the token is allowed to do.</w:t>
      </w:r>
    </w:p>
    <w:p w14:paraId="6DB4CB8E" w14:textId="77777777" w:rsidR="007A54EF" w:rsidRDefault="007A54EF" w:rsidP="007A54EF"/>
    <w:p w14:paraId="4BF20630" w14:textId="77777777" w:rsidR="007A54EF" w:rsidRDefault="007A54EF" w:rsidP="007A54EF">
      <w:r>
        <w:t>Examples:</w:t>
      </w:r>
    </w:p>
    <w:p w14:paraId="1EE4462B" w14:textId="77777777" w:rsidR="007A54EF" w:rsidRDefault="007A54EF" w:rsidP="007A54EF">
      <w:r>
        <w:t>- `read:profile`</w:t>
      </w:r>
    </w:p>
    <w:p w14:paraId="36649439" w14:textId="77777777" w:rsidR="007A54EF" w:rsidRDefault="007A54EF" w:rsidP="007A54EF">
      <w:r>
        <w:t>- `read:files`</w:t>
      </w:r>
    </w:p>
    <w:p w14:paraId="4B9715D0" w14:textId="77777777" w:rsidR="007A54EF" w:rsidRDefault="007A54EF" w:rsidP="007A54EF">
      <w:r>
        <w:t>- `write:calendar`</w:t>
      </w:r>
    </w:p>
    <w:p w14:paraId="7E2CB4DC" w14:textId="77777777" w:rsidR="007A54EF" w:rsidRDefault="007A54EF" w:rsidP="007A54EF"/>
    <w:p w14:paraId="14235622" w14:textId="77777777" w:rsidR="007A54EF" w:rsidRDefault="007A54EF" w:rsidP="007A54EF">
      <w:r>
        <w:t>Scopes help limit privilege.</w:t>
      </w:r>
    </w:p>
    <w:p w14:paraId="2AAC13B8" w14:textId="77777777" w:rsidR="007A54EF" w:rsidRDefault="007A54EF" w:rsidP="007A54EF"/>
    <w:p w14:paraId="267D4A9E" w14:textId="77777777" w:rsidR="007A54EF" w:rsidRDefault="007A54EF" w:rsidP="007A54EF">
      <w:r>
        <w:t>## OAuth is not authentication</w:t>
      </w:r>
    </w:p>
    <w:p w14:paraId="2FA461E5" w14:textId="77777777" w:rsidR="007A54EF" w:rsidRDefault="007A54EF" w:rsidP="007A54EF"/>
    <w:p w14:paraId="504C6781" w14:textId="77777777" w:rsidR="007A54EF" w:rsidRDefault="007A54EF" w:rsidP="007A54EF">
      <w:r>
        <w:t>This is one of the most common misconceptions.</w:t>
      </w:r>
    </w:p>
    <w:p w14:paraId="1E2BAD7C" w14:textId="77777777" w:rsidR="007A54EF" w:rsidRDefault="007A54EF" w:rsidP="007A54EF"/>
    <w:p w14:paraId="0CAB3DED" w14:textId="77777777" w:rsidR="007A54EF" w:rsidRDefault="007A54EF" w:rsidP="007A54EF">
      <w:r>
        <w:t>OAuth by itself says:</w:t>
      </w:r>
    </w:p>
    <w:p w14:paraId="20735257" w14:textId="77777777" w:rsidR="007A54EF" w:rsidRDefault="007A54EF" w:rsidP="007A54EF">
      <w:r>
        <w:t>- this app can access these resources</w:t>
      </w:r>
    </w:p>
    <w:p w14:paraId="032A91A6" w14:textId="77777777" w:rsidR="007A54EF" w:rsidRDefault="007A54EF" w:rsidP="007A54EF"/>
    <w:p w14:paraId="13225012" w14:textId="77777777" w:rsidR="007A54EF" w:rsidRDefault="007A54EF" w:rsidP="007A54EF">
      <w:r>
        <w:t>It does not always say:</w:t>
      </w:r>
    </w:p>
    <w:p w14:paraId="26666FF3" w14:textId="77777777" w:rsidR="007A54EF" w:rsidRDefault="007A54EF" w:rsidP="007A54EF">
      <w:r>
        <w:t>- who the user is in a robust identity sense</w:t>
      </w:r>
    </w:p>
    <w:p w14:paraId="42E18A9A" w14:textId="77777777" w:rsidR="007A54EF" w:rsidRDefault="007A54EF" w:rsidP="007A54EF"/>
    <w:p w14:paraId="618F212A" w14:textId="77777777" w:rsidR="007A54EF" w:rsidRDefault="007A54EF" w:rsidP="007A54EF">
      <w:r>
        <w:t>That is what **OpenID Connect** is for, which is built on top of OAuth.</w:t>
      </w:r>
    </w:p>
    <w:p w14:paraId="4AF845B0" w14:textId="77777777" w:rsidR="007A54EF" w:rsidRDefault="007A54EF" w:rsidP="007A54EF"/>
    <w:p w14:paraId="31964D53" w14:textId="77777777" w:rsidR="007A54EF" w:rsidRDefault="007A54EF" w:rsidP="007A54EF">
      <w:r>
        <w:t>## OAuth vs OpenID Connect</w:t>
      </w:r>
    </w:p>
    <w:p w14:paraId="6E214191" w14:textId="77777777" w:rsidR="007A54EF" w:rsidRDefault="007A54EF" w:rsidP="007A54EF"/>
    <w:p w14:paraId="0CDD3E68" w14:textId="77777777" w:rsidR="007A54EF" w:rsidRDefault="007A54EF" w:rsidP="007A54EF">
      <w:r>
        <w:t>### OAuth</w:t>
      </w:r>
    </w:p>
    <w:p w14:paraId="1EAFD075" w14:textId="77777777" w:rsidR="007A54EF" w:rsidRDefault="007A54EF" w:rsidP="007A54EF">
      <w:r>
        <w:t>- authorization</w:t>
      </w:r>
    </w:p>
    <w:p w14:paraId="59DCE694" w14:textId="77777777" w:rsidR="007A54EF" w:rsidRDefault="007A54EF" w:rsidP="007A54EF">
      <w:r>
        <w:t>- access delegation</w:t>
      </w:r>
    </w:p>
    <w:p w14:paraId="0A869FF3" w14:textId="77777777" w:rsidR="007A54EF" w:rsidRDefault="007A54EF" w:rsidP="007A54EF">
      <w:r>
        <w:t>- permission to access resources</w:t>
      </w:r>
    </w:p>
    <w:p w14:paraId="69B2DB22" w14:textId="77777777" w:rsidR="007A54EF" w:rsidRDefault="007A54EF" w:rsidP="007A54EF"/>
    <w:p w14:paraId="5E131DB5" w14:textId="77777777" w:rsidR="003C5CCC" w:rsidRDefault="003C5CCC" w:rsidP="007A54EF"/>
    <w:p w14:paraId="0D8D877D" w14:textId="77777777" w:rsidR="007A54EF" w:rsidRDefault="007A54EF" w:rsidP="007A54EF">
      <w:r>
        <w:lastRenderedPageBreak/>
        <w:t>### OpenID Connect</w:t>
      </w:r>
    </w:p>
    <w:p w14:paraId="09937B9D" w14:textId="77777777" w:rsidR="007A54EF" w:rsidRDefault="007A54EF" w:rsidP="007A54EF">
      <w:r>
        <w:t>- authentication</w:t>
      </w:r>
    </w:p>
    <w:p w14:paraId="79F9E829" w14:textId="77777777" w:rsidR="007A54EF" w:rsidRDefault="007A54EF" w:rsidP="007A54EF">
      <w:r>
        <w:t>- user identity</w:t>
      </w:r>
    </w:p>
    <w:p w14:paraId="034C5A98" w14:textId="77777777" w:rsidR="007A54EF" w:rsidRDefault="007A54EF" w:rsidP="007A54EF">
      <w:r>
        <w:t>- “who is this user?”</w:t>
      </w:r>
    </w:p>
    <w:p w14:paraId="233C29B3" w14:textId="77777777" w:rsidR="007A54EF" w:rsidRDefault="007A54EF" w:rsidP="007A54EF"/>
    <w:p w14:paraId="56187F83" w14:textId="77777777" w:rsidR="007A54EF" w:rsidRDefault="007A54EF" w:rsidP="007A54EF">
      <w:r>
        <w:t>If you see “Sign in with Google,” that is often OpenID Connect using OAuth under the hood.</w:t>
      </w:r>
    </w:p>
    <w:p w14:paraId="04E09A03" w14:textId="77777777" w:rsidR="007A54EF" w:rsidRDefault="007A54EF" w:rsidP="007A54EF"/>
    <w:p w14:paraId="37811B44" w14:textId="77777777" w:rsidR="007A54EF" w:rsidRDefault="007A54EF" w:rsidP="007A54EF">
      <w:r>
        <w:t>## Common OAuth grant types</w:t>
      </w:r>
    </w:p>
    <w:p w14:paraId="6EFFBFB0" w14:textId="77777777" w:rsidR="007A54EF" w:rsidRDefault="007A54EF" w:rsidP="007A54EF"/>
    <w:p w14:paraId="6469C7C9" w14:textId="77777777" w:rsidR="007A54EF" w:rsidRDefault="007A54EF" w:rsidP="007A54EF">
      <w:r>
        <w:t>### Authorization Code</w:t>
      </w:r>
    </w:p>
    <w:p w14:paraId="492245CE" w14:textId="77777777" w:rsidR="007A54EF" w:rsidRDefault="007A54EF" w:rsidP="007A54EF">
      <w:r>
        <w:t>Best for server-side apps and modern web/mobile apps.</w:t>
      </w:r>
    </w:p>
    <w:p w14:paraId="42DCDD3B" w14:textId="77777777" w:rsidR="007A54EF" w:rsidRDefault="007A54EF" w:rsidP="007A54EF"/>
    <w:p w14:paraId="2E2001C4" w14:textId="77777777" w:rsidR="007A54EF" w:rsidRDefault="007A54EF" w:rsidP="007A54EF">
      <w:r>
        <w:t>### Client Credentials</w:t>
      </w:r>
    </w:p>
    <w:p w14:paraId="1CF0942C" w14:textId="77777777" w:rsidR="007A54EF" w:rsidRDefault="007A54EF" w:rsidP="007A54EF">
      <w:r>
        <w:t>Used when one service talks to another service without a user.</w:t>
      </w:r>
    </w:p>
    <w:p w14:paraId="547118E6" w14:textId="77777777" w:rsidR="007A54EF" w:rsidRDefault="007A54EF" w:rsidP="007A54EF"/>
    <w:p w14:paraId="11D5233F" w14:textId="77777777" w:rsidR="007A54EF" w:rsidRDefault="007A54EF" w:rsidP="007A54EF">
      <w:r>
        <w:t>### Device Code</w:t>
      </w:r>
    </w:p>
    <w:p w14:paraId="38B5ECBF" w14:textId="77777777" w:rsidR="007A54EF" w:rsidRDefault="007A54EF" w:rsidP="007A54EF">
      <w:r>
        <w:t>Used for TVs, CLI tools, and devices with limited input.</w:t>
      </w:r>
    </w:p>
    <w:p w14:paraId="36483274" w14:textId="77777777" w:rsidR="007A54EF" w:rsidRDefault="007A54EF" w:rsidP="007A54EF"/>
    <w:p w14:paraId="0AC46888" w14:textId="77777777" w:rsidR="007A54EF" w:rsidRDefault="007A54EF" w:rsidP="007A54EF">
      <w:r>
        <w:t>### Refresh Token</w:t>
      </w:r>
    </w:p>
    <w:p w14:paraId="2BEADB76" w14:textId="77777777" w:rsidR="007A54EF" w:rsidRDefault="007A54EF" w:rsidP="007A54EF">
      <w:r>
        <w:t>Used to renew access without user re-login.</w:t>
      </w:r>
    </w:p>
    <w:p w14:paraId="6BF1FE3A" w14:textId="77777777" w:rsidR="007A54EF" w:rsidRDefault="007A54EF" w:rsidP="007A54EF"/>
    <w:p w14:paraId="3DB2F866" w14:textId="77777777" w:rsidR="007A54EF" w:rsidRDefault="007A54EF" w:rsidP="007A54EF">
      <w:r>
        <w:t>### Implicit Grant</w:t>
      </w:r>
    </w:p>
    <w:p w14:paraId="15F02850" w14:textId="77777777" w:rsidR="007A54EF" w:rsidRDefault="007A54EF" w:rsidP="007A54EF">
      <w:r>
        <w:t>Older flow, now generally discouraged for modern apps.</w:t>
      </w:r>
    </w:p>
    <w:p w14:paraId="394754F0" w14:textId="77777777" w:rsidR="007A54EF" w:rsidRDefault="007A54EF" w:rsidP="007A54EF"/>
    <w:p w14:paraId="009246CB" w14:textId="77777777" w:rsidR="007A54EF" w:rsidRDefault="007A54EF" w:rsidP="007A54EF">
      <w:r>
        <w:t>## OAuth flow example</w:t>
      </w:r>
    </w:p>
    <w:p w14:paraId="06B297CA" w14:textId="77777777" w:rsidR="007A54EF" w:rsidRDefault="007A54EF" w:rsidP="007A54EF"/>
    <w:p w14:paraId="0C75E326" w14:textId="77777777" w:rsidR="007A54EF" w:rsidRDefault="007A54EF" w:rsidP="007A54EF">
      <w:r>
        <w:t>```mermaid</w:t>
      </w:r>
    </w:p>
    <w:p w14:paraId="2197E1B7" w14:textId="77777777" w:rsidR="007A54EF" w:rsidRDefault="007A54EF" w:rsidP="007A54EF">
      <w:r>
        <w:t>sequenceDiagram</w:t>
      </w:r>
    </w:p>
    <w:p w14:paraId="5ABAEE73" w14:textId="77777777" w:rsidR="007A54EF" w:rsidRDefault="007A54EF" w:rsidP="007A54EF">
      <w:r>
        <w:t xml:space="preserve">    participant U as User</w:t>
      </w:r>
    </w:p>
    <w:p w14:paraId="505AA67A" w14:textId="77777777" w:rsidR="007A54EF" w:rsidRDefault="007A54EF" w:rsidP="007A54EF">
      <w:r>
        <w:t xml:space="preserve">    participant C as Client App</w:t>
      </w:r>
    </w:p>
    <w:p w14:paraId="40B17FAB" w14:textId="77777777" w:rsidR="007A54EF" w:rsidRDefault="007A54EF" w:rsidP="007A54EF">
      <w:r>
        <w:t xml:space="preserve">    participant A as Authorization Server</w:t>
      </w:r>
    </w:p>
    <w:p w14:paraId="747BABCB" w14:textId="77777777" w:rsidR="007A54EF" w:rsidRDefault="007A54EF" w:rsidP="007A54EF">
      <w:r>
        <w:t xml:space="preserve">    participant R as Resource Server</w:t>
      </w:r>
    </w:p>
    <w:p w14:paraId="477A816F" w14:textId="77777777" w:rsidR="007A54EF" w:rsidRDefault="007A54EF" w:rsidP="007A54EF"/>
    <w:p w14:paraId="41C44E60" w14:textId="77777777" w:rsidR="007A54EF" w:rsidRDefault="007A54EF" w:rsidP="007A54EF">
      <w:r>
        <w:t xml:space="preserve">    U-&gt;&gt;C: Click "Connect Account"</w:t>
      </w:r>
    </w:p>
    <w:p w14:paraId="22FF848E" w14:textId="77777777" w:rsidR="007A54EF" w:rsidRDefault="007A54EF" w:rsidP="007A54EF">
      <w:r>
        <w:t xml:space="preserve">    C-&gt;&gt;A: Redirect user for consent</w:t>
      </w:r>
    </w:p>
    <w:p w14:paraId="3F8D0098" w14:textId="77777777" w:rsidR="007A54EF" w:rsidRDefault="007A54EF" w:rsidP="007A54EF">
      <w:r>
        <w:t xml:space="preserve">    A-&gt;&gt;U: Authenticate + ask consent</w:t>
      </w:r>
    </w:p>
    <w:p w14:paraId="1F5CAC39" w14:textId="77777777" w:rsidR="007A54EF" w:rsidRDefault="007A54EF" w:rsidP="007A54EF">
      <w:r>
        <w:t xml:space="preserve">    U-&gt;&gt;A: Approve access</w:t>
      </w:r>
    </w:p>
    <w:p w14:paraId="4147DADA" w14:textId="77777777" w:rsidR="007A54EF" w:rsidRDefault="007A54EF" w:rsidP="007A54EF">
      <w:r>
        <w:t xml:space="preserve">    A--&gt;&gt;C: Send authorization code</w:t>
      </w:r>
    </w:p>
    <w:p w14:paraId="7CA3B65B" w14:textId="77777777" w:rsidR="007A54EF" w:rsidRDefault="007A54EF" w:rsidP="007A54EF">
      <w:r>
        <w:t xml:space="preserve">    C-&gt;&gt;A: Exchange code for access token</w:t>
      </w:r>
    </w:p>
    <w:p w14:paraId="2F97C71B" w14:textId="77777777" w:rsidR="007A54EF" w:rsidRDefault="007A54EF" w:rsidP="007A54EF">
      <w:r>
        <w:t xml:space="preserve">    A--&gt;&gt;C: Return access token</w:t>
      </w:r>
    </w:p>
    <w:p w14:paraId="6CBE2EFF" w14:textId="77777777" w:rsidR="007A54EF" w:rsidRDefault="007A54EF" w:rsidP="007A54EF">
      <w:r>
        <w:t xml:space="preserve">    C-&gt;&gt;R: Call API with access token</w:t>
      </w:r>
    </w:p>
    <w:p w14:paraId="571DE4D2" w14:textId="77777777" w:rsidR="007A54EF" w:rsidRDefault="007A54EF" w:rsidP="007A54EF">
      <w:r>
        <w:t xml:space="preserve">    R--&gt;&gt;C: Protected resource</w:t>
      </w:r>
    </w:p>
    <w:p w14:paraId="30E0339E" w14:textId="77777777" w:rsidR="007A54EF" w:rsidRDefault="007A54EF" w:rsidP="007A54EF"/>
    <w:p w14:paraId="2428FA62" w14:textId="77777777" w:rsidR="007A54EF" w:rsidRDefault="007A54EF" w:rsidP="007A54EF">
      <w:r>
        <w:t xml:space="preserve">    style U fill:#00ceff,stroke:#000000,stroke-width:2px,color:#000000</w:t>
      </w:r>
    </w:p>
    <w:p w14:paraId="531A4E1A" w14:textId="77777777" w:rsidR="007A54EF" w:rsidRDefault="007A54EF" w:rsidP="007A54EF">
      <w:r>
        <w:t xml:space="preserve">    style C fill:#ffd43b,stroke:#000000,stroke-width:2px,color:#000000</w:t>
      </w:r>
    </w:p>
    <w:p w14:paraId="333326BE" w14:textId="77777777" w:rsidR="007A54EF" w:rsidRDefault="007A54EF" w:rsidP="007A54EF">
      <w:r>
        <w:lastRenderedPageBreak/>
        <w:t xml:space="preserve">    style A fill:#69db7c,stroke:#000000,stroke-width:2px,color:#000000</w:t>
      </w:r>
    </w:p>
    <w:p w14:paraId="4C62250F" w14:textId="77777777" w:rsidR="007A54EF" w:rsidRDefault="007A54EF" w:rsidP="007A54EF">
      <w:r>
        <w:t xml:space="preserve">    style R fill:#748ffc,stroke:#000000,stroke-width:2px,color:#000000</w:t>
      </w:r>
    </w:p>
    <w:p w14:paraId="6C3488B6" w14:textId="77777777" w:rsidR="007A54EF" w:rsidRDefault="007A54EF" w:rsidP="007A54EF">
      <w:r>
        <w:t>```</w:t>
      </w:r>
    </w:p>
    <w:p w14:paraId="366DAD45" w14:textId="77777777" w:rsidR="007A54EF" w:rsidRDefault="007A54EF" w:rsidP="007A54EF"/>
    <w:p w14:paraId="289D1359" w14:textId="77777777" w:rsidR="007A54EF" w:rsidRDefault="007A54EF" w:rsidP="007A54EF">
      <w:r>
        <w:t>## Why OAuth is useful in microservices and APIs</w:t>
      </w:r>
    </w:p>
    <w:p w14:paraId="2CFC0AA9" w14:textId="77777777" w:rsidR="007A54EF" w:rsidRDefault="007A54EF" w:rsidP="007A54EF"/>
    <w:p w14:paraId="5C31BA41" w14:textId="77777777" w:rsidR="007A54EF" w:rsidRDefault="007A54EF" w:rsidP="007A54EF">
      <w:r>
        <w:t>OAuth is very useful when:</w:t>
      </w:r>
    </w:p>
    <w:p w14:paraId="7AC326AD" w14:textId="77777777" w:rsidR="007A54EF" w:rsidRDefault="007A54EF" w:rsidP="007A54EF">
      <w:r>
        <w:t>- external apps need controlled access</w:t>
      </w:r>
    </w:p>
    <w:p w14:paraId="2BAFBD99" w14:textId="77777777" w:rsidR="007A54EF" w:rsidRDefault="007A54EF" w:rsidP="007A54EF">
      <w:r>
        <w:t>- internal services need delegated permissions</w:t>
      </w:r>
    </w:p>
    <w:p w14:paraId="10096F13" w14:textId="77777777" w:rsidR="007A54EF" w:rsidRDefault="007A54EF" w:rsidP="007A54EF">
      <w:r>
        <w:t>- users authorize third-party integrations</w:t>
      </w:r>
    </w:p>
    <w:p w14:paraId="54F6F33C" w14:textId="77777777" w:rsidR="007A54EF" w:rsidRDefault="007A54EF" w:rsidP="007A54EF">
      <w:r>
        <w:t>- APIs must enforce fine-grained scopes</w:t>
      </w:r>
    </w:p>
    <w:p w14:paraId="20DE1BA4" w14:textId="77777777" w:rsidR="007A54EF" w:rsidRDefault="007A54EF" w:rsidP="007A54EF"/>
    <w:p w14:paraId="03D72A10" w14:textId="77777777" w:rsidR="007A54EF" w:rsidRDefault="007A54EF" w:rsidP="007A54EF">
      <w:r>
        <w:t>It helps avoid sharing long-term credentials.</w:t>
      </w:r>
    </w:p>
    <w:p w14:paraId="7075663A" w14:textId="77777777" w:rsidR="007A54EF" w:rsidRDefault="007A54EF" w:rsidP="007A54EF"/>
    <w:p w14:paraId="62DFA4AC" w14:textId="77777777" w:rsidR="007A54EF" w:rsidRDefault="007A54EF" w:rsidP="007A54EF">
      <w:r>
        <w:t>## OAuth security properties</w:t>
      </w:r>
    </w:p>
    <w:p w14:paraId="38BD4003" w14:textId="77777777" w:rsidR="007A54EF" w:rsidRDefault="007A54EF" w:rsidP="007A54EF"/>
    <w:p w14:paraId="4F4D91A6" w14:textId="77777777" w:rsidR="007A54EF" w:rsidRDefault="007A54EF" w:rsidP="007A54EF">
      <w:r>
        <w:t>OAuth improves security by:</w:t>
      </w:r>
    </w:p>
    <w:p w14:paraId="6DD96FFC" w14:textId="77777777" w:rsidR="007A54EF" w:rsidRDefault="007A54EF" w:rsidP="007A54EF">
      <w:r>
        <w:t>- avoiding password sharing</w:t>
      </w:r>
    </w:p>
    <w:p w14:paraId="49A9F8DA" w14:textId="77777777" w:rsidR="007A54EF" w:rsidRDefault="007A54EF" w:rsidP="007A54EF">
      <w:r>
        <w:t>- limiting scope</w:t>
      </w:r>
    </w:p>
    <w:p w14:paraId="18BCA907" w14:textId="77777777" w:rsidR="007A54EF" w:rsidRDefault="007A54EF" w:rsidP="007A54EF">
      <w:r>
        <w:t>- using short-lived tokens</w:t>
      </w:r>
    </w:p>
    <w:p w14:paraId="18AD1F41" w14:textId="77777777" w:rsidR="007A54EF" w:rsidRDefault="007A54EF" w:rsidP="007A54EF">
      <w:r>
        <w:t>- supporting revocation</w:t>
      </w:r>
    </w:p>
    <w:p w14:paraId="4494AC72" w14:textId="77777777" w:rsidR="007A54EF" w:rsidRDefault="007A54EF" w:rsidP="007A54EF">
      <w:r>
        <w:t>- separating user authentication from resource access</w:t>
      </w:r>
    </w:p>
    <w:p w14:paraId="16A87539" w14:textId="77777777" w:rsidR="007A54EF" w:rsidRDefault="007A54EF" w:rsidP="007A54EF"/>
    <w:p w14:paraId="57A5BD15" w14:textId="77777777" w:rsidR="007A54EF" w:rsidRDefault="007A54EF" w:rsidP="007A54EF">
      <w:r>
        <w:lastRenderedPageBreak/>
        <w:t>## Common mistakes</w:t>
      </w:r>
    </w:p>
    <w:p w14:paraId="0C53C35F" w14:textId="77777777" w:rsidR="007A54EF" w:rsidRDefault="007A54EF" w:rsidP="007A54EF"/>
    <w:p w14:paraId="047AC6D7" w14:textId="77777777" w:rsidR="007A54EF" w:rsidRDefault="007A54EF" w:rsidP="007A54EF">
      <w:r>
        <w:t>- treating OAuth as login by itself</w:t>
      </w:r>
    </w:p>
    <w:p w14:paraId="752AE9D6" w14:textId="77777777" w:rsidR="007A54EF" w:rsidRDefault="007A54EF" w:rsidP="007A54EF">
      <w:r>
        <w:t>- not validating redirect URIs</w:t>
      </w:r>
    </w:p>
    <w:p w14:paraId="0A59BEBE" w14:textId="77777777" w:rsidR="007A54EF" w:rsidRDefault="007A54EF" w:rsidP="007A54EF">
      <w:r>
        <w:t>- exposing client secrets in public apps</w:t>
      </w:r>
    </w:p>
    <w:p w14:paraId="2FF72636" w14:textId="77777777" w:rsidR="007A54EF" w:rsidRDefault="007A54EF" w:rsidP="007A54EF">
      <w:r>
        <w:t>- using the wrong grant type</w:t>
      </w:r>
    </w:p>
    <w:p w14:paraId="3781BF62" w14:textId="77777777" w:rsidR="007A54EF" w:rsidRDefault="007A54EF" w:rsidP="007A54EF">
      <w:r>
        <w:t>- storing tokens insecurely</w:t>
      </w:r>
    </w:p>
    <w:p w14:paraId="0797DD4F" w14:textId="77777777" w:rsidR="007A54EF" w:rsidRDefault="007A54EF" w:rsidP="007A54EF">
      <w:r>
        <w:t>- failing to verify token audience and issuer</w:t>
      </w:r>
    </w:p>
    <w:p w14:paraId="6811D6D8" w14:textId="77777777" w:rsidR="007A54EF" w:rsidRDefault="007A54EF" w:rsidP="007A54EF"/>
    <w:p w14:paraId="0F6C10B0" w14:textId="77777777" w:rsidR="007A54EF" w:rsidRDefault="007A54EF" w:rsidP="007A54EF">
      <w:r>
        <w:t>## OAuth in real systems</w:t>
      </w:r>
    </w:p>
    <w:p w14:paraId="3FC8D8D9" w14:textId="77777777" w:rsidR="007A54EF" w:rsidRDefault="007A54EF" w:rsidP="007A54EF"/>
    <w:p w14:paraId="1733DD6B" w14:textId="77777777" w:rsidR="007A54EF" w:rsidRDefault="007A54EF" w:rsidP="007A54EF">
      <w:r>
        <w:t>A common enterprise flow:</w:t>
      </w:r>
    </w:p>
    <w:p w14:paraId="3BC20A84" w14:textId="77777777" w:rsidR="007A54EF" w:rsidRDefault="007A54EF" w:rsidP="007A54EF">
      <w:r>
        <w:t>- user signs in through an identity provider</w:t>
      </w:r>
    </w:p>
    <w:p w14:paraId="1E1A5015" w14:textId="77777777" w:rsidR="007A54EF" w:rsidRDefault="007A54EF" w:rsidP="007A54EF">
      <w:r>
        <w:t>- app receives an access token</w:t>
      </w:r>
    </w:p>
    <w:p w14:paraId="727EFF35" w14:textId="77777777" w:rsidR="007A54EF" w:rsidRDefault="007A54EF" w:rsidP="007A54EF">
      <w:r>
        <w:t>- app calls APIs with the token</w:t>
      </w:r>
    </w:p>
    <w:p w14:paraId="0D117C55" w14:textId="77777777" w:rsidR="007A54EF" w:rsidRDefault="007A54EF" w:rsidP="007A54EF">
      <w:r>
        <w:t>- APIs validate scope, issuer, and expiry</w:t>
      </w:r>
    </w:p>
    <w:p w14:paraId="72DB87E4" w14:textId="77777777" w:rsidR="007A54EF" w:rsidRDefault="007A54EF" w:rsidP="007A54EF"/>
    <w:p w14:paraId="6AF92CD0" w14:textId="77777777" w:rsidR="007A54EF" w:rsidRDefault="007A54EF" w:rsidP="007A54EF">
      <w:r>
        <w:t>This is common in:</w:t>
      </w:r>
    </w:p>
    <w:p w14:paraId="7439127B" w14:textId="77777777" w:rsidR="007A54EF" w:rsidRDefault="007A54EF" w:rsidP="007A54EF">
      <w:r>
        <w:t>- mobile apps</w:t>
      </w:r>
    </w:p>
    <w:p w14:paraId="4C8700AE" w14:textId="77777777" w:rsidR="007A54EF" w:rsidRDefault="007A54EF" w:rsidP="007A54EF">
      <w:r>
        <w:t>- browser apps</w:t>
      </w:r>
    </w:p>
    <w:p w14:paraId="7231E0C2" w14:textId="77777777" w:rsidR="007A54EF" w:rsidRDefault="007A54EF" w:rsidP="007A54EF">
      <w:r>
        <w:t>- SaaS integrations</w:t>
      </w:r>
    </w:p>
    <w:p w14:paraId="7E88729A" w14:textId="77777777" w:rsidR="007A54EF" w:rsidRDefault="007A54EF" w:rsidP="007A54EF">
      <w:r>
        <w:t>- API ecosystems</w:t>
      </w:r>
    </w:p>
    <w:p w14:paraId="53A16F29" w14:textId="77777777" w:rsidR="007A54EF" w:rsidRDefault="007A54EF" w:rsidP="007A54EF"/>
    <w:p w14:paraId="7EDAE64B" w14:textId="77777777" w:rsidR="00453611" w:rsidRDefault="00453611" w:rsidP="007A54EF"/>
    <w:p w14:paraId="7332636A" w14:textId="77777777" w:rsidR="007A54EF" w:rsidRDefault="007A54EF" w:rsidP="007A54EF">
      <w:r>
        <w:lastRenderedPageBreak/>
        <w:t>## Final mental model</w:t>
      </w:r>
    </w:p>
    <w:p w14:paraId="6F1CCC72" w14:textId="77777777" w:rsidR="007A54EF" w:rsidRDefault="007A54EF" w:rsidP="007A54EF"/>
    <w:p w14:paraId="3EDC23D4" w14:textId="77777777" w:rsidR="007A54EF" w:rsidRDefault="007A54EF" w:rsidP="007A54EF">
      <w:r>
        <w:t>Think of OAuth as **delegated authorization with tokens**. It lets one application access another service on a user’s behalf, without sharing the user’s password.</w:t>
      </w:r>
    </w:p>
    <w:p w14:paraId="1E5763F2" w14:textId="77777777" w:rsidR="007A54EF" w:rsidRDefault="007A54EF" w:rsidP="007A54EF"/>
    <w:p w14:paraId="19A1EBEB" w14:textId="77777777" w:rsidR="007A54EF" w:rsidRDefault="007A54EF" w:rsidP="007A54EF">
      <w:r>
        <w:t>If you want, I can also explain:</w:t>
      </w:r>
    </w:p>
    <w:p w14:paraId="73E46844" w14:textId="77777777" w:rsidR="007A54EF" w:rsidRDefault="007A54EF" w:rsidP="007A54EF">
      <w:r>
        <w:t>1. **OAuth 2.0 Authorization Code Flow in depth**</w:t>
      </w:r>
    </w:p>
    <w:p w14:paraId="1C80E700" w14:textId="77777777" w:rsidR="007A54EF" w:rsidRDefault="007A54EF" w:rsidP="007A54EF">
      <w:r>
        <w:t>2. **OAuth vs OpenID Connect**</w:t>
      </w:r>
    </w:p>
    <w:p w14:paraId="182AACDD" w14:textId="77777777" w:rsidR="007A54EF" w:rsidRDefault="007A54EF" w:rsidP="007A54EF">
      <w:r>
        <w:t>3. **JWT access tokens and refresh tokens**</w:t>
      </w:r>
    </w:p>
    <w:p w14:paraId="3049A8F6" w14:textId="3836672A" w:rsidR="00815696" w:rsidRDefault="007A54EF" w:rsidP="007A54EF">
      <w:r>
        <w:t>4. **OAuth in microservices and API gateways**</w:t>
      </w:r>
    </w:p>
    <w:p w14:paraId="596D7476" w14:textId="77777777" w:rsidR="007A54EF" w:rsidRDefault="007A54EF" w:rsidP="007A54EF"/>
    <w:p w14:paraId="41A32C20" w14:textId="77777777" w:rsidR="009E4FA4" w:rsidRDefault="009E4FA4" w:rsidP="007A54EF"/>
    <w:p w14:paraId="36AB8BFB" w14:textId="77777777" w:rsidR="009E4FA4" w:rsidRDefault="009E4FA4" w:rsidP="007A54EF"/>
    <w:p w14:paraId="3D798299" w14:textId="77777777" w:rsidR="009E4FA4" w:rsidRDefault="009E4FA4" w:rsidP="007A54EF"/>
    <w:p w14:paraId="3EED5390" w14:textId="77777777" w:rsidR="009E4FA4" w:rsidRDefault="009E4FA4" w:rsidP="007A54EF"/>
    <w:p w14:paraId="1B1072AD" w14:textId="77777777" w:rsidR="009E4FA4" w:rsidRDefault="009E4FA4" w:rsidP="007A54EF"/>
    <w:p w14:paraId="26621EE9" w14:textId="77777777" w:rsidR="009E4FA4" w:rsidRDefault="009E4FA4" w:rsidP="007A54EF"/>
    <w:p w14:paraId="07372EEE" w14:textId="77777777" w:rsidR="009E4FA4" w:rsidRDefault="009E4FA4" w:rsidP="007A54EF"/>
    <w:p w14:paraId="63AE664A" w14:textId="77777777" w:rsidR="009E4FA4" w:rsidRDefault="009E4FA4" w:rsidP="007A54EF"/>
    <w:p w14:paraId="1FF04E4B" w14:textId="77777777" w:rsidR="009E4FA4" w:rsidRDefault="009E4FA4" w:rsidP="007A54EF"/>
    <w:p w14:paraId="34920145" w14:textId="77777777" w:rsidR="009E4FA4" w:rsidRDefault="009E4FA4" w:rsidP="007A54EF"/>
    <w:p w14:paraId="32F0DC67" w14:textId="77777777" w:rsidR="009E4FA4" w:rsidRDefault="009E4FA4" w:rsidP="007A54EF"/>
    <w:p w14:paraId="5502B5EB" w14:textId="0D485698" w:rsidR="00382128" w:rsidRDefault="00CD740F" w:rsidP="00F72CE5">
      <w:pPr>
        <w:pStyle w:val="Heading1"/>
        <w:numPr>
          <w:ilvl w:val="0"/>
          <w:numId w:val="13"/>
        </w:numPr>
        <w:jc w:val="center"/>
      </w:pPr>
      <w:bookmarkStart w:id="50" w:name="_Toc234595958"/>
      <w:r>
        <w:lastRenderedPageBreak/>
        <w:t>OpenID Connect</w:t>
      </w:r>
      <w:bookmarkEnd w:id="50"/>
    </w:p>
    <w:p w14:paraId="36D71417" w14:textId="77777777" w:rsidR="00CD740F" w:rsidRDefault="00CD740F" w:rsidP="00CD740F"/>
    <w:p w14:paraId="09B24635" w14:textId="77777777" w:rsidR="009E4FA4" w:rsidRDefault="009E4FA4" w:rsidP="009E4FA4">
      <w:r>
        <w:t>OpenID Connect, usually called **OIDC**, is an authentication layer built on top of **OAuth 2.0**. OAuth 2.0 by itself is mainly about **authorization**, meaning allowing an app to access some resource on behalf of a user. OIDC adds **identity**, so the client can verify who the user is.</w:t>
      </w:r>
    </w:p>
    <w:p w14:paraId="173C1B0D" w14:textId="77777777" w:rsidR="009E4FA4" w:rsidRDefault="009E4FA4" w:rsidP="009E4FA4"/>
    <w:p w14:paraId="77E6733F" w14:textId="77777777" w:rsidR="009E4FA4" w:rsidRDefault="009E4FA4" w:rsidP="009E4FA4">
      <w:r>
        <w:t>In simple terms:</w:t>
      </w:r>
    </w:p>
    <w:p w14:paraId="5EE03A8F" w14:textId="77777777" w:rsidR="009E4FA4" w:rsidRDefault="009E4FA4" w:rsidP="009E4FA4"/>
    <w:p w14:paraId="5B3377C2" w14:textId="77777777" w:rsidR="009E4FA4" w:rsidRDefault="009E4FA4" w:rsidP="009E4FA4">
      <w:r>
        <w:t>- **OAuth 2.0** answers: *What can this app access?*</w:t>
      </w:r>
    </w:p>
    <w:p w14:paraId="60863853" w14:textId="77777777" w:rsidR="009E4FA4" w:rsidRDefault="009E4FA4" w:rsidP="009E4FA4">
      <w:r>
        <w:t>- **OpenID Connect** answers: *Who is the user?*</w:t>
      </w:r>
    </w:p>
    <w:p w14:paraId="182BA2BE" w14:textId="77777777" w:rsidR="009E4FA4" w:rsidRDefault="009E4FA4" w:rsidP="009E4FA4"/>
    <w:p w14:paraId="5D0F1DA7" w14:textId="77777777" w:rsidR="009E4FA4" w:rsidRDefault="009E4FA4" w:rsidP="009E4FA4">
      <w:r>
        <w:t>That distinction is the key to understanding OIDC.</w:t>
      </w:r>
    </w:p>
    <w:p w14:paraId="27F16636" w14:textId="77777777" w:rsidR="009E4FA4" w:rsidRDefault="009E4FA4" w:rsidP="009E4FA4"/>
    <w:p w14:paraId="72EAF796" w14:textId="77777777" w:rsidR="009E4FA4" w:rsidRDefault="009E4FA4" w:rsidP="009E4FA4">
      <w:r>
        <w:t>---</w:t>
      </w:r>
    </w:p>
    <w:p w14:paraId="3B292AC1" w14:textId="77777777" w:rsidR="009E4FA4" w:rsidRDefault="009E4FA4" w:rsidP="009E4FA4"/>
    <w:p w14:paraId="355A124B" w14:textId="77777777" w:rsidR="009E4FA4" w:rsidRDefault="009E4FA4" w:rsidP="009E4FA4">
      <w:r>
        <w:t>## Why OIDC exists</w:t>
      </w:r>
    </w:p>
    <w:p w14:paraId="5B7C9B77" w14:textId="77777777" w:rsidR="009E4FA4" w:rsidRDefault="009E4FA4" w:rsidP="009E4FA4"/>
    <w:p w14:paraId="5665045D" w14:textId="77777777" w:rsidR="009E4FA4" w:rsidRDefault="009E4FA4" w:rsidP="009E4FA4">
      <w:r>
        <w:t>OAuth 2.0 was not originally designed for login. People started using access tokens to identify users, but that created ambiguity and security issues. OIDC standardizes the login flow so a client can safely authenticate a user using an identity provider.</w:t>
      </w:r>
    </w:p>
    <w:p w14:paraId="7C653F58" w14:textId="77777777" w:rsidR="009E4FA4" w:rsidRDefault="009E4FA4" w:rsidP="009E4FA4"/>
    <w:p w14:paraId="533C11D2" w14:textId="77777777" w:rsidR="009E4FA4" w:rsidRDefault="009E4FA4" w:rsidP="009E4FA4">
      <w:r>
        <w:t>With OIDC, a user can sign in to your app using an external identity provider like:</w:t>
      </w:r>
    </w:p>
    <w:p w14:paraId="4284930F" w14:textId="77777777" w:rsidR="009E4FA4" w:rsidRDefault="009E4FA4" w:rsidP="009E4FA4"/>
    <w:p w14:paraId="730A8442" w14:textId="77777777" w:rsidR="009E4FA4" w:rsidRDefault="009E4FA4" w:rsidP="009E4FA4">
      <w:r>
        <w:t>- Google</w:t>
      </w:r>
    </w:p>
    <w:p w14:paraId="7580C1B3" w14:textId="77777777" w:rsidR="009E4FA4" w:rsidRDefault="009E4FA4" w:rsidP="009E4FA4">
      <w:r>
        <w:t>- Microsoft</w:t>
      </w:r>
    </w:p>
    <w:p w14:paraId="6793D541" w14:textId="77777777" w:rsidR="009E4FA4" w:rsidRDefault="009E4FA4" w:rsidP="009E4FA4">
      <w:r>
        <w:t>- Okta</w:t>
      </w:r>
    </w:p>
    <w:p w14:paraId="2D6907BD" w14:textId="77777777" w:rsidR="009E4FA4" w:rsidRDefault="009E4FA4" w:rsidP="009E4FA4">
      <w:r>
        <w:t>- Auth0</w:t>
      </w:r>
    </w:p>
    <w:p w14:paraId="315AB16E" w14:textId="77777777" w:rsidR="009E4FA4" w:rsidRDefault="009E4FA4" w:rsidP="009E4FA4">
      <w:r>
        <w:t>- Keycloak</w:t>
      </w:r>
    </w:p>
    <w:p w14:paraId="7F55A5A5" w14:textId="77777777" w:rsidR="009E4FA4" w:rsidRDefault="009E4FA4" w:rsidP="009E4FA4">
      <w:r>
        <w:t>- Cognito</w:t>
      </w:r>
    </w:p>
    <w:p w14:paraId="13C09F3C" w14:textId="77777777" w:rsidR="009E4FA4" w:rsidRDefault="009E4FA4" w:rsidP="009E4FA4"/>
    <w:p w14:paraId="5FA970AD" w14:textId="77777777" w:rsidR="009E4FA4" w:rsidRDefault="009E4FA4" w:rsidP="009E4FA4">
      <w:r>
        <w:t>Your app does not handle the password directly. Instead, it trusts the identity provider to authenticate the user and then verifies the signed identity data it receives.</w:t>
      </w:r>
    </w:p>
    <w:p w14:paraId="02547950" w14:textId="77777777" w:rsidR="009E4FA4" w:rsidRDefault="009E4FA4" w:rsidP="009E4FA4"/>
    <w:p w14:paraId="7DBEAB14" w14:textId="77777777" w:rsidR="009E4FA4" w:rsidRDefault="009E4FA4" w:rsidP="009E4FA4">
      <w:r>
        <w:t>---</w:t>
      </w:r>
    </w:p>
    <w:p w14:paraId="16B6273D" w14:textId="77777777" w:rsidR="009E4FA4" w:rsidRDefault="009E4FA4" w:rsidP="009E4FA4"/>
    <w:p w14:paraId="650C1B36" w14:textId="77777777" w:rsidR="009E4FA4" w:rsidRDefault="009E4FA4" w:rsidP="009E4FA4">
      <w:r>
        <w:t>## The main roles in OIDC</w:t>
      </w:r>
    </w:p>
    <w:p w14:paraId="1C7CCE78" w14:textId="77777777" w:rsidR="009E4FA4" w:rsidRDefault="009E4FA4" w:rsidP="009E4FA4"/>
    <w:p w14:paraId="7B09A1FD" w14:textId="77777777" w:rsidR="009E4FA4" w:rsidRDefault="009E4FA4" w:rsidP="009E4FA4">
      <w:r>
        <w:t>There are four important actors.</w:t>
      </w:r>
    </w:p>
    <w:p w14:paraId="3B98634B" w14:textId="77777777" w:rsidR="009E4FA4" w:rsidRDefault="009E4FA4" w:rsidP="009E4FA4"/>
    <w:p w14:paraId="6025FBCD" w14:textId="77777777" w:rsidR="009E4FA4" w:rsidRDefault="009E4FA4" w:rsidP="009E4FA4">
      <w:r>
        <w:t xml:space="preserve">1. **End User**  </w:t>
      </w:r>
    </w:p>
    <w:p w14:paraId="2C39D339" w14:textId="77777777" w:rsidR="009E4FA4" w:rsidRDefault="009E4FA4" w:rsidP="009E4FA4">
      <w:r>
        <w:t xml:space="preserve">   The person trying to log in.</w:t>
      </w:r>
    </w:p>
    <w:p w14:paraId="4168ECD3" w14:textId="77777777" w:rsidR="009E4FA4" w:rsidRDefault="009E4FA4" w:rsidP="009E4FA4"/>
    <w:p w14:paraId="7152408D" w14:textId="77777777" w:rsidR="009E4FA4" w:rsidRDefault="009E4FA4" w:rsidP="009E4FA4">
      <w:r>
        <w:t xml:space="preserve">2. **Relying Party / Client**  </w:t>
      </w:r>
    </w:p>
    <w:p w14:paraId="7B83629F" w14:textId="77777777" w:rsidR="009E4FA4" w:rsidRDefault="009E4FA4" w:rsidP="009E4FA4">
      <w:r>
        <w:t xml:space="preserve">   Your application, which wants to know who the user is.</w:t>
      </w:r>
    </w:p>
    <w:p w14:paraId="7A6B6246" w14:textId="77777777" w:rsidR="009E4FA4" w:rsidRDefault="009E4FA4" w:rsidP="009E4FA4"/>
    <w:p w14:paraId="04A602A8" w14:textId="77777777" w:rsidR="009E4FA4" w:rsidRDefault="009E4FA4" w:rsidP="009E4FA4">
      <w:r>
        <w:t xml:space="preserve">3. **OpenID Provider (OP)**  </w:t>
      </w:r>
    </w:p>
    <w:p w14:paraId="6FC097CF" w14:textId="77777777" w:rsidR="009E4FA4" w:rsidRDefault="009E4FA4" w:rsidP="009E4FA4">
      <w:r>
        <w:lastRenderedPageBreak/>
        <w:t xml:space="preserve">   The identity provider, such as Google or Keycloak.</w:t>
      </w:r>
    </w:p>
    <w:p w14:paraId="4A8CC38E" w14:textId="77777777" w:rsidR="009E4FA4" w:rsidRDefault="009E4FA4" w:rsidP="009E4FA4"/>
    <w:p w14:paraId="1536F308" w14:textId="77777777" w:rsidR="009E4FA4" w:rsidRDefault="009E4FA4" w:rsidP="009E4FA4">
      <w:r>
        <w:t xml:space="preserve">4. **Resource Server**  </w:t>
      </w:r>
    </w:p>
    <w:p w14:paraId="78164894" w14:textId="77777777" w:rsidR="009E4FA4" w:rsidRDefault="009E4FA4" w:rsidP="009E4FA4">
      <w:r>
        <w:t xml:space="preserve">   The API or backend that accepts access tokens.  </w:t>
      </w:r>
    </w:p>
    <w:p w14:paraId="09EB4B55" w14:textId="77777777" w:rsidR="009E4FA4" w:rsidRDefault="009E4FA4" w:rsidP="009E4FA4">
      <w:r>
        <w:t xml:space="preserve">   This is more of an OAuth concept, but it often appears in OIDC systems.</w:t>
      </w:r>
    </w:p>
    <w:p w14:paraId="22B5AF35" w14:textId="77777777" w:rsidR="009E4FA4" w:rsidRDefault="009E4FA4" w:rsidP="009E4FA4"/>
    <w:p w14:paraId="2F0F47FE" w14:textId="77777777" w:rsidR="009E4FA4" w:rsidRDefault="009E4FA4" w:rsidP="009E4FA4">
      <w:r>
        <w:t>---</w:t>
      </w:r>
    </w:p>
    <w:p w14:paraId="7849968A" w14:textId="77777777" w:rsidR="009E4FA4" w:rsidRDefault="009E4FA4" w:rsidP="009E4FA4"/>
    <w:p w14:paraId="3A211FF9" w14:textId="77777777" w:rsidR="009E4FA4" w:rsidRDefault="009E4FA4" w:rsidP="009E4FA4">
      <w:r>
        <w:t>## OIDC building blocks</w:t>
      </w:r>
    </w:p>
    <w:p w14:paraId="23D46668" w14:textId="77777777" w:rsidR="009E4FA4" w:rsidRDefault="009E4FA4" w:rsidP="009E4FA4"/>
    <w:p w14:paraId="26695A2E" w14:textId="77777777" w:rsidR="009E4FA4" w:rsidRDefault="009E4FA4" w:rsidP="009E4FA4">
      <w:r>
        <w:t>OIDC introduces a few important artifacts.</w:t>
      </w:r>
    </w:p>
    <w:p w14:paraId="32B56B9B" w14:textId="77777777" w:rsidR="009E4FA4" w:rsidRDefault="009E4FA4" w:rsidP="009E4FA4"/>
    <w:p w14:paraId="74EDEB6D" w14:textId="77777777" w:rsidR="009E4FA4" w:rsidRDefault="009E4FA4" w:rsidP="009E4FA4">
      <w:r>
        <w:t>### 1. ID Token</w:t>
      </w:r>
    </w:p>
    <w:p w14:paraId="666DB7CC" w14:textId="77777777" w:rsidR="009E4FA4" w:rsidRDefault="009E4FA4" w:rsidP="009E4FA4">
      <w:r>
        <w:t>This is the most important OIDC concept.</w:t>
      </w:r>
    </w:p>
    <w:p w14:paraId="1A30E90D" w14:textId="77777777" w:rsidR="009E4FA4" w:rsidRDefault="009E4FA4" w:rsidP="009E4FA4"/>
    <w:p w14:paraId="61694654" w14:textId="77777777" w:rsidR="009E4FA4" w:rsidRDefault="009E4FA4" w:rsidP="009E4FA4">
      <w:r>
        <w:t>An **ID token** is a signed token that says who the user is. It is usually a JWT and contains claims such as:</w:t>
      </w:r>
    </w:p>
    <w:p w14:paraId="1EBBDD9C" w14:textId="77777777" w:rsidR="009E4FA4" w:rsidRDefault="009E4FA4" w:rsidP="009E4FA4"/>
    <w:p w14:paraId="28315C07" w14:textId="77777777" w:rsidR="009E4FA4" w:rsidRDefault="009E4FA4" w:rsidP="009E4FA4">
      <w:r>
        <w:t>- `sub` , the user identifier</w:t>
      </w:r>
    </w:p>
    <w:p w14:paraId="08A42E6C" w14:textId="77777777" w:rsidR="009E4FA4" w:rsidRDefault="009E4FA4" w:rsidP="009E4FA4">
      <w:r>
        <w:t>- `iss` , issuer</w:t>
      </w:r>
    </w:p>
    <w:p w14:paraId="1D95895A" w14:textId="77777777" w:rsidR="009E4FA4" w:rsidRDefault="009E4FA4" w:rsidP="009E4FA4">
      <w:r>
        <w:t>- `aud` , audience</w:t>
      </w:r>
    </w:p>
    <w:p w14:paraId="0CC30A4E" w14:textId="77777777" w:rsidR="009E4FA4" w:rsidRDefault="009E4FA4" w:rsidP="009E4FA4">
      <w:r>
        <w:t>- `exp` , expiration</w:t>
      </w:r>
    </w:p>
    <w:p w14:paraId="316F0630" w14:textId="77777777" w:rsidR="009E4FA4" w:rsidRDefault="009E4FA4" w:rsidP="009E4FA4">
      <w:r>
        <w:t>- `email`</w:t>
      </w:r>
    </w:p>
    <w:p w14:paraId="0B4D2D97" w14:textId="77777777" w:rsidR="009E4FA4" w:rsidRDefault="009E4FA4" w:rsidP="009E4FA4">
      <w:r>
        <w:t>- `name`</w:t>
      </w:r>
    </w:p>
    <w:p w14:paraId="2ADABEA4" w14:textId="77777777" w:rsidR="009E4FA4" w:rsidRDefault="009E4FA4" w:rsidP="009E4FA4">
      <w:r>
        <w:lastRenderedPageBreak/>
        <w:t>- `picture`</w:t>
      </w:r>
    </w:p>
    <w:p w14:paraId="24D069AE" w14:textId="77777777" w:rsidR="009E4FA4" w:rsidRDefault="009E4FA4" w:rsidP="009E4FA4"/>
    <w:p w14:paraId="6A72F25A" w14:textId="77777777" w:rsidR="009E4FA4" w:rsidRDefault="009E4FA4" w:rsidP="009E4FA4">
      <w:r>
        <w:t>The client uses the ID token to establish the user’s identity.</w:t>
      </w:r>
    </w:p>
    <w:p w14:paraId="56C86519" w14:textId="77777777" w:rsidR="009E4FA4" w:rsidRDefault="009E4FA4" w:rsidP="009E4FA4"/>
    <w:p w14:paraId="60DB5A54" w14:textId="77777777" w:rsidR="009E4FA4" w:rsidRDefault="009E4FA4" w:rsidP="009E4FA4">
      <w:r>
        <w:t>Important point: **the ID token is for the client, not for calling APIs**.</w:t>
      </w:r>
    </w:p>
    <w:p w14:paraId="5A253815" w14:textId="77777777" w:rsidR="009E4FA4" w:rsidRDefault="009E4FA4" w:rsidP="009E4FA4"/>
    <w:p w14:paraId="60E56939" w14:textId="77777777" w:rsidR="009E4FA4" w:rsidRDefault="009E4FA4" w:rsidP="009E4FA4">
      <w:r>
        <w:t>### 2. Access Token</w:t>
      </w:r>
    </w:p>
    <w:p w14:paraId="5C02A99D" w14:textId="77777777" w:rsidR="009E4FA4" w:rsidRDefault="009E4FA4" w:rsidP="009E4FA4">
      <w:r>
        <w:t>This is used to call APIs or resource servers. It may be a JWT or opaque token, depending on the provider.</w:t>
      </w:r>
    </w:p>
    <w:p w14:paraId="6D31DA2D" w14:textId="77777777" w:rsidR="009E4FA4" w:rsidRDefault="009E4FA4" w:rsidP="009E4FA4"/>
    <w:p w14:paraId="2C8BF100" w14:textId="77777777" w:rsidR="009E4FA4" w:rsidRDefault="009E4FA4" w:rsidP="009E4FA4">
      <w:r>
        <w:t>Important point: **the access token is not the same as the ID token**.</w:t>
      </w:r>
    </w:p>
    <w:p w14:paraId="0FA96232" w14:textId="77777777" w:rsidR="009E4FA4" w:rsidRDefault="009E4FA4" w:rsidP="009E4FA4"/>
    <w:p w14:paraId="7028DFCB" w14:textId="77777777" w:rsidR="009E4FA4" w:rsidRDefault="009E4FA4" w:rsidP="009E4FA4">
      <w:r>
        <w:t>### 3. Refresh Token</w:t>
      </w:r>
    </w:p>
    <w:p w14:paraId="6B1E6176" w14:textId="77777777" w:rsidR="009E4FA4" w:rsidRDefault="009E4FA4" w:rsidP="009E4FA4">
      <w:r>
        <w:t>Used to get new access tokens without forcing the user to log in again. Not always issued, and usually handled carefully because it is sensitive.</w:t>
      </w:r>
    </w:p>
    <w:p w14:paraId="078DC94E" w14:textId="77777777" w:rsidR="009E4FA4" w:rsidRDefault="009E4FA4" w:rsidP="009E4FA4"/>
    <w:p w14:paraId="65707C4B" w14:textId="77777777" w:rsidR="009E4FA4" w:rsidRDefault="009E4FA4" w:rsidP="009E4FA4">
      <w:r>
        <w:t>### 4. UserInfo Endpoint</w:t>
      </w:r>
    </w:p>
    <w:p w14:paraId="275D239D" w14:textId="77777777" w:rsidR="009E4FA4" w:rsidRDefault="009E4FA4" w:rsidP="009E4FA4">
      <w:r>
        <w:t>An endpoint on the provider that returns user profile information after authentication, usually when the client presents a valid access token.</w:t>
      </w:r>
    </w:p>
    <w:p w14:paraId="3B2BF3C2" w14:textId="77777777" w:rsidR="009E4FA4" w:rsidRDefault="009E4FA4" w:rsidP="009E4FA4"/>
    <w:p w14:paraId="20333C62" w14:textId="77777777" w:rsidR="009E4FA4" w:rsidRDefault="009E4FA4" w:rsidP="009E4FA4">
      <w:r>
        <w:t>---</w:t>
      </w:r>
    </w:p>
    <w:p w14:paraId="68A04C72" w14:textId="77777777" w:rsidR="009E4FA4" w:rsidRDefault="009E4FA4" w:rsidP="009E4FA4"/>
    <w:p w14:paraId="68A1B13D" w14:textId="77777777" w:rsidR="009E4FA4" w:rsidRDefault="009E4FA4" w:rsidP="009E4FA4">
      <w:r>
        <w:lastRenderedPageBreak/>
        <w:t>## OIDC login flow</w:t>
      </w:r>
    </w:p>
    <w:p w14:paraId="1E196CB8" w14:textId="77777777" w:rsidR="009E4FA4" w:rsidRDefault="009E4FA4" w:rsidP="009E4FA4"/>
    <w:p w14:paraId="506C9679" w14:textId="77777777" w:rsidR="009E4FA4" w:rsidRDefault="009E4FA4" w:rsidP="009E4FA4">
      <w:r>
        <w:t>The most common flow is the **Authorization Code Flow with PKCE**, especially for browser apps, SPAs, and mobile apps.</w:t>
      </w:r>
    </w:p>
    <w:p w14:paraId="70D592AB" w14:textId="77777777" w:rsidR="009E4FA4" w:rsidRDefault="009E4FA4" w:rsidP="009E4FA4"/>
    <w:p w14:paraId="4C68ADD8" w14:textId="77777777" w:rsidR="009E4FA4" w:rsidRDefault="009E4FA4" w:rsidP="009E4FA4">
      <w:r>
        <w:t>Here is the high-level idea:</w:t>
      </w:r>
    </w:p>
    <w:p w14:paraId="66E21DE5" w14:textId="77777777" w:rsidR="009E4FA4" w:rsidRDefault="009E4FA4" w:rsidP="009E4FA4"/>
    <w:p w14:paraId="0BA1BFA6" w14:textId="77777777" w:rsidR="009E4FA4" w:rsidRDefault="009E4FA4" w:rsidP="009E4FA4">
      <w:r>
        <w:t>1. The user clicks "Login".</w:t>
      </w:r>
    </w:p>
    <w:p w14:paraId="5741F488" w14:textId="77777777" w:rsidR="009E4FA4" w:rsidRDefault="009E4FA4" w:rsidP="009E4FA4">
      <w:r>
        <w:t>2. The app redirects the user to the identity provider.</w:t>
      </w:r>
    </w:p>
    <w:p w14:paraId="184EEC36" w14:textId="77777777" w:rsidR="009E4FA4" w:rsidRDefault="009E4FA4" w:rsidP="009E4FA4">
      <w:r>
        <w:t>3. The user authenticates there.</w:t>
      </w:r>
    </w:p>
    <w:p w14:paraId="26C88F30" w14:textId="77777777" w:rsidR="009E4FA4" w:rsidRDefault="009E4FA4" w:rsidP="009E4FA4">
      <w:r>
        <w:t>4. The provider redirects back with an authorization code.</w:t>
      </w:r>
    </w:p>
    <w:p w14:paraId="7729E76C" w14:textId="77777777" w:rsidR="009E4FA4" w:rsidRDefault="009E4FA4" w:rsidP="009E4FA4">
      <w:r>
        <w:t>5. The app exchanges that code for tokens.</w:t>
      </w:r>
    </w:p>
    <w:p w14:paraId="1DA002E9" w14:textId="77777777" w:rsidR="009E4FA4" w:rsidRDefault="009E4FA4" w:rsidP="009E4FA4">
      <w:r>
        <w:t>6. The app receives an ID token, access token, and sometimes a refresh token.</w:t>
      </w:r>
    </w:p>
    <w:p w14:paraId="1E9C750C" w14:textId="77777777" w:rsidR="009E4FA4" w:rsidRDefault="009E4FA4" w:rsidP="009E4FA4">
      <w:r>
        <w:t>7. The app validates the ID token and logs the user in.</w:t>
      </w:r>
    </w:p>
    <w:p w14:paraId="7342FD03" w14:textId="77777777" w:rsidR="009E4FA4" w:rsidRDefault="009E4FA4" w:rsidP="009E4FA4"/>
    <w:p w14:paraId="6BF14A02" w14:textId="77777777" w:rsidR="009E4FA4" w:rsidRDefault="009E4FA4" w:rsidP="009E4FA4">
      <w:r>
        <w:t>```mermaid</w:t>
      </w:r>
    </w:p>
    <w:p w14:paraId="22B11A8D" w14:textId="77777777" w:rsidR="009E4FA4" w:rsidRDefault="009E4FA4" w:rsidP="009E4FA4">
      <w:r>
        <w:t>sequenceDiagram</w:t>
      </w:r>
    </w:p>
    <w:p w14:paraId="7F545561" w14:textId="77777777" w:rsidR="009E4FA4" w:rsidRDefault="009E4FA4" w:rsidP="009E4FA4">
      <w:r>
        <w:t xml:space="preserve">    participant User as User</w:t>
      </w:r>
    </w:p>
    <w:p w14:paraId="615C795A" w14:textId="77777777" w:rsidR="009E4FA4" w:rsidRDefault="009E4FA4" w:rsidP="009E4FA4">
      <w:r>
        <w:t xml:space="preserve">    participant Client as Client App</w:t>
      </w:r>
    </w:p>
    <w:p w14:paraId="33A84923" w14:textId="77777777" w:rsidR="009E4FA4" w:rsidRDefault="009E4FA4" w:rsidP="009E4FA4">
      <w:r>
        <w:t xml:space="preserve">    participant OP as OpenID Provider</w:t>
      </w:r>
    </w:p>
    <w:p w14:paraId="5A0A9C94" w14:textId="77777777" w:rsidR="009E4FA4" w:rsidRDefault="009E4FA4" w:rsidP="009E4FA4">
      <w:r>
        <w:t xml:space="preserve">    participant API as Resource Server</w:t>
      </w:r>
    </w:p>
    <w:p w14:paraId="6425C3F0" w14:textId="77777777" w:rsidR="009E4FA4" w:rsidRDefault="009E4FA4" w:rsidP="009E4FA4"/>
    <w:p w14:paraId="17DAB6CA" w14:textId="77777777" w:rsidR="009E4FA4" w:rsidRDefault="009E4FA4" w:rsidP="009E4FA4">
      <w:r>
        <w:t xml:space="preserve">    User-&gt;&gt;Client: Clicks Login</w:t>
      </w:r>
    </w:p>
    <w:p w14:paraId="3CA32CBD" w14:textId="77777777" w:rsidR="009E4FA4" w:rsidRDefault="009E4FA4" w:rsidP="009E4FA4">
      <w:r>
        <w:t xml:space="preserve">    Client-&gt;&gt;OP: Redirect to authorization endpoint</w:t>
      </w:r>
    </w:p>
    <w:p w14:paraId="5AF821D4" w14:textId="77777777" w:rsidR="009E4FA4" w:rsidRDefault="009E4FA4" w:rsidP="009E4FA4">
      <w:r>
        <w:lastRenderedPageBreak/>
        <w:t xml:space="preserve">    OP-&gt;&gt;User: Login and consent</w:t>
      </w:r>
    </w:p>
    <w:p w14:paraId="7C36B3AE" w14:textId="77777777" w:rsidR="009E4FA4" w:rsidRDefault="009E4FA4" w:rsidP="009E4FA4">
      <w:r>
        <w:t xml:space="preserve">    User-&gt;&gt;OP: Authenticates</w:t>
      </w:r>
    </w:p>
    <w:p w14:paraId="5998091B" w14:textId="77777777" w:rsidR="009E4FA4" w:rsidRDefault="009E4FA4" w:rsidP="009E4FA4">
      <w:r>
        <w:t xml:space="preserve">    OP-&gt;&gt;Client: Redirect back with authorization code</w:t>
      </w:r>
    </w:p>
    <w:p w14:paraId="38A2240E" w14:textId="77777777" w:rsidR="009E4FA4" w:rsidRDefault="009E4FA4" w:rsidP="009E4FA4">
      <w:r>
        <w:t xml:space="preserve">    Client-&gt;&gt;OP: Exchange code for tokens</w:t>
      </w:r>
    </w:p>
    <w:p w14:paraId="3F4DFF5C" w14:textId="77777777" w:rsidR="009E4FA4" w:rsidRDefault="009E4FA4" w:rsidP="009E4FA4">
      <w:r>
        <w:t xml:space="preserve">    OP-&gt;&gt;Client: ID token + access token + refresh token</w:t>
      </w:r>
    </w:p>
    <w:p w14:paraId="2E4A30D5" w14:textId="77777777" w:rsidR="009E4FA4" w:rsidRDefault="009E4FA4" w:rsidP="009E4FA4">
      <w:r>
        <w:t xml:space="preserve">    Client-&gt;&gt;Client: Validate ID token and create session</w:t>
      </w:r>
    </w:p>
    <w:p w14:paraId="6F402EFF" w14:textId="77777777" w:rsidR="009E4FA4" w:rsidRDefault="009E4FA4" w:rsidP="009E4FA4">
      <w:r>
        <w:t xml:space="preserve">    Client-&gt;&gt;API: Call API with access token</w:t>
      </w:r>
    </w:p>
    <w:p w14:paraId="0C57E1C1" w14:textId="77777777" w:rsidR="009E4FA4" w:rsidRDefault="009E4FA4" w:rsidP="009E4FA4">
      <w:r>
        <w:t xml:space="preserve">    API-&gt;&gt;API: Validate access token</w:t>
      </w:r>
    </w:p>
    <w:p w14:paraId="227C58FF" w14:textId="77777777" w:rsidR="009E4FA4" w:rsidRDefault="009E4FA4" w:rsidP="009E4FA4">
      <w:r>
        <w:t xml:space="preserve">    API-&gt;&gt;Client: Protected data</w:t>
      </w:r>
    </w:p>
    <w:p w14:paraId="176EE4BD" w14:textId="77777777" w:rsidR="009E4FA4" w:rsidRDefault="009E4FA4" w:rsidP="009E4FA4"/>
    <w:p w14:paraId="1449DFAF" w14:textId="77777777" w:rsidR="009E4FA4" w:rsidRDefault="009E4FA4" w:rsidP="009E4FA4">
      <w:r>
        <w:t xml:space="preserve">    style User fill:#00ceff,stroke:#000000,stroke-width:2px,color:#000000</w:t>
      </w:r>
    </w:p>
    <w:p w14:paraId="7116F8D0" w14:textId="77777777" w:rsidR="009E4FA4" w:rsidRDefault="009E4FA4" w:rsidP="009E4FA4">
      <w:r>
        <w:t xml:space="preserve">    style Client fill:#ffd43b,stroke:#000000,stroke-width:2px,color:#000000</w:t>
      </w:r>
    </w:p>
    <w:p w14:paraId="19544544" w14:textId="77777777" w:rsidR="009E4FA4" w:rsidRDefault="009E4FA4" w:rsidP="009E4FA4">
      <w:r>
        <w:t xml:space="preserve">    style OP fill:#69db7c,stroke:#000000,stroke-width:2px,color:#000000</w:t>
      </w:r>
    </w:p>
    <w:p w14:paraId="50F2055D" w14:textId="77777777" w:rsidR="009E4FA4" w:rsidRDefault="009E4FA4" w:rsidP="009E4FA4">
      <w:r>
        <w:t xml:space="preserve">    style API fill:#20c997,stroke:#000000,stroke-width:2px,color:#000000</w:t>
      </w:r>
    </w:p>
    <w:p w14:paraId="6FC49B72" w14:textId="77777777" w:rsidR="009E4FA4" w:rsidRDefault="009E4FA4" w:rsidP="009E4FA4">
      <w:r>
        <w:t>```</w:t>
      </w:r>
    </w:p>
    <w:p w14:paraId="648C5C5F" w14:textId="77777777" w:rsidR="009E4FA4" w:rsidRDefault="009E4FA4" w:rsidP="009E4FA4"/>
    <w:p w14:paraId="77C0A15E" w14:textId="77777777" w:rsidR="009E4FA4" w:rsidRDefault="009E4FA4" w:rsidP="009E4FA4">
      <w:r>
        <w:t>---</w:t>
      </w:r>
    </w:p>
    <w:p w14:paraId="33FB92D4" w14:textId="77777777" w:rsidR="009E4FA4" w:rsidRDefault="009E4FA4" w:rsidP="009E4FA4"/>
    <w:p w14:paraId="553C9645" w14:textId="77777777" w:rsidR="009E4FA4" w:rsidRDefault="009E4FA4" w:rsidP="009E4FA4">
      <w:r>
        <w:t>## How OIDC differs from OAuth 2.0</w:t>
      </w:r>
    </w:p>
    <w:p w14:paraId="105DCB4E" w14:textId="77777777" w:rsidR="009E4FA4" w:rsidRDefault="009E4FA4" w:rsidP="009E4FA4"/>
    <w:p w14:paraId="794D3AEF" w14:textId="77777777" w:rsidR="009E4FA4" w:rsidRDefault="009E4FA4" w:rsidP="009E4FA4">
      <w:r>
        <w:t>This is one of the most important interview questions.</w:t>
      </w:r>
    </w:p>
    <w:p w14:paraId="22DAED98" w14:textId="77777777" w:rsidR="009E4FA4" w:rsidRDefault="009E4FA4" w:rsidP="009E4FA4"/>
    <w:p w14:paraId="43D9A2FB" w14:textId="77777777" w:rsidR="009E4FA4" w:rsidRDefault="009E4FA4" w:rsidP="009E4FA4">
      <w:r>
        <w:t>### OAuth 2.0</w:t>
      </w:r>
    </w:p>
    <w:p w14:paraId="0F4E4AF5" w14:textId="77777777" w:rsidR="009E4FA4" w:rsidRDefault="009E4FA4" w:rsidP="009E4FA4">
      <w:r>
        <w:t>- Gives access to resources</w:t>
      </w:r>
    </w:p>
    <w:p w14:paraId="499E4F54" w14:textId="77777777" w:rsidR="009E4FA4" w:rsidRDefault="009E4FA4" w:rsidP="009E4FA4">
      <w:r>
        <w:t>- Uses access tokens</w:t>
      </w:r>
    </w:p>
    <w:p w14:paraId="59561771" w14:textId="77777777" w:rsidR="009E4FA4" w:rsidRDefault="009E4FA4" w:rsidP="009E4FA4">
      <w:r>
        <w:t>- Not designed to tell you who the user is</w:t>
      </w:r>
    </w:p>
    <w:p w14:paraId="56CE204B" w14:textId="77777777" w:rsidR="009E4FA4" w:rsidRDefault="009E4FA4" w:rsidP="009E4FA4"/>
    <w:p w14:paraId="3CB9B9B5" w14:textId="77777777" w:rsidR="009E4FA4" w:rsidRDefault="009E4FA4" w:rsidP="009E4FA4">
      <w:r>
        <w:t>### OIDC</w:t>
      </w:r>
    </w:p>
    <w:p w14:paraId="3C163423" w14:textId="77777777" w:rsidR="009E4FA4" w:rsidRDefault="009E4FA4" w:rsidP="009E4FA4">
      <w:r>
        <w:t>- Gives identity information</w:t>
      </w:r>
    </w:p>
    <w:p w14:paraId="3ADB0552" w14:textId="77777777" w:rsidR="009E4FA4" w:rsidRDefault="009E4FA4" w:rsidP="009E4FA4">
      <w:r>
        <w:t>- Adds ID tokens and user identity claims</w:t>
      </w:r>
    </w:p>
    <w:p w14:paraId="7F67F620" w14:textId="77777777" w:rsidR="009E4FA4" w:rsidRDefault="009E4FA4" w:rsidP="009E4FA4">
      <w:r>
        <w:t>- Built on top of OAuth 2.0</w:t>
      </w:r>
    </w:p>
    <w:p w14:paraId="525A1393" w14:textId="77777777" w:rsidR="009E4FA4" w:rsidRDefault="009E4FA4" w:rsidP="009E4FA4"/>
    <w:p w14:paraId="64ADC23F" w14:textId="77777777" w:rsidR="009E4FA4" w:rsidRDefault="009E4FA4" w:rsidP="009E4FA4">
      <w:r>
        <w:t>A useful shortcut is:</w:t>
      </w:r>
    </w:p>
    <w:p w14:paraId="7901CE8A" w14:textId="77777777" w:rsidR="009E4FA4" w:rsidRDefault="009E4FA4" w:rsidP="009E4FA4"/>
    <w:p w14:paraId="555D744D" w14:textId="77777777" w:rsidR="009E4FA4" w:rsidRDefault="009E4FA4" w:rsidP="009E4FA4">
      <w:r>
        <w:t>- OAuth 2.0 = authorization framework</w:t>
      </w:r>
    </w:p>
    <w:p w14:paraId="7D4384A9" w14:textId="77777777" w:rsidR="009E4FA4" w:rsidRDefault="009E4FA4" w:rsidP="009E4FA4">
      <w:r>
        <w:t>- OIDC = authentication layer over OAuth 2.0</w:t>
      </w:r>
    </w:p>
    <w:p w14:paraId="22454DAB" w14:textId="77777777" w:rsidR="009E4FA4" w:rsidRDefault="009E4FA4" w:rsidP="009E4FA4"/>
    <w:p w14:paraId="57C15FC7" w14:textId="77777777" w:rsidR="009E4FA4" w:rsidRDefault="009E4FA4" w:rsidP="009E4FA4">
      <w:r>
        <w:t>---</w:t>
      </w:r>
    </w:p>
    <w:p w14:paraId="30843A26" w14:textId="77777777" w:rsidR="009E4FA4" w:rsidRDefault="009E4FA4" w:rsidP="009E4FA4"/>
    <w:p w14:paraId="5BB78A03" w14:textId="77777777" w:rsidR="009E4FA4" w:rsidRDefault="009E4FA4" w:rsidP="009E4FA4">
      <w:r>
        <w:t>## What happens inside the ID token</w:t>
      </w:r>
    </w:p>
    <w:p w14:paraId="2B367680" w14:textId="77777777" w:rsidR="009E4FA4" w:rsidRDefault="009E4FA4" w:rsidP="009E4FA4"/>
    <w:p w14:paraId="636CC512" w14:textId="77777777" w:rsidR="009E4FA4" w:rsidRDefault="009E4FA4" w:rsidP="009E4FA4">
      <w:r>
        <w:t>OIDC ID tokens are usually JWTs signed by the provider.</w:t>
      </w:r>
    </w:p>
    <w:p w14:paraId="5ED122B2" w14:textId="77777777" w:rsidR="009E4FA4" w:rsidRDefault="009E4FA4" w:rsidP="009E4FA4"/>
    <w:p w14:paraId="182CFABB" w14:textId="77777777" w:rsidR="009E4FA4" w:rsidRDefault="009E4FA4" w:rsidP="009E4FA4">
      <w:r>
        <w:t>A typical payload might look like this:</w:t>
      </w:r>
    </w:p>
    <w:p w14:paraId="109B9946" w14:textId="77777777" w:rsidR="009E4FA4" w:rsidRDefault="009E4FA4" w:rsidP="009E4FA4"/>
    <w:p w14:paraId="3C53D4E4" w14:textId="77777777" w:rsidR="009E4FA4" w:rsidRDefault="009E4FA4" w:rsidP="009E4FA4">
      <w:r>
        <w:lastRenderedPageBreak/>
        <w:t>```json</w:t>
      </w:r>
    </w:p>
    <w:p w14:paraId="771B0D16" w14:textId="77777777" w:rsidR="009E4FA4" w:rsidRDefault="009E4FA4" w:rsidP="009E4FA4">
      <w:r>
        <w:t>{</w:t>
      </w:r>
    </w:p>
    <w:p w14:paraId="63D1F229" w14:textId="77777777" w:rsidR="009E4FA4" w:rsidRDefault="009E4FA4" w:rsidP="009E4FA4">
      <w:r>
        <w:t xml:space="preserve">  "iss": "https://accounts.example.com",</w:t>
      </w:r>
    </w:p>
    <w:p w14:paraId="084401C3" w14:textId="77777777" w:rsidR="009E4FA4" w:rsidRDefault="009E4FA4" w:rsidP="009E4FA4">
      <w:r>
        <w:t xml:space="preserve">  "sub": "248289761001",</w:t>
      </w:r>
    </w:p>
    <w:p w14:paraId="34045AC6" w14:textId="77777777" w:rsidR="009E4FA4" w:rsidRDefault="009E4FA4" w:rsidP="009E4FA4">
      <w:r>
        <w:t xml:space="preserve">  "aud": "my-client-id",</w:t>
      </w:r>
    </w:p>
    <w:p w14:paraId="261B3BF7" w14:textId="77777777" w:rsidR="009E4FA4" w:rsidRDefault="009E4FA4" w:rsidP="009E4FA4">
      <w:r>
        <w:t xml:space="preserve">  "exp": 1710000000,</w:t>
      </w:r>
    </w:p>
    <w:p w14:paraId="7DD84AFE" w14:textId="77777777" w:rsidR="009E4FA4" w:rsidRDefault="009E4FA4" w:rsidP="009E4FA4">
      <w:r>
        <w:t xml:space="preserve">  "iat": 1709996400,</w:t>
      </w:r>
    </w:p>
    <w:p w14:paraId="6DC1F16D" w14:textId="77777777" w:rsidR="009E4FA4" w:rsidRDefault="009E4FA4" w:rsidP="009E4FA4">
      <w:r>
        <w:t xml:space="preserve">  "email": "user@example.com",</w:t>
      </w:r>
    </w:p>
    <w:p w14:paraId="4457C5E1" w14:textId="77777777" w:rsidR="009E4FA4" w:rsidRDefault="009E4FA4" w:rsidP="009E4FA4">
      <w:r>
        <w:t xml:space="preserve">  "name": "Alice Johnson"</w:t>
      </w:r>
    </w:p>
    <w:p w14:paraId="764F1623" w14:textId="77777777" w:rsidR="009E4FA4" w:rsidRDefault="009E4FA4" w:rsidP="009E4FA4">
      <w:r>
        <w:t>}</w:t>
      </w:r>
    </w:p>
    <w:p w14:paraId="53112EE8" w14:textId="77777777" w:rsidR="009E4FA4" w:rsidRDefault="009E4FA4" w:rsidP="009E4FA4">
      <w:r>
        <w:t>```</w:t>
      </w:r>
    </w:p>
    <w:p w14:paraId="55414D3A" w14:textId="77777777" w:rsidR="009E4FA4" w:rsidRDefault="009E4FA4" w:rsidP="009E4FA4"/>
    <w:p w14:paraId="453C86D5" w14:textId="77777777" w:rsidR="009E4FA4" w:rsidRDefault="009E4FA4" w:rsidP="009E4FA4">
      <w:r>
        <w:t>The client should verify:</w:t>
      </w:r>
    </w:p>
    <w:p w14:paraId="3E0D6E46" w14:textId="77777777" w:rsidR="009E4FA4" w:rsidRDefault="009E4FA4" w:rsidP="009E4FA4"/>
    <w:p w14:paraId="244C458E" w14:textId="77777777" w:rsidR="009E4FA4" w:rsidRDefault="009E4FA4" w:rsidP="009E4FA4">
      <w:r>
        <w:t>- the token is signed by a trusted issuer</w:t>
      </w:r>
    </w:p>
    <w:p w14:paraId="1D150F10" w14:textId="77777777" w:rsidR="009E4FA4" w:rsidRDefault="009E4FA4" w:rsidP="009E4FA4">
      <w:r>
        <w:t>- `iss` matches the expected issuer</w:t>
      </w:r>
    </w:p>
    <w:p w14:paraId="4BEF8E50" w14:textId="77777777" w:rsidR="009E4FA4" w:rsidRDefault="009E4FA4" w:rsidP="009E4FA4">
      <w:r>
        <w:t>- `aud` matches your client ID</w:t>
      </w:r>
    </w:p>
    <w:p w14:paraId="40336110" w14:textId="77777777" w:rsidR="009E4FA4" w:rsidRDefault="009E4FA4" w:rsidP="009E4FA4">
      <w:r>
        <w:t>- token is not expired</w:t>
      </w:r>
    </w:p>
    <w:p w14:paraId="0E1F8007" w14:textId="77777777" w:rsidR="009E4FA4" w:rsidRDefault="009E4FA4" w:rsidP="009E4FA4">
      <w:r>
        <w:t>- nonce matches, if used</w:t>
      </w:r>
    </w:p>
    <w:p w14:paraId="697F3E85" w14:textId="77777777" w:rsidR="009E4FA4" w:rsidRDefault="009E4FA4" w:rsidP="009E4FA4"/>
    <w:p w14:paraId="518E5413" w14:textId="77777777" w:rsidR="009E4FA4" w:rsidRDefault="009E4FA4" w:rsidP="009E4FA4">
      <w:r>
        <w:t>These checks prevent token replay and impersonation attacks.</w:t>
      </w:r>
    </w:p>
    <w:p w14:paraId="5C3C3BFC" w14:textId="77777777" w:rsidR="009E4FA4" w:rsidRDefault="009E4FA4" w:rsidP="009E4FA4"/>
    <w:p w14:paraId="0DD61FA5" w14:textId="77777777" w:rsidR="009E4FA4" w:rsidRDefault="009E4FA4" w:rsidP="009E4FA4">
      <w:r>
        <w:t>---</w:t>
      </w:r>
    </w:p>
    <w:p w14:paraId="6A88C266" w14:textId="77777777" w:rsidR="009E4FA4" w:rsidRDefault="009E4FA4" w:rsidP="009E4FA4"/>
    <w:p w14:paraId="1B96AB82" w14:textId="77777777" w:rsidR="009E4FA4" w:rsidRDefault="009E4FA4" w:rsidP="009E4FA4">
      <w:r>
        <w:lastRenderedPageBreak/>
        <w:t>## OIDC discovery</w:t>
      </w:r>
    </w:p>
    <w:p w14:paraId="7E3E55A4" w14:textId="77777777" w:rsidR="009E4FA4" w:rsidRDefault="009E4FA4" w:rsidP="009E4FA4"/>
    <w:p w14:paraId="3868765B" w14:textId="77777777" w:rsidR="009E4FA4" w:rsidRDefault="009E4FA4" w:rsidP="009E4FA4">
      <w:r>
        <w:t>Most providers expose a discovery document so clients can learn endpoints automatically.</w:t>
      </w:r>
    </w:p>
    <w:p w14:paraId="1A914B9D" w14:textId="77777777" w:rsidR="009E4FA4" w:rsidRDefault="009E4FA4" w:rsidP="009E4FA4"/>
    <w:p w14:paraId="530E959C" w14:textId="77777777" w:rsidR="009E4FA4" w:rsidRDefault="009E4FA4" w:rsidP="009E4FA4">
      <w:r>
        <w:t>Typical discovery URL:</w:t>
      </w:r>
    </w:p>
    <w:p w14:paraId="718E57C3" w14:textId="77777777" w:rsidR="009E4FA4" w:rsidRDefault="009E4FA4" w:rsidP="009E4FA4"/>
    <w:p w14:paraId="7CC9C8B9" w14:textId="77777777" w:rsidR="009E4FA4" w:rsidRDefault="009E4FA4" w:rsidP="009E4FA4">
      <w:r>
        <w:t>```text</w:t>
      </w:r>
    </w:p>
    <w:p w14:paraId="64266F32" w14:textId="77777777" w:rsidR="009E4FA4" w:rsidRDefault="009E4FA4" w:rsidP="009E4FA4">
      <w:r>
        <w:t>/.well-known/openid-configuration</w:t>
      </w:r>
    </w:p>
    <w:p w14:paraId="3184B319" w14:textId="77777777" w:rsidR="009E4FA4" w:rsidRDefault="009E4FA4" w:rsidP="009E4FA4">
      <w:r>
        <w:t>```</w:t>
      </w:r>
    </w:p>
    <w:p w14:paraId="4AD78911" w14:textId="77777777" w:rsidR="009E4FA4" w:rsidRDefault="009E4FA4" w:rsidP="009E4FA4"/>
    <w:p w14:paraId="49B239DA" w14:textId="77777777" w:rsidR="009E4FA4" w:rsidRDefault="009E4FA4" w:rsidP="009E4FA4">
      <w:r>
        <w:t>This document tells you things like:</w:t>
      </w:r>
    </w:p>
    <w:p w14:paraId="55623084" w14:textId="77777777" w:rsidR="009E4FA4" w:rsidRDefault="009E4FA4" w:rsidP="009E4FA4"/>
    <w:p w14:paraId="32EC2D5E" w14:textId="77777777" w:rsidR="009E4FA4" w:rsidRDefault="009E4FA4" w:rsidP="009E4FA4">
      <w:r>
        <w:t>- authorization endpoint</w:t>
      </w:r>
    </w:p>
    <w:p w14:paraId="29953AD4" w14:textId="77777777" w:rsidR="009E4FA4" w:rsidRDefault="009E4FA4" w:rsidP="009E4FA4">
      <w:r>
        <w:t>- token endpoint</w:t>
      </w:r>
    </w:p>
    <w:p w14:paraId="5CFE9C06" w14:textId="77777777" w:rsidR="009E4FA4" w:rsidRDefault="009E4FA4" w:rsidP="009E4FA4">
      <w:r>
        <w:t>- userinfo endpoint</w:t>
      </w:r>
    </w:p>
    <w:p w14:paraId="2EB4772F" w14:textId="77777777" w:rsidR="009E4FA4" w:rsidRDefault="009E4FA4" w:rsidP="009E4FA4">
      <w:r>
        <w:t>- supported scopes</w:t>
      </w:r>
    </w:p>
    <w:p w14:paraId="5C4D1A38" w14:textId="77777777" w:rsidR="009E4FA4" w:rsidRDefault="009E4FA4" w:rsidP="009E4FA4">
      <w:r>
        <w:t>- signing keys location</w:t>
      </w:r>
    </w:p>
    <w:p w14:paraId="14F3AF83" w14:textId="77777777" w:rsidR="009E4FA4" w:rsidRDefault="009E4FA4" w:rsidP="009E4FA4">
      <w:r>
        <w:t>- issuer</w:t>
      </w:r>
    </w:p>
    <w:p w14:paraId="63A0EDE8" w14:textId="77777777" w:rsidR="009E4FA4" w:rsidRDefault="009E4FA4" w:rsidP="009E4FA4"/>
    <w:p w14:paraId="2FD3DBC3" w14:textId="77777777" w:rsidR="009E4FA4" w:rsidRDefault="009E4FA4" w:rsidP="009E4FA4">
      <w:r>
        <w:t>This makes integration much easier because the client does not need hardcoded endpoint URLs.</w:t>
      </w:r>
    </w:p>
    <w:p w14:paraId="6DA292B1" w14:textId="77777777" w:rsidR="009E4FA4" w:rsidRDefault="009E4FA4" w:rsidP="009E4FA4"/>
    <w:p w14:paraId="10E27BC0" w14:textId="77777777" w:rsidR="009E4FA4" w:rsidRDefault="009E4FA4" w:rsidP="009E4FA4">
      <w:r>
        <w:t>---</w:t>
      </w:r>
    </w:p>
    <w:p w14:paraId="5BB23A82" w14:textId="77777777" w:rsidR="009E4FA4" w:rsidRDefault="009E4FA4" w:rsidP="009E4FA4"/>
    <w:p w14:paraId="5F7B6B2F" w14:textId="77777777" w:rsidR="009E4FA4" w:rsidRDefault="009E4FA4" w:rsidP="009E4FA4">
      <w:r>
        <w:lastRenderedPageBreak/>
        <w:t>## Important OIDC scopes</w:t>
      </w:r>
    </w:p>
    <w:p w14:paraId="1CCBE1BD" w14:textId="77777777" w:rsidR="009E4FA4" w:rsidRDefault="009E4FA4" w:rsidP="009E4FA4"/>
    <w:p w14:paraId="549FC635" w14:textId="77777777" w:rsidR="009E4FA4" w:rsidRDefault="009E4FA4" w:rsidP="009E4FA4">
      <w:r>
        <w:t>Scopes control what information the client is asking for.</w:t>
      </w:r>
    </w:p>
    <w:p w14:paraId="1083C216" w14:textId="77777777" w:rsidR="009E4FA4" w:rsidRDefault="009E4FA4" w:rsidP="009E4FA4"/>
    <w:p w14:paraId="29B98FE0" w14:textId="77777777" w:rsidR="009E4FA4" w:rsidRDefault="009E4FA4" w:rsidP="009E4FA4">
      <w:r>
        <w:t>Common OIDC scopes include:</w:t>
      </w:r>
    </w:p>
    <w:p w14:paraId="4ED13B99" w14:textId="77777777" w:rsidR="009E4FA4" w:rsidRDefault="009E4FA4" w:rsidP="009E4FA4"/>
    <w:p w14:paraId="4BE83167" w14:textId="77777777" w:rsidR="009E4FA4" w:rsidRDefault="009E4FA4" w:rsidP="009E4FA4">
      <w:r>
        <w:t xml:space="preserve">- `openid`  </w:t>
      </w:r>
    </w:p>
    <w:p w14:paraId="25BC0793" w14:textId="77777777" w:rsidR="009E4FA4" w:rsidRDefault="009E4FA4" w:rsidP="009E4FA4">
      <w:r>
        <w:t xml:space="preserve">  Required for OIDC. Without it, the flow is just OAuth 2.0.</w:t>
      </w:r>
    </w:p>
    <w:p w14:paraId="397B4CFF" w14:textId="77777777" w:rsidR="009E4FA4" w:rsidRDefault="009E4FA4" w:rsidP="009E4FA4"/>
    <w:p w14:paraId="4A45AE20" w14:textId="77777777" w:rsidR="009E4FA4" w:rsidRDefault="009E4FA4" w:rsidP="009E4FA4">
      <w:r>
        <w:t xml:space="preserve">- `profile`  </w:t>
      </w:r>
    </w:p>
    <w:p w14:paraId="6E35D325" w14:textId="77777777" w:rsidR="009E4FA4" w:rsidRDefault="009E4FA4" w:rsidP="009E4FA4">
      <w:r>
        <w:t xml:space="preserve">  Basic profile data like name or picture.</w:t>
      </w:r>
    </w:p>
    <w:p w14:paraId="21F22442" w14:textId="77777777" w:rsidR="009E4FA4" w:rsidRDefault="009E4FA4" w:rsidP="009E4FA4"/>
    <w:p w14:paraId="6165CE84" w14:textId="77777777" w:rsidR="009E4FA4" w:rsidRDefault="009E4FA4" w:rsidP="009E4FA4">
      <w:r>
        <w:t xml:space="preserve">- `email`  </w:t>
      </w:r>
    </w:p>
    <w:p w14:paraId="19B0964A" w14:textId="77777777" w:rsidR="009E4FA4" w:rsidRDefault="009E4FA4" w:rsidP="009E4FA4">
      <w:r>
        <w:t xml:space="preserve">  Email address and email verification status.</w:t>
      </w:r>
    </w:p>
    <w:p w14:paraId="268263C9" w14:textId="77777777" w:rsidR="009E4FA4" w:rsidRDefault="009E4FA4" w:rsidP="009E4FA4"/>
    <w:p w14:paraId="733AD3C2" w14:textId="77777777" w:rsidR="009E4FA4" w:rsidRDefault="009E4FA4" w:rsidP="009E4FA4">
      <w:r>
        <w:t xml:space="preserve">- `address`  </w:t>
      </w:r>
    </w:p>
    <w:p w14:paraId="32DAAD18" w14:textId="77777777" w:rsidR="009E4FA4" w:rsidRDefault="009E4FA4" w:rsidP="009E4FA4">
      <w:r>
        <w:t xml:space="preserve">  User address claims.</w:t>
      </w:r>
    </w:p>
    <w:p w14:paraId="0A2F2FB0" w14:textId="77777777" w:rsidR="009E4FA4" w:rsidRDefault="009E4FA4" w:rsidP="009E4FA4"/>
    <w:p w14:paraId="4F452EBB" w14:textId="77777777" w:rsidR="009E4FA4" w:rsidRDefault="009E4FA4" w:rsidP="009E4FA4">
      <w:r>
        <w:t xml:space="preserve">- `phone`  </w:t>
      </w:r>
    </w:p>
    <w:p w14:paraId="2C1E93D3" w14:textId="77777777" w:rsidR="009E4FA4" w:rsidRDefault="009E4FA4" w:rsidP="009E4FA4">
      <w:r>
        <w:t xml:space="preserve">  Phone number claims.</w:t>
      </w:r>
    </w:p>
    <w:p w14:paraId="2C19E1F7" w14:textId="77777777" w:rsidR="009E4FA4" w:rsidRDefault="009E4FA4" w:rsidP="009E4FA4"/>
    <w:p w14:paraId="77FE922D" w14:textId="77777777" w:rsidR="009E4FA4" w:rsidRDefault="009E4FA4" w:rsidP="009E4FA4">
      <w:r>
        <w:t>If you request `openid`, the provider knows you are using OIDC and will return an ID token.</w:t>
      </w:r>
    </w:p>
    <w:p w14:paraId="7C3AB331" w14:textId="77777777" w:rsidR="009E4FA4" w:rsidRDefault="009E4FA4" w:rsidP="009E4FA4"/>
    <w:p w14:paraId="72F95FE6" w14:textId="77777777" w:rsidR="009E4FA4" w:rsidRDefault="009E4FA4" w:rsidP="009E4FA4">
      <w:r>
        <w:lastRenderedPageBreak/>
        <w:t>---</w:t>
      </w:r>
    </w:p>
    <w:p w14:paraId="63E0F98E" w14:textId="77777777" w:rsidR="009E4FA4" w:rsidRDefault="009E4FA4" w:rsidP="009E4FA4"/>
    <w:p w14:paraId="48D2B84B" w14:textId="77777777" w:rsidR="009E4FA4" w:rsidRDefault="009E4FA4" w:rsidP="009E4FA4">
      <w:r>
        <w:t>## PKCE and why it matters</w:t>
      </w:r>
    </w:p>
    <w:p w14:paraId="56F4EAD0" w14:textId="77777777" w:rsidR="009E4FA4" w:rsidRDefault="009E4FA4" w:rsidP="009E4FA4"/>
    <w:p w14:paraId="0CE1180A" w14:textId="77777777" w:rsidR="009E4FA4" w:rsidRDefault="009E4FA4" w:rsidP="009E4FA4">
      <w:r>
        <w:t>PKCE, pronounced "pixy", adds protection to authorization code flow.</w:t>
      </w:r>
    </w:p>
    <w:p w14:paraId="3263EF61" w14:textId="77777777" w:rsidR="009E4FA4" w:rsidRDefault="009E4FA4" w:rsidP="009E4FA4"/>
    <w:p w14:paraId="3EE33B79" w14:textId="77777777" w:rsidR="009E4FA4" w:rsidRDefault="009E4FA4" w:rsidP="009E4FA4">
      <w:r>
        <w:t>It prevents attackers from stealing an authorization code and exchanging it themselves.</w:t>
      </w:r>
    </w:p>
    <w:p w14:paraId="2E6D65A1" w14:textId="77777777" w:rsidR="009E4FA4" w:rsidRDefault="009E4FA4" w:rsidP="009E4FA4"/>
    <w:p w14:paraId="35E08EB5" w14:textId="77777777" w:rsidR="009E4FA4" w:rsidRDefault="009E4FA4" w:rsidP="009E4FA4">
      <w:r>
        <w:t>It is especially important for:</w:t>
      </w:r>
    </w:p>
    <w:p w14:paraId="02CF7898" w14:textId="77777777" w:rsidR="009E4FA4" w:rsidRDefault="009E4FA4" w:rsidP="009E4FA4"/>
    <w:p w14:paraId="6C521397" w14:textId="77777777" w:rsidR="009E4FA4" w:rsidRDefault="009E4FA4" w:rsidP="009E4FA4">
      <w:r>
        <w:t>- SPAs</w:t>
      </w:r>
    </w:p>
    <w:p w14:paraId="23C686CA" w14:textId="77777777" w:rsidR="009E4FA4" w:rsidRDefault="009E4FA4" w:rsidP="009E4FA4">
      <w:r>
        <w:t>- mobile apps</w:t>
      </w:r>
    </w:p>
    <w:p w14:paraId="122DB267" w14:textId="77777777" w:rsidR="009E4FA4" w:rsidRDefault="009E4FA4" w:rsidP="009E4FA4">
      <w:r>
        <w:t>- public clients that cannot safely store a client secret</w:t>
      </w:r>
    </w:p>
    <w:p w14:paraId="7E21C3AD" w14:textId="77777777" w:rsidR="009E4FA4" w:rsidRDefault="009E4FA4" w:rsidP="009E4FA4"/>
    <w:p w14:paraId="705CAEC5" w14:textId="77777777" w:rsidR="009E4FA4" w:rsidRDefault="009E4FA4" w:rsidP="009E4FA4">
      <w:r>
        <w:t>In modern systems, **Authorization Code + PKCE** is the recommended flow for most client apps.</w:t>
      </w:r>
    </w:p>
    <w:p w14:paraId="2EA99D33" w14:textId="77777777" w:rsidR="009E4FA4" w:rsidRDefault="009E4FA4" w:rsidP="009E4FA4"/>
    <w:p w14:paraId="3C007B14" w14:textId="77777777" w:rsidR="009E4FA4" w:rsidRDefault="009E4FA4" w:rsidP="009E4FA4">
      <w:r>
        <w:t>---</w:t>
      </w:r>
    </w:p>
    <w:p w14:paraId="797E8807" w14:textId="77777777" w:rsidR="009E4FA4" w:rsidRDefault="009E4FA4" w:rsidP="009E4FA4"/>
    <w:p w14:paraId="0635659D" w14:textId="77777777" w:rsidR="009E4FA4" w:rsidRDefault="009E4FA4" w:rsidP="009E4FA4">
      <w:r>
        <w:t>## Validation steps your app should perform</w:t>
      </w:r>
    </w:p>
    <w:p w14:paraId="4987EF42" w14:textId="77777777" w:rsidR="009E4FA4" w:rsidRDefault="009E4FA4" w:rsidP="009E4FA4"/>
    <w:p w14:paraId="7EF28BCB" w14:textId="77777777" w:rsidR="009E4FA4" w:rsidRDefault="009E4FA4" w:rsidP="009E4FA4">
      <w:r>
        <w:t>When your app receives an ID token, it should not blindly trust it. It should validate:</w:t>
      </w:r>
    </w:p>
    <w:p w14:paraId="39E9DC43" w14:textId="77777777" w:rsidR="009E4FA4" w:rsidRDefault="009E4FA4" w:rsidP="009E4FA4"/>
    <w:p w14:paraId="5BB3D75F" w14:textId="77777777" w:rsidR="009E4FA4" w:rsidRDefault="009E4FA4" w:rsidP="009E4FA4">
      <w:r>
        <w:t>1. **Signature**</w:t>
      </w:r>
    </w:p>
    <w:p w14:paraId="1D5A39F8" w14:textId="77777777" w:rsidR="009E4FA4" w:rsidRDefault="009E4FA4" w:rsidP="009E4FA4">
      <w:r>
        <w:t xml:space="preserve">   The token must be signed by the trusted provider.</w:t>
      </w:r>
    </w:p>
    <w:p w14:paraId="296EAC7F" w14:textId="77777777" w:rsidR="009E4FA4" w:rsidRDefault="009E4FA4" w:rsidP="009E4FA4"/>
    <w:p w14:paraId="15DC4FF8" w14:textId="77777777" w:rsidR="009E4FA4" w:rsidRDefault="009E4FA4" w:rsidP="009E4FA4">
      <w:r>
        <w:t>2. **Issuer**</w:t>
      </w:r>
    </w:p>
    <w:p w14:paraId="3FF489AD" w14:textId="77777777" w:rsidR="009E4FA4" w:rsidRDefault="009E4FA4" w:rsidP="009E4FA4">
      <w:r>
        <w:t xml:space="preserve">   `iss` must match the expected identity provider.</w:t>
      </w:r>
    </w:p>
    <w:p w14:paraId="23528E9C" w14:textId="77777777" w:rsidR="009E4FA4" w:rsidRDefault="009E4FA4" w:rsidP="009E4FA4"/>
    <w:p w14:paraId="3135CB91" w14:textId="77777777" w:rsidR="009E4FA4" w:rsidRDefault="009E4FA4" w:rsidP="009E4FA4">
      <w:r>
        <w:t>3. **Audience**</w:t>
      </w:r>
    </w:p>
    <w:p w14:paraId="77CF4BCB" w14:textId="77777777" w:rsidR="009E4FA4" w:rsidRDefault="009E4FA4" w:rsidP="009E4FA4">
      <w:r>
        <w:t xml:space="preserve">   `aud` must match your client application.</w:t>
      </w:r>
    </w:p>
    <w:p w14:paraId="669BADF2" w14:textId="77777777" w:rsidR="009E4FA4" w:rsidRDefault="009E4FA4" w:rsidP="009E4FA4"/>
    <w:p w14:paraId="7D6CF8D9" w14:textId="77777777" w:rsidR="009E4FA4" w:rsidRDefault="009E4FA4" w:rsidP="009E4FA4">
      <w:r>
        <w:t>4. **Expiration**</w:t>
      </w:r>
    </w:p>
    <w:p w14:paraId="5893982A" w14:textId="77777777" w:rsidR="009E4FA4" w:rsidRDefault="009E4FA4" w:rsidP="009E4FA4">
      <w:r>
        <w:t xml:space="preserve">   The token must not be expired.</w:t>
      </w:r>
    </w:p>
    <w:p w14:paraId="31415C80" w14:textId="77777777" w:rsidR="009E4FA4" w:rsidRDefault="009E4FA4" w:rsidP="009E4FA4"/>
    <w:p w14:paraId="33865ACA" w14:textId="77777777" w:rsidR="009E4FA4" w:rsidRDefault="009E4FA4" w:rsidP="009E4FA4">
      <w:r>
        <w:t>5. **Nonce**</w:t>
      </w:r>
    </w:p>
    <w:p w14:paraId="4455CB61" w14:textId="77777777" w:rsidR="009E4FA4" w:rsidRDefault="009E4FA4" w:rsidP="009E4FA4">
      <w:r>
        <w:t xml:space="preserve">   If used, the nonce should match to prevent replay attacks.</w:t>
      </w:r>
    </w:p>
    <w:p w14:paraId="2A681378" w14:textId="77777777" w:rsidR="009E4FA4" w:rsidRDefault="009E4FA4" w:rsidP="009E4FA4"/>
    <w:p w14:paraId="75BFA427" w14:textId="77777777" w:rsidR="009E4FA4" w:rsidRDefault="009E4FA4" w:rsidP="009E4FA4">
      <w:r>
        <w:t>6. **Token type and claims**</w:t>
      </w:r>
    </w:p>
    <w:p w14:paraId="540969E6" w14:textId="77777777" w:rsidR="009E4FA4" w:rsidRDefault="009E4FA4" w:rsidP="009E4FA4">
      <w:r>
        <w:t xml:space="preserve">   Ensure the token is an ID token, not an access token.</w:t>
      </w:r>
    </w:p>
    <w:p w14:paraId="08306E9B" w14:textId="77777777" w:rsidR="009E4FA4" w:rsidRDefault="009E4FA4" w:rsidP="009E4FA4"/>
    <w:p w14:paraId="450FDFD0" w14:textId="77777777" w:rsidR="009E4FA4" w:rsidRDefault="009E4FA4" w:rsidP="009E4FA4">
      <w:r>
        <w:t>This validation is what makes OIDC trustworthy.</w:t>
      </w:r>
    </w:p>
    <w:p w14:paraId="0D0A0E8D" w14:textId="77777777" w:rsidR="009E4FA4" w:rsidRDefault="009E4FA4" w:rsidP="009E4FA4"/>
    <w:p w14:paraId="55DCDE7C" w14:textId="77777777" w:rsidR="009E4FA4" w:rsidRDefault="009E4FA4" w:rsidP="009E4FA4">
      <w:r>
        <w:t>---</w:t>
      </w:r>
    </w:p>
    <w:p w14:paraId="15501BC8" w14:textId="77777777" w:rsidR="009E4FA4" w:rsidRDefault="009E4FA4" w:rsidP="009E4FA4"/>
    <w:p w14:paraId="3D468E3D" w14:textId="77777777" w:rsidR="009E4FA4" w:rsidRDefault="009E4FA4" w:rsidP="009E4FA4">
      <w:r>
        <w:t>## OIDC vs SAML</w:t>
      </w:r>
    </w:p>
    <w:p w14:paraId="56CB980B" w14:textId="77777777" w:rsidR="009E4FA4" w:rsidRDefault="009E4FA4" w:rsidP="009E4FA4"/>
    <w:p w14:paraId="5B94CEB0" w14:textId="77777777" w:rsidR="009E4FA4" w:rsidRDefault="009E4FA4" w:rsidP="009E4FA4">
      <w:r>
        <w:t>A common comparison.</w:t>
      </w:r>
    </w:p>
    <w:p w14:paraId="76CA16F7" w14:textId="77777777" w:rsidR="009E4FA4" w:rsidRDefault="009E4FA4" w:rsidP="009E4FA4"/>
    <w:p w14:paraId="41E00A8D" w14:textId="77777777" w:rsidR="009E4FA4" w:rsidRDefault="009E4FA4" w:rsidP="009E4FA4">
      <w:r>
        <w:t>### OIDC</w:t>
      </w:r>
    </w:p>
    <w:p w14:paraId="4B0190C6" w14:textId="77777777" w:rsidR="009E4FA4" w:rsidRDefault="009E4FA4" w:rsidP="009E4FA4">
      <w:r>
        <w:t>- Modern</w:t>
      </w:r>
    </w:p>
    <w:p w14:paraId="161BD5B2" w14:textId="77777777" w:rsidR="009E4FA4" w:rsidRDefault="009E4FA4" w:rsidP="009E4FA4">
      <w:r>
        <w:t>- JSON and JWT based</w:t>
      </w:r>
    </w:p>
    <w:p w14:paraId="44E1D85E" w14:textId="77777777" w:rsidR="009E4FA4" w:rsidRDefault="009E4FA4" w:rsidP="009E4FA4">
      <w:r>
        <w:t>- Works well with APIs, mobile, and web apps</w:t>
      </w:r>
    </w:p>
    <w:p w14:paraId="27366BA9" w14:textId="77777777" w:rsidR="009E4FA4" w:rsidRDefault="009E4FA4" w:rsidP="009E4FA4">
      <w:r>
        <w:t>- Easier to integrate in cloud-native systems</w:t>
      </w:r>
    </w:p>
    <w:p w14:paraId="6DCD003E" w14:textId="77777777" w:rsidR="009E4FA4" w:rsidRDefault="009E4FA4" w:rsidP="009E4FA4"/>
    <w:p w14:paraId="6C8F4029" w14:textId="77777777" w:rsidR="009E4FA4" w:rsidRDefault="009E4FA4" w:rsidP="009E4FA4">
      <w:r>
        <w:t>### SAML</w:t>
      </w:r>
    </w:p>
    <w:p w14:paraId="4E9D45A0" w14:textId="77777777" w:rsidR="009E4FA4" w:rsidRDefault="009E4FA4" w:rsidP="009E4FA4">
      <w:r>
        <w:t>- Older</w:t>
      </w:r>
    </w:p>
    <w:p w14:paraId="0284F826" w14:textId="77777777" w:rsidR="009E4FA4" w:rsidRDefault="009E4FA4" w:rsidP="009E4FA4">
      <w:r>
        <w:t>- XML based</w:t>
      </w:r>
    </w:p>
    <w:p w14:paraId="4230884C" w14:textId="77777777" w:rsidR="009E4FA4" w:rsidRDefault="009E4FA4" w:rsidP="009E4FA4">
      <w:r>
        <w:t>- Common in enterprise SSO</w:t>
      </w:r>
    </w:p>
    <w:p w14:paraId="5AE991D1" w14:textId="77777777" w:rsidR="009E4FA4" w:rsidRDefault="009E4FA4" w:rsidP="009E4FA4">
      <w:r>
        <w:t>- Often more complex to implement</w:t>
      </w:r>
    </w:p>
    <w:p w14:paraId="4D8BF756" w14:textId="77777777" w:rsidR="009E4FA4" w:rsidRDefault="009E4FA4" w:rsidP="009E4FA4"/>
    <w:p w14:paraId="0D9C741D" w14:textId="77777777" w:rsidR="009E4FA4" w:rsidRDefault="009E4FA4" w:rsidP="009E4FA4">
      <w:r>
        <w:t>OIDC is generally preferred for new systems unless enterprise constraints require SAML.</w:t>
      </w:r>
    </w:p>
    <w:p w14:paraId="461F3628" w14:textId="77777777" w:rsidR="009E4FA4" w:rsidRDefault="009E4FA4" w:rsidP="009E4FA4"/>
    <w:p w14:paraId="366D6A28" w14:textId="77777777" w:rsidR="009E4FA4" w:rsidRDefault="009E4FA4" w:rsidP="009E4FA4">
      <w:r>
        <w:t>---</w:t>
      </w:r>
    </w:p>
    <w:p w14:paraId="1E8E6144" w14:textId="77777777" w:rsidR="009E4FA4" w:rsidRDefault="009E4FA4" w:rsidP="009E4FA4"/>
    <w:p w14:paraId="57363449" w14:textId="77777777" w:rsidR="009E4FA4" w:rsidRDefault="009E4FA4" w:rsidP="009E4FA4">
      <w:r>
        <w:t>## When to use OIDC</w:t>
      </w:r>
    </w:p>
    <w:p w14:paraId="5580B267" w14:textId="77777777" w:rsidR="009E4FA4" w:rsidRDefault="009E4FA4" w:rsidP="009E4FA4"/>
    <w:p w14:paraId="45490A1C" w14:textId="77777777" w:rsidR="009E4FA4" w:rsidRDefault="009E4FA4" w:rsidP="009E4FA4">
      <w:r>
        <w:t>Use OIDC when you want:</w:t>
      </w:r>
    </w:p>
    <w:p w14:paraId="1E15B535" w14:textId="77777777" w:rsidR="009E4FA4" w:rsidRDefault="009E4FA4" w:rsidP="009E4FA4"/>
    <w:p w14:paraId="41D56E59" w14:textId="77777777" w:rsidR="009E4FA4" w:rsidRDefault="009E4FA4" w:rsidP="009E4FA4">
      <w:r>
        <w:lastRenderedPageBreak/>
        <w:t>- Single Sign-On</w:t>
      </w:r>
    </w:p>
    <w:p w14:paraId="33F719BC" w14:textId="77777777" w:rsidR="009E4FA4" w:rsidRDefault="009E4FA4" w:rsidP="009E4FA4">
      <w:r>
        <w:t>- Social login</w:t>
      </w:r>
    </w:p>
    <w:p w14:paraId="29A30D20" w14:textId="77777777" w:rsidR="009E4FA4" w:rsidRDefault="009E4FA4" w:rsidP="009E4FA4">
      <w:r>
        <w:t>- Centralized identity provider</w:t>
      </w:r>
    </w:p>
    <w:p w14:paraId="6F3B5791" w14:textId="77777777" w:rsidR="009E4FA4" w:rsidRDefault="009E4FA4" w:rsidP="009E4FA4">
      <w:r>
        <w:t>- Secure delegated login</w:t>
      </w:r>
    </w:p>
    <w:p w14:paraId="529B58CD" w14:textId="77777777" w:rsidR="009E4FA4" w:rsidRDefault="009E4FA4" w:rsidP="009E4FA4">
      <w:r>
        <w:t>- Authentication for web, mobile, or SPA apps</w:t>
      </w:r>
    </w:p>
    <w:p w14:paraId="2CAA8585" w14:textId="77777777" w:rsidR="009E4FA4" w:rsidRDefault="009E4FA4" w:rsidP="009E4FA4"/>
    <w:p w14:paraId="24D0F903" w14:textId="77777777" w:rsidR="009E4FA4" w:rsidRDefault="009E4FA4" w:rsidP="009E4FA4">
      <w:r>
        <w:t>It is especially useful when you do not want to manage passwords yourself.</w:t>
      </w:r>
    </w:p>
    <w:p w14:paraId="7FEDBCAE" w14:textId="77777777" w:rsidR="009E4FA4" w:rsidRDefault="009E4FA4" w:rsidP="009E4FA4"/>
    <w:p w14:paraId="5E6C622F" w14:textId="77777777" w:rsidR="009E4FA4" w:rsidRDefault="009E4FA4" w:rsidP="009E4FA4">
      <w:r>
        <w:t>---</w:t>
      </w:r>
    </w:p>
    <w:p w14:paraId="7EFF9264" w14:textId="77777777" w:rsidR="009E4FA4" w:rsidRDefault="009E4FA4" w:rsidP="009E4FA4"/>
    <w:p w14:paraId="2DA0070E" w14:textId="77777777" w:rsidR="009E4FA4" w:rsidRDefault="009E4FA4" w:rsidP="009E4FA4">
      <w:r>
        <w:t>## Common mistakes</w:t>
      </w:r>
    </w:p>
    <w:p w14:paraId="6F3B8052" w14:textId="77777777" w:rsidR="009E4FA4" w:rsidRDefault="009E4FA4" w:rsidP="009E4FA4"/>
    <w:p w14:paraId="58B6BAA1" w14:textId="77777777" w:rsidR="009E4FA4" w:rsidRDefault="009E4FA4" w:rsidP="009E4FA4">
      <w:r>
        <w:t>A few mistakes show up often:</w:t>
      </w:r>
    </w:p>
    <w:p w14:paraId="7522A19B" w14:textId="77777777" w:rsidR="009E4FA4" w:rsidRDefault="009E4FA4" w:rsidP="009E4FA4"/>
    <w:p w14:paraId="4C9E9F75" w14:textId="77777777" w:rsidR="009E4FA4" w:rsidRDefault="009E4FA4" w:rsidP="009E4FA4">
      <w:r>
        <w:t>- Using OAuth access tokens as proof of identity</w:t>
      </w:r>
    </w:p>
    <w:p w14:paraId="7C5837EC" w14:textId="77777777" w:rsidR="009E4FA4" w:rsidRDefault="009E4FA4" w:rsidP="009E4FA4">
      <w:r>
        <w:t>- Skipping ID token validation</w:t>
      </w:r>
    </w:p>
    <w:p w14:paraId="5F665291" w14:textId="77777777" w:rsidR="009E4FA4" w:rsidRDefault="009E4FA4" w:rsidP="009E4FA4">
      <w:r>
        <w:t>- Not using PKCE</w:t>
      </w:r>
    </w:p>
    <w:p w14:paraId="737A6C00" w14:textId="77777777" w:rsidR="009E4FA4" w:rsidRDefault="009E4FA4" w:rsidP="009E4FA4">
      <w:r>
        <w:t>- Confusing `id_token` and `access_token`</w:t>
      </w:r>
    </w:p>
    <w:p w14:paraId="3A8E2859" w14:textId="77777777" w:rsidR="009E4FA4" w:rsidRDefault="009E4FA4" w:rsidP="009E4FA4">
      <w:r>
        <w:t>- Storing tokens insecurely in the browser</w:t>
      </w:r>
    </w:p>
    <w:p w14:paraId="7AAEAAFB" w14:textId="77777777" w:rsidR="009E4FA4" w:rsidRDefault="009E4FA4" w:rsidP="009E4FA4">
      <w:r>
        <w:t>- Treating the UserInfo endpoint as the primary source of identity without validating the token</w:t>
      </w:r>
    </w:p>
    <w:p w14:paraId="19E2586C" w14:textId="77777777" w:rsidR="009E4FA4" w:rsidRDefault="009E4FA4" w:rsidP="009E4FA4"/>
    <w:p w14:paraId="1B66D6D1" w14:textId="77777777" w:rsidR="009E4FA4" w:rsidRDefault="009E4FA4" w:rsidP="009E4FA4">
      <w:r>
        <w:t>These mistakes can create serious security problems.</w:t>
      </w:r>
    </w:p>
    <w:p w14:paraId="534BD083" w14:textId="77777777" w:rsidR="009E4FA4" w:rsidRDefault="009E4FA4" w:rsidP="009E4FA4"/>
    <w:p w14:paraId="1E8B2176" w14:textId="77777777" w:rsidR="009E4FA4" w:rsidRDefault="009E4FA4" w:rsidP="009E4FA4">
      <w:r>
        <w:lastRenderedPageBreak/>
        <w:t>---</w:t>
      </w:r>
    </w:p>
    <w:p w14:paraId="5A8F669C" w14:textId="77777777" w:rsidR="009E4FA4" w:rsidRDefault="009E4FA4" w:rsidP="009E4FA4"/>
    <w:p w14:paraId="4A605818" w14:textId="77777777" w:rsidR="009E4FA4" w:rsidRDefault="009E4FA4" w:rsidP="009E4FA4">
      <w:r>
        <w:t>## Interview-ready summary</w:t>
      </w:r>
    </w:p>
    <w:p w14:paraId="6D20805C" w14:textId="77777777" w:rsidR="009E4FA4" w:rsidRDefault="009E4FA4" w:rsidP="009E4FA4"/>
    <w:p w14:paraId="12E93BFE" w14:textId="77777777" w:rsidR="009E4FA4" w:rsidRDefault="009E4FA4" w:rsidP="009E4FA4">
      <w:r>
        <w:t>If you need a concise explanation in an interview:</w:t>
      </w:r>
    </w:p>
    <w:p w14:paraId="18AF2869" w14:textId="77777777" w:rsidR="009E4FA4" w:rsidRDefault="009E4FA4" w:rsidP="009E4FA4"/>
    <w:p w14:paraId="12AE1346" w14:textId="77777777" w:rsidR="009E4FA4" w:rsidRDefault="009E4FA4" w:rsidP="009E4FA4">
      <w:r>
        <w:t xml:space="preserve">&gt; </w:t>
      </w:r>
      <w:r w:rsidRPr="0037710D">
        <w:rPr>
          <w:color w:val="0070C0"/>
        </w:rPr>
        <w:t>OpenID Connect is an identity layer on top of OAuth 2.0. OAuth gives delegated access to resources through access tokens, while OIDC adds authentication by issuing an ID token that tells the client who the user is. The client redirects the user to the identity provider, receives an authorization code, exchanges it for tokens, validates the ID token, and then establishes the user session.</w:t>
      </w:r>
    </w:p>
    <w:p w14:paraId="3B2610B7" w14:textId="77777777" w:rsidR="009E4FA4" w:rsidRDefault="009E4FA4" w:rsidP="009E4FA4"/>
    <w:p w14:paraId="3E5BFD5E" w14:textId="77777777" w:rsidR="009E4FA4" w:rsidRDefault="009E4FA4" w:rsidP="009E4FA4">
      <w:r>
        <w:t>---</w:t>
      </w:r>
    </w:p>
    <w:p w14:paraId="6A13E486" w14:textId="77777777" w:rsidR="009E4FA4" w:rsidRDefault="009E4FA4" w:rsidP="009E4FA4"/>
    <w:p w14:paraId="1832DFAB" w14:textId="77777777" w:rsidR="009E4FA4" w:rsidRDefault="009E4FA4" w:rsidP="009E4FA4">
      <w:r>
        <w:t>## Practical mental model</w:t>
      </w:r>
    </w:p>
    <w:p w14:paraId="72BB67AD" w14:textId="77777777" w:rsidR="009E4FA4" w:rsidRDefault="009E4FA4" w:rsidP="009E4FA4"/>
    <w:p w14:paraId="1A855FC5" w14:textId="77777777" w:rsidR="009E4FA4" w:rsidRDefault="009E4FA4" w:rsidP="009E4FA4">
      <w:r>
        <w:t>A helpful way to think about OIDC is:</w:t>
      </w:r>
    </w:p>
    <w:p w14:paraId="09B7CF3A" w14:textId="77777777" w:rsidR="009E4FA4" w:rsidRDefault="009E4FA4" w:rsidP="009E4FA4"/>
    <w:p w14:paraId="6B95A28F" w14:textId="77777777" w:rsidR="009E4FA4" w:rsidRDefault="009E4FA4" w:rsidP="009E4FA4">
      <w:r>
        <w:t>- The identity provider proves the user logged in</w:t>
      </w:r>
    </w:p>
    <w:p w14:paraId="668A3485" w14:textId="77777777" w:rsidR="009E4FA4" w:rsidRDefault="009E4FA4" w:rsidP="009E4FA4">
      <w:r>
        <w:t>- The ID token proves who the user is</w:t>
      </w:r>
    </w:p>
    <w:p w14:paraId="5F0DB3CC" w14:textId="77777777" w:rsidR="009E4FA4" w:rsidRDefault="009E4FA4" w:rsidP="009E4FA4">
      <w:r>
        <w:t>- The access token proves what the client can call</w:t>
      </w:r>
    </w:p>
    <w:p w14:paraId="2BB77F03" w14:textId="77777777" w:rsidR="009E4FA4" w:rsidRDefault="009E4FA4" w:rsidP="009E4FA4">
      <w:r>
        <w:t>- The client should always validate the ID token before trusting it</w:t>
      </w:r>
    </w:p>
    <w:p w14:paraId="39907121" w14:textId="77777777" w:rsidR="009E4FA4" w:rsidRDefault="009E4FA4" w:rsidP="009E4FA4"/>
    <w:p w14:paraId="7550CD10" w14:textId="77777777" w:rsidR="009E4FA4" w:rsidRDefault="009E4FA4" w:rsidP="009E4FA4">
      <w:r>
        <w:t>If you want, I can also explain one of these next:</w:t>
      </w:r>
    </w:p>
    <w:p w14:paraId="37D7C2FE" w14:textId="77777777" w:rsidR="009E4FA4" w:rsidRDefault="009E4FA4" w:rsidP="009E4FA4"/>
    <w:p w14:paraId="6B605E91" w14:textId="77777777" w:rsidR="009E4FA4" w:rsidRDefault="009E4FA4" w:rsidP="009E4FA4">
      <w:r>
        <w:t>1. **OIDC vs OAuth 2.0 with examples**</w:t>
      </w:r>
    </w:p>
    <w:p w14:paraId="6B18C7C6" w14:textId="77777777" w:rsidR="009E4FA4" w:rsidRDefault="009E4FA4" w:rsidP="009E4FA4">
      <w:r>
        <w:t>2. **OIDC Authorization Code Flow with PKCE step by step**</w:t>
      </w:r>
    </w:p>
    <w:p w14:paraId="30B4F4BC" w14:textId="77777777" w:rsidR="009E4FA4" w:rsidRDefault="009E4FA4" w:rsidP="009E4FA4">
      <w:r>
        <w:t>3. **How OIDC works in Spring Security**</w:t>
      </w:r>
    </w:p>
    <w:p w14:paraId="291DA93D" w14:textId="77777777" w:rsidR="009E4FA4" w:rsidRDefault="009E4FA4" w:rsidP="009E4FA4">
      <w:r>
        <w:t>4. **JWT, ID token, and access token differences**</w:t>
      </w:r>
    </w:p>
    <w:p w14:paraId="1D1EE00A" w14:textId="71F253F0" w:rsidR="00CD740F" w:rsidRDefault="009E4FA4" w:rsidP="009E4FA4">
      <w:r>
        <w:t>5. **Common OIDC interview questions and answers**</w:t>
      </w:r>
    </w:p>
    <w:p w14:paraId="4D9F1312" w14:textId="77777777" w:rsidR="009E4FA4" w:rsidRPr="00CD740F" w:rsidRDefault="009E4FA4" w:rsidP="009E4FA4"/>
    <w:p w14:paraId="681CEFED" w14:textId="32F0682F" w:rsidR="00382128" w:rsidRDefault="00382128" w:rsidP="00F72CE5">
      <w:pPr>
        <w:pStyle w:val="Heading1"/>
        <w:numPr>
          <w:ilvl w:val="0"/>
          <w:numId w:val="13"/>
        </w:numPr>
        <w:jc w:val="center"/>
      </w:pPr>
      <w:bookmarkStart w:id="51" w:name="_Toc234595959"/>
      <w:r>
        <w:t>Spring Security</w:t>
      </w:r>
      <w:bookmarkEnd w:id="51"/>
    </w:p>
    <w:p w14:paraId="00D1278D" w14:textId="77777777" w:rsidR="00382128" w:rsidRDefault="00382128" w:rsidP="00382128"/>
    <w:p w14:paraId="3FCC5638" w14:textId="77777777" w:rsidR="00382128" w:rsidRDefault="00382128" w:rsidP="00382128">
      <w:r>
        <w:t>Spring Security is the security framework for Spring applications. In practice, it sits in front of your controllers, filters requests, authenticates users, authorizes access, and helps protect against common web threats such as CSRF and session fixation.</w:t>
      </w:r>
    </w:p>
    <w:p w14:paraId="1D147930" w14:textId="77777777" w:rsidR="00382128" w:rsidRDefault="00382128" w:rsidP="00382128"/>
    <w:p w14:paraId="3579EDEC" w14:textId="77777777" w:rsidR="00382128" w:rsidRDefault="00382128" w:rsidP="00382128">
      <w:r>
        <w:t>If you want the "in detail" version, the most useful way to understand Spring Security is by looking at its main responsibilities and how a request flows through it.</w:t>
      </w:r>
    </w:p>
    <w:p w14:paraId="21A93527" w14:textId="77777777" w:rsidR="00382128" w:rsidRDefault="00382128" w:rsidP="00382128"/>
    <w:p w14:paraId="7368D868" w14:textId="77777777" w:rsidR="00382128" w:rsidRDefault="00382128" w:rsidP="00382128">
      <w:r>
        <w:t>## What Spring Security does</w:t>
      </w:r>
    </w:p>
    <w:p w14:paraId="1842F350" w14:textId="77777777" w:rsidR="00382128" w:rsidRDefault="00382128" w:rsidP="00382128"/>
    <w:p w14:paraId="5B7CFC55" w14:textId="77777777" w:rsidR="00382128" w:rsidRDefault="00382128" w:rsidP="00382128">
      <w:r>
        <w:t>Spring Security mainly handles four things:</w:t>
      </w:r>
    </w:p>
    <w:p w14:paraId="64E93287" w14:textId="77777777" w:rsidR="00382128" w:rsidRDefault="00382128" w:rsidP="00382128"/>
    <w:p w14:paraId="6144433A" w14:textId="77777777" w:rsidR="00382128" w:rsidRDefault="00382128" w:rsidP="00382128">
      <w:r>
        <w:t xml:space="preserve">1. **Authentication**  </w:t>
      </w:r>
    </w:p>
    <w:p w14:paraId="12D3EE47" w14:textId="77777777" w:rsidR="00382128" w:rsidRDefault="00382128" w:rsidP="00382128">
      <w:r>
        <w:t xml:space="preserve">   Who are you?  </w:t>
      </w:r>
    </w:p>
    <w:p w14:paraId="6768C3FA" w14:textId="77777777" w:rsidR="00382128" w:rsidRDefault="00382128" w:rsidP="00382128">
      <w:r>
        <w:lastRenderedPageBreak/>
        <w:t xml:space="preserve">   Examples: username/password, JWT, OAuth2 login, LDAP, SSO.</w:t>
      </w:r>
    </w:p>
    <w:p w14:paraId="393331C7" w14:textId="77777777" w:rsidR="00382128" w:rsidRDefault="00382128" w:rsidP="00382128"/>
    <w:p w14:paraId="7C095E9B" w14:textId="77777777" w:rsidR="00382128" w:rsidRDefault="00382128" w:rsidP="00382128">
      <w:r>
        <w:t xml:space="preserve">2. **Authorization**  </w:t>
      </w:r>
    </w:p>
    <w:p w14:paraId="0E7F4CCF" w14:textId="77777777" w:rsidR="00382128" w:rsidRDefault="00382128" w:rsidP="00382128">
      <w:r>
        <w:t xml:space="preserve">   Are you allowed to do this?  </w:t>
      </w:r>
    </w:p>
    <w:p w14:paraId="44B25546" w14:textId="77777777" w:rsidR="00382128" w:rsidRDefault="00382128" w:rsidP="00382128">
      <w:r>
        <w:t xml:space="preserve">   Examples: role-based access, method-level access, URL access rules.</w:t>
      </w:r>
    </w:p>
    <w:p w14:paraId="087E417D" w14:textId="77777777" w:rsidR="00382128" w:rsidRDefault="00382128" w:rsidP="00382128"/>
    <w:p w14:paraId="6EA310D4" w14:textId="77777777" w:rsidR="00382128" w:rsidRDefault="00382128" w:rsidP="00382128">
      <w:r>
        <w:t xml:space="preserve">3. **Protection against web attacks**  </w:t>
      </w:r>
    </w:p>
    <w:p w14:paraId="00C98C9B" w14:textId="77777777" w:rsidR="00382128" w:rsidRDefault="00382128" w:rsidP="00382128">
      <w:r>
        <w:t xml:space="preserve">   CSRF protection, session management, headers, security context handling.</w:t>
      </w:r>
    </w:p>
    <w:p w14:paraId="4F23C5E3" w14:textId="77777777" w:rsidR="00382128" w:rsidRDefault="00382128" w:rsidP="00382128"/>
    <w:p w14:paraId="2A6B7C6B" w14:textId="77777777" w:rsidR="00382128" w:rsidRDefault="00382128" w:rsidP="00382128">
      <w:r>
        <w:t xml:space="preserve">4. **Integration with Spring apps**  </w:t>
      </w:r>
    </w:p>
    <w:p w14:paraId="7890E9D6" w14:textId="77777777" w:rsidR="00382128" w:rsidRDefault="00382128" w:rsidP="00382128">
      <w:r>
        <w:t xml:space="preserve">   Works naturally with Spring MVC, Spring Boot, method annotations, and custom user logic.</w:t>
      </w:r>
    </w:p>
    <w:p w14:paraId="6A67B631" w14:textId="77777777" w:rsidR="00382128" w:rsidRDefault="00382128" w:rsidP="00382128"/>
    <w:p w14:paraId="27C574F5" w14:textId="77777777" w:rsidR="00382128" w:rsidRDefault="00382128" w:rsidP="00382128">
      <w:r>
        <w:t>---</w:t>
      </w:r>
    </w:p>
    <w:p w14:paraId="5D2497D8" w14:textId="77777777" w:rsidR="00382128" w:rsidRDefault="00382128" w:rsidP="00382128"/>
    <w:p w14:paraId="5FE22630" w14:textId="77777777" w:rsidR="00382128" w:rsidRDefault="00382128" w:rsidP="00382128">
      <w:r>
        <w:t>## High-level request flow</w:t>
      </w:r>
    </w:p>
    <w:p w14:paraId="01DFEEC9" w14:textId="77777777" w:rsidR="00382128" w:rsidRDefault="00382128" w:rsidP="00382128"/>
    <w:p w14:paraId="06D8455A" w14:textId="77777777" w:rsidR="00382128" w:rsidRDefault="00382128" w:rsidP="00382128">
      <w:r>
        <w:t>When a request hits your app, Spring Security intercepts it before your controller runs.</w:t>
      </w:r>
    </w:p>
    <w:p w14:paraId="31E9473E" w14:textId="77777777" w:rsidR="00382128" w:rsidRDefault="00382128" w:rsidP="00382128"/>
    <w:p w14:paraId="5D5EF32C" w14:textId="77777777" w:rsidR="00382128" w:rsidRDefault="00382128" w:rsidP="00382128">
      <w:r>
        <w:t>```mermaid</w:t>
      </w:r>
    </w:p>
    <w:p w14:paraId="1EA3D1E4" w14:textId="77777777" w:rsidR="00382128" w:rsidRDefault="00382128" w:rsidP="00382128">
      <w:r>
        <w:t>flowchart TB</w:t>
      </w:r>
    </w:p>
    <w:p w14:paraId="0DB7CD08" w14:textId="77777777" w:rsidR="00382128" w:rsidRDefault="00382128" w:rsidP="00382128">
      <w:r>
        <w:t xml:space="preserve">    Client[Client] --&gt; Filters[Spring Security Filter Chain]</w:t>
      </w:r>
    </w:p>
    <w:p w14:paraId="5F415E08" w14:textId="77777777" w:rsidR="00382128" w:rsidRDefault="00382128" w:rsidP="00382128">
      <w:r>
        <w:lastRenderedPageBreak/>
        <w:t xml:space="preserve">    Filters --&gt; AuthCheck{Authenticated?}</w:t>
      </w:r>
    </w:p>
    <w:p w14:paraId="69C14699" w14:textId="77777777" w:rsidR="00382128" w:rsidRDefault="00382128" w:rsidP="00382128">
      <w:r>
        <w:t xml:space="preserve">    AuthCheck -- No --&gt; EntryPoint[Authentication Entry Point]</w:t>
      </w:r>
    </w:p>
    <w:p w14:paraId="36BE58CA" w14:textId="77777777" w:rsidR="00382128" w:rsidRDefault="00382128" w:rsidP="00382128">
      <w:r>
        <w:t xml:space="preserve">    AuthCheck -- Yes --&gt; AuthzCheck{Authorized?}</w:t>
      </w:r>
    </w:p>
    <w:p w14:paraId="3F6104DD" w14:textId="77777777" w:rsidR="00382128" w:rsidRDefault="00382128" w:rsidP="00382128">
      <w:r>
        <w:t xml:space="preserve">    AuthzCheck -- No --&gt; AccessDenied[Access Denied Handler]</w:t>
      </w:r>
    </w:p>
    <w:p w14:paraId="08047711" w14:textId="77777777" w:rsidR="00382128" w:rsidRDefault="00382128" w:rsidP="00382128">
      <w:r>
        <w:t xml:space="preserve">    AuthzCheck -- Yes --&gt; Controller[Controller / Business Logic]</w:t>
      </w:r>
    </w:p>
    <w:p w14:paraId="2E58866B" w14:textId="77777777" w:rsidR="00382128" w:rsidRDefault="00382128" w:rsidP="00382128">
      <w:r>
        <w:t xml:space="preserve">    Controller --&gt; Response[Response]</w:t>
      </w:r>
    </w:p>
    <w:p w14:paraId="1529760A" w14:textId="77777777" w:rsidR="00382128" w:rsidRDefault="00382128" w:rsidP="00382128"/>
    <w:p w14:paraId="72A215D4" w14:textId="77777777" w:rsidR="00382128" w:rsidRDefault="00382128" w:rsidP="00382128">
      <w:r>
        <w:t xml:space="preserve">    style Client fill:#00ceff,stroke:#000000,stroke-width:2px,color:#000000</w:t>
      </w:r>
    </w:p>
    <w:p w14:paraId="4F2C48B2" w14:textId="77777777" w:rsidR="00382128" w:rsidRDefault="00382128" w:rsidP="00382128">
      <w:r>
        <w:t xml:space="preserve">    style Filters fill:#69db7c,stroke:#000000,stroke-width:2px,color:#000000</w:t>
      </w:r>
    </w:p>
    <w:p w14:paraId="70EDB70B" w14:textId="77777777" w:rsidR="00382128" w:rsidRDefault="00382128" w:rsidP="00382128">
      <w:r>
        <w:t xml:space="preserve">    style AuthCheck fill:#ffd43b,stroke:#000000,stroke-width:2px,color:#000000</w:t>
      </w:r>
    </w:p>
    <w:p w14:paraId="6A940DCA" w14:textId="77777777" w:rsidR="00382128" w:rsidRDefault="00382128" w:rsidP="00382128">
      <w:r>
        <w:t xml:space="preserve">    style EntryPoint fill:#ff8787,stroke:#000000,stroke-width:2px,color:#000000</w:t>
      </w:r>
    </w:p>
    <w:p w14:paraId="4CE1F4B2" w14:textId="77777777" w:rsidR="00382128" w:rsidRDefault="00382128" w:rsidP="00382128">
      <w:r>
        <w:t xml:space="preserve">    style AuthzCheck fill:#ffd43b,stroke:#000000,stroke-width:2px,color:#000000</w:t>
      </w:r>
    </w:p>
    <w:p w14:paraId="1375233D" w14:textId="77777777" w:rsidR="00382128" w:rsidRDefault="00382128" w:rsidP="00382128">
      <w:r>
        <w:t xml:space="preserve">    style AccessDenied fill:#ff8787,stroke:#000000,stroke-width:2px,color:#000000</w:t>
      </w:r>
    </w:p>
    <w:p w14:paraId="0FD59515" w14:textId="77777777" w:rsidR="00382128" w:rsidRDefault="00382128" w:rsidP="00382128">
      <w:r>
        <w:t xml:space="preserve">    style Controller fill:#ffd43b,stroke:#000000,stroke-width:2px,color:#000000</w:t>
      </w:r>
    </w:p>
    <w:p w14:paraId="0FC509C5" w14:textId="77777777" w:rsidR="00382128" w:rsidRDefault="00382128" w:rsidP="00382128">
      <w:r>
        <w:t xml:space="preserve">    style Response fill:#00ceff,stroke:#000000,stroke-width:2px,color:#000000</w:t>
      </w:r>
    </w:p>
    <w:p w14:paraId="15147474" w14:textId="77777777" w:rsidR="00382128" w:rsidRDefault="00382128" w:rsidP="00382128">
      <w:r>
        <w:t>```</w:t>
      </w:r>
    </w:p>
    <w:p w14:paraId="4CC44E39" w14:textId="77777777" w:rsidR="00382128" w:rsidRDefault="00382128" w:rsidP="00382128"/>
    <w:p w14:paraId="21F9B082" w14:textId="77777777" w:rsidR="00382128" w:rsidRDefault="00382128" w:rsidP="00382128">
      <w:r>
        <w:lastRenderedPageBreak/>
        <w:t>The core idea is that Spring Security uses a **filter chain**. Filters examine the request, build an authentication object if possible, store it in the security context, and decide whether access should continue.</w:t>
      </w:r>
    </w:p>
    <w:p w14:paraId="02F52FDD" w14:textId="77777777" w:rsidR="00382128" w:rsidRDefault="00382128" w:rsidP="00382128"/>
    <w:p w14:paraId="1339F373" w14:textId="77777777" w:rsidR="00382128" w:rsidRDefault="00382128" w:rsidP="00382128">
      <w:r>
        <w:t>---</w:t>
      </w:r>
    </w:p>
    <w:p w14:paraId="313D452B" w14:textId="77777777" w:rsidR="00382128" w:rsidRDefault="00382128" w:rsidP="00382128"/>
    <w:p w14:paraId="16934A8E" w14:textId="77777777" w:rsidR="00382128" w:rsidRDefault="00382128" w:rsidP="00382128">
      <w:r>
        <w:t>## Core concepts</w:t>
      </w:r>
    </w:p>
    <w:p w14:paraId="2B9FEB73" w14:textId="77777777" w:rsidR="00382128" w:rsidRDefault="00382128" w:rsidP="00382128"/>
    <w:p w14:paraId="311867A8" w14:textId="77777777" w:rsidR="00382128" w:rsidRDefault="00382128" w:rsidP="00382128">
      <w:r>
        <w:t>### 1. Security Filter Chain</w:t>
      </w:r>
    </w:p>
    <w:p w14:paraId="104D5972" w14:textId="77777777" w:rsidR="00382128" w:rsidRDefault="00382128" w:rsidP="00382128"/>
    <w:p w14:paraId="026D33D9" w14:textId="77777777" w:rsidR="00382128" w:rsidRDefault="00382128" w:rsidP="00382128">
      <w:r>
        <w:t>Spring Security is built around a chain of servlet filters. Each filter has a responsibility such as:</w:t>
      </w:r>
    </w:p>
    <w:p w14:paraId="326ABF9C" w14:textId="77777777" w:rsidR="00382128" w:rsidRDefault="00382128" w:rsidP="00382128"/>
    <w:p w14:paraId="44458ADB" w14:textId="77777777" w:rsidR="00382128" w:rsidRDefault="00382128" w:rsidP="00382128">
      <w:r>
        <w:t>- reading credentials</w:t>
      </w:r>
    </w:p>
    <w:p w14:paraId="3AECD378" w14:textId="77777777" w:rsidR="00382128" w:rsidRDefault="00382128" w:rsidP="00382128">
      <w:r>
        <w:t>- validating a session</w:t>
      </w:r>
    </w:p>
    <w:p w14:paraId="2A796941" w14:textId="77777777" w:rsidR="00382128" w:rsidRDefault="00382128" w:rsidP="00382128">
      <w:r>
        <w:t>- checking CSRF tokens</w:t>
      </w:r>
    </w:p>
    <w:p w14:paraId="0EC7A11B" w14:textId="77777777" w:rsidR="00382128" w:rsidRDefault="00382128" w:rsidP="00382128">
      <w:r>
        <w:t>- handling logout</w:t>
      </w:r>
    </w:p>
    <w:p w14:paraId="1B7C4F05" w14:textId="77777777" w:rsidR="00382128" w:rsidRDefault="00382128" w:rsidP="00382128">
      <w:r>
        <w:t>- enforcing authorization rules</w:t>
      </w:r>
    </w:p>
    <w:p w14:paraId="0AF02DDD" w14:textId="77777777" w:rsidR="00382128" w:rsidRDefault="00382128" w:rsidP="00382128"/>
    <w:p w14:paraId="3B1C2FDB" w14:textId="77777777" w:rsidR="00382128" w:rsidRDefault="00382128" w:rsidP="00382128">
      <w:r>
        <w:t>In modern Spring Security, you usually configure this using a `SecurityFilterChain` bean.</w:t>
      </w:r>
    </w:p>
    <w:p w14:paraId="4364C3B8" w14:textId="77777777" w:rsidR="00382128" w:rsidRDefault="00382128" w:rsidP="00382128"/>
    <w:p w14:paraId="0BB5378C" w14:textId="77777777" w:rsidR="00382128" w:rsidRDefault="00382128" w:rsidP="00382128">
      <w:r>
        <w:t>### 2. SecurityContext</w:t>
      </w:r>
    </w:p>
    <w:p w14:paraId="4220B732" w14:textId="77777777" w:rsidR="00382128" w:rsidRDefault="00382128" w:rsidP="00382128"/>
    <w:p w14:paraId="7C20E1FC" w14:textId="77777777" w:rsidR="00382128" w:rsidRDefault="00382128" w:rsidP="00382128">
      <w:r>
        <w:lastRenderedPageBreak/>
        <w:t>The `SecurityContext` stores the current authenticated user, usually as an `Authentication` object.</w:t>
      </w:r>
    </w:p>
    <w:p w14:paraId="148A852C" w14:textId="77777777" w:rsidR="00382128" w:rsidRDefault="00382128" w:rsidP="00382128"/>
    <w:p w14:paraId="2123AFF2" w14:textId="77777777" w:rsidR="00382128" w:rsidRDefault="00382128" w:rsidP="00382128">
      <w:r>
        <w:t>This means once a user is authenticated, downstream code can access details such as:</w:t>
      </w:r>
    </w:p>
    <w:p w14:paraId="71218AE9" w14:textId="77777777" w:rsidR="00382128" w:rsidRDefault="00382128" w:rsidP="00382128"/>
    <w:p w14:paraId="2EDB0F19" w14:textId="77777777" w:rsidR="00382128" w:rsidRDefault="00382128" w:rsidP="00382128">
      <w:r>
        <w:t>- username</w:t>
      </w:r>
    </w:p>
    <w:p w14:paraId="24DEEEB3" w14:textId="77777777" w:rsidR="00382128" w:rsidRDefault="00382128" w:rsidP="00382128">
      <w:r>
        <w:t>- authorities</w:t>
      </w:r>
    </w:p>
    <w:p w14:paraId="177820D9" w14:textId="77777777" w:rsidR="00382128" w:rsidRDefault="00382128" w:rsidP="00382128">
      <w:r>
        <w:t>- authentication status</w:t>
      </w:r>
    </w:p>
    <w:p w14:paraId="7690D3CF" w14:textId="77777777" w:rsidR="00382128" w:rsidRDefault="00382128" w:rsidP="00382128">
      <w:r>
        <w:t>- principal object</w:t>
      </w:r>
    </w:p>
    <w:p w14:paraId="2D1AA822" w14:textId="77777777" w:rsidR="00382128" w:rsidRDefault="00382128" w:rsidP="00382128"/>
    <w:p w14:paraId="72B0E49C" w14:textId="77777777" w:rsidR="00382128" w:rsidRDefault="00382128" w:rsidP="00382128">
      <w:r>
        <w:t>### 3. Authentication</w:t>
      </w:r>
    </w:p>
    <w:p w14:paraId="073F20B9" w14:textId="77777777" w:rsidR="00382128" w:rsidRDefault="00382128" w:rsidP="00382128"/>
    <w:p w14:paraId="1BD709FD" w14:textId="77777777" w:rsidR="00382128" w:rsidRDefault="00382128" w:rsidP="00382128">
      <w:r>
        <w:t>Authentication usually follows this pattern:</w:t>
      </w:r>
    </w:p>
    <w:p w14:paraId="23A6EBE7" w14:textId="77777777" w:rsidR="00382128" w:rsidRDefault="00382128" w:rsidP="00382128"/>
    <w:p w14:paraId="55B4D136" w14:textId="77777777" w:rsidR="00382128" w:rsidRDefault="00382128" w:rsidP="00382128">
      <w:r>
        <w:t>- request comes in with credentials</w:t>
      </w:r>
    </w:p>
    <w:p w14:paraId="14CAEBB9" w14:textId="77777777" w:rsidR="00382128" w:rsidRDefault="00382128" w:rsidP="00382128">
      <w:r>
        <w:t>- a filter extracts credentials</w:t>
      </w:r>
    </w:p>
    <w:p w14:paraId="47C1C949" w14:textId="77777777" w:rsidR="00382128" w:rsidRDefault="00382128" w:rsidP="00382128">
      <w:r>
        <w:t>- an `AuthenticationManager` processes them</w:t>
      </w:r>
    </w:p>
    <w:p w14:paraId="7053CE62" w14:textId="77777777" w:rsidR="00382128" w:rsidRDefault="00382128" w:rsidP="00382128">
      <w:r>
        <w:t>- an `AuthenticationProvider` validates them</w:t>
      </w:r>
    </w:p>
    <w:p w14:paraId="5A216FC6" w14:textId="77777777" w:rsidR="00382128" w:rsidRDefault="00382128" w:rsidP="00382128">
      <w:r>
        <w:t>- a successful authentication is stored in `SecurityContext`</w:t>
      </w:r>
    </w:p>
    <w:p w14:paraId="4FC9E79B" w14:textId="77777777" w:rsidR="00382128" w:rsidRDefault="00382128" w:rsidP="00382128"/>
    <w:p w14:paraId="0FC6F5A3" w14:textId="77777777" w:rsidR="00382128" w:rsidRDefault="00382128" w:rsidP="00382128">
      <w:r>
        <w:t>### 4. Authorization</w:t>
      </w:r>
    </w:p>
    <w:p w14:paraId="5ECA16E6" w14:textId="77777777" w:rsidR="00382128" w:rsidRDefault="00382128" w:rsidP="00382128"/>
    <w:p w14:paraId="09DD6799" w14:textId="77777777" w:rsidR="00382128" w:rsidRDefault="00382128" w:rsidP="00382128">
      <w:r>
        <w:t>Authorization decides whether the authenticated user can access a resource.</w:t>
      </w:r>
    </w:p>
    <w:p w14:paraId="0DDC1D98" w14:textId="77777777" w:rsidR="00382128" w:rsidRDefault="00382128" w:rsidP="00382128"/>
    <w:p w14:paraId="50680EDC" w14:textId="77777777" w:rsidR="00382128" w:rsidRDefault="00382128" w:rsidP="00382128">
      <w:r>
        <w:t>This can be applied at:</w:t>
      </w:r>
    </w:p>
    <w:p w14:paraId="430EE211" w14:textId="77777777" w:rsidR="00382128" w:rsidRDefault="00382128" w:rsidP="00382128"/>
    <w:p w14:paraId="2D037F58" w14:textId="77777777" w:rsidR="00382128" w:rsidRDefault="00382128" w:rsidP="00382128">
      <w:r>
        <w:t>- **URL level** using `HttpSecurity`</w:t>
      </w:r>
    </w:p>
    <w:p w14:paraId="7A390C49" w14:textId="77777777" w:rsidR="00382128" w:rsidRDefault="00382128" w:rsidP="00382128">
      <w:r>
        <w:t>- **method level** using annotations like `@PreAuthorize`</w:t>
      </w:r>
    </w:p>
    <w:p w14:paraId="79994AFF" w14:textId="77777777" w:rsidR="00382128" w:rsidRDefault="00382128" w:rsidP="00382128"/>
    <w:p w14:paraId="08DF09DB" w14:textId="77777777" w:rsidR="00382128" w:rsidRDefault="00382128" w:rsidP="00382128">
      <w:r>
        <w:t>---</w:t>
      </w:r>
    </w:p>
    <w:p w14:paraId="6F89DBB7" w14:textId="77777777" w:rsidR="00382128" w:rsidRDefault="00382128" w:rsidP="00382128"/>
    <w:p w14:paraId="16BEEE6C" w14:textId="77777777" w:rsidR="00382128" w:rsidRDefault="00382128" w:rsidP="00382128">
      <w:r>
        <w:t>## Authentication flow in practice</w:t>
      </w:r>
    </w:p>
    <w:p w14:paraId="35CD714A" w14:textId="77777777" w:rsidR="00382128" w:rsidRDefault="00382128" w:rsidP="00382128"/>
    <w:p w14:paraId="257FE55F" w14:textId="77777777" w:rsidR="00382128" w:rsidRDefault="00382128" w:rsidP="00382128">
      <w:r>
        <w:t>For a login form, the flow often looks like this:</w:t>
      </w:r>
    </w:p>
    <w:p w14:paraId="368F3DE9" w14:textId="77777777" w:rsidR="00382128" w:rsidRDefault="00382128" w:rsidP="00382128"/>
    <w:p w14:paraId="3046E9AA" w14:textId="77777777" w:rsidR="00382128" w:rsidRDefault="00382128" w:rsidP="00382128">
      <w:r>
        <w:t>1. User submits username and password.</w:t>
      </w:r>
    </w:p>
    <w:p w14:paraId="2B7EE651" w14:textId="77777777" w:rsidR="00382128" w:rsidRDefault="00382128" w:rsidP="00382128">
      <w:r>
        <w:t>2. A security filter captures the credentials.</w:t>
      </w:r>
    </w:p>
    <w:p w14:paraId="3E5676CF" w14:textId="77777777" w:rsidR="00382128" w:rsidRDefault="00382128" w:rsidP="00382128">
      <w:r>
        <w:t>3. Spring delegates authentication to an `AuthenticationManager`.</w:t>
      </w:r>
    </w:p>
    <w:p w14:paraId="1618C4AF" w14:textId="77777777" w:rsidR="00382128" w:rsidRDefault="00382128" w:rsidP="00382128">
      <w:r>
        <w:t>4. The manager uses an `AuthenticationProvider`.</w:t>
      </w:r>
    </w:p>
    <w:p w14:paraId="4F3E2D1D" w14:textId="77777777" w:rsidR="00382128" w:rsidRDefault="00382128" w:rsidP="00382128">
      <w:r>
        <w:t>5. The provider validates credentials against a `UserDetailsService`, database, LDAP, or custom source.</w:t>
      </w:r>
    </w:p>
    <w:p w14:paraId="1F558C93" w14:textId="77777777" w:rsidR="00382128" w:rsidRDefault="00382128" w:rsidP="00382128">
      <w:r>
        <w:t>6. If valid, Spring creates an authenticated `Authentication` object.</w:t>
      </w:r>
    </w:p>
    <w:p w14:paraId="2FFEB17B" w14:textId="77777777" w:rsidR="00382128" w:rsidRDefault="00382128" w:rsidP="00382128">
      <w:r>
        <w:t>7. That object is stored in the `SecurityContext`.</w:t>
      </w:r>
    </w:p>
    <w:p w14:paraId="58EB7980" w14:textId="77777777" w:rsidR="00382128" w:rsidRDefault="00382128" w:rsidP="00382128">
      <w:r>
        <w:t>8. The user can now access protected resources.</w:t>
      </w:r>
    </w:p>
    <w:p w14:paraId="5CA0F7B8" w14:textId="77777777" w:rsidR="00382128" w:rsidRDefault="00382128" w:rsidP="00382128"/>
    <w:p w14:paraId="264C2DFB" w14:textId="77777777" w:rsidR="00382128" w:rsidRDefault="00382128" w:rsidP="00382128">
      <w:r>
        <w:t>---</w:t>
      </w:r>
    </w:p>
    <w:p w14:paraId="538CAB62" w14:textId="77777777" w:rsidR="00382128" w:rsidRDefault="00382128" w:rsidP="00382128"/>
    <w:p w14:paraId="5697A717" w14:textId="77777777" w:rsidR="00382128" w:rsidRDefault="00382128" w:rsidP="00382128">
      <w:r>
        <w:t>## Key building blocks</w:t>
      </w:r>
    </w:p>
    <w:p w14:paraId="12F20B0E" w14:textId="77777777" w:rsidR="00382128" w:rsidRDefault="00382128" w:rsidP="00382128"/>
    <w:p w14:paraId="6A9EC890" w14:textId="77777777" w:rsidR="00382128" w:rsidRDefault="00382128" w:rsidP="00382128">
      <w:r>
        <w:t>### `UserDetailsService`</w:t>
      </w:r>
    </w:p>
    <w:p w14:paraId="68812A28" w14:textId="77777777" w:rsidR="00382128" w:rsidRDefault="00382128" w:rsidP="00382128">
      <w:r>
        <w:t>This is used to load user information from a data source.</w:t>
      </w:r>
    </w:p>
    <w:p w14:paraId="3E3B254F" w14:textId="77777777" w:rsidR="00382128" w:rsidRDefault="00382128" w:rsidP="00382128"/>
    <w:p w14:paraId="7E132D4C" w14:textId="77777777" w:rsidR="00382128" w:rsidRDefault="00382128" w:rsidP="00382128">
      <w:r>
        <w:t>Typical use:</w:t>
      </w:r>
    </w:p>
    <w:p w14:paraId="40BDC880" w14:textId="77777777" w:rsidR="00382128" w:rsidRDefault="00382128" w:rsidP="00382128">
      <w:r>
        <w:t>- fetch user by username</w:t>
      </w:r>
    </w:p>
    <w:p w14:paraId="4BC1B522" w14:textId="77777777" w:rsidR="00382128" w:rsidRDefault="00382128" w:rsidP="00382128">
      <w:r>
        <w:t>- return password hash</w:t>
      </w:r>
    </w:p>
    <w:p w14:paraId="614EC300" w14:textId="77777777" w:rsidR="00382128" w:rsidRDefault="00382128" w:rsidP="00382128">
      <w:r>
        <w:t>- return roles/authorities</w:t>
      </w:r>
    </w:p>
    <w:p w14:paraId="259BB530" w14:textId="77777777" w:rsidR="00382128" w:rsidRDefault="00382128" w:rsidP="00382128"/>
    <w:p w14:paraId="6182B246" w14:textId="77777777" w:rsidR="00382128" w:rsidRDefault="00382128" w:rsidP="00382128">
      <w:r>
        <w:t>### `UserDetails`</w:t>
      </w:r>
    </w:p>
    <w:p w14:paraId="6DFE1E57" w14:textId="77777777" w:rsidR="00382128" w:rsidRDefault="00382128" w:rsidP="00382128">
      <w:r>
        <w:t>Represents user identity and permissions.</w:t>
      </w:r>
    </w:p>
    <w:p w14:paraId="48DED38F" w14:textId="77777777" w:rsidR="00382128" w:rsidRDefault="00382128" w:rsidP="00382128"/>
    <w:p w14:paraId="2766FAC7" w14:textId="77777777" w:rsidR="00382128" w:rsidRDefault="00382128" w:rsidP="00382128">
      <w:r>
        <w:t>### `AuthenticationManager`</w:t>
      </w:r>
    </w:p>
    <w:p w14:paraId="34AF785D" w14:textId="77777777" w:rsidR="00382128" w:rsidRDefault="00382128" w:rsidP="00382128">
      <w:r>
        <w:t>Coordinates authentication logic.</w:t>
      </w:r>
    </w:p>
    <w:p w14:paraId="4AA959FB" w14:textId="77777777" w:rsidR="00382128" w:rsidRDefault="00382128" w:rsidP="00382128"/>
    <w:p w14:paraId="5DEDD5FD" w14:textId="77777777" w:rsidR="00382128" w:rsidRDefault="00382128" w:rsidP="00382128">
      <w:r>
        <w:t>### `AuthenticationProvider`</w:t>
      </w:r>
    </w:p>
    <w:p w14:paraId="083722A8" w14:textId="77777777" w:rsidR="00382128" w:rsidRDefault="00382128" w:rsidP="00382128">
      <w:r>
        <w:t>Performs actual authentication checks.</w:t>
      </w:r>
    </w:p>
    <w:p w14:paraId="46392F0B" w14:textId="77777777" w:rsidR="00382128" w:rsidRDefault="00382128" w:rsidP="00382128"/>
    <w:p w14:paraId="1ACE92B0" w14:textId="77777777" w:rsidR="00382128" w:rsidRDefault="00382128" w:rsidP="00382128">
      <w:r>
        <w:t>### `PasswordEncoder`</w:t>
      </w:r>
    </w:p>
    <w:p w14:paraId="01DE2DAD" w14:textId="77777777" w:rsidR="00382128" w:rsidRDefault="00382128" w:rsidP="00382128">
      <w:r>
        <w:t>Encodes and verifies passwords safely.</w:t>
      </w:r>
    </w:p>
    <w:p w14:paraId="438B011E" w14:textId="77777777" w:rsidR="00382128" w:rsidRDefault="00382128" w:rsidP="00382128"/>
    <w:p w14:paraId="46B6A960" w14:textId="77777777" w:rsidR="00382128" w:rsidRDefault="00382128" w:rsidP="00382128">
      <w:r>
        <w:t>Use strong hashing algorithms like bcrypt.</w:t>
      </w:r>
    </w:p>
    <w:p w14:paraId="688CB1AC" w14:textId="77777777" w:rsidR="00382128" w:rsidRDefault="00382128" w:rsidP="00382128"/>
    <w:p w14:paraId="7888FF9A" w14:textId="77777777" w:rsidR="00382128" w:rsidRDefault="00382128" w:rsidP="00382128">
      <w:r>
        <w:t>### `SecurityContextHolder`</w:t>
      </w:r>
    </w:p>
    <w:p w14:paraId="3AC2BB45" w14:textId="77777777" w:rsidR="00382128" w:rsidRDefault="00382128" w:rsidP="00382128">
      <w:r>
        <w:t>Holds the current security context, usually thread-local for the current request.</w:t>
      </w:r>
    </w:p>
    <w:p w14:paraId="5B971783" w14:textId="77777777" w:rsidR="00382128" w:rsidRDefault="00382128" w:rsidP="00382128"/>
    <w:p w14:paraId="4E6DE770" w14:textId="77777777" w:rsidR="00382128" w:rsidRDefault="00382128" w:rsidP="00382128">
      <w:r>
        <w:t>---</w:t>
      </w:r>
    </w:p>
    <w:p w14:paraId="69548E46" w14:textId="77777777" w:rsidR="00382128" w:rsidRDefault="00382128" w:rsidP="00382128"/>
    <w:p w14:paraId="6BE3046B" w14:textId="77777777" w:rsidR="00382128" w:rsidRDefault="00382128" w:rsidP="00382128">
      <w:r>
        <w:t>## Example: basic Spring Security configuration</w:t>
      </w:r>
    </w:p>
    <w:p w14:paraId="7F2D79C6" w14:textId="77777777" w:rsidR="00382128" w:rsidRDefault="00382128" w:rsidP="00382128"/>
    <w:p w14:paraId="0EA59958" w14:textId="77777777" w:rsidR="00382128" w:rsidRDefault="00382128" w:rsidP="00382128">
      <w:r>
        <w:t>```java</w:t>
      </w:r>
    </w:p>
    <w:p w14:paraId="01F8748D" w14:textId="77777777" w:rsidR="00382128" w:rsidRDefault="00382128" w:rsidP="00382128">
      <w:r>
        <w:t>@Configuration</w:t>
      </w:r>
    </w:p>
    <w:p w14:paraId="339C05D0" w14:textId="77777777" w:rsidR="00382128" w:rsidRDefault="00382128" w:rsidP="00382128">
      <w:r>
        <w:t>@EnableWebSecurity</w:t>
      </w:r>
    </w:p>
    <w:p w14:paraId="0397C613" w14:textId="77777777" w:rsidR="00382128" w:rsidRDefault="00382128" w:rsidP="00382128">
      <w:r>
        <w:t>public class SecurityConfig {</w:t>
      </w:r>
    </w:p>
    <w:p w14:paraId="70967248" w14:textId="77777777" w:rsidR="00382128" w:rsidRDefault="00382128" w:rsidP="00382128"/>
    <w:p w14:paraId="56AB3AE0" w14:textId="77777777" w:rsidR="00382128" w:rsidRDefault="00382128" w:rsidP="00382128">
      <w:r>
        <w:t xml:space="preserve">    @Bean</w:t>
      </w:r>
    </w:p>
    <w:p w14:paraId="01FE93FF" w14:textId="77777777" w:rsidR="00382128" w:rsidRDefault="00382128" w:rsidP="00382128">
      <w:r>
        <w:t xml:space="preserve">    public SecurityFilterChain securityFilterChain(HttpSecurity http) throws Exception {</w:t>
      </w:r>
    </w:p>
    <w:p w14:paraId="1E805157" w14:textId="77777777" w:rsidR="00382128" w:rsidRDefault="00382128" w:rsidP="00382128">
      <w:r>
        <w:t xml:space="preserve">        http</w:t>
      </w:r>
    </w:p>
    <w:p w14:paraId="3BBD36D2" w14:textId="77777777" w:rsidR="00382128" w:rsidRDefault="00382128" w:rsidP="00382128">
      <w:r>
        <w:t xml:space="preserve">            .csrf(csrf -&gt; csrf.disable())</w:t>
      </w:r>
    </w:p>
    <w:p w14:paraId="64ECFA51" w14:textId="77777777" w:rsidR="00382128" w:rsidRDefault="00382128" w:rsidP="00382128">
      <w:r>
        <w:t xml:space="preserve">            .authorizeHttpRequests(auth -&gt; auth</w:t>
      </w:r>
    </w:p>
    <w:p w14:paraId="724BE212" w14:textId="77777777" w:rsidR="00382128" w:rsidRDefault="00382128" w:rsidP="00382128">
      <w:r>
        <w:t xml:space="preserve">                .requestMatchers("/public/**").permitAll()</w:t>
      </w:r>
    </w:p>
    <w:p w14:paraId="642CB4EA" w14:textId="77777777" w:rsidR="00382128" w:rsidRDefault="00382128" w:rsidP="00382128">
      <w:r>
        <w:t xml:space="preserve">                .requestMatchers("/admin/**").hasRole("ADMIN")</w:t>
      </w:r>
    </w:p>
    <w:p w14:paraId="22254FE6" w14:textId="77777777" w:rsidR="00382128" w:rsidRDefault="00382128" w:rsidP="00382128">
      <w:r>
        <w:t xml:space="preserve">                .anyRequest().authenticated()</w:t>
      </w:r>
    </w:p>
    <w:p w14:paraId="0C76EAB2" w14:textId="77777777" w:rsidR="00382128" w:rsidRDefault="00382128" w:rsidP="00382128">
      <w:r>
        <w:t xml:space="preserve">            )</w:t>
      </w:r>
    </w:p>
    <w:p w14:paraId="491674B9" w14:textId="77777777" w:rsidR="00382128" w:rsidRDefault="00382128" w:rsidP="00382128">
      <w:r>
        <w:t xml:space="preserve">            .formLogin(form -&gt; form.defaultSuccessUrl("/home", true))</w:t>
      </w:r>
    </w:p>
    <w:p w14:paraId="7D88B0AC" w14:textId="77777777" w:rsidR="00382128" w:rsidRDefault="00382128" w:rsidP="00382128">
      <w:r>
        <w:lastRenderedPageBreak/>
        <w:t xml:space="preserve">            .httpBasic(Customizer.withDefaults());</w:t>
      </w:r>
    </w:p>
    <w:p w14:paraId="7FEEC405" w14:textId="77777777" w:rsidR="00382128" w:rsidRDefault="00382128" w:rsidP="00382128"/>
    <w:p w14:paraId="05E2F8AB" w14:textId="77777777" w:rsidR="00382128" w:rsidRDefault="00382128" w:rsidP="00382128">
      <w:r>
        <w:t xml:space="preserve">        return http.build();</w:t>
      </w:r>
    </w:p>
    <w:p w14:paraId="6F6A6D8B" w14:textId="77777777" w:rsidR="00382128" w:rsidRDefault="00382128" w:rsidP="00382128">
      <w:r>
        <w:t xml:space="preserve">    }</w:t>
      </w:r>
    </w:p>
    <w:p w14:paraId="60F95AE4" w14:textId="77777777" w:rsidR="00382128" w:rsidRDefault="00382128" w:rsidP="00382128"/>
    <w:p w14:paraId="5920BE29" w14:textId="77777777" w:rsidR="00382128" w:rsidRDefault="00382128" w:rsidP="00382128">
      <w:r>
        <w:t xml:space="preserve">    @Bean</w:t>
      </w:r>
    </w:p>
    <w:p w14:paraId="582C02DC" w14:textId="77777777" w:rsidR="00382128" w:rsidRDefault="00382128" w:rsidP="00382128">
      <w:r>
        <w:t xml:space="preserve">    public UserDetailsService userDetailsService() {</w:t>
      </w:r>
    </w:p>
    <w:p w14:paraId="2B769534" w14:textId="77777777" w:rsidR="00382128" w:rsidRDefault="00382128" w:rsidP="00382128">
      <w:r>
        <w:t xml:space="preserve">        UserDetails user = User.builder()</w:t>
      </w:r>
    </w:p>
    <w:p w14:paraId="7F46B937" w14:textId="77777777" w:rsidR="00382128" w:rsidRDefault="00382128" w:rsidP="00382128">
      <w:r>
        <w:t xml:space="preserve">            .username("user")</w:t>
      </w:r>
    </w:p>
    <w:p w14:paraId="573C5E34" w14:textId="77777777" w:rsidR="00382128" w:rsidRDefault="00382128" w:rsidP="00382128">
      <w:r>
        <w:t xml:space="preserve">            .password(passwordEncoder().encode("password"))</w:t>
      </w:r>
    </w:p>
    <w:p w14:paraId="41F6C808" w14:textId="77777777" w:rsidR="00382128" w:rsidRDefault="00382128" w:rsidP="00382128">
      <w:r>
        <w:t xml:space="preserve">            .roles("USER")</w:t>
      </w:r>
    </w:p>
    <w:p w14:paraId="3364BE43" w14:textId="77777777" w:rsidR="00382128" w:rsidRDefault="00382128" w:rsidP="00382128">
      <w:r>
        <w:t xml:space="preserve">            .build();</w:t>
      </w:r>
    </w:p>
    <w:p w14:paraId="3AE3E4A3" w14:textId="77777777" w:rsidR="00382128" w:rsidRDefault="00382128" w:rsidP="00382128"/>
    <w:p w14:paraId="53C701F4" w14:textId="77777777" w:rsidR="00382128" w:rsidRDefault="00382128" w:rsidP="00382128">
      <w:r>
        <w:t xml:space="preserve">        UserDetails admin = User.builder()</w:t>
      </w:r>
    </w:p>
    <w:p w14:paraId="14A2C516" w14:textId="77777777" w:rsidR="00382128" w:rsidRDefault="00382128" w:rsidP="00382128">
      <w:r>
        <w:t xml:space="preserve">            .username("admin")</w:t>
      </w:r>
    </w:p>
    <w:p w14:paraId="436F8F7E" w14:textId="77777777" w:rsidR="00382128" w:rsidRDefault="00382128" w:rsidP="00382128">
      <w:r>
        <w:t xml:space="preserve">            .password(passwordEncoder().encode("password"))</w:t>
      </w:r>
    </w:p>
    <w:p w14:paraId="29E0BEF3" w14:textId="77777777" w:rsidR="00382128" w:rsidRDefault="00382128" w:rsidP="00382128">
      <w:r>
        <w:t xml:space="preserve">            .roles("ADMIN")</w:t>
      </w:r>
    </w:p>
    <w:p w14:paraId="2E0A3284" w14:textId="77777777" w:rsidR="00382128" w:rsidRDefault="00382128" w:rsidP="00382128">
      <w:r>
        <w:t xml:space="preserve">            .build();</w:t>
      </w:r>
    </w:p>
    <w:p w14:paraId="5840BB4F" w14:textId="77777777" w:rsidR="00382128" w:rsidRDefault="00382128" w:rsidP="00382128"/>
    <w:p w14:paraId="465E98DF" w14:textId="77777777" w:rsidR="00382128" w:rsidRDefault="00382128" w:rsidP="00382128">
      <w:r>
        <w:t xml:space="preserve">        return new InMemoryUserDetailsManager(user, admin);</w:t>
      </w:r>
    </w:p>
    <w:p w14:paraId="361B6E51" w14:textId="77777777" w:rsidR="00382128" w:rsidRDefault="00382128" w:rsidP="00382128">
      <w:r>
        <w:t xml:space="preserve">    }</w:t>
      </w:r>
    </w:p>
    <w:p w14:paraId="5563E1F5" w14:textId="77777777" w:rsidR="00382128" w:rsidRDefault="00382128" w:rsidP="00382128"/>
    <w:p w14:paraId="73E0473F" w14:textId="77777777" w:rsidR="00382128" w:rsidRDefault="00382128" w:rsidP="00382128">
      <w:r>
        <w:t xml:space="preserve">    @Bean</w:t>
      </w:r>
    </w:p>
    <w:p w14:paraId="7E1A3485" w14:textId="77777777" w:rsidR="00382128" w:rsidRDefault="00382128" w:rsidP="00382128">
      <w:r>
        <w:t xml:space="preserve">    public PasswordEncoder passwordEncoder() {</w:t>
      </w:r>
    </w:p>
    <w:p w14:paraId="4E5DBD3D" w14:textId="77777777" w:rsidR="00382128" w:rsidRDefault="00382128" w:rsidP="00382128">
      <w:r>
        <w:lastRenderedPageBreak/>
        <w:t xml:space="preserve">        return new BCryptPasswordEncoder();</w:t>
      </w:r>
    </w:p>
    <w:p w14:paraId="7D31AECA" w14:textId="77777777" w:rsidR="00382128" w:rsidRDefault="00382128" w:rsidP="00382128">
      <w:r>
        <w:t xml:space="preserve">    }</w:t>
      </w:r>
    </w:p>
    <w:p w14:paraId="760B6F38" w14:textId="77777777" w:rsidR="00382128" w:rsidRDefault="00382128" w:rsidP="00382128">
      <w:r>
        <w:t>}</w:t>
      </w:r>
    </w:p>
    <w:p w14:paraId="2FB6B0A7" w14:textId="77777777" w:rsidR="00382128" w:rsidRDefault="00382128" w:rsidP="00382128">
      <w:r>
        <w:t>```</w:t>
      </w:r>
    </w:p>
    <w:p w14:paraId="0EA3D382" w14:textId="77777777" w:rsidR="00382128" w:rsidRDefault="00382128" w:rsidP="00382128"/>
    <w:p w14:paraId="3DF5D7BA" w14:textId="77777777" w:rsidR="00382128" w:rsidRDefault="00382128" w:rsidP="00382128">
      <w:r>
        <w:t>---</w:t>
      </w:r>
    </w:p>
    <w:p w14:paraId="1B61C893" w14:textId="77777777" w:rsidR="00382128" w:rsidRDefault="00382128" w:rsidP="00382128"/>
    <w:p w14:paraId="11586641" w14:textId="77777777" w:rsidR="00382128" w:rsidRDefault="00382128" w:rsidP="00382128">
      <w:r>
        <w:t>## URL authorization vs method authorization</w:t>
      </w:r>
    </w:p>
    <w:p w14:paraId="07577D98" w14:textId="77777777" w:rsidR="00382128" w:rsidRDefault="00382128" w:rsidP="00382128"/>
    <w:p w14:paraId="4279E99D" w14:textId="77777777" w:rsidR="00382128" w:rsidRDefault="00382128" w:rsidP="00382128">
      <w:r>
        <w:t>### URL-level security</w:t>
      </w:r>
    </w:p>
    <w:p w14:paraId="5A040B1E" w14:textId="77777777" w:rsidR="00382128" w:rsidRDefault="00382128" w:rsidP="00382128">
      <w:r>
        <w:t>Used when you want to protect routes.</w:t>
      </w:r>
    </w:p>
    <w:p w14:paraId="682B6AFE" w14:textId="77777777" w:rsidR="00382128" w:rsidRDefault="00382128" w:rsidP="00382128"/>
    <w:p w14:paraId="64B47E18" w14:textId="77777777" w:rsidR="00382128" w:rsidRDefault="00382128" w:rsidP="00382128">
      <w:r>
        <w:t>Example:</w:t>
      </w:r>
    </w:p>
    <w:p w14:paraId="7B56472A" w14:textId="77777777" w:rsidR="00382128" w:rsidRDefault="00382128" w:rsidP="00382128">
      <w:r>
        <w:t>```java</w:t>
      </w:r>
    </w:p>
    <w:p w14:paraId="37F51E67" w14:textId="77777777" w:rsidR="00382128" w:rsidRDefault="00382128" w:rsidP="00382128">
      <w:r>
        <w:t>.requestMatchers("/admin/**").hasRole("ADMIN")</w:t>
      </w:r>
    </w:p>
    <w:p w14:paraId="519C30E8" w14:textId="77777777" w:rsidR="00382128" w:rsidRDefault="00382128" w:rsidP="00382128">
      <w:r>
        <w:t>```</w:t>
      </w:r>
    </w:p>
    <w:p w14:paraId="700D05CD" w14:textId="77777777" w:rsidR="00382128" w:rsidRDefault="00382128" w:rsidP="00382128"/>
    <w:p w14:paraId="3EA47B4A" w14:textId="77777777" w:rsidR="00382128" w:rsidRDefault="00382128" w:rsidP="00382128">
      <w:r>
        <w:t>### Method-level security</w:t>
      </w:r>
    </w:p>
    <w:p w14:paraId="471A9C6D" w14:textId="77777777" w:rsidR="00382128" w:rsidRDefault="00382128" w:rsidP="00382128">
      <w:r>
        <w:t>Used when access depends on business logic.</w:t>
      </w:r>
    </w:p>
    <w:p w14:paraId="62EFD391" w14:textId="77777777" w:rsidR="00382128" w:rsidRDefault="00382128" w:rsidP="00382128"/>
    <w:p w14:paraId="259456F1" w14:textId="77777777" w:rsidR="00382128" w:rsidRDefault="00382128" w:rsidP="00382128">
      <w:r>
        <w:t>Example:</w:t>
      </w:r>
    </w:p>
    <w:p w14:paraId="46D8194B" w14:textId="77777777" w:rsidR="00382128" w:rsidRDefault="00382128" w:rsidP="00382128">
      <w:r>
        <w:t>```java</w:t>
      </w:r>
    </w:p>
    <w:p w14:paraId="6B4F1F7F" w14:textId="77777777" w:rsidR="00382128" w:rsidRDefault="00382128" w:rsidP="00382128">
      <w:r>
        <w:t>@PreAuthorize("hasRole('ADMIN')")</w:t>
      </w:r>
    </w:p>
    <w:p w14:paraId="55782F64" w14:textId="77777777" w:rsidR="00382128" w:rsidRDefault="00382128" w:rsidP="00382128">
      <w:r>
        <w:t>public void deleteUser(Long id) {</w:t>
      </w:r>
    </w:p>
    <w:p w14:paraId="7EBEEAAA" w14:textId="77777777" w:rsidR="00382128" w:rsidRDefault="00382128" w:rsidP="00382128">
      <w:r>
        <w:lastRenderedPageBreak/>
        <w:t xml:space="preserve">    ...</w:t>
      </w:r>
    </w:p>
    <w:p w14:paraId="7D3D65B4" w14:textId="77777777" w:rsidR="00382128" w:rsidRDefault="00382128" w:rsidP="00382128">
      <w:r>
        <w:t>}</w:t>
      </w:r>
    </w:p>
    <w:p w14:paraId="3773A499" w14:textId="77777777" w:rsidR="00382128" w:rsidRDefault="00382128" w:rsidP="00382128">
      <w:r>
        <w:t>```</w:t>
      </w:r>
    </w:p>
    <w:p w14:paraId="6A7E654F" w14:textId="77777777" w:rsidR="00382128" w:rsidRDefault="00382128" w:rsidP="00382128"/>
    <w:p w14:paraId="0E017ED7" w14:textId="77777777" w:rsidR="00382128" w:rsidRDefault="00382128" w:rsidP="00382128">
      <w:r>
        <w:t>Method security is often better when access rules are tied to domain behavior rather than just URL patterns.</w:t>
      </w:r>
    </w:p>
    <w:p w14:paraId="6A6BAA3C" w14:textId="77777777" w:rsidR="00382128" w:rsidRDefault="00382128" w:rsidP="00382128"/>
    <w:p w14:paraId="3F6EBF7A" w14:textId="77777777" w:rsidR="00382128" w:rsidRDefault="00382128" w:rsidP="00382128">
      <w:r>
        <w:t>---</w:t>
      </w:r>
    </w:p>
    <w:p w14:paraId="16B47294" w14:textId="77777777" w:rsidR="00382128" w:rsidRDefault="00382128" w:rsidP="00382128"/>
    <w:p w14:paraId="239C67A4" w14:textId="77777777" w:rsidR="00382128" w:rsidRDefault="00382128" w:rsidP="00382128">
      <w:r>
        <w:t>## Session-based authentication vs token-based authentication</w:t>
      </w:r>
    </w:p>
    <w:p w14:paraId="4240CA2E" w14:textId="77777777" w:rsidR="00382128" w:rsidRDefault="00382128" w:rsidP="00382128"/>
    <w:p w14:paraId="4A992B1D" w14:textId="77777777" w:rsidR="00382128" w:rsidRDefault="00382128" w:rsidP="00382128">
      <w:r>
        <w:t>### Session-based</w:t>
      </w:r>
    </w:p>
    <w:p w14:paraId="7117E0A8" w14:textId="77777777" w:rsidR="00382128" w:rsidRDefault="00382128" w:rsidP="00382128">
      <w:r>
        <w:t>Common in traditional web apps.</w:t>
      </w:r>
    </w:p>
    <w:p w14:paraId="3C12872A" w14:textId="77777777" w:rsidR="00382128" w:rsidRDefault="00382128" w:rsidP="00382128"/>
    <w:p w14:paraId="2DD83318" w14:textId="77777777" w:rsidR="00382128" w:rsidRDefault="00382128" w:rsidP="00382128">
      <w:r>
        <w:t>- login creates session</w:t>
      </w:r>
    </w:p>
    <w:p w14:paraId="5A2CFB94" w14:textId="77777777" w:rsidR="00382128" w:rsidRDefault="00382128" w:rsidP="00382128">
      <w:r>
        <w:t>- server stores session state</w:t>
      </w:r>
    </w:p>
    <w:p w14:paraId="0ABC5122" w14:textId="77777777" w:rsidR="00382128" w:rsidRDefault="00382128" w:rsidP="00382128">
      <w:r>
        <w:t>- browser sends session cookie</w:t>
      </w:r>
    </w:p>
    <w:p w14:paraId="75813C32" w14:textId="77777777" w:rsidR="00382128" w:rsidRDefault="00382128" w:rsidP="00382128"/>
    <w:p w14:paraId="79EF48DD" w14:textId="77777777" w:rsidR="00382128" w:rsidRDefault="00382128" w:rsidP="00382128">
      <w:r>
        <w:t>Good for:</w:t>
      </w:r>
    </w:p>
    <w:p w14:paraId="6BCB4C7B" w14:textId="77777777" w:rsidR="00382128" w:rsidRDefault="00382128" w:rsidP="00382128">
      <w:r>
        <w:t>- server-rendered apps</w:t>
      </w:r>
    </w:p>
    <w:p w14:paraId="7141F0CF" w14:textId="77777777" w:rsidR="00382128" w:rsidRDefault="00382128" w:rsidP="00382128">
      <w:r>
        <w:t>- browser-based apps</w:t>
      </w:r>
    </w:p>
    <w:p w14:paraId="09C02538" w14:textId="77777777" w:rsidR="00382128" w:rsidRDefault="00382128" w:rsidP="00382128">
      <w:r>
        <w:t>- simpler setup</w:t>
      </w:r>
    </w:p>
    <w:p w14:paraId="2B609E1A" w14:textId="77777777" w:rsidR="00382128" w:rsidRDefault="00382128" w:rsidP="00382128"/>
    <w:p w14:paraId="349E0D3C" w14:textId="77777777" w:rsidR="00382128" w:rsidRDefault="00382128" w:rsidP="00382128">
      <w:r>
        <w:t>### Token-based</w:t>
      </w:r>
    </w:p>
    <w:p w14:paraId="2E6E7CB5" w14:textId="77777777" w:rsidR="00382128" w:rsidRDefault="00382128" w:rsidP="00382128">
      <w:r>
        <w:lastRenderedPageBreak/>
        <w:t>Common in REST APIs and mobile apps.</w:t>
      </w:r>
    </w:p>
    <w:p w14:paraId="5FB2F149" w14:textId="77777777" w:rsidR="00382128" w:rsidRDefault="00382128" w:rsidP="00382128"/>
    <w:p w14:paraId="6EDF6CEF" w14:textId="77777777" w:rsidR="00382128" w:rsidRDefault="00382128" w:rsidP="00382128">
      <w:r>
        <w:t>- server issues JWT or opaque token</w:t>
      </w:r>
    </w:p>
    <w:p w14:paraId="0C6310DA" w14:textId="77777777" w:rsidR="00382128" w:rsidRDefault="00382128" w:rsidP="00382128">
      <w:r>
        <w:t>- client sends token on each request</w:t>
      </w:r>
    </w:p>
    <w:p w14:paraId="4F8A30C5" w14:textId="77777777" w:rsidR="00382128" w:rsidRDefault="00382128" w:rsidP="00382128">
      <w:r>
        <w:t>- server validates token</w:t>
      </w:r>
    </w:p>
    <w:p w14:paraId="037DCA8A" w14:textId="77777777" w:rsidR="00382128" w:rsidRDefault="00382128" w:rsidP="00382128"/>
    <w:p w14:paraId="0BCFC2DD" w14:textId="77777777" w:rsidR="00382128" w:rsidRDefault="00382128" w:rsidP="00382128">
      <w:r>
        <w:t>Good for:</w:t>
      </w:r>
    </w:p>
    <w:p w14:paraId="3C734AA3" w14:textId="77777777" w:rsidR="00382128" w:rsidRDefault="00382128" w:rsidP="00382128">
      <w:r>
        <w:t>- stateless services</w:t>
      </w:r>
    </w:p>
    <w:p w14:paraId="2E032B74" w14:textId="77777777" w:rsidR="00382128" w:rsidRDefault="00382128" w:rsidP="00382128">
      <w:r>
        <w:t>- SPAs</w:t>
      </w:r>
    </w:p>
    <w:p w14:paraId="4AA6CB9E" w14:textId="77777777" w:rsidR="00382128" w:rsidRDefault="00382128" w:rsidP="00382128">
      <w:r>
        <w:t>- APIs</w:t>
      </w:r>
    </w:p>
    <w:p w14:paraId="7BDE5B5D" w14:textId="77777777" w:rsidR="00382128" w:rsidRDefault="00382128" w:rsidP="00382128">
      <w:r>
        <w:t>- distributed systems</w:t>
      </w:r>
    </w:p>
    <w:p w14:paraId="1C63FF5D" w14:textId="77777777" w:rsidR="00382128" w:rsidRDefault="00382128" w:rsidP="00382128"/>
    <w:p w14:paraId="434860EF" w14:textId="77777777" w:rsidR="00382128" w:rsidRDefault="00382128" w:rsidP="00382128">
      <w:r>
        <w:t>---</w:t>
      </w:r>
    </w:p>
    <w:p w14:paraId="4ABB9BF9" w14:textId="77777777" w:rsidR="00382128" w:rsidRDefault="00382128" w:rsidP="00382128"/>
    <w:p w14:paraId="1A5B6F8F" w14:textId="77777777" w:rsidR="00382128" w:rsidRDefault="00382128" w:rsidP="00382128">
      <w:r>
        <w:t>## CSRF protection</w:t>
      </w:r>
    </w:p>
    <w:p w14:paraId="40D37B18" w14:textId="77777777" w:rsidR="00382128" w:rsidRDefault="00382128" w:rsidP="00382128"/>
    <w:p w14:paraId="0C261FC3" w14:textId="77777777" w:rsidR="00382128" w:rsidRDefault="00382128" w:rsidP="00382128">
      <w:r>
        <w:t>CSRF matters mainly when using cookies for authentication.</w:t>
      </w:r>
    </w:p>
    <w:p w14:paraId="2D9D3FBA" w14:textId="77777777" w:rsidR="00382128" w:rsidRDefault="00382128" w:rsidP="00382128"/>
    <w:p w14:paraId="04A28BC7" w14:textId="77777777" w:rsidR="00382128" w:rsidRDefault="00382128" w:rsidP="00382128">
      <w:r>
        <w:t>Spring Security enables CSRF protection by default in many stateful setups.</w:t>
      </w:r>
    </w:p>
    <w:p w14:paraId="6AD91686" w14:textId="77777777" w:rsidR="00382128" w:rsidRDefault="00382128" w:rsidP="00382128"/>
    <w:p w14:paraId="25420C97" w14:textId="77777777" w:rsidR="00382128" w:rsidRDefault="00382128" w:rsidP="00382128">
      <w:r>
        <w:t>- protects against forged browser requests</w:t>
      </w:r>
    </w:p>
    <w:p w14:paraId="71E9C4B5" w14:textId="77777777" w:rsidR="00382128" w:rsidRDefault="00382128" w:rsidP="00382128">
      <w:r>
        <w:t>- important for form-based login and session auth</w:t>
      </w:r>
    </w:p>
    <w:p w14:paraId="302C5B60" w14:textId="77777777" w:rsidR="00382128" w:rsidRDefault="00382128" w:rsidP="00382128">
      <w:r>
        <w:t>- often disabled for stateless APIs using bearer tokens</w:t>
      </w:r>
    </w:p>
    <w:p w14:paraId="30BA4306" w14:textId="77777777" w:rsidR="00382128" w:rsidRDefault="00382128" w:rsidP="00382128"/>
    <w:p w14:paraId="74AA0C27" w14:textId="77777777" w:rsidR="00382128" w:rsidRDefault="00382128" w:rsidP="00382128">
      <w:r>
        <w:t>---</w:t>
      </w:r>
    </w:p>
    <w:p w14:paraId="3AA11F3E" w14:textId="77777777" w:rsidR="00382128" w:rsidRDefault="00382128" w:rsidP="00382128"/>
    <w:p w14:paraId="523856BA" w14:textId="77777777" w:rsidR="00382128" w:rsidRDefault="00382128" w:rsidP="00382128">
      <w:r>
        <w:t>## Common annotations</w:t>
      </w:r>
    </w:p>
    <w:p w14:paraId="5664092B" w14:textId="77777777" w:rsidR="00382128" w:rsidRDefault="00382128" w:rsidP="00382128"/>
    <w:p w14:paraId="56C08A2A" w14:textId="77777777" w:rsidR="00382128" w:rsidRDefault="00382128" w:rsidP="00382128">
      <w:r>
        <w:t>### `@EnableWebSecurity`</w:t>
      </w:r>
    </w:p>
    <w:p w14:paraId="33815B67" w14:textId="77777777" w:rsidR="00382128" w:rsidRDefault="00382128" w:rsidP="00382128">
      <w:r>
        <w:t>Enables web security support.</w:t>
      </w:r>
    </w:p>
    <w:p w14:paraId="049C58B6" w14:textId="77777777" w:rsidR="00382128" w:rsidRDefault="00382128" w:rsidP="00382128"/>
    <w:p w14:paraId="7D03ECDE" w14:textId="77777777" w:rsidR="00382128" w:rsidRDefault="00382128" w:rsidP="00382128">
      <w:r>
        <w:t>### `@PreAuthorize`</w:t>
      </w:r>
    </w:p>
    <w:p w14:paraId="1AA30E0A" w14:textId="77777777" w:rsidR="00382128" w:rsidRDefault="00382128" w:rsidP="00382128">
      <w:r>
        <w:t>Checks before method execution.</w:t>
      </w:r>
    </w:p>
    <w:p w14:paraId="7C5E662D" w14:textId="77777777" w:rsidR="00382128" w:rsidRDefault="00382128" w:rsidP="00382128"/>
    <w:p w14:paraId="4C82D6AA" w14:textId="77777777" w:rsidR="00382128" w:rsidRDefault="00382128" w:rsidP="00382128">
      <w:r>
        <w:t>### `@PostAuthorize`</w:t>
      </w:r>
    </w:p>
    <w:p w14:paraId="52721D96" w14:textId="77777777" w:rsidR="00382128" w:rsidRDefault="00382128" w:rsidP="00382128">
      <w:r>
        <w:t>Checks after method execution.</w:t>
      </w:r>
    </w:p>
    <w:p w14:paraId="7EE5D78F" w14:textId="77777777" w:rsidR="00382128" w:rsidRDefault="00382128" w:rsidP="00382128"/>
    <w:p w14:paraId="528B8182" w14:textId="77777777" w:rsidR="00382128" w:rsidRDefault="00382128" w:rsidP="00382128">
      <w:r>
        <w:t>### `@Secured`</w:t>
      </w:r>
    </w:p>
    <w:p w14:paraId="4CF43C1B" w14:textId="77777777" w:rsidR="00382128" w:rsidRDefault="00382128" w:rsidP="00382128">
      <w:r>
        <w:t>Role-based method security.</w:t>
      </w:r>
    </w:p>
    <w:p w14:paraId="50B2B684" w14:textId="77777777" w:rsidR="00382128" w:rsidRDefault="00382128" w:rsidP="00382128"/>
    <w:p w14:paraId="7310D691" w14:textId="77777777" w:rsidR="00382128" w:rsidRDefault="00382128" w:rsidP="00382128">
      <w:r>
        <w:t>### `@RolesAllowed`</w:t>
      </w:r>
    </w:p>
    <w:p w14:paraId="6804791A" w14:textId="77777777" w:rsidR="00382128" w:rsidRDefault="00382128" w:rsidP="00382128">
      <w:r>
        <w:t>JAKARTA style role checks.</w:t>
      </w:r>
    </w:p>
    <w:p w14:paraId="0EA6C12D" w14:textId="77777777" w:rsidR="00382128" w:rsidRDefault="00382128" w:rsidP="00382128"/>
    <w:p w14:paraId="2E4D8FF3" w14:textId="77777777" w:rsidR="00382128" w:rsidRDefault="00382128" w:rsidP="00382128">
      <w:r>
        <w:t>---</w:t>
      </w:r>
    </w:p>
    <w:p w14:paraId="70982462" w14:textId="77777777" w:rsidR="00382128" w:rsidRDefault="00382128" w:rsidP="00382128"/>
    <w:p w14:paraId="17B8ABE8" w14:textId="77777777" w:rsidR="00382128" w:rsidRDefault="00382128" w:rsidP="00382128">
      <w:r>
        <w:t>## Common interview explanation</w:t>
      </w:r>
    </w:p>
    <w:p w14:paraId="22A790C4" w14:textId="77777777" w:rsidR="00382128" w:rsidRDefault="00382128" w:rsidP="00382128"/>
    <w:p w14:paraId="11696C7F" w14:textId="77777777" w:rsidR="00382128" w:rsidRDefault="00382128" w:rsidP="00382128">
      <w:r>
        <w:lastRenderedPageBreak/>
        <w:t>If asked to explain Spring Security in an interview, a strong answer is:</w:t>
      </w:r>
    </w:p>
    <w:p w14:paraId="14740DF2" w14:textId="77777777" w:rsidR="00382128" w:rsidRDefault="00382128" w:rsidP="00382128"/>
    <w:p w14:paraId="4347AD2B" w14:textId="77777777" w:rsidR="00382128" w:rsidRDefault="00382128" w:rsidP="00382128">
      <w:r>
        <w:t>&gt; Spring Security is a framework that intercepts incoming requests through a filter chain, authenticates the user, stores the result in the security context, and then authorizes access to protected endpoints or methods. It supports session-based and token-based auth, integrates with custom user stores through `UserDetailsService`, and provides protections like CSRF defense, password encoding, and method-level security.</w:t>
      </w:r>
    </w:p>
    <w:p w14:paraId="2FCB2390" w14:textId="77777777" w:rsidR="00382128" w:rsidRDefault="00382128" w:rsidP="00382128"/>
    <w:p w14:paraId="1F201618" w14:textId="77777777" w:rsidR="00382128" w:rsidRDefault="00382128" w:rsidP="00382128">
      <w:r>
        <w:t>---</w:t>
      </w:r>
    </w:p>
    <w:p w14:paraId="2CFC54D6" w14:textId="77777777" w:rsidR="00382128" w:rsidRDefault="00382128" w:rsidP="00382128"/>
    <w:p w14:paraId="674F5F78" w14:textId="77777777" w:rsidR="00382128" w:rsidRDefault="00382128" w:rsidP="00382128">
      <w:r>
        <w:t>## Important trade-offs</w:t>
      </w:r>
    </w:p>
    <w:p w14:paraId="6B0E749A" w14:textId="77777777" w:rsidR="00382128" w:rsidRDefault="00382128" w:rsidP="00382128"/>
    <w:p w14:paraId="249C3B5F" w14:textId="77777777" w:rsidR="00382128" w:rsidRDefault="00382128" w:rsidP="00382128">
      <w:r>
        <w:t>Spring Security is powerful, but it can feel complex because it is highly flexible and filter-based. The trade-off is that you get strong control over authentication and authorization, but you need to understand the request lifecycle to configure it correctly.</w:t>
      </w:r>
    </w:p>
    <w:p w14:paraId="189E7611" w14:textId="77777777" w:rsidR="00382128" w:rsidRDefault="00382128" w:rsidP="00382128"/>
    <w:p w14:paraId="122439C1" w14:textId="77777777" w:rsidR="00382128" w:rsidRDefault="00382128" w:rsidP="00382128">
      <w:r>
        <w:t>A few practical points:</w:t>
      </w:r>
    </w:p>
    <w:p w14:paraId="12C850D8" w14:textId="77777777" w:rsidR="00382128" w:rsidRDefault="00382128" w:rsidP="00382128"/>
    <w:p w14:paraId="29D23CFF" w14:textId="77777777" w:rsidR="00382128" w:rsidRDefault="00382128" w:rsidP="00382128">
      <w:r>
        <w:t>- Use `BCryptPasswordEncoder` or similar, never store plain-text passwords.</w:t>
      </w:r>
    </w:p>
    <w:p w14:paraId="017AC3E7" w14:textId="77777777" w:rsidR="00382128" w:rsidRDefault="00382128" w:rsidP="00382128">
      <w:r>
        <w:t>- Prefer method security for business rules.</w:t>
      </w:r>
    </w:p>
    <w:p w14:paraId="5DBA3069" w14:textId="77777777" w:rsidR="00382128" w:rsidRDefault="00382128" w:rsidP="00382128">
      <w:r>
        <w:t>- For APIs, keep the setup stateless when possible.</w:t>
      </w:r>
    </w:p>
    <w:p w14:paraId="4AE00E87" w14:textId="77777777" w:rsidR="00382128" w:rsidRDefault="00382128" w:rsidP="00382128">
      <w:r>
        <w:lastRenderedPageBreak/>
        <w:t>- Be careful when disabling CSRF.</w:t>
      </w:r>
    </w:p>
    <w:p w14:paraId="109A22F1" w14:textId="77777777" w:rsidR="00382128" w:rsidRDefault="00382128" w:rsidP="00382128">
      <w:r>
        <w:t>- Keep custom security logic small and test it well.</w:t>
      </w:r>
    </w:p>
    <w:p w14:paraId="043B3F7C" w14:textId="77777777" w:rsidR="00382128" w:rsidRDefault="00382128" w:rsidP="00382128"/>
    <w:p w14:paraId="6FFF39E8" w14:textId="77777777" w:rsidR="00382128" w:rsidRDefault="00382128" w:rsidP="00382128">
      <w:r>
        <w:t>If you want, I can also give you one of these next:</w:t>
      </w:r>
    </w:p>
    <w:p w14:paraId="2D5D6C86" w14:textId="77777777" w:rsidR="00382128" w:rsidRDefault="00382128" w:rsidP="00382128"/>
    <w:p w14:paraId="7419123D" w14:textId="77777777" w:rsidR="00382128" w:rsidRDefault="00382128" w:rsidP="00382128">
      <w:r>
        <w:t>1. **Spring Security architecture with diagram**</w:t>
      </w:r>
    </w:p>
    <w:p w14:paraId="00DDABE5" w14:textId="77777777" w:rsidR="00382128" w:rsidRDefault="00382128" w:rsidP="00382128">
      <w:r>
        <w:t>2. **Spring Security interview questions and answers**</w:t>
      </w:r>
    </w:p>
    <w:p w14:paraId="53181BE0" w14:textId="77777777" w:rsidR="00382128" w:rsidRDefault="00382128" w:rsidP="00382128">
      <w:r>
        <w:t>3. **Spring Security with JWT step by step**</w:t>
      </w:r>
    </w:p>
    <w:p w14:paraId="5EF2363E" w14:textId="77777777" w:rsidR="00382128" w:rsidRDefault="00382128" w:rsidP="00382128">
      <w:r>
        <w:t>4. **Difference between authentication and authorization**</w:t>
      </w:r>
    </w:p>
    <w:p w14:paraId="1FB34CD2" w14:textId="0D17D3F9" w:rsidR="00382128" w:rsidRDefault="00382128" w:rsidP="00382128">
      <w:r>
        <w:t>5. **How Spring Security works internally with filters**</w:t>
      </w:r>
    </w:p>
    <w:p w14:paraId="71235691" w14:textId="77777777" w:rsidR="00A1735E" w:rsidRDefault="00A1735E" w:rsidP="00382128"/>
    <w:p w14:paraId="1AEF238C" w14:textId="36F50A07" w:rsidR="00A1735E" w:rsidRDefault="00F31A4F" w:rsidP="00FD3710">
      <w:pPr>
        <w:pStyle w:val="Heading1"/>
        <w:numPr>
          <w:ilvl w:val="0"/>
          <w:numId w:val="13"/>
        </w:numPr>
        <w:jc w:val="center"/>
      </w:pPr>
      <w:bookmarkStart w:id="52" w:name="_Toc234595960"/>
      <w:r>
        <w:t>Java security</w:t>
      </w:r>
      <w:bookmarkEnd w:id="52"/>
    </w:p>
    <w:p w14:paraId="7DCDF83E" w14:textId="77777777" w:rsidR="00FD3710" w:rsidRDefault="00FD3710" w:rsidP="00FD3710"/>
    <w:p w14:paraId="55615B5D" w14:textId="77777777" w:rsidR="00520AD9" w:rsidRDefault="00520AD9" w:rsidP="00520AD9">
      <w:r>
        <w:t>Java security is a broad topic, and it usually means two things:</w:t>
      </w:r>
    </w:p>
    <w:p w14:paraId="12FAEDE8" w14:textId="77777777" w:rsidR="00520AD9" w:rsidRDefault="00520AD9" w:rsidP="00520AD9"/>
    <w:p w14:paraId="3F859F12" w14:textId="77777777" w:rsidR="00520AD9" w:rsidRDefault="00520AD9" w:rsidP="00520AD9">
      <w:r>
        <w:t>1. **Security inside the Java platform itself**, like class loading, bytecode verification, permissions, cryptography, and secure APIs.</w:t>
      </w:r>
    </w:p>
    <w:p w14:paraId="04343B73" w14:textId="77777777" w:rsidR="00520AD9" w:rsidRDefault="00520AD9" w:rsidP="00520AD9">
      <w:r>
        <w:t>2. **How to write secure Java applications**, including authentication, authorization, input validation, secrets handling, secure serialization, and avoiding common vulnerabilities.</w:t>
      </w:r>
    </w:p>
    <w:p w14:paraId="62D9704F" w14:textId="77777777" w:rsidR="00520AD9" w:rsidRDefault="00520AD9" w:rsidP="00520AD9"/>
    <w:p w14:paraId="4AB6761E" w14:textId="77777777" w:rsidR="00520AD9" w:rsidRDefault="00520AD9" w:rsidP="00520AD9">
      <w:r>
        <w:t>I’ll explain both in a practical way.</w:t>
      </w:r>
    </w:p>
    <w:p w14:paraId="54DE3A8F" w14:textId="77777777" w:rsidR="00520AD9" w:rsidRDefault="00520AD9" w:rsidP="00520AD9"/>
    <w:p w14:paraId="6C795BBC" w14:textId="77777777" w:rsidR="00520AD9" w:rsidRDefault="00520AD9" w:rsidP="00520AD9">
      <w:r>
        <w:lastRenderedPageBreak/>
        <w:t>---</w:t>
      </w:r>
    </w:p>
    <w:p w14:paraId="06C128B2" w14:textId="77777777" w:rsidR="00520AD9" w:rsidRDefault="00520AD9" w:rsidP="00520AD9"/>
    <w:p w14:paraId="3B42EFA2" w14:textId="77777777" w:rsidR="00520AD9" w:rsidRDefault="00520AD9" w:rsidP="00520AD9">
      <w:r>
        <w:t># 1. Core Java security model</w:t>
      </w:r>
    </w:p>
    <w:p w14:paraId="11EFF1D2" w14:textId="77777777" w:rsidR="00520AD9" w:rsidRDefault="00520AD9" w:rsidP="00520AD9"/>
    <w:p w14:paraId="3D1CC235" w14:textId="77777777" w:rsidR="00520AD9" w:rsidRDefault="00520AD9" w:rsidP="00520AD9">
      <w:r>
        <w:t>Java was designed with a strong security model from the beginning, especially for running code from untrusted sources. Even though some older mechanisms are less commonly used today, the concepts still matter.</w:t>
      </w:r>
    </w:p>
    <w:p w14:paraId="13533895" w14:textId="77777777" w:rsidR="00520AD9" w:rsidRDefault="00520AD9" w:rsidP="00520AD9"/>
    <w:p w14:paraId="7AAE70FC" w14:textId="77777777" w:rsidR="00520AD9" w:rsidRDefault="00520AD9" w:rsidP="00520AD9">
      <w:r>
        <w:t>## A. Bytecode verification</w:t>
      </w:r>
    </w:p>
    <w:p w14:paraId="113170FB" w14:textId="77777777" w:rsidR="00520AD9" w:rsidRDefault="00520AD9" w:rsidP="00520AD9"/>
    <w:p w14:paraId="30C8035C" w14:textId="77777777" w:rsidR="00520AD9" w:rsidRDefault="00520AD9" w:rsidP="00520AD9">
      <w:r>
        <w:t>When Java code is compiled, it becomes bytecode. Before the JVM runs it, the **bytecode verifier** checks that the code follows the rules of the JVM.</w:t>
      </w:r>
    </w:p>
    <w:p w14:paraId="0435A06A" w14:textId="77777777" w:rsidR="00520AD9" w:rsidRDefault="00520AD9" w:rsidP="00520AD9"/>
    <w:p w14:paraId="1857BAA2" w14:textId="77777777" w:rsidR="00520AD9" w:rsidRDefault="00520AD9" w:rsidP="00520AD9">
      <w:r>
        <w:t>It prevents dangerous behavior such as:</w:t>
      </w:r>
    </w:p>
    <w:p w14:paraId="789F8E33" w14:textId="77777777" w:rsidR="00520AD9" w:rsidRDefault="00520AD9" w:rsidP="00520AD9">
      <w:r>
        <w:t>- Using invalid memory locations</w:t>
      </w:r>
    </w:p>
    <w:p w14:paraId="1C1F20F5" w14:textId="77777777" w:rsidR="00520AD9" w:rsidRDefault="00520AD9" w:rsidP="00520AD9">
      <w:r>
        <w:t>- Breaking type safety</w:t>
      </w:r>
    </w:p>
    <w:p w14:paraId="7140162A" w14:textId="77777777" w:rsidR="00520AD9" w:rsidRDefault="00520AD9" w:rsidP="00520AD9">
      <w:r>
        <w:t>- Jumping into random instruction boundaries</w:t>
      </w:r>
    </w:p>
    <w:p w14:paraId="429F4E2E" w14:textId="77777777" w:rsidR="00520AD9" w:rsidRDefault="00520AD9" w:rsidP="00520AD9">
      <w:r>
        <w:t>- Corrupting stack frames</w:t>
      </w:r>
    </w:p>
    <w:p w14:paraId="74871D8A" w14:textId="77777777" w:rsidR="00520AD9" w:rsidRDefault="00520AD9" w:rsidP="00520AD9"/>
    <w:p w14:paraId="7E85275F" w14:textId="77777777" w:rsidR="00520AD9" w:rsidRDefault="00520AD9" w:rsidP="00520AD9">
      <w:r>
        <w:t>### Why this matters</w:t>
      </w:r>
    </w:p>
    <w:p w14:paraId="55446B9C" w14:textId="77777777" w:rsidR="00520AD9" w:rsidRDefault="00520AD9" w:rsidP="00520AD9">
      <w:r>
        <w:t>This is one of the reasons Java is safer than languages with direct memory access. The verifier helps ensure the JVM only executes well-formed code.</w:t>
      </w:r>
    </w:p>
    <w:p w14:paraId="3CE12281" w14:textId="77777777" w:rsidR="00520AD9" w:rsidRDefault="00520AD9" w:rsidP="00520AD9"/>
    <w:p w14:paraId="23F578BF" w14:textId="77777777" w:rsidR="00520AD9" w:rsidRDefault="00520AD9" w:rsidP="00520AD9">
      <w:r>
        <w:lastRenderedPageBreak/>
        <w:t>---</w:t>
      </w:r>
    </w:p>
    <w:p w14:paraId="1B25EE9D" w14:textId="77777777" w:rsidR="00520AD9" w:rsidRDefault="00520AD9" w:rsidP="00520AD9"/>
    <w:p w14:paraId="193FAB7E" w14:textId="77777777" w:rsidR="00520AD9" w:rsidRDefault="00520AD9" w:rsidP="00520AD9">
      <w:r>
        <w:t>## B. Class loading mechanism</w:t>
      </w:r>
    </w:p>
    <w:p w14:paraId="3AA2CBED" w14:textId="77777777" w:rsidR="00520AD9" w:rsidRDefault="00520AD9" w:rsidP="00520AD9"/>
    <w:p w14:paraId="1276240F" w14:textId="77777777" w:rsidR="00520AD9" w:rsidRDefault="00520AD9" w:rsidP="00520AD9">
      <w:r>
        <w:t>Java uses **class loaders** to load classes dynamically. Different class loaders can load classes from different sources, such as:</w:t>
      </w:r>
    </w:p>
    <w:p w14:paraId="59520892" w14:textId="77777777" w:rsidR="00520AD9" w:rsidRDefault="00520AD9" w:rsidP="00520AD9">
      <w:r>
        <w:t>- Local files</w:t>
      </w:r>
    </w:p>
    <w:p w14:paraId="3B1FC0ED" w14:textId="77777777" w:rsidR="00520AD9" w:rsidRDefault="00520AD9" w:rsidP="00520AD9">
      <w:r>
        <w:t>- JAR files</w:t>
      </w:r>
    </w:p>
    <w:p w14:paraId="4C390F8D" w14:textId="77777777" w:rsidR="00520AD9" w:rsidRDefault="00520AD9" w:rsidP="00520AD9">
      <w:r>
        <w:t>- Network locations</w:t>
      </w:r>
    </w:p>
    <w:p w14:paraId="44166AB1" w14:textId="77777777" w:rsidR="00520AD9" w:rsidRDefault="00520AD9" w:rsidP="00520AD9">
      <w:r>
        <w:t>- Application servers</w:t>
      </w:r>
    </w:p>
    <w:p w14:paraId="2B07D34E" w14:textId="77777777" w:rsidR="00520AD9" w:rsidRDefault="00520AD9" w:rsidP="00520AD9"/>
    <w:p w14:paraId="66422A5B" w14:textId="77777777" w:rsidR="00520AD9" w:rsidRDefault="00520AD9" w:rsidP="00520AD9">
      <w:r>
        <w:t>### Security concern</w:t>
      </w:r>
    </w:p>
    <w:p w14:paraId="135FC8CB" w14:textId="77777777" w:rsidR="00520AD9" w:rsidRDefault="00520AD9" w:rsidP="00520AD9">
      <w:r>
        <w:t>Class loading is powerful, but dangerous if abused. Malicious classes or classpath confusion can lead to:</w:t>
      </w:r>
    </w:p>
    <w:p w14:paraId="5CA6BE27" w14:textId="77777777" w:rsidR="00520AD9" w:rsidRDefault="00520AD9" w:rsidP="00520AD9">
      <w:r>
        <w:t>- Loading the wrong version of a class</w:t>
      </w:r>
    </w:p>
    <w:p w14:paraId="03D9D708" w14:textId="77777777" w:rsidR="00520AD9" w:rsidRDefault="00520AD9" w:rsidP="00520AD9">
      <w:r>
        <w:t>- Dependency hijacking</w:t>
      </w:r>
    </w:p>
    <w:p w14:paraId="571B00DB" w14:textId="77777777" w:rsidR="00520AD9" w:rsidRDefault="00520AD9" w:rsidP="00520AD9">
      <w:r>
        <w:t>- Rogue code execution</w:t>
      </w:r>
    </w:p>
    <w:p w14:paraId="41FCBF2E" w14:textId="77777777" w:rsidR="00520AD9" w:rsidRDefault="00520AD9" w:rsidP="00520AD9"/>
    <w:p w14:paraId="183F1796" w14:textId="77777777" w:rsidR="00520AD9" w:rsidRDefault="00520AD9" w:rsidP="00520AD9">
      <w:r>
        <w:t>### Good practice</w:t>
      </w:r>
    </w:p>
    <w:p w14:paraId="4778A118" w14:textId="77777777" w:rsidR="00520AD9" w:rsidRDefault="00520AD9" w:rsidP="00520AD9">
      <w:r>
        <w:t>- Keep your classpath clean</w:t>
      </w:r>
    </w:p>
    <w:p w14:paraId="79C8FA1F" w14:textId="77777777" w:rsidR="00520AD9" w:rsidRDefault="00520AD9" w:rsidP="00520AD9">
      <w:r>
        <w:t>- Avoid loading untrusted classes</w:t>
      </w:r>
    </w:p>
    <w:p w14:paraId="2E306063" w14:textId="77777777" w:rsidR="00520AD9" w:rsidRDefault="00520AD9" w:rsidP="00520AD9">
      <w:r>
        <w:t>- Prefer signed artifacts when needed</w:t>
      </w:r>
    </w:p>
    <w:p w14:paraId="10EE89D0" w14:textId="77777777" w:rsidR="00520AD9" w:rsidRDefault="00520AD9" w:rsidP="00520AD9">
      <w:r>
        <w:t>- Use strong dependency management</w:t>
      </w:r>
    </w:p>
    <w:p w14:paraId="2A29ADDB" w14:textId="77777777" w:rsidR="00520AD9" w:rsidRDefault="00520AD9" w:rsidP="00520AD9"/>
    <w:p w14:paraId="1BFF745E" w14:textId="77777777" w:rsidR="00520AD9" w:rsidRDefault="00520AD9" w:rsidP="00520AD9">
      <w:r>
        <w:t>---</w:t>
      </w:r>
    </w:p>
    <w:p w14:paraId="321FEA67" w14:textId="77777777" w:rsidR="00520AD9" w:rsidRDefault="00520AD9" w:rsidP="00520AD9"/>
    <w:p w14:paraId="0D704A5C" w14:textId="77777777" w:rsidR="00520AD9" w:rsidRDefault="00520AD9" w:rsidP="00520AD9">
      <w:r>
        <w:t>## C. SecurityManager and AccessController</w:t>
      </w:r>
    </w:p>
    <w:p w14:paraId="27E17634" w14:textId="77777777" w:rsidR="00520AD9" w:rsidRDefault="00520AD9" w:rsidP="00520AD9"/>
    <w:p w14:paraId="0F806702" w14:textId="77777777" w:rsidR="00520AD9" w:rsidRDefault="00520AD9" w:rsidP="00520AD9">
      <w:r>
        <w:t>Historically, Java had a **SecurityManager** that restricted what code could do, based on permissions. It was used to sandbox untrusted code.</w:t>
      </w:r>
    </w:p>
    <w:p w14:paraId="4BFC8175" w14:textId="77777777" w:rsidR="00520AD9" w:rsidRDefault="00520AD9" w:rsidP="00520AD9"/>
    <w:p w14:paraId="30FF3527" w14:textId="77777777" w:rsidR="00520AD9" w:rsidRDefault="00520AD9" w:rsidP="00520AD9">
      <w:r>
        <w:t>It controlled actions like:</w:t>
      </w:r>
    </w:p>
    <w:p w14:paraId="49A6F63B" w14:textId="77777777" w:rsidR="00520AD9" w:rsidRDefault="00520AD9" w:rsidP="00520AD9">
      <w:r>
        <w:t>- File access</w:t>
      </w:r>
    </w:p>
    <w:p w14:paraId="2540FFD7" w14:textId="77777777" w:rsidR="00520AD9" w:rsidRDefault="00520AD9" w:rsidP="00520AD9">
      <w:r>
        <w:t>- Network access</w:t>
      </w:r>
    </w:p>
    <w:p w14:paraId="49A39CBE" w14:textId="77777777" w:rsidR="00520AD9" w:rsidRDefault="00520AD9" w:rsidP="00520AD9">
      <w:r>
        <w:t>- Reflection usage</w:t>
      </w:r>
    </w:p>
    <w:p w14:paraId="24C1035C" w14:textId="77777777" w:rsidR="00520AD9" w:rsidRDefault="00520AD9" w:rsidP="00520AD9">
      <w:r>
        <w:t>- System property access</w:t>
      </w:r>
    </w:p>
    <w:p w14:paraId="1BAAAE33" w14:textId="77777777" w:rsidR="00520AD9" w:rsidRDefault="00520AD9" w:rsidP="00520AD9">
      <w:r>
        <w:t>- Executing native code</w:t>
      </w:r>
    </w:p>
    <w:p w14:paraId="7DE9A2D4" w14:textId="77777777" w:rsidR="00520AD9" w:rsidRDefault="00520AD9" w:rsidP="00520AD9"/>
    <w:p w14:paraId="0718AA16" w14:textId="77777777" w:rsidR="00520AD9" w:rsidRDefault="00520AD9" w:rsidP="00520AD9">
      <w:r>
        <w:t>### Important note</w:t>
      </w:r>
    </w:p>
    <w:p w14:paraId="5841C643" w14:textId="77777777" w:rsidR="00520AD9" w:rsidRDefault="00520AD9" w:rsidP="00520AD9">
      <w:r>
        <w:t>In modern Java, SecurityManager has been deprecated and is being phased out. It is no longer the main way to secure Java applications.</w:t>
      </w:r>
    </w:p>
    <w:p w14:paraId="6E5FE1FC" w14:textId="77777777" w:rsidR="00520AD9" w:rsidRDefault="00520AD9" w:rsidP="00520AD9"/>
    <w:p w14:paraId="6F6D8518" w14:textId="77777777" w:rsidR="00520AD9" w:rsidRDefault="00520AD9" w:rsidP="00520AD9">
      <w:r>
        <w:t>### What to learn from it</w:t>
      </w:r>
    </w:p>
    <w:p w14:paraId="5797CFFF" w14:textId="77777777" w:rsidR="00520AD9" w:rsidRDefault="00520AD9" w:rsidP="00520AD9">
      <w:r>
        <w:t>Even though it is old, it introduced an important principle, **least privilege**. Only grant code the permissions it actually needs.</w:t>
      </w:r>
    </w:p>
    <w:p w14:paraId="7613413A" w14:textId="77777777" w:rsidR="00520AD9" w:rsidRDefault="00520AD9" w:rsidP="00520AD9"/>
    <w:p w14:paraId="5BBA34DF" w14:textId="77777777" w:rsidR="00520AD9" w:rsidRDefault="00520AD9" w:rsidP="00520AD9">
      <w:r>
        <w:t>---</w:t>
      </w:r>
    </w:p>
    <w:p w14:paraId="118B30F2" w14:textId="77777777" w:rsidR="00520AD9" w:rsidRDefault="00520AD9" w:rsidP="00520AD9"/>
    <w:p w14:paraId="23E176E7" w14:textId="77777777" w:rsidR="00520AD9" w:rsidRDefault="00520AD9" w:rsidP="00520AD9">
      <w:r>
        <w:lastRenderedPageBreak/>
        <w:t># 2. Java Cryptography Architecture</w:t>
      </w:r>
    </w:p>
    <w:p w14:paraId="1B9B3E3B" w14:textId="77777777" w:rsidR="00520AD9" w:rsidRDefault="00520AD9" w:rsidP="00520AD9"/>
    <w:p w14:paraId="2DAF2DC2" w14:textId="77777777" w:rsidR="00520AD9" w:rsidRDefault="00520AD9" w:rsidP="00520AD9">
      <w:r>
        <w:t>Java provides built-in cryptographic support through the **Java Cryptography Architecture (JCA)** and **Java Cryptography Extension (JCE)**.</w:t>
      </w:r>
    </w:p>
    <w:p w14:paraId="347B3A87" w14:textId="77777777" w:rsidR="00520AD9" w:rsidRDefault="00520AD9" w:rsidP="00520AD9"/>
    <w:p w14:paraId="768118B8" w14:textId="77777777" w:rsidR="00520AD9" w:rsidRDefault="00520AD9" w:rsidP="00520AD9">
      <w:r>
        <w:t>These APIs support:</w:t>
      </w:r>
    </w:p>
    <w:p w14:paraId="519E3637" w14:textId="77777777" w:rsidR="00520AD9" w:rsidRDefault="00520AD9" w:rsidP="00520AD9">
      <w:r>
        <w:t>- Hashing, like SHA-256</w:t>
      </w:r>
    </w:p>
    <w:p w14:paraId="3D92C10F" w14:textId="77777777" w:rsidR="00520AD9" w:rsidRDefault="00520AD9" w:rsidP="00520AD9">
      <w:r>
        <w:t>- Symmetric encryption, like AES</w:t>
      </w:r>
    </w:p>
    <w:p w14:paraId="42053790" w14:textId="77777777" w:rsidR="00520AD9" w:rsidRDefault="00520AD9" w:rsidP="00520AD9">
      <w:r>
        <w:t>- Asymmetric encryption, like RSA and EC</w:t>
      </w:r>
    </w:p>
    <w:p w14:paraId="5D31645B" w14:textId="77777777" w:rsidR="00520AD9" w:rsidRDefault="00520AD9" w:rsidP="00520AD9">
      <w:r>
        <w:t>- Digital signatures</w:t>
      </w:r>
    </w:p>
    <w:p w14:paraId="4AE3D71E" w14:textId="77777777" w:rsidR="00520AD9" w:rsidRDefault="00520AD9" w:rsidP="00520AD9">
      <w:r>
        <w:t>- Key generation</w:t>
      </w:r>
    </w:p>
    <w:p w14:paraId="21C06E7F" w14:textId="77777777" w:rsidR="00520AD9" w:rsidRDefault="00520AD9" w:rsidP="00520AD9">
      <w:r>
        <w:t>- Secure random number generation</w:t>
      </w:r>
    </w:p>
    <w:p w14:paraId="6E5BB462" w14:textId="77777777" w:rsidR="00520AD9" w:rsidRDefault="00520AD9" w:rsidP="00520AD9">
      <w:r>
        <w:t>- Certificate handling</w:t>
      </w:r>
    </w:p>
    <w:p w14:paraId="4F2400EC" w14:textId="77777777" w:rsidR="00520AD9" w:rsidRDefault="00520AD9" w:rsidP="00520AD9"/>
    <w:p w14:paraId="3344382D" w14:textId="77777777" w:rsidR="00520AD9" w:rsidRDefault="00520AD9" w:rsidP="00520AD9">
      <w:r>
        <w:t>---</w:t>
      </w:r>
    </w:p>
    <w:p w14:paraId="5B2BD30A" w14:textId="77777777" w:rsidR="00520AD9" w:rsidRDefault="00520AD9" w:rsidP="00520AD9"/>
    <w:p w14:paraId="3B4C056B" w14:textId="77777777" w:rsidR="00520AD9" w:rsidRDefault="00520AD9" w:rsidP="00520AD9">
      <w:r>
        <w:t>## A. Hashing</w:t>
      </w:r>
    </w:p>
    <w:p w14:paraId="6E78AB17" w14:textId="77777777" w:rsidR="00520AD9" w:rsidRDefault="00520AD9" w:rsidP="00520AD9"/>
    <w:p w14:paraId="26488DAA" w14:textId="77777777" w:rsidR="00520AD9" w:rsidRDefault="00520AD9" w:rsidP="00520AD9">
      <w:r>
        <w:t>Hashing is used for:</w:t>
      </w:r>
    </w:p>
    <w:p w14:paraId="486F736C" w14:textId="77777777" w:rsidR="00520AD9" w:rsidRDefault="00520AD9" w:rsidP="00520AD9">
      <w:r>
        <w:t>- Password storage</w:t>
      </w:r>
    </w:p>
    <w:p w14:paraId="76ABC6B4" w14:textId="77777777" w:rsidR="00520AD9" w:rsidRDefault="00520AD9" w:rsidP="00520AD9">
      <w:r>
        <w:t>- Integrity checking</w:t>
      </w:r>
    </w:p>
    <w:p w14:paraId="36F2EABE" w14:textId="77777777" w:rsidR="00520AD9" w:rsidRDefault="00520AD9" w:rsidP="00520AD9">
      <w:r>
        <w:t>- Caching</w:t>
      </w:r>
    </w:p>
    <w:p w14:paraId="20243E89" w14:textId="77777777" w:rsidR="00520AD9" w:rsidRDefault="00520AD9" w:rsidP="00520AD9">
      <w:r>
        <w:t>- Message digests</w:t>
      </w:r>
    </w:p>
    <w:p w14:paraId="297FDA7F" w14:textId="77777777" w:rsidR="00520AD9" w:rsidRDefault="00520AD9" w:rsidP="00520AD9"/>
    <w:p w14:paraId="28EE13FA" w14:textId="77777777" w:rsidR="00520AD9" w:rsidRDefault="00520AD9" w:rsidP="00520AD9">
      <w:r>
        <w:lastRenderedPageBreak/>
        <w:t>### Example</w:t>
      </w:r>
    </w:p>
    <w:p w14:paraId="50812F7E" w14:textId="77777777" w:rsidR="00520AD9" w:rsidRDefault="00520AD9" w:rsidP="00520AD9">
      <w:r>
        <w:t>```java</w:t>
      </w:r>
    </w:p>
    <w:p w14:paraId="0707CE2B" w14:textId="77777777" w:rsidR="00520AD9" w:rsidRDefault="00520AD9" w:rsidP="00520AD9">
      <w:r>
        <w:t>import java.security.MessageDigest;</w:t>
      </w:r>
    </w:p>
    <w:p w14:paraId="517CEF7B" w14:textId="77777777" w:rsidR="00520AD9" w:rsidRDefault="00520AD9" w:rsidP="00520AD9">
      <w:r>
        <w:t>import java.security.NoSuchAlgorithmException;</w:t>
      </w:r>
    </w:p>
    <w:p w14:paraId="40FC33CD" w14:textId="77777777" w:rsidR="00520AD9" w:rsidRDefault="00520AD9" w:rsidP="00520AD9"/>
    <w:p w14:paraId="265C0B74" w14:textId="77777777" w:rsidR="00520AD9" w:rsidRDefault="00520AD9" w:rsidP="00520AD9">
      <w:r>
        <w:t>public class HashExample {</w:t>
      </w:r>
    </w:p>
    <w:p w14:paraId="34301BA9" w14:textId="77777777" w:rsidR="00520AD9" w:rsidRDefault="00520AD9" w:rsidP="00520AD9">
      <w:r>
        <w:t xml:space="preserve">    public static void main(String[] args) throws NoSuchAlgorithmException {</w:t>
      </w:r>
    </w:p>
    <w:p w14:paraId="34A1F6EA" w14:textId="77777777" w:rsidR="00520AD9" w:rsidRDefault="00520AD9" w:rsidP="00520AD9">
      <w:r>
        <w:t xml:space="preserve">        MessageDigest digest = MessageDigest.getInstance("SHA-256");</w:t>
      </w:r>
    </w:p>
    <w:p w14:paraId="448A44A7" w14:textId="77777777" w:rsidR="00520AD9" w:rsidRDefault="00520AD9" w:rsidP="00520AD9">
      <w:r>
        <w:t xml:space="preserve">        byte[] hash = digest.digest("hello".getBytes());</w:t>
      </w:r>
    </w:p>
    <w:p w14:paraId="077885C0" w14:textId="77777777" w:rsidR="00520AD9" w:rsidRDefault="00520AD9" w:rsidP="00520AD9"/>
    <w:p w14:paraId="35AFCA60" w14:textId="77777777" w:rsidR="00520AD9" w:rsidRDefault="00520AD9" w:rsidP="00520AD9">
      <w:r>
        <w:t xml:space="preserve">        StringBuilder hex = new StringBuilder();</w:t>
      </w:r>
    </w:p>
    <w:p w14:paraId="33F3A47C" w14:textId="77777777" w:rsidR="00520AD9" w:rsidRDefault="00520AD9" w:rsidP="00520AD9">
      <w:r>
        <w:t xml:space="preserve">        for (byte b : hash) {</w:t>
      </w:r>
    </w:p>
    <w:p w14:paraId="24F9FA32" w14:textId="77777777" w:rsidR="00520AD9" w:rsidRDefault="00520AD9" w:rsidP="00520AD9">
      <w:r>
        <w:t xml:space="preserve">            hex.append(String.format("%02x", b));</w:t>
      </w:r>
    </w:p>
    <w:p w14:paraId="25001F24" w14:textId="77777777" w:rsidR="00520AD9" w:rsidRDefault="00520AD9" w:rsidP="00520AD9">
      <w:r>
        <w:t xml:space="preserve">        }</w:t>
      </w:r>
    </w:p>
    <w:p w14:paraId="10B76CCA" w14:textId="77777777" w:rsidR="00520AD9" w:rsidRDefault="00520AD9" w:rsidP="00520AD9">
      <w:r>
        <w:t xml:space="preserve">        System.out.println(hex.toString());</w:t>
      </w:r>
    </w:p>
    <w:p w14:paraId="67D54A83" w14:textId="77777777" w:rsidR="00520AD9" w:rsidRDefault="00520AD9" w:rsidP="00520AD9">
      <w:r>
        <w:t xml:space="preserve">    }</w:t>
      </w:r>
    </w:p>
    <w:p w14:paraId="7C986837" w14:textId="77777777" w:rsidR="00520AD9" w:rsidRDefault="00520AD9" w:rsidP="00520AD9">
      <w:r>
        <w:t>}</w:t>
      </w:r>
    </w:p>
    <w:p w14:paraId="7DE30402" w14:textId="77777777" w:rsidR="00520AD9" w:rsidRDefault="00520AD9" w:rsidP="00520AD9">
      <w:r>
        <w:t>```</w:t>
      </w:r>
    </w:p>
    <w:p w14:paraId="091DAEA6" w14:textId="77777777" w:rsidR="00520AD9" w:rsidRDefault="00520AD9" w:rsidP="00520AD9"/>
    <w:p w14:paraId="52C1DBC3" w14:textId="77777777" w:rsidR="00520AD9" w:rsidRDefault="00520AD9" w:rsidP="00520AD9">
      <w:r>
        <w:t>### Security rule</w:t>
      </w:r>
    </w:p>
    <w:p w14:paraId="7218B04A" w14:textId="77777777" w:rsidR="00520AD9" w:rsidRDefault="00520AD9" w:rsidP="00520AD9">
      <w:r>
        <w:t>Do **not** use plain SHA-256 for password storage. Use a password hashing algorithm like:</w:t>
      </w:r>
    </w:p>
    <w:p w14:paraId="382FE8AA" w14:textId="77777777" w:rsidR="00520AD9" w:rsidRDefault="00520AD9" w:rsidP="00520AD9">
      <w:r>
        <w:t>- bcrypt</w:t>
      </w:r>
    </w:p>
    <w:p w14:paraId="20FD9D3F" w14:textId="77777777" w:rsidR="00520AD9" w:rsidRDefault="00520AD9" w:rsidP="00520AD9">
      <w:r>
        <w:lastRenderedPageBreak/>
        <w:t>- scrypt</w:t>
      </w:r>
    </w:p>
    <w:p w14:paraId="3C864B69" w14:textId="77777777" w:rsidR="00520AD9" w:rsidRDefault="00520AD9" w:rsidP="00520AD9">
      <w:r>
        <w:t>- Argon2</w:t>
      </w:r>
    </w:p>
    <w:p w14:paraId="0707C69A" w14:textId="77777777" w:rsidR="00520AD9" w:rsidRDefault="00520AD9" w:rsidP="00520AD9">
      <w:r>
        <w:t>- PBKDF2</w:t>
      </w:r>
    </w:p>
    <w:p w14:paraId="505AB20C" w14:textId="77777777" w:rsidR="00520AD9" w:rsidRDefault="00520AD9" w:rsidP="00520AD9"/>
    <w:p w14:paraId="426D67BA" w14:textId="77777777" w:rsidR="00520AD9" w:rsidRDefault="00520AD9" w:rsidP="00520AD9">
      <w:r>
        <w:t>Because fast hashes are easy for attackers to brute-force.</w:t>
      </w:r>
    </w:p>
    <w:p w14:paraId="7A311D96" w14:textId="77777777" w:rsidR="00520AD9" w:rsidRDefault="00520AD9" w:rsidP="00520AD9"/>
    <w:p w14:paraId="49490D96" w14:textId="77777777" w:rsidR="00520AD9" w:rsidRDefault="00520AD9" w:rsidP="00520AD9">
      <w:r>
        <w:t>---</w:t>
      </w:r>
    </w:p>
    <w:p w14:paraId="129B0458" w14:textId="77777777" w:rsidR="00520AD9" w:rsidRDefault="00520AD9" w:rsidP="00520AD9"/>
    <w:p w14:paraId="60025711" w14:textId="77777777" w:rsidR="00520AD9" w:rsidRDefault="00520AD9" w:rsidP="00520AD9">
      <w:r>
        <w:t>## B. Symmetric encryption</w:t>
      </w:r>
    </w:p>
    <w:p w14:paraId="54D322BB" w14:textId="77777777" w:rsidR="00520AD9" w:rsidRDefault="00520AD9" w:rsidP="00520AD9"/>
    <w:p w14:paraId="42E84DEE" w14:textId="77777777" w:rsidR="00520AD9" w:rsidRDefault="00520AD9" w:rsidP="00520AD9">
      <w:r>
        <w:t>With symmetric encryption, the same key encrypts and decrypts data.</w:t>
      </w:r>
    </w:p>
    <w:p w14:paraId="65026FD0" w14:textId="77777777" w:rsidR="00520AD9" w:rsidRDefault="00520AD9" w:rsidP="00520AD9"/>
    <w:p w14:paraId="29885BED" w14:textId="77777777" w:rsidR="00520AD9" w:rsidRDefault="00520AD9" w:rsidP="00520AD9">
      <w:r>
        <w:t>Common algorithm:</w:t>
      </w:r>
    </w:p>
    <w:p w14:paraId="6F3B5302" w14:textId="77777777" w:rsidR="00520AD9" w:rsidRDefault="00520AD9" w:rsidP="00520AD9">
      <w:r>
        <w:t>- AES</w:t>
      </w:r>
    </w:p>
    <w:p w14:paraId="51EC719B" w14:textId="77777777" w:rsidR="00520AD9" w:rsidRDefault="00520AD9" w:rsidP="00520AD9"/>
    <w:p w14:paraId="76CF2724" w14:textId="77777777" w:rsidR="00520AD9" w:rsidRDefault="00520AD9" w:rsidP="00520AD9">
      <w:r>
        <w:t>### Use case</w:t>
      </w:r>
    </w:p>
    <w:p w14:paraId="041D7622" w14:textId="77777777" w:rsidR="00520AD9" w:rsidRDefault="00520AD9" w:rsidP="00520AD9">
      <w:r>
        <w:t>- Encrypt files</w:t>
      </w:r>
    </w:p>
    <w:p w14:paraId="7949B91C" w14:textId="77777777" w:rsidR="00520AD9" w:rsidRDefault="00520AD9" w:rsidP="00520AD9">
      <w:r>
        <w:t>- Encrypt sensitive payloads</w:t>
      </w:r>
    </w:p>
    <w:p w14:paraId="1C4F614F" w14:textId="77777777" w:rsidR="00520AD9" w:rsidRDefault="00520AD9" w:rsidP="00520AD9">
      <w:r>
        <w:t>- Protect data at rest or in transit within your application</w:t>
      </w:r>
    </w:p>
    <w:p w14:paraId="2C54CA2C" w14:textId="77777777" w:rsidR="00520AD9" w:rsidRDefault="00520AD9" w:rsidP="00520AD9"/>
    <w:p w14:paraId="4BDCD5D9" w14:textId="77777777" w:rsidR="00520AD9" w:rsidRDefault="00520AD9" w:rsidP="00520AD9">
      <w:r>
        <w:t>### Security rule</w:t>
      </w:r>
    </w:p>
    <w:p w14:paraId="7204B3D4" w14:textId="77777777" w:rsidR="00520AD9" w:rsidRDefault="00520AD9" w:rsidP="00520AD9">
      <w:r>
        <w:t>Use secure modes like:</w:t>
      </w:r>
    </w:p>
    <w:p w14:paraId="3973CF97" w14:textId="77777777" w:rsidR="00520AD9" w:rsidRDefault="00520AD9" w:rsidP="00520AD9">
      <w:r>
        <w:t>- AES-GCM</w:t>
      </w:r>
    </w:p>
    <w:p w14:paraId="2AEFAC33" w14:textId="77777777" w:rsidR="00520AD9" w:rsidRDefault="00520AD9" w:rsidP="00520AD9">
      <w:r>
        <w:lastRenderedPageBreak/>
        <w:t>- AES-CBC with proper IV handling, though GCM is usually preferred</w:t>
      </w:r>
    </w:p>
    <w:p w14:paraId="47ADD9EC" w14:textId="77777777" w:rsidR="00520AD9" w:rsidRDefault="00520AD9" w:rsidP="00520AD9"/>
    <w:p w14:paraId="738E11D1" w14:textId="77777777" w:rsidR="00520AD9" w:rsidRDefault="00520AD9" w:rsidP="00520AD9">
      <w:r>
        <w:t>Avoid insecure patterns like:</w:t>
      </w:r>
    </w:p>
    <w:p w14:paraId="2C4E6C06" w14:textId="77777777" w:rsidR="00520AD9" w:rsidRDefault="00520AD9" w:rsidP="00520AD9">
      <w:r>
        <w:t>- ECB mode</w:t>
      </w:r>
    </w:p>
    <w:p w14:paraId="5792E7A3" w14:textId="77777777" w:rsidR="00520AD9" w:rsidRDefault="00520AD9" w:rsidP="00520AD9">
      <w:r>
        <w:t>- Reusing IVs</w:t>
      </w:r>
    </w:p>
    <w:p w14:paraId="39CD40AA" w14:textId="77777777" w:rsidR="00520AD9" w:rsidRDefault="00520AD9" w:rsidP="00520AD9">
      <w:r>
        <w:t>- Hardcoding keys</w:t>
      </w:r>
    </w:p>
    <w:p w14:paraId="12369B8B" w14:textId="77777777" w:rsidR="00520AD9" w:rsidRDefault="00520AD9" w:rsidP="00520AD9"/>
    <w:p w14:paraId="53F9D88B" w14:textId="77777777" w:rsidR="00520AD9" w:rsidRDefault="00520AD9" w:rsidP="00520AD9">
      <w:r>
        <w:t>---</w:t>
      </w:r>
    </w:p>
    <w:p w14:paraId="32F53D6A" w14:textId="77777777" w:rsidR="00520AD9" w:rsidRDefault="00520AD9" w:rsidP="00520AD9"/>
    <w:p w14:paraId="0541DB16" w14:textId="77777777" w:rsidR="00520AD9" w:rsidRDefault="00520AD9" w:rsidP="00520AD9">
      <w:r>
        <w:t>## C. Asymmetric encryption</w:t>
      </w:r>
    </w:p>
    <w:p w14:paraId="4A7E8AB9" w14:textId="77777777" w:rsidR="00520AD9" w:rsidRDefault="00520AD9" w:rsidP="00520AD9"/>
    <w:p w14:paraId="739CA9BB" w14:textId="77777777" w:rsidR="00520AD9" w:rsidRDefault="00520AD9" w:rsidP="00520AD9">
      <w:r>
        <w:t>Asymmetric cryptography uses a key pair:</w:t>
      </w:r>
    </w:p>
    <w:p w14:paraId="5C28528F" w14:textId="77777777" w:rsidR="00520AD9" w:rsidRDefault="00520AD9" w:rsidP="00520AD9">
      <w:r>
        <w:t>- Public key</w:t>
      </w:r>
    </w:p>
    <w:p w14:paraId="11F419E2" w14:textId="77777777" w:rsidR="00520AD9" w:rsidRDefault="00520AD9" w:rsidP="00520AD9">
      <w:r>
        <w:t>- Private key</w:t>
      </w:r>
    </w:p>
    <w:p w14:paraId="5C91B616" w14:textId="77777777" w:rsidR="00520AD9" w:rsidRDefault="00520AD9" w:rsidP="00520AD9"/>
    <w:p w14:paraId="5D0352AA" w14:textId="77777777" w:rsidR="00520AD9" w:rsidRDefault="00520AD9" w:rsidP="00520AD9">
      <w:r>
        <w:t>Use cases:</w:t>
      </w:r>
    </w:p>
    <w:p w14:paraId="63873A71" w14:textId="77777777" w:rsidR="00520AD9" w:rsidRDefault="00520AD9" w:rsidP="00520AD9">
      <w:r>
        <w:t>- TLS</w:t>
      </w:r>
    </w:p>
    <w:p w14:paraId="55D9F676" w14:textId="77777777" w:rsidR="00520AD9" w:rsidRDefault="00520AD9" w:rsidP="00520AD9">
      <w:r>
        <w:t>- Digital signatures</w:t>
      </w:r>
    </w:p>
    <w:p w14:paraId="25D0FEE9" w14:textId="77777777" w:rsidR="00520AD9" w:rsidRDefault="00520AD9" w:rsidP="00520AD9">
      <w:r>
        <w:t>- Key exchange</w:t>
      </w:r>
    </w:p>
    <w:p w14:paraId="5DCFF5A7" w14:textId="77777777" w:rsidR="00520AD9" w:rsidRDefault="00520AD9" w:rsidP="00520AD9">
      <w:r>
        <w:t>- Identity verification</w:t>
      </w:r>
    </w:p>
    <w:p w14:paraId="0E0FECAD" w14:textId="77777777" w:rsidR="00520AD9" w:rsidRDefault="00520AD9" w:rsidP="00520AD9"/>
    <w:p w14:paraId="13F756A2" w14:textId="77777777" w:rsidR="00520AD9" w:rsidRDefault="00520AD9" w:rsidP="00520AD9">
      <w:r>
        <w:t>### Security rule</w:t>
      </w:r>
    </w:p>
    <w:p w14:paraId="12C337A8" w14:textId="77777777" w:rsidR="00520AD9" w:rsidRDefault="00520AD9" w:rsidP="00520AD9">
      <w:r>
        <w:t>Private keys must be protected carefully. If the private key leaks, the trust model is broken.</w:t>
      </w:r>
    </w:p>
    <w:p w14:paraId="663AE159" w14:textId="77777777" w:rsidR="00520AD9" w:rsidRDefault="00520AD9" w:rsidP="00520AD9"/>
    <w:p w14:paraId="7BE411CF" w14:textId="77777777" w:rsidR="00520AD9" w:rsidRDefault="00520AD9" w:rsidP="00520AD9">
      <w:r>
        <w:t>---</w:t>
      </w:r>
    </w:p>
    <w:p w14:paraId="778C236A" w14:textId="77777777" w:rsidR="00520AD9" w:rsidRDefault="00520AD9" w:rsidP="00520AD9"/>
    <w:p w14:paraId="56378507" w14:textId="77777777" w:rsidR="00520AD9" w:rsidRDefault="00520AD9" w:rsidP="00520AD9">
      <w:r>
        <w:t>## D. Digital signatures</w:t>
      </w:r>
    </w:p>
    <w:p w14:paraId="2AF7508F" w14:textId="77777777" w:rsidR="00520AD9" w:rsidRDefault="00520AD9" w:rsidP="00520AD9"/>
    <w:p w14:paraId="6CDA50D1" w14:textId="77777777" w:rsidR="00520AD9" w:rsidRDefault="00520AD9" w:rsidP="00520AD9">
      <w:r>
        <w:t>A signature proves:</w:t>
      </w:r>
    </w:p>
    <w:p w14:paraId="0E5B5E16" w14:textId="77777777" w:rsidR="00520AD9" w:rsidRDefault="00520AD9" w:rsidP="00520AD9">
      <w:r>
        <w:t>- Data came from the owner of the private key</w:t>
      </w:r>
    </w:p>
    <w:p w14:paraId="623524B8" w14:textId="77777777" w:rsidR="00520AD9" w:rsidRDefault="00520AD9" w:rsidP="00520AD9">
      <w:r>
        <w:t>- Data has not been modified</w:t>
      </w:r>
    </w:p>
    <w:p w14:paraId="2BCE7F8F" w14:textId="77777777" w:rsidR="00520AD9" w:rsidRDefault="00520AD9" w:rsidP="00520AD9"/>
    <w:p w14:paraId="2C006D30" w14:textId="77777777" w:rsidR="00520AD9" w:rsidRDefault="00520AD9" w:rsidP="00520AD9">
      <w:r>
        <w:t>Useful for:</w:t>
      </w:r>
    </w:p>
    <w:p w14:paraId="276994EB" w14:textId="77777777" w:rsidR="00520AD9" w:rsidRDefault="00520AD9" w:rsidP="00520AD9">
      <w:r>
        <w:t>- Signed JARs</w:t>
      </w:r>
    </w:p>
    <w:p w14:paraId="1882C3FB" w14:textId="77777777" w:rsidR="00520AD9" w:rsidRDefault="00520AD9" w:rsidP="00520AD9">
      <w:r>
        <w:t>- API request signing</w:t>
      </w:r>
    </w:p>
    <w:p w14:paraId="6BA52808" w14:textId="77777777" w:rsidR="00520AD9" w:rsidRDefault="00520AD9" w:rsidP="00520AD9">
      <w:r>
        <w:t>- Software distribution</w:t>
      </w:r>
    </w:p>
    <w:p w14:paraId="39FDAF6C" w14:textId="77777777" w:rsidR="00520AD9" w:rsidRDefault="00520AD9" w:rsidP="00520AD9">
      <w:r>
        <w:t>- Certificate validation</w:t>
      </w:r>
    </w:p>
    <w:p w14:paraId="543F8718" w14:textId="77777777" w:rsidR="00520AD9" w:rsidRDefault="00520AD9" w:rsidP="00520AD9"/>
    <w:p w14:paraId="242E7ACA" w14:textId="77777777" w:rsidR="00520AD9" w:rsidRDefault="00520AD9" w:rsidP="00520AD9">
      <w:r>
        <w:t>---</w:t>
      </w:r>
    </w:p>
    <w:p w14:paraId="26294D68" w14:textId="77777777" w:rsidR="00520AD9" w:rsidRDefault="00520AD9" w:rsidP="00520AD9"/>
    <w:p w14:paraId="198B6733" w14:textId="77777777" w:rsidR="00520AD9" w:rsidRDefault="00520AD9" w:rsidP="00520AD9">
      <w:r>
        <w:t># 3. Secure randomness</w:t>
      </w:r>
    </w:p>
    <w:p w14:paraId="1402CFE5" w14:textId="77777777" w:rsidR="00520AD9" w:rsidRDefault="00520AD9" w:rsidP="00520AD9"/>
    <w:p w14:paraId="4AEE38CA" w14:textId="77777777" w:rsidR="00520AD9" w:rsidRDefault="00520AD9" w:rsidP="00520AD9">
      <w:r>
        <w:t>Not all randomness is secure.</w:t>
      </w:r>
    </w:p>
    <w:p w14:paraId="30058ADB" w14:textId="77777777" w:rsidR="00520AD9" w:rsidRDefault="00520AD9" w:rsidP="00520AD9"/>
    <w:p w14:paraId="5FACB57E" w14:textId="77777777" w:rsidR="00520AD9" w:rsidRDefault="00520AD9" w:rsidP="00520AD9">
      <w:r>
        <w:t>Java provides `SecureRandom` for cryptographic use.</w:t>
      </w:r>
    </w:p>
    <w:p w14:paraId="7FBB9CFA" w14:textId="77777777" w:rsidR="00520AD9" w:rsidRDefault="00520AD9" w:rsidP="00520AD9"/>
    <w:p w14:paraId="5B822CD6" w14:textId="77777777" w:rsidR="00520AD9" w:rsidRDefault="00520AD9" w:rsidP="00520AD9">
      <w:r>
        <w:t>### Example</w:t>
      </w:r>
    </w:p>
    <w:p w14:paraId="2BFEFE10" w14:textId="77777777" w:rsidR="00520AD9" w:rsidRDefault="00520AD9" w:rsidP="00520AD9">
      <w:r>
        <w:lastRenderedPageBreak/>
        <w:t>```java</w:t>
      </w:r>
    </w:p>
    <w:p w14:paraId="70656A00" w14:textId="77777777" w:rsidR="00520AD9" w:rsidRDefault="00520AD9" w:rsidP="00520AD9">
      <w:r>
        <w:t>import java.security.SecureRandom;</w:t>
      </w:r>
    </w:p>
    <w:p w14:paraId="7DA0790F" w14:textId="77777777" w:rsidR="00520AD9" w:rsidRDefault="00520AD9" w:rsidP="00520AD9"/>
    <w:p w14:paraId="1051266B" w14:textId="77777777" w:rsidR="00520AD9" w:rsidRDefault="00520AD9" w:rsidP="00520AD9">
      <w:r>
        <w:t>public class RandomExample {</w:t>
      </w:r>
    </w:p>
    <w:p w14:paraId="143B94FD" w14:textId="77777777" w:rsidR="00520AD9" w:rsidRDefault="00520AD9" w:rsidP="00520AD9">
      <w:r>
        <w:t xml:space="preserve">    public static void main(String[] args) {</w:t>
      </w:r>
    </w:p>
    <w:p w14:paraId="4CCF77A4" w14:textId="77777777" w:rsidR="00520AD9" w:rsidRDefault="00520AD9" w:rsidP="00520AD9">
      <w:r>
        <w:t xml:space="preserve">        SecureRandom random = new SecureRandom();</w:t>
      </w:r>
    </w:p>
    <w:p w14:paraId="4E2D9E3A" w14:textId="77777777" w:rsidR="00520AD9" w:rsidRDefault="00520AD9" w:rsidP="00520AD9">
      <w:r>
        <w:t xml:space="preserve">        byte[] bytes = new byte[16];</w:t>
      </w:r>
    </w:p>
    <w:p w14:paraId="471BF422" w14:textId="77777777" w:rsidR="00520AD9" w:rsidRDefault="00520AD9" w:rsidP="00520AD9">
      <w:r>
        <w:t xml:space="preserve">        random.nextBytes(bytes);</w:t>
      </w:r>
    </w:p>
    <w:p w14:paraId="167186C2" w14:textId="77777777" w:rsidR="00520AD9" w:rsidRDefault="00520AD9" w:rsidP="00520AD9"/>
    <w:p w14:paraId="1C4B821E" w14:textId="77777777" w:rsidR="00520AD9" w:rsidRDefault="00520AD9" w:rsidP="00520AD9">
      <w:r>
        <w:t xml:space="preserve">        for (byte b : bytes) {</w:t>
      </w:r>
    </w:p>
    <w:p w14:paraId="17CB70DF" w14:textId="77777777" w:rsidR="00520AD9" w:rsidRDefault="00520AD9" w:rsidP="00520AD9">
      <w:r>
        <w:t xml:space="preserve">            System.out.printf("%02x", b);</w:t>
      </w:r>
    </w:p>
    <w:p w14:paraId="72B5E8C9" w14:textId="77777777" w:rsidR="00520AD9" w:rsidRDefault="00520AD9" w:rsidP="00520AD9">
      <w:r>
        <w:t xml:space="preserve">        }</w:t>
      </w:r>
    </w:p>
    <w:p w14:paraId="47B055B0" w14:textId="77777777" w:rsidR="00520AD9" w:rsidRDefault="00520AD9" w:rsidP="00520AD9">
      <w:r>
        <w:t xml:space="preserve">    }</w:t>
      </w:r>
    </w:p>
    <w:p w14:paraId="52D425B7" w14:textId="77777777" w:rsidR="00520AD9" w:rsidRDefault="00520AD9" w:rsidP="00520AD9">
      <w:r>
        <w:t>}</w:t>
      </w:r>
    </w:p>
    <w:p w14:paraId="2FB7C316" w14:textId="77777777" w:rsidR="00520AD9" w:rsidRDefault="00520AD9" w:rsidP="00520AD9">
      <w:r>
        <w:t>```</w:t>
      </w:r>
    </w:p>
    <w:p w14:paraId="37C3E228" w14:textId="77777777" w:rsidR="00520AD9" w:rsidRDefault="00520AD9" w:rsidP="00520AD9"/>
    <w:p w14:paraId="70C7F717" w14:textId="77777777" w:rsidR="00520AD9" w:rsidRDefault="00520AD9" w:rsidP="00520AD9">
      <w:r>
        <w:t>### Use it for:</w:t>
      </w:r>
    </w:p>
    <w:p w14:paraId="425F1009" w14:textId="77777777" w:rsidR="00520AD9" w:rsidRDefault="00520AD9" w:rsidP="00520AD9">
      <w:r>
        <w:t>- Session tokens</w:t>
      </w:r>
    </w:p>
    <w:p w14:paraId="53F70BA6" w14:textId="77777777" w:rsidR="00520AD9" w:rsidRDefault="00520AD9" w:rsidP="00520AD9">
      <w:r>
        <w:t>- CSRF tokens</w:t>
      </w:r>
    </w:p>
    <w:p w14:paraId="4786CC1A" w14:textId="77777777" w:rsidR="00520AD9" w:rsidRDefault="00520AD9" w:rsidP="00520AD9">
      <w:r>
        <w:t>- Password reset tokens</w:t>
      </w:r>
    </w:p>
    <w:p w14:paraId="1950D166" w14:textId="77777777" w:rsidR="00520AD9" w:rsidRDefault="00520AD9" w:rsidP="00520AD9">
      <w:r>
        <w:t>- Cryptographic keys</w:t>
      </w:r>
    </w:p>
    <w:p w14:paraId="4C7DE243" w14:textId="77777777" w:rsidR="00520AD9" w:rsidRDefault="00520AD9" w:rsidP="00520AD9"/>
    <w:p w14:paraId="145E04A0" w14:textId="77777777" w:rsidR="00520AD9" w:rsidRDefault="00520AD9" w:rsidP="00520AD9">
      <w:r>
        <w:t>### Do not use:</w:t>
      </w:r>
    </w:p>
    <w:p w14:paraId="75E43142" w14:textId="77777777" w:rsidR="00520AD9" w:rsidRDefault="00520AD9" w:rsidP="00520AD9">
      <w:r>
        <w:t>- `java.util.Random` for security-sensitive values</w:t>
      </w:r>
    </w:p>
    <w:p w14:paraId="4E42A796" w14:textId="77777777" w:rsidR="00520AD9" w:rsidRDefault="00520AD9" w:rsidP="00520AD9"/>
    <w:p w14:paraId="6E241402" w14:textId="77777777" w:rsidR="00520AD9" w:rsidRDefault="00520AD9" w:rsidP="00520AD9">
      <w:r>
        <w:t>---</w:t>
      </w:r>
    </w:p>
    <w:p w14:paraId="79208DDB" w14:textId="77777777" w:rsidR="00520AD9" w:rsidRDefault="00520AD9" w:rsidP="00520AD9"/>
    <w:p w14:paraId="70EEF195" w14:textId="77777777" w:rsidR="00520AD9" w:rsidRDefault="00520AD9" w:rsidP="00520AD9">
      <w:r>
        <w:t># 4. Secure authentication and authorization</w:t>
      </w:r>
    </w:p>
    <w:p w14:paraId="19B6D80B" w14:textId="77777777" w:rsidR="00520AD9" w:rsidRDefault="00520AD9" w:rsidP="00520AD9"/>
    <w:p w14:paraId="168ADBAA" w14:textId="77777777" w:rsidR="00520AD9" w:rsidRDefault="00520AD9" w:rsidP="00520AD9">
      <w:r>
        <w:t>Java applications often use frameworks like Spring Security, but the principles apply everywhere.</w:t>
      </w:r>
    </w:p>
    <w:p w14:paraId="6819CF0A" w14:textId="77777777" w:rsidR="00520AD9" w:rsidRDefault="00520AD9" w:rsidP="00520AD9"/>
    <w:p w14:paraId="41289B02" w14:textId="77777777" w:rsidR="00520AD9" w:rsidRDefault="00520AD9" w:rsidP="00520AD9">
      <w:r>
        <w:t>## Authentication</w:t>
      </w:r>
    </w:p>
    <w:p w14:paraId="4DCF768A" w14:textId="77777777" w:rsidR="00520AD9" w:rsidRDefault="00520AD9" w:rsidP="00520AD9">
      <w:r>
        <w:t>Authentication answers: **Who are you?**</w:t>
      </w:r>
    </w:p>
    <w:p w14:paraId="2B036BAB" w14:textId="77777777" w:rsidR="00520AD9" w:rsidRDefault="00520AD9" w:rsidP="00520AD9"/>
    <w:p w14:paraId="3D46494D" w14:textId="77777777" w:rsidR="00520AD9" w:rsidRDefault="00520AD9" w:rsidP="00520AD9">
      <w:r>
        <w:t>Examples:</w:t>
      </w:r>
    </w:p>
    <w:p w14:paraId="4C76E211" w14:textId="77777777" w:rsidR="00520AD9" w:rsidRDefault="00520AD9" w:rsidP="00520AD9">
      <w:r>
        <w:t>- Password login</w:t>
      </w:r>
    </w:p>
    <w:p w14:paraId="07CB90E1" w14:textId="77777777" w:rsidR="00520AD9" w:rsidRDefault="00520AD9" w:rsidP="00520AD9">
      <w:r>
        <w:t>- OAuth2</w:t>
      </w:r>
    </w:p>
    <w:p w14:paraId="2781AE07" w14:textId="77777777" w:rsidR="00520AD9" w:rsidRDefault="00520AD9" w:rsidP="00520AD9">
      <w:r>
        <w:t>- SSO</w:t>
      </w:r>
    </w:p>
    <w:p w14:paraId="34FE156A" w14:textId="77777777" w:rsidR="00520AD9" w:rsidRDefault="00520AD9" w:rsidP="00520AD9">
      <w:r>
        <w:t>- JWT-based login</w:t>
      </w:r>
    </w:p>
    <w:p w14:paraId="1288594E" w14:textId="77777777" w:rsidR="00520AD9" w:rsidRDefault="00520AD9" w:rsidP="00520AD9">
      <w:r>
        <w:t>- Mutual TLS</w:t>
      </w:r>
    </w:p>
    <w:p w14:paraId="13D6B7FE" w14:textId="77777777" w:rsidR="00520AD9" w:rsidRDefault="00520AD9" w:rsidP="00520AD9"/>
    <w:p w14:paraId="2F5D36A9" w14:textId="77777777" w:rsidR="00520AD9" w:rsidRDefault="00520AD9" w:rsidP="00520AD9">
      <w:r>
        <w:t>## Authorization</w:t>
      </w:r>
    </w:p>
    <w:p w14:paraId="2606AB64" w14:textId="77777777" w:rsidR="00520AD9" w:rsidRDefault="00520AD9" w:rsidP="00520AD9">
      <w:r>
        <w:t>Authorization answers: **What are you allowed to do?**</w:t>
      </w:r>
    </w:p>
    <w:p w14:paraId="68E9E56E" w14:textId="77777777" w:rsidR="00520AD9" w:rsidRDefault="00520AD9" w:rsidP="00520AD9"/>
    <w:p w14:paraId="70139F73" w14:textId="77777777" w:rsidR="00520AD9" w:rsidRDefault="00520AD9" w:rsidP="00520AD9">
      <w:r>
        <w:t>Examples:</w:t>
      </w:r>
    </w:p>
    <w:p w14:paraId="3BD8ED99" w14:textId="77777777" w:rsidR="00520AD9" w:rsidRDefault="00520AD9" w:rsidP="00520AD9">
      <w:r>
        <w:t>- Role-based access control</w:t>
      </w:r>
    </w:p>
    <w:p w14:paraId="0C1FD2F0" w14:textId="77777777" w:rsidR="00520AD9" w:rsidRDefault="00520AD9" w:rsidP="00520AD9">
      <w:r>
        <w:t>- Permission-based access control</w:t>
      </w:r>
    </w:p>
    <w:p w14:paraId="3BEBF82F" w14:textId="77777777" w:rsidR="00520AD9" w:rsidRDefault="00520AD9" w:rsidP="00520AD9">
      <w:r>
        <w:lastRenderedPageBreak/>
        <w:t>- Resource-based checks</w:t>
      </w:r>
    </w:p>
    <w:p w14:paraId="669D0959" w14:textId="77777777" w:rsidR="00520AD9" w:rsidRDefault="00520AD9" w:rsidP="00520AD9"/>
    <w:p w14:paraId="317C9936" w14:textId="77777777" w:rsidR="00520AD9" w:rsidRDefault="00520AD9" w:rsidP="00520AD9">
      <w:r>
        <w:t>### Common mistake</w:t>
      </w:r>
    </w:p>
    <w:p w14:paraId="140E8C74" w14:textId="77777777" w:rsidR="00520AD9" w:rsidRDefault="00520AD9" w:rsidP="00520AD9">
      <w:r>
        <w:t>Many systems authenticate correctly but fail authorization checks at the object level.</w:t>
      </w:r>
    </w:p>
    <w:p w14:paraId="0D2EFDD5" w14:textId="77777777" w:rsidR="00520AD9" w:rsidRDefault="00520AD9" w:rsidP="00520AD9"/>
    <w:p w14:paraId="5ECC96FD" w14:textId="77777777" w:rsidR="00520AD9" w:rsidRDefault="00520AD9" w:rsidP="00520AD9">
      <w:r>
        <w:t>For example:</w:t>
      </w:r>
    </w:p>
    <w:p w14:paraId="69C9541B" w14:textId="77777777" w:rsidR="00520AD9" w:rsidRDefault="00520AD9" w:rsidP="00520AD9">
      <w:r>
        <w:t>- User A can access User B’s order by changing an order ID in the URL</w:t>
      </w:r>
    </w:p>
    <w:p w14:paraId="6BAC74BC" w14:textId="77777777" w:rsidR="00520AD9" w:rsidRDefault="00520AD9" w:rsidP="00520AD9"/>
    <w:p w14:paraId="520743D6" w14:textId="77777777" w:rsidR="00520AD9" w:rsidRDefault="00520AD9" w:rsidP="00520AD9">
      <w:r>
        <w:t>That is an **Insecure Direct Object Reference**, or IDOR.</w:t>
      </w:r>
    </w:p>
    <w:p w14:paraId="7BC2462D" w14:textId="77777777" w:rsidR="00520AD9" w:rsidRDefault="00520AD9" w:rsidP="00520AD9"/>
    <w:p w14:paraId="670B1997" w14:textId="77777777" w:rsidR="00520AD9" w:rsidRDefault="00520AD9" w:rsidP="00520AD9">
      <w:r>
        <w:t>---</w:t>
      </w:r>
    </w:p>
    <w:p w14:paraId="2FE1AFC4" w14:textId="77777777" w:rsidR="00520AD9" w:rsidRDefault="00520AD9" w:rsidP="00520AD9"/>
    <w:p w14:paraId="0020B9FD" w14:textId="77777777" w:rsidR="00520AD9" w:rsidRDefault="00520AD9" w:rsidP="00520AD9">
      <w:r>
        <w:t># 5. Input validation and injection prevention</w:t>
      </w:r>
    </w:p>
    <w:p w14:paraId="028BD2D7" w14:textId="77777777" w:rsidR="00520AD9" w:rsidRDefault="00520AD9" w:rsidP="00520AD9"/>
    <w:p w14:paraId="492430DD" w14:textId="77777777" w:rsidR="00520AD9" w:rsidRDefault="00520AD9" w:rsidP="00520AD9">
      <w:r>
        <w:t>A huge part of Java security is validating inputs.</w:t>
      </w:r>
    </w:p>
    <w:p w14:paraId="0C735D54" w14:textId="77777777" w:rsidR="00520AD9" w:rsidRDefault="00520AD9" w:rsidP="00520AD9"/>
    <w:p w14:paraId="40D004E8" w14:textId="77777777" w:rsidR="00520AD9" w:rsidRDefault="00520AD9" w:rsidP="00520AD9">
      <w:r>
        <w:t>## Risks</w:t>
      </w:r>
    </w:p>
    <w:p w14:paraId="07590443" w14:textId="77777777" w:rsidR="00520AD9" w:rsidRDefault="00520AD9" w:rsidP="00520AD9">
      <w:r>
        <w:t>- SQL injection</w:t>
      </w:r>
    </w:p>
    <w:p w14:paraId="7D0538DB" w14:textId="77777777" w:rsidR="00520AD9" w:rsidRDefault="00520AD9" w:rsidP="00520AD9">
      <w:r>
        <w:t>- Command injection</w:t>
      </w:r>
    </w:p>
    <w:p w14:paraId="4C632471" w14:textId="77777777" w:rsidR="00520AD9" w:rsidRDefault="00520AD9" w:rsidP="00520AD9">
      <w:r>
        <w:t>- LDAP injection</w:t>
      </w:r>
    </w:p>
    <w:p w14:paraId="1279D8B2" w14:textId="77777777" w:rsidR="00520AD9" w:rsidRDefault="00520AD9" w:rsidP="00520AD9">
      <w:r>
        <w:t>- XSS</w:t>
      </w:r>
    </w:p>
    <w:p w14:paraId="677AEFBD" w14:textId="77777777" w:rsidR="00520AD9" w:rsidRDefault="00520AD9" w:rsidP="00520AD9">
      <w:r>
        <w:t>- Path traversal</w:t>
      </w:r>
    </w:p>
    <w:p w14:paraId="724C2602" w14:textId="77777777" w:rsidR="00520AD9" w:rsidRDefault="00520AD9" w:rsidP="00520AD9">
      <w:r>
        <w:t>- SSRF</w:t>
      </w:r>
    </w:p>
    <w:p w14:paraId="6E5B20B2" w14:textId="77777777" w:rsidR="00520AD9" w:rsidRDefault="00520AD9" w:rsidP="00520AD9"/>
    <w:p w14:paraId="3902442D" w14:textId="77777777" w:rsidR="00520AD9" w:rsidRDefault="00520AD9" w:rsidP="00520AD9">
      <w:r>
        <w:t>## Good practice</w:t>
      </w:r>
    </w:p>
    <w:p w14:paraId="26FE4166" w14:textId="77777777" w:rsidR="00520AD9" w:rsidRDefault="00520AD9" w:rsidP="00520AD9">
      <w:r>
        <w:t>- Validate input early</w:t>
      </w:r>
    </w:p>
    <w:p w14:paraId="031FB1BC" w14:textId="77777777" w:rsidR="00520AD9" w:rsidRDefault="00520AD9" w:rsidP="00520AD9">
      <w:r>
        <w:t>- Use parameterized SQL, not string concatenation</w:t>
      </w:r>
    </w:p>
    <w:p w14:paraId="71F23E4E" w14:textId="77777777" w:rsidR="00520AD9" w:rsidRDefault="00520AD9" w:rsidP="00520AD9">
      <w:r>
        <w:t>- Escape output in web apps</w:t>
      </w:r>
    </w:p>
    <w:p w14:paraId="754D1B57" w14:textId="77777777" w:rsidR="00520AD9" w:rsidRDefault="00520AD9" w:rsidP="00520AD9">
      <w:r>
        <w:t>- Never trust client-side validation alone</w:t>
      </w:r>
    </w:p>
    <w:p w14:paraId="2A1EC3D4" w14:textId="77777777" w:rsidR="00520AD9" w:rsidRDefault="00520AD9" w:rsidP="00520AD9"/>
    <w:p w14:paraId="794B7327" w14:textId="77777777" w:rsidR="00520AD9" w:rsidRDefault="00520AD9" w:rsidP="00520AD9">
      <w:r>
        <w:t>### SQL example</w:t>
      </w:r>
    </w:p>
    <w:p w14:paraId="5E8DA8E2" w14:textId="77777777" w:rsidR="00520AD9" w:rsidRDefault="00520AD9" w:rsidP="00520AD9">
      <w:r>
        <w:t>Bad:</w:t>
      </w:r>
    </w:p>
    <w:p w14:paraId="7B94E0E8" w14:textId="77777777" w:rsidR="00520AD9" w:rsidRDefault="00520AD9" w:rsidP="00520AD9">
      <w:r>
        <w:t>```java</w:t>
      </w:r>
    </w:p>
    <w:p w14:paraId="19851952" w14:textId="77777777" w:rsidR="00520AD9" w:rsidRDefault="00520AD9" w:rsidP="00520AD9">
      <w:r>
        <w:t>String query = "SELECT * FROM users WHERE email = '" + email + "'";</w:t>
      </w:r>
    </w:p>
    <w:p w14:paraId="22292E24" w14:textId="77777777" w:rsidR="00520AD9" w:rsidRDefault="00520AD9" w:rsidP="00520AD9">
      <w:r>
        <w:t>```</w:t>
      </w:r>
    </w:p>
    <w:p w14:paraId="20DBDC45" w14:textId="77777777" w:rsidR="00520AD9" w:rsidRDefault="00520AD9" w:rsidP="00520AD9"/>
    <w:p w14:paraId="2D9DF798" w14:textId="77777777" w:rsidR="00520AD9" w:rsidRDefault="00520AD9" w:rsidP="00520AD9">
      <w:r>
        <w:t>Good:</w:t>
      </w:r>
    </w:p>
    <w:p w14:paraId="2030425C" w14:textId="77777777" w:rsidR="00520AD9" w:rsidRDefault="00520AD9" w:rsidP="00520AD9">
      <w:r>
        <w:t>```java</w:t>
      </w:r>
    </w:p>
    <w:p w14:paraId="766E897A" w14:textId="77777777" w:rsidR="00520AD9" w:rsidRDefault="00520AD9" w:rsidP="00520AD9">
      <w:r>
        <w:t>PreparedStatement stmt = connection.prepareStatement(</w:t>
      </w:r>
    </w:p>
    <w:p w14:paraId="099D0728" w14:textId="77777777" w:rsidR="00520AD9" w:rsidRDefault="00520AD9" w:rsidP="00520AD9">
      <w:r>
        <w:t xml:space="preserve">    "SELECT * FROM users WHERE email = ?"</w:t>
      </w:r>
    </w:p>
    <w:p w14:paraId="68284A7E" w14:textId="77777777" w:rsidR="00520AD9" w:rsidRDefault="00520AD9" w:rsidP="00520AD9">
      <w:r>
        <w:t>);</w:t>
      </w:r>
    </w:p>
    <w:p w14:paraId="6CBEB01E" w14:textId="77777777" w:rsidR="00520AD9" w:rsidRDefault="00520AD9" w:rsidP="00520AD9">
      <w:r>
        <w:t>stmt.setString(1, email);</w:t>
      </w:r>
    </w:p>
    <w:p w14:paraId="6A7761C3" w14:textId="77777777" w:rsidR="00520AD9" w:rsidRDefault="00520AD9" w:rsidP="00520AD9">
      <w:r>
        <w:t>```</w:t>
      </w:r>
    </w:p>
    <w:p w14:paraId="00EE6137" w14:textId="77777777" w:rsidR="00520AD9" w:rsidRDefault="00520AD9" w:rsidP="00520AD9"/>
    <w:p w14:paraId="5414399F" w14:textId="77777777" w:rsidR="00520AD9" w:rsidRDefault="00520AD9" w:rsidP="00520AD9">
      <w:r>
        <w:t>---</w:t>
      </w:r>
    </w:p>
    <w:p w14:paraId="26F35CE9" w14:textId="77777777" w:rsidR="00520AD9" w:rsidRDefault="00520AD9" w:rsidP="00520AD9"/>
    <w:p w14:paraId="614014E9" w14:textId="77777777" w:rsidR="00520AD9" w:rsidRDefault="00520AD9" w:rsidP="00520AD9">
      <w:r>
        <w:t># 6. Secure serialization</w:t>
      </w:r>
    </w:p>
    <w:p w14:paraId="726F064F" w14:textId="77777777" w:rsidR="00520AD9" w:rsidRDefault="00520AD9" w:rsidP="00520AD9"/>
    <w:p w14:paraId="2851F279" w14:textId="77777777" w:rsidR="00520AD9" w:rsidRDefault="00520AD9" w:rsidP="00520AD9">
      <w:r>
        <w:t>Java serialization has had many security issues.</w:t>
      </w:r>
    </w:p>
    <w:p w14:paraId="6ACFC37A" w14:textId="77777777" w:rsidR="00520AD9" w:rsidRDefault="00520AD9" w:rsidP="00520AD9"/>
    <w:p w14:paraId="3F8B1003" w14:textId="77777777" w:rsidR="00520AD9" w:rsidRDefault="00520AD9" w:rsidP="00520AD9">
      <w:r>
        <w:t>### Risk</w:t>
      </w:r>
    </w:p>
    <w:p w14:paraId="54F2241F" w14:textId="77777777" w:rsidR="00520AD9" w:rsidRDefault="00520AD9" w:rsidP="00520AD9">
      <w:r>
        <w:t>If you deserialize untrusted data, attackers may exploit gadget chains to achieve remote code execution or denial of service.</w:t>
      </w:r>
    </w:p>
    <w:p w14:paraId="68609BB7" w14:textId="77777777" w:rsidR="00520AD9" w:rsidRDefault="00520AD9" w:rsidP="00520AD9"/>
    <w:p w14:paraId="5D42AF3E" w14:textId="77777777" w:rsidR="00520AD9" w:rsidRDefault="00520AD9" w:rsidP="00520AD9">
      <w:r>
        <w:t>### Best practice</w:t>
      </w:r>
    </w:p>
    <w:p w14:paraId="6249CFB6" w14:textId="77777777" w:rsidR="00520AD9" w:rsidRDefault="00520AD9" w:rsidP="00520AD9">
      <w:r>
        <w:t>- Avoid native Java serialization for untrusted input</w:t>
      </w:r>
    </w:p>
    <w:p w14:paraId="44B2726D" w14:textId="77777777" w:rsidR="00520AD9" w:rsidRDefault="00520AD9" w:rsidP="00520AD9">
      <w:r>
        <w:t>- Prefer safer formats like JSON, Protobuf, or Avro</w:t>
      </w:r>
    </w:p>
    <w:p w14:paraId="0CDC9C5D" w14:textId="77777777" w:rsidR="00520AD9" w:rsidRDefault="00520AD9" w:rsidP="00520AD9">
      <w:r>
        <w:t>- If deserialization is required, whitelist allowed classes carefully</w:t>
      </w:r>
    </w:p>
    <w:p w14:paraId="06674A52" w14:textId="77777777" w:rsidR="00520AD9" w:rsidRDefault="00520AD9" w:rsidP="00520AD9"/>
    <w:p w14:paraId="439AD78C" w14:textId="77777777" w:rsidR="00520AD9" w:rsidRDefault="00520AD9" w:rsidP="00520AD9">
      <w:r>
        <w:t>---</w:t>
      </w:r>
    </w:p>
    <w:p w14:paraId="264BF2B3" w14:textId="77777777" w:rsidR="00520AD9" w:rsidRDefault="00520AD9" w:rsidP="00520AD9"/>
    <w:p w14:paraId="4AAA7287" w14:textId="77777777" w:rsidR="00520AD9" w:rsidRDefault="00520AD9" w:rsidP="00520AD9">
      <w:r>
        <w:t># 7. Reflection and dynamic loading risks</w:t>
      </w:r>
    </w:p>
    <w:p w14:paraId="07F8730C" w14:textId="77777777" w:rsidR="00520AD9" w:rsidRDefault="00520AD9" w:rsidP="00520AD9"/>
    <w:p w14:paraId="61624A35" w14:textId="77777777" w:rsidR="00520AD9" w:rsidRDefault="00520AD9" w:rsidP="00520AD9">
      <w:r>
        <w:t>Java reflection is powerful, but it bypasses normal access controls in some cases.</w:t>
      </w:r>
    </w:p>
    <w:p w14:paraId="12C5AB99" w14:textId="77777777" w:rsidR="00520AD9" w:rsidRDefault="00520AD9" w:rsidP="00520AD9"/>
    <w:p w14:paraId="4454C5FA" w14:textId="77777777" w:rsidR="00520AD9" w:rsidRDefault="00520AD9" w:rsidP="00520AD9">
      <w:r>
        <w:t>### Risks</w:t>
      </w:r>
    </w:p>
    <w:p w14:paraId="033BE6E9" w14:textId="77777777" w:rsidR="00520AD9" w:rsidRDefault="00520AD9" w:rsidP="00520AD9">
      <w:r>
        <w:t>- Accessing private fields and methods</w:t>
      </w:r>
    </w:p>
    <w:p w14:paraId="2C161904" w14:textId="77777777" w:rsidR="00520AD9" w:rsidRDefault="00520AD9" w:rsidP="00520AD9">
      <w:r>
        <w:t>- Invoking unexpected methods</w:t>
      </w:r>
    </w:p>
    <w:p w14:paraId="66CA73E9" w14:textId="77777777" w:rsidR="00520AD9" w:rsidRDefault="00520AD9" w:rsidP="00520AD9">
      <w:r>
        <w:t>- Loading malicious classes</w:t>
      </w:r>
    </w:p>
    <w:p w14:paraId="7FCDB118" w14:textId="77777777" w:rsidR="00520AD9" w:rsidRDefault="00520AD9" w:rsidP="00520AD9">
      <w:r>
        <w:t>- Framework abuse</w:t>
      </w:r>
    </w:p>
    <w:p w14:paraId="110FE4CD" w14:textId="77777777" w:rsidR="00520AD9" w:rsidRDefault="00520AD9" w:rsidP="00520AD9"/>
    <w:p w14:paraId="29C94259" w14:textId="77777777" w:rsidR="00520AD9" w:rsidRDefault="00520AD9" w:rsidP="00520AD9">
      <w:r>
        <w:lastRenderedPageBreak/>
        <w:t>### Best practice</w:t>
      </w:r>
    </w:p>
    <w:p w14:paraId="29031AD0" w14:textId="77777777" w:rsidR="00520AD9" w:rsidRDefault="00520AD9" w:rsidP="00520AD9">
      <w:r>
        <w:t>Use reflection only when necessary, and do not accept untrusted class names or method names from users.</w:t>
      </w:r>
    </w:p>
    <w:p w14:paraId="7728662A" w14:textId="77777777" w:rsidR="00520AD9" w:rsidRDefault="00520AD9" w:rsidP="00520AD9"/>
    <w:p w14:paraId="63E459D5" w14:textId="77777777" w:rsidR="00520AD9" w:rsidRDefault="00520AD9" w:rsidP="00520AD9">
      <w:r>
        <w:t>---</w:t>
      </w:r>
    </w:p>
    <w:p w14:paraId="4A5734E4" w14:textId="77777777" w:rsidR="00520AD9" w:rsidRDefault="00520AD9" w:rsidP="00520AD9"/>
    <w:p w14:paraId="0E94F9FB" w14:textId="77777777" w:rsidR="00520AD9" w:rsidRDefault="00520AD9" w:rsidP="00520AD9">
      <w:r>
        <w:t># 8. File and path security</w:t>
      </w:r>
    </w:p>
    <w:p w14:paraId="0446BBEC" w14:textId="77777777" w:rsidR="00520AD9" w:rsidRDefault="00520AD9" w:rsidP="00520AD9"/>
    <w:p w14:paraId="28A406E1" w14:textId="77777777" w:rsidR="00520AD9" w:rsidRDefault="00520AD9" w:rsidP="00520AD9">
      <w:r>
        <w:t>When handling files:</w:t>
      </w:r>
    </w:p>
    <w:p w14:paraId="37A8BDC8" w14:textId="77777777" w:rsidR="00520AD9" w:rsidRDefault="00520AD9" w:rsidP="00520AD9">
      <w:r>
        <w:t>- Normalize paths</w:t>
      </w:r>
    </w:p>
    <w:p w14:paraId="5F85658A" w14:textId="77777777" w:rsidR="00520AD9" w:rsidRDefault="00520AD9" w:rsidP="00520AD9">
      <w:r>
        <w:t>- Prevent directory traversal</w:t>
      </w:r>
    </w:p>
    <w:p w14:paraId="1B954EB4" w14:textId="77777777" w:rsidR="00520AD9" w:rsidRDefault="00520AD9" w:rsidP="00520AD9">
      <w:r>
        <w:t>- Validate file extensions</w:t>
      </w:r>
    </w:p>
    <w:p w14:paraId="49F914A0" w14:textId="77777777" w:rsidR="00520AD9" w:rsidRDefault="00520AD9" w:rsidP="00520AD9">
      <w:r>
        <w:t>- Restrict upload types</w:t>
      </w:r>
    </w:p>
    <w:p w14:paraId="739911AB" w14:textId="77777777" w:rsidR="00520AD9" w:rsidRDefault="00520AD9" w:rsidP="00520AD9">
      <w:r>
        <w:t>- Store uploads outside executable paths</w:t>
      </w:r>
    </w:p>
    <w:p w14:paraId="5247BB44" w14:textId="77777777" w:rsidR="00520AD9" w:rsidRDefault="00520AD9" w:rsidP="00520AD9"/>
    <w:p w14:paraId="24E7FA25" w14:textId="77777777" w:rsidR="00520AD9" w:rsidRDefault="00520AD9" w:rsidP="00520AD9">
      <w:r>
        <w:t>### Example risk</w:t>
      </w:r>
    </w:p>
    <w:p w14:paraId="72741A21" w14:textId="77777777" w:rsidR="00520AD9" w:rsidRDefault="00520AD9" w:rsidP="00520AD9">
      <w:r>
        <w:t>A user uploads `../../etc/passwd` or a malicious `.jsp` file.</w:t>
      </w:r>
    </w:p>
    <w:p w14:paraId="6B1B6922" w14:textId="77777777" w:rsidR="00520AD9" w:rsidRDefault="00520AD9" w:rsidP="00520AD9"/>
    <w:p w14:paraId="159D3504" w14:textId="77777777" w:rsidR="00520AD9" w:rsidRDefault="00520AD9" w:rsidP="00520AD9">
      <w:r>
        <w:t>### Best practice</w:t>
      </w:r>
    </w:p>
    <w:p w14:paraId="4B079113" w14:textId="77777777" w:rsidR="00520AD9" w:rsidRDefault="00520AD9" w:rsidP="00520AD9">
      <w:r>
        <w:t>Resolve paths safely and compare against an allowed base directory.</w:t>
      </w:r>
    </w:p>
    <w:p w14:paraId="7C556FB3" w14:textId="77777777" w:rsidR="00520AD9" w:rsidRDefault="00520AD9" w:rsidP="00520AD9"/>
    <w:p w14:paraId="74AB1225" w14:textId="77777777" w:rsidR="00520AD9" w:rsidRDefault="00520AD9" w:rsidP="00520AD9">
      <w:r>
        <w:t>---</w:t>
      </w:r>
    </w:p>
    <w:p w14:paraId="61E419D7" w14:textId="77777777" w:rsidR="00520AD9" w:rsidRDefault="00520AD9" w:rsidP="00520AD9"/>
    <w:p w14:paraId="620298C1" w14:textId="77777777" w:rsidR="00743B2B" w:rsidRDefault="00743B2B" w:rsidP="00520AD9"/>
    <w:p w14:paraId="06C02573" w14:textId="77777777" w:rsidR="00520AD9" w:rsidRDefault="00520AD9" w:rsidP="00520AD9">
      <w:r>
        <w:lastRenderedPageBreak/>
        <w:t># 9. Secrets management</w:t>
      </w:r>
    </w:p>
    <w:p w14:paraId="1469662D" w14:textId="77777777" w:rsidR="00520AD9" w:rsidRDefault="00520AD9" w:rsidP="00520AD9"/>
    <w:p w14:paraId="2A818512" w14:textId="77777777" w:rsidR="00520AD9" w:rsidRDefault="00520AD9" w:rsidP="00520AD9">
      <w:r>
        <w:t>Never hardcode secrets in:</w:t>
      </w:r>
    </w:p>
    <w:p w14:paraId="45DACA45" w14:textId="77777777" w:rsidR="00520AD9" w:rsidRDefault="00520AD9" w:rsidP="00520AD9">
      <w:r>
        <w:t>- Source code</w:t>
      </w:r>
    </w:p>
    <w:p w14:paraId="758EA4E3" w14:textId="77777777" w:rsidR="00520AD9" w:rsidRDefault="00520AD9" w:rsidP="00520AD9">
      <w:r>
        <w:t>- Git repos</w:t>
      </w:r>
    </w:p>
    <w:p w14:paraId="7C5880E9" w14:textId="77777777" w:rsidR="00520AD9" w:rsidRDefault="00520AD9" w:rsidP="00520AD9">
      <w:r>
        <w:t>- Docker images</w:t>
      </w:r>
    </w:p>
    <w:p w14:paraId="6A5672F0" w14:textId="77777777" w:rsidR="00520AD9" w:rsidRDefault="00520AD9" w:rsidP="00520AD9">
      <w:r>
        <w:t>- Config files committed to version control</w:t>
      </w:r>
    </w:p>
    <w:p w14:paraId="11844A9D" w14:textId="77777777" w:rsidR="00520AD9" w:rsidRDefault="00520AD9" w:rsidP="00520AD9"/>
    <w:p w14:paraId="1B2F3251" w14:textId="77777777" w:rsidR="00520AD9" w:rsidRDefault="00520AD9" w:rsidP="00520AD9">
      <w:r>
        <w:t>Use:</w:t>
      </w:r>
    </w:p>
    <w:p w14:paraId="7CAA19A0" w14:textId="77777777" w:rsidR="00520AD9" w:rsidRDefault="00520AD9" w:rsidP="00520AD9">
      <w:r>
        <w:t>- Environment variables carefully</w:t>
      </w:r>
    </w:p>
    <w:p w14:paraId="24A604EA" w14:textId="77777777" w:rsidR="00520AD9" w:rsidRDefault="00520AD9" w:rsidP="00520AD9">
      <w:r>
        <w:t>- Vault systems</w:t>
      </w:r>
    </w:p>
    <w:p w14:paraId="10174D2B" w14:textId="77777777" w:rsidR="00520AD9" w:rsidRDefault="00520AD9" w:rsidP="00520AD9">
      <w:r>
        <w:t>- AWS Secrets Manager</w:t>
      </w:r>
    </w:p>
    <w:p w14:paraId="68F81B06" w14:textId="77777777" w:rsidR="00520AD9" w:rsidRDefault="00520AD9" w:rsidP="00520AD9">
      <w:r>
        <w:t>- Kubernetes secrets with encryption at rest</w:t>
      </w:r>
    </w:p>
    <w:p w14:paraId="11319C0F" w14:textId="77777777" w:rsidR="00520AD9" w:rsidRDefault="00520AD9" w:rsidP="00520AD9">
      <w:r>
        <w:t>- Rotation policies</w:t>
      </w:r>
    </w:p>
    <w:p w14:paraId="373CADFD" w14:textId="77777777" w:rsidR="00520AD9" w:rsidRDefault="00520AD9" w:rsidP="00520AD9"/>
    <w:p w14:paraId="2DEB81C7" w14:textId="77777777" w:rsidR="00520AD9" w:rsidRDefault="00520AD9" w:rsidP="00520AD9">
      <w:r>
        <w:t>### Also important</w:t>
      </w:r>
    </w:p>
    <w:p w14:paraId="3EDE71FB" w14:textId="77777777" w:rsidR="00520AD9" w:rsidRDefault="00520AD9" w:rsidP="00520AD9">
      <w:r>
        <w:t>Do not log secrets accidentally. Logs are often less protected than production data stores.</w:t>
      </w:r>
    </w:p>
    <w:p w14:paraId="76C776FB" w14:textId="77777777" w:rsidR="00520AD9" w:rsidRDefault="00520AD9" w:rsidP="00520AD9"/>
    <w:p w14:paraId="5D2C825A" w14:textId="77777777" w:rsidR="00520AD9" w:rsidRDefault="00520AD9" w:rsidP="00520AD9">
      <w:r>
        <w:t>---</w:t>
      </w:r>
    </w:p>
    <w:p w14:paraId="0F91AA9D" w14:textId="77777777" w:rsidR="00520AD9" w:rsidRDefault="00520AD9" w:rsidP="00520AD9"/>
    <w:p w14:paraId="624AFC6F" w14:textId="77777777" w:rsidR="00520AD9" w:rsidRDefault="00520AD9" w:rsidP="00520AD9">
      <w:r>
        <w:t># 10. TLS and certificate validation in Java</w:t>
      </w:r>
    </w:p>
    <w:p w14:paraId="71C31F63" w14:textId="77777777" w:rsidR="00520AD9" w:rsidRDefault="00520AD9" w:rsidP="00520AD9"/>
    <w:p w14:paraId="65981CD6" w14:textId="77777777" w:rsidR="00520AD9" w:rsidRDefault="00520AD9" w:rsidP="00520AD9">
      <w:r>
        <w:t>For secure network communication:</w:t>
      </w:r>
    </w:p>
    <w:p w14:paraId="179731F5" w14:textId="77777777" w:rsidR="00520AD9" w:rsidRDefault="00520AD9" w:rsidP="00520AD9">
      <w:r>
        <w:lastRenderedPageBreak/>
        <w:t>- Use HTTPS</w:t>
      </w:r>
    </w:p>
    <w:p w14:paraId="1E645348" w14:textId="77777777" w:rsidR="00520AD9" w:rsidRDefault="00520AD9" w:rsidP="00520AD9">
      <w:r>
        <w:t>- Validate certificates properly</w:t>
      </w:r>
    </w:p>
    <w:p w14:paraId="09DBAB61" w14:textId="77777777" w:rsidR="00520AD9" w:rsidRDefault="00520AD9" w:rsidP="00520AD9">
      <w:r>
        <w:t>- Do not disable hostname verification</w:t>
      </w:r>
    </w:p>
    <w:p w14:paraId="4B4A60E2" w14:textId="77777777" w:rsidR="00520AD9" w:rsidRDefault="00520AD9" w:rsidP="00520AD9">
      <w:r>
        <w:t>- Do not trust all certificates in production</w:t>
      </w:r>
    </w:p>
    <w:p w14:paraId="7F73A43A" w14:textId="77777777" w:rsidR="00520AD9" w:rsidRDefault="00520AD9" w:rsidP="00520AD9"/>
    <w:p w14:paraId="12703504" w14:textId="77777777" w:rsidR="00520AD9" w:rsidRDefault="00520AD9" w:rsidP="00520AD9">
      <w:r>
        <w:t>### Bad practice</w:t>
      </w:r>
    </w:p>
    <w:p w14:paraId="75AE9C50" w14:textId="77777777" w:rsidR="00520AD9" w:rsidRDefault="00520AD9" w:rsidP="00520AD9">
      <w:r>
        <w:t>A custom trust manager that accepts everything makes HTTPS meaningless.</w:t>
      </w:r>
    </w:p>
    <w:p w14:paraId="46AF9C4D" w14:textId="77777777" w:rsidR="00520AD9" w:rsidRDefault="00520AD9" w:rsidP="00520AD9"/>
    <w:p w14:paraId="5A0C1DE6" w14:textId="77777777" w:rsidR="00520AD9" w:rsidRDefault="00520AD9" w:rsidP="00520AD9">
      <w:r>
        <w:t>---</w:t>
      </w:r>
    </w:p>
    <w:p w14:paraId="1DE3D7EC" w14:textId="77777777" w:rsidR="00520AD9" w:rsidRDefault="00520AD9" w:rsidP="00520AD9"/>
    <w:p w14:paraId="48DF4AA1" w14:textId="77777777" w:rsidR="00520AD9" w:rsidRDefault="00520AD9" w:rsidP="00520AD9">
      <w:r>
        <w:t># 11. JVM and runtime hardening</w:t>
      </w:r>
    </w:p>
    <w:p w14:paraId="393EF0C9" w14:textId="77777777" w:rsidR="00520AD9" w:rsidRDefault="00520AD9" w:rsidP="00520AD9"/>
    <w:p w14:paraId="3EA810E2" w14:textId="77777777" w:rsidR="00520AD9" w:rsidRDefault="00520AD9" w:rsidP="00520AD9">
      <w:r>
        <w:t>A secure Java application also depends on the runtime environment.</w:t>
      </w:r>
    </w:p>
    <w:p w14:paraId="509C7AFA" w14:textId="77777777" w:rsidR="00520AD9" w:rsidRDefault="00520AD9" w:rsidP="00520AD9"/>
    <w:p w14:paraId="1E26B099" w14:textId="77777777" w:rsidR="00520AD9" w:rsidRDefault="00520AD9" w:rsidP="00520AD9">
      <w:r>
        <w:t>Consider:</w:t>
      </w:r>
    </w:p>
    <w:p w14:paraId="4D51A703" w14:textId="77777777" w:rsidR="00520AD9" w:rsidRDefault="00520AD9" w:rsidP="00520AD9">
      <w:r>
        <w:t>- Running with minimal OS privileges</w:t>
      </w:r>
    </w:p>
    <w:p w14:paraId="5080F83A" w14:textId="77777777" w:rsidR="00520AD9" w:rsidRDefault="00520AD9" w:rsidP="00520AD9">
      <w:r>
        <w:t>- Restricting filesystem access</w:t>
      </w:r>
    </w:p>
    <w:p w14:paraId="7EBFB69D" w14:textId="77777777" w:rsidR="00520AD9" w:rsidRDefault="00520AD9" w:rsidP="00520AD9">
      <w:r>
        <w:t>- Restricting network access</w:t>
      </w:r>
    </w:p>
    <w:p w14:paraId="1BCD944E" w14:textId="77777777" w:rsidR="00520AD9" w:rsidRDefault="00520AD9" w:rsidP="00520AD9">
      <w:r>
        <w:t>- Keeping JVM and dependencies updated</w:t>
      </w:r>
    </w:p>
    <w:p w14:paraId="38BF4423" w14:textId="77777777" w:rsidR="00520AD9" w:rsidRDefault="00520AD9" w:rsidP="00520AD9">
      <w:r>
        <w:t>- Scanning third-party libraries for vulnerabilities</w:t>
      </w:r>
    </w:p>
    <w:p w14:paraId="1CA5B75A" w14:textId="77777777" w:rsidR="00520AD9" w:rsidRDefault="00520AD9" w:rsidP="00520AD9"/>
    <w:p w14:paraId="4083B785" w14:textId="77777777" w:rsidR="000F3278" w:rsidRDefault="000F3278" w:rsidP="00520AD9"/>
    <w:p w14:paraId="43115D1E" w14:textId="77777777" w:rsidR="000F3278" w:rsidRDefault="000F3278" w:rsidP="00520AD9"/>
    <w:p w14:paraId="1C77B9DC" w14:textId="77777777" w:rsidR="00520AD9" w:rsidRDefault="00520AD9" w:rsidP="00520AD9">
      <w:r>
        <w:lastRenderedPageBreak/>
        <w:t>### Supply chain risk</w:t>
      </w:r>
    </w:p>
    <w:p w14:paraId="3821EF4F" w14:textId="77777777" w:rsidR="00520AD9" w:rsidRDefault="00520AD9" w:rsidP="00520AD9">
      <w:r>
        <w:t>A vulnerable dependency can compromise your application even if your own code is clean.</w:t>
      </w:r>
    </w:p>
    <w:p w14:paraId="08E680FF" w14:textId="77777777" w:rsidR="00520AD9" w:rsidRDefault="00520AD9" w:rsidP="00520AD9"/>
    <w:p w14:paraId="0DEF5B35" w14:textId="77777777" w:rsidR="00520AD9" w:rsidRDefault="00520AD9" w:rsidP="00520AD9">
      <w:r>
        <w:t>---</w:t>
      </w:r>
    </w:p>
    <w:p w14:paraId="328AA5F2" w14:textId="77777777" w:rsidR="00520AD9" w:rsidRDefault="00520AD9" w:rsidP="00520AD9"/>
    <w:p w14:paraId="0C0CF668" w14:textId="77777777" w:rsidR="00520AD9" w:rsidRDefault="00520AD9" w:rsidP="00520AD9">
      <w:r>
        <w:t># 12. Common Java security vulnerabilities</w:t>
      </w:r>
    </w:p>
    <w:p w14:paraId="68559DD0" w14:textId="77777777" w:rsidR="00520AD9" w:rsidRDefault="00520AD9" w:rsidP="00520AD9"/>
    <w:p w14:paraId="379430F2" w14:textId="77777777" w:rsidR="00520AD9" w:rsidRDefault="00520AD9" w:rsidP="00520AD9">
      <w:r>
        <w:t>Here are the ones interviewers often expect:</w:t>
      </w:r>
    </w:p>
    <w:p w14:paraId="4B267B78" w14:textId="77777777" w:rsidR="00520AD9" w:rsidRDefault="00520AD9" w:rsidP="00520AD9"/>
    <w:p w14:paraId="1E5B9658" w14:textId="77777777" w:rsidR="00520AD9" w:rsidRDefault="00520AD9" w:rsidP="00520AD9">
      <w:r>
        <w:t>- SQL injection</w:t>
      </w:r>
    </w:p>
    <w:p w14:paraId="3AA36916" w14:textId="77777777" w:rsidR="00520AD9" w:rsidRDefault="00520AD9" w:rsidP="00520AD9">
      <w:r>
        <w:t>- Cross-site scripting</w:t>
      </w:r>
    </w:p>
    <w:p w14:paraId="2A0356E5" w14:textId="77777777" w:rsidR="00520AD9" w:rsidRDefault="00520AD9" w:rsidP="00520AD9">
      <w:r>
        <w:t>- Command injection</w:t>
      </w:r>
    </w:p>
    <w:p w14:paraId="5D296A3A" w14:textId="77777777" w:rsidR="00520AD9" w:rsidRDefault="00520AD9" w:rsidP="00520AD9">
      <w:r>
        <w:t>- Insecure deserialization</w:t>
      </w:r>
    </w:p>
    <w:p w14:paraId="18DD2783" w14:textId="77777777" w:rsidR="00520AD9" w:rsidRDefault="00520AD9" w:rsidP="00520AD9">
      <w:r>
        <w:t>- SSRF</w:t>
      </w:r>
    </w:p>
    <w:p w14:paraId="77418A67" w14:textId="77777777" w:rsidR="00520AD9" w:rsidRDefault="00520AD9" w:rsidP="00520AD9">
      <w:r>
        <w:t>- IDOR</w:t>
      </w:r>
    </w:p>
    <w:p w14:paraId="28678C01" w14:textId="77777777" w:rsidR="00520AD9" w:rsidRDefault="00520AD9" w:rsidP="00520AD9">
      <w:r>
        <w:t>- Weak password storage</w:t>
      </w:r>
    </w:p>
    <w:p w14:paraId="2772BC23" w14:textId="77777777" w:rsidR="00520AD9" w:rsidRDefault="00520AD9" w:rsidP="00520AD9">
      <w:r>
        <w:t>- Hardcoded secrets</w:t>
      </w:r>
    </w:p>
    <w:p w14:paraId="77A83FE9" w14:textId="77777777" w:rsidR="00520AD9" w:rsidRDefault="00520AD9" w:rsidP="00520AD9">
      <w:r>
        <w:t>- Improper TLS validation</w:t>
      </w:r>
    </w:p>
    <w:p w14:paraId="0CA8CC80" w14:textId="77777777" w:rsidR="00520AD9" w:rsidRDefault="00520AD9" w:rsidP="00520AD9">
      <w:r>
        <w:t>- Overly broad permissions</w:t>
      </w:r>
    </w:p>
    <w:p w14:paraId="42BA11E8" w14:textId="77777777" w:rsidR="00520AD9" w:rsidRDefault="00520AD9" w:rsidP="00520AD9">
      <w:r>
        <w:t>- Vulnerable dependencies</w:t>
      </w:r>
    </w:p>
    <w:p w14:paraId="774DCF17" w14:textId="77777777" w:rsidR="00520AD9" w:rsidRDefault="00520AD9" w:rsidP="00520AD9"/>
    <w:p w14:paraId="7F0E8F13" w14:textId="77777777" w:rsidR="00520AD9" w:rsidRDefault="00520AD9" w:rsidP="00520AD9">
      <w:r>
        <w:t>---</w:t>
      </w:r>
    </w:p>
    <w:p w14:paraId="6C93D77E" w14:textId="77777777" w:rsidR="00520AD9" w:rsidRDefault="00520AD9" w:rsidP="00520AD9"/>
    <w:p w14:paraId="7EBEE5E5" w14:textId="77777777" w:rsidR="00520AD9" w:rsidRDefault="00520AD9" w:rsidP="00520AD9">
      <w:r>
        <w:lastRenderedPageBreak/>
        <w:t># 13. Practical secure coding checklist for Java</w:t>
      </w:r>
    </w:p>
    <w:p w14:paraId="7C867C65" w14:textId="77777777" w:rsidR="00520AD9" w:rsidRDefault="00520AD9" w:rsidP="00520AD9"/>
    <w:p w14:paraId="4E5F38C9" w14:textId="77777777" w:rsidR="00520AD9" w:rsidRDefault="00520AD9" w:rsidP="00520AD9">
      <w:r>
        <w:t>Here is a simple checklist you can follow:</w:t>
      </w:r>
    </w:p>
    <w:p w14:paraId="361247DE" w14:textId="77777777" w:rsidR="00520AD9" w:rsidRDefault="00520AD9" w:rsidP="00520AD9"/>
    <w:p w14:paraId="765BE91C" w14:textId="77777777" w:rsidR="00520AD9" w:rsidRDefault="00520AD9" w:rsidP="00520AD9">
      <w:r>
        <w:t>- Use `SecureRandom` for tokens and secrets</w:t>
      </w:r>
    </w:p>
    <w:p w14:paraId="3F0AD2BB" w14:textId="77777777" w:rsidR="00520AD9" w:rsidRDefault="00520AD9" w:rsidP="00520AD9">
      <w:r>
        <w:t>- Use `PreparedStatement` for SQL</w:t>
      </w:r>
    </w:p>
    <w:p w14:paraId="1D4317A4" w14:textId="77777777" w:rsidR="00520AD9" w:rsidRDefault="00520AD9" w:rsidP="00520AD9">
      <w:r>
        <w:t>- Hash passwords with bcrypt, scrypt, Argon2, or PBKDF2</w:t>
      </w:r>
    </w:p>
    <w:p w14:paraId="31EEC1E6" w14:textId="77777777" w:rsidR="00520AD9" w:rsidRDefault="00520AD9" w:rsidP="00520AD9">
      <w:r>
        <w:t>- Avoid Java native serialization for untrusted input</w:t>
      </w:r>
    </w:p>
    <w:p w14:paraId="2F916DCC" w14:textId="77777777" w:rsidR="00520AD9" w:rsidRDefault="00520AD9" w:rsidP="00520AD9">
      <w:r>
        <w:t>- Validate and sanitize all external input</w:t>
      </w:r>
    </w:p>
    <w:p w14:paraId="792DEB65" w14:textId="77777777" w:rsidR="00520AD9" w:rsidRDefault="00520AD9" w:rsidP="00520AD9">
      <w:r>
        <w:t>- Do not disable TLS certificate checks</w:t>
      </w:r>
    </w:p>
    <w:p w14:paraId="71AC7C0C" w14:textId="77777777" w:rsidR="00520AD9" w:rsidRDefault="00520AD9" w:rsidP="00520AD9">
      <w:r>
        <w:t>- Keep dependencies updated</w:t>
      </w:r>
    </w:p>
    <w:p w14:paraId="011FCA08" w14:textId="77777777" w:rsidR="00520AD9" w:rsidRDefault="00520AD9" w:rsidP="00520AD9">
      <w:r>
        <w:t>- Store secrets in a secure secret manager</w:t>
      </w:r>
    </w:p>
    <w:p w14:paraId="3B963726" w14:textId="77777777" w:rsidR="00520AD9" w:rsidRDefault="00520AD9" w:rsidP="00520AD9">
      <w:r>
        <w:t>- Log carefully, never expose sensitive data</w:t>
      </w:r>
    </w:p>
    <w:p w14:paraId="0CCE8706" w14:textId="77777777" w:rsidR="00520AD9" w:rsidRDefault="00520AD9" w:rsidP="00520AD9">
      <w:r>
        <w:t>- Apply least privilege to application and infrastructure permissions</w:t>
      </w:r>
    </w:p>
    <w:p w14:paraId="6A1EA46E" w14:textId="77777777" w:rsidR="00520AD9" w:rsidRDefault="00520AD9" w:rsidP="00520AD9"/>
    <w:p w14:paraId="3496F318" w14:textId="77777777" w:rsidR="00520AD9" w:rsidRDefault="00520AD9" w:rsidP="00520AD9">
      <w:r>
        <w:t>---</w:t>
      </w:r>
    </w:p>
    <w:p w14:paraId="1DF89F1C" w14:textId="77777777" w:rsidR="00520AD9" w:rsidRDefault="00520AD9" w:rsidP="00520AD9"/>
    <w:p w14:paraId="65FCC245" w14:textId="77777777" w:rsidR="00520AD9" w:rsidRDefault="00520AD9" w:rsidP="00520AD9">
      <w:r>
        <w:t># 14. How this fits into modern Java frameworks</w:t>
      </w:r>
    </w:p>
    <w:p w14:paraId="2CB5CDC0" w14:textId="77777777" w:rsidR="00520AD9" w:rsidRDefault="00520AD9" w:rsidP="00520AD9"/>
    <w:p w14:paraId="55A2FBD1" w14:textId="77777777" w:rsidR="00520AD9" w:rsidRDefault="00520AD9" w:rsidP="00520AD9">
      <w:r>
        <w:t>If you use Spring Boot, the same principles apply, but Spring Security helps implement them more safely.</w:t>
      </w:r>
    </w:p>
    <w:p w14:paraId="68A35C30" w14:textId="77777777" w:rsidR="00520AD9" w:rsidRDefault="00520AD9" w:rsidP="00520AD9"/>
    <w:p w14:paraId="5E14806B" w14:textId="77777777" w:rsidR="00520AD9" w:rsidRDefault="00520AD9" w:rsidP="00520AD9">
      <w:r>
        <w:t>For example:</w:t>
      </w:r>
    </w:p>
    <w:p w14:paraId="538F60B0" w14:textId="77777777" w:rsidR="00520AD9" w:rsidRDefault="00520AD9" w:rsidP="00520AD9">
      <w:r>
        <w:t>- Authentication filters handle login</w:t>
      </w:r>
    </w:p>
    <w:p w14:paraId="3E7D1548" w14:textId="77777777" w:rsidR="00520AD9" w:rsidRDefault="00520AD9" w:rsidP="00520AD9">
      <w:r>
        <w:lastRenderedPageBreak/>
        <w:t>- Authorization annotations like `@PreAuthorize` enforce access rules</w:t>
      </w:r>
    </w:p>
    <w:p w14:paraId="5FA640B9" w14:textId="77777777" w:rsidR="00520AD9" w:rsidRDefault="00520AD9" w:rsidP="00520AD9">
      <w:r>
        <w:t>- Password encoders handle safe password hashing</w:t>
      </w:r>
    </w:p>
    <w:p w14:paraId="080DE3AF" w14:textId="77777777" w:rsidR="00520AD9" w:rsidRDefault="00520AD9" w:rsidP="00520AD9">
      <w:r>
        <w:t>- CSRF protection can be enabled for browser-based apps</w:t>
      </w:r>
    </w:p>
    <w:p w14:paraId="17E46853" w14:textId="77777777" w:rsidR="00520AD9" w:rsidRDefault="00520AD9" w:rsidP="00520AD9"/>
    <w:p w14:paraId="3082F106" w14:textId="77777777" w:rsidR="00520AD9" w:rsidRDefault="00520AD9" w:rsidP="00520AD9">
      <w:r>
        <w:t>---</w:t>
      </w:r>
    </w:p>
    <w:p w14:paraId="2A6547DA" w14:textId="77777777" w:rsidR="00520AD9" w:rsidRDefault="00520AD9" w:rsidP="00520AD9"/>
    <w:p w14:paraId="0A82336A" w14:textId="77777777" w:rsidR="00520AD9" w:rsidRDefault="00520AD9" w:rsidP="00520AD9">
      <w:r>
        <w:t># 15. Short summary</w:t>
      </w:r>
    </w:p>
    <w:p w14:paraId="3FFB2C58" w14:textId="77777777" w:rsidR="00520AD9" w:rsidRDefault="00520AD9" w:rsidP="00520AD9"/>
    <w:p w14:paraId="21E106B6" w14:textId="77777777" w:rsidR="00520AD9" w:rsidRDefault="00520AD9" w:rsidP="00520AD9">
      <w:r>
        <w:t>Java security is built on a safe runtime, strong cryptography, and careful application design. The most important things for real-world security are:</w:t>
      </w:r>
    </w:p>
    <w:p w14:paraId="50CB2652" w14:textId="77777777" w:rsidR="00520AD9" w:rsidRDefault="00520AD9" w:rsidP="00520AD9"/>
    <w:p w14:paraId="1C89E617" w14:textId="77777777" w:rsidR="00520AD9" w:rsidRDefault="00520AD9" w:rsidP="00520AD9">
      <w:r>
        <w:t>- protect secrets,</w:t>
      </w:r>
    </w:p>
    <w:p w14:paraId="714CD313" w14:textId="77777777" w:rsidR="00520AD9" w:rsidRDefault="00520AD9" w:rsidP="00520AD9">
      <w:r>
        <w:t>- validate input,</w:t>
      </w:r>
    </w:p>
    <w:p w14:paraId="2B4A6E20" w14:textId="77777777" w:rsidR="00520AD9" w:rsidRDefault="00520AD9" w:rsidP="00520AD9">
      <w:r>
        <w:t>- use safe cryptography,</w:t>
      </w:r>
    </w:p>
    <w:p w14:paraId="616F7C98" w14:textId="77777777" w:rsidR="00520AD9" w:rsidRDefault="00520AD9" w:rsidP="00520AD9">
      <w:r>
        <w:t>- avoid insecure deserialization,</w:t>
      </w:r>
    </w:p>
    <w:p w14:paraId="0D0BAB30" w14:textId="77777777" w:rsidR="00520AD9" w:rsidRDefault="00520AD9" w:rsidP="00520AD9">
      <w:r>
        <w:t>- enforce authentication and authorization correctly,</w:t>
      </w:r>
    </w:p>
    <w:p w14:paraId="13B30D5B" w14:textId="77777777" w:rsidR="00520AD9" w:rsidRDefault="00520AD9" w:rsidP="00520AD9">
      <w:r>
        <w:t>- and keep dependencies and runtime updated.</w:t>
      </w:r>
    </w:p>
    <w:p w14:paraId="57142962" w14:textId="77777777" w:rsidR="00520AD9" w:rsidRDefault="00520AD9" w:rsidP="00520AD9"/>
    <w:p w14:paraId="3B847FD3" w14:textId="77777777" w:rsidR="00520AD9" w:rsidRDefault="00520AD9" w:rsidP="00520AD9">
      <w:r>
        <w:t>If you want, I can next explain one of these in depth:</w:t>
      </w:r>
    </w:p>
    <w:p w14:paraId="652898B8" w14:textId="77777777" w:rsidR="00520AD9" w:rsidRDefault="00520AD9" w:rsidP="00520AD9"/>
    <w:p w14:paraId="6177A73B" w14:textId="77777777" w:rsidR="00520AD9" w:rsidRDefault="00520AD9" w:rsidP="00520AD9">
      <w:r>
        <w:t>1. **Java Cryptography Architecture**</w:t>
      </w:r>
    </w:p>
    <w:p w14:paraId="46575AD9" w14:textId="77777777" w:rsidR="00520AD9" w:rsidRDefault="00520AD9" w:rsidP="00520AD9">
      <w:r>
        <w:t>2. **Spring Security fundamentals**</w:t>
      </w:r>
    </w:p>
    <w:p w14:paraId="20451D90" w14:textId="77777777" w:rsidR="00520AD9" w:rsidRDefault="00520AD9" w:rsidP="00520AD9">
      <w:r>
        <w:t>3. **Secure password hashing in Java**</w:t>
      </w:r>
    </w:p>
    <w:p w14:paraId="168BD1EA" w14:textId="77777777" w:rsidR="00520AD9" w:rsidRDefault="00520AD9" w:rsidP="00520AD9">
      <w:r>
        <w:lastRenderedPageBreak/>
        <w:t>4. **Java serialization vulnerabilities**</w:t>
      </w:r>
    </w:p>
    <w:p w14:paraId="1F41346D" w14:textId="0D00C51E" w:rsidR="00FD3710" w:rsidRPr="00FD3710" w:rsidRDefault="00520AD9" w:rsidP="00520AD9">
      <w:r>
        <w:t>5. **How TLS works in Java applications**</w:t>
      </w:r>
    </w:p>
    <w:p w14:paraId="055041B9" w14:textId="77777777" w:rsidR="00046CAD" w:rsidRDefault="00046CAD" w:rsidP="00382128"/>
    <w:p w14:paraId="61F8861A" w14:textId="77777777" w:rsidR="00046CAD" w:rsidRDefault="00046CAD" w:rsidP="00382128"/>
    <w:p w14:paraId="4E6B119F" w14:textId="655329BF" w:rsidR="00046CAD" w:rsidRDefault="00046CAD" w:rsidP="00F72CE5">
      <w:pPr>
        <w:pStyle w:val="Heading1"/>
        <w:numPr>
          <w:ilvl w:val="0"/>
          <w:numId w:val="13"/>
        </w:numPr>
        <w:jc w:val="center"/>
      </w:pPr>
      <w:bookmarkStart w:id="53" w:name="_Toc234595961"/>
      <w:r>
        <w:t>Security Vulnerability</w:t>
      </w:r>
      <w:bookmarkEnd w:id="53"/>
    </w:p>
    <w:p w14:paraId="2F0CBE8C" w14:textId="77777777" w:rsidR="00046CAD" w:rsidRDefault="00046CAD" w:rsidP="00046CAD"/>
    <w:p w14:paraId="449F2719" w14:textId="77777777" w:rsidR="00046CAD" w:rsidRDefault="00046CAD" w:rsidP="00046CAD">
      <w:r>
        <w:t>Microservices in AWS can be secure, but they also create a larger attack surface because you have many networked services, identities, APIs, queues, databases, and deployment pipelines. The main idea is that a vulnerability in one service, one IAM policy, or one internal trust boundary can spread quickly if security is not designed carefully.</w:t>
      </w:r>
    </w:p>
    <w:p w14:paraId="28ABCB31" w14:textId="77777777" w:rsidR="00046CAD" w:rsidRDefault="00046CAD" w:rsidP="00046CAD"/>
    <w:p w14:paraId="619ED9DC" w14:textId="77777777" w:rsidR="00046CAD" w:rsidRDefault="00046CAD" w:rsidP="00046CAD">
      <w:r>
        <w:t>A good way to think about it is: in a monolith, one boundary is easier to protect. In microservices, security depends on how well you protect every service-to-service interaction, every credential, and every cloud permission.</w:t>
      </w:r>
    </w:p>
    <w:p w14:paraId="2618BC91" w14:textId="77777777" w:rsidR="00046CAD" w:rsidRDefault="00046CAD" w:rsidP="00046CAD"/>
    <w:p w14:paraId="1E06D2E1" w14:textId="77777777" w:rsidR="00046CAD" w:rsidRDefault="00046CAD" w:rsidP="00046CAD">
      <w:r>
        <w:t>## Common security vulnerabilities in AWS microservices</w:t>
      </w:r>
    </w:p>
    <w:p w14:paraId="06D4D12B" w14:textId="77777777" w:rsidR="00046CAD" w:rsidRDefault="00046CAD" w:rsidP="00046CAD"/>
    <w:p w14:paraId="2D69006A" w14:textId="77777777" w:rsidR="00046CAD" w:rsidRDefault="00046CAD" w:rsidP="00046CAD">
      <w:r>
        <w:t>### 1. Overly permissive IAM roles and policies</w:t>
      </w:r>
    </w:p>
    <w:p w14:paraId="3041B947" w14:textId="77777777" w:rsidR="00046CAD" w:rsidRDefault="00046CAD" w:rsidP="00046CAD">
      <w:r>
        <w:t>This is one of the biggest risks in AWS.</w:t>
      </w:r>
    </w:p>
    <w:p w14:paraId="646D994E" w14:textId="77777777" w:rsidR="00046CAD" w:rsidRDefault="00046CAD" w:rsidP="00046CAD"/>
    <w:p w14:paraId="5B9F2E3C" w14:textId="77777777" w:rsidR="00046CAD" w:rsidRDefault="00046CAD" w:rsidP="00046CAD">
      <w:r>
        <w:lastRenderedPageBreak/>
        <w:t>If a service has permissions like `s3:*`, `dynamodb:*`, or access to many unrelated resources, then compromising that service gives an attacker too much power.</w:t>
      </w:r>
    </w:p>
    <w:p w14:paraId="04BD9907" w14:textId="77777777" w:rsidR="00046CAD" w:rsidRDefault="00046CAD" w:rsidP="00046CAD"/>
    <w:p w14:paraId="78A4643A" w14:textId="77777777" w:rsidR="00046CAD" w:rsidRDefault="00046CAD" w:rsidP="00046CAD">
      <w:r>
        <w:t>Typical problems:</w:t>
      </w:r>
    </w:p>
    <w:p w14:paraId="55A5F83C" w14:textId="77777777" w:rsidR="00046CAD" w:rsidRDefault="00046CAD" w:rsidP="00046CAD">
      <w:r>
        <w:t>- Wildcard permissions</w:t>
      </w:r>
    </w:p>
    <w:p w14:paraId="5B30F6AE" w14:textId="77777777" w:rsidR="00046CAD" w:rsidRDefault="00046CAD" w:rsidP="00046CAD">
      <w:r>
        <w:t>- Reusing the same role across multiple services</w:t>
      </w:r>
    </w:p>
    <w:p w14:paraId="007445BC" w14:textId="77777777" w:rsidR="00046CAD" w:rsidRDefault="00046CAD" w:rsidP="00046CAD">
      <w:r>
        <w:t>- Long-lived access keys in code or environment variables</w:t>
      </w:r>
    </w:p>
    <w:p w14:paraId="07A3EC95" w14:textId="77777777" w:rsidR="00046CAD" w:rsidRDefault="00046CAD" w:rsidP="00046CAD">
      <w:r>
        <w:t>- No separation between production and non-production permissions</w:t>
      </w:r>
    </w:p>
    <w:p w14:paraId="36B7B4D9" w14:textId="77777777" w:rsidR="00046CAD" w:rsidRDefault="00046CAD" w:rsidP="00046CAD"/>
    <w:p w14:paraId="40A1A7F6" w14:textId="77777777" w:rsidR="00046CAD" w:rsidRDefault="00046CAD" w:rsidP="00046CAD">
      <w:r>
        <w:t>Why it matters:</w:t>
      </w:r>
    </w:p>
    <w:p w14:paraId="14B5504D" w14:textId="77777777" w:rsidR="00046CAD" w:rsidRDefault="00046CAD" w:rsidP="00046CAD">
      <w:r>
        <w:t>An attacker who gets into one container or Lambda can often pivot to other AWS resources if the IAM role is too broad.</w:t>
      </w:r>
    </w:p>
    <w:p w14:paraId="0AD65BD7" w14:textId="77777777" w:rsidR="00046CAD" w:rsidRDefault="00046CAD" w:rsidP="00046CAD"/>
    <w:p w14:paraId="5C8DED9E" w14:textId="77777777" w:rsidR="00046CAD" w:rsidRDefault="00046CAD" w:rsidP="00046CAD">
      <w:r>
        <w:t>### 2. Broken service-to-service authentication</w:t>
      </w:r>
    </w:p>
    <w:p w14:paraId="4BE1AE2C" w14:textId="77777777" w:rsidR="00046CAD" w:rsidRDefault="00046CAD" w:rsidP="00046CAD">
      <w:r>
        <w:t>Microservices often trust internal network traffic too much.</w:t>
      </w:r>
    </w:p>
    <w:p w14:paraId="2BE3BDC7" w14:textId="77777777" w:rsidR="00046CAD" w:rsidRDefault="00046CAD" w:rsidP="00046CAD"/>
    <w:p w14:paraId="5AF4556E" w14:textId="77777777" w:rsidR="00046CAD" w:rsidRDefault="00046CAD" w:rsidP="00046CAD">
      <w:r>
        <w:t>Common mistakes:</w:t>
      </w:r>
    </w:p>
    <w:p w14:paraId="6A7E4A81" w14:textId="77777777" w:rsidR="00046CAD" w:rsidRDefault="00046CAD" w:rsidP="00046CAD">
      <w:r>
        <w:t>- Internal APIs exposed without authentication</w:t>
      </w:r>
    </w:p>
    <w:p w14:paraId="09FD2623" w14:textId="77777777" w:rsidR="00046CAD" w:rsidRDefault="00046CAD" w:rsidP="00046CAD">
      <w:r>
        <w:t>- Shared static API keys between services</w:t>
      </w:r>
    </w:p>
    <w:p w14:paraId="4FACB613" w14:textId="77777777" w:rsidR="00046CAD" w:rsidRDefault="00046CAD" w:rsidP="00046CAD">
      <w:r>
        <w:t>- No mutual TLS between services</w:t>
      </w:r>
    </w:p>
    <w:p w14:paraId="2FD1DAEF" w14:textId="77777777" w:rsidR="00046CAD" w:rsidRDefault="00046CAD" w:rsidP="00046CAD">
      <w:r>
        <w:t>- Assuming anything inside the VPC is trusted</w:t>
      </w:r>
    </w:p>
    <w:p w14:paraId="20C8C91C" w14:textId="77777777" w:rsidR="00046CAD" w:rsidRDefault="00046CAD" w:rsidP="00046CAD"/>
    <w:p w14:paraId="51D7F92F" w14:textId="77777777" w:rsidR="00046CAD" w:rsidRDefault="00046CAD" w:rsidP="00046CAD">
      <w:r>
        <w:t>Why it matters:</w:t>
      </w:r>
    </w:p>
    <w:p w14:paraId="657F5AE3" w14:textId="77777777" w:rsidR="00046CAD" w:rsidRDefault="00046CAD" w:rsidP="00046CAD">
      <w:r>
        <w:lastRenderedPageBreak/>
        <w:t>If one internal service is compromised, the attacker can call other services as if they were legitimate.</w:t>
      </w:r>
    </w:p>
    <w:p w14:paraId="61CE95FF" w14:textId="77777777" w:rsidR="00046CAD" w:rsidRDefault="00046CAD" w:rsidP="00046CAD"/>
    <w:p w14:paraId="4D5D482E" w14:textId="77777777" w:rsidR="00046CAD" w:rsidRDefault="00046CAD" w:rsidP="00046CAD">
      <w:r>
        <w:t>### 3. Insecure API gateways and public endpoints</w:t>
      </w:r>
    </w:p>
    <w:p w14:paraId="0EA6DFCF" w14:textId="77777777" w:rsidR="00046CAD" w:rsidRDefault="00046CAD" w:rsidP="00046CAD">
      <w:r>
        <w:t>If your APIs are exposed through API Gateway, ALB, or NLB without proper controls, attackers may exploit:</w:t>
      </w:r>
    </w:p>
    <w:p w14:paraId="32E4CC89" w14:textId="77777777" w:rsidR="00046CAD" w:rsidRDefault="00046CAD" w:rsidP="00046CAD">
      <w:r>
        <w:t>- Missing authentication</w:t>
      </w:r>
    </w:p>
    <w:p w14:paraId="0E87706D" w14:textId="77777777" w:rsidR="00046CAD" w:rsidRDefault="00046CAD" w:rsidP="00046CAD">
      <w:r>
        <w:t>- Weak JWT validation</w:t>
      </w:r>
    </w:p>
    <w:p w14:paraId="7CF0B21A" w14:textId="77777777" w:rsidR="00046CAD" w:rsidRDefault="00046CAD" w:rsidP="00046CAD">
      <w:r>
        <w:t>- Rate limit bypass</w:t>
      </w:r>
    </w:p>
    <w:p w14:paraId="38ED8B9A" w14:textId="77777777" w:rsidR="00046CAD" w:rsidRDefault="00046CAD" w:rsidP="00046CAD">
      <w:r>
        <w:t>- Injection attacks</w:t>
      </w:r>
    </w:p>
    <w:p w14:paraId="0C116C0A" w14:textId="77777777" w:rsidR="00046CAD" w:rsidRDefault="00046CAD" w:rsidP="00046CAD">
      <w:r>
        <w:t>- Mass assignment</w:t>
      </w:r>
    </w:p>
    <w:p w14:paraId="136A6DFD" w14:textId="77777777" w:rsidR="00046CAD" w:rsidRDefault="00046CAD" w:rsidP="00046CAD">
      <w:r>
        <w:t>- Broken object-level authorization</w:t>
      </w:r>
    </w:p>
    <w:p w14:paraId="750A38C8" w14:textId="77777777" w:rsidR="00046CAD" w:rsidRDefault="00046CAD" w:rsidP="00046CAD"/>
    <w:p w14:paraId="24314180" w14:textId="77777777" w:rsidR="00046CAD" w:rsidRDefault="00046CAD" w:rsidP="00046CAD">
      <w:r>
        <w:t>Why it matters:</w:t>
      </w:r>
    </w:p>
    <w:p w14:paraId="10AA9442" w14:textId="77777777" w:rsidR="00046CAD" w:rsidRDefault="00046CAD" w:rsidP="00046CAD">
      <w:r>
        <w:t>Microservices often expose many small APIs, which increases the chance that one endpoint is forgotten or misconfigured.</w:t>
      </w:r>
    </w:p>
    <w:p w14:paraId="7B0669C3" w14:textId="77777777" w:rsidR="00046CAD" w:rsidRDefault="00046CAD" w:rsidP="00046CAD"/>
    <w:p w14:paraId="40144A1D" w14:textId="77777777" w:rsidR="00046CAD" w:rsidRDefault="00046CAD" w:rsidP="00046CAD">
      <w:r>
        <w:t>### 4. Secrets management failures</w:t>
      </w:r>
    </w:p>
    <w:p w14:paraId="656C0024" w14:textId="77777777" w:rsidR="00046CAD" w:rsidRDefault="00046CAD" w:rsidP="00046CAD">
      <w:r>
        <w:t>Hardcoding secrets is still a common issue.</w:t>
      </w:r>
    </w:p>
    <w:p w14:paraId="7B4E5B76" w14:textId="77777777" w:rsidR="00046CAD" w:rsidRDefault="00046CAD" w:rsidP="00046CAD"/>
    <w:p w14:paraId="0817BDC6" w14:textId="77777777" w:rsidR="00046CAD" w:rsidRDefault="00046CAD" w:rsidP="00046CAD">
      <w:r>
        <w:t>Examples:</w:t>
      </w:r>
    </w:p>
    <w:p w14:paraId="11D80ACE" w14:textId="77777777" w:rsidR="00046CAD" w:rsidRDefault="00046CAD" w:rsidP="00046CAD">
      <w:r>
        <w:t>- Database passwords in environment variables</w:t>
      </w:r>
    </w:p>
    <w:p w14:paraId="28234B51" w14:textId="77777777" w:rsidR="00046CAD" w:rsidRDefault="00046CAD" w:rsidP="00046CAD">
      <w:r>
        <w:t>- API keys in container images</w:t>
      </w:r>
    </w:p>
    <w:p w14:paraId="6D0D2B07" w14:textId="77777777" w:rsidR="00046CAD" w:rsidRDefault="00046CAD" w:rsidP="00046CAD">
      <w:r>
        <w:t>- Secrets stored in code repositories</w:t>
      </w:r>
    </w:p>
    <w:p w14:paraId="2D38AC1F" w14:textId="77777777" w:rsidR="00046CAD" w:rsidRDefault="00046CAD" w:rsidP="00046CAD">
      <w:r>
        <w:t>- Secrets shared across multiple services</w:t>
      </w:r>
    </w:p>
    <w:p w14:paraId="722FEF69" w14:textId="77777777" w:rsidR="00046CAD" w:rsidRDefault="00046CAD" w:rsidP="00046CAD">
      <w:r>
        <w:lastRenderedPageBreak/>
        <w:t>- Poor rotation practices</w:t>
      </w:r>
    </w:p>
    <w:p w14:paraId="34007A4B" w14:textId="77777777" w:rsidR="00046CAD" w:rsidRDefault="00046CAD" w:rsidP="00046CAD"/>
    <w:p w14:paraId="11605F7F" w14:textId="77777777" w:rsidR="00046CAD" w:rsidRDefault="00046CAD" w:rsidP="00046CAD">
      <w:r>
        <w:t>Why it matters:</w:t>
      </w:r>
    </w:p>
    <w:p w14:paraId="393C5338" w14:textId="77777777" w:rsidR="00046CAD" w:rsidRDefault="00046CAD" w:rsidP="00046CAD">
      <w:r>
        <w:t>If secrets leak, an attacker may access databases, message brokers, third-party APIs, or internal services.</w:t>
      </w:r>
    </w:p>
    <w:p w14:paraId="5A515B24" w14:textId="77777777" w:rsidR="00046CAD" w:rsidRDefault="00046CAD" w:rsidP="00046CAD"/>
    <w:p w14:paraId="7E225F12" w14:textId="77777777" w:rsidR="00046CAD" w:rsidRDefault="00046CAD" w:rsidP="00046CAD">
      <w:r>
        <w:t>### 5. Container and image vulnerabilities</w:t>
      </w:r>
    </w:p>
    <w:p w14:paraId="07A6446E" w14:textId="77777777" w:rsidR="00046CAD" w:rsidRDefault="00046CAD" w:rsidP="00046CAD">
      <w:r>
        <w:t>If you run services in ECS, EKS, or self-managed containers, the container image itself can be a source of risk.</w:t>
      </w:r>
    </w:p>
    <w:p w14:paraId="109BF26D" w14:textId="77777777" w:rsidR="00046CAD" w:rsidRDefault="00046CAD" w:rsidP="00046CAD"/>
    <w:p w14:paraId="49AFF77E" w14:textId="77777777" w:rsidR="00046CAD" w:rsidRDefault="00046CAD" w:rsidP="00046CAD">
      <w:r>
        <w:t>Problems include:</w:t>
      </w:r>
    </w:p>
    <w:p w14:paraId="7EB689F1" w14:textId="77777777" w:rsidR="00046CAD" w:rsidRDefault="00046CAD" w:rsidP="00046CAD">
      <w:r>
        <w:t>- Outdated base images</w:t>
      </w:r>
    </w:p>
    <w:p w14:paraId="3BD6D557" w14:textId="77777777" w:rsidR="00046CAD" w:rsidRDefault="00046CAD" w:rsidP="00046CAD">
      <w:r>
        <w:t>- Vulnerable dependencies</w:t>
      </w:r>
    </w:p>
    <w:p w14:paraId="3BC34EEF" w14:textId="77777777" w:rsidR="00046CAD" w:rsidRDefault="00046CAD" w:rsidP="00046CAD">
      <w:r>
        <w:t>- Running as root inside containers</w:t>
      </w:r>
    </w:p>
    <w:p w14:paraId="4EB808FB" w14:textId="77777777" w:rsidR="00046CAD" w:rsidRDefault="00046CAD" w:rsidP="00046CAD">
      <w:r>
        <w:t>- Excessive Linux capabilities</w:t>
      </w:r>
    </w:p>
    <w:p w14:paraId="053D5D14" w14:textId="77777777" w:rsidR="00046CAD" w:rsidRDefault="00046CAD" w:rsidP="00046CAD">
      <w:r>
        <w:t>- Writable file systems when not needed</w:t>
      </w:r>
    </w:p>
    <w:p w14:paraId="1E287E37" w14:textId="77777777" w:rsidR="00046CAD" w:rsidRDefault="00046CAD" w:rsidP="00046CAD"/>
    <w:p w14:paraId="127ED56E" w14:textId="77777777" w:rsidR="00046CAD" w:rsidRDefault="00046CAD" w:rsidP="00046CAD">
      <w:r>
        <w:t>Why it matters:</w:t>
      </w:r>
    </w:p>
    <w:p w14:paraId="26CEA172" w14:textId="77777777" w:rsidR="00046CAD" w:rsidRDefault="00046CAD" w:rsidP="00046CAD">
      <w:r>
        <w:t>A compromised container can become a foothold for lateral movement or data theft.</w:t>
      </w:r>
    </w:p>
    <w:p w14:paraId="60146D00" w14:textId="77777777" w:rsidR="00046CAD" w:rsidRDefault="00046CAD" w:rsidP="00046CAD"/>
    <w:p w14:paraId="0AA689FF" w14:textId="77777777" w:rsidR="00046CAD" w:rsidRDefault="00046CAD" w:rsidP="00046CAD">
      <w:r>
        <w:t>### 6. Misconfigured security groups and network exposure</w:t>
      </w:r>
    </w:p>
    <w:p w14:paraId="3208ABD1" w14:textId="77777777" w:rsidR="00046CAD" w:rsidRDefault="00046CAD" w:rsidP="00046CAD">
      <w:r>
        <w:t>AWS networking misconfigurations are very common.</w:t>
      </w:r>
    </w:p>
    <w:p w14:paraId="11B442E7" w14:textId="77777777" w:rsidR="00046CAD" w:rsidRDefault="00046CAD" w:rsidP="00046CAD"/>
    <w:p w14:paraId="4B774074" w14:textId="77777777" w:rsidR="00046CAD" w:rsidRDefault="00046CAD" w:rsidP="00046CAD">
      <w:r>
        <w:t>Examples:</w:t>
      </w:r>
    </w:p>
    <w:p w14:paraId="38F0863F" w14:textId="77777777" w:rsidR="00046CAD" w:rsidRDefault="00046CAD" w:rsidP="00046CAD">
      <w:r>
        <w:lastRenderedPageBreak/>
        <w:t>- Services exposed to the public internet by accident</w:t>
      </w:r>
    </w:p>
    <w:p w14:paraId="7E5AEC22" w14:textId="77777777" w:rsidR="00046CAD" w:rsidRDefault="00046CAD" w:rsidP="00046CAD">
      <w:r>
        <w:t>- Security groups allowing `0.0.0.0/0` on sensitive ports</w:t>
      </w:r>
    </w:p>
    <w:p w14:paraId="0121DEF9" w14:textId="77777777" w:rsidR="00046CAD" w:rsidRDefault="00046CAD" w:rsidP="00046CAD">
      <w:r>
        <w:t>- Open Redis, Elasticsearch/OpenSearch, or databases</w:t>
      </w:r>
    </w:p>
    <w:p w14:paraId="0B73AB6F" w14:textId="77777777" w:rsidR="00046CAD" w:rsidRDefault="00046CAD" w:rsidP="00046CAD">
      <w:r>
        <w:t>- Flat network design with no segmentation</w:t>
      </w:r>
    </w:p>
    <w:p w14:paraId="6F8484E8" w14:textId="77777777" w:rsidR="00046CAD" w:rsidRDefault="00046CAD" w:rsidP="00046CAD"/>
    <w:p w14:paraId="49EBBDD7" w14:textId="77777777" w:rsidR="00046CAD" w:rsidRDefault="00046CAD" w:rsidP="00046CAD">
      <w:r>
        <w:t>Why it matters:</w:t>
      </w:r>
    </w:p>
    <w:p w14:paraId="73DEC595" w14:textId="77777777" w:rsidR="00046CAD" w:rsidRDefault="00046CAD" w:rsidP="00046CAD">
      <w:r>
        <w:t>Attackers constantly scan AWS public IP ranges for exposed services.</w:t>
      </w:r>
    </w:p>
    <w:p w14:paraId="444ED539" w14:textId="77777777" w:rsidR="00046CAD" w:rsidRDefault="00046CAD" w:rsidP="00046CAD"/>
    <w:p w14:paraId="1F56BB5C" w14:textId="77777777" w:rsidR="00046CAD" w:rsidRDefault="00046CAD" w:rsidP="00046CAD">
      <w:r>
        <w:t>### 7. SSRF and metadata service abuse</w:t>
      </w:r>
    </w:p>
    <w:p w14:paraId="5D5E6F1E" w14:textId="77777777" w:rsidR="00046CAD" w:rsidRDefault="00046CAD" w:rsidP="00046CAD">
      <w:r>
        <w:t>Server-Side Request Forgery, or SSRF, is especially dangerous in cloud environments.</w:t>
      </w:r>
    </w:p>
    <w:p w14:paraId="0AD9C2AB" w14:textId="77777777" w:rsidR="00046CAD" w:rsidRDefault="00046CAD" w:rsidP="00046CAD"/>
    <w:p w14:paraId="5F0DDBC2" w14:textId="77777777" w:rsidR="00046CAD" w:rsidRDefault="00046CAD" w:rsidP="00046CAD">
      <w:r>
        <w:t>If an application can be tricked into making requests to internal endpoints, attackers may try to reach:</w:t>
      </w:r>
    </w:p>
    <w:p w14:paraId="31B47FD0" w14:textId="77777777" w:rsidR="00046CAD" w:rsidRDefault="00046CAD" w:rsidP="00046CAD">
      <w:r>
        <w:t>- Instance metadata service</w:t>
      </w:r>
    </w:p>
    <w:p w14:paraId="74981C56" w14:textId="77777777" w:rsidR="00046CAD" w:rsidRDefault="00046CAD" w:rsidP="00046CAD">
      <w:r>
        <w:t>- Internal admin endpoints</w:t>
      </w:r>
    </w:p>
    <w:p w14:paraId="0A83FDEA" w14:textId="77777777" w:rsidR="00046CAD" w:rsidRDefault="00046CAD" w:rsidP="00046CAD">
      <w:r>
        <w:t>- Private APIs</w:t>
      </w:r>
    </w:p>
    <w:p w14:paraId="04B0B86D" w14:textId="77777777" w:rsidR="00046CAD" w:rsidRDefault="00046CAD" w:rsidP="00046CAD">
      <w:r>
        <w:t>- Local services on the host</w:t>
      </w:r>
    </w:p>
    <w:p w14:paraId="0A9FECD7" w14:textId="77777777" w:rsidR="00046CAD" w:rsidRDefault="00046CAD" w:rsidP="00046CAD"/>
    <w:p w14:paraId="344DB345" w14:textId="77777777" w:rsidR="00046CAD" w:rsidRDefault="00046CAD" w:rsidP="00046CAD">
      <w:r>
        <w:t>Why it matters:</w:t>
      </w:r>
    </w:p>
    <w:p w14:paraId="23E33CA1" w14:textId="77777777" w:rsidR="00046CAD" w:rsidRDefault="00046CAD" w:rsidP="00046CAD">
      <w:r>
        <w:t>SSRF can sometimes lead to credential theft or privilege escalation if metadata access is not protected.</w:t>
      </w:r>
    </w:p>
    <w:p w14:paraId="5F99A8CE" w14:textId="77777777" w:rsidR="00046CAD" w:rsidRDefault="00046CAD" w:rsidP="00046CAD"/>
    <w:p w14:paraId="24EDC925" w14:textId="77777777" w:rsidR="00046CAD" w:rsidRDefault="00046CAD" w:rsidP="00046CAD">
      <w:r>
        <w:t>### 8. Insecure CI/CD pipelines</w:t>
      </w:r>
    </w:p>
    <w:p w14:paraId="514A4FE8" w14:textId="77777777" w:rsidR="00046CAD" w:rsidRDefault="00046CAD" w:rsidP="00046CAD">
      <w:r>
        <w:lastRenderedPageBreak/>
        <w:t>Your deployment pipeline is part of your attack surface.</w:t>
      </w:r>
    </w:p>
    <w:p w14:paraId="2AE84B5A" w14:textId="77777777" w:rsidR="00046CAD" w:rsidRDefault="00046CAD" w:rsidP="00046CAD"/>
    <w:p w14:paraId="2C9F8DE5" w14:textId="77777777" w:rsidR="00046CAD" w:rsidRDefault="00046CAD" w:rsidP="00046CAD">
      <w:r>
        <w:t>Risks:</w:t>
      </w:r>
    </w:p>
    <w:p w14:paraId="001347A3" w14:textId="77777777" w:rsidR="00046CAD" w:rsidRDefault="00046CAD" w:rsidP="00046CAD">
      <w:r>
        <w:t>- Compromised build agents</w:t>
      </w:r>
    </w:p>
    <w:p w14:paraId="7EAFE997" w14:textId="77777777" w:rsidR="00046CAD" w:rsidRDefault="00046CAD" w:rsidP="00046CAD">
      <w:r>
        <w:t>- Secrets exposed in build logs</w:t>
      </w:r>
    </w:p>
    <w:p w14:paraId="3DA13A98" w14:textId="77777777" w:rsidR="00046CAD" w:rsidRDefault="00046CAD" w:rsidP="00046CAD">
      <w:r>
        <w:t>- Unsigned artifacts</w:t>
      </w:r>
    </w:p>
    <w:p w14:paraId="6D51C0B1" w14:textId="77777777" w:rsidR="00046CAD" w:rsidRDefault="00046CAD" w:rsidP="00046CAD">
      <w:r>
        <w:t>- Untrusted dependencies</w:t>
      </w:r>
    </w:p>
    <w:p w14:paraId="745A4095" w14:textId="77777777" w:rsidR="00046CAD" w:rsidRDefault="00046CAD" w:rsidP="00046CAD">
      <w:r>
        <w:t>- Over-privileged deployment roles</w:t>
      </w:r>
    </w:p>
    <w:p w14:paraId="456C7EC0" w14:textId="77777777" w:rsidR="00046CAD" w:rsidRDefault="00046CAD" w:rsidP="00046CAD"/>
    <w:p w14:paraId="6E4777DE" w14:textId="77777777" w:rsidR="00046CAD" w:rsidRDefault="00046CAD" w:rsidP="00046CAD">
      <w:r>
        <w:t>Why it matters:</w:t>
      </w:r>
    </w:p>
    <w:p w14:paraId="46CE83F9" w14:textId="77777777" w:rsidR="00046CAD" w:rsidRDefault="00046CAD" w:rsidP="00046CAD">
      <w:r>
        <w:t>If attackers compromise the pipeline, they can ship malicious code into production.</w:t>
      </w:r>
    </w:p>
    <w:p w14:paraId="7BA9B8E7" w14:textId="77777777" w:rsidR="00046CAD" w:rsidRDefault="00046CAD" w:rsidP="00046CAD"/>
    <w:p w14:paraId="392760C4" w14:textId="77777777" w:rsidR="00046CAD" w:rsidRDefault="00046CAD" w:rsidP="00046CAD">
      <w:r>
        <w:t>### 9. Insufficient logging, monitoring, and alerting</w:t>
      </w:r>
    </w:p>
    <w:p w14:paraId="36B819F1" w14:textId="77777777" w:rsidR="00046CAD" w:rsidRDefault="00046CAD" w:rsidP="00046CAD">
      <w:r>
        <w:t>Security incidents often go unnoticed because telemetry is weak.</w:t>
      </w:r>
    </w:p>
    <w:p w14:paraId="4FC80B1E" w14:textId="77777777" w:rsidR="00046CAD" w:rsidRDefault="00046CAD" w:rsidP="00046CAD"/>
    <w:p w14:paraId="485F4C33" w14:textId="77777777" w:rsidR="00046CAD" w:rsidRDefault="00046CAD" w:rsidP="00046CAD">
      <w:r>
        <w:t>Issues:</w:t>
      </w:r>
    </w:p>
    <w:p w14:paraId="0AFB1340" w14:textId="77777777" w:rsidR="00046CAD" w:rsidRDefault="00046CAD" w:rsidP="00046CAD">
      <w:r>
        <w:t>- No centralized audit logs</w:t>
      </w:r>
    </w:p>
    <w:p w14:paraId="5D1E461B" w14:textId="77777777" w:rsidR="00046CAD" w:rsidRDefault="00046CAD" w:rsidP="00046CAD">
      <w:r>
        <w:t>- No tracing of service-to-service calls</w:t>
      </w:r>
    </w:p>
    <w:p w14:paraId="6D745B10" w14:textId="77777777" w:rsidR="00046CAD" w:rsidRDefault="00046CAD" w:rsidP="00046CAD">
      <w:r>
        <w:t>- No alerting on IAM changes</w:t>
      </w:r>
    </w:p>
    <w:p w14:paraId="23D66C2D" w14:textId="77777777" w:rsidR="00046CAD" w:rsidRDefault="00046CAD" w:rsidP="00046CAD">
      <w:r>
        <w:t>- No detection for unusual API behavior</w:t>
      </w:r>
    </w:p>
    <w:p w14:paraId="7400BB75" w14:textId="77777777" w:rsidR="00046CAD" w:rsidRDefault="00046CAD" w:rsidP="00046CAD">
      <w:r>
        <w:t>- Logs missing user identity or request context</w:t>
      </w:r>
    </w:p>
    <w:p w14:paraId="5B2471C9" w14:textId="77777777" w:rsidR="00046CAD" w:rsidRDefault="00046CAD" w:rsidP="00046CAD"/>
    <w:p w14:paraId="202E16A5" w14:textId="77777777" w:rsidR="00046CAD" w:rsidRDefault="00046CAD" w:rsidP="00046CAD">
      <w:r>
        <w:t>Why it matters:</w:t>
      </w:r>
    </w:p>
    <w:p w14:paraId="23277DA0" w14:textId="77777777" w:rsidR="00046CAD" w:rsidRDefault="00046CAD" w:rsidP="00046CAD">
      <w:r>
        <w:lastRenderedPageBreak/>
        <w:t>You cannot investigate or stop attacks effectively if you cannot see them.</w:t>
      </w:r>
    </w:p>
    <w:p w14:paraId="3D0B3A1E" w14:textId="77777777" w:rsidR="00046CAD" w:rsidRDefault="00046CAD" w:rsidP="00046CAD"/>
    <w:p w14:paraId="72C16650" w14:textId="77777777" w:rsidR="00046CAD" w:rsidRDefault="00046CAD" w:rsidP="00046CAD">
      <w:r>
        <w:t>### 10. Data leakage between services</w:t>
      </w:r>
    </w:p>
    <w:p w14:paraId="007F0DF7" w14:textId="77777777" w:rsidR="00046CAD" w:rsidRDefault="00046CAD" w:rsidP="00046CAD">
      <w:r>
        <w:t>Microservices often exchange data through APIs, events, and queues. If access control is weak, sensitive data can spread too widely.</w:t>
      </w:r>
    </w:p>
    <w:p w14:paraId="25477CCC" w14:textId="77777777" w:rsidR="00046CAD" w:rsidRDefault="00046CAD" w:rsidP="00046CAD"/>
    <w:p w14:paraId="428B5D33" w14:textId="77777777" w:rsidR="00046CAD" w:rsidRDefault="00046CAD" w:rsidP="00046CAD">
      <w:r>
        <w:t>Examples:</w:t>
      </w:r>
    </w:p>
    <w:p w14:paraId="7783509E" w14:textId="77777777" w:rsidR="00046CAD" w:rsidRDefault="00046CAD" w:rsidP="00046CAD">
      <w:r>
        <w:t>- One service publishes PII to a shared topic</w:t>
      </w:r>
    </w:p>
    <w:p w14:paraId="03B8B2E4" w14:textId="77777777" w:rsidR="00046CAD" w:rsidRDefault="00046CAD" w:rsidP="00046CAD">
      <w:r>
        <w:t>- Logs contain secrets or tokens</w:t>
      </w:r>
    </w:p>
    <w:p w14:paraId="5FB3811C" w14:textId="77777777" w:rsidR="00046CAD" w:rsidRDefault="00046CAD" w:rsidP="00046CAD">
      <w:r>
        <w:t>- Events include more data than needed</w:t>
      </w:r>
    </w:p>
    <w:p w14:paraId="046CF66D" w14:textId="77777777" w:rsidR="00046CAD" w:rsidRDefault="00046CAD" w:rsidP="00046CAD">
      <w:r>
        <w:t>- Downstream services store sensitive payloads unnecessarily</w:t>
      </w:r>
    </w:p>
    <w:p w14:paraId="6336729C" w14:textId="77777777" w:rsidR="00046CAD" w:rsidRDefault="00046CAD" w:rsidP="00046CAD"/>
    <w:p w14:paraId="3AD7C1A9" w14:textId="77777777" w:rsidR="00046CAD" w:rsidRDefault="00046CAD" w:rsidP="00046CAD">
      <w:r>
        <w:t>Why it matters:</w:t>
      </w:r>
    </w:p>
    <w:p w14:paraId="022D34F5" w14:textId="77777777" w:rsidR="00046CAD" w:rsidRDefault="00046CAD" w:rsidP="00046CAD">
      <w:r>
        <w:t>The more copies of sensitive data exist, the harder it is to protect and delete.</w:t>
      </w:r>
    </w:p>
    <w:p w14:paraId="1B555633" w14:textId="77777777" w:rsidR="00046CAD" w:rsidRDefault="00046CAD" w:rsidP="00046CAD"/>
    <w:p w14:paraId="33D8A90A" w14:textId="77777777" w:rsidR="00046CAD" w:rsidRDefault="00046CAD" w:rsidP="00046CAD">
      <w:r>
        <w:t>---</w:t>
      </w:r>
    </w:p>
    <w:p w14:paraId="19D9AC31" w14:textId="77777777" w:rsidR="00046CAD" w:rsidRDefault="00046CAD" w:rsidP="00046CAD"/>
    <w:p w14:paraId="4EAF992F" w14:textId="77777777" w:rsidR="00046CAD" w:rsidRDefault="00046CAD" w:rsidP="00046CAD">
      <w:r>
        <w:t>## Typical attack path in an AWS microservices setup</w:t>
      </w:r>
    </w:p>
    <w:p w14:paraId="4194818E" w14:textId="77777777" w:rsidR="00046CAD" w:rsidRDefault="00046CAD" w:rsidP="00046CAD"/>
    <w:p w14:paraId="793B0A7C" w14:textId="77777777" w:rsidR="00046CAD" w:rsidRDefault="00046CAD" w:rsidP="00046CAD">
      <w:r>
        <w:t>```mermaid</w:t>
      </w:r>
    </w:p>
    <w:p w14:paraId="690E3872" w14:textId="77777777" w:rsidR="00046CAD" w:rsidRDefault="00046CAD" w:rsidP="00046CAD">
      <w:r>
        <w:t>flowchart TB</w:t>
      </w:r>
    </w:p>
    <w:p w14:paraId="619861ED" w14:textId="77777777" w:rsidR="00046CAD" w:rsidRDefault="00046CAD" w:rsidP="00046CAD">
      <w:r>
        <w:t xml:space="preserve">    Attacker[Attacker] --&gt; PublicAPI[Public API]</w:t>
      </w:r>
    </w:p>
    <w:p w14:paraId="2DF1AC3F" w14:textId="77777777" w:rsidR="00046CAD" w:rsidRDefault="00046CAD" w:rsidP="00046CAD">
      <w:r>
        <w:lastRenderedPageBreak/>
        <w:t xml:space="preserve">    PublicAPI --&gt; ServiceA[Service A]</w:t>
      </w:r>
    </w:p>
    <w:p w14:paraId="2B69BCFD" w14:textId="77777777" w:rsidR="00046CAD" w:rsidRDefault="00046CAD" w:rsidP="00046CAD">
      <w:r>
        <w:t xml:space="preserve">    ServiceA --&gt; IAMRole[IAM Role]</w:t>
      </w:r>
    </w:p>
    <w:p w14:paraId="1283F00F" w14:textId="77777777" w:rsidR="00046CAD" w:rsidRDefault="00046CAD" w:rsidP="00046CAD">
      <w:r>
        <w:t xml:space="preserve">    ServiceA --&gt; Secrets[Secrets Manager]</w:t>
      </w:r>
    </w:p>
    <w:p w14:paraId="6A9D2120" w14:textId="77777777" w:rsidR="00046CAD" w:rsidRDefault="00046CAD" w:rsidP="00046CAD">
      <w:r>
        <w:t xml:space="preserve">    ServiceA --&gt; DB[(Database)]</w:t>
      </w:r>
    </w:p>
    <w:p w14:paraId="290CB2E0" w14:textId="77777777" w:rsidR="00046CAD" w:rsidRDefault="00046CAD" w:rsidP="00046CAD">
      <w:r>
        <w:t xml:space="preserve">    ServiceA --&gt; Queue[Message Queue]</w:t>
      </w:r>
    </w:p>
    <w:p w14:paraId="67370494" w14:textId="77777777" w:rsidR="00046CAD" w:rsidRDefault="00046CAD" w:rsidP="00046CAD">
      <w:r>
        <w:t xml:space="preserve">    Queue --&gt; ServiceB[Service B]</w:t>
      </w:r>
    </w:p>
    <w:p w14:paraId="44B78D5D" w14:textId="77777777" w:rsidR="00046CAD" w:rsidRDefault="00046CAD" w:rsidP="00046CAD">
      <w:r>
        <w:t xml:space="preserve">    ServiceB --&gt; DB</w:t>
      </w:r>
    </w:p>
    <w:p w14:paraId="50B6FC54" w14:textId="77777777" w:rsidR="00046CAD" w:rsidRDefault="00046CAD" w:rsidP="00046CAD"/>
    <w:p w14:paraId="16FB10AA" w14:textId="77777777" w:rsidR="00046CAD" w:rsidRDefault="00046CAD" w:rsidP="00046CAD">
      <w:r>
        <w:t xml:space="preserve">    Attacker --&gt; SSRF[SSRF Payload]</w:t>
      </w:r>
    </w:p>
    <w:p w14:paraId="38BAFDAF" w14:textId="77777777" w:rsidR="00046CAD" w:rsidRDefault="00046CAD" w:rsidP="00046CAD">
      <w:r>
        <w:t xml:space="preserve">    SSRF --&gt; Metadata[Metadata Service]</w:t>
      </w:r>
    </w:p>
    <w:p w14:paraId="78A2F7B1" w14:textId="77777777" w:rsidR="00046CAD" w:rsidRDefault="00046CAD" w:rsidP="00046CAD">
      <w:r>
        <w:t xml:space="preserve">    Metadata --&gt; TempCreds[Temporary AWS Credentials]</w:t>
      </w:r>
    </w:p>
    <w:p w14:paraId="1F052854" w14:textId="77777777" w:rsidR="00046CAD" w:rsidRDefault="00046CAD" w:rsidP="00046CAD">
      <w:r>
        <w:t xml:space="preserve">    TempCreds --&gt; S3[(S3 Bucket)]</w:t>
      </w:r>
    </w:p>
    <w:p w14:paraId="23E8EF11" w14:textId="77777777" w:rsidR="00046CAD" w:rsidRDefault="00046CAD" w:rsidP="00046CAD">
      <w:r>
        <w:t xml:space="preserve">    TempCreds --&gt; DB</w:t>
      </w:r>
    </w:p>
    <w:p w14:paraId="3A281CC4" w14:textId="77777777" w:rsidR="00046CAD" w:rsidRDefault="00046CAD" w:rsidP="00046CAD"/>
    <w:p w14:paraId="2FE470E2" w14:textId="77777777" w:rsidR="00046CAD" w:rsidRDefault="00046CAD" w:rsidP="00046CAD">
      <w:r>
        <w:t xml:space="preserve">    style Attacker fill:#00ceff,stroke:#000000,stroke-width:2px,color:#000000</w:t>
      </w:r>
    </w:p>
    <w:p w14:paraId="69CB543B" w14:textId="77777777" w:rsidR="00046CAD" w:rsidRDefault="00046CAD" w:rsidP="00046CAD">
      <w:r>
        <w:t xml:space="preserve">    style PublicAPI fill:#ffd43b,stroke:#000000,stroke-width:2px,color:#000000</w:t>
      </w:r>
    </w:p>
    <w:p w14:paraId="386B5C3C" w14:textId="77777777" w:rsidR="00046CAD" w:rsidRDefault="00046CAD" w:rsidP="00046CAD">
      <w:r>
        <w:t xml:space="preserve">    style ServiceA fill:#ffd43b,stroke:#000000,stroke-width:2px,color:#000000</w:t>
      </w:r>
    </w:p>
    <w:p w14:paraId="09BE4CDB" w14:textId="77777777" w:rsidR="00046CAD" w:rsidRDefault="00046CAD" w:rsidP="00046CAD">
      <w:r>
        <w:t xml:space="preserve">    style ServiceB fill:#ffd43b,stroke:#000000,stroke-width:2px,color:#000000</w:t>
      </w:r>
    </w:p>
    <w:p w14:paraId="649725FA" w14:textId="77777777" w:rsidR="00046CAD" w:rsidRDefault="00046CAD" w:rsidP="00046CAD">
      <w:r>
        <w:t xml:space="preserve">    style IAMRole fill:#69db7c,stroke:#000000,stroke-width:2px,color:#000000</w:t>
      </w:r>
    </w:p>
    <w:p w14:paraId="1598DF69" w14:textId="77777777" w:rsidR="00046CAD" w:rsidRDefault="00046CAD" w:rsidP="00046CAD">
      <w:r>
        <w:t xml:space="preserve">    style Secrets fill:#69db7c,stroke:#000000,stroke-width:2px,color:#000000</w:t>
      </w:r>
    </w:p>
    <w:p w14:paraId="24BF6EBA" w14:textId="77777777" w:rsidR="00046CAD" w:rsidRDefault="00046CAD" w:rsidP="00046CAD">
      <w:r>
        <w:lastRenderedPageBreak/>
        <w:t xml:space="preserve">    style DB fill:#69db7c,stroke:#000000,stroke-width:2px,color:#000000</w:t>
      </w:r>
    </w:p>
    <w:p w14:paraId="5F079628" w14:textId="77777777" w:rsidR="00046CAD" w:rsidRDefault="00046CAD" w:rsidP="00046CAD">
      <w:r>
        <w:t xml:space="preserve">    style Queue fill:#69db7c,stroke:#000000,stroke-width:2px,color:#000000</w:t>
      </w:r>
    </w:p>
    <w:p w14:paraId="41186C66" w14:textId="77777777" w:rsidR="00046CAD" w:rsidRDefault="00046CAD" w:rsidP="00046CAD">
      <w:r>
        <w:t xml:space="preserve">    style SSRF fill:#ff8787,stroke:#000000,stroke-width:2px,color:#000000</w:t>
      </w:r>
    </w:p>
    <w:p w14:paraId="61036629" w14:textId="77777777" w:rsidR="00046CAD" w:rsidRDefault="00046CAD" w:rsidP="00046CAD">
      <w:r>
        <w:t xml:space="preserve">    style Metadata fill:#69db7c,stroke:#000000,stroke-width:2px,color:#000000</w:t>
      </w:r>
    </w:p>
    <w:p w14:paraId="5A731C51" w14:textId="77777777" w:rsidR="00046CAD" w:rsidRDefault="00046CAD" w:rsidP="00046CAD">
      <w:r>
        <w:t xml:space="preserve">    style TempCreds fill:#ffd43b,stroke:#000000,stroke-width:2px,color:#000000</w:t>
      </w:r>
    </w:p>
    <w:p w14:paraId="0D123F13" w14:textId="77777777" w:rsidR="00046CAD" w:rsidRDefault="00046CAD" w:rsidP="00046CAD">
      <w:r>
        <w:t xml:space="preserve">    style S3 fill:#69db7c,stroke:#000000,stroke-width:2px,color:#000000</w:t>
      </w:r>
    </w:p>
    <w:p w14:paraId="100A61BF" w14:textId="77777777" w:rsidR="00046CAD" w:rsidRDefault="00046CAD" w:rsidP="00046CAD">
      <w:r>
        <w:t>```</w:t>
      </w:r>
    </w:p>
    <w:p w14:paraId="79548572" w14:textId="77777777" w:rsidR="00046CAD" w:rsidRDefault="00046CAD" w:rsidP="00046CAD"/>
    <w:p w14:paraId="3A9054EF" w14:textId="77777777" w:rsidR="00046CAD" w:rsidRDefault="00046CAD" w:rsidP="00046CAD">
      <w:r>
        <w:t>## Key AWS-specific defenses</w:t>
      </w:r>
    </w:p>
    <w:p w14:paraId="4E172BAA" w14:textId="77777777" w:rsidR="00046CAD" w:rsidRDefault="00046CAD" w:rsidP="00046CAD"/>
    <w:p w14:paraId="69F3069A" w14:textId="77777777" w:rsidR="00046CAD" w:rsidRDefault="00046CAD" w:rsidP="00046CAD">
      <w:r>
        <w:t>### IAM hardening</w:t>
      </w:r>
    </w:p>
    <w:p w14:paraId="2B5126BA" w14:textId="77777777" w:rsidR="00046CAD" w:rsidRDefault="00046CAD" w:rsidP="00046CAD">
      <w:r>
        <w:t>Use least privilege everywhere.</w:t>
      </w:r>
    </w:p>
    <w:p w14:paraId="63476CCF" w14:textId="77777777" w:rsidR="00046CAD" w:rsidRDefault="00046CAD" w:rsidP="00046CAD"/>
    <w:p w14:paraId="462626BA" w14:textId="77777777" w:rsidR="00046CAD" w:rsidRDefault="00046CAD" w:rsidP="00046CAD">
      <w:r>
        <w:t>Good practices:</w:t>
      </w:r>
    </w:p>
    <w:p w14:paraId="40A88C21" w14:textId="77777777" w:rsidR="00046CAD" w:rsidRDefault="00046CAD" w:rsidP="00046CAD">
      <w:r>
        <w:t>- One IAM role per service</w:t>
      </w:r>
    </w:p>
    <w:p w14:paraId="1D14B0AC" w14:textId="77777777" w:rsidR="00046CAD" w:rsidRDefault="00046CAD" w:rsidP="00046CAD">
      <w:r>
        <w:t>- Restrict actions to specific resources</w:t>
      </w:r>
    </w:p>
    <w:p w14:paraId="3DCA726D" w14:textId="77777777" w:rsidR="00046CAD" w:rsidRDefault="00046CAD" w:rsidP="00046CAD">
      <w:r>
        <w:t>- Avoid wildcard permissions</w:t>
      </w:r>
    </w:p>
    <w:p w14:paraId="1A94A56E" w14:textId="77777777" w:rsidR="00046CAD" w:rsidRDefault="00046CAD" w:rsidP="00046CAD">
      <w:r>
        <w:t>- Use permission boundaries where appropriate</w:t>
      </w:r>
    </w:p>
    <w:p w14:paraId="539B1AAB" w14:textId="77777777" w:rsidR="00046CAD" w:rsidRDefault="00046CAD" w:rsidP="00046CAD">
      <w:r>
        <w:t>- Rotate and avoid long-lived access keys</w:t>
      </w:r>
    </w:p>
    <w:p w14:paraId="005AE452" w14:textId="77777777" w:rsidR="00046CAD" w:rsidRDefault="00046CAD" w:rsidP="00046CAD"/>
    <w:p w14:paraId="39F5DB3B" w14:textId="77777777" w:rsidR="00046CAD" w:rsidRDefault="00046CAD" w:rsidP="00046CAD">
      <w:r>
        <w:lastRenderedPageBreak/>
        <w:t>### Network segmentation</w:t>
      </w:r>
    </w:p>
    <w:p w14:paraId="27E83E2E" w14:textId="77777777" w:rsidR="00046CAD" w:rsidRDefault="00046CAD" w:rsidP="00046CAD">
      <w:r>
        <w:t>Limit east-west and north-south traffic.</w:t>
      </w:r>
    </w:p>
    <w:p w14:paraId="13A6211D" w14:textId="77777777" w:rsidR="00046CAD" w:rsidRDefault="00046CAD" w:rsidP="00046CAD"/>
    <w:p w14:paraId="67510410" w14:textId="77777777" w:rsidR="00046CAD" w:rsidRDefault="00046CAD" w:rsidP="00046CAD">
      <w:r>
        <w:t>Use:</w:t>
      </w:r>
    </w:p>
    <w:p w14:paraId="2A15D24D" w14:textId="77777777" w:rsidR="00046CAD" w:rsidRDefault="00046CAD" w:rsidP="00046CAD">
      <w:r>
        <w:t>- Security groups with tight ingress and egress rules</w:t>
      </w:r>
    </w:p>
    <w:p w14:paraId="22318A73" w14:textId="77777777" w:rsidR="00046CAD" w:rsidRDefault="00046CAD" w:rsidP="00046CAD">
      <w:r>
        <w:t>- Private subnets for internal services</w:t>
      </w:r>
    </w:p>
    <w:p w14:paraId="61991346" w14:textId="77777777" w:rsidR="00046CAD" w:rsidRDefault="00046CAD" w:rsidP="00046CAD">
      <w:r>
        <w:t>- VPC endpoints for AWS services</w:t>
      </w:r>
    </w:p>
    <w:p w14:paraId="488558CB" w14:textId="77777777" w:rsidR="00046CAD" w:rsidRDefault="00046CAD" w:rsidP="00046CAD">
      <w:r>
        <w:t>- WAF for public endpoints</w:t>
      </w:r>
    </w:p>
    <w:p w14:paraId="3EAC40F5" w14:textId="77777777" w:rsidR="00046CAD" w:rsidRDefault="00046CAD" w:rsidP="00046CAD">
      <w:r>
        <w:t>- Network policies in EKS</w:t>
      </w:r>
    </w:p>
    <w:p w14:paraId="7144CF57" w14:textId="77777777" w:rsidR="00046CAD" w:rsidRDefault="00046CAD" w:rsidP="00046CAD"/>
    <w:p w14:paraId="77D342B9" w14:textId="77777777" w:rsidR="00046CAD" w:rsidRDefault="00046CAD" w:rsidP="00046CAD">
      <w:r>
        <w:t>### Strong service authentication</w:t>
      </w:r>
    </w:p>
    <w:p w14:paraId="7EB3B8CD" w14:textId="77777777" w:rsidR="00046CAD" w:rsidRDefault="00046CAD" w:rsidP="00046CAD">
      <w:r>
        <w:t>Do not rely on “it is inside the VPC” as trust.</w:t>
      </w:r>
    </w:p>
    <w:p w14:paraId="4FC58B94" w14:textId="77777777" w:rsidR="00046CAD" w:rsidRDefault="00046CAD" w:rsidP="00046CAD"/>
    <w:p w14:paraId="68889763" w14:textId="77777777" w:rsidR="00046CAD" w:rsidRDefault="00046CAD" w:rsidP="00046CAD">
      <w:r>
        <w:t>Use:</w:t>
      </w:r>
    </w:p>
    <w:p w14:paraId="5B249D03" w14:textId="77777777" w:rsidR="00046CAD" w:rsidRDefault="00046CAD" w:rsidP="00046CAD">
      <w:r>
        <w:t>- JWT validation</w:t>
      </w:r>
    </w:p>
    <w:p w14:paraId="26A85315" w14:textId="77777777" w:rsidR="00046CAD" w:rsidRDefault="00046CAD" w:rsidP="00046CAD">
      <w:r>
        <w:t>- mTLS between services</w:t>
      </w:r>
    </w:p>
    <w:p w14:paraId="2288220D" w14:textId="77777777" w:rsidR="00046CAD" w:rsidRDefault="00046CAD" w:rsidP="00046CAD">
      <w:r>
        <w:t>- SigV4 where appropriate</w:t>
      </w:r>
    </w:p>
    <w:p w14:paraId="5B8F02E5" w14:textId="77777777" w:rsidR="00046CAD" w:rsidRDefault="00046CAD" w:rsidP="00046CAD">
      <w:r>
        <w:t>- Short-lived credentials</w:t>
      </w:r>
    </w:p>
    <w:p w14:paraId="186EF18C" w14:textId="77777777" w:rsidR="00046CAD" w:rsidRDefault="00046CAD" w:rsidP="00046CAD">
      <w:r>
        <w:t>- Service identity frameworks like service mesh authentication</w:t>
      </w:r>
    </w:p>
    <w:p w14:paraId="73353FFA" w14:textId="77777777" w:rsidR="00046CAD" w:rsidRDefault="00046CAD" w:rsidP="00046CAD"/>
    <w:p w14:paraId="5CE45BE5" w14:textId="77777777" w:rsidR="00046CAD" w:rsidRDefault="00046CAD" w:rsidP="00046CAD">
      <w:r>
        <w:t>### Secrets protection</w:t>
      </w:r>
    </w:p>
    <w:p w14:paraId="3FA6469E" w14:textId="77777777" w:rsidR="00046CAD" w:rsidRDefault="00046CAD" w:rsidP="00046CAD">
      <w:r>
        <w:t>Store secrets in dedicated services.</w:t>
      </w:r>
    </w:p>
    <w:p w14:paraId="68F000D9" w14:textId="77777777" w:rsidR="00046CAD" w:rsidRDefault="00046CAD" w:rsidP="00046CAD"/>
    <w:p w14:paraId="5A5D82C9" w14:textId="77777777" w:rsidR="00046CAD" w:rsidRDefault="00046CAD" w:rsidP="00046CAD">
      <w:r>
        <w:t>Use:</w:t>
      </w:r>
    </w:p>
    <w:p w14:paraId="506F3FD2" w14:textId="77777777" w:rsidR="00046CAD" w:rsidRDefault="00046CAD" w:rsidP="00046CAD">
      <w:r>
        <w:lastRenderedPageBreak/>
        <w:t>- AWS Secrets Manager or Parameter Store</w:t>
      </w:r>
    </w:p>
    <w:p w14:paraId="56F03D38" w14:textId="77777777" w:rsidR="00046CAD" w:rsidRDefault="00046CAD" w:rsidP="00046CAD">
      <w:r>
        <w:t>- Automatic rotation</w:t>
      </w:r>
    </w:p>
    <w:p w14:paraId="596976B1" w14:textId="77777777" w:rsidR="00046CAD" w:rsidRDefault="00046CAD" w:rsidP="00046CAD">
      <w:r>
        <w:t>- No secrets in images or source control</w:t>
      </w:r>
    </w:p>
    <w:p w14:paraId="3DFB4CFA" w14:textId="77777777" w:rsidR="00046CAD" w:rsidRDefault="00046CAD" w:rsidP="00046CAD">
      <w:r>
        <w:t>- Separate secrets per environment</w:t>
      </w:r>
    </w:p>
    <w:p w14:paraId="6CC4E324" w14:textId="77777777" w:rsidR="00046CAD" w:rsidRDefault="00046CAD" w:rsidP="00046CAD"/>
    <w:p w14:paraId="584AD17D" w14:textId="77777777" w:rsidR="00046CAD" w:rsidRDefault="00046CAD" w:rsidP="00046CAD">
      <w:r>
        <w:t>### Container and runtime security</w:t>
      </w:r>
    </w:p>
    <w:p w14:paraId="49539A87" w14:textId="77777777" w:rsidR="00046CAD" w:rsidRDefault="00046CAD" w:rsidP="00046CAD">
      <w:r>
        <w:t>Harden your runtime.</w:t>
      </w:r>
    </w:p>
    <w:p w14:paraId="275BF906" w14:textId="77777777" w:rsidR="00046CAD" w:rsidRDefault="00046CAD" w:rsidP="00046CAD"/>
    <w:p w14:paraId="0E6D15B4" w14:textId="77777777" w:rsidR="00046CAD" w:rsidRDefault="00046CAD" w:rsidP="00046CAD">
      <w:r>
        <w:t>Use:</w:t>
      </w:r>
    </w:p>
    <w:p w14:paraId="09E6488D" w14:textId="77777777" w:rsidR="00046CAD" w:rsidRDefault="00046CAD" w:rsidP="00046CAD">
      <w:r>
        <w:t>- Minimal base images</w:t>
      </w:r>
    </w:p>
    <w:p w14:paraId="6279F880" w14:textId="77777777" w:rsidR="00046CAD" w:rsidRDefault="00046CAD" w:rsidP="00046CAD">
      <w:r>
        <w:t>- Non-root containers</w:t>
      </w:r>
    </w:p>
    <w:p w14:paraId="7C3F37F0" w14:textId="77777777" w:rsidR="00046CAD" w:rsidRDefault="00046CAD" w:rsidP="00046CAD">
      <w:r>
        <w:t>- Image scanning</w:t>
      </w:r>
    </w:p>
    <w:p w14:paraId="2051F28B" w14:textId="77777777" w:rsidR="00046CAD" w:rsidRDefault="00046CAD" w:rsidP="00046CAD">
      <w:r>
        <w:t>- Runtime threat detection</w:t>
      </w:r>
    </w:p>
    <w:p w14:paraId="02D277D2" w14:textId="77777777" w:rsidR="00046CAD" w:rsidRDefault="00046CAD" w:rsidP="00046CAD">
      <w:r>
        <w:t>- Read-only file systems when possible</w:t>
      </w:r>
    </w:p>
    <w:p w14:paraId="5F4B650A" w14:textId="77777777" w:rsidR="00046CAD" w:rsidRDefault="00046CAD" w:rsidP="00046CAD"/>
    <w:p w14:paraId="6A7021D9" w14:textId="77777777" w:rsidR="00046CAD" w:rsidRDefault="00046CAD" w:rsidP="00046CAD">
      <w:r>
        <w:t>### Observability and detection</w:t>
      </w:r>
    </w:p>
    <w:p w14:paraId="6ACF8448" w14:textId="77777777" w:rsidR="00046CAD" w:rsidRDefault="00046CAD" w:rsidP="00046CAD">
      <w:r>
        <w:t>Make attacks visible.</w:t>
      </w:r>
    </w:p>
    <w:p w14:paraId="3612A110" w14:textId="77777777" w:rsidR="00046CAD" w:rsidRDefault="00046CAD" w:rsidP="00046CAD"/>
    <w:p w14:paraId="03B9B3AA" w14:textId="77777777" w:rsidR="00046CAD" w:rsidRDefault="00046CAD" w:rsidP="00046CAD">
      <w:r>
        <w:t>Use:</w:t>
      </w:r>
    </w:p>
    <w:p w14:paraId="062E33DD" w14:textId="77777777" w:rsidR="00046CAD" w:rsidRDefault="00046CAD" w:rsidP="00046CAD">
      <w:r>
        <w:t>- CloudTrail for audit trails</w:t>
      </w:r>
    </w:p>
    <w:p w14:paraId="3588541E" w14:textId="77777777" w:rsidR="00046CAD" w:rsidRDefault="00046CAD" w:rsidP="00046CAD">
      <w:r>
        <w:t>- GuardDuty for threat detection</w:t>
      </w:r>
    </w:p>
    <w:p w14:paraId="4A0FCA88" w14:textId="77777777" w:rsidR="00046CAD" w:rsidRDefault="00046CAD" w:rsidP="00046CAD">
      <w:r>
        <w:t>- Security Hub for centralized findings</w:t>
      </w:r>
    </w:p>
    <w:p w14:paraId="5AD98FC2" w14:textId="77777777" w:rsidR="00046CAD" w:rsidRDefault="00046CAD" w:rsidP="00046CAD">
      <w:r>
        <w:t>- CloudWatch alarms for suspicious behavior</w:t>
      </w:r>
    </w:p>
    <w:p w14:paraId="676CE2D6" w14:textId="77777777" w:rsidR="00046CAD" w:rsidRDefault="00046CAD" w:rsidP="00046CAD">
      <w:r>
        <w:t>- Distributed tracing for request flow visibility</w:t>
      </w:r>
    </w:p>
    <w:p w14:paraId="57471205" w14:textId="77777777" w:rsidR="00046CAD" w:rsidRDefault="00046CAD" w:rsidP="00046CAD"/>
    <w:p w14:paraId="5C8B2155" w14:textId="77777777" w:rsidR="00046CAD" w:rsidRDefault="00046CAD" w:rsidP="00046CAD">
      <w:r>
        <w:t>### CI/CD security</w:t>
      </w:r>
    </w:p>
    <w:p w14:paraId="608A99B6" w14:textId="77777777" w:rsidR="00046CAD" w:rsidRDefault="00046CAD" w:rsidP="00046CAD">
      <w:r>
        <w:t>Protect the software supply chain.</w:t>
      </w:r>
    </w:p>
    <w:p w14:paraId="4037C12B" w14:textId="77777777" w:rsidR="00046CAD" w:rsidRDefault="00046CAD" w:rsidP="00046CAD"/>
    <w:p w14:paraId="35FA7799" w14:textId="77777777" w:rsidR="00046CAD" w:rsidRDefault="00046CAD" w:rsidP="00046CAD">
      <w:r>
        <w:t>Use:</w:t>
      </w:r>
    </w:p>
    <w:p w14:paraId="64CAEE6A" w14:textId="77777777" w:rsidR="00046CAD" w:rsidRDefault="00046CAD" w:rsidP="00046CAD">
      <w:r>
        <w:t>- Signed builds and artifacts</w:t>
      </w:r>
    </w:p>
    <w:p w14:paraId="58293D6F" w14:textId="77777777" w:rsidR="00046CAD" w:rsidRDefault="00046CAD" w:rsidP="00046CAD">
      <w:r>
        <w:t>- Short-lived deploy credentials</w:t>
      </w:r>
    </w:p>
    <w:p w14:paraId="4126BEDD" w14:textId="77777777" w:rsidR="00046CAD" w:rsidRDefault="00046CAD" w:rsidP="00046CAD">
      <w:r>
        <w:t>- Dependency scanning</w:t>
      </w:r>
    </w:p>
    <w:p w14:paraId="06750193" w14:textId="77777777" w:rsidR="00046CAD" w:rsidRDefault="00046CAD" w:rsidP="00046CAD">
      <w:r>
        <w:t>- Code scanning</w:t>
      </w:r>
    </w:p>
    <w:p w14:paraId="51CA1D59" w14:textId="77777777" w:rsidR="00046CAD" w:rsidRDefault="00046CAD" w:rsidP="00046CAD">
      <w:r>
        <w:t>- Secret scanning</w:t>
      </w:r>
    </w:p>
    <w:p w14:paraId="51D4BAF8" w14:textId="77777777" w:rsidR="00046CAD" w:rsidRDefault="00046CAD" w:rsidP="00046CAD">
      <w:r>
        <w:t>- Approval gates for production</w:t>
      </w:r>
    </w:p>
    <w:p w14:paraId="69159B8D" w14:textId="77777777" w:rsidR="00046CAD" w:rsidRDefault="00046CAD" w:rsidP="00046CAD"/>
    <w:p w14:paraId="7CFD59CB" w14:textId="77777777" w:rsidR="00046CAD" w:rsidRDefault="00046CAD" w:rsidP="00046CAD">
      <w:r>
        <w:t>---</w:t>
      </w:r>
    </w:p>
    <w:p w14:paraId="1E6ABE54" w14:textId="77777777" w:rsidR="00046CAD" w:rsidRDefault="00046CAD" w:rsidP="00046CAD"/>
    <w:p w14:paraId="0014607B" w14:textId="77777777" w:rsidR="00046CAD" w:rsidRDefault="00046CAD" w:rsidP="00046CAD">
      <w:r>
        <w:t>## Common vulnerability classes to watch for</w:t>
      </w:r>
    </w:p>
    <w:p w14:paraId="28C5F87F" w14:textId="77777777" w:rsidR="00046CAD" w:rsidRDefault="00046CAD" w:rsidP="00046CAD"/>
    <w:p w14:paraId="4DDAE140" w14:textId="77777777" w:rsidR="00046CAD" w:rsidRDefault="00046CAD" w:rsidP="00046CAD">
      <w:r>
        <w:t>If you are preparing for interviews or a security review, these are worth mentioning:</w:t>
      </w:r>
    </w:p>
    <w:p w14:paraId="610035CE" w14:textId="77777777" w:rsidR="00046CAD" w:rsidRDefault="00046CAD" w:rsidP="00046CAD"/>
    <w:p w14:paraId="601D0CB5" w14:textId="77777777" w:rsidR="00046CAD" w:rsidRDefault="00046CAD" w:rsidP="00046CAD">
      <w:r>
        <w:t>- Broken authentication</w:t>
      </w:r>
    </w:p>
    <w:p w14:paraId="557D52AB" w14:textId="77777777" w:rsidR="00046CAD" w:rsidRDefault="00046CAD" w:rsidP="00046CAD">
      <w:r>
        <w:t>- Broken authorization</w:t>
      </w:r>
    </w:p>
    <w:p w14:paraId="43D95EEF" w14:textId="77777777" w:rsidR="00046CAD" w:rsidRDefault="00046CAD" w:rsidP="00046CAD">
      <w:r>
        <w:t>- SSRF</w:t>
      </w:r>
    </w:p>
    <w:p w14:paraId="051BD77C" w14:textId="77777777" w:rsidR="00046CAD" w:rsidRDefault="00046CAD" w:rsidP="00046CAD">
      <w:r>
        <w:t>- Injection attacks</w:t>
      </w:r>
    </w:p>
    <w:p w14:paraId="18266FAA" w14:textId="77777777" w:rsidR="00046CAD" w:rsidRDefault="00046CAD" w:rsidP="00046CAD">
      <w:r>
        <w:t>- Secrets exposure</w:t>
      </w:r>
    </w:p>
    <w:p w14:paraId="15968867" w14:textId="77777777" w:rsidR="00046CAD" w:rsidRDefault="00046CAD" w:rsidP="00046CAD">
      <w:r>
        <w:lastRenderedPageBreak/>
        <w:t>- IAM privilege escalation</w:t>
      </w:r>
    </w:p>
    <w:p w14:paraId="4AFBA15F" w14:textId="77777777" w:rsidR="00046CAD" w:rsidRDefault="00046CAD" w:rsidP="00046CAD">
      <w:r>
        <w:t>- Insecure deserialization</w:t>
      </w:r>
    </w:p>
    <w:p w14:paraId="326A9E11" w14:textId="77777777" w:rsidR="00046CAD" w:rsidRDefault="00046CAD" w:rsidP="00046CAD">
      <w:r>
        <w:t>- Misconfigured storage buckets</w:t>
      </w:r>
    </w:p>
    <w:p w14:paraId="3F3EC2E0" w14:textId="77777777" w:rsidR="00046CAD" w:rsidRDefault="00046CAD" w:rsidP="00046CAD">
      <w:r>
        <w:t>- Publicly exposed internal services</w:t>
      </w:r>
    </w:p>
    <w:p w14:paraId="65C6D6E7" w14:textId="77777777" w:rsidR="00046CAD" w:rsidRDefault="00046CAD" w:rsidP="00046CAD">
      <w:r>
        <w:t>- Supply chain compromise</w:t>
      </w:r>
    </w:p>
    <w:p w14:paraId="182F395B" w14:textId="77777777" w:rsidR="00046CAD" w:rsidRDefault="00046CAD" w:rsidP="00046CAD">
      <w:r>
        <w:t>- Weak logging and monitoring</w:t>
      </w:r>
    </w:p>
    <w:p w14:paraId="66B81EF0" w14:textId="77777777" w:rsidR="00046CAD" w:rsidRDefault="00046CAD" w:rsidP="00046CAD"/>
    <w:p w14:paraId="4087D6F2" w14:textId="77777777" w:rsidR="00046CAD" w:rsidRDefault="00046CAD" w:rsidP="00046CAD">
      <w:r>
        <w:t>---</w:t>
      </w:r>
    </w:p>
    <w:p w14:paraId="364DE21F" w14:textId="77777777" w:rsidR="00046CAD" w:rsidRDefault="00046CAD" w:rsidP="00046CAD"/>
    <w:p w14:paraId="64E8A1CA" w14:textId="77777777" w:rsidR="00046CAD" w:rsidRDefault="00046CAD" w:rsidP="00046CAD">
      <w:r>
        <w:t>## Practical summary</w:t>
      </w:r>
    </w:p>
    <w:p w14:paraId="4B93BD1D" w14:textId="77777777" w:rsidR="00046CAD" w:rsidRDefault="00046CAD" w:rsidP="00046CAD"/>
    <w:p w14:paraId="7DCAEF9A" w14:textId="77777777" w:rsidR="00046CAD" w:rsidRDefault="00046CAD" w:rsidP="00046CAD">
      <w:r>
        <w:t>In AWS microservices, the most dangerous vulnerabilities usually come from:</w:t>
      </w:r>
    </w:p>
    <w:p w14:paraId="6D56E0A0" w14:textId="77777777" w:rsidR="00046CAD" w:rsidRDefault="00046CAD" w:rsidP="00046CAD">
      <w:r>
        <w:t>- excessive IAM permissions,</w:t>
      </w:r>
    </w:p>
    <w:p w14:paraId="38F459BB" w14:textId="77777777" w:rsidR="00046CAD" w:rsidRDefault="00046CAD" w:rsidP="00046CAD">
      <w:r>
        <w:t>- weak service-to-service trust,</w:t>
      </w:r>
    </w:p>
    <w:p w14:paraId="11231B4D" w14:textId="77777777" w:rsidR="00046CAD" w:rsidRDefault="00046CAD" w:rsidP="00046CAD">
      <w:r>
        <w:t>- exposed internal components,</w:t>
      </w:r>
    </w:p>
    <w:p w14:paraId="0ADB0D93" w14:textId="77777777" w:rsidR="00046CAD" w:rsidRDefault="00046CAD" w:rsidP="00046CAD">
      <w:r>
        <w:t>- leaked secrets,</w:t>
      </w:r>
    </w:p>
    <w:p w14:paraId="10A48783" w14:textId="77777777" w:rsidR="00046CAD" w:rsidRDefault="00046CAD" w:rsidP="00046CAD">
      <w:r>
        <w:t>- and insecure deployment pipelines.</w:t>
      </w:r>
    </w:p>
    <w:p w14:paraId="12EF6E88" w14:textId="77777777" w:rsidR="00046CAD" w:rsidRDefault="00046CAD" w:rsidP="00046CAD"/>
    <w:p w14:paraId="067004E4" w14:textId="77777777" w:rsidR="00046CAD" w:rsidRDefault="00046CAD" w:rsidP="00046CAD">
      <w:r>
        <w:t>If you want strong security, design for zero trust, least privilege, segmented networks, strong secrets handling, and good observability.</w:t>
      </w:r>
    </w:p>
    <w:p w14:paraId="12785C1F" w14:textId="77777777" w:rsidR="00046CAD" w:rsidRDefault="00046CAD" w:rsidP="00046CAD"/>
    <w:p w14:paraId="2E72DB11" w14:textId="77777777" w:rsidR="00046CAD" w:rsidRDefault="00046CAD" w:rsidP="00046CAD">
      <w:r>
        <w:t>If you want, I can also give you:</w:t>
      </w:r>
    </w:p>
    <w:p w14:paraId="074AF1CC" w14:textId="77777777" w:rsidR="00046CAD" w:rsidRDefault="00046CAD" w:rsidP="00046CAD">
      <w:r>
        <w:t xml:space="preserve">1. a **threat model for AWS microservices**,  </w:t>
      </w:r>
    </w:p>
    <w:p w14:paraId="612AD1AF" w14:textId="77777777" w:rsidR="00046CAD" w:rsidRDefault="00046CAD" w:rsidP="00046CAD">
      <w:r>
        <w:lastRenderedPageBreak/>
        <w:t xml:space="preserve">2. a **security checklist for ECS/EKS/Lambda**, or  </w:t>
      </w:r>
    </w:p>
    <w:p w14:paraId="141D3A23" w14:textId="42BB17B7" w:rsidR="00046CAD" w:rsidRDefault="00046CAD" w:rsidP="00046CAD">
      <w:r>
        <w:t>3. **real interview-style security questions and answers** on this topic.</w:t>
      </w:r>
    </w:p>
    <w:p w14:paraId="0B3D9CF3" w14:textId="77777777" w:rsidR="007A6F3C" w:rsidRDefault="007A6F3C" w:rsidP="00046CAD"/>
    <w:p w14:paraId="7895F165" w14:textId="02FE1C4E" w:rsidR="007A6F3C" w:rsidRDefault="007A6F3C" w:rsidP="007A6F3C">
      <w:pPr>
        <w:pStyle w:val="Heading1"/>
        <w:numPr>
          <w:ilvl w:val="0"/>
          <w:numId w:val="13"/>
        </w:numPr>
        <w:jc w:val="center"/>
      </w:pPr>
      <w:bookmarkStart w:id="54" w:name="_Toc234595962"/>
      <w:r>
        <w:t>Java Serialization</w:t>
      </w:r>
      <w:bookmarkEnd w:id="54"/>
    </w:p>
    <w:p w14:paraId="2CB726E4" w14:textId="77777777" w:rsidR="0086680F" w:rsidRDefault="0086680F" w:rsidP="0086680F"/>
    <w:p w14:paraId="246E248E" w14:textId="77777777" w:rsidR="0086680F" w:rsidRDefault="0086680F" w:rsidP="0086680F">
      <w:r>
        <w:t>Java serialization is the process of converting a Java object into a byte stream, so it can be stored in a file, sent over the network, or cached and later reconstructed back into an object. The reverse process is called **deserialization**.</w:t>
      </w:r>
    </w:p>
    <w:p w14:paraId="307D1A3A" w14:textId="77777777" w:rsidR="0086680F" w:rsidRDefault="0086680F" w:rsidP="0086680F"/>
    <w:p w14:paraId="4A63F737" w14:textId="77777777" w:rsidR="0086680F" w:rsidRDefault="0086680F" w:rsidP="0086680F">
      <w:r>
        <w:t>It sounds simple, but Java serialization has a long history of security issues and design pitfalls, so it is important to understand both how it works and why it is often avoided in modern systems.</w:t>
      </w:r>
    </w:p>
    <w:p w14:paraId="780FD224" w14:textId="77777777" w:rsidR="0086680F" w:rsidRDefault="0086680F" w:rsidP="0086680F"/>
    <w:p w14:paraId="11FDB521" w14:textId="77777777" w:rsidR="0086680F" w:rsidRDefault="0086680F" w:rsidP="0086680F">
      <w:r>
        <w:t>---</w:t>
      </w:r>
    </w:p>
    <w:p w14:paraId="4D1A64D1" w14:textId="77777777" w:rsidR="0086680F" w:rsidRDefault="0086680F" w:rsidP="0086680F"/>
    <w:p w14:paraId="089A77C0" w14:textId="77777777" w:rsidR="0086680F" w:rsidRDefault="0086680F" w:rsidP="0086680F">
      <w:r>
        <w:t># 1. Why serialization exists</w:t>
      </w:r>
    </w:p>
    <w:p w14:paraId="28F0C1B7" w14:textId="77777777" w:rsidR="0086680F" w:rsidRDefault="0086680F" w:rsidP="0086680F"/>
    <w:p w14:paraId="37444F77" w14:textId="77777777" w:rsidR="0086680F" w:rsidRDefault="0086680F" w:rsidP="0086680F">
      <w:r>
        <w:t>Serialization is useful when you need to:</w:t>
      </w:r>
    </w:p>
    <w:p w14:paraId="52A954BB" w14:textId="77777777" w:rsidR="0086680F" w:rsidRDefault="0086680F" w:rsidP="0086680F"/>
    <w:p w14:paraId="4524753B" w14:textId="77777777" w:rsidR="0086680F" w:rsidRDefault="0086680F" w:rsidP="0086680F">
      <w:r>
        <w:t>- save object state to disk</w:t>
      </w:r>
    </w:p>
    <w:p w14:paraId="22B23679" w14:textId="77777777" w:rsidR="0086680F" w:rsidRDefault="0086680F" w:rsidP="0086680F">
      <w:r>
        <w:t>- send objects over the network</w:t>
      </w:r>
    </w:p>
    <w:p w14:paraId="29E071DC" w14:textId="77777777" w:rsidR="0086680F" w:rsidRDefault="0086680F" w:rsidP="0086680F">
      <w:r>
        <w:t>- store objects in caches or sessions</w:t>
      </w:r>
    </w:p>
    <w:p w14:paraId="227CDDB7" w14:textId="77777777" w:rsidR="0086680F" w:rsidRDefault="0086680F" w:rsidP="0086680F">
      <w:r>
        <w:lastRenderedPageBreak/>
        <w:t>- clone or persist application state</w:t>
      </w:r>
    </w:p>
    <w:p w14:paraId="2B527253" w14:textId="77777777" w:rsidR="0086680F" w:rsidRDefault="0086680F" w:rsidP="0086680F"/>
    <w:p w14:paraId="14F8A083" w14:textId="77777777" w:rsidR="0086680F" w:rsidRDefault="0086680F" w:rsidP="0086680F">
      <w:r>
        <w:t>Example: if you have a `User` object in memory, you may want to serialize it to a file and later restore it.</w:t>
      </w:r>
    </w:p>
    <w:p w14:paraId="21328A92" w14:textId="77777777" w:rsidR="0086680F" w:rsidRDefault="0086680F" w:rsidP="0086680F"/>
    <w:p w14:paraId="2AFAD9BC" w14:textId="77777777" w:rsidR="0086680F" w:rsidRDefault="0086680F" w:rsidP="0086680F">
      <w:r>
        <w:t>---</w:t>
      </w:r>
    </w:p>
    <w:p w14:paraId="747FBAD7" w14:textId="77777777" w:rsidR="0086680F" w:rsidRDefault="0086680F" w:rsidP="0086680F"/>
    <w:p w14:paraId="632FB720" w14:textId="77777777" w:rsidR="0086680F" w:rsidRDefault="0086680F" w:rsidP="0086680F">
      <w:r>
        <w:t># 2. Basic idea</w:t>
      </w:r>
    </w:p>
    <w:p w14:paraId="38912B8E" w14:textId="77777777" w:rsidR="0086680F" w:rsidRDefault="0086680F" w:rsidP="0086680F"/>
    <w:p w14:paraId="3440B3C3" w14:textId="77777777" w:rsidR="0086680F" w:rsidRDefault="0086680F" w:rsidP="0086680F">
      <w:r>
        <w:t>When an object is serialized, Java captures:</w:t>
      </w:r>
    </w:p>
    <w:p w14:paraId="313D1D20" w14:textId="77777777" w:rsidR="0086680F" w:rsidRDefault="0086680F" w:rsidP="0086680F">
      <w:r>
        <w:t>- the object’s class name</w:t>
      </w:r>
    </w:p>
    <w:p w14:paraId="109333F0" w14:textId="77777777" w:rsidR="0086680F" w:rsidRDefault="0086680F" w:rsidP="0086680F">
      <w:r>
        <w:t>- its field values</w:t>
      </w:r>
    </w:p>
    <w:p w14:paraId="7A3C3375" w14:textId="77777777" w:rsidR="0086680F" w:rsidRDefault="0086680F" w:rsidP="0086680F">
      <w:r>
        <w:t>- the object graph, including references to other serializable objects</w:t>
      </w:r>
    </w:p>
    <w:p w14:paraId="728F1553" w14:textId="77777777" w:rsidR="0086680F" w:rsidRDefault="0086680F" w:rsidP="0086680F"/>
    <w:p w14:paraId="7631FAE0" w14:textId="77777777" w:rsidR="0086680F" w:rsidRDefault="0086680F" w:rsidP="0086680F">
      <w:r>
        <w:t>When deserialized, Java rebuilds the object from that byte stream.</w:t>
      </w:r>
    </w:p>
    <w:p w14:paraId="7672489A" w14:textId="77777777" w:rsidR="0086680F" w:rsidRDefault="0086680F" w:rsidP="0086680F"/>
    <w:p w14:paraId="19582513" w14:textId="77777777" w:rsidR="0086680F" w:rsidRDefault="0086680F" w:rsidP="0086680F">
      <w:r>
        <w:t>---</w:t>
      </w:r>
    </w:p>
    <w:p w14:paraId="6592F762" w14:textId="77777777" w:rsidR="0086680F" w:rsidRDefault="0086680F" w:rsidP="0086680F"/>
    <w:p w14:paraId="52294E41" w14:textId="77777777" w:rsidR="0086680F" w:rsidRDefault="0086680F" w:rsidP="0086680F">
      <w:r>
        <w:t># 3. How to make a class serializable</w:t>
      </w:r>
    </w:p>
    <w:p w14:paraId="15AC03C9" w14:textId="77777777" w:rsidR="0086680F" w:rsidRDefault="0086680F" w:rsidP="0086680F"/>
    <w:p w14:paraId="0319E647" w14:textId="77777777" w:rsidR="0086680F" w:rsidRDefault="0086680F" w:rsidP="0086680F">
      <w:r>
        <w:t>A class must implement `java.io.Serializable`.</w:t>
      </w:r>
    </w:p>
    <w:p w14:paraId="13A3E45F" w14:textId="77777777" w:rsidR="0086680F" w:rsidRDefault="0086680F" w:rsidP="0086680F"/>
    <w:p w14:paraId="117CDB4C" w14:textId="77777777" w:rsidR="0086680F" w:rsidRDefault="0086680F" w:rsidP="0086680F">
      <w:r>
        <w:t>```java</w:t>
      </w:r>
    </w:p>
    <w:p w14:paraId="7DF5A15C" w14:textId="77777777" w:rsidR="0086680F" w:rsidRDefault="0086680F" w:rsidP="0086680F">
      <w:r>
        <w:lastRenderedPageBreak/>
        <w:t>import java.io.Serializable;</w:t>
      </w:r>
    </w:p>
    <w:p w14:paraId="533C53D0" w14:textId="77777777" w:rsidR="0086680F" w:rsidRDefault="0086680F" w:rsidP="0086680F"/>
    <w:p w14:paraId="4C68231C" w14:textId="77777777" w:rsidR="0086680F" w:rsidRDefault="0086680F" w:rsidP="0086680F">
      <w:r>
        <w:t>public class User implements Serializable {</w:t>
      </w:r>
    </w:p>
    <w:p w14:paraId="5217CD20" w14:textId="77777777" w:rsidR="0086680F" w:rsidRDefault="0086680F" w:rsidP="0086680F">
      <w:r>
        <w:t xml:space="preserve">    private static final long serialVersionUID = 1L;</w:t>
      </w:r>
    </w:p>
    <w:p w14:paraId="76252A4D" w14:textId="77777777" w:rsidR="0086680F" w:rsidRDefault="0086680F" w:rsidP="0086680F"/>
    <w:p w14:paraId="0AD4B879" w14:textId="77777777" w:rsidR="0086680F" w:rsidRDefault="0086680F" w:rsidP="0086680F">
      <w:r>
        <w:t xml:space="preserve">    private String name;</w:t>
      </w:r>
    </w:p>
    <w:p w14:paraId="1DB5AE09" w14:textId="77777777" w:rsidR="0086680F" w:rsidRDefault="0086680F" w:rsidP="0086680F">
      <w:r>
        <w:t xml:space="preserve">    private int age;</w:t>
      </w:r>
    </w:p>
    <w:p w14:paraId="5DE24BF6" w14:textId="77777777" w:rsidR="0086680F" w:rsidRDefault="0086680F" w:rsidP="0086680F"/>
    <w:p w14:paraId="4D88FB27" w14:textId="77777777" w:rsidR="0086680F" w:rsidRDefault="0086680F" w:rsidP="0086680F">
      <w:r>
        <w:t xml:space="preserve">    public User(String name, int age) {</w:t>
      </w:r>
    </w:p>
    <w:p w14:paraId="1B17D865" w14:textId="77777777" w:rsidR="0086680F" w:rsidRDefault="0086680F" w:rsidP="0086680F">
      <w:r>
        <w:t xml:space="preserve">        this.name = name;</w:t>
      </w:r>
    </w:p>
    <w:p w14:paraId="7CD54A44" w14:textId="77777777" w:rsidR="0086680F" w:rsidRDefault="0086680F" w:rsidP="0086680F">
      <w:r>
        <w:t xml:space="preserve">        this.age = age;</w:t>
      </w:r>
    </w:p>
    <w:p w14:paraId="1D8F2005" w14:textId="77777777" w:rsidR="0086680F" w:rsidRDefault="0086680F" w:rsidP="0086680F">
      <w:r>
        <w:t xml:space="preserve">    }</w:t>
      </w:r>
    </w:p>
    <w:p w14:paraId="16CC2979" w14:textId="77777777" w:rsidR="0086680F" w:rsidRDefault="0086680F" w:rsidP="0086680F">
      <w:r>
        <w:t>}</w:t>
      </w:r>
    </w:p>
    <w:p w14:paraId="315FCFA4" w14:textId="77777777" w:rsidR="0086680F" w:rsidRDefault="0086680F" w:rsidP="0086680F">
      <w:r>
        <w:t>```</w:t>
      </w:r>
    </w:p>
    <w:p w14:paraId="43AD8166" w14:textId="77777777" w:rsidR="0086680F" w:rsidRDefault="0086680F" w:rsidP="0086680F"/>
    <w:p w14:paraId="7249F015" w14:textId="77777777" w:rsidR="0086680F" w:rsidRDefault="0086680F" w:rsidP="0086680F">
      <w:r>
        <w:t>## Key point</w:t>
      </w:r>
    </w:p>
    <w:p w14:paraId="198C4127" w14:textId="77777777" w:rsidR="0086680F" w:rsidRDefault="0086680F" w:rsidP="0086680F">
      <w:r>
        <w:t>`Serializable` is a marker interface. It does not contain methods. It just tells Java that instances of this class can be serialized.</w:t>
      </w:r>
    </w:p>
    <w:p w14:paraId="34AC41D2" w14:textId="77777777" w:rsidR="0086680F" w:rsidRDefault="0086680F" w:rsidP="0086680F"/>
    <w:p w14:paraId="4F65E829" w14:textId="77777777" w:rsidR="0086680F" w:rsidRDefault="0086680F" w:rsidP="0086680F">
      <w:r>
        <w:t>---</w:t>
      </w:r>
    </w:p>
    <w:p w14:paraId="138842B1" w14:textId="77777777" w:rsidR="0086680F" w:rsidRDefault="0086680F" w:rsidP="0086680F"/>
    <w:p w14:paraId="6D7332F3" w14:textId="77777777" w:rsidR="0086680F" w:rsidRDefault="0086680F" w:rsidP="0086680F">
      <w:r>
        <w:t># 4. `serialVersionUID`</w:t>
      </w:r>
    </w:p>
    <w:p w14:paraId="77768C62" w14:textId="77777777" w:rsidR="0086680F" w:rsidRDefault="0086680F" w:rsidP="0086680F"/>
    <w:p w14:paraId="19F49266" w14:textId="77777777" w:rsidR="0086680F" w:rsidRDefault="0086680F" w:rsidP="0086680F">
      <w:r>
        <w:t>This is a version identifier for a serializable class.</w:t>
      </w:r>
    </w:p>
    <w:p w14:paraId="56A12433" w14:textId="77777777" w:rsidR="0086680F" w:rsidRDefault="0086680F" w:rsidP="0086680F"/>
    <w:p w14:paraId="7EF6ADDD" w14:textId="77777777" w:rsidR="0086680F" w:rsidRDefault="0086680F" w:rsidP="0086680F">
      <w:r>
        <w:t>```java</w:t>
      </w:r>
    </w:p>
    <w:p w14:paraId="5878E25B" w14:textId="77777777" w:rsidR="0086680F" w:rsidRDefault="0086680F" w:rsidP="0086680F">
      <w:r>
        <w:t>private static final long serialVersionUID = 1L;</w:t>
      </w:r>
    </w:p>
    <w:p w14:paraId="3090ACA1" w14:textId="77777777" w:rsidR="0086680F" w:rsidRDefault="0086680F" w:rsidP="0086680F">
      <w:r>
        <w:t>```</w:t>
      </w:r>
    </w:p>
    <w:p w14:paraId="393B61B9" w14:textId="77777777" w:rsidR="0086680F" w:rsidRDefault="0086680F" w:rsidP="0086680F"/>
    <w:p w14:paraId="3620C9C1" w14:textId="77777777" w:rsidR="0086680F" w:rsidRDefault="0086680F" w:rsidP="0086680F">
      <w:r>
        <w:t>## Why it matters</w:t>
      </w:r>
    </w:p>
    <w:p w14:paraId="22E8B8E6" w14:textId="77777777" w:rsidR="0086680F" w:rsidRDefault="0086680F" w:rsidP="0086680F">
      <w:r>
        <w:t>When you deserialize an object, Java checks whether the class version matches the version that was used when the object was serialized.</w:t>
      </w:r>
    </w:p>
    <w:p w14:paraId="550A037B" w14:textId="77777777" w:rsidR="0086680F" w:rsidRDefault="0086680F" w:rsidP="0086680F"/>
    <w:p w14:paraId="7C345ACC" w14:textId="77777777" w:rsidR="0086680F" w:rsidRDefault="0086680F" w:rsidP="0086680F">
      <w:r>
        <w:t>If the versions are incompatible, you may get an `InvalidClassException`.</w:t>
      </w:r>
    </w:p>
    <w:p w14:paraId="7F8C517F" w14:textId="77777777" w:rsidR="0086680F" w:rsidRDefault="0086680F" w:rsidP="0086680F"/>
    <w:p w14:paraId="451F6C0C" w14:textId="77777777" w:rsidR="0086680F" w:rsidRDefault="0086680F" w:rsidP="0086680F">
      <w:r>
        <w:t>### Best practice</w:t>
      </w:r>
    </w:p>
    <w:p w14:paraId="6180EC63" w14:textId="77777777" w:rsidR="0086680F" w:rsidRDefault="0086680F" w:rsidP="0086680F">
      <w:r>
        <w:t>Always declare `serialVersionUID` explicitly. If you do not, Java may generate one automatically, which can lead to compatibility issues if the class changes.</w:t>
      </w:r>
    </w:p>
    <w:p w14:paraId="29F97E9D" w14:textId="77777777" w:rsidR="0086680F" w:rsidRDefault="0086680F" w:rsidP="0086680F"/>
    <w:p w14:paraId="637B0F0C" w14:textId="77777777" w:rsidR="0086680F" w:rsidRDefault="0086680F" w:rsidP="0086680F">
      <w:r>
        <w:t>---</w:t>
      </w:r>
    </w:p>
    <w:p w14:paraId="02FD1A2D" w14:textId="77777777" w:rsidR="0086680F" w:rsidRDefault="0086680F" w:rsidP="0086680F"/>
    <w:p w14:paraId="42E1E985" w14:textId="77777777" w:rsidR="0086680F" w:rsidRDefault="0086680F" w:rsidP="0086680F">
      <w:r>
        <w:t># 5. Example of serialization and deserialization</w:t>
      </w:r>
    </w:p>
    <w:p w14:paraId="6FC85D7F" w14:textId="77777777" w:rsidR="0086680F" w:rsidRDefault="0086680F" w:rsidP="0086680F"/>
    <w:p w14:paraId="74B7BB3B" w14:textId="77777777" w:rsidR="0086680F" w:rsidRDefault="0086680F" w:rsidP="0086680F">
      <w:r>
        <w:t>## Serialization</w:t>
      </w:r>
    </w:p>
    <w:p w14:paraId="4796CE6E" w14:textId="77777777" w:rsidR="0086680F" w:rsidRDefault="0086680F" w:rsidP="0086680F">
      <w:r>
        <w:t>```java</w:t>
      </w:r>
    </w:p>
    <w:p w14:paraId="7F7A1F82" w14:textId="77777777" w:rsidR="0086680F" w:rsidRDefault="0086680F" w:rsidP="0086680F">
      <w:r>
        <w:t>import java.io.FileOutputStream;</w:t>
      </w:r>
    </w:p>
    <w:p w14:paraId="0B17BE5C" w14:textId="77777777" w:rsidR="0086680F" w:rsidRDefault="0086680F" w:rsidP="0086680F">
      <w:r>
        <w:lastRenderedPageBreak/>
        <w:t>import java.io.ObjectOutputStream;</w:t>
      </w:r>
    </w:p>
    <w:p w14:paraId="28EE73EA" w14:textId="77777777" w:rsidR="0086680F" w:rsidRDefault="0086680F" w:rsidP="0086680F"/>
    <w:p w14:paraId="5EE19D17" w14:textId="77777777" w:rsidR="0086680F" w:rsidRDefault="0086680F" w:rsidP="0086680F">
      <w:r>
        <w:t>public class SerializeDemo {</w:t>
      </w:r>
    </w:p>
    <w:p w14:paraId="10546755" w14:textId="77777777" w:rsidR="0086680F" w:rsidRDefault="0086680F" w:rsidP="0086680F">
      <w:r>
        <w:t xml:space="preserve">    public static void main(String[] args) throws Exception {</w:t>
      </w:r>
    </w:p>
    <w:p w14:paraId="110CD18B" w14:textId="77777777" w:rsidR="0086680F" w:rsidRDefault="0086680F" w:rsidP="0086680F">
      <w:r>
        <w:t xml:space="preserve">        User user = new User("Alice", 25);</w:t>
      </w:r>
    </w:p>
    <w:p w14:paraId="33CF74AC" w14:textId="77777777" w:rsidR="0086680F" w:rsidRDefault="0086680F" w:rsidP="0086680F"/>
    <w:p w14:paraId="38BBC6A6" w14:textId="77777777" w:rsidR="0086680F" w:rsidRDefault="0086680F" w:rsidP="0086680F">
      <w:r>
        <w:t xml:space="preserve">        try (ObjectOutputStream out = new ObjectOutputStream(</w:t>
      </w:r>
    </w:p>
    <w:p w14:paraId="16C091D1" w14:textId="77777777" w:rsidR="0086680F" w:rsidRDefault="0086680F" w:rsidP="0086680F">
      <w:r>
        <w:t xml:space="preserve">                new FileOutputStream("user.dat"))) {</w:t>
      </w:r>
    </w:p>
    <w:p w14:paraId="74A6CBA6" w14:textId="77777777" w:rsidR="0086680F" w:rsidRDefault="0086680F" w:rsidP="0086680F">
      <w:r>
        <w:t xml:space="preserve">            out.writeObject(user);</w:t>
      </w:r>
    </w:p>
    <w:p w14:paraId="3DDF9F82" w14:textId="77777777" w:rsidR="0086680F" w:rsidRDefault="0086680F" w:rsidP="0086680F">
      <w:r>
        <w:t xml:space="preserve">        }</w:t>
      </w:r>
    </w:p>
    <w:p w14:paraId="46F70FF9" w14:textId="77777777" w:rsidR="0086680F" w:rsidRDefault="0086680F" w:rsidP="0086680F"/>
    <w:p w14:paraId="0F2CA3D1" w14:textId="77777777" w:rsidR="0086680F" w:rsidRDefault="0086680F" w:rsidP="0086680F">
      <w:r>
        <w:t xml:space="preserve">        System.out.println("Serialized successfully");</w:t>
      </w:r>
    </w:p>
    <w:p w14:paraId="3E955308" w14:textId="77777777" w:rsidR="0086680F" w:rsidRDefault="0086680F" w:rsidP="0086680F">
      <w:r>
        <w:t xml:space="preserve">    }</w:t>
      </w:r>
    </w:p>
    <w:p w14:paraId="019F260A" w14:textId="77777777" w:rsidR="0086680F" w:rsidRDefault="0086680F" w:rsidP="0086680F">
      <w:r>
        <w:t>}</w:t>
      </w:r>
    </w:p>
    <w:p w14:paraId="5182EFB9" w14:textId="77777777" w:rsidR="0086680F" w:rsidRDefault="0086680F" w:rsidP="0086680F">
      <w:r>
        <w:t>```</w:t>
      </w:r>
    </w:p>
    <w:p w14:paraId="27337EDA" w14:textId="77777777" w:rsidR="0086680F" w:rsidRDefault="0086680F" w:rsidP="0086680F"/>
    <w:p w14:paraId="7D962CAF" w14:textId="77777777" w:rsidR="0086680F" w:rsidRDefault="0086680F" w:rsidP="0086680F">
      <w:r>
        <w:t>## Deserialization</w:t>
      </w:r>
    </w:p>
    <w:p w14:paraId="053D3E53" w14:textId="77777777" w:rsidR="0086680F" w:rsidRDefault="0086680F" w:rsidP="0086680F">
      <w:r>
        <w:t>```java</w:t>
      </w:r>
    </w:p>
    <w:p w14:paraId="198C964D" w14:textId="77777777" w:rsidR="0086680F" w:rsidRDefault="0086680F" w:rsidP="0086680F">
      <w:r>
        <w:t>import java.io.FileInputStream;</w:t>
      </w:r>
    </w:p>
    <w:p w14:paraId="416EB887" w14:textId="77777777" w:rsidR="0086680F" w:rsidRDefault="0086680F" w:rsidP="0086680F">
      <w:r>
        <w:t>import java.io.ObjectInputStream;</w:t>
      </w:r>
    </w:p>
    <w:p w14:paraId="4FA9E17E" w14:textId="77777777" w:rsidR="0086680F" w:rsidRDefault="0086680F" w:rsidP="0086680F"/>
    <w:p w14:paraId="433C7F6E" w14:textId="77777777" w:rsidR="0086680F" w:rsidRDefault="0086680F" w:rsidP="0086680F">
      <w:r>
        <w:t>public class DeserializeDemo {</w:t>
      </w:r>
    </w:p>
    <w:p w14:paraId="02F184F1" w14:textId="77777777" w:rsidR="0086680F" w:rsidRDefault="0086680F" w:rsidP="0086680F">
      <w:r>
        <w:t xml:space="preserve">    public static void main(String[] args) throws Exception {</w:t>
      </w:r>
    </w:p>
    <w:p w14:paraId="0685CD33" w14:textId="77777777" w:rsidR="0086680F" w:rsidRDefault="0086680F" w:rsidP="0086680F">
      <w:r>
        <w:t xml:space="preserve">        try (ObjectInputStream in = new ObjectInputStream(</w:t>
      </w:r>
    </w:p>
    <w:p w14:paraId="561DC11F" w14:textId="77777777" w:rsidR="0086680F" w:rsidRDefault="0086680F" w:rsidP="0086680F">
      <w:r>
        <w:lastRenderedPageBreak/>
        <w:t xml:space="preserve">                new FileInputStream("user.dat"))) {</w:t>
      </w:r>
    </w:p>
    <w:p w14:paraId="4E869772" w14:textId="77777777" w:rsidR="0086680F" w:rsidRDefault="0086680F" w:rsidP="0086680F">
      <w:r>
        <w:t xml:space="preserve">            User user = (User) in.readObject();</w:t>
      </w:r>
    </w:p>
    <w:p w14:paraId="1C6CCF20" w14:textId="77777777" w:rsidR="0086680F" w:rsidRDefault="0086680F" w:rsidP="0086680F">
      <w:r>
        <w:t xml:space="preserve">            System.out.println("Deserialized successfully");</w:t>
      </w:r>
    </w:p>
    <w:p w14:paraId="1552C8E2" w14:textId="77777777" w:rsidR="0086680F" w:rsidRDefault="0086680F" w:rsidP="0086680F">
      <w:r>
        <w:t xml:space="preserve">        }</w:t>
      </w:r>
    </w:p>
    <w:p w14:paraId="23F139CE" w14:textId="77777777" w:rsidR="0086680F" w:rsidRDefault="0086680F" w:rsidP="0086680F">
      <w:r>
        <w:t xml:space="preserve">    }</w:t>
      </w:r>
    </w:p>
    <w:p w14:paraId="7843540C" w14:textId="77777777" w:rsidR="0086680F" w:rsidRDefault="0086680F" w:rsidP="0086680F">
      <w:r>
        <w:t>}</w:t>
      </w:r>
    </w:p>
    <w:p w14:paraId="49FC43C0" w14:textId="77777777" w:rsidR="0086680F" w:rsidRDefault="0086680F" w:rsidP="0086680F">
      <w:r>
        <w:t>```</w:t>
      </w:r>
    </w:p>
    <w:p w14:paraId="6DBFEC19" w14:textId="77777777" w:rsidR="0086680F" w:rsidRDefault="0086680F" w:rsidP="0086680F"/>
    <w:p w14:paraId="76D162A1" w14:textId="77777777" w:rsidR="0086680F" w:rsidRDefault="0086680F" w:rsidP="0086680F">
      <w:r>
        <w:t>---</w:t>
      </w:r>
    </w:p>
    <w:p w14:paraId="59C1BBE3" w14:textId="77777777" w:rsidR="0086680F" w:rsidRDefault="0086680F" w:rsidP="0086680F"/>
    <w:p w14:paraId="7851E7FA" w14:textId="77777777" w:rsidR="0086680F" w:rsidRDefault="0086680F" w:rsidP="0086680F">
      <w:r>
        <w:t># 6. What gets serialized</w:t>
      </w:r>
    </w:p>
    <w:p w14:paraId="793D4CF7" w14:textId="77777777" w:rsidR="0086680F" w:rsidRDefault="0086680F" w:rsidP="0086680F"/>
    <w:p w14:paraId="3FBE9658" w14:textId="77777777" w:rsidR="0086680F" w:rsidRDefault="0086680F" w:rsidP="0086680F">
      <w:r>
        <w:t>By default, Java serializes:</w:t>
      </w:r>
    </w:p>
    <w:p w14:paraId="0D9A7621" w14:textId="77777777" w:rsidR="0086680F" w:rsidRDefault="0086680F" w:rsidP="0086680F">
      <w:r>
        <w:t>- non-static fields</w:t>
      </w:r>
    </w:p>
    <w:p w14:paraId="79B28064" w14:textId="77777777" w:rsidR="0086680F" w:rsidRDefault="0086680F" w:rsidP="0086680F">
      <w:r>
        <w:t>- non-transient fields</w:t>
      </w:r>
    </w:p>
    <w:p w14:paraId="4FF46334" w14:textId="77777777" w:rsidR="0086680F" w:rsidRDefault="0086680F" w:rsidP="0086680F"/>
    <w:p w14:paraId="6D8EAADD" w14:textId="77777777" w:rsidR="0086680F" w:rsidRDefault="0086680F" w:rsidP="0086680F">
      <w:r>
        <w:t>It does **not** serialize:</w:t>
      </w:r>
    </w:p>
    <w:p w14:paraId="153DCC7C" w14:textId="77777777" w:rsidR="0086680F" w:rsidRDefault="0086680F" w:rsidP="0086680F">
      <w:r>
        <w:t>- `static` fields</w:t>
      </w:r>
    </w:p>
    <w:p w14:paraId="7EDA6F9C" w14:textId="77777777" w:rsidR="0086680F" w:rsidRDefault="0086680F" w:rsidP="0086680F">
      <w:r>
        <w:t>- `transient` fields</w:t>
      </w:r>
    </w:p>
    <w:p w14:paraId="1CF8A737" w14:textId="77777777" w:rsidR="0086680F" w:rsidRDefault="0086680F" w:rsidP="0086680F"/>
    <w:p w14:paraId="0A33A00E" w14:textId="77777777" w:rsidR="0086680F" w:rsidRDefault="0086680F" w:rsidP="0086680F">
      <w:r>
        <w:t>## Example</w:t>
      </w:r>
    </w:p>
    <w:p w14:paraId="798FFFF7" w14:textId="77777777" w:rsidR="0086680F" w:rsidRDefault="0086680F" w:rsidP="0086680F">
      <w:r>
        <w:t>```java</w:t>
      </w:r>
    </w:p>
    <w:p w14:paraId="245BA07E" w14:textId="77777777" w:rsidR="0086680F" w:rsidRDefault="0086680F" w:rsidP="0086680F">
      <w:r>
        <w:t>import java.io.Serializable;</w:t>
      </w:r>
    </w:p>
    <w:p w14:paraId="6A28BBB1" w14:textId="77777777" w:rsidR="0086680F" w:rsidRDefault="0086680F" w:rsidP="0086680F"/>
    <w:p w14:paraId="37B55ECD" w14:textId="77777777" w:rsidR="0086680F" w:rsidRDefault="0086680F" w:rsidP="0086680F">
      <w:r>
        <w:lastRenderedPageBreak/>
        <w:t>public class Account implements Serializable {</w:t>
      </w:r>
    </w:p>
    <w:p w14:paraId="4402AEB9" w14:textId="77777777" w:rsidR="0086680F" w:rsidRDefault="0086680F" w:rsidP="0086680F">
      <w:r>
        <w:t xml:space="preserve">    private static final long serialVersionUID = 1L;</w:t>
      </w:r>
    </w:p>
    <w:p w14:paraId="35F5B74A" w14:textId="77777777" w:rsidR="0086680F" w:rsidRDefault="0086680F" w:rsidP="0086680F"/>
    <w:p w14:paraId="2E8561AF" w14:textId="77777777" w:rsidR="0086680F" w:rsidRDefault="0086680F" w:rsidP="0086680F">
      <w:r>
        <w:t xml:space="preserve">    private String username;</w:t>
      </w:r>
    </w:p>
    <w:p w14:paraId="4E013B35" w14:textId="77777777" w:rsidR="0086680F" w:rsidRDefault="0086680F" w:rsidP="0086680F">
      <w:r>
        <w:t xml:space="preserve">    private transient String password;</w:t>
      </w:r>
    </w:p>
    <w:p w14:paraId="204948C8" w14:textId="77777777" w:rsidR="0086680F" w:rsidRDefault="0086680F" w:rsidP="0086680F">
      <w:r>
        <w:t xml:space="preserve">    private static String bankName = "MyBank";</w:t>
      </w:r>
    </w:p>
    <w:p w14:paraId="3679E30B" w14:textId="77777777" w:rsidR="0086680F" w:rsidRDefault="0086680F" w:rsidP="0086680F"/>
    <w:p w14:paraId="7D07F449" w14:textId="77777777" w:rsidR="0086680F" w:rsidRDefault="0086680F" w:rsidP="0086680F">
      <w:r>
        <w:t xml:space="preserve">    public Account(String username, String password) {</w:t>
      </w:r>
    </w:p>
    <w:p w14:paraId="353385D0" w14:textId="77777777" w:rsidR="0086680F" w:rsidRDefault="0086680F" w:rsidP="0086680F">
      <w:r>
        <w:t xml:space="preserve">        this.username = username;</w:t>
      </w:r>
    </w:p>
    <w:p w14:paraId="14A1489E" w14:textId="77777777" w:rsidR="0086680F" w:rsidRDefault="0086680F" w:rsidP="0086680F">
      <w:r>
        <w:t xml:space="preserve">        this.password = password;</w:t>
      </w:r>
    </w:p>
    <w:p w14:paraId="0A6B96E4" w14:textId="77777777" w:rsidR="0086680F" w:rsidRDefault="0086680F" w:rsidP="0086680F">
      <w:r>
        <w:t xml:space="preserve">    }</w:t>
      </w:r>
    </w:p>
    <w:p w14:paraId="5C8852DD" w14:textId="77777777" w:rsidR="0086680F" w:rsidRDefault="0086680F" w:rsidP="0086680F">
      <w:r>
        <w:t>}</w:t>
      </w:r>
    </w:p>
    <w:p w14:paraId="74DFBE4D" w14:textId="77777777" w:rsidR="0086680F" w:rsidRDefault="0086680F" w:rsidP="0086680F">
      <w:r>
        <w:t>```</w:t>
      </w:r>
    </w:p>
    <w:p w14:paraId="46947DE4" w14:textId="77777777" w:rsidR="0086680F" w:rsidRDefault="0086680F" w:rsidP="0086680F"/>
    <w:p w14:paraId="49AE7FA6" w14:textId="77777777" w:rsidR="0086680F" w:rsidRDefault="0086680F" w:rsidP="0086680F">
      <w:r>
        <w:t>### Meaning</w:t>
      </w:r>
    </w:p>
    <w:p w14:paraId="4663EBC1" w14:textId="77777777" w:rsidR="0086680F" w:rsidRDefault="0086680F" w:rsidP="0086680F">
      <w:r>
        <w:t>- `username` will be serialized</w:t>
      </w:r>
    </w:p>
    <w:p w14:paraId="02582CE6" w14:textId="77777777" w:rsidR="0086680F" w:rsidRDefault="0086680F" w:rsidP="0086680F">
      <w:r>
        <w:t>- `password` will not be serialized because it is `transient`</w:t>
      </w:r>
    </w:p>
    <w:p w14:paraId="0BBF289C" w14:textId="77777777" w:rsidR="0086680F" w:rsidRDefault="0086680F" w:rsidP="0086680F">
      <w:r>
        <w:t>- `bankName` will not be serialized because it is `static`</w:t>
      </w:r>
    </w:p>
    <w:p w14:paraId="3F858CDD" w14:textId="77777777" w:rsidR="0086680F" w:rsidRDefault="0086680F" w:rsidP="0086680F"/>
    <w:p w14:paraId="0179E0DB" w14:textId="77777777" w:rsidR="0086680F" w:rsidRDefault="0086680F" w:rsidP="0086680F">
      <w:r>
        <w:t>### Why `transient` is useful</w:t>
      </w:r>
    </w:p>
    <w:p w14:paraId="3BB3EF4D" w14:textId="77777777" w:rsidR="0086680F" w:rsidRDefault="0086680F" w:rsidP="0086680F">
      <w:r>
        <w:t>It is often used for:</w:t>
      </w:r>
    </w:p>
    <w:p w14:paraId="00F02A3B" w14:textId="77777777" w:rsidR="0086680F" w:rsidRDefault="0086680F" w:rsidP="0086680F">
      <w:r>
        <w:t>- passwords</w:t>
      </w:r>
    </w:p>
    <w:p w14:paraId="1890BC6E" w14:textId="77777777" w:rsidR="0086680F" w:rsidRDefault="0086680F" w:rsidP="0086680F">
      <w:r>
        <w:t>- session tokens</w:t>
      </w:r>
    </w:p>
    <w:p w14:paraId="039974C6" w14:textId="77777777" w:rsidR="0086680F" w:rsidRDefault="0086680F" w:rsidP="0086680F">
      <w:r>
        <w:t>- derived values</w:t>
      </w:r>
    </w:p>
    <w:p w14:paraId="3121805F" w14:textId="77777777" w:rsidR="0086680F" w:rsidRDefault="0086680F" w:rsidP="0086680F">
      <w:r>
        <w:lastRenderedPageBreak/>
        <w:t>- sensitive or non-persistable fields</w:t>
      </w:r>
    </w:p>
    <w:p w14:paraId="6D4693B0" w14:textId="77777777" w:rsidR="0086680F" w:rsidRDefault="0086680F" w:rsidP="0086680F"/>
    <w:p w14:paraId="479CC0F5" w14:textId="77777777" w:rsidR="0086680F" w:rsidRDefault="0086680F" w:rsidP="0086680F">
      <w:r>
        <w:t>---</w:t>
      </w:r>
    </w:p>
    <w:p w14:paraId="63A35C88" w14:textId="77777777" w:rsidR="0086680F" w:rsidRDefault="0086680F" w:rsidP="0086680F"/>
    <w:p w14:paraId="0D21ABF8" w14:textId="77777777" w:rsidR="0086680F" w:rsidRDefault="0086680F" w:rsidP="0086680F">
      <w:r>
        <w:t># 7. Object graphs</w:t>
      </w:r>
    </w:p>
    <w:p w14:paraId="5FCF0569" w14:textId="77777777" w:rsidR="0086680F" w:rsidRDefault="0086680F" w:rsidP="0086680F"/>
    <w:p w14:paraId="240F6F74" w14:textId="77777777" w:rsidR="0086680F" w:rsidRDefault="0086680F" w:rsidP="0086680F">
      <w:r>
        <w:t>Serialization handles object references too.</w:t>
      </w:r>
    </w:p>
    <w:p w14:paraId="7F33749A" w14:textId="77777777" w:rsidR="0086680F" w:rsidRDefault="0086680F" w:rsidP="0086680F"/>
    <w:p w14:paraId="740D3260" w14:textId="77777777" w:rsidR="0086680F" w:rsidRDefault="0086680F" w:rsidP="0086680F">
      <w:r>
        <w:t>If object A references object B, and both are serializable, the whole graph can be serialized.</w:t>
      </w:r>
    </w:p>
    <w:p w14:paraId="39528596" w14:textId="77777777" w:rsidR="0086680F" w:rsidRDefault="0086680F" w:rsidP="0086680F"/>
    <w:p w14:paraId="2DDB96F2" w14:textId="77777777" w:rsidR="0086680F" w:rsidRDefault="0086680F" w:rsidP="0086680F">
      <w:r>
        <w:t>Example:</w:t>
      </w:r>
    </w:p>
    <w:p w14:paraId="5C3A9861" w14:textId="77777777" w:rsidR="0086680F" w:rsidRDefault="0086680F" w:rsidP="0086680F">
      <w:r>
        <w:t>- `Order` contains `Customer`</w:t>
      </w:r>
    </w:p>
    <w:p w14:paraId="4EF4B29B" w14:textId="77777777" w:rsidR="0086680F" w:rsidRDefault="0086680F" w:rsidP="0086680F">
      <w:r>
        <w:t>- `Customer` contains `Address`</w:t>
      </w:r>
    </w:p>
    <w:p w14:paraId="1C74B755" w14:textId="77777777" w:rsidR="0086680F" w:rsidRDefault="0086680F" w:rsidP="0086680F"/>
    <w:p w14:paraId="44A9F53F" w14:textId="77777777" w:rsidR="0086680F" w:rsidRDefault="0086680F" w:rsidP="0086680F">
      <w:r>
        <w:t>If you serialize `Order`, Java may serialize the entire connected structure.</w:t>
      </w:r>
    </w:p>
    <w:p w14:paraId="473242A9" w14:textId="77777777" w:rsidR="0086680F" w:rsidRDefault="0086680F" w:rsidP="0086680F"/>
    <w:p w14:paraId="6E341FE3" w14:textId="77777777" w:rsidR="0086680F" w:rsidRDefault="0086680F" w:rsidP="0086680F">
      <w:r>
        <w:t>This is convenient, but it can also create large payloads and unexpected dependencies.</w:t>
      </w:r>
    </w:p>
    <w:p w14:paraId="60B84724" w14:textId="77777777" w:rsidR="0086680F" w:rsidRDefault="0086680F" w:rsidP="0086680F"/>
    <w:p w14:paraId="188E1DB3" w14:textId="77777777" w:rsidR="0086680F" w:rsidRDefault="0086680F" w:rsidP="0086680F">
      <w:r>
        <w:t>---</w:t>
      </w:r>
    </w:p>
    <w:p w14:paraId="1F162BE7" w14:textId="77777777" w:rsidR="0086680F" w:rsidRDefault="0086680F" w:rsidP="0086680F"/>
    <w:p w14:paraId="309F0886" w14:textId="77777777" w:rsidR="0086680F" w:rsidRDefault="0086680F" w:rsidP="0086680F">
      <w:r>
        <w:t># 8. Custom serialization</w:t>
      </w:r>
    </w:p>
    <w:p w14:paraId="6016BAB8" w14:textId="77777777" w:rsidR="0086680F" w:rsidRDefault="0086680F" w:rsidP="0086680F"/>
    <w:p w14:paraId="63060DF7" w14:textId="77777777" w:rsidR="0086680F" w:rsidRDefault="0086680F" w:rsidP="0086680F">
      <w:r>
        <w:lastRenderedPageBreak/>
        <w:t>You can customize the process with:</w:t>
      </w:r>
    </w:p>
    <w:p w14:paraId="7A52B6DC" w14:textId="77777777" w:rsidR="0086680F" w:rsidRDefault="0086680F" w:rsidP="0086680F"/>
    <w:p w14:paraId="523E18F8" w14:textId="77777777" w:rsidR="0086680F" w:rsidRDefault="0086680F" w:rsidP="0086680F">
      <w:r>
        <w:t>- `writeObject`</w:t>
      </w:r>
    </w:p>
    <w:p w14:paraId="3350D675" w14:textId="77777777" w:rsidR="0086680F" w:rsidRDefault="0086680F" w:rsidP="0086680F">
      <w:r>
        <w:t>- `readObject`</w:t>
      </w:r>
    </w:p>
    <w:p w14:paraId="3F4023B7" w14:textId="77777777" w:rsidR="0086680F" w:rsidRDefault="0086680F" w:rsidP="0086680F">
      <w:r>
        <w:t>- `readResolve`</w:t>
      </w:r>
    </w:p>
    <w:p w14:paraId="1AA6FBD3" w14:textId="77777777" w:rsidR="0086680F" w:rsidRDefault="0086680F" w:rsidP="0086680F">
      <w:r>
        <w:t>- `writeReplace`</w:t>
      </w:r>
    </w:p>
    <w:p w14:paraId="1317870D" w14:textId="77777777" w:rsidR="0086680F" w:rsidRDefault="0086680F" w:rsidP="0086680F"/>
    <w:p w14:paraId="08A4B672" w14:textId="77777777" w:rsidR="0086680F" w:rsidRDefault="0086680F" w:rsidP="0086680F">
      <w:r>
        <w:t>## Example: custom `writeObject` and `readObject`</w:t>
      </w:r>
    </w:p>
    <w:p w14:paraId="31F7FA26" w14:textId="77777777" w:rsidR="0086680F" w:rsidRDefault="0086680F" w:rsidP="0086680F"/>
    <w:p w14:paraId="11444944" w14:textId="77777777" w:rsidR="0086680F" w:rsidRDefault="0086680F" w:rsidP="0086680F">
      <w:r>
        <w:t>```java</w:t>
      </w:r>
    </w:p>
    <w:p w14:paraId="03BB77CB" w14:textId="77777777" w:rsidR="0086680F" w:rsidRDefault="0086680F" w:rsidP="0086680F">
      <w:r>
        <w:t>import java.io.*;</w:t>
      </w:r>
    </w:p>
    <w:p w14:paraId="49EF622A" w14:textId="77777777" w:rsidR="0086680F" w:rsidRDefault="0086680F" w:rsidP="0086680F"/>
    <w:p w14:paraId="7F95C0AB" w14:textId="77777777" w:rsidR="0086680F" w:rsidRDefault="0086680F" w:rsidP="0086680F">
      <w:r>
        <w:t>public class SecureUser implements Serializable {</w:t>
      </w:r>
    </w:p>
    <w:p w14:paraId="2F0D510A" w14:textId="77777777" w:rsidR="0086680F" w:rsidRDefault="0086680F" w:rsidP="0086680F">
      <w:r>
        <w:t xml:space="preserve">    private static final long serialVersionUID = 1L;</w:t>
      </w:r>
    </w:p>
    <w:p w14:paraId="2CEABC48" w14:textId="77777777" w:rsidR="0086680F" w:rsidRDefault="0086680F" w:rsidP="0086680F"/>
    <w:p w14:paraId="4445F338" w14:textId="77777777" w:rsidR="0086680F" w:rsidRDefault="0086680F" w:rsidP="0086680F">
      <w:r>
        <w:t xml:space="preserve">    private String username;</w:t>
      </w:r>
    </w:p>
    <w:p w14:paraId="4A9075BF" w14:textId="77777777" w:rsidR="0086680F" w:rsidRDefault="0086680F" w:rsidP="0086680F">
      <w:r>
        <w:t xml:space="preserve">    private transient String password;</w:t>
      </w:r>
    </w:p>
    <w:p w14:paraId="23020864" w14:textId="77777777" w:rsidR="0086680F" w:rsidRDefault="0086680F" w:rsidP="0086680F"/>
    <w:p w14:paraId="20089C4D" w14:textId="77777777" w:rsidR="0086680F" w:rsidRDefault="0086680F" w:rsidP="0086680F">
      <w:r>
        <w:t xml:space="preserve">    public SecureUser(String username, String password) {</w:t>
      </w:r>
    </w:p>
    <w:p w14:paraId="056103C1" w14:textId="77777777" w:rsidR="0086680F" w:rsidRDefault="0086680F" w:rsidP="0086680F">
      <w:r>
        <w:t xml:space="preserve">        this.username = username;</w:t>
      </w:r>
    </w:p>
    <w:p w14:paraId="75D9A50E" w14:textId="77777777" w:rsidR="0086680F" w:rsidRDefault="0086680F" w:rsidP="0086680F">
      <w:r>
        <w:t xml:space="preserve">        this.password = password;</w:t>
      </w:r>
    </w:p>
    <w:p w14:paraId="399DEECA" w14:textId="77777777" w:rsidR="0086680F" w:rsidRDefault="0086680F" w:rsidP="0086680F">
      <w:r>
        <w:t xml:space="preserve">    }</w:t>
      </w:r>
    </w:p>
    <w:p w14:paraId="7ADE9A04" w14:textId="77777777" w:rsidR="0086680F" w:rsidRDefault="0086680F" w:rsidP="0086680F"/>
    <w:p w14:paraId="48C7751A" w14:textId="77777777" w:rsidR="0086680F" w:rsidRDefault="0086680F" w:rsidP="0086680F">
      <w:r>
        <w:lastRenderedPageBreak/>
        <w:t xml:space="preserve">    private void writeObject(ObjectOutputStream out) throws IOException {</w:t>
      </w:r>
    </w:p>
    <w:p w14:paraId="26E444C8" w14:textId="77777777" w:rsidR="0086680F" w:rsidRDefault="0086680F" w:rsidP="0086680F">
      <w:r>
        <w:t xml:space="preserve">        out.defaultWriteObject();</w:t>
      </w:r>
    </w:p>
    <w:p w14:paraId="1E2F7A6F" w14:textId="77777777" w:rsidR="0086680F" w:rsidRDefault="0086680F" w:rsidP="0086680F">
      <w:r>
        <w:t xml:space="preserve">        // custom logic if needed</w:t>
      </w:r>
    </w:p>
    <w:p w14:paraId="1E78BCA2" w14:textId="77777777" w:rsidR="0086680F" w:rsidRDefault="0086680F" w:rsidP="0086680F">
      <w:r>
        <w:t xml:space="preserve">    }</w:t>
      </w:r>
    </w:p>
    <w:p w14:paraId="18E95132" w14:textId="77777777" w:rsidR="0086680F" w:rsidRDefault="0086680F" w:rsidP="0086680F"/>
    <w:p w14:paraId="49DCA36F" w14:textId="77777777" w:rsidR="0086680F" w:rsidRDefault="0086680F" w:rsidP="0086680F">
      <w:r>
        <w:t xml:space="preserve">    private void readObject(ObjectInputStream in) throws IOException, ClassNotFoundException {</w:t>
      </w:r>
    </w:p>
    <w:p w14:paraId="3076C2F9" w14:textId="77777777" w:rsidR="0086680F" w:rsidRDefault="0086680F" w:rsidP="0086680F">
      <w:r>
        <w:t xml:space="preserve">        in.defaultReadObject();</w:t>
      </w:r>
    </w:p>
    <w:p w14:paraId="5722A8A4" w14:textId="77777777" w:rsidR="0086680F" w:rsidRDefault="0086680F" w:rsidP="0086680F">
      <w:r>
        <w:t xml:space="preserve">        // custom logic if needed</w:t>
      </w:r>
    </w:p>
    <w:p w14:paraId="67AC81C7" w14:textId="77777777" w:rsidR="0086680F" w:rsidRDefault="0086680F" w:rsidP="0086680F">
      <w:r>
        <w:t xml:space="preserve">    }</w:t>
      </w:r>
    </w:p>
    <w:p w14:paraId="5FFBA634" w14:textId="77777777" w:rsidR="0086680F" w:rsidRDefault="0086680F" w:rsidP="0086680F">
      <w:r>
        <w:t>}</w:t>
      </w:r>
    </w:p>
    <w:p w14:paraId="5423FCD8" w14:textId="77777777" w:rsidR="0086680F" w:rsidRDefault="0086680F" w:rsidP="0086680F">
      <w:r>
        <w:t>```</w:t>
      </w:r>
    </w:p>
    <w:p w14:paraId="03A7D027" w14:textId="77777777" w:rsidR="0086680F" w:rsidRDefault="0086680F" w:rsidP="0086680F"/>
    <w:p w14:paraId="57E907F0" w14:textId="77777777" w:rsidR="0086680F" w:rsidRDefault="0086680F" w:rsidP="0086680F">
      <w:r>
        <w:t>## Why this is used</w:t>
      </w:r>
    </w:p>
    <w:p w14:paraId="21E25CA1" w14:textId="77777777" w:rsidR="0086680F" w:rsidRDefault="0086680F" w:rsidP="0086680F">
      <w:r>
        <w:t>To:</w:t>
      </w:r>
    </w:p>
    <w:p w14:paraId="0408492F" w14:textId="77777777" w:rsidR="0086680F" w:rsidRDefault="0086680F" w:rsidP="0086680F">
      <w:r>
        <w:t>- encrypt sensitive fields</w:t>
      </w:r>
    </w:p>
    <w:p w14:paraId="4CEC487F" w14:textId="77777777" w:rsidR="0086680F" w:rsidRDefault="0086680F" w:rsidP="0086680F">
      <w:r>
        <w:t>- validate data during deserialization</w:t>
      </w:r>
    </w:p>
    <w:p w14:paraId="1FA6015C" w14:textId="77777777" w:rsidR="0086680F" w:rsidRDefault="0086680F" w:rsidP="0086680F">
      <w:r>
        <w:t>- reconstruct transient fields</w:t>
      </w:r>
    </w:p>
    <w:p w14:paraId="3E8EFC5D" w14:textId="77777777" w:rsidR="0086680F" w:rsidRDefault="0086680F" w:rsidP="0086680F">
      <w:r>
        <w:t>- preserve invariants</w:t>
      </w:r>
    </w:p>
    <w:p w14:paraId="0E7462BD" w14:textId="77777777" w:rsidR="0086680F" w:rsidRDefault="0086680F" w:rsidP="0086680F"/>
    <w:p w14:paraId="21FCB62B" w14:textId="77777777" w:rsidR="0086680F" w:rsidRDefault="0086680F" w:rsidP="0086680F">
      <w:r>
        <w:t>---</w:t>
      </w:r>
    </w:p>
    <w:p w14:paraId="76E54A5D" w14:textId="77777777" w:rsidR="0086680F" w:rsidRDefault="0086680F" w:rsidP="0086680F"/>
    <w:p w14:paraId="5562BB35" w14:textId="77777777" w:rsidR="0086680F" w:rsidRDefault="0086680F" w:rsidP="0086680F">
      <w:r>
        <w:t># 9. `readObject` security concerns</w:t>
      </w:r>
    </w:p>
    <w:p w14:paraId="47B4CFF9" w14:textId="77777777" w:rsidR="0086680F" w:rsidRDefault="0086680F" w:rsidP="0086680F"/>
    <w:p w14:paraId="7E9B56A0" w14:textId="77777777" w:rsidR="0086680F" w:rsidRDefault="0086680F" w:rsidP="0086680F">
      <w:r>
        <w:lastRenderedPageBreak/>
        <w:t>`readObject` is a dangerous place if you trust the input blindly.</w:t>
      </w:r>
    </w:p>
    <w:p w14:paraId="285729CB" w14:textId="77777777" w:rsidR="0086680F" w:rsidRDefault="0086680F" w:rsidP="0086680F"/>
    <w:p w14:paraId="32EB195A" w14:textId="77777777" w:rsidR="0086680F" w:rsidRDefault="0086680F" w:rsidP="0086680F">
      <w:r>
        <w:t>A malicious serialized stream can:</w:t>
      </w:r>
    </w:p>
    <w:p w14:paraId="00386BEA" w14:textId="77777777" w:rsidR="0086680F" w:rsidRDefault="0086680F" w:rsidP="0086680F">
      <w:r>
        <w:t>- create unexpected object states</w:t>
      </w:r>
    </w:p>
    <w:p w14:paraId="0F9097CC" w14:textId="77777777" w:rsidR="0086680F" w:rsidRDefault="0086680F" w:rsidP="0086680F">
      <w:r>
        <w:t>- trigger harmful behavior</w:t>
      </w:r>
    </w:p>
    <w:p w14:paraId="391C31E5" w14:textId="77777777" w:rsidR="0086680F" w:rsidRDefault="0086680F" w:rsidP="0086680F">
      <w:r>
        <w:t>- exploit gadget chains in libraries</w:t>
      </w:r>
    </w:p>
    <w:p w14:paraId="09B2FCA9" w14:textId="77777777" w:rsidR="0086680F" w:rsidRDefault="0086680F" w:rsidP="0086680F"/>
    <w:p w14:paraId="32939C9D" w14:textId="77777777" w:rsidR="0086680F" w:rsidRDefault="0086680F" w:rsidP="0086680F">
      <w:r>
        <w:t>So if you use custom deserialization, you should validate object state carefully.</w:t>
      </w:r>
    </w:p>
    <w:p w14:paraId="63EBF5DF" w14:textId="77777777" w:rsidR="0086680F" w:rsidRDefault="0086680F" w:rsidP="0086680F"/>
    <w:p w14:paraId="6E4446BF" w14:textId="77777777" w:rsidR="0086680F" w:rsidRDefault="0086680F" w:rsidP="0086680F">
      <w:r>
        <w:t>---</w:t>
      </w:r>
    </w:p>
    <w:p w14:paraId="4C5B0C51" w14:textId="77777777" w:rsidR="0086680F" w:rsidRDefault="0086680F" w:rsidP="0086680F"/>
    <w:p w14:paraId="5BF44DE0" w14:textId="77777777" w:rsidR="0086680F" w:rsidRDefault="0086680F" w:rsidP="0086680F">
      <w:r>
        <w:t># 10. `Externalizable`</w:t>
      </w:r>
    </w:p>
    <w:p w14:paraId="465C6B08" w14:textId="77777777" w:rsidR="0086680F" w:rsidRDefault="0086680F" w:rsidP="0086680F"/>
    <w:p w14:paraId="6282F7E2" w14:textId="77777777" w:rsidR="0086680F" w:rsidRDefault="0086680F" w:rsidP="0086680F">
      <w:r>
        <w:t>`Externalizable` is a stronger, more manual version of serialization.</w:t>
      </w:r>
    </w:p>
    <w:p w14:paraId="556C7B1B" w14:textId="77777777" w:rsidR="0086680F" w:rsidRDefault="0086680F" w:rsidP="0086680F"/>
    <w:p w14:paraId="3DBBAB20" w14:textId="77777777" w:rsidR="0086680F" w:rsidRDefault="0086680F" w:rsidP="0086680F">
      <w:r>
        <w:t>```java</w:t>
      </w:r>
    </w:p>
    <w:p w14:paraId="63A0CF2D" w14:textId="77777777" w:rsidR="0086680F" w:rsidRDefault="0086680F" w:rsidP="0086680F">
      <w:r>
        <w:t>import java.io.*;</w:t>
      </w:r>
    </w:p>
    <w:p w14:paraId="2B38E869" w14:textId="77777777" w:rsidR="0086680F" w:rsidRDefault="0086680F" w:rsidP="0086680F"/>
    <w:p w14:paraId="4138CFAC" w14:textId="77777777" w:rsidR="0086680F" w:rsidRDefault="0086680F" w:rsidP="0086680F">
      <w:r>
        <w:t>public class Person implements Externalizable {</w:t>
      </w:r>
    </w:p>
    <w:p w14:paraId="3B83D6EC" w14:textId="77777777" w:rsidR="0086680F" w:rsidRDefault="0086680F" w:rsidP="0086680F">
      <w:r>
        <w:t xml:space="preserve">    private String name;</w:t>
      </w:r>
    </w:p>
    <w:p w14:paraId="4BD8E29E" w14:textId="77777777" w:rsidR="0086680F" w:rsidRDefault="0086680F" w:rsidP="0086680F">
      <w:r>
        <w:t xml:space="preserve">    private int age;</w:t>
      </w:r>
    </w:p>
    <w:p w14:paraId="5A7A9ACB" w14:textId="77777777" w:rsidR="0086680F" w:rsidRDefault="0086680F" w:rsidP="0086680F"/>
    <w:p w14:paraId="2C913DF5" w14:textId="77777777" w:rsidR="0086680F" w:rsidRDefault="0086680F" w:rsidP="0086680F">
      <w:r>
        <w:t xml:space="preserve">    public Person() {</w:t>
      </w:r>
    </w:p>
    <w:p w14:paraId="5B029C2C" w14:textId="77777777" w:rsidR="0086680F" w:rsidRDefault="0086680F" w:rsidP="0086680F">
      <w:r>
        <w:lastRenderedPageBreak/>
        <w:t xml:space="preserve">        // required public no-arg constructor</w:t>
      </w:r>
    </w:p>
    <w:p w14:paraId="0E2E185B" w14:textId="77777777" w:rsidR="0086680F" w:rsidRDefault="0086680F" w:rsidP="0086680F">
      <w:r>
        <w:t xml:space="preserve">    }</w:t>
      </w:r>
    </w:p>
    <w:p w14:paraId="196922C5" w14:textId="77777777" w:rsidR="0086680F" w:rsidRDefault="0086680F" w:rsidP="0086680F"/>
    <w:p w14:paraId="71678C85" w14:textId="77777777" w:rsidR="0086680F" w:rsidRDefault="0086680F" w:rsidP="0086680F">
      <w:r>
        <w:t xml:space="preserve">    public Person(String name, int age) {</w:t>
      </w:r>
    </w:p>
    <w:p w14:paraId="2C86C9EC" w14:textId="77777777" w:rsidR="0086680F" w:rsidRDefault="0086680F" w:rsidP="0086680F">
      <w:r>
        <w:t xml:space="preserve">        this.name = name;</w:t>
      </w:r>
    </w:p>
    <w:p w14:paraId="49FD2319" w14:textId="77777777" w:rsidR="0086680F" w:rsidRDefault="0086680F" w:rsidP="0086680F">
      <w:r>
        <w:t xml:space="preserve">        this.age = age;</w:t>
      </w:r>
    </w:p>
    <w:p w14:paraId="0F38510C" w14:textId="77777777" w:rsidR="0086680F" w:rsidRDefault="0086680F" w:rsidP="0086680F">
      <w:r>
        <w:t xml:space="preserve">    }</w:t>
      </w:r>
    </w:p>
    <w:p w14:paraId="7E8A0076" w14:textId="77777777" w:rsidR="0086680F" w:rsidRDefault="0086680F" w:rsidP="0086680F"/>
    <w:p w14:paraId="0F40BD89" w14:textId="77777777" w:rsidR="0086680F" w:rsidRDefault="0086680F" w:rsidP="0086680F">
      <w:r>
        <w:t xml:space="preserve">    @Override</w:t>
      </w:r>
    </w:p>
    <w:p w14:paraId="41B3DE40" w14:textId="77777777" w:rsidR="0086680F" w:rsidRDefault="0086680F" w:rsidP="0086680F">
      <w:r>
        <w:t xml:space="preserve">    public void writeExternal(ObjectOutput out) throws IOException {</w:t>
      </w:r>
    </w:p>
    <w:p w14:paraId="2C6220E8" w14:textId="77777777" w:rsidR="0086680F" w:rsidRDefault="0086680F" w:rsidP="0086680F">
      <w:r>
        <w:t xml:space="preserve">        out.writeUTF(name);</w:t>
      </w:r>
    </w:p>
    <w:p w14:paraId="4B952E16" w14:textId="77777777" w:rsidR="0086680F" w:rsidRDefault="0086680F" w:rsidP="0086680F">
      <w:r>
        <w:t xml:space="preserve">        out.writeInt(age);</w:t>
      </w:r>
    </w:p>
    <w:p w14:paraId="3515D89C" w14:textId="77777777" w:rsidR="0086680F" w:rsidRDefault="0086680F" w:rsidP="0086680F">
      <w:r>
        <w:t xml:space="preserve">    }</w:t>
      </w:r>
    </w:p>
    <w:p w14:paraId="2223B19D" w14:textId="77777777" w:rsidR="0086680F" w:rsidRDefault="0086680F" w:rsidP="0086680F"/>
    <w:p w14:paraId="4E619ED0" w14:textId="77777777" w:rsidR="0086680F" w:rsidRDefault="0086680F" w:rsidP="0086680F">
      <w:r>
        <w:t xml:space="preserve">    @Override</w:t>
      </w:r>
    </w:p>
    <w:p w14:paraId="1216760B" w14:textId="77777777" w:rsidR="0086680F" w:rsidRDefault="0086680F" w:rsidP="0086680F">
      <w:r>
        <w:t xml:space="preserve">    public void readExternal(ObjectInput in) throws IOException, ClassNotFoundException {</w:t>
      </w:r>
    </w:p>
    <w:p w14:paraId="02BB4DBB" w14:textId="77777777" w:rsidR="0086680F" w:rsidRDefault="0086680F" w:rsidP="0086680F">
      <w:r>
        <w:t xml:space="preserve">        name = in.readUTF();</w:t>
      </w:r>
    </w:p>
    <w:p w14:paraId="66A1A838" w14:textId="77777777" w:rsidR="0086680F" w:rsidRDefault="0086680F" w:rsidP="0086680F">
      <w:r>
        <w:t xml:space="preserve">        age = in.readInt();</w:t>
      </w:r>
    </w:p>
    <w:p w14:paraId="62BF4968" w14:textId="77777777" w:rsidR="0086680F" w:rsidRDefault="0086680F" w:rsidP="0086680F">
      <w:r>
        <w:t xml:space="preserve">    }</w:t>
      </w:r>
    </w:p>
    <w:p w14:paraId="5F6FFC30" w14:textId="77777777" w:rsidR="0086680F" w:rsidRDefault="0086680F" w:rsidP="0086680F">
      <w:r>
        <w:t>}</w:t>
      </w:r>
    </w:p>
    <w:p w14:paraId="662A9C5F" w14:textId="77777777" w:rsidR="0086680F" w:rsidRDefault="0086680F" w:rsidP="0086680F">
      <w:r>
        <w:t>```</w:t>
      </w:r>
    </w:p>
    <w:p w14:paraId="0BBDC7AD" w14:textId="77777777" w:rsidR="0086680F" w:rsidRDefault="0086680F" w:rsidP="0086680F"/>
    <w:p w14:paraId="0AA1DF30" w14:textId="77777777" w:rsidR="0086680F" w:rsidRDefault="0086680F" w:rsidP="0086680F">
      <w:r>
        <w:t>## Difference from `Serializable`</w:t>
      </w:r>
    </w:p>
    <w:p w14:paraId="7EFBF5C5" w14:textId="77777777" w:rsidR="0086680F" w:rsidRDefault="0086680F" w:rsidP="0086680F">
      <w:r>
        <w:lastRenderedPageBreak/>
        <w:t>- `Serializable`: automatic, easier</w:t>
      </w:r>
    </w:p>
    <w:p w14:paraId="231095C2" w14:textId="77777777" w:rsidR="0086680F" w:rsidRDefault="0086680F" w:rsidP="0086680F">
      <w:r>
        <w:t>- `Externalizable`: full control, but you must write all logic yourself</w:t>
      </w:r>
    </w:p>
    <w:p w14:paraId="4E4DEB73" w14:textId="77777777" w:rsidR="0086680F" w:rsidRDefault="0086680F" w:rsidP="0086680F"/>
    <w:p w14:paraId="1E4E688E" w14:textId="77777777" w:rsidR="0086680F" w:rsidRDefault="0086680F" w:rsidP="0086680F">
      <w:r>
        <w:t>This is less commonly used today.</w:t>
      </w:r>
    </w:p>
    <w:p w14:paraId="410DD7E4" w14:textId="77777777" w:rsidR="0086680F" w:rsidRDefault="0086680F" w:rsidP="0086680F"/>
    <w:p w14:paraId="4B202A88" w14:textId="77777777" w:rsidR="0086680F" w:rsidRDefault="0086680F" w:rsidP="0086680F">
      <w:r>
        <w:t>---</w:t>
      </w:r>
    </w:p>
    <w:p w14:paraId="2C0C820B" w14:textId="77777777" w:rsidR="0086680F" w:rsidRDefault="0086680F" w:rsidP="0086680F"/>
    <w:p w14:paraId="76E5A347" w14:textId="77777777" w:rsidR="0086680F" w:rsidRDefault="0086680F" w:rsidP="0086680F">
      <w:r>
        <w:t># 11. Serialization pitfalls</w:t>
      </w:r>
    </w:p>
    <w:p w14:paraId="62B5DF57" w14:textId="77777777" w:rsidR="0086680F" w:rsidRDefault="0086680F" w:rsidP="0086680F"/>
    <w:p w14:paraId="7645F2E1" w14:textId="77777777" w:rsidR="0086680F" w:rsidRDefault="0086680F" w:rsidP="0086680F">
      <w:r>
        <w:t>Java serialization has several common problems.</w:t>
      </w:r>
    </w:p>
    <w:p w14:paraId="74839F9D" w14:textId="77777777" w:rsidR="0086680F" w:rsidRDefault="0086680F" w:rsidP="0086680F"/>
    <w:p w14:paraId="788F503B" w14:textId="77777777" w:rsidR="0086680F" w:rsidRDefault="0086680F" w:rsidP="0086680F">
      <w:r>
        <w:t>## A. Security vulnerabilities</w:t>
      </w:r>
    </w:p>
    <w:p w14:paraId="2D05CD90" w14:textId="77777777" w:rsidR="0086680F" w:rsidRDefault="0086680F" w:rsidP="0086680F">
      <w:r>
        <w:t>This is the biggest issue.</w:t>
      </w:r>
    </w:p>
    <w:p w14:paraId="52ABD6F7" w14:textId="77777777" w:rsidR="0086680F" w:rsidRDefault="0086680F" w:rsidP="0086680F"/>
    <w:p w14:paraId="2562B0C7" w14:textId="77777777" w:rsidR="0086680F" w:rsidRDefault="0086680F" w:rsidP="0086680F">
      <w:r>
        <w:t>If your application deserializes untrusted data, attackers may exploit vulnerable classes in the classpath. This can lead to:</w:t>
      </w:r>
    </w:p>
    <w:p w14:paraId="56247D1C" w14:textId="77777777" w:rsidR="0086680F" w:rsidRDefault="0086680F" w:rsidP="0086680F">
      <w:r>
        <w:t>- remote code execution</w:t>
      </w:r>
    </w:p>
    <w:p w14:paraId="50E08B90" w14:textId="77777777" w:rsidR="0086680F" w:rsidRDefault="0086680F" w:rsidP="0086680F">
      <w:r>
        <w:t>- denial of service</w:t>
      </w:r>
    </w:p>
    <w:p w14:paraId="5156FED5" w14:textId="77777777" w:rsidR="0086680F" w:rsidRDefault="0086680F" w:rsidP="0086680F">
      <w:r>
        <w:t>- information disclosure</w:t>
      </w:r>
    </w:p>
    <w:p w14:paraId="117B2452" w14:textId="77777777" w:rsidR="0086680F" w:rsidRDefault="0086680F" w:rsidP="0086680F"/>
    <w:p w14:paraId="3C2D29B1" w14:textId="77777777" w:rsidR="0086680F" w:rsidRDefault="0086680F" w:rsidP="0086680F">
      <w:r>
        <w:t>This is why native Java serialization is often avoided in networked applications.</w:t>
      </w:r>
    </w:p>
    <w:p w14:paraId="2BA54537" w14:textId="77777777" w:rsidR="0086680F" w:rsidRDefault="0086680F" w:rsidP="0086680F"/>
    <w:p w14:paraId="7E5D279E" w14:textId="77777777" w:rsidR="0086680F" w:rsidRDefault="0086680F" w:rsidP="0086680F">
      <w:r>
        <w:t>## B. Fragile compatibility</w:t>
      </w:r>
    </w:p>
    <w:p w14:paraId="56C5D407" w14:textId="77777777" w:rsidR="0086680F" w:rsidRDefault="0086680F" w:rsidP="0086680F">
      <w:r>
        <w:t>Changing a class structure can break deserialization.</w:t>
      </w:r>
    </w:p>
    <w:p w14:paraId="7E6405A7" w14:textId="77777777" w:rsidR="0086680F" w:rsidRDefault="0086680F" w:rsidP="0086680F"/>
    <w:p w14:paraId="5E39D433" w14:textId="77777777" w:rsidR="0086680F" w:rsidRDefault="0086680F" w:rsidP="0086680F">
      <w:r>
        <w:t>Examples:</w:t>
      </w:r>
    </w:p>
    <w:p w14:paraId="6B8E7E2B" w14:textId="77777777" w:rsidR="0086680F" w:rsidRDefault="0086680F" w:rsidP="0086680F">
      <w:r>
        <w:t>- adding/removing fields</w:t>
      </w:r>
    </w:p>
    <w:p w14:paraId="548B2910" w14:textId="77777777" w:rsidR="0086680F" w:rsidRDefault="0086680F" w:rsidP="0086680F">
      <w:r>
        <w:t>- changing field types</w:t>
      </w:r>
    </w:p>
    <w:p w14:paraId="79B324F3" w14:textId="77777777" w:rsidR="0086680F" w:rsidRDefault="0086680F" w:rsidP="0086680F">
      <w:r>
        <w:t>- changing inheritance structure</w:t>
      </w:r>
    </w:p>
    <w:p w14:paraId="689D6BD2" w14:textId="77777777" w:rsidR="0086680F" w:rsidRDefault="0086680F" w:rsidP="0086680F"/>
    <w:p w14:paraId="7A3E46B4" w14:textId="77777777" w:rsidR="0086680F" w:rsidRDefault="0086680F" w:rsidP="0086680F">
      <w:r>
        <w:t>## C. Performance overhead</w:t>
      </w:r>
    </w:p>
    <w:p w14:paraId="422B6B6A" w14:textId="77777777" w:rsidR="0086680F" w:rsidRDefault="0086680F" w:rsidP="0086680F">
      <w:r>
        <w:t>Serialized objects can be large and slow to process compared to formats like JSON, Protobuf, or Avro.</w:t>
      </w:r>
    </w:p>
    <w:p w14:paraId="16C49D73" w14:textId="77777777" w:rsidR="0086680F" w:rsidRDefault="0086680F" w:rsidP="0086680F"/>
    <w:p w14:paraId="0FD8F363" w14:textId="77777777" w:rsidR="0086680F" w:rsidRDefault="0086680F" w:rsidP="0086680F">
      <w:r>
        <w:t>## D. Tight coupling</w:t>
      </w:r>
    </w:p>
    <w:p w14:paraId="10FDCFB2" w14:textId="77777777" w:rsidR="0086680F" w:rsidRDefault="0086680F" w:rsidP="0086680F">
      <w:r>
        <w:t>Serialized data is tied closely to Java object structure, which makes it harder to evolve systems independently.</w:t>
      </w:r>
    </w:p>
    <w:p w14:paraId="74159203" w14:textId="77777777" w:rsidR="0086680F" w:rsidRDefault="0086680F" w:rsidP="0086680F"/>
    <w:p w14:paraId="7A8F7FB0" w14:textId="77777777" w:rsidR="0086680F" w:rsidRDefault="0086680F" w:rsidP="0086680F">
      <w:r>
        <w:t>---</w:t>
      </w:r>
    </w:p>
    <w:p w14:paraId="6E2273DA" w14:textId="77777777" w:rsidR="0086680F" w:rsidRDefault="0086680F" w:rsidP="0086680F"/>
    <w:p w14:paraId="3AC36835" w14:textId="77777777" w:rsidR="0086680F" w:rsidRDefault="0086680F" w:rsidP="0086680F">
      <w:r>
        <w:t># 12. Secure deserialization checklist</w:t>
      </w:r>
    </w:p>
    <w:p w14:paraId="75819663" w14:textId="77777777" w:rsidR="0086680F" w:rsidRDefault="0086680F" w:rsidP="0086680F"/>
    <w:p w14:paraId="07734BB4" w14:textId="77777777" w:rsidR="0086680F" w:rsidRDefault="0086680F" w:rsidP="0086680F">
      <w:r>
        <w:t>If you must use Java serialization, follow these practices:</w:t>
      </w:r>
    </w:p>
    <w:p w14:paraId="6D2BF60E" w14:textId="77777777" w:rsidR="0086680F" w:rsidRDefault="0086680F" w:rsidP="0086680F"/>
    <w:p w14:paraId="4A8B63BB" w14:textId="77777777" w:rsidR="0086680F" w:rsidRDefault="0086680F" w:rsidP="0086680F">
      <w:r>
        <w:t>- Never deserialize untrusted data</w:t>
      </w:r>
    </w:p>
    <w:p w14:paraId="607DE575" w14:textId="77777777" w:rsidR="0086680F" w:rsidRDefault="0086680F" w:rsidP="0086680F">
      <w:r>
        <w:t>- Prefer safer formats like JSON or Protobuf</w:t>
      </w:r>
    </w:p>
    <w:p w14:paraId="58D8A241" w14:textId="77777777" w:rsidR="0086680F" w:rsidRDefault="0086680F" w:rsidP="0086680F">
      <w:r>
        <w:t>- Use explicit `serialVersionUID`</w:t>
      </w:r>
    </w:p>
    <w:p w14:paraId="09D56EE9" w14:textId="77777777" w:rsidR="0086680F" w:rsidRDefault="0086680F" w:rsidP="0086680F">
      <w:r>
        <w:t>- Mark sensitive fields as `transient`</w:t>
      </w:r>
    </w:p>
    <w:p w14:paraId="5C0C8535" w14:textId="77777777" w:rsidR="0086680F" w:rsidRDefault="0086680F" w:rsidP="0086680F">
      <w:r>
        <w:t>- Validate object state in `readObject`</w:t>
      </w:r>
    </w:p>
    <w:p w14:paraId="675F34AB" w14:textId="77777777" w:rsidR="0086680F" w:rsidRDefault="0086680F" w:rsidP="0086680F">
      <w:r>
        <w:lastRenderedPageBreak/>
        <w:t>- Restrict allowed classes if possible</w:t>
      </w:r>
    </w:p>
    <w:p w14:paraId="4A746BF9" w14:textId="77777777" w:rsidR="0086680F" w:rsidRDefault="0086680F" w:rsidP="0086680F">
      <w:r>
        <w:t>- Keep dependencies updated</w:t>
      </w:r>
    </w:p>
    <w:p w14:paraId="6F5EFFDA" w14:textId="77777777" w:rsidR="0086680F" w:rsidRDefault="0086680F" w:rsidP="0086680F">
      <w:r>
        <w:t>- Avoid exposing serialization endpoints to external users</w:t>
      </w:r>
    </w:p>
    <w:p w14:paraId="2A8A4A94" w14:textId="77777777" w:rsidR="0086680F" w:rsidRDefault="0086680F" w:rsidP="0086680F"/>
    <w:p w14:paraId="165BD753" w14:textId="77777777" w:rsidR="0086680F" w:rsidRDefault="0086680F" w:rsidP="0086680F">
      <w:r>
        <w:t>---</w:t>
      </w:r>
    </w:p>
    <w:p w14:paraId="5C605089" w14:textId="77777777" w:rsidR="0086680F" w:rsidRDefault="0086680F" w:rsidP="0086680F"/>
    <w:p w14:paraId="75FE7940" w14:textId="77777777" w:rsidR="0086680F" w:rsidRDefault="0086680F" w:rsidP="0086680F">
      <w:r>
        <w:t># 13. Serialization filters</w:t>
      </w:r>
    </w:p>
    <w:p w14:paraId="3E7E7227" w14:textId="77777777" w:rsidR="0086680F" w:rsidRDefault="0086680F" w:rsidP="0086680F"/>
    <w:p w14:paraId="13EE1D35" w14:textId="77777777" w:rsidR="0086680F" w:rsidRDefault="0086680F" w:rsidP="0086680F">
      <w:r>
        <w:t>Modern Java provides serialization filters to restrict what can be deserialized.</w:t>
      </w:r>
    </w:p>
    <w:p w14:paraId="30E34855" w14:textId="77777777" w:rsidR="0086680F" w:rsidRDefault="0086680F" w:rsidP="0086680F"/>
    <w:p w14:paraId="1A5AA2B3" w14:textId="77777777" w:rsidR="0086680F" w:rsidRDefault="0086680F" w:rsidP="0086680F">
      <w:r>
        <w:t>These filters can help block unexpected classes or overly large object graphs.</w:t>
      </w:r>
    </w:p>
    <w:p w14:paraId="22205AE3" w14:textId="77777777" w:rsidR="0086680F" w:rsidRDefault="0086680F" w:rsidP="0086680F"/>
    <w:p w14:paraId="4E4B703C" w14:textId="77777777" w:rsidR="0086680F" w:rsidRDefault="0086680F" w:rsidP="0086680F">
      <w:r>
        <w:t>This is useful as a defense-in-depth measure, but it is not a complete solution if you are accepting untrusted serialized input.</w:t>
      </w:r>
    </w:p>
    <w:p w14:paraId="3F1D895C" w14:textId="77777777" w:rsidR="0086680F" w:rsidRDefault="0086680F" w:rsidP="0086680F"/>
    <w:p w14:paraId="6B2B66E9" w14:textId="77777777" w:rsidR="0086680F" w:rsidRDefault="0086680F" w:rsidP="0086680F">
      <w:r>
        <w:t>---</w:t>
      </w:r>
    </w:p>
    <w:p w14:paraId="7B17E656" w14:textId="77777777" w:rsidR="0086680F" w:rsidRDefault="0086680F" w:rsidP="0086680F"/>
    <w:p w14:paraId="5EEC6E72" w14:textId="77777777" w:rsidR="0086680F" w:rsidRDefault="0086680F" w:rsidP="0086680F">
      <w:r>
        <w:t># 14. Why Java serialization is often discouraged</w:t>
      </w:r>
    </w:p>
    <w:p w14:paraId="2F55F956" w14:textId="77777777" w:rsidR="0086680F" w:rsidRDefault="0086680F" w:rsidP="0086680F"/>
    <w:p w14:paraId="104B1DA1" w14:textId="77777777" w:rsidR="0086680F" w:rsidRDefault="0086680F" w:rsidP="0086680F">
      <w:r>
        <w:t>In many modern applications, Java native serialization is avoided because:</w:t>
      </w:r>
    </w:p>
    <w:p w14:paraId="2CBC649C" w14:textId="77777777" w:rsidR="0086680F" w:rsidRDefault="0086680F" w:rsidP="0086680F"/>
    <w:p w14:paraId="526C7436" w14:textId="77777777" w:rsidR="0086680F" w:rsidRDefault="0086680F" w:rsidP="0086680F">
      <w:r>
        <w:lastRenderedPageBreak/>
        <w:t>- it is insecure by default for untrusted input</w:t>
      </w:r>
    </w:p>
    <w:p w14:paraId="25B316A8" w14:textId="77777777" w:rsidR="0086680F" w:rsidRDefault="0086680F" w:rsidP="0086680F">
      <w:r>
        <w:t>- it is hard to version safely</w:t>
      </w:r>
    </w:p>
    <w:p w14:paraId="6278F91B" w14:textId="77777777" w:rsidR="0086680F" w:rsidRDefault="0086680F" w:rsidP="0086680F">
      <w:r>
        <w:t>- it is slower than modern alternatives</w:t>
      </w:r>
    </w:p>
    <w:p w14:paraId="55F964FD" w14:textId="77777777" w:rsidR="0086680F" w:rsidRDefault="0086680F" w:rsidP="0086680F">
      <w:r>
        <w:t>- it couples data too tightly to Java classes</w:t>
      </w:r>
    </w:p>
    <w:p w14:paraId="5BA41221" w14:textId="77777777" w:rsidR="0086680F" w:rsidRDefault="0086680F" w:rsidP="0086680F"/>
    <w:p w14:paraId="40585C1F" w14:textId="77777777" w:rsidR="0086680F" w:rsidRDefault="0086680F" w:rsidP="0086680F">
      <w:r>
        <w:t>### Better alternatives</w:t>
      </w:r>
    </w:p>
    <w:p w14:paraId="18D2ECD4" w14:textId="77777777" w:rsidR="0086680F" w:rsidRDefault="0086680F" w:rsidP="0086680F">
      <w:r>
        <w:t>- JSON for web APIs</w:t>
      </w:r>
    </w:p>
    <w:p w14:paraId="6ED43324" w14:textId="77777777" w:rsidR="0086680F" w:rsidRDefault="0086680F" w:rsidP="0086680F">
      <w:r>
        <w:t>- Protobuf for efficient binary communication</w:t>
      </w:r>
    </w:p>
    <w:p w14:paraId="5DBAD9C6" w14:textId="77777777" w:rsidR="0086680F" w:rsidRDefault="0086680F" w:rsidP="0086680F">
      <w:r>
        <w:t>- Avro for schema-based data exchange</w:t>
      </w:r>
    </w:p>
    <w:p w14:paraId="644157C5" w14:textId="77777777" w:rsidR="0086680F" w:rsidRDefault="0086680F" w:rsidP="0086680F">
      <w:r>
        <w:t>- Kryo or similar tools in some internal systems, with caution</w:t>
      </w:r>
    </w:p>
    <w:p w14:paraId="39D10E69" w14:textId="77777777" w:rsidR="0086680F" w:rsidRDefault="0086680F" w:rsidP="0086680F"/>
    <w:p w14:paraId="2422B6ED" w14:textId="77777777" w:rsidR="0086680F" w:rsidRDefault="0086680F" w:rsidP="0086680F">
      <w:r>
        <w:t>---</w:t>
      </w:r>
    </w:p>
    <w:p w14:paraId="62D06156" w14:textId="77777777" w:rsidR="0086680F" w:rsidRDefault="0086680F" w:rsidP="0086680F"/>
    <w:p w14:paraId="6F3305C4" w14:textId="77777777" w:rsidR="0086680F" w:rsidRDefault="0086680F" w:rsidP="0086680F">
      <w:r>
        <w:t># 15. Common interview question: `Serializable` vs `Externalizable`</w:t>
      </w:r>
    </w:p>
    <w:p w14:paraId="13713521" w14:textId="77777777" w:rsidR="0086680F" w:rsidRDefault="0086680F" w:rsidP="0086680F"/>
    <w:p w14:paraId="790FEF74" w14:textId="77777777" w:rsidR="0086680F" w:rsidRDefault="0086680F" w:rsidP="0086680F">
      <w:r>
        <w:t>## Serializable</w:t>
      </w:r>
    </w:p>
    <w:p w14:paraId="73622561" w14:textId="77777777" w:rsidR="0086680F" w:rsidRDefault="0086680F" w:rsidP="0086680F">
      <w:r>
        <w:t>- marker interface</w:t>
      </w:r>
    </w:p>
    <w:p w14:paraId="1740FE57" w14:textId="77777777" w:rsidR="0086680F" w:rsidRDefault="0086680F" w:rsidP="0086680F">
      <w:r>
        <w:t>- automatic serialization</w:t>
      </w:r>
    </w:p>
    <w:p w14:paraId="336A0C13" w14:textId="77777777" w:rsidR="0086680F" w:rsidRDefault="0086680F" w:rsidP="0086680F">
      <w:r>
        <w:t>- less code</w:t>
      </w:r>
    </w:p>
    <w:p w14:paraId="065DFEC9" w14:textId="77777777" w:rsidR="0086680F" w:rsidRDefault="0086680F" w:rsidP="0086680F">
      <w:r>
        <w:t>- less control</w:t>
      </w:r>
    </w:p>
    <w:p w14:paraId="5F041C3D" w14:textId="77777777" w:rsidR="0086680F" w:rsidRDefault="0086680F" w:rsidP="0086680F"/>
    <w:p w14:paraId="3BBC4B58" w14:textId="77777777" w:rsidR="0086680F" w:rsidRDefault="0086680F" w:rsidP="0086680F">
      <w:r>
        <w:t>## Externalizable</w:t>
      </w:r>
    </w:p>
    <w:p w14:paraId="41A33A1F" w14:textId="77777777" w:rsidR="0086680F" w:rsidRDefault="0086680F" w:rsidP="0086680F">
      <w:r>
        <w:t>- requires no-arg constructor</w:t>
      </w:r>
    </w:p>
    <w:p w14:paraId="2DF99838" w14:textId="77777777" w:rsidR="0086680F" w:rsidRDefault="0086680F" w:rsidP="0086680F">
      <w:r>
        <w:lastRenderedPageBreak/>
        <w:t>- manual control over what is written and read</w:t>
      </w:r>
    </w:p>
    <w:p w14:paraId="5B5177D4" w14:textId="77777777" w:rsidR="0086680F" w:rsidRDefault="0086680F" w:rsidP="0086680F">
      <w:r>
        <w:t>- more code</w:t>
      </w:r>
    </w:p>
    <w:p w14:paraId="5F6EF7E6" w14:textId="77777777" w:rsidR="0086680F" w:rsidRDefault="0086680F" w:rsidP="0086680F">
      <w:r>
        <w:t>- more flexibility</w:t>
      </w:r>
    </w:p>
    <w:p w14:paraId="3F29245F" w14:textId="77777777" w:rsidR="0086680F" w:rsidRDefault="0086680F" w:rsidP="0086680F"/>
    <w:p w14:paraId="286526FB" w14:textId="77777777" w:rsidR="0086680F" w:rsidRDefault="0086680F" w:rsidP="0086680F">
      <w:r>
        <w:t>---</w:t>
      </w:r>
    </w:p>
    <w:p w14:paraId="4B953630" w14:textId="77777777" w:rsidR="0086680F" w:rsidRDefault="0086680F" w:rsidP="0086680F"/>
    <w:p w14:paraId="364CA275" w14:textId="77777777" w:rsidR="0086680F" w:rsidRDefault="0086680F" w:rsidP="0086680F">
      <w:r>
        <w:t># 16. Practical example of transient usage</w:t>
      </w:r>
    </w:p>
    <w:p w14:paraId="3501463C" w14:textId="77777777" w:rsidR="0086680F" w:rsidRDefault="0086680F" w:rsidP="0086680F"/>
    <w:p w14:paraId="0CF03C93" w14:textId="77777777" w:rsidR="0086680F" w:rsidRDefault="0086680F" w:rsidP="0086680F">
      <w:r>
        <w:t>```java</w:t>
      </w:r>
    </w:p>
    <w:p w14:paraId="77507F88" w14:textId="77777777" w:rsidR="0086680F" w:rsidRDefault="0086680F" w:rsidP="0086680F">
      <w:r>
        <w:t>import java.io.Serializable;</w:t>
      </w:r>
    </w:p>
    <w:p w14:paraId="66398415" w14:textId="77777777" w:rsidR="0086680F" w:rsidRDefault="0086680F" w:rsidP="0086680F"/>
    <w:p w14:paraId="478D0740" w14:textId="77777777" w:rsidR="0086680F" w:rsidRDefault="0086680F" w:rsidP="0086680F">
      <w:r>
        <w:t>public class Session implements Serializable {</w:t>
      </w:r>
    </w:p>
    <w:p w14:paraId="085BF221" w14:textId="77777777" w:rsidR="0086680F" w:rsidRDefault="0086680F" w:rsidP="0086680F">
      <w:r>
        <w:t xml:space="preserve">    private static final long serialVersionUID = 1L;</w:t>
      </w:r>
    </w:p>
    <w:p w14:paraId="4A64813A" w14:textId="77777777" w:rsidR="0086680F" w:rsidRDefault="0086680F" w:rsidP="0086680F"/>
    <w:p w14:paraId="0CBE727A" w14:textId="77777777" w:rsidR="0086680F" w:rsidRDefault="0086680F" w:rsidP="0086680F">
      <w:r>
        <w:t xml:space="preserve">    private String userId;</w:t>
      </w:r>
    </w:p>
    <w:p w14:paraId="013A7516" w14:textId="77777777" w:rsidR="0086680F" w:rsidRDefault="0086680F" w:rsidP="0086680F">
      <w:r>
        <w:t xml:space="preserve">    private transient String authToken;</w:t>
      </w:r>
    </w:p>
    <w:p w14:paraId="3AAA7A66" w14:textId="77777777" w:rsidR="0086680F" w:rsidRDefault="0086680F" w:rsidP="0086680F"/>
    <w:p w14:paraId="392677BE" w14:textId="77777777" w:rsidR="0086680F" w:rsidRDefault="0086680F" w:rsidP="0086680F">
      <w:r>
        <w:t xml:space="preserve">    public Session(String userId, String authToken) {</w:t>
      </w:r>
    </w:p>
    <w:p w14:paraId="13CC8D6A" w14:textId="77777777" w:rsidR="0086680F" w:rsidRDefault="0086680F" w:rsidP="0086680F">
      <w:r>
        <w:t xml:space="preserve">        this.userId = userId;</w:t>
      </w:r>
    </w:p>
    <w:p w14:paraId="2959E9BC" w14:textId="77777777" w:rsidR="0086680F" w:rsidRDefault="0086680F" w:rsidP="0086680F">
      <w:r>
        <w:t xml:space="preserve">        this.authToken = authToken;</w:t>
      </w:r>
    </w:p>
    <w:p w14:paraId="79689D0C" w14:textId="77777777" w:rsidR="0086680F" w:rsidRDefault="0086680F" w:rsidP="0086680F">
      <w:r>
        <w:t xml:space="preserve">    }</w:t>
      </w:r>
    </w:p>
    <w:p w14:paraId="3D5DC7B3" w14:textId="77777777" w:rsidR="0086680F" w:rsidRDefault="0086680F" w:rsidP="0086680F">
      <w:r>
        <w:t>}</w:t>
      </w:r>
    </w:p>
    <w:p w14:paraId="51C2FF0F" w14:textId="77777777" w:rsidR="0086680F" w:rsidRDefault="0086680F" w:rsidP="0086680F">
      <w:r>
        <w:t>```</w:t>
      </w:r>
    </w:p>
    <w:p w14:paraId="40BFC4E8" w14:textId="77777777" w:rsidR="0086680F" w:rsidRDefault="0086680F" w:rsidP="0086680F"/>
    <w:p w14:paraId="17F1C5AF" w14:textId="77777777" w:rsidR="0086680F" w:rsidRDefault="0086680F" w:rsidP="0086680F">
      <w:r>
        <w:lastRenderedPageBreak/>
        <w:t>Here, `authToken` will not be serialized, which is useful because you do not want sensitive credentials written to disk or cached accidentally.</w:t>
      </w:r>
    </w:p>
    <w:p w14:paraId="31399667" w14:textId="77777777" w:rsidR="0086680F" w:rsidRDefault="0086680F" w:rsidP="0086680F"/>
    <w:p w14:paraId="094BC05E" w14:textId="77777777" w:rsidR="0086680F" w:rsidRDefault="0086680F" w:rsidP="0086680F">
      <w:r>
        <w:t>---</w:t>
      </w:r>
    </w:p>
    <w:p w14:paraId="3A1F8C8C" w14:textId="77777777" w:rsidR="0086680F" w:rsidRDefault="0086680F" w:rsidP="0086680F"/>
    <w:p w14:paraId="675FABC0" w14:textId="77777777" w:rsidR="0086680F" w:rsidRDefault="0086680F" w:rsidP="0086680F">
      <w:r>
        <w:t># 17. Summary</w:t>
      </w:r>
    </w:p>
    <w:p w14:paraId="5C4CDD3C" w14:textId="77777777" w:rsidR="0086680F" w:rsidRDefault="0086680F" w:rsidP="0086680F"/>
    <w:p w14:paraId="0BD023A3" w14:textId="77777777" w:rsidR="0086680F" w:rsidRDefault="0086680F" w:rsidP="0086680F">
      <w:r>
        <w:t>Java serialization is the built-in mechanism for converting objects to bytes and back. It is convenient, but it has serious drawbacks, especially around security and versioning.</w:t>
      </w:r>
    </w:p>
    <w:p w14:paraId="4AF3D9B7" w14:textId="77777777" w:rsidR="0086680F" w:rsidRDefault="0086680F" w:rsidP="0086680F"/>
    <w:p w14:paraId="07F40F7C" w14:textId="77777777" w:rsidR="0086680F" w:rsidRDefault="0086680F" w:rsidP="0086680F">
      <w:r>
        <w:t>The most important things to remember are:</w:t>
      </w:r>
    </w:p>
    <w:p w14:paraId="3902BEE5" w14:textId="77777777" w:rsidR="0086680F" w:rsidRDefault="0086680F" w:rsidP="0086680F"/>
    <w:p w14:paraId="39622F88" w14:textId="77777777" w:rsidR="0086680F" w:rsidRDefault="0086680F" w:rsidP="0086680F">
      <w:r>
        <w:t>- Implement `Serializable` to enable default serialization</w:t>
      </w:r>
    </w:p>
    <w:p w14:paraId="06C6542B" w14:textId="77777777" w:rsidR="0086680F" w:rsidRDefault="0086680F" w:rsidP="0086680F">
      <w:r>
        <w:t>- Use `serialVersionUID` for compatibility</w:t>
      </w:r>
    </w:p>
    <w:p w14:paraId="0197AE59" w14:textId="77777777" w:rsidR="0086680F" w:rsidRDefault="0086680F" w:rsidP="0086680F">
      <w:r>
        <w:t>- `transient` excludes fields from serialization</w:t>
      </w:r>
    </w:p>
    <w:p w14:paraId="33082CB4" w14:textId="77777777" w:rsidR="0086680F" w:rsidRDefault="0086680F" w:rsidP="0086680F">
      <w:r>
        <w:t>- Deserializing untrusted data is dangerous</w:t>
      </w:r>
    </w:p>
    <w:p w14:paraId="5BA7BAD9" w14:textId="77777777" w:rsidR="0086680F" w:rsidRDefault="0086680F" w:rsidP="0086680F">
      <w:r>
        <w:t>- Prefer JSON, Protobuf, or other safer formats in modern systems</w:t>
      </w:r>
    </w:p>
    <w:p w14:paraId="4CB80AC8" w14:textId="77777777" w:rsidR="0086680F" w:rsidRDefault="0086680F" w:rsidP="0086680F"/>
    <w:p w14:paraId="4B828B0C" w14:textId="77777777" w:rsidR="0086680F" w:rsidRDefault="0086680F" w:rsidP="0086680F">
      <w:r>
        <w:t>If you want, I can next explain:</w:t>
      </w:r>
    </w:p>
    <w:p w14:paraId="6A1D36E1" w14:textId="77777777" w:rsidR="0086680F" w:rsidRDefault="0086680F" w:rsidP="0086680F"/>
    <w:p w14:paraId="7DCF48AD" w14:textId="77777777" w:rsidR="0086680F" w:rsidRDefault="0086680F" w:rsidP="0086680F">
      <w:r>
        <w:t>1. **Java serialization attacks and gadget chains**</w:t>
      </w:r>
    </w:p>
    <w:p w14:paraId="1424071E" w14:textId="77777777" w:rsidR="0086680F" w:rsidRDefault="0086680F" w:rsidP="0086680F">
      <w:r>
        <w:t>2. **`Serializable` vs `Externalizable` with examples**</w:t>
      </w:r>
    </w:p>
    <w:p w14:paraId="4531BD86" w14:textId="77777777" w:rsidR="0086680F" w:rsidRDefault="0086680F" w:rsidP="0086680F">
      <w:r>
        <w:t>3. **How to secure deserialization in Java**</w:t>
      </w:r>
    </w:p>
    <w:p w14:paraId="234BD4AF" w14:textId="20409D4A" w:rsidR="0086680F" w:rsidRDefault="0086680F" w:rsidP="0086680F">
      <w:r>
        <w:lastRenderedPageBreak/>
        <w:t>4. **Alternatives to Java serialization in real-world systems**</w:t>
      </w:r>
    </w:p>
    <w:p w14:paraId="65D2975E" w14:textId="77777777" w:rsidR="001D3AC2" w:rsidRDefault="001D3AC2" w:rsidP="0086680F"/>
    <w:p w14:paraId="0B5F9A05" w14:textId="7B533F77" w:rsidR="001D3AC2" w:rsidRDefault="001D3AC2" w:rsidP="001D3AC2">
      <w:pPr>
        <w:pStyle w:val="Heading1"/>
        <w:numPr>
          <w:ilvl w:val="0"/>
          <w:numId w:val="13"/>
        </w:numPr>
        <w:jc w:val="center"/>
      </w:pPr>
      <w:bookmarkStart w:id="55" w:name="_Toc234595963"/>
      <w:r>
        <w:t>Git</w:t>
      </w:r>
      <w:bookmarkEnd w:id="55"/>
    </w:p>
    <w:p w14:paraId="4A0F546C" w14:textId="77777777" w:rsidR="00C616CE" w:rsidRDefault="00C616CE" w:rsidP="00C616CE"/>
    <w:p w14:paraId="4102BD12" w14:textId="77777777" w:rsidR="00C616CE" w:rsidRDefault="00C616CE" w:rsidP="00C616CE">
      <w:r>
        <w:t>Git is a distributed version control system used to track changes in code, collaborate with others, and manage branches, merges, and releases. The most useful way to learn Git is to understand the core flow first, then the commands that support that flow.</w:t>
      </w:r>
    </w:p>
    <w:p w14:paraId="211C2280" w14:textId="77777777" w:rsidR="00C616CE" w:rsidRDefault="00C616CE" w:rsidP="00C616CE"/>
    <w:p w14:paraId="4F643C80" w14:textId="77777777" w:rsidR="00C616CE" w:rsidRDefault="00C616CE" w:rsidP="00C616CE">
      <w:r>
        <w:t>At a high level, Git has four main areas:</w:t>
      </w:r>
    </w:p>
    <w:p w14:paraId="5371D696" w14:textId="77777777" w:rsidR="00C616CE" w:rsidRDefault="00C616CE" w:rsidP="00C616CE"/>
    <w:p w14:paraId="51421B66" w14:textId="77777777" w:rsidR="00C616CE" w:rsidRDefault="00C616CE" w:rsidP="00C616CE">
      <w:r>
        <w:t>- **Working directory**, where you edit files</w:t>
      </w:r>
    </w:p>
    <w:p w14:paraId="7021E8E6" w14:textId="77777777" w:rsidR="00C616CE" w:rsidRDefault="00C616CE" w:rsidP="00C616CE">
      <w:r>
        <w:t>- **Staging area**, where you prepare changes</w:t>
      </w:r>
    </w:p>
    <w:p w14:paraId="5FF0BF61" w14:textId="77777777" w:rsidR="00C616CE" w:rsidRDefault="00C616CE" w:rsidP="00C616CE">
      <w:r>
        <w:t>- **Local repository**, where commits are stored</w:t>
      </w:r>
    </w:p>
    <w:p w14:paraId="31EAE7F2" w14:textId="77777777" w:rsidR="00C616CE" w:rsidRDefault="00C616CE" w:rsidP="00C616CE">
      <w:r>
        <w:t>- **Remote repository**, like GitHub or GitLab</w:t>
      </w:r>
    </w:p>
    <w:p w14:paraId="1BD1047C" w14:textId="77777777" w:rsidR="00C616CE" w:rsidRDefault="00C616CE" w:rsidP="00C616CE"/>
    <w:p w14:paraId="3CA5CD28" w14:textId="77777777" w:rsidR="00C616CE" w:rsidRDefault="00C616CE" w:rsidP="00C616CE">
      <w:r>
        <w:t>```mermaid</w:t>
      </w:r>
    </w:p>
    <w:p w14:paraId="3FBC55A4" w14:textId="77777777" w:rsidR="00C616CE" w:rsidRDefault="00C616CE" w:rsidP="00C616CE">
      <w:r>
        <w:t>flowchart LR</w:t>
      </w:r>
    </w:p>
    <w:p w14:paraId="372E53D0" w14:textId="77777777" w:rsidR="00C616CE" w:rsidRDefault="00C616CE" w:rsidP="00C616CE">
      <w:r>
        <w:t xml:space="preserve">    WD[Working Directory] --&gt; SA[Staging Area]</w:t>
      </w:r>
    </w:p>
    <w:p w14:paraId="0752273C" w14:textId="77777777" w:rsidR="00C616CE" w:rsidRDefault="00C616CE" w:rsidP="00C616CE">
      <w:r>
        <w:t xml:space="preserve">    SA --&gt; LR[Local Repository]</w:t>
      </w:r>
    </w:p>
    <w:p w14:paraId="75B7E603" w14:textId="77777777" w:rsidR="00C616CE" w:rsidRDefault="00C616CE" w:rsidP="00C616CE">
      <w:r>
        <w:t xml:space="preserve">    LR --&gt; RR[Remote Repository]</w:t>
      </w:r>
    </w:p>
    <w:p w14:paraId="2AFFEA4A" w14:textId="77777777" w:rsidR="00C616CE" w:rsidRDefault="00C616CE" w:rsidP="00C616CE"/>
    <w:p w14:paraId="36CBF39F" w14:textId="77777777" w:rsidR="00C616CE" w:rsidRDefault="00C616CE" w:rsidP="00C616CE">
      <w:r>
        <w:t xml:space="preserve">    RR --&gt; LR</w:t>
      </w:r>
    </w:p>
    <w:p w14:paraId="494DF354" w14:textId="77777777" w:rsidR="00C616CE" w:rsidRDefault="00C616CE" w:rsidP="00C616CE">
      <w:r>
        <w:lastRenderedPageBreak/>
        <w:t xml:space="preserve">    LR --&gt; WD</w:t>
      </w:r>
    </w:p>
    <w:p w14:paraId="4E7CABD1" w14:textId="77777777" w:rsidR="00C616CE" w:rsidRDefault="00C616CE" w:rsidP="00C616CE"/>
    <w:p w14:paraId="1FD843A6" w14:textId="77777777" w:rsidR="00C616CE" w:rsidRDefault="00C616CE" w:rsidP="00C616CE">
      <w:r>
        <w:t xml:space="preserve">    style WD fill:#00ceff,stroke:#000000,stroke-width:2px,color:#000000</w:t>
      </w:r>
    </w:p>
    <w:p w14:paraId="46A7FF29" w14:textId="77777777" w:rsidR="00C616CE" w:rsidRDefault="00C616CE" w:rsidP="00C616CE">
      <w:r>
        <w:t xml:space="preserve">    style SA fill:#ffd43b,stroke:#000000,stroke-width:2px,color:#000000</w:t>
      </w:r>
    </w:p>
    <w:p w14:paraId="35F4A927" w14:textId="77777777" w:rsidR="00C616CE" w:rsidRDefault="00C616CE" w:rsidP="00C616CE">
      <w:r>
        <w:t xml:space="preserve">    style LR fill:#69db7c,stroke:#000000,stroke-width:2px,color:#000000</w:t>
      </w:r>
    </w:p>
    <w:p w14:paraId="060A0E2B" w14:textId="77777777" w:rsidR="00C616CE" w:rsidRDefault="00C616CE" w:rsidP="00C616CE">
      <w:r>
        <w:t xml:space="preserve">    style RR fill:#748ffc,stroke:#000000,stroke-width:2px,color:#000000</w:t>
      </w:r>
    </w:p>
    <w:p w14:paraId="4ACE48A9" w14:textId="77777777" w:rsidR="00C616CE" w:rsidRDefault="00C616CE" w:rsidP="00C616CE">
      <w:r>
        <w:t>```</w:t>
      </w:r>
    </w:p>
    <w:p w14:paraId="66C64858" w14:textId="77777777" w:rsidR="00C616CE" w:rsidRDefault="00C616CE" w:rsidP="00C616CE"/>
    <w:p w14:paraId="5FD246B6" w14:textId="77777777" w:rsidR="00C616CE" w:rsidRDefault="00C616CE" w:rsidP="00C616CE">
      <w:r>
        <w:t>## 1. Basic setup commands</w:t>
      </w:r>
    </w:p>
    <w:p w14:paraId="20EF9FCB" w14:textId="77777777" w:rsidR="00C616CE" w:rsidRDefault="00C616CE" w:rsidP="00C616CE"/>
    <w:p w14:paraId="23D1E2E6" w14:textId="77777777" w:rsidR="00C616CE" w:rsidRDefault="00C616CE" w:rsidP="00C616CE">
      <w:r>
        <w:t>### `git init`</w:t>
      </w:r>
    </w:p>
    <w:p w14:paraId="45FA5537" w14:textId="77777777" w:rsidR="00C616CE" w:rsidRDefault="00C616CE" w:rsidP="00C616CE">
      <w:r>
        <w:t>Creates a new Git repository in the current directory.</w:t>
      </w:r>
    </w:p>
    <w:p w14:paraId="2FA3F9A5" w14:textId="77777777" w:rsidR="00C616CE" w:rsidRDefault="00C616CE" w:rsidP="00C616CE"/>
    <w:p w14:paraId="40AD008A" w14:textId="77777777" w:rsidR="00C616CE" w:rsidRDefault="00C616CE" w:rsidP="00C616CE">
      <w:r>
        <w:t>```bash</w:t>
      </w:r>
    </w:p>
    <w:p w14:paraId="47FA808E" w14:textId="77777777" w:rsidR="00C616CE" w:rsidRDefault="00C616CE" w:rsidP="00C616CE">
      <w:r>
        <w:t>git init</w:t>
      </w:r>
    </w:p>
    <w:p w14:paraId="702299EE" w14:textId="77777777" w:rsidR="00C616CE" w:rsidRDefault="00C616CE" w:rsidP="00C616CE">
      <w:r>
        <w:t>```</w:t>
      </w:r>
    </w:p>
    <w:p w14:paraId="7A783133" w14:textId="77777777" w:rsidR="00C616CE" w:rsidRDefault="00C616CE" w:rsidP="00C616CE"/>
    <w:p w14:paraId="70046789" w14:textId="77777777" w:rsidR="00C616CE" w:rsidRDefault="00C616CE" w:rsidP="00C616CE">
      <w:r>
        <w:t>Use it when starting a new project.</w:t>
      </w:r>
    </w:p>
    <w:p w14:paraId="7404F644" w14:textId="77777777" w:rsidR="00C616CE" w:rsidRDefault="00C616CE" w:rsidP="00C616CE"/>
    <w:p w14:paraId="7D688683" w14:textId="77777777" w:rsidR="00C616CE" w:rsidRDefault="00C616CE" w:rsidP="00C616CE">
      <w:r>
        <w:t>### `git clone`</w:t>
      </w:r>
    </w:p>
    <w:p w14:paraId="2DFD3A84" w14:textId="77777777" w:rsidR="00C616CE" w:rsidRDefault="00C616CE" w:rsidP="00C616CE">
      <w:r>
        <w:t>Copies an existing remote repository to your machine.</w:t>
      </w:r>
    </w:p>
    <w:p w14:paraId="66BA9538" w14:textId="77777777" w:rsidR="00C616CE" w:rsidRDefault="00C616CE" w:rsidP="00C616CE"/>
    <w:p w14:paraId="1EFB792F" w14:textId="77777777" w:rsidR="00C616CE" w:rsidRDefault="00C616CE" w:rsidP="00C616CE">
      <w:r>
        <w:t>```bash</w:t>
      </w:r>
    </w:p>
    <w:p w14:paraId="3064D2DF" w14:textId="77777777" w:rsidR="00C616CE" w:rsidRDefault="00C616CE" w:rsidP="00C616CE">
      <w:r>
        <w:t>git clone https://github.com/user/repo.git</w:t>
      </w:r>
    </w:p>
    <w:p w14:paraId="26FA83D7" w14:textId="77777777" w:rsidR="00C616CE" w:rsidRDefault="00C616CE" w:rsidP="00C616CE">
      <w:r>
        <w:t>```</w:t>
      </w:r>
    </w:p>
    <w:p w14:paraId="73A085E0" w14:textId="77777777" w:rsidR="00C616CE" w:rsidRDefault="00C616CE" w:rsidP="00C616CE"/>
    <w:p w14:paraId="703CDA1C" w14:textId="77777777" w:rsidR="00C616CE" w:rsidRDefault="00C616CE" w:rsidP="00C616CE">
      <w:r>
        <w:t>This downloads the code and sets up the remote automatically.</w:t>
      </w:r>
    </w:p>
    <w:p w14:paraId="69884833" w14:textId="77777777" w:rsidR="00C616CE" w:rsidRDefault="00C616CE" w:rsidP="00C616CE"/>
    <w:p w14:paraId="2C46B940" w14:textId="77777777" w:rsidR="00C616CE" w:rsidRDefault="00C616CE" w:rsidP="00C616CE">
      <w:r>
        <w:t>### `git config`</w:t>
      </w:r>
    </w:p>
    <w:p w14:paraId="303D953B" w14:textId="77777777" w:rsidR="00C616CE" w:rsidRDefault="00C616CE" w:rsidP="00C616CE">
      <w:r>
        <w:t>Sets Git configuration.</w:t>
      </w:r>
    </w:p>
    <w:p w14:paraId="4592CF20" w14:textId="77777777" w:rsidR="00C616CE" w:rsidRDefault="00C616CE" w:rsidP="00C616CE"/>
    <w:p w14:paraId="2C20DE89" w14:textId="77777777" w:rsidR="00C616CE" w:rsidRDefault="00C616CE" w:rsidP="00C616CE">
      <w:r>
        <w:t>Common examples:</w:t>
      </w:r>
    </w:p>
    <w:p w14:paraId="0405F46E" w14:textId="77777777" w:rsidR="00C616CE" w:rsidRDefault="00C616CE" w:rsidP="00C616CE"/>
    <w:p w14:paraId="737EDE73" w14:textId="77777777" w:rsidR="00C616CE" w:rsidRDefault="00C616CE" w:rsidP="00C616CE">
      <w:r>
        <w:t>```bash</w:t>
      </w:r>
    </w:p>
    <w:p w14:paraId="6528CE59" w14:textId="77777777" w:rsidR="00C616CE" w:rsidRDefault="00C616CE" w:rsidP="00C616CE">
      <w:r>
        <w:t>git config --global user.name "Your Name"</w:t>
      </w:r>
    </w:p>
    <w:p w14:paraId="69810DD0" w14:textId="77777777" w:rsidR="00C616CE" w:rsidRDefault="00C616CE" w:rsidP="00C616CE">
      <w:r>
        <w:t>git config --global user.email "you@example.com"</w:t>
      </w:r>
    </w:p>
    <w:p w14:paraId="16FBCA78" w14:textId="77777777" w:rsidR="00C616CE" w:rsidRDefault="00C616CE" w:rsidP="00C616CE">
      <w:r>
        <w:t>git config --global core.editor "vim"</w:t>
      </w:r>
    </w:p>
    <w:p w14:paraId="54931244" w14:textId="77777777" w:rsidR="00C616CE" w:rsidRDefault="00C616CE" w:rsidP="00C616CE">
      <w:r>
        <w:t>```</w:t>
      </w:r>
    </w:p>
    <w:p w14:paraId="2930AF25" w14:textId="77777777" w:rsidR="00C616CE" w:rsidRDefault="00C616CE" w:rsidP="00C616CE"/>
    <w:p w14:paraId="4BBBDC42" w14:textId="77777777" w:rsidR="00C616CE" w:rsidRDefault="00C616CE" w:rsidP="00C616CE">
      <w:r>
        <w:t>The `--global` flag applies it to all repositories for your user.</w:t>
      </w:r>
    </w:p>
    <w:p w14:paraId="00FDA433" w14:textId="77777777" w:rsidR="00C616CE" w:rsidRDefault="00C616CE" w:rsidP="00C616CE"/>
    <w:p w14:paraId="1D90F24D" w14:textId="77777777" w:rsidR="00C616CE" w:rsidRDefault="00C616CE" w:rsidP="00C616CE">
      <w:r>
        <w:t>---</w:t>
      </w:r>
    </w:p>
    <w:p w14:paraId="5CAC292C" w14:textId="77777777" w:rsidR="00C616CE" w:rsidRDefault="00C616CE" w:rsidP="00C616CE"/>
    <w:p w14:paraId="53B460FA" w14:textId="77777777" w:rsidR="00C616CE" w:rsidRDefault="00C616CE" w:rsidP="00C616CE">
      <w:r>
        <w:t>## 2. Checking repository status</w:t>
      </w:r>
    </w:p>
    <w:p w14:paraId="49F92CD6" w14:textId="77777777" w:rsidR="00C616CE" w:rsidRDefault="00C616CE" w:rsidP="00C616CE"/>
    <w:p w14:paraId="7739FBA9" w14:textId="77777777" w:rsidR="00C616CE" w:rsidRDefault="00C616CE" w:rsidP="00C616CE">
      <w:r>
        <w:lastRenderedPageBreak/>
        <w:t>### `git status`</w:t>
      </w:r>
    </w:p>
    <w:p w14:paraId="06786E25" w14:textId="77777777" w:rsidR="00C616CE" w:rsidRDefault="00C616CE" w:rsidP="00C616CE">
      <w:r>
        <w:t>Shows what has changed, what is staged, and what is ready to commit.</w:t>
      </w:r>
    </w:p>
    <w:p w14:paraId="55263CB5" w14:textId="77777777" w:rsidR="00C616CE" w:rsidRDefault="00C616CE" w:rsidP="00C616CE"/>
    <w:p w14:paraId="36F3DF98" w14:textId="77777777" w:rsidR="00C616CE" w:rsidRDefault="00C616CE" w:rsidP="00C616CE">
      <w:r>
        <w:t>```bash</w:t>
      </w:r>
    </w:p>
    <w:p w14:paraId="44D59D04" w14:textId="77777777" w:rsidR="00C616CE" w:rsidRDefault="00C616CE" w:rsidP="00C616CE">
      <w:r>
        <w:t>git status</w:t>
      </w:r>
    </w:p>
    <w:p w14:paraId="51F57147" w14:textId="77777777" w:rsidR="00C616CE" w:rsidRDefault="00C616CE" w:rsidP="00C616CE">
      <w:r>
        <w:t>```</w:t>
      </w:r>
    </w:p>
    <w:p w14:paraId="50078DEE" w14:textId="77777777" w:rsidR="00C616CE" w:rsidRDefault="00C616CE" w:rsidP="00C616CE"/>
    <w:p w14:paraId="4CDCB4D5" w14:textId="77777777" w:rsidR="00C616CE" w:rsidRDefault="00C616CE" w:rsidP="00C616CE">
      <w:r>
        <w:t>This is one of the most important Git commands.</w:t>
      </w:r>
    </w:p>
    <w:p w14:paraId="4A123342" w14:textId="77777777" w:rsidR="00C616CE" w:rsidRDefault="00C616CE" w:rsidP="00C616CE"/>
    <w:p w14:paraId="374549B0" w14:textId="77777777" w:rsidR="00C616CE" w:rsidRDefault="00C616CE" w:rsidP="00C616CE">
      <w:r>
        <w:t>### `git log`</w:t>
      </w:r>
    </w:p>
    <w:p w14:paraId="7828AF30" w14:textId="77777777" w:rsidR="00C616CE" w:rsidRDefault="00C616CE" w:rsidP="00C616CE">
      <w:r>
        <w:t>Shows commit history.</w:t>
      </w:r>
    </w:p>
    <w:p w14:paraId="4BD5C4DD" w14:textId="77777777" w:rsidR="00C616CE" w:rsidRDefault="00C616CE" w:rsidP="00C616CE"/>
    <w:p w14:paraId="62EE3903" w14:textId="77777777" w:rsidR="00C616CE" w:rsidRDefault="00C616CE" w:rsidP="00C616CE">
      <w:r>
        <w:t>```bash</w:t>
      </w:r>
    </w:p>
    <w:p w14:paraId="680E030D" w14:textId="77777777" w:rsidR="00C616CE" w:rsidRDefault="00C616CE" w:rsidP="00C616CE">
      <w:r>
        <w:t>git log</w:t>
      </w:r>
    </w:p>
    <w:p w14:paraId="7C97F731" w14:textId="77777777" w:rsidR="00C616CE" w:rsidRDefault="00C616CE" w:rsidP="00C616CE">
      <w:r>
        <w:t>```</w:t>
      </w:r>
    </w:p>
    <w:p w14:paraId="6CF2FB19" w14:textId="77777777" w:rsidR="00C616CE" w:rsidRDefault="00C616CE" w:rsidP="00C616CE"/>
    <w:p w14:paraId="4097E84A" w14:textId="77777777" w:rsidR="00C616CE" w:rsidRDefault="00C616CE" w:rsidP="00C616CE">
      <w:r>
        <w:t>Useful options:</w:t>
      </w:r>
    </w:p>
    <w:p w14:paraId="1EB7429D" w14:textId="77777777" w:rsidR="00C616CE" w:rsidRDefault="00C616CE" w:rsidP="00C616CE">
      <w:r>
        <w:t>```bash</w:t>
      </w:r>
    </w:p>
    <w:p w14:paraId="778351CE" w14:textId="77777777" w:rsidR="00C616CE" w:rsidRDefault="00C616CE" w:rsidP="00C616CE">
      <w:r>
        <w:t>git log --oneline</w:t>
      </w:r>
    </w:p>
    <w:p w14:paraId="03E644B3" w14:textId="77777777" w:rsidR="00C616CE" w:rsidRDefault="00C616CE" w:rsidP="00C616CE">
      <w:r>
        <w:t>git log --graph --oneline --all</w:t>
      </w:r>
    </w:p>
    <w:p w14:paraId="33E63A0E" w14:textId="77777777" w:rsidR="00C616CE" w:rsidRDefault="00C616CE" w:rsidP="00C616CE">
      <w:r>
        <w:t>```</w:t>
      </w:r>
    </w:p>
    <w:p w14:paraId="224DF950" w14:textId="77777777" w:rsidR="00C616CE" w:rsidRDefault="00C616CE" w:rsidP="00C616CE"/>
    <w:p w14:paraId="24623DD1" w14:textId="77777777" w:rsidR="00C616CE" w:rsidRDefault="00C616CE" w:rsidP="00C616CE">
      <w:r>
        <w:t>### `git diff`</w:t>
      </w:r>
    </w:p>
    <w:p w14:paraId="67EA46E7" w14:textId="77777777" w:rsidR="00C616CE" w:rsidRDefault="00C616CE" w:rsidP="00C616CE">
      <w:r>
        <w:lastRenderedPageBreak/>
        <w:t>Shows line-by-line differences.</w:t>
      </w:r>
    </w:p>
    <w:p w14:paraId="21AEECCD" w14:textId="77777777" w:rsidR="00C616CE" w:rsidRDefault="00C616CE" w:rsidP="00C616CE"/>
    <w:p w14:paraId="4EBF48FE" w14:textId="77777777" w:rsidR="00C616CE" w:rsidRDefault="00C616CE" w:rsidP="00C616CE">
      <w:r>
        <w:t>```bash</w:t>
      </w:r>
    </w:p>
    <w:p w14:paraId="1B600DEB" w14:textId="77777777" w:rsidR="00C616CE" w:rsidRDefault="00C616CE" w:rsidP="00C616CE">
      <w:r>
        <w:t>git diff</w:t>
      </w:r>
    </w:p>
    <w:p w14:paraId="4F02BB73" w14:textId="77777777" w:rsidR="00C616CE" w:rsidRDefault="00C616CE" w:rsidP="00C616CE">
      <w:r>
        <w:t>```</w:t>
      </w:r>
    </w:p>
    <w:p w14:paraId="36DE04C4" w14:textId="77777777" w:rsidR="00C616CE" w:rsidRDefault="00C616CE" w:rsidP="00C616CE"/>
    <w:p w14:paraId="7E69B2CF" w14:textId="77777777" w:rsidR="00C616CE" w:rsidRDefault="00C616CE" w:rsidP="00C616CE">
      <w:r>
        <w:t>Compare staged changes:</w:t>
      </w:r>
    </w:p>
    <w:p w14:paraId="37FDA6B6" w14:textId="77777777" w:rsidR="00C616CE" w:rsidRDefault="00C616CE" w:rsidP="00C616CE">
      <w:r>
        <w:t>```bash</w:t>
      </w:r>
    </w:p>
    <w:p w14:paraId="18F1632B" w14:textId="77777777" w:rsidR="00C616CE" w:rsidRDefault="00C616CE" w:rsidP="00C616CE">
      <w:r>
        <w:t>git diff --staged</w:t>
      </w:r>
    </w:p>
    <w:p w14:paraId="7F76344C" w14:textId="77777777" w:rsidR="00C616CE" w:rsidRDefault="00C616CE" w:rsidP="00C616CE">
      <w:r>
        <w:t>```</w:t>
      </w:r>
    </w:p>
    <w:p w14:paraId="74C132FB" w14:textId="77777777" w:rsidR="00C616CE" w:rsidRDefault="00C616CE" w:rsidP="00C616CE"/>
    <w:p w14:paraId="32CDAC43" w14:textId="77777777" w:rsidR="00C616CE" w:rsidRDefault="00C616CE" w:rsidP="00C616CE">
      <w:r>
        <w:t>Compare two commits:</w:t>
      </w:r>
    </w:p>
    <w:p w14:paraId="17566188" w14:textId="77777777" w:rsidR="00C616CE" w:rsidRDefault="00C616CE" w:rsidP="00C616CE">
      <w:r>
        <w:t>```bash</w:t>
      </w:r>
    </w:p>
    <w:p w14:paraId="67E8540E" w14:textId="77777777" w:rsidR="00C616CE" w:rsidRDefault="00C616CE" w:rsidP="00C616CE">
      <w:r>
        <w:t>git diff commit1 commit2</w:t>
      </w:r>
    </w:p>
    <w:p w14:paraId="56ED7906" w14:textId="77777777" w:rsidR="00C616CE" w:rsidRDefault="00C616CE" w:rsidP="00C616CE">
      <w:r>
        <w:t>```</w:t>
      </w:r>
    </w:p>
    <w:p w14:paraId="6F48B025" w14:textId="77777777" w:rsidR="00C616CE" w:rsidRDefault="00C616CE" w:rsidP="00C616CE"/>
    <w:p w14:paraId="529A7AE5" w14:textId="77777777" w:rsidR="00C616CE" w:rsidRDefault="00C616CE" w:rsidP="00C616CE">
      <w:r>
        <w:t>---</w:t>
      </w:r>
    </w:p>
    <w:p w14:paraId="0B697BFC" w14:textId="77777777" w:rsidR="00C616CE" w:rsidRDefault="00C616CE" w:rsidP="00C616CE"/>
    <w:p w14:paraId="68C62F63" w14:textId="77777777" w:rsidR="00C616CE" w:rsidRDefault="00C616CE" w:rsidP="00C616CE">
      <w:r>
        <w:t>## 3. Working with the staging area</w:t>
      </w:r>
    </w:p>
    <w:p w14:paraId="1614D5B0" w14:textId="77777777" w:rsidR="00C616CE" w:rsidRDefault="00C616CE" w:rsidP="00C616CE"/>
    <w:p w14:paraId="385689EB" w14:textId="77777777" w:rsidR="00C616CE" w:rsidRDefault="00C616CE" w:rsidP="00C616CE">
      <w:r>
        <w:t>### `git add`</w:t>
      </w:r>
    </w:p>
    <w:p w14:paraId="6AF5D310" w14:textId="77777777" w:rsidR="00C616CE" w:rsidRDefault="00C616CE" w:rsidP="00C616CE">
      <w:r>
        <w:t>Moves changes from the working directory to the staging area.</w:t>
      </w:r>
    </w:p>
    <w:p w14:paraId="73AEECB8" w14:textId="77777777" w:rsidR="00C616CE" w:rsidRDefault="00C616CE" w:rsidP="00C616CE"/>
    <w:p w14:paraId="18BC3BDE" w14:textId="77777777" w:rsidR="00C616CE" w:rsidRDefault="00C616CE" w:rsidP="00C616CE">
      <w:r>
        <w:t>```bash</w:t>
      </w:r>
    </w:p>
    <w:p w14:paraId="08517238" w14:textId="77777777" w:rsidR="00C616CE" w:rsidRDefault="00C616CE" w:rsidP="00C616CE">
      <w:r>
        <w:lastRenderedPageBreak/>
        <w:t>git add file.txt</w:t>
      </w:r>
    </w:p>
    <w:p w14:paraId="37977528" w14:textId="77777777" w:rsidR="00C616CE" w:rsidRDefault="00C616CE" w:rsidP="00C616CE">
      <w:r>
        <w:t>git add .</w:t>
      </w:r>
    </w:p>
    <w:p w14:paraId="48765CD1" w14:textId="77777777" w:rsidR="00C616CE" w:rsidRDefault="00C616CE" w:rsidP="00C616CE">
      <w:r>
        <w:t>git add -A</w:t>
      </w:r>
    </w:p>
    <w:p w14:paraId="7FD39D3B" w14:textId="77777777" w:rsidR="00C616CE" w:rsidRDefault="00C616CE" w:rsidP="00C616CE">
      <w:r>
        <w:t>```</w:t>
      </w:r>
    </w:p>
    <w:p w14:paraId="7443E26E" w14:textId="77777777" w:rsidR="00C616CE" w:rsidRDefault="00C616CE" w:rsidP="00C616CE"/>
    <w:p w14:paraId="6B529BDB" w14:textId="77777777" w:rsidR="00C616CE" w:rsidRDefault="00C616CE" w:rsidP="00C616CE">
      <w:r>
        <w:t>- `git add file.txt` adds one file</w:t>
      </w:r>
    </w:p>
    <w:p w14:paraId="5B32112D" w14:textId="77777777" w:rsidR="00C616CE" w:rsidRDefault="00C616CE" w:rsidP="00C616CE">
      <w:r>
        <w:t>- `git add .` adds current directory changes</w:t>
      </w:r>
    </w:p>
    <w:p w14:paraId="2AC9C57D" w14:textId="77777777" w:rsidR="00C616CE" w:rsidRDefault="00C616CE" w:rsidP="00C616CE">
      <w:r>
        <w:t>- `git add -A` stages all tracked and untracked changes</w:t>
      </w:r>
    </w:p>
    <w:p w14:paraId="19AA1398" w14:textId="77777777" w:rsidR="00C616CE" w:rsidRDefault="00C616CE" w:rsidP="00C616CE"/>
    <w:p w14:paraId="2CBE7720" w14:textId="77777777" w:rsidR="00C616CE" w:rsidRDefault="00C616CE" w:rsidP="00C616CE">
      <w:r>
        <w:t>### `git restore`</w:t>
      </w:r>
    </w:p>
    <w:p w14:paraId="21ECD65A" w14:textId="77777777" w:rsidR="00C616CE" w:rsidRDefault="00C616CE" w:rsidP="00C616CE">
      <w:r>
        <w:t>Restores files from a previous state.</w:t>
      </w:r>
    </w:p>
    <w:p w14:paraId="15E7F85D" w14:textId="77777777" w:rsidR="00C616CE" w:rsidRDefault="00C616CE" w:rsidP="00C616CE"/>
    <w:p w14:paraId="7F2FCE10" w14:textId="77777777" w:rsidR="00C616CE" w:rsidRDefault="00C616CE" w:rsidP="00C616CE">
      <w:r>
        <w:t>Undo unstaged changes in a file:</w:t>
      </w:r>
    </w:p>
    <w:p w14:paraId="68014A8C" w14:textId="77777777" w:rsidR="00C616CE" w:rsidRDefault="00C616CE" w:rsidP="00C616CE">
      <w:r>
        <w:t>```bash</w:t>
      </w:r>
    </w:p>
    <w:p w14:paraId="1495DE1D" w14:textId="77777777" w:rsidR="00C616CE" w:rsidRDefault="00C616CE" w:rsidP="00C616CE">
      <w:r>
        <w:t>git restore file.txt</w:t>
      </w:r>
    </w:p>
    <w:p w14:paraId="5476BEAC" w14:textId="77777777" w:rsidR="00C616CE" w:rsidRDefault="00C616CE" w:rsidP="00C616CE">
      <w:r>
        <w:t>```</w:t>
      </w:r>
    </w:p>
    <w:p w14:paraId="6A7DB8E7" w14:textId="77777777" w:rsidR="00C616CE" w:rsidRDefault="00C616CE" w:rsidP="00C616CE"/>
    <w:p w14:paraId="742B6FC0" w14:textId="77777777" w:rsidR="00C616CE" w:rsidRDefault="00C616CE" w:rsidP="00C616CE">
      <w:r>
        <w:t>Unstage a file:</w:t>
      </w:r>
    </w:p>
    <w:p w14:paraId="416AFFED" w14:textId="77777777" w:rsidR="00C616CE" w:rsidRDefault="00C616CE" w:rsidP="00C616CE">
      <w:r>
        <w:t>```bash</w:t>
      </w:r>
    </w:p>
    <w:p w14:paraId="40E90595" w14:textId="77777777" w:rsidR="00C616CE" w:rsidRDefault="00C616CE" w:rsidP="00C616CE">
      <w:r>
        <w:t>git restore --staged file.txt</w:t>
      </w:r>
    </w:p>
    <w:p w14:paraId="468800D7" w14:textId="77777777" w:rsidR="00C616CE" w:rsidRDefault="00C616CE" w:rsidP="00C616CE">
      <w:r>
        <w:t>```</w:t>
      </w:r>
    </w:p>
    <w:p w14:paraId="6A951E88" w14:textId="77777777" w:rsidR="00C616CE" w:rsidRDefault="00C616CE" w:rsidP="00C616CE"/>
    <w:p w14:paraId="75C12CDB" w14:textId="77777777" w:rsidR="00C616CE" w:rsidRDefault="00C616CE" w:rsidP="00C616CE">
      <w:r>
        <w:t>---</w:t>
      </w:r>
    </w:p>
    <w:p w14:paraId="0EE2CB84" w14:textId="77777777" w:rsidR="00C616CE" w:rsidRDefault="00C616CE" w:rsidP="00C616CE"/>
    <w:p w14:paraId="2DA64778" w14:textId="77777777" w:rsidR="00C616CE" w:rsidRDefault="00C616CE" w:rsidP="00C616CE">
      <w:r>
        <w:lastRenderedPageBreak/>
        <w:t>## 4. Creating commits</w:t>
      </w:r>
    </w:p>
    <w:p w14:paraId="5F108921" w14:textId="77777777" w:rsidR="00C616CE" w:rsidRDefault="00C616CE" w:rsidP="00C616CE"/>
    <w:p w14:paraId="18699C38" w14:textId="77777777" w:rsidR="00C616CE" w:rsidRDefault="00C616CE" w:rsidP="00C616CE">
      <w:r>
        <w:t>### `git commit`</w:t>
      </w:r>
    </w:p>
    <w:p w14:paraId="269AD308" w14:textId="77777777" w:rsidR="00C616CE" w:rsidRDefault="00C616CE" w:rsidP="00C616CE">
      <w:r>
        <w:t>Saves staged changes as a new snapshot.</w:t>
      </w:r>
    </w:p>
    <w:p w14:paraId="1C9EA6B6" w14:textId="77777777" w:rsidR="00C616CE" w:rsidRDefault="00C616CE" w:rsidP="00C616CE"/>
    <w:p w14:paraId="0D6E4E91" w14:textId="77777777" w:rsidR="00C616CE" w:rsidRDefault="00C616CE" w:rsidP="00C616CE">
      <w:r>
        <w:t>```bash</w:t>
      </w:r>
    </w:p>
    <w:p w14:paraId="5BC8B7DD" w14:textId="77777777" w:rsidR="00C616CE" w:rsidRDefault="00C616CE" w:rsidP="00C616CE">
      <w:r>
        <w:t>git commit -m "Add login feature"</w:t>
      </w:r>
    </w:p>
    <w:p w14:paraId="3E42730D" w14:textId="77777777" w:rsidR="00C616CE" w:rsidRDefault="00C616CE" w:rsidP="00C616CE">
      <w:r>
        <w:t>```</w:t>
      </w:r>
    </w:p>
    <w:p w14:paraId="1644846E" w14:textId="77777777" w:rsidR="00C616CE" w:rsidRDefault="00C616CE" w:rsidP="00C616CE"/>
    <w:p w14:paraId="5D99271B" w14:textId="77777777" w:rsidR="00C616CE" w:rsidRDefault="00C616CE" w:rsidP="00C616CE">
      <w:r>
        <w:t>A commit should represent a logical unit of work.</w:t>
      </w:r>
    </w:p>
    <w:p w14:paraId="577E2B05" w14:textId="77777777" w:rsidR="00C616CE" w:rsidRDefault="00C616CE" w:rsidP="00C616CE"/>
    <w:p w14:paraId="1E455475" w14:textId="77777777" w:rsidR="00C616CE" w:rsidRDefault="00C616CE" w:rsidP="00C616CE">
      <w:r>
        <w:t>### `git commit --amend`</w:t>
      </w:r>
    </w:p>
    <w:p w14:paraId="64C5C6B9" w14:textId="77777777" w:rsidR="00C616CE" w:rsidRDefault="00C616CE" w:rsidP="00C616CE">
      <w:r>
        <w:t>Modifies the last commit.</w:t>
      </w:r>
    </w:p>
    <w:p w14:paraId="12658638" w14:textId="77777777" w:rsidR="00C616CE" w:rsidRDefault="00C616CE" w:rsidP="00C616CE"/>
    <w:p w14:paraId="5BDAD21B" w14:textId="77777777" w:rsidR="00C616CE" w:rsidRDefault="00C616CE" w:rsidP="00C616CE">
      <w:r>
        <w:t>```bash</w:t>
      </w:r>
    </w:p>
    <w:p w14:paraId="74BB45C0" w14:textId="77777777" w:rsidR="00C616CE" w:rsidRDefault="00C616CE" w:rsidP="00C616CE">
      <w:r>
        <w:t>git commit --amend -m "Updated commit message"</w:t>
      </w:r>
    </w:p>
    <w:p w14:paraId="4F6FBED3" w14:textId="77777777" w:rsidR="00C616CE" w:rsidRDefault="00C616CE" w:rsidP="00C616CE">
      <w:r>
        <w:t>```</w:t>
      </w:r>
    </w:p>
    <w:p w14:paraId="0CF88A09" w14:textId="77777777" w:rsidR="00C616CE" w:rsidRDefault="00C616CE" w:rsidP="00C616CE"/>
    <w:p w14:paraId="35D42588" w14:textId="77777777" w:rsidR="00C616CE" w:rsidRDefault="00C616CE" w:rsidP="00C616CE">
      <w:r>
        <w:t>Useful if you forgot to add a file or want to fix the last message.</w:t>
      </w:r>
    </w:p>
    <w:p w14:paraId="26B096F8" w14:textId="77777777" w:rsidR="00C616CE" w:rsidRDefault="00C616CE" w:rsidP="00C616CE"/>
    <w:p w14:paraId="5F9C6349" w14:textId="77777777" w:rsidR="00C616CE" w:rsidRDefault="00C616CE" w:rsidP="00C616CE">
      <w:r>
        <w:t>---</w:t>
      </w:r>
    </w:p>
    <w:p w14:paraId="0D99D465" w14:textId="77777777" w:rsidR="00C616CE" w:rsidRDefault="00C616CE" w:rsidP="00C616CE"/>
    <w:p w14:paraId="6175D73E" w14:textId="77777777" w:rsidR="00C616CE" w:rsidRDefault="00C616CE" w:rsidP="00C616CE">
      <w:r>
        <w:t>## 5. Branching</w:t>
      </w:r>
    </w:p>
    <w:p w14:paraId="00CF5A57" w14:textId="77777777" w:rsidR="00C616CE" w:rsidRDefault="00C616CE" w:rsidP="00C616CE"/>
    <w:p w14:paraId="2DC975E7" w14:textId="77777777" w:rsidR="00C616CE" w:rsidRDefault="00C616CE" w:rsidP="00C616CE">
      <w:r>
        <w:lastRenderedPageBreak/>
        <w:t>Branches let you work on features independently.</w:t>
      </w:r>
    </w:p>
    <w:p w14:paraId="24BCDE89" w14:textId="77777777" w:rsidR="00C616CE" w:rsidRDefault="00C616CE" w:rsidP="00C616CE"/>
    <w:p w14:paraId="7CB1F4E9" w14:textId="77777777" w:rsidR="00C616CE" w:rsidRDefault="00C616CE" w:rsidP="00C616CE">
      <w:r>
        <w:t>```mermaid</w:t>
      </w:r>
    </w:p>
    <w:p w14:paraId="520D8D9C" w14:textId="77777777" w:rsidR="00C616CE" w:rsidRDefault="00C616CE" w:rsidP="00C616CE">
      <w:r>
        <w:t>flowchart LR</w:t>
      </w:r>
    </w:p>
    <w:p w14:paraId="6CFE7EBF" w14:textId="77777777" w:rsidR="00C616CE" w:rsidRDefault="00C616CE" w:rsidP="00C616CE">
      <w:r>
        <w:t xml:space="preserve">    M1[main: C1] --&gt; M2[main: C2]</w:t>
      </w:r>
    </w:p>
    <w:p w14:paraId="7A5166DC" w14:textId="77777777" w:rsidR="00C616CE" w:rsidRDefault="00C616CE" w:rsidP="00C616CE">
      <w:r>
        <w:t xml:space="preserve">    M2 --&gt; M3[main: C3]</w:t>
      </w:r>
    </w:p>
    <w:p w14:paraId="1FE40155" w14:textId="77777777" w:rsidR="00C616CE" w:rsidRDefault="00C616CE" w:rsidP="00C616CE">
      <w:r>
        <w:t xml:space="preserve">    M2 --&gt; F1[feature: F1]</w:t>
      </w:r>
    </w:p>
    <w:p w14:paraId="0913D3A7" w14:textId="77777777" w:rsidR="00C616CE" w:rsidRDefault="00C616CE" w:rsidP="00C616CE">
      <w:r>
        <w:t xml:space="preserve">    F1 --&gt; F2[feature: F2]</w:t>
      </w:r>
    </w:p>
    <w:p w14:paraId="58AB62DE" w14:textId="77777777" w:rsidR="00C616CE" w:rsidRDefault="00C616CE" w:rsidP="00C616CE">
      <w:r>
        <w:t xml:space="preserve">    F2 --&gt; F3[feature: F3]</w:t>
      </w:r>
    </w:p>
    <w:p w14:paraId="41FCB724" w14:textId="77777777" w:rsidR="00C616CE" w:rsidRDefault="00C616CE" w:rsidP="00C616CE"/>
    <w:p w14:paraId="170AA76A" w14:textId="77777777" w:rsidR="00C616CE" w:rsidRDefault="00C616CE" w:rsidP="00C616CE">
      <w:r>
        <w:t xml:space="preserve">    style M1 fill:#69db7c,stroke:#000000,stroke-width:2px,color:#000000</w:t>
      </w:r>
    </w:p>
    <w:p w14:paraId="0EC53DFD" w14:textId="77777777" w:rsidR="00C616CE" w:rsidRDefault="00C616CE" w:rsidP="00C616CE">
      <w:r>
        <w:t xml:space="preserve">    style M2 fill:#69db7c,stroke:#000000,stroke-width:2px,color:#000000</w:t>
      </w:r>
    </w:p>
    <w:p w14:paraId="3FE7DA64" w14:textId="77777777" w:rsidR="00C616CE" w:rsidRDefault="00C616CE" w:rsidP="00C616CE">
      <w:r>
        <w:t xml:space="preserve">    style M3 fill:#69db7c,stroke:#000000,stroke-width:2px,color:#000000</w:t>
      </w:r>
    </w:p>
    <w:p w14:paraId="3CB2131B" w14:textId="77777777" w:rsidR="00C616CE" w:rsidRDefault="00C616CE" w:rsidP="00C616CE">
      <w:r>
        <w:t xml:space="preserve">    style F1 fill:#ffd43b,stroke:#000000,stroke-width:2px,color:#000000</w:t>
      </w:r>
    </w:p>
    <w:p w14:paraId="1693D86A" w14:textId="77777777" w:rsidR="00C616CE" w:rsidRDefault="00C616CE" w:rsidP="00C616CE">
      <w:r>
        <w:t xml:space="preserve">    style F2 fill:#ffd43b,stroke:#000000,stroke-width:2px,color:#000000</w:t>
      </w:r>
    </w:p>
    <w:p w14:paraId="40E219AC" w14:textId="77777777" w:rsidR="00C616CE" w:rsidRDefault="00C616CE" w:rsidP="00C616CE">
      <w:r>
        <w:t xml:space="preserve">    style F3 fill:#ffd43b,stroke:#000000,stroke-width:2px,color:#000000</w:t>
      </w:r>
    </w:p>
    <w:p w14:paraId="3CFFBA0B" w14:textId="77777777" w:rsidR="00C616CE" w:rsidRDefault="00C616CE" w:rsidP="00C616CE">
      <w:r>
        <w:t>```</w:t>
      </w:r>
    </w:p>
    <w:p w14:paraId="39911AAD" w14:textId="77777777" w:rsidR="00C616CE" w:rsidRDefault="00C616CE" w:rsidP="00C616CE"/>
    <w:p w14:paraId="0EB94128" w14:textId="77777777" w:rsidR="00C616CE" w:rsidRDefault="00C616CE" w:rsidP="00C616CE">
      <w:r>
        <w:t>### `git branch`</w:t>
      </w:r>
    </w:p>
    <w:p w14:paraId="74055AFE" w14:textId="77777777" w:rsidR="00C616CE" w:rsidRDefault="00C616CE" w:rsidP="00C616CE">
      <w:r>
        <w:t>Lists branches or creates a new branch.</w:t>
      </w:r>
    </w:p>
    <w:p w14:paraId="0C80BCB6" w14:textId="77777777" w:rsidR="00C616CE" w:rsidRDefault="00C616CE" w:rsidP="00C616CE"/>
    <w:p w14:paraId="41D43E1A" w14:textId="77777777" w:rsidR="00C616CE" w:rsidRDefault="00C616CE" w:rsidP="00C616CE">
      <w:r>
        <w:t>List branches:</w:t>
      </w:r>
    </w:p>
    <w:p w14:paraId="065F36D4" w14:textId="77777777" w:rsidR="00C616CE" w:rsidRDefault="00C616CE" w:rsidP="00C616CE">
      <w:r>
        <w:t>```bash</w:t>
      </w:r>
    </w:p>
    <w:p w14:paraId="0DC70C28" w14:textId="77777777" w:rsidR="00C616CE" w:rsidRDefault="00C616CE" w:rsidP="00C616CE">
      <w:r>
        <w:t>git branch</w:t>
      </w:r>
    </w:p>
    <w:p w14:paraId="282A034B" w14:textId="77777777" w:rsidR="00C616CE" w:rsidRDefault="00C616CE" w:rsidP="00C616CE">
      <w:r>
        <w:t>```</w:t>
      </w:r>
    </w:p>
    <w:p w14:paraId="6ECD26E4" w14:textId="77777777" w:rsidR="00C616CE" w:rsidRDefault="00C616CE" w:rsidP="00C616CE"/>
    <w:p w14:paraId="4F59E014" w14:textId="77777777" w:rsidR="00C616CE" w:rsidRDefault="00C616CE" w:rsidP="00C616CE">
      <w:r>
        <w:t>Create branch:</w:t>
      </w:r>
    </w:p>
    <w:p w14:paraId="45F644CB" w14:textId="77777777" w:rsidR="00C616CE" w:rsidRDefault="00C616CE" w:rsidP="00C616CE">
      <w:r>
        <w:t>```bash</w:t>
      </w:r>
    </w:p>
    <w:p w14:paraId="13B9FE4F" w14:textId="77777777" w:rsidR="00C616CE" w:rsidRDefault="00C616CE" w:rsidP="00C616CE">
      <w:r>
        <w:t>git branch feature/login</w:t>
      </w:r>
    </w:p>
    <w:p w14:paraId="615DD904" w14:textId="77777777" w:rsidR="00C616CE" w:rsidRDefault="00C616CE" w:rsidP="00C616CE">
      <w:r>
        <w:t>```</w:t>
      </w:r>
    </w:p>
    <w:p w14:paraId="685B50C2" w14:textId="77777777" w:rsidR="00C616CE" w:rsidRDefault="00C616CE" w:rsidP="00C616CE"/>
    <w:p w14:paraId="1236084F" w14:textId="77777777" w:rsidR="00C616CE" w:rsidRDefault="00C616CE" w:rsidP="00C616CE">
      <w:r>
        <w:t>### `git switch`</w:t>
      </w:r>
    </w:p>
    <w:p w14:paraId="3DE96C68" w14:textId="77777777" w:rsidR="00C616CE" w:rsidRDefault="00C616CE" w:rsidP="00C616CE">
      <w:r>
        <w:t>Switches branches.</w:t>
      </w:r>
    </w:p>
    <w:p w14:paraId="3EF0A3FA" w14:textId="77777777" w:rsidR="00C616CE" w:rsidRDefault="00C616CE" w:rsidP="00C616CE"/>
    <w:p w14:paraId="30CF91A0" w14:textId="77777777" w:rsidR="00C616CE" w:rsidRDefault="00C616CE" w:rsidP="00C616CE">
      <w:r>
        <w:t>```bash</w:t>
      </w:r>
    </w:p>
    <w:p w14:paraId="26127EDE" w14:textId="77777777" w:rsidR="00C616CE" w:rsidRDefault="00C616CE" w:rsidP="00C616CE">
      <w:r>
        <w:t>git switch feature/login</w:t>
      </w:r>
    </w:p>
    <w:p w14:paraId="2E99D906" w14:textId="77777777" w:rsidR="00C616CE" w:rsidRDefault="00C616CE" w:rsidP="00C616CE">
      <w:r>
        <w:t>```</w:t>
      </w:r>
    </w:p>
    <w:p w14:paraId="5F2794DE" w14:textId="77777777" w:rsidR="00C616CE" w:rsidRDefault="00C616CE" w:rsidP="00C616CE"/>
    <w:p w14:paraId="0C86F2C0" w14:textId="77777777" w:rsidR="00C616CE" w:rsidRDefault="00C616CE" w:rsidP="00C616CE">
      <w:r>
        <w:t>Create and switch:</w:t>
      </w:r>
    </w:p>
    <w:p w14:paraId="301B6B05" w14:textId="77777777" w:rsidR="00C616CE" w:rsidRDefault="00C616CE" w:rsidP="00C616CE">
      <w:r>
        <w:t>```bash</w:t>
      </w:r>
    </w:p>
    <w:p w14:paraId="26E56C4B" w14:textId="77777777" w:rsidR="00C616CE" w:rsidRDefault="00C616CE" w:rsidP="00C616CE">
      <w:r>
        <w:t>git switch -c feature/login</w:t>
      </w:r>
    </w:p>
    <w:p w14:paraId="4A784C0B" w14:textId="77777777" w:rsidR="00C616CE" w:rsidRDefault="00C616CE" w:rsidP="00C616CE">
      <w:r>
        <w:t>```</w:t>
      </w:r>
    </w:p>
    <w:p w14:paraId="040A10D3" w14:textId="77777777" w:rsidR="00C616CE" w:rsidRDefault="00C616CE" w:rsidP="00C616CE"/>
    <w:p w14:paraId="1134256E" w14:textId="77777777" w:rsidR="00C616CE" w:rsidRDefault="00C616CE" w:rsidP="00C616CE">
      <w:r>
        <w:t>### `git checkout`</w:t>
      </w:r>
    </w:p>
    <w:p w14:paraId="188C97F9" w14:textId="77777777" w:rsidR="00C616CE" w:rsidRDefault="00C616CE" w:rsidP="00C616CE">
      <w:r>
        <w:lastRenderedPageBreak/>
        <w:t>Older command used for switching branches and restoring files.</w:t>
      </w:r>
    </w:p>
    <w:p w14:paraId="64AEE8F9" w14:textId="77777777" w:rsidR="00C616CE" w:rsidRDefault="00C616CE" w:rsidP="00C616CE"/>
    <w:p w14:paraId="252C772B" w14:textId="77777777" w:rsidR="00C616CE" w:rsidRDefault="00C616CE" w:rsidP="00C616CE">
      <w:r>
        <w:t>```bash</w:t>
      </w:r>
    </w:p>
    <w:p w14:paraId="35E476E0" w14:textId="77777777" w:rsidR="00C616CE" w:rsidRDefault="00C616CE" w:rsidP="00C616CE">
      <w:r>
        <w:t>git checkout feature/login</w:t>
      </w:r>
    </w:p>
    <w:p w14:paraId="18B14971" w14:textId="77777777" w:rsidR="00C616CE" w:rsidRDefault="00C616CE" w:rsidP="00C616CE">
      <w:r>
        <w:t>```</w:t>
      </w:r>
    </w:p>
    <w:p w14:paraId="645B3443" w14:textId="77777777" w:rsidR="00C616CE" w:rsidRDefault="00C616CE" w:rsidP="00C616CE"/>
    <w:p w14:paraId="19F0E1BB" w14:textId="77777777" w:rsidR="00C616CE" w:rsidRDefault="00C616CE" w:rsidP="00C616CE">
      <w:r>
        <w:t>Today, `git switch` and `git restore` are preferred for clarity.</w:t>
      </w:r>
    </w:p>
    <w:p w14:paraId="49109248" w14:textId="77777777" w:rsidR="00C616CE" w:rsidRDefault="00C616CE" w:rsidP="00C616CE"/>
    <w:p w14:paraId="1BC8BBB6" w14:textId="77777777" w:rsidR="00C616CE" w:rsidRDefault="00C616CE" w:rsidP="00C616CE">
      <w:r>
        <w:t>---</w:t>
      </w:r>
    </w:p>
    <w:p w14:paraId="7ED5E9A3" w14:textId="77777777" w:rsidR="00C616CE" w:rsidRDefault="00C616CE" w:rsidP="00C616CE"/>
    <w:p w14:paraId="6F711F14" w14:textId="77777777" w:rsidR="00C616CE" w:rsidRDefault="00C616CE" w:rsidP="00C616CE">
      <w:r>
        <w:t>## 6. Merging and rebasing</w:t>
      </w:r>
    </w:p>
    <w:p w14:paraId="61C22EAF" w14:textId="77777777" w:rsidR="00C616CE" w:rsidRDefault="00C616CE" w:rsidP="00C616CE"/>
    <w:p w14:paraId="7185E97B" w14:textId="77777777" w:rsidR="00C616CE" w:rsidRDefault="00C616CE" w:rsidP="00C616CE">
      <w:r>
        <w:t>### `git merge`</w:t>
      </w:r>
    </w:p>
    <w:p w14:paraId="395B01D4" w14:textId="77777777" w:rsidR="00C616CE" w:rsidRDefault="00C616CE" w:rsidP="00C616CE">
      <w:r>
        <w:t>Combines one branch into another.</w:t>
      </w:r>
    </w:p>
    <w:p w14:paraId="7361FC74" w14:textId="77777777" w:rsidR="00C616CE" w:rsidRDefault="00C616CE" w:rsidP="00C616CE"/>
    <w:p w14:paraId="111ED133" w14:textId="77777777" w:rsidR="00C616CE" w:rsidRDefault="00C616CE" w:rsidP="00C616CE">
      <w:r>
        <w:t>Example:</w:t>
      </w:r>
    </w:p>
    <w:p w14:paraId="664C4A19" w14:textId="77777777" w:rsidR="00C616CE" w:rsidRDefault="00C616CE" w:rsidP="00C616CE">
      <w:r>
        <w:t>```bash</w:t>
      </w:r>
    </w:p>
    <w:p w14:paraId="17C3803E" w14:textId="77777777" w:rsidR="00C616CE" w:rsidRDefault="00C616CE" w:rsidP="00C616CE">
      <w:r>
        <w:t>git switch main</w:t>
      </w:r>
    </w:p>
    <w:p w14:paraId="421B9839" w14:textId="77777777" w:rsidR="00C616CE" w:rsidRDefault="00C616CE" w:rsidP="00C616CE">
      <w:r>
        <w:t>git merge feature/login</w:t>
      </w:r>
    </w:p>
    <w:p w14:paraId="37ABAA69" w14:textId="77777777" w:rsidR="00C616CE" w:rsidRDefault="00C616CE" w:rsidP="00C616CE">
      <w:r>
        <w:t>```</w:t>
      </w:r>
    </w:p>
    <w:p w14:paraId="4FB5409B" w14:textId="77777777" w:rsidR="00C616CE" w:rsidRDefault="00C616CE" w:rsidP="00C616CE"/>
    <w:p w14:paraId="777C5891" w14:textId="77777777" w:rsidR="00C616CE" w:rsidRDefault="00C616CE" w:rsidP="00C616CE">
      <w:r>
        <w:t>This may create a merge commit.</w:t>
      </w:r>
    </w:p>
    <w:p w14:paraId="785E9FD8" w14:textId="77777777" w:rsidR="00C616CE" w:rsidRDefault="00C616CE" w:rsidP="00C616CE"/>
    <w:p w14:paraId="61271455" w14:textId="77777777" w:rsidR="00C616CE" w:rsidRDefault="00C616CE" w:rsidP="00C616CE">
      <w:r>
        <w:t>#### Merge conflict</w:t>
      </w:r>
    </w:p>
    <w:p w14:paraId="3343EC41" w14:textId="77777777" w:rsidR="00C616CE" w:rsidRDefault="00C616CE" w:rsidP="00C616CE">
      <w:r>
        <w:lastRenderedPageBreak/>
        <w:t>If both branches changed the same lines, Git cannot auto-merge. You must resolve the conflict manually.</w:t>
      </w:r>
    </w:p>
    <w:p w14:paraId="4FCB3841" w14:textId="77777777" w:rsidR="00C616CE" w:rsidRDefault="00C616CE" w:rsidP="00C616CE"/>
    <w:p w14:paraId="4239E9C2" w14:textId="77777777" w:rsidR="00C616CE" w:rsidRDefault="00C616CE" w:rsidP="00C616CE">
      <w:r>
        <w:t>### `git rebase`</w:t>
      </w:r>
    </w:p>
    <w:p w14:paraId="42C990A4" w14:textId="77777777" w:rsidR="00C616CE" w:rsidRDefault="00C616CE" w:rsidP="00C616CE">
      <w:r>
        <w:t>Moves your branch commits on top of another branch.</w:t>
      </w:r>
    </w:p>
    <w:p w14:paraId="49BEC343" w14:textId="77777777" w:rsidR="00C616CE" w:rsidRDefault="00C616CE" w:rsidP="00C616CE"/>
    <w:p w14:paraId="3655B975" w14:textId="77777777" w:rsidR="00C616CE" w:rsidRDefault="00C616CE" w:rsidP="00C616CE">
      <w:r>
        <w:t>```bash</w:t>
      </w:r>
    </w:p>
    <w:p w14:paraId="11B8885C" w14:textId="77777777" w:rsidR="00C616CE" w:rsidRDefault="00C616CE" w:rsidP="00C616CE">
      <w:r>
        <w:t>git switch feature/login</w:t>
      </w:r>
    </w:p>
    <w:p w14:paraId="6F53F681" w14:textId="77777777" w:rsidR="00C616CE" w:rsidRDefault="00C616CE" w:rsidP="00C616CE">
      <w:r>
        <w:t>git rebase main</w:t>
      </w:r>
    </w:p>
    <w:p w14:paraId="03249ED7" w14:textId="77777777" w:rsidR="00C616CE" w:rsidRDefault="00C616CE" w:rsidP="00C616CE">
      <w:r>
        <w:t>```</w:t>
      </w:r>
    </w:p>
    <w:p w14:paraId="2EEE47D8" w14:textId="77777777" w:rsidR="00C616CE" w:rsidRDefault="00C616CE" w:rsidP="00C616CE"/>
    <w:p w14:paraId="0646E39F" w14:textId="77777777" w:rsidR="00C616CE" w:rsidRDefault="00C616CE" w:rsidP="00C616CE">
      <w:r>
        <w:t>This creates a cleaner linear history, but it rewrites commit history, so be careful with shared branches.</w:t>
      </w:r>
    </w:p>
    <w:p w14:paraId="6896ED14" w14:textId="77777777" w:rsidR="00C616CE" w:rsidRDefault="00C616CE" w:rsidP="00C616CE"/>
    <w:p w14:paraId="0111F974" w14:textId="77777777" w:rsidR="00C616CE" w:rsidRDefault="00C616CE" w:rsidP="00C616CE">
      <w:r>
        <w:t>---</w:t>
      </w:r>
    </w:p>
    <w:p w14:paraId="299B7ACF" w14:textId="77777777" w:rsidR="00C616CE" w:rsidRDefault="00C616CE" w:rsidP="00C616CE"/>
    <w:p w14:paraId="4CC31C5C" w14:textId="77777777" w:rsidR="00C616CE" w:rsidRDefault="00C616CE" w:rsidP="00C616CE">
      <w:r>
        <w:t>## 7. Remote repository commands</w:t>
      </w:r>
    </w:p>
    <w:p w14:paraId="7423CD7F" w14:textId="77777777" w:rsidR="00C616CE" w:rsidRDefault="00C616CE" w:rsidP="00C616CE"/>
    <w:p w14:paraId="1C8F8204" w14:textId="77777777" w:rsidR="00C616CE" w:rsidRDefault="00C616CE" w:rsidP="00C616CE">
      <w:r>
        <w:t>### `git remote`</w:t>
      </w:r>
    </w:p>
    <w:p w14:paraId="487B971D" w14:textId="77777777" w:rsidR="00C616CE" w:rsidRDefault="00C616CE" w:rsidP="00C616CE">
      <w:r>
        <w:t>Manages remote connections.</w:t>
      </w:r>
    </w:p>
    <w:p w14:paraId="48610E33" w14:textId="77777777" w:rsidR="00C616CE" w:rsidRDefault="00C616CE" w:rsidP="00C616CE"/>
    <w:p w14:paraId="4E6A8C20" w14:textId="77777777" w:rsidR="00C616CE" w:rsidRDefault="00C616CE" w:rsidP="00C616CE">
      <w:r>
        <w:t>```bash</w:t>
      </w:r>
    </w:p>
    <w:p w14:paraId="688E7A0B" w14:textId="77777777" w:rsidR="00C616CE" w:rsidRDefault="00C616CE" w:rsidP="00C616CE">
      <w:r>
        <w:t>git remote -v</w:t>
      </w:r>
    </w:p>
    <w:p w14:paraId="3CECF0B5" w14:textId="77777777" w:rsidR="00C616CE" w:rsidRDefault="00C616CE" w:rsidP="00C616CE">
      <w:r>
        <w:t>```</w:t>
      </w:r>
    </w:p>
    <w:p w14:paraId="68DB1B21" w14:textId="77777777" w:rsidR="00C616CE" w:rsidRDefault="00C616CE" w:rsidP="00C616CE"/>
    <w:p w14:paraId="38ACB6DA" w14:textId="77777777" w:rsidR="00C616CE" w:rsidRDefault="00C616CE" w:rsidP="00C616CE">
      <w:r>
        <w:lastRenderedPageBreak/>
        <w:t>### `git fetch`</w:t>
      </w:r>
    </w:p>
    <w:p w14:paraId="54EF9852" w14:textId="77777777" w:rsidR="00C616CE" w:rsidRDefault="00C616CE" w:rsidP="00C616CE">
      <w:r>
        <w:t>Downloads changes from remote without merging them.</w:t>
      </w:r>
    </w:p>
    <w:p w14:paraId="06B35470" w14:textId="77777777" w:rsidR="00C616CE" w:rsidRDefault="00C616CE" w:rsidP="00C616CE"/>
    <w:p w14:paraId="28BB0D94" w14:textId="77777777" w:rsidR="00C616CE" w:rsidRDefault="00C616CE" w:rsidP="00C616CE">
      <w:r>
        <w:t>```bash</w:t>
      </w:r>
    </w:p>
    <w:p w14:paraId="2B04A5C8" w14:textId="77777777" w:rsidR="00C616CE" w:rsidRDefault="00C616CE" w:rsidP="00C616CE">
      <w:r>
        <w:t>git fetch origin</w:t>
      </w:r>
    </w:p>
    <w:p w14:paraId="6C58BA47" w14:textId="77777777" w:rsidR="00C616CE" w:rsidRDefault="00C616CE" w:rsidP="00C616CE">
      <w:r>
        <w:t>```</w:t>
      </w:r>
    </w:p>
    <w:p w14:paraId="22EF20B8" w14:textId="77777777" w:rsidR="00C616CE" w:rsidRDefault="00C616CE" w:rsidP="00C616CE"/>
    <w:p w14:paraId="4AC6EE1D" w14:textId="77777777" w:rsidR="00C616CE" w:rsidRDefault="00C616CE" w:rsidP="00C616CE">
      <w:r>
        <w:t>This updates remote-tracking branches like `origin/main`.</w:t>
      </w:r>
    </w:p>
    <w:p w14:paraId="4CA99C03" w14:textId="77777777" w:rsidR="00C616CE" w:rsidRDefault="00C616CE" w:rsidP="00C616CE"/>
    <w:p w14:paraId="21D2F1E3" w14:textId="77777777" w:rsidR="00C616CE" w:rsidRDefault="00C616CE" w:rsidP="00C616CE">
      <w:r>
        <w:t>### `git pull`</w:t>
      </w:r>
    </w:p>
    <w:p w14:paraId="3496604A" w14:textId="77777777" w:rsidR="00C616CE" w:rsidRDefault="00C616CE" w:rsidP="00C616CE">
      <w:r>
        <w:t>Fetches and merges remote changes into your current branch.</w:t>
      </w:r>
    </w:p>
    <w:p w14:paraId="07F8D406" w14:textId="77777777" w:rsidR="00C616CE" w:rsidRDefault="00C616CE" w:rsidP="00C616CE"/>
    <w:p w14:paraId="6FEA9530" w14:textId="77777777" w:rsidR="00C616CE" w:rsidRDefault="00C616CE" w:rsidP="00C616CE">
      <w:r>
        <w:t>```bash</w:t>
      </w:r>
    </w:p>
    <w:p w14:paraId="156A3652" w14:textId="77777777" w:rsidR="00C616CE" w:rsidRDefault="00C616CE" w:rsidP="00C616CE">
      <w:r>
        <w:t>git pull</w:t>
      </w:r>
    </w:p>
    <w:p w14:paraId="26B2A036" w14:textId="77777777" w:rsidR="00C616CE" w:rsidRDefault="00C616CE" w:rsidP="00C616CE">
      <w:r>
        <w:t>```</w:t>
      </w:r>
    </w:p>
    <w:p w14:paraId="2DB908D7" w14:textId="77777777" w:rsidR="00C616CE" w:rsidRDefault="00C616CE" w:rsidP="00C616CE"/>
    <w:p w14:paraId="2E94F60D" w14:textId="77777777" w:rsidR="00C616CE" w:rsidRDefault="00C616CE" w:rsidP="00C616CE">
      <w:r>
        <w:t>This is basically:</w:t>
      </w:r>
    </w:p>
    <w:p w14:paraId="23B01150" w14:textId="77777777" w:rsidR="00C616CE" w:rsidRDefault="00C616CE" w:rsidP="00C616CE">
      <w:r>
        <w:t>- `git fetch`</w:t>
      </w:r>
    </w:p>
    <w:p w14:paraId="3494F391" w14:textId="77777777" w:rsidR="00C616CE" w:rsidRDefault="00C616CE" w:rsidP="00C616CE">
      <w:r>
        <w:t>- then `git merge`</w:t>
      </w:r>
    </w:p>
    <w:p w14:paraId="5150E2C8" w14:textId="77777777" w:rsidR="00C616CE" w:rsidRDefault="00C616CE" w:rsidP="00C616CE"/>
    <w:p w14:paraId="2718FC15" w14:textId="77777777" w:rsidR="00C616CE" w:rsidRDefault="00C616CE" w:rsidP="00C616CE">
      <w:r>
        <w:t>You can also rebase instead:</w:t>
      </w:r>
    </w:p>
    <w:p w14:paraId="048B7AEA" w14:textId="77777777" w:rsidR="00C616CE" w:rsidRDefault="00C616CE" w:rsidP="00C616CE">
      <w:r>
        <w:t>```bash</w:t>
      </w:r>
    </w:p>
    <w:p w14:paraId="75F708D8" w14:textId="77777777" w:rsidR="00C616CE" w:rsidRDefault="00C616CE" w:rsidP="00C616CE">
      <w:r>
        <w:t>git pull --rebase</w:t>
      </w:r>
    </w:p>
    <w:p w14:paraId="211B3C42" w14:textId="77777777" w:rsidR="00C616CE" w:rsidRDefault="00C616CE" w:rsidP="00C616CE">
      <w:r>
        <w:t>```</w:t>
      </w:r>
    </w:p>
    <w:p w14:paraId="2CE37822" w14:textId="77777777" w:rsidR="00C616CE" w:rsidRDefault="00C616CE" w:rsidP="00C616CE"/>
    <w:p w14:paraId="2D84871F" w14:textId="77777777" w:rsidR="00C616CE" w:rsidRDefault="00C616CE" w:rsidP="00C616CE">
      <w:r>
        <w:t>### `git push`</w:t>
      </w:r>
    </w:p>
    <w:p w14:paraId="504070C6" w14:textId="77777777" w:rsidR="00C616CE" w:rsidRDefault="00C616CE" w:rsidP="00C616CE">
      <w:r>
        <w:t>Sends local commits to the remote repository.</w:t>
      </w:r>
    </w:p>
    <w:p w14:paraId="533344D4" w14:textId="77777777" w:rsidR="00C616CE" w:rsidRDefault="00C616CE" w:rsidP="00C616CE"/>
    <w:p w14:paraId="70E45E3E" w14:textId="77777777" w:rsidR="00C616CE" w:rsidRDefault="00C616CE" w:rsidP="00C616CE">
      <w:r>
        <w:t>```bash</w:t>
      </w:r>
    </w:p>
    <w:p w14:paraId="04005994" w14:textId="77777777" w:rsidR="00C616CE" w:rsidRDefault="00C616CE" w:rsidP="00C616CE">
      <w:r>
        <w:t>git push origin main</w:t>
      </w:r>
    </w:p>
    <w:p w14:paraId="1C79295B" w14:textId="77777777" w:rsidR="00C616CE" w:rsidRDefault="00C616CE" w:rsidP="00C616CE">
      <w:r>
        <w:t>```</w:t>
      </w:r>
    </w:p>
    <w:p w14:paraId="6F345070" w14:textId="77777777" w:rsidR="00C616CE" w:rsidRDefault="00C616CE" w:rsidP="00C616CE"/>
    <w:p w14:paraId="44FEC45C" w14:textId="77777777" w:rsidR="00C616CE" w:rsidRDefault="00C616CE" w:rsidP="00C616CE">
      <w:r>
        <w:t>Push a new branch:</w:t>
      </w:r>
    </w:p>
    <w:p w14:paraId="7CBFD802" w14:textId="77777777" w:rsidR="00C616CE" w:rsidRDefault="00C616CE" w:rsidP="00C616CE">
      <w:r>
        <w:t>```bash</w:t>
      </w:r>
    </w:p>
    <w:p w14:paraId="66CEB5B7" w14:textId="77777777" w:rsidR="00C616CE" w:rsidRDefault="00C616CE" w:rsidP="00C616CE">
      <w:r>
        <w:t>git push -u origin feature/login</w:t>
      </w:r>
    </w:p>
    <w:p w14:paraId="231E2A63" w14:textId="77777777" w:rsidR="00C616CE" w:rsidRDefault="00C616CE" w:rsidP="00C616CE">
      <w:r>
        <w:t>```</w:t>
      </w:r>
    </w:p>
    <w:p w14:paraId="574CE9EF" w14:textId="77777777" w:rsidR="00C616CE" w:rsidRDefault="00C616CE" w:rsidP="00C616CE"/>
    <w:p w14:paraId="3CB76B16" w14:textId="77777777" w:rsidR="00C616CE" w:rsidRDefault="00C616CE" w:rsidP="00C616CE">
      <w:r>
        <w:t>The `-u` flag sets upstream tracking.</w:t>
      </w:r>
    </w:p>
    <w:p w14:paraId="63940F18" w14:textId="77777777" w:rsidR="00C616CE" w:rsidRDefault="00C616CE" w:rsidP="00C616CE"/>
    <w:p w14:paraId="4213FF55" w14:textId="77777777" w:rsidR="00C616CE" w:rsidRDefault="00C616CE" w:rsidP="00C616CE">
      <w:r>
        <w:t>---</w:t>
      </w:r>
    </w:p>
    <w:p w14:paraId="14374423" w14:textId="77777777" w:rsidR="00C616CE" w:rsidRDefault="00C616CE" w:rsidP="00C616CE"/>
    <w:p w14:paraId="273DA78B" w14:textId="77777777" w:rsidR="00C616CE" w:rsidRDefault="00C616CE" w:rsidP="00C616CE">
      <w:r>
        <w:t>## 8. Undoing changes</w:t>
      </w:r>
    </w:p>
    <w:p w14:paraId="03513526" w14:textId="77777777" w:rsidR="00C616CE" w:rsidRDefault="00C616CE" w:rsidP="00C616CE"/>
    <w:p w14:paraId="5D70A860" w14:textId="77777777" w:rsidR="00C616CE" w:rsidRDefault="00C616CE" w:rsidP="00C616CE">
      <w:r>
        <w:t>### Undo unstaged changes</w:t>
      </w:r>
    </w:p>
    <w:p w14:paraId="45F86636" w14:textId="77777777" w:rsidR="00C616CE" w:rsidRDefault="00C616CE" w:rsidP="00C616CE">
      <w:r>
        <w:t>```bash</w:t>
      </w:r>
    </w:p>
    <w:p w14:paraId="6575EF58" w14:textId="77777777" w:rsidR="00C616CE" w:rsidRDefault="00C616CE" w:rsidP="00C616CE">
      <w:r>
        <w:t>git restore file.txt</w:t>
      </w:r>
    </w:p>
    <w:p w14:paraId="786BF8FA" w14:textId="77777777" w:rsidR="00C616CE" w:rsidRDefault="00C616CE" w:rsidP="00C616CE">
      <w:r>
        <w:t>```</w:t>
      </w:r>
    </w:p>
    <w:p w14:paraId="613B923E" w14:textId="77777777" w:rsidR="00C616CE" w:rsidRDefault="00C616CE" w:rsidP="00C616CE"/>
    <w:p w14:paraId="45664571" w14:textId="77777777" w:rsidR="00C616CE" w:rsidRDefault="00C616CE" w:rsidP="00C616CE">
      <w:r>
        <w:lastRenderedPageBreak/>
        <w:t>### Unstage a file</w:t>
      </w:r>
    </w:p>
    <w:p w14:paraId="7F82CF9F" w14:textId="77777777" w:rsidR="00C616CE" w:rsidRDefault="00C616CE" w:rsidP="00C616CE">
      <w:r>
        <w:t>```bash</w:t>
      </w:r>
    </w:p>
    <w:p w14:paraId="58640337" w14:textId="77777777" w:rsidR="00C616CE" w:rsidRDefault="00C616CE" w:rsidP="00C616CE">
      <w:r>
        <w:t>git restore --staged file.txt</w:t>
      </w:r>
    </w:p>
    <w:p w14:paraId="0FDC49F2" w14:textId="77777777" w:rsidR="00C616CE" w:rsidRDefault="00C616CE" w:rsidP="00C616CE">
      <w:r>
        <w:t>```</w:t>
      </w:r>
    </w:p>
    <w:p w14:paraId="110D9126" w14:textId="77777777" w:rsidR="00C616CE" w:rsidRDefault="00C616CE" w:rsidP="00C616CE"/>
    <w:p w14:paraId="5086162D" w14:textId="77777777" w:rsidR="00C616CE" w:rsidRDefault="00C616CE" w:rsidP="00C616CE">
      <w:r>
        <w:t>### Undo last commit but keep changes</w:t>
      </w:r>
    </w:p>
    <w:p w14:paraId="430D9F1A" w14:textId="77777777" w:rsidR="00C616CE" w:rsidRDefault="00C616CE" w:rsidP="00C616CE">
      <w:r>
        <w:t>```bash</w:t>
      </w:r>
    </w:p>
    <w:p w14:paraId="7C9D91B7" w14:textId="77777777" w:rsidR="00C616CE" w:rsidRDefault="00C616CE" w:rsidP="00C616CE">
      <w:r>
        <w:t>git reset --soft HEAD~1</w:t>
      </w:r>
    </w:p>
    <w:p w14:paraId="43EC218D" w14:textId="77777777" w:rsidR="00C616CE" w:rsidRDefault="00C616CE" w:rsidP="00C616CE">
      <w:r>
        <w:t>```</w:t>
      </w:r>
    </w:p>
    <w:p w14:paraId="54CFF2AA" w14:textId="77777777" w:rsidR="00C616CE" w:rsidRDefault="00C616CE" w:rsidP="00C616CE"/>
    <w:p w14:paraId="489D58CC" w14:textId="77777777" w:rsidR="00C616CE" w:rsidRDefault="00C616CE" w:rsidP="00C616CE">
      <w:r>
        <w:t>### Undo last commit and unstage changes</w:t>
      </w:r>
    </w:p>
    <w:p w14:paraId="5764594F" w14:textId="77777777" w:rsidR="00C616CE" w:rsidRDefault="00C616CE" w:rsidP="00C616CE">
      <w:r>
        <w:t>```bash</w:t>
      </w:r>
    </w:p>
    <w:p w14:paraId="3FC30550" w14:textId="77777777" w:rsidR="00C616CE" w:rsidRDefault="00C616CE" w:rsidP="00C616CE">
      <w:r>
        <w:t>git reset --mixed HEAD~1</w:t>
      </w:r>
    </w:p>
    <w:p w14:paraId="37AFB132" w14:textId="77777777" w:rsidR="00C616CE" w:rsidRDefault="00C616CE" w:rsidP="00C616CE">
      <w:r>
        <w:t>```</w:t>
      </w:r>
    </w:p>
    <w:p w14:paraId="6A2D8A8D" w14:textId="77777777" w:rsidR="00C616CE" w:rsidRDefault="00C616CE" w:rsidP="00C616CE"/>
    <w:p w14:paraId="702936AF" w14:textId="77777777" w:rsidR="00C616CE" w:rsidRDefault="00C616CE" w:rsidP="00C616CE">
      <w:r>
        <w:t>### Undo last commit and discard changes</w:t>
      </w:r>
    </w:p>
    <w:p w14:paraId="7823D440" w14:textId="77777777" w:rsidR="00C616CE" w:rsidRDefault="00C616CE" w:rsidP="00C616CE">
      <w:r>
        <w:t>```bash</w:t>
      </w:r>
    </w:p>
    <w:p w14:paraId="1192A50C" w14:textId="77777777" w:rsidR="00C616CE" w:rsidRDefault="00C616CE" w:rsidP="00C616CE">
      <w:r>
        <w:t>git reset --hard HEAD~1</w:t>
      </w:r>
    </w:p>
    <w:p w14:paraId="41D27255" w14:textId="77777777" w:rsidR="00C616CE" w:rsidRDefault="00C616CE" w:rsidP="00C616CE">
      <w:r>
        <w:t>```</w:t>
      </w:r>
    </w:p>
    <w:p w14:paraId="417910D4" w14:textId="77777777" w:rsidR="00C616CE" w:rsidRDefault="00C616CE" w:rsidP="00C616CE"/>
    <w:p w14:paraId="5C8768B6" w14:textId="77777777" w:rsidR="00C616CE" w:rsidRDefault="00C616CE" w:rsidP="00C616CE">
      <w:r>
        <w:t>Be careful with `--hard`, because it deletes uncommitted work.</w:t>
      </w:r>
    </w:p>
    <w:p w14:paraId="51C8E3D6" w14:textId="77777777" w:rsidR="00C616CE" w:rsidRDefault="00C616CE" w:rsidP="00C616CE"/>
    <w:p w14:paraId="22D95ACA" w14:textId="77777777" w:rsidR="00C616CE" w:rsidRDefault="00C616CE" w:rsidP="00C616CE">
      <w:r>
        <w:t>### Revert a commit safely</w:t>
      </w:r>
    </w:p>
    <w:p w14:paraId="077CCD41" w14:textId="77777777" w:rsidR="00C616CE" w:rsidRDefault="00C616CE" w:rsidP="00C616CE">
      <w:r>
        <w:t>```bash</w:t>
      </w:r>
    </w:p>
    <w:p w14:paraId="59DAF03B" w14:textId="77777777" w:rsidR="00C616CE" w:rsidRDefault="00C616CE" w:rsidP="00C616CE">
      <w:r>
        <w:lastRenderedPageBreak/>
        <w:t>git revert commit_hash</w:t>
      </w:r>
    </w:p>
    <w:p w14:paraId="3F3EFB6C" w14:textId="77777777" w:rsidR="00C616CE" w:rsidRDefault="00C616CE" w:rsidP="00C616CE">
      <w:r>
        <w:t>```</w:t>
      </w:r>
    </w:p>
    <w:p w14:paraId="6E403EF7" w14:textId="77777777" w:rsidR="00C616CE" w:rsidRDefault="00C616CE" w:rsidP="00C616CE"/>
    <w:p w14:paraId="31BC76AD" w14:textId="77777777" w:rsidR="00C616CE" w:rsidRDefault="00C616CE" w:rsidP="00C616CE">
      <w:r>
        <w:t>This creates a new commit that undoes the changes of the target commit. It is safer for shared branches.</w:t>
      </w:r>
    </w:p>
    <w:p w14:paraId="2621A8E2" w14:textId="77777777" w:rsidR="00C616CE" w:rsidRDefault="00C616CE" w:rsidP="00C616CE"/>
    <w:p w14:paraId="7458BE5D" w14:textId="77777777" w:rsidR="00C616CE" w:rsidRDefault="00C616CE" w:rsidP="00C616CE">
      <w:r>
        <w:t>---</w:t>
      </w:r>
    </w:p>
    <w:p w14:paraId="0B8BF4F1" w14:textId="77777777" w:rsidR="00C616CE" w:rsidRDefault="00C616CE" w:rsidP="00C616CE"/>
    <w:p w14:paraId="13407E78" w14:textId="77777777" w:rsidR="00C616CE" w:rsidRDefault="00C616CE" w:rsidP="00C616CE">
      <w:r>
        <w:t>## 9. Stashing work</w:t>
      </w:r>
    </w:p>
    <w:p w14:paraId="2C408EEC" w14:textId="77777777" w:rsidR="00C616CE" w:rsidRDefault="00C616CE" w:rsidP="00C616CE"/>
    <w:p w14:paraId="43B7B898" w14:textId="77777777" w:rsidR="00C616CE" w:rsidRDefault="00C616CE" w:rsidP="00C616CE">
      <w:r>
        <w:t>### `git stash`</w:t>
      </w:r>
    </w:p>
    <w:p w14:paraId="7A317648" w14:textId="77777777" w:rsidR="00C616CE" w:rsidRDefault="00C616CE" w:rsidP="00C616CE">
      <w:r>
        <w:t>Temporarily saves uncommitted changes.</w:t>
      </w:r>
    </w:p>
    <w:p w14:paraId="5693AAE8" w14:textId="77777777" w:rsidR="00C616CE" w:rsidRDefault="00C616CE" w:rsidP="00C616CE"/>
    <w:p w14:paraId="7A105EC5" w14:textId="77777777" w:rsidR="00C616CE" w:rsidRDefault="00C616CE" w:rsidP="00C616CE">
      <w:r>
        <w:t>```bash</w:t>
      </w:r>
    </w:p>
    <w:p w14:paraId="61109942" w14:textId="77777777" w:rsidR="00C616CE" w:rsidRDefault="00C616CE" w:rsidP="00C616CE">
      <w:r>
        <w:t>git stash</w:t>
      </w:r>
    </w:p>
    <w:p w14:paraId="54D4762E" w14:textId="77777777" w:rsidR="00C616CE" w:rsidRDefault="00C616CE" w:rsidP="00C616CE">
      <w:r>
        <w:t>```</w:t>
      </w:r>
    </w:p>
    <w:p w14:paraId="75C6B08E" w14:textId="77777777" w:rsidR="00C616CE" w:rsidRDefault="00C616CE" w:rsidP="00C616CE"/>
    <w:p w14:paraId="62701C5D" w14:textId="77777777" w:rsidR="00C616CE" w:rsidRDefault="00C616CE" w:rsidP="00C616CE">
      <w:r>
        <w:t>Useful when you need to switch branches quickly.</w:t>
      </w:r>
    </w:p>
    <w:p w14:paraId="01FD0178" w14:textId="77777777" w:rsidR="00C616CE" w:rsidRDefault="00C616CE" w:rsidP="00C616CE"/>
    <w:p w14:paraId="622DF85D" w14:textId="77777777" w:rsidR="00C616CE" w:rsidRDefault="00C616CE" w:rsidP="00C616CE">
      <w:r>
        <w:t>Apply stash back:</w:t>
      </w:r>
    </w:p>
    <w:p w14:paraId="189DE23B" w14:textId="77777777" w:rsidR="00C616CE" w:rsidRDefault="00C616CE" w:rsidP="00C616CE">
      <w:r>
        <w:t>```bash</w:t>
      </w:r>
    </w:p>
    <w:p w14:paraId="7BFC9EC3" w14:textId="77777777" w:rsidR="00C616CE" w:rsidRDefault="00C616CE" w:rsidP="00C616CE">
      <w:r>
        <w:t>git stash pop</w:t>
      </w:r>
    </w:p>
    <w:p w14:paraId="25639AEC" w14:textId="77777777" w:rsidR="00C616CE" w:rsidRDefault="00C616CE" w:rsidP="00C616CE">
      <w:r>
        <w:t>```</w:t>
      </w:r>
    </w:p>
    <w:p w14:paraId="793B21C7" w14:textId="77777777" w:rsidR="00C616CE" w:rsidRDefault="00C616CE" w:rsidP="00C616CE"/>
    <w:p w14:paraId="6C8BCB86" w14:textId="77777777" w:rsidR="00C616CE" w:rsidRDefault="00C616CE" w:rsidP="00C616CE">
      <w:r>
        <w:lastRenderedPageBreak/>
        <w:t>Keep stash after applying:</w:t>
      </w:r>
    </w:p>
    <w:p w14:paraId="4A0BB3D0" w14:textId="77777777" w:rsidR="00C616CE" w:rsidRDefault="00C616CE" w:rsidP="00C616CE">
      <w:r>
        <w:t>```bash</w:t>
      </w:r>
    </w:p>
    <w:p w14:paraId="3DFE0E33" w14:textId="77777777" w:rsidR="00C616CE" w:rsidRDefault="00C616CE" w:rsidP="00C616CE">
      <w:r>
        <w:t>git stash apply</w:t>
      </w:r>
    </w:p>
    <w:p w14:paraId="567399FC" w14:textId="77777777" w:rsidR="00C616CE" w:rsidRDefault="00C616CE" w:rsidP="00C616CE">
      <w:r>
        <w:t>```</w:t>
      </w:r>
    </w:p>
    <w:p w14:paraId="2BE7421F" w14:textId="77777777" w:rsidR="00C616CE" w:rsidRDefault="00C616CE" w:rsidP="00C616CE"/>
    <w:p w14:paraId="61E0767A" w14:textId="77777777" w:rsidR="00C616CE" w:rsidRDefault="00C616CE" w:rsidP="00C616CE">
      <w:r>
        <w:t>List stashes:</w:t>
      </w:r>
    </w:p>
    <w:p w14:paraId="7B2E10A4" w14:textId="77777777" w:rsidR="00C616CE" w:rsidRDefault="00C616CE" w:rsidP="00C616CE">
      <w:r>
        <w:t>```bash</w:t>
      </w:r>
    </w:p>
    <w:p w14:paraId="31415A1E" w14:textId="77777777" w:rsidR="00C616CE" w:rsidRDefault="00C616CE" w:rsidP="00C616CE">
      <w:r>
        <w:t>git stash list</w:t>
      </w:r>
    </w:p>
    <w:p w14:paraId="332AF229" w14:textId="77777777" w:rsidR="00C616CE" w:rsidRDefault="00C616CE" w:rsidP="00C616CE">
      <w:r>
        <w:t>```</w:t>
      </w:r>
    </w:p>
    <w:p w14:paraId="1198F0C1" w14:textId="77777777" w:rsidR="00C616CE" w:rsidRDefault="00C616CE" w:rsidP="00C616CE"/>
    <w:p w14:paraId="3358D822" w14:textId="77777777" w:rsidR="00C616CE" w:rsidRDefault="00C616CE" w:rsidP="00C616CE">
      <w:r>
        <w:t>---</w:t>
      </w:r>
    </w:p>
    <w:p w14:paraId="726856C8" w14:textId="77777777" w:rsidR="00C616CE" w:rsidRDefault="00C616CE" w:rsidP="00C616CE"/>
    <w:p w14:paraId="27D62CF8" w14:textId="77777777" w:rsidR="00C616CE" w:rsidRDefault="00C616CE" w:rsidP="00C616CE">
      <w:r>
        <w:t>## 10. Tagging releases</w:t>
      </w:r>
    </w:p>
    <w:p w14:paraId="5E87F8BD" w14:textId="77777777" w:rsidR="00C616CE" w:rsidRDefault="00C616CE" w:rsidP="00C616CE"/>
    <w:p w14:paraId="215E51EA" w14:textId="77777777" w:rsidR="00C616CE" w:rsidRDefault="00C616CE" w:rsidP="00C616CE">
      <w:r>
        <w:t>### `git tag`</w:t>
      </w:r>
    </w:p>
    <w:p w14:paraId="3A793D06" w14:textId="77777777" w:rsidR="00C616CE" w:rsidRDefault="00C616CE" w:rsidP="00C616CE">
      <w:r>
        <w:t>Marks important commits, usually releases.</w:t>
      </w:r>
    </w:p>
    <w:p w14:paraId="5826DFCD" w14:textId="77777777" w:rsidR="00C616CE" w:rsidRDefault="00C616CE" w:rsidP="00C616CE"/>
    <w:p w14:paraId="6664A665" w14:textId="77777777" w:rsidR="00C616CE" w:rsidRDefault="00C616CE" w:rsidP="00C616CE">
      <w:r>
        <w:t>Create a lightweight tag:</w:t>
      </w:r>
    </w:p>
    <w:p w14:paraId="3E505240" w14:textId="77777777" w:rsidR="00C616CE" w:rsidRDefault="00C616CE" w:rsidP="00C616CE">
      <w:r>
        <w:t>```bash</w:t>
      </w:r>
    </w:p>
    <w:p w14:paraId="2A7027C2" w14:textId="77777777" w:rsidR="00C616CE" w:rsidRDefault="00C616CE" w:rsidP="00C616CE">
      <w:r>
        <w:t>git tag v1.0.0</w:t>
      </w:r>
    </w:p>
    <w:p w14:paraId="2BB21465" w14:textId="77777777" w:rsidR="00C616CE" w:rsidRDefault="00C616CE" w:rsidP="00C616CE">
      <w:r>
        <w:t>```</w:t>
      </w:r>
    </w:p>
    <w:p w14:paraId="69C53524" w14:textId="77777777" w:rsidR="00C616CE" w:rsidRDefault="00C616CE" w:rsidP="00C616CE"/>
    <w:p w14:paraId="4D9486BC" w14:textId="77777777" w:rsidR="00C616CE" w:rsidRDefault="00C616CE" w:rsidP="00C616CE">
      <w:r>
        <w:t>Create an annotated tag:</w:t>
      </w:r>
    </w:p>
    <w:p w14:paraId="5601C046" w14:textId="77777777" w:rsidR="00C616CE" w:rsidRDefault="00C616CE" w:rsidP="00C616CE">
      <w:r>
        <w:t>```bash</w:t>
      </w:r>
    </w:p>
    <w:p w14:paraId="1C3A1F70" w14:textId="77777777" w:rsidR="00C616CE" w:rsidRDefault="00C616CE" w:rsidP="00C616CE">
      <w:r>
        <w:lastRenderedPageBreak/>
        <w:t>git tag -a v1.0.0 -m "Release version 1.0.0"</w:t>
      </w:r>
    </w:p>
    <w:p w14:paraId="7CD4D5A3" w14:textId="77777777" w:rsidR="00C616CE" w:rsidRDefault="00C616CE" w:rsidP="00C616CE">
      <w:r>
        <w:t>```</w:t>
      </w:r>
    </w:p>
    <w:p w14:paraId="0C14D923" w14:textId="77777777" w:rsidR="00C616CE" w:rsidRDefault="00C616CE" w:rsidP="00C616CE"/>
    <w:p w14:paraId="16DABE34" w14:textId="77777777" w:rsidR="00C616CE" w:rsidRDefault="00C616CE" w:rsidP="00C616CE">
      <w:r>
        <w:t>Push tags:</w:t>
      </w:r>
    </w:p>
    <w:p w14:paraId="60BF83FD" w14:textId="77777777" w:rsidR="00C616CE" w:rsidRDefault="00C616CE" w:rsidP="00C616CE">
      <w:r>
        <w:t>```bash</w:t>
      </w:r>
    </w:p>
    <w:p w14:paraId="2E377C78" w14:textId="77777777" w:rsidR="00C616CE" w:rsidRDefault="00C616CE" w:rsidP="00C616CE">
      <w:r>
        <w:t>git push origin v1.0.0</w:t>
      </w:r>
    </w:p>
    <w:p w14:paraId="21AECF3A" w14:textId="77777777" w:rsidR="00C616CE" w:rsidRDefault="00C616CE" w:rsidP="00C616CE">
      <w:r>
        <w:t>git push origin --tags</w:t>
      </w:r>
    </w:p>
    <w:p w14:paraId="4A50B06C" w14:textId="77777777" w:rsidR="00C616CE" w:rsidRDefault="00C616CE" w:rsidP="00C616CE">
      <w:r>
        <w:t>```</w:t>
      </w:r>
    </w:p>
    <w:p w14:paraId="148CFC99" w14:textId="77777777" w:rsidR="00C616CE" w:rsidRDefault="00C616CE" w:rsidP="00C616CE"/>
    <w:p w14:paraId="7FC3397E" w14:textId="77777777" w:rsidR="00C616CE" w:rsidRDefault="00C616CE" w:rsidP="00C616CE">
      <w:r>
        <w:t>---</w:t>
      </w:r>
    </w:p>
    <w:p w14:paraId="7F8194A6" w14:textId="77777777" w:rsidR="00C616CE" w:rsidRDefault="00C616CE" w:rsidP="00C616CE"/>
    <w:p w14:paraId="2930AA81" w14:textId="77777777" w:rsidR="00C616CE" w:rsidRDefault="00C616CE" w:rsidP="00C616CE">
      <w:r>
        <w:t>## 11. Inspecting history</w:t>
      </w:r>
    </w:p>
    <w:p w14:paraId="4B09D6A0" w14:textId="77777777" w:rsidR="00C616CE" w:rsidRDefault="00C616CE" w:rsidP="00C616CE"/>
    <w:p w14:paraId="537BA811" w14:textId="77777777" w:rsidR="00C616CE" w:rsidRDefault="00C616CE" w:rsidP="00C616CE">
      <w:r>
        <w:t>### `git show`</w:t>
      </w:r>
    </w:p>
    <w:p w14:paraId="49EB7C40" w14:textId="77777777" w:rsidR="00C616CE" w:rsidRDefault="00C616CE" w:rsidP="00C616CE">
      <w:r>
        <w:t>Shows details of a commit.</w:t>
      </w:r>
    </w:p>
    <w:p w14:paraId="6A0A888D" w14:textId="77777777" w:rsidR="00C616CE" w:rsidRDefault="00C616CE" w:rsidP="00C616CE"/>
    <w:p w14:paraId="3125793E" w14:textId="77777777" w:rsidR="00C616CE" w:rsidRDefault="00C616CE" w:rsidP="00C616CE">
      <w:r>
        <w:t>```bash</w:t>
      </w:r>
    </w:p>
    <w:p w14:paraId="05A90835" w14:textId="77777777" w:rsidR="00C616CE" w:rsidRDefault="00C616CE" w:rsidP="00C616CE">
      <w:r>
        <w:t>git show commit_hash</w:t>
      </w:r>
    </w:p>
    <w:p w14:paraId="40AC9413" w14:textId="77777777" w:rsidR="00C616CE" w:rsidRDefault="00C616CE" w:rsidP="00C616CE">
      <w:r>
        <w:t>```</w:t>
      </w:r>
    </w:p>
    <w:p w14:paraId="37B966EF" w14:textId="77777777" w:rsidR="00C616CE" w:rsidRDefault="00C616CE" w:rsidP="00C616CE"/>
    <w:p w14:paraId="5EAEA3FB" w14:textId="77777777" w:rsidR="00C616CE" w:rsidRDefault="00C616CE" w:rsidP="00C616CE">
      <w:r>
        <w:t>### `git blame`</w:t>
      </w:r>
    </w:p>
    <w:p w14:paraId="6CD5C71F" w14:textId="77777777" w:rsidR="00C616CE" w:rsidRDefault="00C616CE" w:rsidP="00C616CE">
      <w:r>
        <w:t>Shows who last changed each line of a file.</w:t>
      </w:r>
    </w:p>
    <w:p w14:paraId="6044E287" w14:textId="77777777" w:rsidR="00C616CE" w:rsidRDefault="00C616CE" w:rsidP="00C616CE"/>
    <w:p w14:paraId="4DB32F08" w14:textId="77777777" w:rsidR="00C616CE" w:rsidRDefault="00C616CE" w:rsidP="00C616CE">
      <w:r>
        <w:t>```bash</w:t>
      </w:r>
    </w:p>
    <w:p w14:paraId="6E202583" w14:textId="77777777" w:rsidR="00C616CE" w:rsidRDefault="00C616CE" w:rsidP="00C616CE">
      <w:r>
        <w:lastRenderedPageBreak/>
        <w:t>git blame file.txt</w:t>
      </w:r>
    </w:p>
    <w:p w14:paraId="624C0A19" w14:textId="77777777" w:rsidR="00C616CE" w:rsidRDefault="00C616CE" w:rsidP="00C616CE">
      <w:r>
        <w:t>```</w:t>
      </w:r>
    </w:p>
    <w:p w14:paraId="1A2C567F" w14:textId="77777777" w:rsidR="00C616CE" w:rsidRDefault="00C616CE" w:rsidP="00C616CE"/>
    <w:p w14:paraId="31FF11D1" w14:textId="77777777" w:rsidR="00C616CE" w:rsidRDefault="00C616CE" w:rsidP="00C616CE">
      <w:r>
        <w:t>Useful for debugging or understanding why a line exists.</w:t>
      </w:r>
    </w:p>
    <w:p w14:paraId="215B43F0" w14:textId="77777777" w:rsidR="00C616CE" w:rsidRDefault="00C616CE" w:rsidP="00C616CE"/>
    <w:p w14:paraId="454A0CD4" w14:textId="77777777" w:rsidR="00C616CE" w:rsidRDefault="00C616CE" w:rsidP="00C616CE">
      <w:r>
        <w:t>### `git reflog`</w:t>
      </w:r>
    </w:p>
    <w:p w14:paraId="44DAF529" w14:textId="77777777" w:rsidR="00C616CE" w:rsidRDefault="00C616CE" w:rsidP="00C616CE">
      <w:r>
        <w:t>Shows where HEAD and branches have pointed recently.</w:t>
      </w:r>
    </w:p>
    <w:p w14:paraId="1EFBFF10" w14:textId="77777777" w:rsidR="00C616CE" w:rsidRDefault="00C616CE" w:rsidP="00C616CE"/>
    <w:p w14:paraId="4474C222" w14:textId="77777777" w:rsidR="00C616CE" w:rsidRDefault="00C616CE" w:rsidP="00C616CE">
      <w:r>
        <w:t>```bash</w:t>
      </w:r>
    </w:p>
    <w:p w14:paraId="4E486A77" w14:textId="77777777" w:rsidR="00C616CE" w:rsidRDefault="00C616CE" w:rsidP="00C616CE">
      <w:r>
        <w:t>git reflog</w:t>
      </w:r>
    </w:p>
    <w:p w14:paraId="4B294872" w14:textId="77777777" w:rsidR="00C616CE" w:rsidRDefault="00C616CE" w:rsidP="00C616CE">
      <w:r>
        <w:t>```</w:t>
      </w:r>
    </w:p>
    <w:p w14:paraId="09CD28DD" w14:textId="77777777" w:rsidR="00C616CE" w:rsidRDefault="00C616CE" w:rsidP="00C616CE"/>
    <w:p w14:paraId="1EA56BE5" w14:textId="77777777" w:rsidR="00C616CE" w:rsidRDefault="00C616CE" w:rsidP="00C616CE">
      <w:r>
        <w:t>This is very helpful if you accidentally reset or lose commits.</w:t>
      </w:r>
    </w:p>
    <w:p w14:paraId="4B290037" w14:textId="77777777" w:rsidR="00C616CE" w:rsidRDefault="00C616CE" w:rsidP="00C616CE"/>
    <w:p w14:paraId="7EFA1784" w14:textId="77777777" w:rsidR="00C616CE" w:rsidRDefault="00C616CE" w:rsidP="00C616CE">
      <w:r>
        <w:t>---</w:t>
      </w:r>
    </w:p>
    <w:p w14:paraId="5B65257A" w14:textId="77777777" w:rsidR="00C616CE" w:rsidRDefault="00C616CE" w:rsidP="00C616CE"/>
    <w:p w14:paraId="525BA358" w14:textId="77777777" w:rsidR="00C616CE" w:rsidRDefault="00C616CE" w:rsidP="00C616CE">
      <w:r>
        <w:t>## 12. Common workflow</w:t>
      </w:r>
    </w:p>
    <w:p w14:paraId="209641A2" w14:textId="77777777" w:rsidR="00C616CE" w:rsidRDefault="00C616CE" w:rsidP="00C616CE"/>
    <w:p w14:paraId="3F60B573" w14:textId="77777777" w:rsidR="00C616CE" w:rsidRDefault="00C616CE" w:rsidP="00C616CE">
      <w:r>
        <w:t>A typical feature branch workflow looks like this:</w:t>
      </w:r>
    </w:p>
    <w:p w14:paraId="7C1DCF32" w14:textId="77777777" w:rsidR="00C616CE" w:rsidRDefault="00C616CE" w:rsidP="00C616CE"/>
    <w:p w14:paraId="1EA2A9E0" w14:textId="77777777" w:rsidR="00C616CE" w:rsidRDefault="00C616CE" w:rsidP="00C616CE">
      <w:r>
        <w:t>```bash</w:t>
      </w:r>
    </w:p>
    <w:p w14:paraId="615BC1D3" w14:textId="77777777" w:rsidR="00C616CE" w:rsidRDefault="00C616CE" w:rsidP="00C616CE">
      <w:r>
        <w:t>git switch -c feature/payment</w:t>
      </w:r>
    </w:p>
    <w:p w14:paraId="1827B87C" w14:textId="77777777" w:rsidR="00C616CE" w:rsidRDefault="00C616CE" w:rsidP="00C616CE">
      <w:r>
        <w:t># edit files</w:t>
      </w:r>
    </w:p>
    <w:p w14:paraId="46DD380D" w14:textId="77777777" w:rsidR="00C616CE" w:rsidRDefault="00C616CE" w:rsidP="00C616CE">
      <w:r>
        <w:t>git add .</w:t>
      </w:r>
    </w:p>
    <w:p w14:paraId="2FBC1DBF" w14:textId="77777777" w:rsidR="00C616CE" w:rsidRDefault="00C616CE" w:rsidP="00C616CE">
      <w:r>
        <w:lastRenderedPageBreak/>
        <w:t>git commit -m "Implement payment flow"</w:t>
      </w:r>
    </w:p>
    <w:p w14:paraId="5ECDE5C0" w14:textId="77777777" w:rsidR="00C616CE" w:rsidRDefault="00C616CE" w:rsidP="00C616CE">
      <w:r>
        <w:t>git push -u origin feature/payment</w:t>
      </w:r>
    </w:p>
    <w:p w14:paraId="1BF3EDE3" w14:textId="77777777" w:rsidR="00C616CE" w:rsidRDefault="00C616CE" w:rsidP="00C616CE">
      <w:r>
        <w:t>```</w:t>
      </w:r>
    </w:p>
    <w:p w14:paraId="77F9EFF5" w14:textId="77777777" w:rsidR="00C616CE" w:rsidRDefault="00C616CE" w:rsidP="00C616CE"/>
    <w:p w14:paraId="4A7789AE" w14:textId="77777777" w:rsidR="00C616CE" w:rsidRDefault="00C616CE" w:rsidP="00C616CE">
      <w:r>
        <w:t>Then open a pull request, review, merge, and delete the branch when done.</w:t>
      </w:r>
    </w:p>
    <w:p w14:paraId="66E9C5D4" w14:textId="77777777" w:rsidR="00C616CE" w:rsidRDefault="00C616CE" w:rsidP="00C616CE"/>
    <w:p w14:paraId="31574C41" w14:textId="77777777" w:rsidR="00C616CE" w:rsidRDefault="00C616CE" w:rsidP="00C616CE">
      <w:r>
        <w:t>---</w:t>
      </w:r>
    </w:p>
    <w:p w14:paraId="7D152536" w14:textId="77777777" w:rsidR="00C616CE" w:rsidRDefault="00C616CE" w:rsidP="00C616CE"/>
    <w:p w14:paraId="2F419363" w14:textId="77777777" w:rsidR="00C616CE" w:rsidRDefault="00C616CE" w:rsidP="00C616CE">
      <w:r>
        <w:t>## 13. Merge vs rebase</w:t>
      </w:r>
    </w:p>
    <w:p w14:paraId="01BFFFBB" w14:textId="77777777" w:rsidR="00C616CE" w:rsidRDefault="00C616CE" w:rsidP="00C616CE"/>
    <w:p w14:paraId="3DC25657" w14:textId="77777777" w:rsidR="00C616CE" w:rsidRDefault="00C616CE" w:rsidP="00C616CE">
      <w:r>
        <w:t>### Merge</w:t>
      </w:r>
    </w:p>
    <w:p w14:paraId="6377244B" w14:textId="77777777" w:rsidR="00C616CE" w:rsidRDefault="00C616CE" w:rsidP="00C616CE">
      <w:r>
        <w:t>- Preserves branch history</w:t>
      </w:r>
    </w:p>
    <w:p w14:paraId="6CB8362C" w14:textId="77777777" w:rsidR="00C616CE" w:rsidRDefault="00C616CE" w:rsidP="00C616CE">
      <w:r>
        <w:t>- Easier and safer for shared branches</w:t>
      </w:r>
    </w:p>
    <w:p w14:paraId="72032985" w14:textId="77777777" w:rsidR="00C616CE" w:rsidRDefault="00C616CE" w:rsidP="00C616CE">
      <w:r>
        <w:t>- Creates merge commits</w:t>
      </w:r>
    </w:p>
    <w:p w14:paraId="7E5CD71D" w14:textId="77777777" w:rsidR="00C616CE" w:rsidRDefault="00C616CE" w:rsidP="00C616CE"/>
    <w:p w14:paraId="4AB560DB" w14:textId="77777777" w:rsidR="00C616CE" w:rsidRDefault="00C616CE" w:rsidP="00C616CE">
      <w:r>
        <w:t>### Rebase</w:t>
      </w:r>
    </w:p>
    <w:p w14:paraId="2B518C00" w14:textId="77777777" w:rsidR="00C616CE" w:rsidRDefault="00C616CE" w:rsidP="00C616CE">
      <w:r>
        <w:t>- Cleaner linear history</w:t>
      </w:r>
    </w:p>
    <w:p w14:paraId="727498B0" w14:textId="77777777" w:rsidR="00C616CE" w:rsidRDefault="00C616CE" w:rsidP="00C616CE">
      <w:r>
        <w:t>- Rewrites commits</w:t>
      </w:r>
    </w:p>
    <w:p w14:paraId="7E129D15" w14:textId="77777777" w:rsidR="00C616CE" w:rsidRDefault="00C616CE" w:rsidP="00C616CE">
      <w:r>
        <w:t>- Best used on local or private branches</w:t>
      </w:r>
    </w:p>
    <w:p w14:paraId="2B21264A" w14:textId="77777777" w:rsidR="00C616CE" w:rsidRDefault="00C616CE" w:rsidP="00C616CE"/>
    <w:p w14:paraId="31C6C1DF" w14:textId="77777777" w:rsidR="00C616CE" w:rsidRDefault="00C616CE" w:rsidP="00C616CE">
      <w:r>
        <w:t>A simple rule:</w:t>
      </w:r>
    </w:p>
    <w:p w14:paraId="31084B73" w14:textId="77777777" w:rsidR="00C616CE" w:rsidRDefault="00C616CE" w:rsidP="00C616CE">
      <w:r>
        <w:t>- Use **merge** for safety and collaboration</w:t>
      </w:r>
    </w:p>
    <w:p w14:paraId="2643408A" w14:textId="77777777" w:rsidR="00C616CE" w:rsidRDefault="00C616CE" w:rsidP="00C616CE">
      <w:r>
        <w:t>- Use **rebase** for cleaner local history</w:t>
      </w:r>
    </w:p>
    <w:p w14:paraId="7D0FA5BA" w14:textId="77777777" w:rsidR="00C616CE" w:rsidRDefault="00C616CE" w:rsidP="00C616CE"/>
    <w:p w14:paraId="5C55C83B" w14:textId="77777777" w:rsidR="00C616CE" w:rsidRDefault="00C616CE" w:rsidP="00C616CE">
      <w:r>
        <w:t>---</w:t>
      </w:r>
    </w:p>
    <w:p w14:paraId="61EF5C6B" w14:textId="77777777" w:rsidR="00C616CE" w:rsidRDefault="00C616CE" w:rsidP="00C616CE"/>
    <w:p w14:paraId="36B95EAC" w14:textId="77777777" w:rsidR="00C616CE" w:rsidRDefault="00C616CE" w:rsidP="00C616CE">
      <w:r>
        <w:t>## 14. Important Git concepts</w:t>
      </w:r>
    </w:p>
    <w:p w14:paraId="0071B23F" w14:textId="77777777" w:rsidR="00C616CE" w:rsidRDefault="00C616CE" w:rsidP="00C616CE"/>
    <w:p w14:paraId="24CFD27C" w14:textId="77777777" w:rsidR="00C616CE" w:rsidRDefault="00C616CE" w:rsidP="00C616CE">
      <w:r>
        <w:t>### HEAD</w:t>
      </w:r>
    </w:p>
    <w:p w14:paraId="53CAB058" w14:textId="77777777" w:rsidR="00C616CE" w:rsidRDefault="00C616CE" w:rsidP="00C616CE">
      <w:r>
        <w:t>Points to your current commit or branch.</w:t>
      </w:r>
    </w:p>
    <w:p w14:paraId="21DC0862" w14:textId="77777777" w:rsidR="00C616CE" w:rsidRDefault="00C616CE" w:rsidP="00C616CE"/>
    <w:p w14:paraId="113A62AF" w14:textId="77777777" w:rsidR="00C616CE" w:rsidRDefault="00C616CE" w:rsidP="00C616CE">
      <w:r>
        <w:t>### Index or staging area</w:t>
      </w:r>
    </w:p>
    <w:p w14:paraId="07E88734" w14:textId="77777777" w:rsidR="00C616CE" w:rsidRDefault="00C616CE" w:rsidP="00C616CE">
      <w:r>
        <w:t>Where changes wait before commit.</w:t>
      </w:r>
    </w:p>
    <w:p w14:paraId="7E978F22" w14:textId="77777777" w:rsidR="00C616CE" w:rsidRDefault="00C616CE" w:rsidP="00C616CE"/>
    <w:p w14:paraId="175B02DD" w14:textId="77777777" w:rsidR="00C616CE" w:rsidRDefault="00C616CE" w:rsidP="00C616CE">
      <w:r>
        <w:t>### Working tree</w:t>
      </w:r>
    </w:p>
    <w:p w14:paraId="1989A756" w14:textId="77777777" w:rsidR="00C616CE" w:rsidRDefault="00C616CE" w:rsidP="00C616CE">
      <w:r>
        <w:t>Your actual files.</w:t>
      </w:r>
    </w:p>
    <w:p w14:paraId="50E559EB" w14:textId="77777777" w:rsidR="00C616CE" w:rsidRDefault="00C616CE" w:rsidP="00C616CE"/>
    <w:p w14:paraId="09B777BF" w14:textId="77777777" w:rsidR="00C616CE" w:rsidRDefault="00C616CE" w:rsidP="00C616CE">
      <w:r>
        <w:t>### Remote-tracking branch</w:t>
      </w:r>
    </w:p>
    <w:p w14:paraId="5E799906" w14:textId="77777777" w:rsidR="00C616CE" w:rsidRDefault="00C616CE" w:rsidP="00C616CE">
      <w:r>
        <w:t>A local reference to remote state, like `origin/main`.</w:t>
      </w:r>
    </w:p>
    <w:p w14:paraId="79F075AF" w14:textId="77777777" w:rsidR="00C616CE" w:rsidRDefault="00C616CE" w:rsidP="00C616CE"/>
    <w:p w14:paraId="18DFBA1B" w14:textId="77777777" w:rsidR="00C616CE" w:rsidRDefault="00C616CE" w:rsidP="00C616CE">
      <w:r>
        <w:t>### Detached HEAD</w:t>
      </w:r>
    </w:p>
    <w:p w14:paraId="59F35747" w14:textId="77777777" w:rsidR="00C616CE" w:rsidRDefault="00C616CE" w:rsidP="00C616CE">
      <w:r>
        <w:t>You are on a commit, not a branch. This is useful for inspection but risky for development.</w:t>
      </w:r>
    </w:p>
    <w:p w14:paraId="676824D8" w14:textId="77777777" w:rsidR="00C616CE" w:rsidRDefault="00C616CE" w:rsidP="00C616CE"/>
    <w:p w14:paraId="215A5B72" w14:textId="77777777" w:rsidR="00C616CE" w:rsidRDefault="00C616CE" w:rsidP="00C616CE">
      <w:r>
        <w:t>---</w:t>
      </w:r>
    </w:p>
    <w:p w14:paraId="2272EA40" w14:textId="77777777" w:rsidR="00C616CE" w:rsidRDefault="00C616CE" w:rsidP="00C616CE"/>
    <w:p w14:paraId="2D9157D1" w14:textId="77777777" w:rsidR="00C616CE" w:rsidRDefault="00C616CE" w:rsidP="00C616CE">
      <w:r>
        <w:t>## 15. Most useful commands to remember</w:t>
      </w:r>
    </w:p>
    <w:p w14:paraId="3BE2BA1A" w14:textId="77777777" w:rsidR="00C616CE" w:rsidRDefault="00C616CE" w:rsidP="00C616CE"/>
    <w:p w14:paraId="040A54BC" w14:textId="77777777" w:rsidR="00C616CE" w:rsidRDefault="00C616CE" w:rsidP="00C616CE">
      <w:r>
        <w:t>If you are starting out, focus on these first:</w:t>
      </w:r>
    </w:p>
    <w:p w14:paraId="1B61693F" w14:textId="77777777" w:rsidR="00C616CE" w:rsidRDefault="00C616CE" w:rsidP="00C616CE"/>
    <w:p w14:paraId="030F4B2A" w14:textId="77777777" w:rsidR="00C616CE" w:rsidRDefault="00C616CE" w:rsidP="00C616CE">
      <w:r>
        <w:t>- `git init`</w:t>
      </w:r>
    </w:p>
    <w:p w14:paraId="7CC3435A" w14:textId="77777777" w:rsidR="00C616CE" w:rsidRDefault="00C616CE" w:rsidP="00C616CE">
      <w:r>
        <w:t>- `git clone`</w:t>
      </w:r>
    </w:p>
    <w:p w14:paraId="69FBBD45" w14:textId="77777777" w:rsidR="00C616CE" w:rsidRDefault="00C616CE" w:rsidP="00C616CE">
      <w:r>
        <w:t>- `git status`</w:t>
      </w:r>
    </w:p>
    <w:p w14:paraId="7998EE48" w14:textId="77777777" w:rsidR="00C616CE" w:rsidRDefault="00C616CE" w:rsidP="00C616CE">
      <w:r>
        <w:t>- `git add`</w:t>
      </w:r>
    </w:p>
    <w:p w14:paraId="7AFA47C6" w14:textId="77777777" w:rsidR="00C616CE" w:rsidRDefault="00C616CE" w:rsidP="00C616CE">
      <w:r>
        <w:t>- `git commit`</w:t>
      </w:r>
    </w:p>
    <w:p w14:paraId="6EA06E70" w14:textId="77777777" w:rsidR="00C616CE" w:rsidRDefault="00C616CE" w:rsidP="00C616CE">
      <w:r>
        <w:t>- `git branch`</w:t>
      </w:r>
    </w:p>
    <w:p w14:paraId="1BB9B41A" w14:textId="77777777" w:rsidR="00C616CE" w:rsidRDefault="00C616CE" w:rsidP="00C616CE">
      <w:r>
        <w:t>- `git switch`</w:t>
      </w:r>
    </w:p>
    <w:p w14:paraId="3E3F1533" w14:textId="77777777" w:rsidR="00C616CE" w:rsidRDefault="00C616CE" w:rsidP="00C616CE">
      <w:r>
        <w:t>- `git merge`</w:t>
      </w:r>
    </w:p>
    <w:p w14:paraId="151D1182" w14:textId="77777777" w:rsidR="00C616CE" w:rsidRDefault="00C616CE" w:rsidP="00C616CE">
      <w:r>
        <w:t>- `git pull`</w:t>
      </w:r>
    </w:p>
    <w:p w14:paraId="173562C0" w14:textId="77777777" w:rsidR="00C616CE" w:rsidRDefault="00C616CE" w:rsidP="00C616CE">
      <w:r>
        <w:t>- `git fetch`</w:t>
      </w:r>
    </w:p>
    <w:p w14:paraId="761A0DE7" w14:textId="77777777" w:rsidR="00C616CE" w:rsidRDefault="00C616CE" w:rsidP="00C616CE">
      <w:r>
        <w:t>- `git push`</w:t>
      </w:r>
    </w:p>
    <w:p w14:paraId="609452EC" w14:textId="77777777" w:rsidR="00C616CE" w:rsidRDefault="00C616CE" w:rsidP="00C616CE">
      <w:r>
        <w:t>- `git stash`</w:t>
      </w:r>
    </w:p>
    <w:p w14:paraId="353E1940" w14:textId="77777777" w:rsidR="00C616CE" w:rsidRDefault="00C616CE" w:rsidP="00C616CE">
      <w:r>
        <w:t>- `git log`</w:t>
      </w:r>
    </w:p>
    <w:p w14:paraId="2A5B8D35" w14:textId="77777777" w:rsidR="00C616CE" w:rsidRDefault="00C616CE" w:rsidP="00C616CE">
      <w:r>
        <w:t>- `git diff`</w:t>
      </w:r>
    </w:p>
    <w:p w14:paraId="154505BF" w14:textId="77777777" w:rsidR="00C616CE" w:rsidRDefault="00C616CE" w:rsidP="00C616CE">
      <w:r>
        <w:t>- `git restore`</w:t>
      </w:r>
    </w:p>
    <w:p w14:paraId="13FA1B8C" w14:textId="77777777" w:rsidR="00C616CE" w:rsidRDefault="00C616CE" w:rsidP="00C616CE">
      <w:r>
        <w:t>- `git revert`</w:t>
      </w:r>
    </w:p>
    <w:p w14:paraId="7CFF954F" w14:textId="77777777" w:rsidR="00C616CE" w:rsidRDefault="00C616CE" w:rsidP="00C616CE"/>
    <w:p w14:paraId="740FF487" w14:textId="77777777" w:rsidR="00C616CE" w:rsidRDefault="00C616CE" w:rsidP="00C616CE">
      <w:r>
        <w:t>---</w:t>
      </w:r>
    </w:p>
    <w:p w14:paraId="2324D090" w14:textId="77777777" w:rsidR="00C616CE" w:rsidRDefault="00C616CE" w:rsidP="00C616CE"/>
    <w:p w14:paraId="5661DEFB" w14:textId="77777777" w:rsidR="00C616CE" w:rsidRDefault="00C616CE" w:rsidP="00C616CE">
      <w:r>
        <w:t>## 16. Practical summary</w:t>
      </w:r>
    </w:p>
    <w:p w14:paraId="03B425A5" w14:textId="77777777" w:rsidR="00C616CE" w:rsidRDefault="00C616CE" w:rsidP="00C616CE"/>
    <w:p w14:paraId="3114D1FB" w14:textId="77777777" w:rsidR="00C616CE" w:rsidRDefault="00C616CE" w:rsidP="00C616CE">
      <w:r>
        <w:lastRenderedPageBreak/>
        <w:t>Git works by moving changes through a flow:</w:t>
      </w:r>
    </w:p>
    <w:p w14:paraId="06C85604" w14:textId="77777777" w:rsidR="00C616CE" w:rsidRDefault="00C616CE" w:rsidP="00C616CE"/>
    <w:p w14:paraId="4E988409" w14:textId="77777777" w:rsidR="00C616CE" w:rsidRDefault="00C616CE" w:rsidP="00C616CE">
      <w:r>
        <w:t>1. edit files</w:t>
      </w:r>
    </w:p>
    <w:p w14:paraId="4C0E2A08" w14:textId="77777777" w:rsidR="00C616CE" w:rsidRDefault="00C616CE" w:rsidP="00C616CE">
      <w:r>
        <w:t>2. stage changes</w:t>
      </w:r>
    </w:p>
    <w:p w14:paraId="566F49CD" w14:textId="77777777" w:rsidR="00C616CE" w:rsidRDefault="00C616CE" w:rsidP="00C616CE">
      <w:r>
        <w:t>3. commit snapshots</w:t>
      </w:r>
    </w:p>
    <w:p w14:paraId="066F0F99" w14:textId="77777777" w:rsidR="00C616CE" w:rsidRDefault="00C616CE" w:rsidP="00C616CE">
      <w:r>
        <w:t>4. push to remote</w:t>
      </w:r>
    </w:p>
    <w:p w14:paraId="6DB6170D" w14:textId="77777777" w:rsidR="00C616CE" w:rsidRDefault="00C616CE" w:rsidP="00C616CE">
      <w:r>
        <w:t>5. fetch or pull updates from others</w:t>
      </w:r>
    </w:p>
    <w:p w14:paraId="7D9F4FF2" w14:textId="77777777" w:rsidR="00C616CE" w:rsidRDefault="00C616CE" w:rsidP="00C616CE"/>
    <w:p w14:paraId="63CAEB6D" w14:textId="77777777" w:rsidR="00C616CE" w:rsidRDefault="00C616CE" w:rsidP="00C616CE">
      <w:r>
        <w:t>Understanding the difference between **working directory**, **staging area**, and **commit history** makes Git much easier.</w:t>
      </w:r>
    </w:p>
    <w:p w14:paraId="7AB69FD1" w14:textId="77777777" w:rsidR="00C616CE" w:rsidRDefault="00C616CE" w:rsidP="00C616CE"/>
    <w:p w14:paraId="4B1E125B" w14:textId="77777777" w:rsidR="00C616CE" w:rsidRDefault="00C616CE" w:rsidP="00C616CE">
      <w:r>
        <w:t>If you want, I can also give you:</w:t>
      </w:r>
    </w:p>
    <w:p w14:paraId="5BB30998" w14:textId="77777777" w:rsidR="00C616CE" w:rsidRDefault="00C616CE" w:rsidP="00C616CE">
      <w:r>
        <w:t>1. a **Git cheat sheet**</w:t>
      </w:r>
    </w:p>
    <w:p w14:paraId="7E83F291" w14:textId="77777777" w:rsidR="00C616CE" w:rsidRDefault="00C616CE" w:rsidP="00C616CE">
      <w:r>
        <w:t>2. **Git interview questions**</w:t>
      </w:r>
    </w:p>
    <w:p w14:paraId="26FDA987" w14:textId="77777777" w:rsidR="00C616CE" w:rsidRDefault="00C616CE" w:rsidP="00C616CE">
      <w:r>
        <w:t>3. **Git branching strategies like Git Flow and trunk-based development**</w:t>
      </w:r>
    </w:p>
    <w:p w14:paraId="65E5303F" w14:textId="6C5D5577" w:rsidR="00C616CE" w:rsidRDefault="00C616CE" w:rsidP="00C616CE">
      <w:r>
        <w:t>4. **How merge conflicts work with examples**</w:t>
      </w:r>
    </w:p>
    <w:p w14:paraId="24B4E2A5" w14:textId="77777777" w:rsidR="00213ACF" w:rsidRDefault="00213ACF" w:rsidP="00C616CE"/>
    <w:p w14:paraId="02D3CDC0" w14:textId="74D0CCF3" w:rsidR="00213ACF" w:rsidRDefault="00213ACF" w:rsidP="00213ACF">
      <w:pPr>
        <w:pStyle w:val="Heading1"/>
        <w:numPr>
          <w:ilvl w:val="0"/>
          <w:numId w:val="13"/>
        </w:numPr>
        <w:jc w:val="center"/>
      </w:pPr>
      <w:bookmarkStart w:id="56" w:name="_Toc234595964"/>
      <w:r>
        <w:t>SSO</w:t>
      </w:r>
      <w:bookmarkEnd w:id="56"/>
    </w:p>
    <w:p w14:paraId="36B67193" w14:textId="77777777" w:rsidR="00985EF1" w:rsidRDefault="00985EF1" w:rsidP="00985EF1"/>
    <w:p w14:paraId="002E0E8E" w14:textId="77777777" w:rsidR="00985EF1" w:rsidRDefault="00985EF1" w:rsidP="00985EF1">
      <w:r>
        <w:t>SSO, or **Single Sign-On**, is a way for a user to log in once and then access multiple applications without signing in again for each one.</w:t>
      </w:r>
    </w:p>
    <w:p w14:paraId="01F0FE7C" w14:textId="77777777" w:rsidR="00985EF1" w:rsidRDefault="00985EF1" w:rsidP="00985EF1"/>
    <w:p w14:paraId="155F8490" w14:textId="77777777" w:rsidR="00985EF1" w:rsidRDefault="00985EF1" w:rsidP="00985EF1">
      <w:r>
        <w:lastRenderedPageBreak/>
        <w:t>It is widely used in companies because it improves user experience, centralizes authentication, and makes access management easier.</w:t>
      </w:r>
    </w:p>
    <w:p w14:paraId="0C6D3BEE" w14:textId="77777777" w:rsidR="00985EF1" w:rsidRDefault="00985EF1" w:rsidP="00985EF1"/>
    <w:p w14:paraId="55A0D2D1" w14:textId="77777777" w:rsidR="00985EF1" w:rsidRDefault="00985EF1" w:rsidP="00985EF1">
      <w:r>
        <w:t>---</w:t>
      </w:r>
    </w:p>
    <w:p w14:paraId="15C48AB6" w14:textId="77777777" w:rsidR="00985EF1" w:rsidRDefault="00985EF1" w:rsidP="00985EF1"/>
    <w:p w14:paraId="300A1DC4" w14:textId="77777777" w:rsidR="00985EF1" w:rsidRDefault="00985EF1" w:rsidP="00985EF1">
      <w:r>
        <w:t># 1. Why SSO exists</w:t>
      </w:r>
    </w:p>
    <w:p w14:paraId="0F24C425" w14:textId="77777777" w:rsidR="00985EF1" w:rsidRDefault="00985EF1" w:rsidP="00985EF1"/>
    <w:p w14:paraId="10856E0D" w14:textId="77777777" w:rsidR="00985EF1" w:rsidRDefault="00985EF1" w:rsidP="00985EF1">
      <w:r>
        <w:t>Without SSO, every app handles login separately.</w:t>
      </w:r>
    </w:p>
    <w:p w14:paraId="69DB9B72" w14:textId="77777777" w:rsidR="00985EF1" w:rsidRDefault="00985EF1" w:rsidP="00985EF1"/>
    <w:p w14:paraId="28E7637F" w14:textId="77777777" w:rsidR="00985EF1" w:rsidRDefault="00985EF1" w:rsidP="00985EF1">
      <w:r>
        <w:t>That means:</w:t>
      </w:r>
    </w:p>
    <w:p w14:paraId="4FE0B502" w14:textId="77777777" w:rsidR="00985EF1" w:rsidRDefault="00985EF1" w:rsidP="00985EF1">
      <w:r>
        <w:t>- separate usernames and passwords</w:t>
      </w:r>
    </w:p>
    <w:p w14:paraId="7A8CFE91" w14:textId="77777777" w:rsidR="00985EF1" w:rsidRDefault="00985EF1" w:rsidP="00985EF1">
      <w:r>
        <w:t>- repeated login prompts</w:t>
      </w:r>
    </w:p>
    <w:p w14:paraId="0E0EEFA6" w14:textId="77777777" w:rsidR="00985EF1" w:rsidRDefault="00985EF1" w:rsidP="00985EF1">
      <w:r>
        <w:t>- more password fatigue for users</w:t>
      </w:r>
    </w:p>
    <w:p w14:paraId="6E0C673A" w14:textId="77777777" w:rsidR="00985EF1" w:rsidRDefault="00985EF1" w:rsidP="00985EF1">
      <w:r>
        <w:t>- harder account management for IT teams</w:t>
      </w:r>
    </w:p>
    <w:p w14:paraId="6CE1178D" w14:textId="77777777" w:rsidR="00985EF1" w:rsidRDefault="00985EF1" w:rsidP="00985EF1"/>
    <w:p w14:paraId="12516341" w14:textId="77777777" w:rsidR="00985EF1" w:rsidRDefault="00985EF1" w:rsidP="00985EF1">
      <w:r>
        <w:t>With SSO:</w:t>
      </w:r>
    </w:p>
    <w:p w14:paraId="57595ECC" w14:textId="77777777" w:rsidR="00985EF1" w:rsidRDefault="00985EF1" w:rsidP="00985EF1">
      <w:r>
        <w:t>- the user authenticates once with a trusted identity provider</w:t>
      </w:r>
    </w:p>
    <w:p w14:paraId="1A969C11" w14:textId="77777777" w:rsidR="00985EF1" w:rsidRDefault="00985EF1" w:rsidP="00985EF1">
      <w:r>
        <w:t>- other applications trust that login</w:t>
      </w:r>
    </w:p>
    <w:p w14:paraId="1EEDF77E" w14:textId="77777777" w:rsidR="00985EF1" w:rsidRDefault="00985EF1" w:rsidP="00985EF1">
      <w:r>
        <w:t>- the user can move between apps without re-entering credentials</w:t>
      </w:r>
    </w:p>
    <w:p w14:paraId="2A3C62E8" w14:textId="77777777" w:rsidR="00985EF1" w:rsidRDefault="00985EF1" w:rsidP="00985EF1"/>
    <w:p w14:paraId="69AB38B8" w14:textId="77777777" w:rsidR="00985EF1" w:rsidRDefault="00985EF1" w:rsidP="00985EF1">
      <w:r>
        <w:t>---</w:t>
      </w:r>
    </w:p>
    <w:p w14:paraId="68ABCDE6" w14:textId="77777777" w:rsidR="00985EF1" w:rsidRDefault="00985EF1" w:rsidP="00985EF1"/>
    <w:p w14:paraId="2206CF57" w14:textId="77777777" w:rsidR="00985EF1" w:rsidRDefault="00985EF1" w:rsidP="00985EF1">
      <w:r>
        <w:t># 2. Core idea</w:t>
      </w:r>
    </w:p>
    <w:p w14:paraId="7A4D0DD3" w14:textId="77777777" w:rsidR="00985EF1" w:rsidRDefault="00985EF1" w:rsidP="00985EF1"/>
    <w:p w14:paraId="791853F5" w14:textId="77777777" w:rsidR="00985EF1" w:rsidRDefault="00985EF1" w:rsidP="00985EF1">
      <w:r>
        <w:t>SSO separates two responsibilities:</w:t>
      </w:r>
    </w:p>
    <w:p w14:paraId="3559C508" w14:textId="77777777" w:rsidR="00985EF1" w:rsidRDefault="00985EF1" w:rsidP="00985EF1"/>
    <w:p w14:paraId="4FE89474" w14:textId="77777777" w:rsidR="00985EF1" w:rsidRDefault="00985EF1" w:rsidP="00985EF1">
      <w:r>
        <w:t>- **Identity Provider (IdP)**, which authenticates the user</w:t>
      </w:r>
    </w:p>
    <w:p w14:paraId="28940A19" w14:textId="77777777" w:rsidR="00985EF1" w:rsidRDefault="00985EF1" w:rsidP="00985EF1">
      <w:r>
        <w:t>- **Service Provider (SP)** or relying application, which trusts the IdP’s confirmation</w:t>
      </w:r>
    </w:p>
    <w:p w14:paraId="52542065" w14:textId="77777777" w:rsidR="00985EF1" w:rsidRDefault="00985EF1" w:rsidP="00985EF1"/>
    <w:p w14:paraId="006BAF31" w14:textId="77777777" w:rsidR="00985EF1" w:rsidRDefault="00985EF1" w:rsidP="00985EF1">
      <w:r>
        <w:t>The app does not usually verify the password itself. Instead, it trusts a signed assertion or token from the identity provider.</w:t>
      </w:r>
    </w:p>
    <w:p w14:paraId="3E2C9EE0" w14:textId="77777777" w:rsidR="00985EF1" w:rsidRDefault="00985EF1" w:rsidP="00985EF1"/>
    <w:p w14:paraId="50D7DA6E" w14:textId="77777777" w:rsidR="00985EF1" w:rsidRDefault="00985EF1" w:rsidP="00985EF1">
      <w:r>
        <w:t>---</w:t>
      </w:r>
    </w:p>
    <w:p w14:paraId="03E39837" w14:textId="77777777" w:rsidR="00985EF1" w:rsidRDefault="00985EF1" w:rsidP="00985EF1"/>
    <w:p w14:paraId="4D5318D2" w14:textId="77777777" w:rsidR="00985EF1" w:rsidRDefault="00985EF1" w:rsidP="00985EF1">
      <w:r>
        <w:t># 3. Main SSO flow</w:t>
      </w:r>
    </w:p>
    <w:p w14:paraId="07EC1BE4" w14:textId="77777777" w:rsidR="00985EF1" w:rsidRDefault="00985EF1" w:rsidP="00985EF1"/>
    <w:p w14:paraId="07F6A703" w14:textId="77777777" w:rsidR="00985EF1" w:rsidRDefault="00985EF1" w:rsidP="00985EF1">
      <w:r>
        <w:t>Here is the typical flow at a high level:</w:t>
      </w:r>
    </w:p>
    <w:p w14:paraId="1C71E5E0" w14:textId="77777777" w:rsidR="00985EF1" w:rsidRDefault="00985EF1" w:rsidP="00985EF1"/>
    <w:p w14:paraId="588C764D" w14:textId="77777777" w:rsidR="00985EF1" w:rsidRDefault="00985EF1" w:rsidP="00985EF1">
      <w:r>
        <w:t>```mermaid</w:t>
      </w:r>
    </w:p>
    <w:p w14:paraId="1FA33D18" w14:textId="77777777" w:rsidR="00985EF1" w:rsidRDefault="00985EF1" w:rsidP="00985EF1">
      <w:r>
        <w:t>sequenceDiagram</w:t>
      </w:r>
    </w:p>
    <w:p w14:paraId="546B8262" w14:textId="77777777" w:rsidR="00985EF1" w:rsidRDefault="00985EF1" w:rsidP="00985EF1">
      <w:r>
        <w:t xml:space="preserve">    participant User as User</w:t>
      </w:r>
    </w:p>
    <w:p w14:paraId="3B75BA13" w14:textId="77777777" w:rsidR="00985EF1" w:rsidRDefault="00985EF1" w:rsidP="00985EF1">
      <w:r>
        <w:t xml:space="preserve">    participant App as Application</w:t>
      </w:r>
    </w:p>
    <w:p w14:paraId="2E7047E4" w14:textId="77777777" w:rsidR="00985EF1" w:rsidRDefault="00985EF1" w:rsidP="00985EF1">
      <w:r>
        <w:t xml:space="preserve">    participant IdP as Identity Provider</w:t>
      </w:r>
    </w:p>
    <w:p w14:paraId="2482B944" w14:textId="77777777" w:rsidR="00985EF1" w:rsidRDefault="00985EF1" w:rsidP="00985EF1">
      <w:r>
        <w:t xml:space="preserve">    participant Session as SSO Session</w:t>
      </w:r>
    </w:p>
    <w:p w14:paraId="460A2B76" w14:textId="77777777" w:rsidR="00985EF1" w:rsidRDefault="00985EF1" w:rsidP="00985EF1"/>
    <w:p w14:paraId="0F322BD5" w14:textId="77777777" w:rsidR="00985EF1" w:rsidRDefault="00985EF1" w:rsidP="00985EF1">
      <w:r>
        <w:t xml:space="preserve">    User-&gt;&gt;App: Opens application</w:t>
      </w:r>
    </w:p>
    <w:p w14:paraId="12C83551" w14:textId="77777777" w:rsidR="00985EF1" w:rsidRDefault="00985EF1" w:rsidP="00985EF1">
      <w:r>
        <w:t xml:space="preserve">    App-&gt;&gt;IdP: Redirect to login</w:t>
      </w:r>
    </w:p>
    <w:p w14:paraId="25B21AFA" w14:textId="77777777" w:rsidR="00985EF1" w:rsidRDefault="00985EF1" w:rsidP="00985EF1">
      <w:r>
        <w:lastRenderedPageBreak/>
        <w:t xml:space="preserve">    User-&gt;&gt;IdP: Enters credentials</w:t>
      </w:r>
    </w:p>
    <w:p w14:paraId="3CC1A54A" w14:textId="77777777" w:rsidR="00985EF1" w:rsidRDefault="00985EF1" w:rsidP="00985EF1">
      <w:r>
        <w:t xml:space="preserve">    IdP-&gt;&gt;IdP: Verifies identity</w:t>
      </w:r>
    </w:p>
    <w:p w14:paraId="6BEED1C2" w14:textId="77777777" w:rsidR="00985EF1" w:rsidRDefault="00985EF1" w:rsidP="00985EF1">
      <w:r>
        <w:t xml:space="preserve">    IdP--&gt;&gt;App: Sends signed token/assertion</w:t>
      </w:r>
    </w:p>
    <w:p w14:paraId="43F2036D" w14:textId="77777777" w:rsidR="00985EF1" w:rsidRDefault="00985EF1" w:rsidP="00985EF1">
      <w:r>
        <w:t xml:space="preserve">    App-&gt;&gt;App: Validates token</w:t>
      </w:r>
    </w:p>
    <w:p w14:paraId="367A417E" w14:textId="77777777" w:rsidR="00985EF1" w:rsidRDefault="00985EF1" w:rsidP="00985EF1">
      <w:r>
        <w:t xml:space="preserve">    App--&gt;&gt;User: Creates app session</w:t>
      </w:r>
    </w:p>
    <w:p w14:paraId="0B2F50E6" w14:textId="77777777" w:rsidR="00985EF1" w:rsidRDefault="00985EF1" w:rsidP="00985EF1">
      <w:r>
        <w:t xml:space="preserve">    User-&gt;&gt;App: Uses application without logging in again</w:t>
      </w:r>
    </w:p>
    <w:p w14:paraId="313F3E07" w14:textId="77777777" w:rsidR="00985EF1" w:rsidRDefault="00985EF1" w:rsidP="00985EF1">
      <w:r>
        <w:t>```</w:t>
      </w:r>
    </w:p>
    <w:p w14:paraId="623B6E67" w14:textId="77777777" w:rsidR="00985EF1" w:rsidRDefault="00985EF1" w:rsidP="00985EF1"/>
    <w:p w14:paraId="1D0759C9" w14:textId="77777777" w:rsidR="00985EF1" w:rsidRDefault="00985EF1" w:rsidP="00985EF1">
      <w:r>
        <w:t>---</w:t>
      </w:r>
    </w:p>
    <w:p w14:paraId="3E0C2ADE" w14:textId="77777777" w:rsidR="00985EF1" w:rsidRDefault="00985EF1" w:rsidP="00985EF1"/>
    <w:p w14:paraId="73D55EFC" w14:textId="77777777" w:rsidR="00985EF1" w:rsidRDefault="00985EF1" w:rsidP="00985EF1">
      <w:r>
        <w:t># 4. What happens step by step</w:t>
      </w:r>
    </w:p>
    <w:p w14:paraId="5BA9EFAB" w14:textId="77777777" w:rsidR="00985EF1" w:rsidRDefault="00985EF1" w:rsidP="00985EF1"/>
    <w:p w14:paraId="215C525B" w14:textId="77777777" w:rsidR="00985EF1" w:rsidRDefault="00985EF1" w:rsidP="00985EF1">
      <w:r>
        <w:t>## Step 1: User opens an app</w:t>
      </w:r>
    </w:p>
    <w:p w14:paraId="6DD041BA" w14:textId="77777777" w:rsidR="00985EF1" w:rsidRDefault="00985EF1" w:rsidP="00985EF1">
      <w:r>
        <w:t>The user visits an application like `hr.company.com`.</w:t>
      </w:r>
    </w:p>
    <w:p w14:paraId="69766026" w14:textId="77777777" w:rsidR="00985EF1" w:rsidRDefault="00985EF1" w:rsidP="00985EF1"/>
    <w:p w14:paraId="7D537B13" w14:textId="77777777" w:rsidR="00985EF1" w:rsidRDefault="00985EF1" w:rsidP="00985EF1">
      <w:r>
        <w:t>The app sees no active session.</w:t>
      </w:r>
    </w:p>
    <w:p w14:paraId="06A58FFA" w14:textId="77777777" w:rsidR="00985EF1" w:rsidRDefault="00985EF1" w:rsidP="00985EF1"/>
    <w:p w14:paraId="189117E7" w14:textId="77777777" w:rsidR="00985EF1" w:rsidRDefault="00985EF1" w:rsidP="00985EF1">
      <w:r>
        <w:t>## Step 2: App redirects to the IdP</w:t>
      </w:r>
    </w:p>
    <w:p w14:paraId="114EC799" w14:textId="77777777" w:rsidR="00985EF1" w:rsidRDefault="00985EF1" w:rsidP="00985EF1">
      <w:r>
        <w:t>The app sends the user to the identity provider, such as:</w:t>
      </w:r>
    </w:p>
    <w:p w14:paraId="164BE16C" w14:textId="77777777" w:rsidR="00985EF1" w:rsidRDefault="00985EF1" w:rsidP="00985EF1">
      <w:r>
        <w:t>- Okta</w:t>
      </w:r>
    </w:p>
    <w:p w14:paraId="78139F7B" w14:textId="77777777" w:rsidR="00985EF1" w:rsidRDefault="00985EF1" w:rsidP="00985EF1">
      <w:r>
        <w:t>- Azure AD</w:t>
      </w:r>
    </w:p>
    <w:p w14:paraId="23DA3B2E" w14:textId="77777777" w:rsidR="00985EF1" w:rsidRDefault="00985EF1" w:rsidP="00985EF1">
      <w:r>
        <w:t>- Auth0</w:t>
      </w:r>
    </w:p>
    <w:p w14:paraId="061D132E" w14:textId="77777777" w:rsidR="00985EF1" w:rsidRDefault="00985EF1" w:rsidP="00985EF1">
      <w:r>
        <w:t>- Keycloak</w:t>
      </w:r>
    </w:p>
    <w:p w14:paraId="2475796B" w14:textId="77777777" w:rsidR="00985EF1" w:rsidRDefault="00985EF1" w:rsidP="00985EF1">
      <w:r>
        <w:t>- Google Workspace</w:t>
      </w:r>
    </w:p>
    <w:p w14:paraId="49BFD011" w14:textId="77777777" w:rsidR="00985EF1" w:rsidRDefault="00985EF1" w:rsidP="00985EF1">
      <w:r>
        <w:lastRenderedPageBreak/>
        <w:t>- AWS Cognito</w:t>
      </w:r>
    </w:p>
    <w:p w14:paraId="5E9DFFFB" w14:textId="77777777" w:rsidR="00985EF1" w:rsidRDefault="00985EF1" w:rsidP="00985EF1"/>
    <w:p w14:paraId="6E7217EC" w14:textId="77777777" w:rsidR="00985EF1" w:rsidRDefault="00985EF1" w:rsidP="00985EF1">
      <w:r>
        <w:t>## Step 3: User authenticates with the IdP</w:t>
      </w:r>
    </w:p>
    <w:p w14:paraId="2A0CAD79" w14:textId="77777777" w:rsidR="00985EF1" w:rsidRDefault="00985EF1" w:rsidP="00985EF1">
      <w:r>
        <w:t>The user enters credentials, or uses:</w:t>
      </w:r>
    </w:p>
    <w:p w14:paraId="4367D4CC" w14:textId="77777777" w:rsidR="00985EF1" w:rsidRDefault="00985EF1" w:rsidP="00985EF1">
      <w:r>
        <w:t>- password</w:t>
      </w:r>
    </w:p>
    <w:p w14:paraId="015B67C9" w14:textId="77777777" w:rsidR="00985EF1" w:rsidRDefault="00985EF1" w:rsidP="00985EF1">
      <w:r>
        <w:t>- MFA</w:t>
      </w:r>
    </w:p>
    <w:p w14:paraId="2AA93D0C" w14:textId="77777777" w:rsidR="00985EF1" w:rsidRDefault="00985EF1" w:rsidP="00985EF1">
      <w:r>
        <w:t>- biometric login</w:t>
      </w:r>
    </w:p>
    <w:p w14:paraId="3997C396" w14:textId="77777777" w:rsidR="00985EF1" w:rsidRDefault="00985EF1" w:rsidP="00985EF1">
      <w:r>
        <w:t>- smart card</w:t>
      </w:r>
    </w:p>
    <w:p w14:paraId="0E3728C0" w14:textId="77777777" w:rsidR="00985EF1" w:rsidRDefault="00985EF1" w:rsidP="00985EF1">
      <w:r>
        <w:t>- hardware key</w:t>
      </w:r>
    </w:p>
    <w:p w14:paraId="7523020C" w14:textId="77777777" w:rsidR="00985EF1" w:rsidRDefault="00985EF1" w:rsidP="00985EF1">
      <w:r>
        <w:t>- corporate directory login</w:t>
      </w:r>
    </w:p>
    <w:p w14:paraId="5B127E51" w14:textId="77777777" w:rsidR="00985EF1" w:rsidRDefault="00985EF1" w:rsidP="00985EF1"/>
    <w:p w14:paraId="6F84E248" w14:textId="77777777" w:rsidR="00985EF1" w:rsidRDefault="00985EF1" w:rsidP="00985EF1">
      <w:r>
        <w:t>## Step 4: IdP issues a token or assertion</w:t>
      </w:r>
    </w:p>
    <w:p w14:paraId="57E9E3D5" w14:textId="77777777" w:rsidR="00985EF1" w:rsidRDefault="00985EF1" w:rsidP="00985EF1">
      <w:r>
        <w:t>After authentication, the IdP generates a signed proof of login.</w:t>
      </w:r>
    </w:p>
    <w:p w14:paraId="42D65000" w14:textId="77777777" w:rsidR="00985EF1" w:rsidRDefault="00985EF1" w:rsidP="00985EF1"/>
    <w:p w14:paraId="32C7DFE0" w14:textId="77777777" w:rsidR="00985EF1" w:rsidRDefault="00985EF1" w:rsidP="00985EF1">
      <w:r>
        <w:t>This may be:</w:t>
      </w:r>
    </w:p>
    <w:p w14:paraId="38E45FFA" w14:textId="77777777" w:rsidR="00985EF1" w:rsidRDefault="00985EF1" w:rsidP="00985EF1">
      <w:r>
        <w:t>- a **SAML assertion**</w:t>
      </w:r>
    </w:p>
    <w:p w14:paraId="2C42DE3A" w14:textId="77777777" w:rsidR="00985EF1" w:rsidRDefault="00985EF1" w:rsidP="00985EF1">
      <w:r>
        <w:t>- an **OIDC ID token**</w:t>
      </w:r>
    </w:p>
    <w:p w14:paraId="1C5419D5" w14:textId="77777777" w:rsidR="00985EF1" w:rsidRDefault="00985EF1" w:rsidP="00985EF1">
      <w:r>
        <w:t>- an **OAuth2 access token** plus identity token</w:t>
      </w:r>
    </w:p>
    <w:p w14:paraId="616FD426" w14:textId="77777777" w:rsidR="00985EF1" w:rsidRDefault="00985EF1" w:rsidP="00985EF1"/>
    <w:p w14:paraId="1A2A927E" w14:textId="77777777" w:rsidR="00985EF1" w:rsidRDefault="00985EF1" w:rsidP="00985EF1">
      <w:r>
        <w:t>## Step 5: App validates the response</w:t>
      </w:r>
    </w:p>
    <w:p w14:paraId="6E42B9B2" w14:textId="77777777" w:rsidR="00985EF1" w:rsidRDefault="00985EF1" w:rsidP="00985EF1">
      <w:r>
        <w:t>The application verifies:</w:t>
      </w:r>
    </w:p>
    <w:p w14:paraId="10DADE46" w14:textId="77777777" w:rsidR="00985EF1" w:rsidRDefault="00985EF1" w:rsidP="00985EF1">
      <w:r>
        <w:t>- the signature</w:t>
      </w:r>
    </w:p>
    <w:p w14:paraId="378DD99B" w14:textId="77777777" w:rsidR="00985EF1" w:rsidRDefault="00985EF1" w:rsidP="00985EF1">
      <w:r>
        <w:t>- issuer</w:t>
      </w:r>
    </w:p>
    <w:p w14:paraId="57E1CF4C" w14:textId="77777777" w:rsidR="00985EF1" w:rsidRDefault="00985EF1" w:rsidP="00985EF1">
      <w:r>
        <w:t>- audience</w:t>
      </w:r>
    </w:p>
    <w:p w14:paraId="0CDA7519" w14:textId="77777777" w:rsidR="00985EF1" w:rsidRDefault="00985EF1" w:rsidP="00985EF1">
      <w:r>
        <w:lastRenderedPageBreak/>
        <w:t>- expiration time</w:t>
      </w:r>
    </w:p>
    <w:p w14:paraId="33CAF56F" w14:textId="77777777" w:rsidR="00985EF1" w:rsidRDefault="00985EF1" w:rsidP="00985EF1">
      <w:r>
        <w:t>- nonce or request binding, if applicable</w:t>
      </w:r>
    </w:p>
    <w:p w14:paraId="0C366364" w14:textId="77777777" w:rsidR="00985EF1" w:rsidRDefault="00985EF1" w:rsidP="00985EF1"/>
    <w:p w14:paraId="1D8FB26C" w14:textId="77777777" w:rsidR="00985EF1" w:rsidRDefault="00985EF1" w:rsidP="00985EF1">
      <w:r>
        <w:t>## Step 6: App creates its own session</w:t>
      </w:r>
    </w:p>
    <w:p w14:paraId="2CBC8A77" w14:textId="77777777" w:rsidR="00985EF1" w:rsidRDefault="00985EF1" w:rsidP="00985EF1">
      <w:r>
        <w:t>The app usually creates a local session cookie so the user stays logged in for that app.</w:t>
      </w:r>
    </w:p>
    <w:p w14:paraId="5818B7AB" w14:textId="77777777" w:rsidR="00985EF1" w:rsidRDefault="00985EF1" w:rsidP="00985EF1"/>
    <w:p w14:paraId="474AFD0D" w14:textId="77777777" w:rsidR="00985EF1" w:rsidRDefault="00985EF1" w:rsidP="00985EF1">
      <w:r>
        <w:t>Now the user can access the application without logging in again.</w:t>
      </w:r>
    </w:p>
    <w:p w14:paraId="22DAC513" w14:textId="77777777" w:rsidR="00985EF1" w:rsidRDefault="00985EF1" w:rsidP="00985EF1"/>
    <w:p w14:paraId="3DC72C37" w14:textId="77777777" w:rsidR="00985EF1" w:rsidRDefault="00985EF1" w:rsidP="00985EF1">
      <w:r>
        <w:t>---</w:t>
      </w:r>
    </w:p>
    <w:p w14:paraId="1CF80A4E" w14:textId="77777777" w:rsidR="00985EF1" w:rsidRDefault="00985EF1" w:rsidP="00985EF1"/>
    <w:p w14:paraId="72B02162" w14:textId="77777777" w:rsidR="00985EF1" w:rsidRDefault="00985EF1" w:rsidP="00985EF1">
      <w:r>
        <w:t># 5. Common SSO protocols</w:t>
      </w:r>
    </w:p>
    <w:p w14:paraId="69FD9EA4" w14:textId="77777777" w:rsidR="00985EF1" w:rsidRDefault="00985EF1" w:rsidP="00985EF1"/>
    <w:p w14:paraId="41BBE51A" w14:textId="77777777" w:rsidR="00985EF1" w:rsidRDefault="00985EF1" w:rsidP="00985EF1">
      <w:r>
        <w:t>## A. SAML</w:t>
      </w:r>
    </w:p>
    <w:p w14:paraId="6050E305" w14:textId="77777777" w:rsidR="00985EF1" w:rsidRDefault="00985EF1" w:rsidP="00985EF1">
      <w:r>
        <w:t>**Security Assertion Markup Language** is common in enterprise SSO.</w:t>
      </w:r>
    </w:p>
    <w:p w14:paraId="1A222916" w14:textId="77777777" w:rsidR="00985EF1" w:rsidRDefault="00985EF1" w:rsidP="00985EF1"/>
    <w:p w14:paraId="2B8EE48B" w14:textId="77777777" w:rsidR="00985EF1" w:rsidRDefault="00985EF1" w:rsidP="00985EF1">
      <w:r>
        <w:t>It uses XML-based signed assertions.</w:t>
      </w:r>
    </w:p>
    <w:p w14:paraId="23E28123" w14:textId="77777777" w:rsidR="00985EF1" w:rsidRDefault="00985EF1" w:rsidP="00985EF1"/>
    <w:p w14:paraId="4380F0FC" w14:textId="77777777" w:rsidR="00985EF1" w:rsidRDefault="00985EF1" w:rsidP="00985EF1">
      <w:r>
        <w:t>### Typical use</w:t>
      </w:r>
    </w:p>
    <w:p w14:paraId="44A9C226" w14:textId="77777777" w:rsidR="00985EF1" w:rsidRDefault="00985EF1" w:rsidP="00985EF1">
      <w:r>
        <w:t>- corporate internal applications</w:t>
      </w:r>
    </w:p>
    <w:p w14:paraId="3F89F409" w14:textId="77777777" w:rsidR="00985EF1" w:rsidRDefault="00985EF1" w:rsidP="00985EF1">
      <w:r>
        <w:t>- enterprise SaaS login</w:t>
      </w:r>
    </w:p>
    <w:p w14:paraId="2A63DB02" w14:textId="77777777" w:rsidR="00985EF1" w:rsidRDefault="00985EF1" w:rsidP="00985EF1">
      <w:r>
        <w:t>- older but still widely used systems</w:t>
      </w:r>
    </w:p>
    <w:p w14:paraId="53D5981E" w14:textId="77777777" w:rsidR="00985EF1" w:rsidRDefault="00985EF1" w:rsidP="00985EF1"/>
    <w:p w14:paraId="4439A02C" w14:textId="77777777" w:rsidR="00985EF1" w:rsidRDefault="00985EF1" w:rsidP="00985EF1">
      <w:r>
        <w:lastRenderedPageBreak/>
        <w:t>### How it works</w:t>
      </w:r>
    </w:p>
    <w:p w14:paraId="71C299B0" w14:textId="77777777" w:rsidR="00985EF1" w:rsidRDefault="00985EF1" w:rsidP="00985EF1">
      <w:r>
        <w:t>- user tries to access app</w:t>
      </w:r>
    </w:p>
    <w:p w14:paraId="518EEFBF" w14:textId="77777777" w:rsidR="00985EF1" w:rsidRDefault="00985EF1" w:rsidP="00985EF1">
      <w:r>
        <w:t>- app redirects to IdP</w:t>
      </w:r>
    </w:p>
    <w:p w14:paraId="73904122" w14:textId="77777777" w:rsidR="00985EF1" w:rsidRDefault="00985EF1" w:rsidP="00985EF1">
      <w:r>
        <w:t>- IdP authenticates user</w:t>
      </w:r>
    </w:p>
    <w:p w14:paraId="001FB1E3" w14:textId="77777777" w:rsidR="00985EF1" w:rsidRDefault="00985EF1" w:rsidP="00985EF1">
      <w:r>
        <w:t>- IdP sends signed SAML response back to app</w:t>
      </w:r>
    </w:p>
    <w:p w14:paraId="5AF800BE" w14:textId="77777777" w:rsidR="00985EF1" w:rsidRDefault="00985EF1" w:rsidP="00985EF1">
      <w:r>
        <w:t>- app trusts the assertion and creates a session</w:t>
      </w:r>
    </w:p>
    <w:p w14:paraId="77416A77" w14:textId="77777777" w:rsidR="00985EF1" w:rsidRDefault="00985EF1" w:rsidP="00985EF1"/>
    <w:p w14:paraId="239E3F9C" w14:textId="77777777" w:rsidR="00985EF1" w:rsidRDefault="00985EF1" w:rsidP="00985EF1">
      <w:r>
        <w:t>### Pros</w:t>
      </w:r>
    </w:p>
    <w:p w14:paraId="08FAF833" w14:textId="77777777" w:rsidR="00985EF1" w:rsidRDefault="00985EF1" w:rsidP="00985EF1">
      <w:r>
        <w:t>- mature and widely adopted</w:t>
      </w:r>
    </w:p>
    <w:p w14:paraId="1F107CAB" w14:textId="77777777" w:rsidR="00985EF1" w:rsidRDefault="00985EF1" w:rsidP="00985EF1">
      <w:r>
        <w:t>- strong enterprise support</w:t>
      </w:r>
    </w:p>
    <w:p w14:paraId="568B722E" w14:textId="77777777" w:rsidR="00985EF1" w:rsidRDefault="00985EF1" w:rsidP="00985EF1">
      <w:r>
        <w:t>- good for browser-based login flows</w:t>
      </w:r>
    </w:p>
    <w:p w14:paraId="3EA8222E" w14:textId="77777777" w:rsidR="00985EF1" w:rsidRDefault="00985EF1" w:rsidP="00985EF1"/>
    <w:p w14:paraId="533425E3" w14:textId="77777777" w:rsidR="00985EF1" w:rsidRDefault="00985EF1" w:rsidP="00985EF1">
      <w:r>
        <w:t>### Cons</w:t>
      </w:r>
    </w:p>
    <w:p w14:paraId="129E53E1" w14:textId="77777777" w:rsidR="00985EF1" w:rsidRDefault="00985EF1" w:rsidP="00985EF1">
      <w:r>
        <w:t>- complex XML handling</w:t>
      </w:r>
    </w:p>
    <w:p w14:paraId="5F048D1E" w14:textId="77777777" w:rsidR="00985EF1" w:rsidRDefault="00985EF1" w:rsidP="00985EF1">
      <w:r>
        <w:t>- harder to implement and debug</w:t>
      </w:r>
    </w:p>
    <w:p w14:paraId="4CA6A272" w14:textId="77777777" w:rsidR="00985EF1" w:rsidRDefault="00985EF1" w:rsidP="00985EF1">
      <w:r>
        <w:t>- less developer-friendly than modern protocols</w:t>
      </w:r>
    </w:p>
    <w:p w14:paraId="2FB2D47E" w14:textId="77777777" w:rsidR="00985EF1" w:rsidRDefault="00985EF1" w:rsidP="00985EF1"/>
    <w:p w14:paraId="7A8EC0E2" w14:textId="77777777" w:rsidR="00985EF1" w:rsidRDefault="00985EF1" w:rsidP="00985EF1">
      <w:r>
        <w:t>---</w:t>
      </w:r>
    </w:p>
    <w:p w14:paraId="518A9982" w14:textId="77777777" w:rsidR="00985EF1" w:rsidRDefault="00985EF1" w:rsidP="00985EF1"/>
    <w:p w14:paraId="4D2FF05C" w14:textId="77777777" w:rsidR="00985EF1" w:rsidRDefault="00985EF1" w:rsidP="00985EF1">
      <w:r>
        <w:t>## B. OpenID Connect</w:t>
      </w:r>
    </w:p>
    <w:p w14:paraId="4324D4FC" w14:textId="77777777" w:rsidR="00985EF1" w:rsidRDefault="00985EF1" w:rsidP="00985EF1">
      <w:r>
        <w:t>**OIDC** is a modern identity layer built on top of OAuth 2.0.</w:t>
      </w:r>
    </w:p>
    <w:p w14:paraId="770BA009" w14:textId="77777777" w:rsidR="00985EF1" w:rsidRDefault="00985EF1" w:rsidP="00985EF1"/>
    <w:p w14:paraId="140766F8" w14:textId="77777777" w:rsidR="00985EF1" w:rsidRDefault="00985EF1" w:rsidP="00985EF1">
      <w:r>
        <w:t>It is the most common choice for modern web and mobile SSO.</w:t>
      </w:r>
    </w:p>
    <w:p w14:paraId="7B05E892" w14:textId="77777777" w:rsidR="00985EF1" w:rsidRDefault="00985EF1" w:rsidP="00985EF1"/>
    <w:p w14:paraId="2CB816E3" w14:textId="77777777" w:rsidR="00985EF1" w:rsidRDefault="00985EF1" w:rsidP="00985EF1">
      <w:r>
        <w:lastRenderedPageBreak/>
        <w:t>### Typical use</w:t>
      </w:r>
    </w:p>
    <w:p w14:paraId="2D52C108" w14:textId="77777777" w:rsidR="00985EF1" w:rsidRDefault="00985EF1" w:rsidP="00985EF1">
      <w:r>
        <w:t>- modern web apps</w:t>
      </w:r>
    </w:p>
    <w:p w14:paraId="5AC41D15" w14:textId="77777777" w:rsidR="00985EF1" w:rsidRDefault="00985EF1" w:rsidP="00985EF1">
      <w:r>
        <w:t>- mobile apps</w:t>
      </w:r>
    </w:p>
    <w:p w14:paraId="309C8BEA" w14:textId="77777777" w:rsidR="00985EF1" w:rsidRDefault="00985EF1" w:rsidP="00985EF1">
      <w:r>
        <w:t>- APIs</w:t>
      </w:r>
    </w:p>
    <w:p w14:paraId="00B06F52" w14:textId="77777777" w:rsidR="00985EF1" w:rsidRDefault="00985EF1" w:rsidP="00985EF1">
      <w:r>
        <w:t>- single-page applications</w:t>
      </w:r>
    </w:p>
    <w:p w14:paraId="0BAB5211" w14:textId="77777777" w:rsidR="00985EF1" w:rsidRDefault="00985EF1" w:rsidP="00985EF1"/>
    <w:p w14:paraId="46780F46" w14:textId="77777777" w:rsidR="00985EF1" w:rsidRDefault="00985EF1" w:rsidP="00985EF1">
      <w:r>
        <w:t>### Key tokens</w:t>
      </w:r>
    </w:p>
    <w:p w14:paraId="06EEBF25" w14:textId="77777777" w:rsidR="00985EF1" w:rsidRDefault="00985EF1" w:rsidP="00985EF1">
      <w:r>
        <w:t>- **ID token**: proves who the user is</w:t>
      </w:r>
    </w:p>
    <w:p w14:paraId="1027ADFC" w14:textId="77777777" w:rsidR="00985EF1" w:rsidRDefault="00985EF1" w:rsidP="00985EF1">
      <w:r>
        <w:t>- **Access token**: used to call APIs</w:t>
      </w:r>
    </w:p>
    <w:p w14:paraId="5D4A5138" w14:textId="77777777" w:rsidR="00985EF1" w:rsidRDefault="00985EF1" w:rsidP="00985EF1">
      <w:r>
        <w:t>- **Refresh token**: gets new access tokens</w:t>
      </w:r>
    </w:p>
    <w:p w14:paraId="071AC5C9" w14:textId="77777777" w:rsidR="00985EF1" w:rsidRDefault="00985EF1" w:rsidP="00985EF1"/>
    <w:p w14:paraId="29226DD6" w14:textId="77777777" w:rsidR="00985EF1" w:rsidRDefault="00985EF1" w:rsidP="00985EF1">
      <w:r>
        <w:t>### Pros</w:t>
      </w:r>
    </w:p>
    <w:p w14:paraId="28DC7EF7" w14:textId="77777777" w:rsidR="00985EF1" w:rsidRDefault="00985EF1" w:rsidP="00985EF1">
      <w:r>
        <w:t>- simpler than SAML</w:t>
      </w:r>
    </w:p>
    <w:p w14:paraId="2DFF8380" w14:textId="77777777" w:rsidR="00985EF1" w:rsidRDefault="00985EF1" w:rsidP="00985EF1">
      <w:r>
        <w:t>- JSON-based</w:t>
      </w:r>
    </w:p>
    <w:p w14:paraId="3E64A110" w14:textId="77777777" w:rsidR="00985EF1" w:rsidRDefault="00985EF1" w:rsidP="00985EF1">
      <w:r>
        <w:t>- friendly to modern apps and APIs</w:t>
      </w:r>
    </w:p>
    <w:p w14:paraId="3583BB4E" w14:textId="77777777" w:rsidR="00985EF1" w:rsidRDefault="00985EF1" w:rsidP="00985EF1">
      <w:r>
        <w:t>- works well with mobile and SPAs</w:t>
      </w:r>
    </w:p>
    <w:p w14:paraId="19B566AC" w14:textId="77777777" w:rsidR="00985EF1" w:rsidRDefault="00985EF1" w:rsidP="00985EF1"/>
    <w:p w14:paraId="5F3084F6" w14:textId="77777777" w:rsidR="00985EF1" w:rsidRDefault="00985EF1" w:rsidP="00985EF1">
      <w:r>
        <w:t>### Cons</w:t>
      </w:r>
    </w:p>
    <w:p w14:paraId="6369BF36" w14:textId="77777777" w:rsidR="00985EF1" w:rsidRDefault="00985EF1" w:rsidP="00985EF1">
      <w:r>
        <w:t>- requires careful token handling</w:t>
      </w:r>
    </w:p>
    <w:p w14:paraId="6AD95F65" w14:textId="77777777" w:rsidR="00985EF1" w:rsidRDefault="00985EF1" w:rsidP="00985EF1">
      <w:r>
        <w:t>- can be misconfigured if validation is weak</w:t>
      </w:r>
    </w:p>
    <w:p w14:paraId="302D8B4C" w14:textId="77777777" w:rsidR="00985EF1" w:rsidRDefault="00985EF1" w:rsidP="00985EF1"/>
    <w:p w14:paraId="5E45A1C6" w14:textId="77777777" w:rsidR="00985EF1" w:rsidRDefault="00985EF1" w:rsidP="00985EF1">
      <w:r>
        <w:t>---</w:t>
      </w:r>
    </w:p>
    <w:p w14:paraId="305C077E" w14:textId="77777777" w:rsidR="00985EF1" w:rsidRDefault="00985EF1" w:rsidP="00985EF1"/>
    <w:p w14:paraId="55982917" w14:textId="77777777" w:rsidR="00985EF1" w:rsidRDefault="00985EF1" w:rsidP="00985EF1">
      <w:r>
        <w:t>## C. Kerberos</w:t>
      </w:r>
    </w:p>
    <w:p w14:paraId="496D39A9" w14:textId="77777777" w:rsidR="00985EF1" w:rsidRDefault="00985EF1" w:rsidP="00985EF1">
      <w:r>
        <w:lastRenderedPageBreak/>
        <w:t>Kerberos is common in older enterprise environments and internal corporate networks.</w:t>
      </w:r>
    </w:p>
    <w:p w14:paraId="7E49EE38" w14:textId="77777777" w:rsidR="00985EF1" w:rsidRDefault="00985EF1" w:rsidP="00985EF1"/>
    <w:p w14:paraId="7544D4C6" w14:textId="77777777" w:rsidR="00985EF1" w:rsidRDefault="00985EF1" w:rsidP="00985EF1">
      <w:r>
        <w:t>It allows single sign-on based on tickets issued by a trusted authority.</w:t>
      </w:r>
    </w:p>
    <w:p w14:paraId="6CA3A8A3" w14:textId="77777777" w:rsidR="00985EF1" w:rsidRDefault="00985EF1" w:rsidP="00985EF1"/>
    <w:p w14:paraId="5D896708" w14:textId="77777777" w:rsidR="00985EF1" w:rsidRDefault="00985EF1" w:rsidP="00985EF1">
      <w:r>
        <w:t>### Typical use</w:t>
      </w:r>
    </w:p>
    <w:p w14:paraId="7B427472" w14:textId="77777777" w:rsidR="00985EF1" w:rsidRDefault="00985EF1" w:rsidP="00985EF1">
      <w:r>
        <w:t>- Windows domain environments</w:t>
      </w:r>
    </w:p>
    <w:p w14:paraId="3F7A31C0" w14:textId="77777777" w:rsidR="00985EF1" w:rsidRDefault="00985EF1" w:rsidP="00985EF1">
      <w:r>
        <w:t>- internal systems</w:t>
      </w:r>
    </w:p>
    <w:p w14:paraId="4DD361CD" w14:textId="77777777" w:rsidR="00985EF1" w:rsidRDefault="00985EF1" w:rsidP="00985EF1">
      <w:r>
        <w:t>- enterprise networks</w:t>
      </w:r>
    </w:p>
    <w:p w14:paraId="415BC127" w14:textId="77777777" w:rsidR="00985EF1" w:rsidRDefault="00985EF1" w:rsidP="00985EF1"/>
    <w:p w14:paraId="780DBA2D" w14:textId="77777777" w:rsidR="00985EF1" w:rsidRDefault="00985EF1" w:rsidP="00985EF1">
      <w:r>
        <w:t>---</w:t>
      </w:r>
    </w:p>
    <w:p w14:paraId="41AC355A" w14:textId="77777777" w:rsidR="00985EF1" w:rsidRDefault="00985EF1" w:rsidP="00985EF1"/>
    <w:p w14:paraId="068791D8" w14:textId="77777777" w:rsidR="00985EF1" w:rsidRDefault="00985EF1" w:rsidP="00985EF1">
      <w:r>
        <w:t># 6. SSO architecture</w:t>
      </w:r>
    </w:p>
    <w:p w14:paraId="19F2BE46" w14:textId="77777777" w:rsidR="00985EF1" w:rsidRDefault="00985EF1" w:rsidP="00985EF1"/>
    <w:p w14:paraId="107A3CC1" w14:textId="77777777" w:rsidR="00985EF1" w:rsidRDefault="00985EF1" w:rsidP="00985EF1">
      <w:r>
        <w:t>```mermaid</w:t>
      </w:r>
    </w:p>
    <w:p w14:paraId="3C7969DE" w14:textId="77777777" w:rsidR="00985EF1" w:rsidRDefault="00985EF1" w:rsidP="00985EF1">
      <w:r>
        <w:t>flowchart TB</w:t>
      </w:r>
    </w:p>
    <w:p w14:paraId="18DF3481" w14:textId="77777777" w:rsidR="00985EF1" w:rsidRDefault="00985EF1" w:rsidP="00985EF1">
      <w:r>
        <w:t xml:space="preserve">    User[User] --&gt; App1[Application 1]</w:t>
      </w:r>
    </w:p>
    <w:p w14:paraId="45EDFDF2" w14:textId="77777777" w:rsidR="00985EF1" w:rsidRDefault="00985EF1" w:rsidP="00985EF1">
      <w:r>
        <w:t xml:space="preserve">    User --&gt; App2[Application 2]</w:t>
      </w:r>
    </w:p>
    <w:p w14:paraId="563418E2" w14:textId="77777777" w:rsidR="00985EF1" w:rsidRDefault="00985EF1" w:rsidP="00985EF1">
      <w:r>
        <w:t xml:space="preserve">    User --&gt; App3[Application 3]</w:t>
      </w:r>
    </w:p>
    <w:p w14:paraId="27AB8C7D" w14:textId="77777777" w:rsidR="00985EF1" w:rsidRDefault="00985EF1" w:rsidP="00985EF1"/>
    <w:p w14:paraId="7B3970F2" w14:textId="77777777" w:rsidR="00985EF1" w:rsidRDefault="00985EF1" w:rsidP="00985EF1">
      <w:r>
        <w:t xml:space="preserve">    App1 --&gt; IdP[Identity Provider]</w:t>
      </w:r>
    </w:p>
    <w:p w14:paraId="65AEF670" w14:textId="77777777" w:rsidR="00985EF1" w:rsidRDefault="00985EF1" w:rsidP="00985EF1">
      <w:r>
        <w:t xml:space="preserve">    App2 --&gt; IdP</w:t>
      </w:r>
    </w:p>
    <w:p w14:paraId="043110B7" w14:textId="77777777" w:rsidR="00985EF1" w:rsidRDefault="00985EF1" w:rsidP="00985EF1">
      <w:r>
        <w:t xml:space="preserve">    App3 --&gt; IdP</w:t>
      </w:r>
    </w:p>
    <w:p w14:paraId="695AF0C7" w14:textId="77777777" w:rsidR="00985EF1" w:rsidRDefault="00985EF1" w:rsidP="00985EF1"/>
    <w:p w14:paraId="60D3FA40" w14:textId="77777777" w:rsidR="00985EF1" w:rsidRDefault="00985EF1" w:rsidP="00985EF1">
      <w:r>
        <w:lastRenderedPageBreak/>
        <w:t xml:space="preserve">    IdP --&gt; Directory[(User Directory)]</w:t>
      </w:r>
    </w:p>
    <w:p w14:paraId="3F346209" w14:textId="77777777" w:rsidR="00985EF1" w:rsidRDefault="00985EF1" w:rsidP="00985EF1">
      <w:r>
        <w:t xml:space="preserve">    IdP --&gt; MFA[MFA Service]</w:t>
      </w:r>
    </w:p>
    <w:p w14:paraId="57A1C59D" w14:textId="77777777" w:rsidR="00985EF1" w:rsidRDefault="00985EF1" w:rsidP="00985EF1"/>
    <w:p w14:paraId="742709C6" w14:textId="77777777" w:rsidR="00985EF1" w:rsidRDefault="00985EF1" w:rsidP="00985EF1">
      <w:r>
        <w:t xml:space="preserve">    style User fill:#00ceff,stroke:#000000,stroke-width:2px,color:#000000</w:t>
      </w:r>
    </w:p>
    <w:p w14:paraId="18AEE6CB" w14:textId="77777777" w:rsidR="00985EF1" w:rsidRDefault="00985EF1" w:rsidP="00985EF1">
      <w:r>
        <w:t xml:space="preserve">    style App1 fill:#ffd43b,stroke:#000000,stroke-width:2px,color:#000000</w:t>
      </w:r>
    </w:p>
    <w:p w14:paraId="08D8C8F3" w14:textId="77777777" w:rsidR="00985EF1" w:rsidRDefault="00985EF1" w:rsidP="00985EF1">
      <w:r>
        <w:t xml:space="preserve">    style App2 fill:#ffd43b,stroke:#000000,stroke-width:2px,color:#000000</w:t>
      </w:r>
    </w:p>
    <w:p w14:paraId="7FA1C586" w14:textId="77777777" w:rsidR="00985EF1" w:rsidRDefault="00985EF1" w:rsidP="00985EF1">
      <w:r>
        <w:t xml:space="preserve">    style App3 fill:#ffd43b,stroke:#000000,stroke-width:2px,color:#000000</w:t>
      </w:r>
    </w:p>
    <w:p w14:paraId="7C23AF2B" w14:textId="77777777" w:rsidR="00985EF1" w:rsidRDefault="00985EF1" w:rsidP="00985EF1">
      <w:r>
        <w:t xml:space="preserve">    style IdP fill:#69db7c,stroke:#000000,stroke-width:2px,color:#000000</w:t>
      </w:r>
    </w:p>
    <w:p w14:paraId="000410D1" w14:textId="77777777" w:rsidR="00985EF1" w:rsidRDefault="00985EF1" w:rsidP="00985EF1">
      <w:r>
        <w:t xml:space="preserve">    style Directory fill:#69db7c,stroke:#000000,stroke-width:2px,color:#000000</w:t>
      </w:r>
    </w:p>
    <w:p w14:paraId="3705CFB5" w14:textId="77777777" w:rsidR="00985EF1" w:rsidRDefault="00985EF1" w:rsidP="00985EF1">
      <w:r>
        <w:t xml:space="preserve">    style MFA fill:#748ffc,stroke:#000000,stroke-width:2px,color:#000000</w:t>
      </w:r>
    </w:p>
    <w:p w14:paraId="74FE2BEB" w14:textId="77777777" w:rsidR="00985EF1" w:rsidRDefault="00985EF1" w:rsidP="00985EF1">
      <w:r>
        <w:t>```</w:t>
      </w:r>
    </w:p>
    <w:p w14:paraId="55E7C3EA" w14:textId="77777777" w:rsidR="00985EF1" w:rsidRDefault="00985EF1" w:rsidP="00985EF1"/>
    <w:p w14:paraId="3753D76D" w14:textId="77777777" w:rsidR="00985EF1" w:rsidRDefault="00985EF1" w:rsidP="00985EF1">
      <w:r>
        <w:t>The identity provider is the central trust point. It authenticates users and issues proof that applications can trust.</w:t>
      </w:r>
    </w:p>
    <w:p w14:paraId="267C4E43" w14:textId="77777777" w:rsidR="00985EF1" w:rsidRDefault="00985EF1" w:rsidP="00985EF1"/>
    <w:p w14:paraId="09D315C4" w14:textId="77777777" w:rsidR="00985EF1" w:rsidRDefault="00985EF1" w:rsidP="00985EF1">
      <w:r>
        <w:t>---</w:t>
      </w:r>
    </w:p>
    <w:p w14:paraId="01F6C73D" w14:textId="77777777" w:rsidR="00985EF1" w:rsidRDefault="00985EF1" w:rsidP="00985EF1"/>
    <w:p w14:paraId="73462A20" w14:textId="77777777" w:rsidR="00985EF1" w:rsidRDefault="00985EF1" w:rsidP="00985EF1">
      <w:r>
        <w:t># 7. Difference between authentication and authorization</w:t>
      </w:r>
    </w:p>
    <w:p w14:paraId="65CB0BF4" w14:textId="77777777" w:rsidR="00985EF1" w:rsidRDefault="00985EF1" w:rsidP="00985EF1"/>
    <w:p w14:paraId="39968A00" w14:textId="77777777" w:rsidR="00985EF1" w:rsidRDefault="00985EF1" w:rsidP="00985EF1">
      <w:r>
        <w:lastRenderedPageBreak/>
        <w:t>This is important in SSO discussions.</w:t>
      </w:r>
    </w:p>
    <w:p w14:paraId="5F38ED3A" w14:textId="77777777" w:rsidR="00985EF1" w:rsidRDefault="00985EF1" w:rsidP="00985EF1"/>
    <w:p w14:paraId="25F1B1FF" w14:textId="77777777" w:rsidR="00985EF1" w:rsidRDefault="00985EF1" w:rsidP="00985EF1">
      <w:r>
        <w:t>- **Authentication** means proving who the user is</w:t>
      </w:r>
    </w:p>
    <w:p w14:paraId="44465B01" w14:textId="77777777" w:rsidR="00985EF1" w:rsidRDefault="00985EF1" w:rsidP="00985EF1">
      <w:r>
        <w:t>- **Authorization** means deciding what the user can do</w:t>
      </w:r>
    </w:p>
    <w:p w14:paraId="5A1E0742" w14:textId="77777777" w:rsidR="00985EF1" w:rsidRDefault="00985EF1" w:rsidP="00985EF1"/>
    <w:p w14:paraId="4D095D45" w14:textId="77777777" w:rsidR="00985EF1" w:rsidRDefault="00985EF1" w:rsidP="00985EF1">
      <w:r>
        <w:t>SSO mainly solves authentication across multiple apps. Each app still needs to enforce authorization separately.</w:t>
      </w:r>
    </w:p>
    <w:p w14:paraId="7B4C084A" w14:textId="77777777" w:rsidR="00985EF1" w:rsidRDefault="00985EF1" w:rsidP="00985EF1"/>
    <w:p w14:paraId="2EE6F220" w14:textId="77777777" w:rsidR="00985EF1" w:rsidRDefault="00985EF1" w:rsidP="00985EF1">
      <w:r>
        <w:t>For example:</w:t>
      </w:r>
    </w:p>
    <w:p w14:paraId="6CE3772F" w14:textId="77777777" w:rsidR="00985EF1" w:rsidRDefault="00985EF1" w:rsidP="00985EF1">
      <w:r>
        <w:t>- SSO may prove the user is `alice@company.com`</w:t>
      </w:r>
    </w:p>
    <w:p w14:paraId="6D6043CD" w14:textId="77777777" w:rsidR="00985EF1" w:rsidRDefault="00985EF1" w:rsidP="00985EF1">
      <w:r>
        <w:t>- Application 1 may allow Alice to view payroll</w:t>
      </w:r>
    </w:p>
    <w:p w14:paraId="211607E2" w14:textId="77777777" w:rsidR="00985EF1" w:rsidRDefault="00985EF1" w:rsidP="00985EF1">
      <w:r>
        <w:t>- Application 2 may allow Alice only to view her own profile</w:t>
      </w:r>
    </w:p>
    <w:p w14:paraId="65393F0B" w14:textId="77777777" w:rsidR="00985EF1" w:rsidRDefault="00985EF1" w:rsidP="00985EF1"/>
    <w:p w14:paraId="60346FF2" w14:textId="77777777" w:rsidR="00985EF1" w:rsidRDefault="00985EF1" w:rsidP="00985EF1">
      <w:r>
        <w:t>---</w:t>
      </w:r>
    </w:p>
    <w:p w14:paraId="56B786C8" w14:textId="77777777" w:rsidR="00985EF1" w:rsidRDefault="00985EF1" w:rsidP="00985EF1"/>
    <w:p w14:paraId="59BA87C3" w14:textId="77777777" w:rsidR="00985EF1" w:rsidRDefault="00985EF1" w:rsidP="00985EF1">
      <w:r>
        <w:t># 8. Browser session vs SSO session</w:t>
      </w:r>
    </w:p>
    <w:p w14:paraId="63F72D43" w14:textId="77777777" w:rsidR="00985EF1" w:rsidRDefault="00985EF1" w:rsidP="00985EF1"/>
    <w:p w14:paraId="1C9052FC" w14:textId="77777777" w:rsidR="00985EF1" w:rsidRDefault="00985EF1" w:rsidP="00985EF1">
      <w:r>
        <w:t>These are not the same.</w:t>
      </w:r>
    </w:p>
    <w:p w14:paraId="67CC59BF" w14:textId="77777777" w:rsidR="00985EF1" w:rsidRDefault="00985EF1" w:rsidP="00985EF1"/>
    <w:p w14:paraId="259BEA2D" w14:textId="77777777" w:rsidR="00985EF1" w:rsidRDefault="00985EF1" w:rsidP="00985EF1">
      <w:r>
        <w:t>## SSO session</w:t>
      </w:r>
    </w:p>
    <w:p w14:paraId="69738880" w14:textId="77777777" w:rsidR="00985EF1" w:rsidRDefault="00985EF1" w:rsidP="00985EF1">
      <w:r>
        <w:t>Created at the identity provider after successful login.</w:t>
      </w:r>
    </w:p>
    <w:p w14:paraId="104893A2" w14:textId="77777777" w:rsidR="00985EF1" w:rsidRDefault="00985EF1" w:rsidP="00985EF1"/>
    <w:p w14:paraId="4B546E5D" w14:textId="77777777" w:rsidR="00985EF1" w:rsidRDefault="00985EF1" w:rsidP="00985EF1">
      <w:r>
        <w:t>This allows the user to sign into other apps without re-authenticating.</w:t>
      </w:r>
    </w:p>
    <w:p w14:paraId="011ACEB0" w14:textId="77777777" w:rsidR="00985EF1" w:rsidRDefault="00985EF1" w:rsidP="00985EF1"/>
    <w:p w14:paraId="7C77F4CD" w14:textId="77777777" w:rsidR="00985EF1" w:rsidRDefault="00985EF1" w:rsidP="00985EF1">
      <w:r>
        <w:lastRenderedPageBreak/>
        <w:t>## App session</w:t>
      </w:r>
    </w:p>
    <w:p w14:paraId="20F74587" w14:textId="77777777" w:rsidR="00985EF1" w:rsidRDefault="00985EF1" w:rsidP="00985EF1">
      <w:r>
        <w:t>Created by each individual app after it accepts the SSO proof.</w:t>
      </w:r>
    </w:p>
    <w:p w14:paraId="4932FE05" w14:textId="77777777" w:rsidR="00985EF1" w:rsidRDefault="00985EF1" w:rsidP="00985EF1"/>
    <w:p w14:paraId="4447E593" w14:textId="77777777" w:rsidR="00985EF1" w:rsidRDefault="00985EF1" w:rsidP="00985EF1">
      <w:r>
        <w:t>This means one user may have:</w:t>
      </w:r>
    </w:p>
    <w:p w14:paraId="153F177D" w14:textId="77777777" w:rsidR="00985EF1" w:rsidRDefault="00985EF1" w:rsidP="00985EF1">
      <w:r>
        <w:t>- one SSO session with the IdP</w:t>
      </w:r>
    </w:p>
    <w:p w14:paraId="3074DD25" w14:textId="77777777" w:rsidR="00985EF1" w:rsidRDefault="00985EF1" w:rsidP="00985EF1">
      <w:r>
        <w:t>- multiple app sessions across different applications</w:t>
      </w:r>
    </w:p>
    <w:p w14:paraId="0E5499E7" w14:textId="77777777" w:rsidR="00985EF1" w:rsidRDefault="00985EF1" w:rsidP="00985EF1"/>
    <w:p w14:paraId="5EA0F501" w14:textId="77777777" w:rsidR="00985EF1" w:rsidRDefault="00985EF1" w:rsidP="00985EF1">
      <w:r>
        <w:t>---</w:t>
      </w:r>
    </w:p>
    <w:p w14:paraId="5FE40925" w14:textId="77777777" w:rsidR="00985EF1" w:rsidRDefault="00985EF1" w:rsidP="00985EF1"/>
    <w:p w14:paraId="4A3FABDB" w14:textId="77777777" w:rsidR="00985EF1" w:rsidRDefault="00985EF1" w:rsidP="00985EF1">
      <w:r>
        <w:t># 9. Why SSO is secure when done correctly</w:t>
      </w:r>
    </w:p>
    <w:p w14:paraId="07B0BB1E" w14:textId="77777777" w:rsidR="00985EF1" w:rsidRDefault="00985EF1" w:rsidP="00985EF1"/>
    <w:p w14:paraId="2207171C" w14:textId="77777777" w:rsidR="00985EF1" w:rsidRDefault="00985EF1" w:rsidP="00985EF1">
      <w:r>
        <w:t>SSO avoids giving every application direct access to the user’s password.</w:t>
      </w:r>
    </w:p>
    <w:p w14:paraId="050E6345" w14:textId="77777777" w:rsidR="00985EF1" w:rsidRDefault="00985EF1" w:rsidP="00985EF1"/>
    <w:p w14:paraId="1402F63B" w14:textId="77777777" w:rsidR="00985EF1" w:rsidRDefault="00985EF1" w:rsidP="00985EF1">
      <w:r>
        <w:t>Instead, the app trusts a signed response from the IdP. This has benefits:</w:t>
      </w:r>
    </w:p>
    <w:p w14:paraId="50ACF6B2" w14:textId="77777777" w:rsidR="00985EF1" w:rsidRDefault="00985EF1" w:rsidP="00985EF1">
      <w:r>
        <w:t>- fewer passwords to manage</w:t>
      </w:r>
    </w:p>
    <w:p w14:paraId="1680EC86" w14:textId="77777777" w:rsidR="00985EF1" w:rsidRDefault="00985EF1" w:rsidP="00985EF1">
      <w:r>
        <w:t>- centralized MFA</w:t>
      </w:r>
    </w:p>
    <w:p w14:paraId="6AFE8CB2" w14:textId="77777777" w:rsidR="00985EF1" w:rsidRDefault="00985EF1" w:rsidP="00985EF1">
      <w:r>
        <w:t>- easier account revocation</w:t>
      </w:r>
    </w:p>
    <w:p w14:paraId="42687576" w14:textId="77777777" w:rsidR="00985EF1" w:rsidRDefault="00985EF1" w:rsidP="00985EF1">
      <w:r>
        <w:t>- better audit logging</w:t>
      </w:r>
    </w:p>
    <w:p w14:paraId="3C6EFFD1" w14:textId="77777777" w:rsidR="00985EF1" w:rsidRDefault="00985EF1" w:rsidP="00985EF1">
      <w:r>
        <w:t>- lower risk of password reuse</w:t>
      </w:r>
    </w:p>
    <w:p w14:paraId="0958C780" w14:textId="77777777" w:rsidR="00985EF1" w:rsidRDefault="00985EF1" w:rsidP="00985EF1"/>
    <w:p w14:paraId="2DEA336C" w14:textId="77777777" w:rsidR="00985EF1" w:rsidRDefault="00985EF1" w:rsidP="00985EF1">
      <w:r>
        <w:t>---</w:t>
      </w:r>
    </w:p>
    <w:p w14:paraId="0CC37960" w14:textId="77777777" w:rsidR="00985EF1" w:rsidRDefault="00985EF1" w:rsidP="00985EF1"/>
    <w:p w14:paraId="421401C3" w14:textId="77777777" w:rsidR="00985EF1" w:rsidRDefault="00985EF1" w:rsidP="00985EF1">
      <w:r>
        <w:t># 10. Security risks in SSO</w:t>
      </w:r>
    </w:p>
    <w:p w14:paraId="14945DED" w14:textId="77777777" w:rsidR="00985EF1" w:rsidRDefault="00985EF1" w:rsidP="00985EF1"/>
    <w:p w14:paraId="1AE3F689" w14:textId="77777777" w:rsidR="00985EF1" w:rsidRDefault="00985EF1" w:rsidP="00985EF1">
      <w:r>
        <w:t>SSO is powerful, but if the central identity provider is compromised, many apps can be affected.</w:t>
      </w:r>
    </w:p>
    <w:p w14:paraId="3675AA68" w14:textId="77777777" w:rsidR="00985EF1" w:rsidRDefault="00985EF1" w:rsidP="00985EF1"/>
    <w:p w14:paraId="5B1719F1" w14:textId="77777777" w:rsidR="00985EF1" w:rsidRDefault="00985EF1" w:rsidP="00985EF1">
      <w:r>
        <w:t>## Common risks</w:t>
      </w:r>
    </w:p>
    <w:p w14:paraId="204B1B4E" w14:textId="77777777" w:rsidR="00985EF1" w:rsidRDefault="00985EF1" w:rsidP="00985EF1">
      <w:r>
        <w:t>- stolen IdP session tokens</w:t>
      </w:r>
    </w:p>
    <w:p w14:paraId="7C633043" w14:textId="77777777" w:rsidR="00985EF1" w:rsidRDefault="00985EF1" w:rsidP="00985EF1">
      <w:r>
        <w:t>- weak token validation</w:t>
      </w:r>
    </w:p>
    <w:p w14:paraId="043F6BA3" w14:textId="77777777" w:rsidR="00985EF1" w:rsidRDefault="00985EF1" w:rsidP="00985EF1">
      <w:r>
        <w:t>- improper redirect handling</w:t>
      </w:r>
    </w:p>
    <w:p w14:paraId="1010F1E8" w14:textId="77777777" w:rsidR="00985EF1" w:rsidRDefault="00985EF1" w:rsidP="00985EF1">
      <w:r>
        <w:t>- replay attacks</w:t>
      </w:r>
    </w:p>
    <w:p w14:paraId="751D12C4" w14:textId="77777777" w:rsidR="00985EF1" w:rsidRDefault="00985EF1" w:rsidP="00985EF1">
      <w:r>
        <w:t>- session fixation</w:t>
      </w:r>
    </w:p>
    <w:p w14:paraId="7765DFF6" w14:textId="77777777" w:rsidR="00985EF1" w:rsidRDefault="00985EF1" w:rsidP="00985EF1">
      <w:r>
        <w:t>- misconfigured certificate trust</w:t>
      </w:r>
    </w:p>
    <w:p w14:paraId="1A4DDCD3" w14:textId="77777777" w:rsidR="00985EF1" w:rsidRDefault="00985EF1" w:rsidP="00985EF1">
      <w:r>
        <w:t>- overbroad token scopes</w:t>
      </w:r>
    </w:p>
    <w:p w14:paraId="381D5941" w14:textId="77777777" w:rsidR="00985EF1" w:rsidRDefault="00985EF1" w:rsidP="00985EF1">
      <w:r>
        <w:t>- poor logout handling</w:t>
      </w:r>
    </w:p>
    <w:p w14:paraId="58F5DAD8" w14:textId="77777777" w:rsidR="00985EF1" w:rsidRDefault="00985EF1" w:rsidP="00985EF1"/>
    <w:p w14:paraId="6AD96E34" w14:textId="77777777" w:rsidR="00985EF1" w:rsidRDefault="00985EF1" w:rsidP="00985EF1">
      <w:r>
        <w:t>### Important trade-off</w:t>
      </w:r>
    </w:p>
    <w:p w14:paraId="3265A3A6" w14:textId="77777777" w:rsidR="00985EF1" w:rsidRDefault="00985EF1" w:rsidP="00985EF1">
      <w:r>
        <w:t>SSO centralizes trust. That makes it easier to manage, but also increases blast radius if the IdP is compromised.</w:t>
      </w:r>
    </w:p>
    <w:p w14:paraId="0043DA5F" w14:textId="77777777" w:rsidR="00985EF1" w:rsidRDefault="00985EF1" w:rsidP="00985EF1"/>
    <w:p w14:paraId="461D116E" w14:textId="77777777" w:rsidR="00985EF1" w:rsidRDefault="00985EF1" w:rsidP="00985EF1">
      <w:r>
        <w:t>---</w:t>
      </w:r>
    </w:p>
    <w:p w14:paraId="6432752A" w14:textId="77777777" w:rsidR="00985EF1" w:rsidRDefault="00985EF1" w:rsidP="00985EF1"/>
    <w:p w14:paraId="7EC5AA11" w14:textId="77777777" w:rsidR="00985EF1" w:rsidRDefault="00985EF1" w:rsidP="00985EF1">
      <w:r>
        <w:t># 11. SSO login example with OIDC</w:t>
      </w:r>
    </w:p>
    <w:p w14:paraId="001A37E7" w14:textId="77777777" w:rsidR="00985EF1" w:rsidRDefault="00985EF1" w:rsidP="00985EF1"/>
    <w:p w14:paraId="08DF57C9" w14:textId="77777777" w:rsidR="00985EF1" w:rsidRDefault="00985EF1" w:rsidP="00985EF1">
      <w:r>
        <w:t>A common modern flow looks like this:</w:t>
      </w:r>
    </w:p>
    <w:p w14:paraId="7B377CB4" w14:textId="77777777" w:rsidR="00985EF1" w:rsidRDefault="00985EF1" w:rsidP="00985EF1"/>
    <w:p w14:paraId="1AB806EF" w14:textId="77777777" w:rsidR="00985EF1" w:rsidRDefault="00985EF1" w:rsidP="00985EF1">
      <w:r>
        <w:t>1. User opens app</w:t>
      </w:r>
    </w:p>
    <w:p w14:paraId="20EECBA1" w14:textId="77777777" w:rsidR="00985EF1" w:rsidRDefault="00985EF1" w:rsidP="00985EF1">
      <w:r>
        <w:lastRenderedPageBreak/>
        <w:t>2. App redirects user to IdP authorization endpoint</w:t>
      </w:r>
    </w:p>
    <w:p w14:paraId="040699F0" w14:textId="77777777" w:rsidR="00985EF1" w:rsidRDefault="00985EF1" w:rsidP="00985EF1">
      <w:r>
        <w:t>3. User logs in at IdP</w:t>
      </w:r>
    </w:p>
    <w:p w14:paraId="0C4C3361" w14:textId="77777777" w:rsidR="00985EF1" w:rsidRDefault="00985EF1" w:rsidP="00985EF1">
      <w:r>
        <w:t>4. IdP returns authorization code to app</w:t>
      </w:r>
    </w:p>
    <w:p w14:paraId="625BC3A3" w14:textId="77777777" w:rsidR="00985EF1" w:rsidRDefault="00985EF1" w:rsidP="00985EF1">
      <w:r>
        <w:t>5. App exchanges code for tokens</w:t>
      </w:r>
    </w:p>
    <w:p w14:paraId="756D3547" w14:textId="77777777" w:rsidR="00985EF1" w:rsidRDefault="00985EF1" w:rsidP="00985EF1">
      <w:r>
        <w:t>6. App validates ID token</w:t>
      </w:r>
    </w:p>
    <w:p w14:paraId="79A1E8AA" w14:textId="77777777" w:rsidR="00985EF1" w:rsidRDefault="00985EF1" w:rsidP="00985EF1">
      <w:r>
        <w:t>7. App creates local session</w:t>
      </w:r>
    </w:p>
    <w:p w14:paraId="5367B5F9" w14:textId="77777777" w:rsidR="00985EF1" w:rsidRDefault="00985EF1" w:rsidP="00985EF1"/>
    <w:p w14:paraId="4CBCE0CE" w14:textId="77777777" w:rsidR="00985EF1" w:rsidRDefault="00985EF1" w:rsidP="00985EF1">
      <w:r>
        <w:t>This is often called the **Authorization Code Flow**.</w:t>
      </w:r>
    </w:p>
    <w:p w14:paraId="05092664" w14:textId="77777777" w:rsidR="00985EF1" w:rsidRDefault="00985EF1" w:rsidP="00985EF1"/>
    <w:p w14:paraId="4B127EDA" w14:textId="77777777" w:rsidR="00985EF1" w:rsidRDefault="00985EF1" w:rsidP="00985EF1">
      <w:r>
        <w:t>It is preferred over older implicit flows because it is safer.</w:t>
      </w:r>
    </w:p>
    <w:p w14:paraId="1F9957B3" w14:textId="77777777" w:rsidR="00985EF1" w:rsidRDefault="00985EF1" w:rsidP="00985EF1"/>
    <w:p w14:paraId="58C63416" w14:textId="77777777" w:rsidR="00985EF1" w:rsidRDefault="00985EF1" w:rsidP="00985EF1">
      <w:r>
        <w:t>---</w:t>
      </w:r>
    </w:p>
    <w:p w14:paraId="46C90376" w14:textId="77777777" w:rsidR="00985EF1" w:rsidRDefault="00985EF1" w:rsidP="00985EF1"/>
    <w:p w14:paraId="2896AD0C" w14:textId="77777777" w:rsidR="00985EF1" w:rsidRDefault="00985EF1" w:rsidP="00985EF1">
      <w:r>
        <w:t># 12. Logout in SSO</w:t>
      </w:r>
    </w:p>
    <w:p w14:paraId="37795D68" w14:textId="77777777" w:rsidR="00985EF1" w:rsidRDefault="00985EF1" w:rsidP="00985EF1"/>
    <w:p w14:paraId="46013386" w14:textId="77777777" w:rsidR="00985EF1" w:rsidRDefault="00985EF1" w:rsidP="00985EF1">
      <w:r>
        <w:t>Logout is harder than login.</w:t>
      </w:r>
    </w:p>
    <w:p w14:paraId="3722863B" w14:textId="77777777" w:rsidR="00985EF1" w:rsidRDefault="00985EF1" w:rsidP="00985EF1"/>
    <w:p w14:paraId="42844426" w14:textId="77777777" w:rsidR="00985EF1" w:rsidRDefault="00985EF1" w:rsidP="00985EF1">
      <w:r>
        <w:t>There are usually multiple sessions:</w:t>
      </w:r>
    </w:p>
    <w:p w14:paraId="673740EA" w14:textId="77777777" w:rsidR="00985EF1" w:rsidRDefault="00985EF1" w:rsidP="00985EF1">
      <w:r>
        <w:t>- IdP session</w:t>
      </w:r>
    </w:p>
    <w:p w14:paraId="4DC24C6A" w14:textId="77777777" w:rsidR="00985EF1" w:rsidRDefault="00985EF1" w:rsidP="00985EF1">
      <w:r>
        <w:t>- app session 1</w:t>
      </w:r>
    </w:p>
    <w:p w14:paraId="31FA5E91" w14:textId="77777777" w:rsidR="00985EF1" w:rsidRDefault="00985EF1" w:rsidP="00985EF1">
      <w:r>
        <w:t>- app session 2</w:t>
      </w:r>
    </w:p>
    <w:p w14:paraId="6D0AB544" w14:textId="77777777" w:rsidR="00985EF1" w:rsidRDefault="00985EF1" w:rsidP="00985EF1">
      <w:r>
        <w:t>- app session 3</w:t>
      </w:r>
    </w:p>
    <w:p w14:paraId="4ED8F4AD" w14:textId="77777777" w:rsidR="00985EF1" w:rsidRDefault="00985EF1" w:rsidP="00985EF1"/>
    <w:p w14:paraId="742F7E2A" w14:textId="77777777" w:rsidR="00985EF1" w:rsidRDefault="00985EF1" w:rsidP="00985EF1">
      <w:r>
        <w:lastRenderedPageBreak/>
        <w:t>Logging out from one app does not always log the user out from all apps unless you implement:</w:t>
      </w:r>
    </w:p>
    <w:p w14:paraId="5D0811FC" w14:textId="77777777" w:rsidR="00985EF1" w:rsidRDefault="00985EF1" w:rsidP="00985EF1">
      <w:r>
        <w:t>- front-channel logout</w:t>
      </w:r>
    </w:p>
    <w:p w14:paraId="19A6CCC9" w14:textId="77777777" w:rsidR="00985EF1" w:rsidRDefault="00985EF1" w:rsidP="00985EF1">
      <w:r>
        <w:t>- back-channel logout</w:t>
      </w:r>
    </w:p>
    <w:p w14:paraId="2F0B0580" w14:textId="77777777" w:rsidR="00985EF1" w:rsidRDefault="00985EF1" w:rsidP="00985EF1">
      <w:r>
        <w:t>- centralized session revocation</w:t>
      </w:r>
    </w:p>
    <w:p w14:paraId="54DEC81B" w14:textId="77777777" w:rsidR="00985EF1" w:rsidRDefault="00985EF1" w:rsidP="00985EF1"/>
    <w:p w14:paraId="01AF8E07" w14:textId="77777777" w:rsidR="00985EF1" w:rsidRDefault="00985EF1" w:rsidP="00985EF1">
      <w:r>
        <w:t>This is a common source of confusion in real systems.</w:t>
      </w:r>
    </w:p>
    <w:p w14:paraId="46E84A54" w14:textId="77777777" w:rsidR="00985EF1" w:rsidRDefault="00985EF1" w:rsidP="00985EF1"/>
    <w:p w14:paraId="587863AA" w14:textId="77777777" w:rsidR="00985EF1" w:rsidRDefault="00985EF1" w:rsidP="00985EF1">
      <w:r>
        <w:t>---</w:t>
      </w:r>
    </w:p>
    <w:p w14:paraId="1D9457DD" w14:textId="77777777" w:rsidR="00985EF1" w:rsidRDefault="00985EF1" w:rsidP="00985EF1"/>
    <w:p w14:paraId="5EFB6A5D" w14:textId="77777777" w:rsidR="00985EF1" w:rsidRDefault="00985EF1" w:rsidP="00985EF1">
      <w:r>
        <w:t># 13. SSO vs OAuth2</w:t>
      </w:r>
    </w:p>
    <w:p w14:paraId="6E2C4AA6" w14:textId="77777777" w:rsidR="00985EF1" w:rsidRDefault="00985EF1" w:rsidP="00985EF1"/>
    <w:p w14:paraId="3438AC7B" w14:textId="77777777" w:rsidR="00985EF1" w:rsidRDefault="00985EF1" w:rsidP="00985EF1">
      <w:r>
        <w:t>People often confuse these.</w:t>
      </w:r>
    </w:p>
    <w:p w14:paraId="7D3DACFE" w14:textId="77777777" w:rsidR="00985EF1" w:rsidRDefault="00985EF1" w:rsidP="00985EF1"/>
    <w:p w14:paraId="422282F6" w14:textId="77777777" w:rsidR="00985EF1" w:rsidRDefault="00985EF1" w:rsidP="00985EF1">
      <w:r>
        <w:t>- **OAuth2** is mainly about authorization, giving apps access to resources</w:t>
      </w:r>
    </w:p>
    <w:p w14:paraId="4106E66B" w14:textId="77777777" w:rsidR="00985EF1" w:rsidRDefault="00985EF1" w:rsidP="00985EF1">
      <w:r>
        <w:t>- **OIDC** adds identity and is used for SSO</w:t>
      </w:r>
    </w:p>
    <w:p w14:paraId="40C2628D" w14:textId="77777777" w:rsidR="00985EF1" w:rsidRDefault="00985EF1" w:rsidP="00985EF1">
      <w:r>
        <w:t>- **SSO** is the user experience of logging in once and accessing multiple apps</w:t>
      </w:r>
    </w:p>
    <w:p w14:paraId="7C4B803A" w14:textId="77777777" w:rsidR="00985EF1" w:rsidRDefault="00985EF1" w:rsidP="00985EF1"/>
    <w:p w14:paraId="77833C6F" w14:textId="77777777" w:rsidR="00985EF1" w:rsidRDefault="00985EF1" w:rsidP="00985EF1">
      <w:r>
        <w:t>So in practice:</w:t>
      </w:r>
    </w:p>
    <w:p w14:paraId="00B268D6" w14:textId="77777777" w:rsidR="00985EF1" w:rsidRDefault="00985EF1" w:rsidP="00985EF1">
      <w:r>
        <w:t>- OAuth2 gives access</w:t>
      </w:r>
    </w:p>
    <w:p w14:paraId="576C8C9E" w14:textId="77777777" w:rsidR="00985EF1" w:rsidRDefault="00985EF1" w:rsidP="00985EF1">
      <w:r>
        <w:t>- OIDC proves identity</w:t>
      </w:r>
    </w:p>
    <w:p w14:paraId="7A5B700C" w14:textId="77777777" w:rsidR="00985EF1" w:rsidRDefault="00985EF1" w:rsidP="00985EF1">
      <w:r>
        <w:t>- SSO is the overall login experience</w:t>
      </w:r>
    </w:p>
    <w:p w14:paraId="20E6822F" w14:textId="77777777" w:rsidR="00985EF1" w:rsidRDefault="00985EF1" w:rsidP="00985EF1"/>
    <w:p w14:paraId="461D086F" w14:textId="77777777" w:rsidR="00985EF1" w:rsidRDefault="00985EF1" w:rsidP="00985EF1">
      <w:r>
        <w:lastRenderedPageBreak/>
        <w:t>---</w:t>
      </w:r>
    </w:p>
    <w:p w14:paraId="62D96F7A" w14:textId="77777777" w:rsidR="00985EF1" w:rsidRDefault="00985EF1" w:rsidP="00985EF1"/>
    <w:p w14:paraId="4A967D67" w14:textId="77777777" w:rsidR="00985EF1" w:rsidRDefault="00985EF1" w:rsidP="00985EF1">
      <w:r>
        <w:t># 14. Real-world example</w:t>
      </w:r>
    </w:p>
    <w:p w14:paraId="0A55A958" w14:textId="77777777" w:rsidR="00985EF1" w:rsidRDefault="00985EF1" w:rsidP="00985EF1"/>
    <w:p w14:paraId="134E4F0B" w14:textId="77777777" w:rsidR="00985EF1" w:rsidRDefault="00985EF1" w:rsidP="00985EF1">
      <w:r>
        <w:t>Imagine a company with:</w:t>
      </w:r>
    </w:p>
    <w:p w14:paraId="3E3B03B5" w14:textId="77777777" w:rsidR="00985EF1" w:rsidRDefault="00985EF1" w:rsidP="00985EF1">
      <w:r>
        <w:t>- HR portal</w:t>
      </w:r>
    </w:p>
    <w:p w14:paraId="7909FEC2" w14:textId="77777777" w:rsidR="00985EF1" w:rsidRDefault="00985EF1" w:rsidP="00985EF1">
      <w:r>
        <w:t>- Expense portal</w:t>
      </w:r>
    </w:p>
    <w:p w14:paraId="0F7F47AC" w14:textId="77777777" w:rsidR="00985EF1" w:rsidRDefault="00985EF1" w:rsidP="00985EF1">
      <w:r>
        <w:t>- Payroll portal</w:t>
      </w:r>
    </w:p>
    <w:p w14:paraId="20ED5A3E" w14:textId="77777777" w:rsidR="00985EF1" w:rsidRDefault="00985EF1" w:rsidP="00985EF1">
      <w:r>
        <w:t>- Internal wiki</w:t>
      </w:r>
    </w:p>
    <w:p w14:paraId="4CABBE4F" w14:textId="77777777" w:rsidR="00985EF1" w:rsidRDefault="00985EF1" w:rsidP="00985EF1"/>
    <w:p w14:paraId="73B0C8F8" w14:textId="77777777" w:rsidR="00985EF1" w:rsidRDefault="00985EF1" w:rsidP="00985EF1">
      <w:r>
        <w:t>Without SSO, employees log in separately to each.</w:t>
      </w:r>
    </w:p>
    <w:p w14:paraId="601ABDFD" w14:textId="77777777" w:rsidR="00985EF1" w:rsidRDefault="00985EF1" w:rsidP="00985EF1"/>
    <w:p w14:paraId="7CF78253" w14:textId="77777777" w:rsidR="00985EF1" w:rsidRDefault="00985EF1" w:rsidP="00985EF1">
      <w:r>
        <w:t>With SSO:</w:t>
      </w:r>
    </w:p>
    <w:p w14:paraId="3E4FAE2D" w14:textId="77777777" w:rsidR="00985EF1" w:rsidRDefault="00985EF1" w:rsidP="00985EF1">
      <w:r>
        <w:t>- employee logs into the company IdP once</w:t>
      </w:r>
    </w:p>
    <w:p w14:paraId="11D9D04A" w14:textId="77777777" w:rsidR="00985EF1" w:rsidRDefault="00985EF1" w:rsidP="00985EF1">
      <w:r>
        <w:t>- all four apps trust that identity</w:t>
      </w:r>
    </w:p>
    <w:p w14:paraId="6C18557C" w14:textId="77777777" w:rsidR="00985EF1" w:rsidRDefault="00985EF1" w:rsidP="00985EF1">
      <w:r>
        <w:t>- access becomes seamless</w:t>
      </w:r>
    </w:p>
    <w:p w14:paraId="7C94757F" w14:textId="77777777" w:rsidR="00985EF1" w:rsidRDefault="00985EF1" w:rsidP="00985EF1">
      <w:r>
        <w:t>- IT can revoke access centrally when the employee leaves</w:t>
      </w:r>
    </w:p>
    <w:p w14:paraId="666C884A" w14:textId="77777777" w:rsidR="00985EF1" w:rsidRDefault="00985EF1" w:rsidP="00985EF1"/>
    <w:p w14:paraId="6CB56229" w14:textId="77777777" w:rsidR="00985EF1" w:rsidRDefault="00985EF1" w:rsidP="00985EF1">
      <w:r>
        <w:t>---</w:t>
      </w:r>
    </w:p>
    <w:p w14:paraId="0583B296" w14:textId="77777777" w:rsidR="00985EF1" w:rsidRDefault="00985EF1" w:rsidP="00985EF1"/>
    <w:p w14:paraId="2866E95A" w14:textId="77777777" w:rsidR="00985EF1" w:rsidRDefault="00985EF1" w:rsidP="00985EF1">
      <w:r>
        <w:t># 15. Benefits of SSO</w:t>
      </w:r>
    </w:p>
    <w:p w14:paraId="0F12F8C4" w14:textId="77777777" w:rsidR="00985EF1" w:rsidRDefault="00985EF1" w:rsidP="00985EF1"/>
    <w:p w14:paraId="65DE2D39" w14:textId="77777777" w:rsidR="00985EF1" w:rsidRDefault="00985EF1" w:rsidP="00985EF1">
      <w:r>
        <w:t>- better user experience</w:t>
      </w:r>
    </w:p>
    <w:p w14:paraId="1779E27D" w14:textId="77777777" w:rsidR="00985EF1" w:rsidRDefault="00985EF1" w:rsidP="00985EF1">
      <w:r>
        <w:t>- fewer passwords to remember</w:t>
      </w:r>
    </w:p>
    <w:p w14:paraId="39F295C6" w14:textId="77777777" w:rsidR="00985EF1" w:rsidRDefault="00985EF1" w:rsidP="00985EF1">
      <w:r>
        <w:lastRenderedPageBreak/>
        <w:t>- centralized authentication</w:t>
      </w:r>
    </w:p>
    <w:p w14:paraId="2A68A7E5" w14:textId="77777777" w:rsidR="00985EF1" w:rsidRDefault="00985EF1" w:rsidP="00985EF1">
      <w:r>
        <w:t>- easier MFA enforcement</w:t>
      </w:r>
    </w:p>
    <w:p w14:paraId="0BFDC34D" w14:textId="77777777" w:rsidR="00985EF1" w:rsidRDefault="00985EF1" w:rsidP="00985EF1">
      <w:r>
        <w:t>- simpler access revocation</w:t>
      </w:r>
    </w:p>
    <w:p w14:paraId="213A22E9" w14:textId="77777777" w:rsidR="00985EF1" w:rsidRDefault="00985EF1" w:rsidP="00985EF1">
      <w:r>
        <w:t>- improved auditing</w:t>
      </w:r>
    </w:p>
    <w:p w14:paraId="4E5A187D" w14:textId="77777777" w:rsidR="00985EF1" w:rsidRDefault="00985EF1" w:rsidP="00985EF1">
      <w:r>
        <w:t>- reduced password reset tickets</w:t>
      </w:r>
    </w:p>
    <w:p w14:paraId="716A5710" w14:textId="77777777" w:rsidR="00985EF1" w:rsidRDefault="00985EF1" w:rsidP="00985EF1"/>
    <w:p w14:paraId="179AF0FC" w14:textId="77777777" w:rsidR="00985EF1" w:rsidRDefault="00985EF1" w:rsidP="00985EF1">
      <w:r>
        <w:t>---</w:t>
      </w:r>
    </w:p>
    <w:p w14:paraId="2E1BA3E1" w14:textId="77777777" w:rsidR="00985EF1" w:rsidRDefault="00985EF1" w:rsidP="00985EF1"/>
    <w:p w14:paraId="756AA848" w14:textId="77777777" w:rsidR="00985EF1" w:rsidRDefault="00985EF1" w:rsidP="00985EF1">
      <w:r>
        <w:t># 16. Challenges of SSO</w:t>
      </w:r>
    </w:p>
    <w:p w14:paraId="17C6BF2E" w14:textId="77777777" w:rsidR="00985EF1" w:rsidRDefault="00985EF1" w:rsidP="00985EF1"/>
    <w:p w14:paraId="3EA10647" w14:textId="77777777" w:rsidR="00985EF1" w:rsidRDefault="00985EF1" w:rsidP="00985EF1">
      <w:r>
        <w:t>- higher dependency on IdP availability</w:t>
      </w:r>
    </w:p>
    <w:p w14:paraId="427A9EF8" w14:textId="77777777" w:rsidR="00985EF1" w:rsidRDefault="00985EF1" w:rsidP="00985EF1">
      <w:r>
        <w:t>- larger security impact if IdP is compromised</w:t>
      </w:r>
    </w:p>
    <w:p w14:paraId="75316D60" w14:textId="77777777" w:rsidR="00985EF1" w:rsidRDefault="00985EF1" w:rsidP="00985EF1">
      <w:r>
        <w:t>- more complex token and session handling</w:t>
      </w:r>
    </w:p>
    <w:p w14:paraId="043E018D" w14:textId="77777777" w:rsidR="00985EF1" w:rsidRDefault="00985EF1" w:rsidP="00985EF1">
      <w:r>
        <w:t>- logout complexity</w:t>
      </w:r>
    </w:p>
    <w:p w14:paraId="59CE337F" w14:textId="77777777" w:rsidR="00985EF1" w:rsidRDefault="00985EF1" w:rsidP="00985EF1">
      <w:r>
        <w:t>- integration effort for legacy apps</w:t>
      </w:r>
    </w:p>
    <w:p w14:paraId="569A6E98" w14:textId="77777777" w:rsidR="00985EF1" w:rsidRDefault="00985EF1" w:rsidP="00985EF1"/>
    <w:p w14:paraId="7D91A6CA" w14:textId="77777777" w:rsidR="00985EF1" w:rsidRDefault="00985EF1" w:rsidP="00985EF1">
      <w:r>
        <w:t>---</w:t>
      </w:r>
    </w:p>
    <w:p w14:paraId="57B890F6" w14:textId="77777777" w:rsidR="00985EF1" w:rsidRDefault="00985EF1" w:rsidP="00985EF1"/>
    <w:p w14:paraId="5E9E17B0" w14:textId="77777777" w:rsidR="00985EF1" w:rsidRDefault="00985EF1" w:rsidP="00985EF1">
      <w:r>
        <w:t># 17. Best practices for SSO</w:t>
      </w:r>
    </w:p>
    <w:p w14:paraId="71FFB179" w14:textId="77777777" w:rsidR="00985EF1" w:rsidRDefault="00985EF1" w:rsidP="00985EF1"/>
    <w:p w14:paraId="7948566E" w14:textId="77777777" w:rsidR="00985EF1" w:rsidRDefault="00985EF1" w:rsidP="00985EF1">
      <w:r>
        <w:t>- Use strong protocols like SAML or OIDC</w:t>
      </w:r>
    </w:p>
    <w:p w14:paraId="6728B451" w14:textId="77777777" w:rsidR="00985EF1" w:rsidRDefault="00985EF1" w:rsidP="00985EF1">
      <w:r>
        <w:t>- Validate signatures, issuer, audience, and expiration</w:t>
      </w:r>
    </w:p>
    <w:p w14:paraId="1F9A7918" w14:textId="77777777" w:rsidR="00985EF1" w:rsidRDefault="00985EF1" w:rsidP="00985EF1">
      <w:r>
        <w:t>- Use MFA for sensitive applications</w:t>
      </w:r>
    </w:p>
    <w:p w14:paraId="04245641" w14:textId="77777777" w:rsidR="00985EF1" w:rsidRDefault="00985EF1" w:rsidP="00985EF1">
      <w:r>
        <w:t>- Keep token lifetimes short</w:t>
      </w:r>
    </w:p>
    <w:p w14:paraId="010DA880" w14:textId="77777777" w:rsidR="00985EF1" w:rsidRDefault="00985EF1" w:rsidP="00985EF1">
      <w:r>
        <w:lastRenderedPageBreak/>
        <w:t>- Use secure cookies</w:t>
      </w:r>
    </w:p>
    <w:p w14:paraId="0405E269" w14:textId="77777777" w:rsidR="00985EF1" w:rsidRDefault="00985EF1" w:rsidP="00985EF1">
      <w:r>
        <w:t>- Protect refresh tokens carefully</w:t>
      </w:r>
    </w:p>
    <w:p w14:paraId="70CB9A8D" w14:textId="77777777" w:rsidR="00985EF1" w:rsidRDefault="00985EF1" w:rsidP="00985EF1">
      <w:r>
        <w:t>- Implement proper logout strategy</w:t>
      </w:r>
    </w:p>
    <w:p w14:paraId="4DF518B4" w14:textId="77777777" w:rsidR="00985EF1" w:rsidRDefault="00985EF1" w:rsidP="00985EF1">
      <w:r>
        <w:t>- Monitor login anomalies</w:t>
      </w:r>
    </w:p>
    <w:p w14:paraId="4EC1872F" w14:textId="77777777" w:rsidR="00985EF1" w:rsidRDefault="00985EF1" w:rsidP="00985EF1">
      <w:r>
        <w:t>- Avoid building custom authentication protocols</w:t>
      </w:r>
    </w:p>
    <w:p w14:paraId="716BEF16" w14:textId="77777777" w:rsidR="00985EF1" w:rsidRDefault="00985EF1" w:rsidP="00985EF1"/>
    <w:p w14:paraId="54C0171A" w14:textId="77777777" w:rsidR="00985EF1" w:rsidRDefault="00985EF1" w:rsidP="00985EF1">
      <w:r>
        <w:t>---</w:t>
      </w:r>
    </w:p>
    <w:p w14:paraId="684320E0" w14:textId="77777777" w:rsidR="00985EF1" w:rsidRDefault="00985EF1" w:rsidP="00985EF1"/>
    <w:p w14:paraId="725128CF" w14:textId="77777777" w:rsidR="00985EF1" w:rsidRDefault="00985EF1" w:rsidP="00985EF1">
      <w:r>
        <w:t># 18. Summary</w:t>
      </w:r>
    </w:p>
    <w:p w14:paraId="2E977B92" w14:textId="77777777" w:rsidR="00985EF1" w:rsidRDefault="00985EF1" w:rsidP="00985EF1"/>
    <w:p w14:paraId="046C58F3" w14:textId="77777777" w:rsidR="00985EF1" w:rsidRDefault="00985EF1" w:rsidP="00985EF1">
      <w:r>
        <w:t>SSO lets a user authenticate once with a trusted identity provider and then access multiple applications without logging in again. The core idea is that apps trust a signed token or assertion from the IdP instead of handling passwords themselves.</w:t>
      </w:r>
    </w:p>
    <w:p w14:paraId="4B9D0BA3" w14:textId="77777777" w:rsidR="00985EF1" w:rsidRDefault="00985EF1" w:rsidP="00985EF1"/>
    <w:p w14:paraId="62D4503E" w14:textId="77777777" w:rsidR="00985EF1" w:rsidRDefault="00985EF1" w:rsidP="00985EF1">
      <w:r>
        <w:t>The most important things to remember are:</w:t>
      </w:r>
    </w:p>
    <w:p w14:paraId="0617472C" w14:textId="77777777" w:rsidR="00985EF1" w:rsidRDefault="00985EF1" w:rsidP="00985EF1">
      <w:r>
        <w:t>- SSO improves convenience and centralized control</w:t>
      </w:r>
    </w:p>
    <w:p w14:paraId="461224FF" w14:textId="77777777" w:rsidR="00985EF1" w:rsidRDefault="00985EF1" w:rsidP="00985EF1">
      <w:r>
        <w:t>- OIDC and SAML are the most common SSO protocols</w:t>
      </w:r>
    </w:p>
    <w:p w14:paraId="41222573" w14:textId="77777777" w:rsidR="00985EF1" w:rsidRDefault="00985EF1" w:rsidP="00985EF1">
      <w:r>
        <w:t>- authentication is centralized, authorization is still app-specific</w:t>
      </w:r>
    </w:p>
    <w:p w14:paraId="56038C4F" w14:textId="77777777" w:rsidR="00985EF1" w:rsidRDefault="00985EF1" w:rsidP="00985EF1">
      <w:r>
        <w:t>- the IdP becomes a critical trust and availability component</w:t>
      </w:r>
    </w:p>
    <w:p w14:paraId="612AA33D" w14:textId="77777777" w:rsidR="00985EF1" w:rsidRDefault="00985EF1" w:rsidP="00985EF1"/>
    <w:p w14:paraId="3BC5549F" w14:textId="77777777" w:rsidR="00985EF1" w:rsidRDefault="00985EF1" w:rsidP="00985EF1">
      <w:r>
        <w:t>If you want, I can next explain:</w:t>
      </w:r>
    </w:p>
    <w:p w14:paraId="1C4C1C19" w14:textId="77777777" w:rsidR="00985EF1" w:rsidRDefault="00985EF1" w:rsidP="00985EF1">
      <w:r>
        <w:t>1. **SAML vs OIDC in detail**</w:t>
      </w:r>
    </w:p>
    <w:p w14:paraId="2EDEB7BC" w14:textId="77777777" w:rsidR="00985EF1" w:rsidRDefault="00985EF1" w:rsidP="00985EF1">
      <w:r>
        <w:t>2. **OIDC login flow with diagrams**</w:t>
      </w:r>
    </w:p>
    <w:p w14:paraId="313B7A2B" w14:textId="77777777" w:rsidR="00985EF1" w:rsidRDefault="00985EF1" w:rsidP="00985EF1">
      <w:r>
        <w:t>3. **How SSO works in microservices**</w:t>
      </w:r>
    </w:p>
    <w:p w14:paraId="1AAE085E" w14:textId="51CA996A" w:rsidR="00985EF1" w:rsidRDefault="00985EF1" w:rsidP="00985EF1">
      <w:r>
        <w:lastRenderedPageBreak/>
        <w:t>4. **SSO security vulnerabilities and best practices**</w:t>
      </w:r>
    </w:p>
    <w:p w14:paraId="6E85B760" w14:textId="77777777" w:rsidR="00985EF1" w:rsidRDefault="00985EF1" w:rsidP="00985EF1"/>
    <w:p w14:paraId="0D7BCF0D" w14:textId="0D8EFA8A" w:rsidR="00985EF1" w:rsidRDefault="00985EF1" w:rsidP="00985EF1">
      <w:pPr>
        <w:pStyle w:val="Heading1"/>
        <w:numPr>
          <w:ilvl w:val="0"/>
          <w:numId w:val="13"/>
        </w:numPr>
        <w:jc w:val="center"/>
      </w:pPr>
      <w:bookmarkStart w:id="57" w:name="_Toc234595965"/>
      <w:r>
        <w:t>JWT</w:t>
      </w:r>
      <w:bookmarkEnd w:id="57"/>
    </w:p>
    <w:p w14:paraId="4C438FE3" w14:textId="77777777" w:rsidR="00985EF1" w:rsidRDefault="00985EF1" w:rsidP="00985EF1"/>
    <w:p w14:paraId="0AD78470" w14:textId="77777777" w:rsidR="00EB2CB6" w:rsidRDefault="00EB2CB6" w:rsidP="00EB2CB6">
      <w:r>
        <w:t>JWT, or **JSON Web Token**, is a compact way to represent claims between two parties. In practice, it is most commonly used to carry authentication or authorization information after login.</w:t>
      </w:r>
    </w:p>
    <w:p w14:paraId="09006201" w14:textId="77777777" w:rsidR="00EB2CB6" w:rsidRDefault="00EB2CB6" w:rsidP="00EB2CB6"/>
    <w:p w14:paraId="6EBC855F" w14:textId="77777777" w:rsidR="00EB2CB6" w:rsidRDefault="00EB2CB6" w:rsidP="00EB2CB6">
      <w:r>
        <w:t>A JWT is often used because it is:</w:t>
      </w:r>
    </w:p>
    <w:p w14:paraId="51557284" w14:textId="77777777" w:rsidR="00EB2CB6" w:rsidRDefault="00EB2CB6" w:rsidP="00EB2CB6">
      <w:r>
        <w:t>- small</w:t>
      </w:r>
    </w:p>
    <w:p w14:paraId="56170619" w14:textId="77777777" w:rsidR="00EB2CB6" w:rsidRDefault="00EB2CB6" w:rsidP="00EB2CB6">
      <w:r>
        <w:t>- URL safe</w:t>
      </w:r>
    </w:p>
    <w:p w14:paraId="4C51C63F" w14:textId="77777777" w:rsidR="00EB2CB6" w:rsidRDefault="00EB2CB6" w:rsidP="00EB2CB6">
      <w:r>
        <w:t>- easy to transmit in HTTP headers</w:t>
      </w:r>
    </w:p>
    <w:p w14:paraId="782F3E91" w14:textId="77777777" w:rsidR="00EB2CB6" w:rsidRDefault="00EB2CB6" w:rsidP="00EB2CB6">
      <w:r>
        <w:t>- self-contained, meaning it carries its own data</w:t>
      </w:r>
    </w:p>
    <w:p w14:paraId="47803F28" w14:textId="77777777" w:rsidR="00EB2CB6" w:rsidRDefault="00EB2CB6" w:rsidP="00EB2CB6"/>
    <w:p w14:paraId="1E03AC63" w14:textId="77777777" w:rsidR="00EB2CB6" w:rsidRDefault="00EB2CB6" w:rsidP="00EB2CB6">
      <w:r>
        <w:t>But JWT is also frequently misunderstood. It is not encryption by default, and it is not automatically secure just because it is signed.</w:t>
      </w:r>
    </w:p>
    <w:p w14:paraId="0DF9170D" w14:textId="77777777" w:rsidR="00EB2CB6" w:rsidRDefault="00EB2CB6" w:rsidP="00EB2CB6"/>
    <w:p w14:paraId="27F61355" w14:textId="77777777" w:rsidR="00EB2CB6" w:rsidRDefault="00EB2CB6" w:rsidP="00EB2CB6">
      <w:r>
        <w:t>---</w:t>
      </w:r>
    </w:p>
    <w:p w14:paraId="265073E7" w14:textId="77777777" w:rsidR="00EB2CB6" w:rsidRDefault="00EB2CB6" w:rsidP="00EB2CB6"/>
    <w:p w14:paraId="777B3E74" w14:textId="77777777" w:rsidR="00EB2CB6" w:rsidRDefault="00EB2CB6" w:rsidP="00EB2CB6">
      <w:r>
        <w:t># 1. What a JWT is</w:t>
      </w:r>
    </w:p>
    <w:p w14:paraId="4E17EAAA" w14:textId="77777777" w:rsidR="00EB2CB6" w:rsidRDefault="00EB2CB6" w:rsidP="00EB2CB6"/>
    <w:p w14:paraId="069265C9" w14:textId="77777777" w:rsidR="00EB2CB6" w:rsidRDefault="00EB2CB6" w:rsidP="00EB2CB6">
      <w:r>
        <w:t>A JWT is a string made of three parts:</w:t>
      </w:r>
    </w:p>
    <w:p w14:paraId="39578452" w14:textId="77777777" w:rsidR="00EB2CB6" w:rsidRDefault="00EB2CB6" w:rsidP="00EB2CB6"/>
    <w:p w14:paraId="6D7C0F62" w14:textId="77777777" w:rsidR="00EB2CB6" w:rsidRDefault="00EB2CB6" w:rsidP="00EB2CB6">
      <w:r>
        <w:t>```text</w:t>
      </w:r>
    </w:p>
    <w:p w14:paraId="4B671B63" w14:textId="77777777" w:rsidR="00EB2CB6" w:rsidRDefault="00EB2CB6" w:rsidP="00EB2CB6">
      <w:r>
        <w:t>header.payload.signature</w:t>
      </w:r>
    </w:p>
    <w:p w14:paraId="4D92774F" w14:textId="77777777" w:rsidR="00EB2CB6" w:rsidRDefault="00EB2CB6" w:rsidP="00EB2CB6">
      <w:r>
        <w:t>```</w:t>
      </w:r>
    </w:p>
    <w:p w14:paraId="06F80372" w14:textId="77777777" w:rsidR="00EB2CB6" w:rsidRDefault="00EB2CB6" w:rsidP="00EB2CB6"/>
    <w:p w14:paraId="73A8D58C" w14:textId="77777777" w:rsidR="00EB2CB6" w:rsidRDefault="00EB2CB6" w:rsidP="00EB2CB6">
      <w:r>
        <w:t>Each part is Base64URL-encoded.</w:t>
      </w:r>
    </w:p>
    <w:p w14:paraId="2F155159" w14:textId="77777777" w:rsidR="00EB2CB6" w:rsidRDefault="00EB2CB6" w:rsidP="00EB2CB6"/>
    <w:p w14:paraId="5FDE95FA" w14:textId="77777777" w:rsidR="00EB2CB6" w:rsidRDefault="00EB2CB6" w:rsidP="00EB2CB6">
      <w:r>
        <w:t>### Example structure</w:t>
      </w:r>
    </w:p>
    <w:p w14:paraId="792C7F11" w14:textId="77777777" w:rsidR="00EB2CB6" w:rsidRDefault="00EB2CB6" w:rsidP="00EB2CB6">
      <w:r>
        <w:t>```text</w:t>
      </w:r>
    </w:p>
    <w:p w14:paraId="3B13BAEB" w14:textId="77777777" w:rsidR="00EB2CB6" w:rsidRDefault="00EB2CB6" w:rsidP="00EB2CB6">
      <w:r>
        <w:t>eyJhbGciOiJIUzI1NiIsInR5cCI6IkpXVCJ9</w:t>
      </w:r>
    </w:p>
    <w:p w14:paraId="7EF69A11" w14:textId="77777777" w:rsidR="00EB2CB6" w:rsidRDefault="00EB2CB6" w:rsidP="00EB2CB6">
      <w:r>
        <w:t>.</w:t>
      </w:r>
    </w:p>
    <w:p w14:paraId="55817011" w14:textId="77777777" w:rsidR="00EB2CB6" w:rsidRDefault="00EB2CB6" w:rsidP="00EB2CB6">
      <w:r>
        <w:t>eyJzdWIiOiIxMjMiLCJuYW1lIjoiQWxpY2UiLCJyb2xlIjoiYWRtaW4ifQ</w:t>
      </w:r>
    </w:p>
    <w:p w14:paraId="61B5199C" w14:textId="77777777" w:rsidR="00EB2CB6" w:rsidRDefault="00EB2CB6" w:rsidP="00EB2CB6">
      <w:r>
        <w:t>.</w:t>
      </w:r>
    </w:p>
    <w:p w14:paraId="7BA462EA" w14:textId="77777777" w:rsidR="00EB2CB6" w:rsidRDefault="00EB2CB6" w:rsidP="00EB2CB6">
      <w:r>
        <w:t>dBjftJeZ4CVP-mB92K27uhbUJU1p1r_wW1gFWFOEjXk</w:t>
      </w:r>
    </w:p>
    <w:p w14:paraId="6C73A4C4" w14:textId="77777777" w:rsidR="00EB2CB6" w:rsidRDefault="00EB2CB6" w:rsidP="00EB2CB6">
      <w:r>
        <w:t>```</w:t>
      </w:r>
    </w:p>
    <w:p w14:paraId="2B84D37D" w14:textId="77777777" w:rsidR="00EB2CB6" w:rsidRDefault="00EB2CB6" w:rsidP="00EB2CB6"/>
    <w:p w14:paraId="21B2259F" w14:textId="77777777" w:rsidR="00EB2CB6" w:rsidRDefault="00EB2CB6" w:rsidP="00EB2CB6">
      <w:r>
        <w:t>---</w:t>
      </w:r>
    </w:p>
    <w:p w14:paraId="4A5A1BFA" w14:textId="77777777" w:rsidR="00EB2CB6" w:rsidRDefault="00EB2CB6" w:rsidP="00EB2CB6"/>
    <w:p w14:paraId="7DF03024" w14:textId="77777777" w:rsidR="00EB2CB6" w:rsidRDefault="00EB2CB6" w:rsidP="00EB2CB6">
      <w:r>
        <w:t># 2. The three parts of a JWT</w:t>
      </w:r>
    </w:p>
    <w:p w14:paraId="0273CB9E" w14:textId="77777777" w:rsidR="00EB2CB6" w:rsidRDefault="00EB2CB6" w:rsidP="00EB2CB6"/>
    <w:p w14:paraId="2F572DAA" w14:textId="77777777" w:rsidR="00EB2CB6" w:rsidRDefault="00EB2CB6" w:rsidP="00EB2CB6">
      <w:r>
        <w:t>## A. Header</w:t>
      </w:r>
    </w:p>
    <w:p w14:paraId="3E7F8E41" w14:textId="77777777" w:rsidR="00EB2CB6" w:rsidRDefault="00EB2CB6" w:rsidP="00EB2CB6">
      <w:r>
        <w:t>The header usually contains:</w:t>
      </w:r>
    </w:p>
    <w:p w14:paraId="3E8126A2" w14:textId="77777777" w:rsidR="00EB2CB6" w:rsidRDefault="00EB2CB6" w:rsidP="00EB2CB6">
      <w:r>
        <w:t>- token type</w:t>
      </w:r>
    </w:p>
    <w:p w14:paraId="7BB3F894" w14:textId="77777777" w:rsidR="00EB2CB6" w:rsidRDefault="00EB2CB6" w:rsidP="00EB2CB6">
      <w:r>
        <w:t>- signing algorithm</w:t>
      </w:r>
    </w:p>
    <w:p w14:paraId="42543CE7" w14:textId="77777777" w:rsidR="00EB2CB6" w:rsidRDefault="00EB2CB6" w:rsidP="00EB2CB6"/>
    <w:p w14:paraId="34B13C91" w14:textId="77777777" w:rsidR="00EB2CB6" w:rsidRDefault="00EB2CB6" w:rsidP="00EB2CB6">
      <w:r>
        <w:t>Example:</w:t>
      </w:r>
    </w:p>
    <w:p w14:paraId="0E6D4791" w14:textId="77777777" w:rsidR="00EB2CB6" w:rsidRDefault="00EB2CB6" w:rsidP="00EB2CB6">
      <w:r>
        <w:t>```json</w:t>
      </w:r>
    </w:p>
    <w:p w14:paraId="115F44B2" w14:textId="77777777" w:rsidR="00EB2CB6" w:rsidRDefault="00EB2CB6" w:rsidP="00EB2CB6">
      <w:r>
        <w:t>{</w:t>
      </w:r>
    </w:p>
    <w:p w14:paraId="0EDB0AED" w14:textId="77777777" w:rsidR="00EB2CB6" w:rsidRDefault="00EB2CB6" w:rsidP="00EB2CB6">
      <w:r>
        <w:t xml:space="preserve">  "alg": "HS256",</w:t>
      </w:r>
    </w:p>
    <w:p w14:paraId="043EEAA9" w14:textId="77777777" w:rsidR="00EB2CB6" w:rsidRDefault="00EB2CB6" w:rsidP="00EB2CB6">
      <w:r>
        <w:t xml:space="preserve">  "typ": "JWT"</w:t>
      </w:r>
    </w:p>
    <w:p w14:paraId="7CBD1096" w14:textId="77777777" w:rsidR="00EB2CB6" w:rsidRDefault="00EB2CB6" w:rsidP="00EB2CB6">
      <w:r>
        <w:t>}</w:t>
      </w:r>
    </w:p>
    <w:p w14:paraId="7C32375C" w14:textId="77777777" w:rsidR="00EB2CB6" w:rsidRDefault="00EB2CB6" w:rsidP="00EB2CB6">
      <w:r>
        <w:t>```</w:t>
      </w:r>
    </w:p>
    <w:p w14:paraId="2D82C1C7" w14:textId="77777777" w:rsidR="00EB2CB6" w:rsidRDefault="00EB2CB6" w:rsidP="00EB2CB6"/>
    <w:p w14:paraId="0C50C4CA" w14:textId="77777777" w:rsidR="00EB2CB6" w:rsidRDefault="00EB2CB6" w:rsidP="00EB2CB6">
      <w:r>
        <w:t>## B. Payload</w:t>
      </w:r>
    </w:p>
    <w:p w14:paraId="119A3687" w14:textId="77777777" w:rsidR="00EB2CB6" w:rsidRDefault="00EB2CB6" w:rsidP="00EB2CB6">
      <w:r>
        <w:t>The payload contains claims, which are pieces of information about the user or token.</w:t>
      </w:r>
    </w:p>
    <w:p w14:paraId="642A94E9" w14:textId="77777777" w:rsidR="00EB2CB6" w:rsidRDefault="00EB2CB6" w:rsidP="00EB2CB6"/>
    <w:p w14:paraId="509F8D81" w14:textId="77777777" w:rsidR="00EB2CB6" w:rsidRDefault="00EB2CB6" w:rsidP="00EB2CB6">
      <w:r>
        <w:t>Example:</w:t>
      </w:r>
    </w:p>
    <w:p w14:paraId="1404660F" w14:textId="77777777" w:rsidR="00EB2CB6" w:rsidRDefault="00EB2CB6" w:rsidP="00EB2CB6">
      <w:r>
        <w:t>```json</w:t>
      </w:r>
    </w:p>
    <w:p w14:paraId="07CBF8E9" w14:textId="77777777" w:rsidR="00EB2CB6" w:rsidRDefault="00EB2CB6" w:rsidP="00EB2CB6">
      <w:r>
        <w:t>{</w:t>
      </w:r>
    </w:p>
    <w:p w14:paraId="3718C39C" w14:textId="77777777" w:rsidR="00EB2CB6" w:rsidRDefault="00EB2CB6" w:rsidP="00EB2CB6">
      <w:r>
        <w:t xml:space="preserve">  "sub": "123",</w:t>
      </w:r>
    </w:p>
    <w:p w14:paraId="4C14FDA8" w14:textId="77777777" w:rsidR="00EB2CB6" w:rsidRDefault="00EB2CB6" w:rsidP="00EB2CB6">
      <w:r>
        <w:t xml:space="preserve">  "name": "Alice",</w:t>
      </w:r>
    </w:p>
    <w:p w14:paraId="5C53E288" w14:textId="77777777" w:rsidR="00EB2CB6" w:rsidRDefault="00EB2CB6" w:rsidP="00EB2CB6">
      <w:r>
        <w:t xml:space="preserve">  "role": "admin",</w:t>
      </w:r>
    </w:p>
    <w:p w14:paraId="192666B5" w14:textId="77777777" w:rsidR="00EB2CB6" w:rsidRDefault="00EB2CB6" w:rsidP="00EB2CB6">
      <w:r>
        <w:t xml:space="preserve">  "iat": 1710000000,</w:t>
      </w:r>
    </w:p>
    <w:p w14:paraId="713EE56C" w14:textId="77777777" w:rsidR="00EB2CB6" w:rsidRDefault="00EB2CB6" w:rsidP="00EB2CB6">
      <w:r>
        <w:t xml:space="preserve">  "exp": 1710003600</w:t>
      </w:r>
    </w:p>
    <w:p w14:paraId="14F45EDE" w14:textId="77777777" w:rsidR="00EB2CB6" w:rsidRDefault="00EB2CB6" w:rsidP="00EB2CB6">
      <w:r>
        <w:t>}</w:t>
      </w:r>
    </w:p>
    <w:p w14:paraId="7DE81D39" w14:textId="77777777" w:rsidR="00EB2CB6" w:rsidRDefault="00EB2CB6" w:rsidP="00EB2CB6">
      <w:r>
        <w:t>```</w:t>
      </w:r>
    </w:p>
    <w:p w14:paraId="4CB604D9" w14:textId="77777777" w:rsidR="00EB2CB6" w:rsidRDefault="00EB2CB6" w:rsidP="00EB2CB6"/>
    <w:p w14:paraId="7DE4DD75" w14:textId="77777777" w:rsidR="00EB2CB6" w:rsidRDefault="00EB2CB6" w:rsidP="00EB2CB6">
      <w:r>
        <w:lastRenderedPageBreak/>
        <w:t>## C. Signature</w:t>
      </w:r>
    </w:p>
    <w:p w14:paraId="5010CF88" w14:textId="77777777" w:rsidR="00EB2CB6" w:rsidRDefault="00EB2CB6" w:rsidP="00EB2CB6">
      <w:r>
        <w:t>The signature proves the token was created by someone holding the secret key or private key.</w:t>
      </w:r>
    </w:p>
    <w:p w14:paraId="2FF68254" w14:textId="77777777" w:rsidR="00EB2CB6" w:rsidRDefault="00EB2CB6" w:rsidP="00EB2CB6"/>
    <w:p w14:paraId="1EF295E7" w14:textId="77777777" w:rsidR="00EB2CB6" w:rsidRDefault="00EB2CB6" w:rsidP="00EB2CB6">
      <w:r>
        <w:t>It is computed from:</w:t>
      </w:r>
    </w:p>
    <w:p w14:paraId="5B6D7A09" w14:textId="77777777" w:rsidR="00EB2CB6" w:rsidRDefault="00EB2CB6" w:rsidP="00EB2CB6">
      <w:r>
        <w:t>- encoded header</w:t>
      </w:r>
    </w:p>
    <w:p w14:paraId="11EF912D" w14:textId="77777777" w:rsidR="00EB2CB6" w:rsidRDefault="00EB2CB6" w:rsidP="00EB2CB6">
      <w:r>
        <w:t>- encoded payload</w:t>
      </w:r>
    </w:p>
    <w:p w14:paraId="2EA12006" w14:textId="77777777" w:rsidR="00EB2CB6" w:rsidRDefault="00EB2CB6" w:rsidP="00EB2CB6">
      <w:r>
        <w:t>- secret or private key</w:t>
      </w:r>
    </w:p>
    <w:p w14:paraId="76565441" w14:textId="77777777" w:rsidR="00EB2CB6" w:rsidRDefault="00EB2CB6" w:rsidP="00EB2CB6"/>
    <w:p w14:paraId="68EB25CA" w14:textId="77777777" w:rsidR="00EB2CB6" w:rsidRDefault="00EB2CB6" w:rsidP="00EB2CB6">
      <w:r>
        <w:t>This lets the server verify that the token was not modified.</w:t>
      </w:r>
    </w:p>
    <w:p w14:paraId="2015B10B" w14:textId="77777777" w:rsidR="00EB2CB6" w:rsidRDefault="00EB2CB6" w:rsidP="00EB2CB6"/>
    <w:p w14:paraId="7B35B3BB" w14:textId="77777777" w:rsidR="00EB2CB6" w:rsidRDefault="00EB2CB6" w:rsidP="00EB2CB6">
      <w:r>
        <w:t>---</w:t>
      </w:r>
    </w:p>
    <w:p w14:paraId="563D0ABD" w14:textId="77777777" w:rsidR="00EB2CB6" w:rsidRDefault="00EB2CB6" w:rsidP="00EB2CB6"/>
    <w:p w14:paraId="7ED1CD99" w14:textId="77777777" w:rsidR="00EB2CB6" w:rsidRDefault="00EB2CB6" w:rsidP="00EB2CB6">
      <w:r>
        <w:t># 3. JWT structure in detail</w:t>
      </w:r>
    </w:p>
    <w:p w14:paraId="51C957B9" w14:textId="77777777" w:rsidR="00EB2CB6" w:rsidRDefault="00EB2CB6" w:rsidP="00EB2CB6"/>
    <w:p w14:paraId="343738D6" w14:textId="77777777" w:rsidR="00EB2CB6" w:rsidRDefault="00EB2CB6" w:rsidP="00EB2CB6">
      <w:r>
        <w:t>```mermaid</w:t>
      </w:r>
    </w:p>
    <w:p w14:paraId="458C4169" w14:textId="77777777" w:rsidR="00EB2CB6" w:rsidRDefault="00EB2CB6" w:rsidP="00EB2CB6">
      <w:r>
        <w:t>flowchart LR</w:t>
      </w:r>
    </w:p>
    <w:p w14:paraId="30B6208D" w14:textId="77777777" w:rsidR="00EB2CB6" w:rsidRDefault="00EB2CB6" w:rsidP="00EB2CB6">
      <w:r>
        <w:t xml:space="preserve">    Header[JWT Header] --&gt; Token[JWT String]</w:t>
      </w:r>
    </w:p>
    <w:p w14:paraId="560B9F08" w14:textId="77777777" w:rsidR="00EB2CB6" w:rsidRDefault="00EB2CB6" w:rsidP="00EB2CB6">
      <w:r>
        <w:t xml:space="preserve">    Payload[JWT Payload] --&gt; Token</w:t>
      </w:r>
    </w:p>
    <w:p w14:paraId="16E0DFA2" w14:textId="77777777" w:rsidR="00EB2CB6" w:rsidRDefault="00EB2CB6" w:rsidP="00EB2CB6">
      <w:r>
        <w:t xml:space="preserve">    Signature[JWT Signature] --&gt; Token</w:t>
      </w:r>
    </w:p>
    <w:p w14:paraId="4BF008A4" w14:textId="77777777" w:rsidR="00EB2CB6" w:rsidRDefault="00EB2CB6" w:rsidP="00EB2CB6"/>
    <w:p w14:paraId="52885DA9" w14:textId="77777777" w:rsidR="00EB2CB6" w:rsidRDefault="00EB2CB6" w:rsidP="00EB2CB6">
      <w:r>
        <w:t xml:space="preserve">    style Header fill:#ffd43b,stroke:#000000,stroke-width:2px,color:#000000</w:t>
      </w:r>
    </w:p>
    <w:p w14:paraId="547DED51" w14:textId="77777777" w:rsidR="00EB2CB6" w:rsidRDefault="00EB2CB6" w:rsidP="00EB2CB6">
      <w:r>
        <w:t xml:space="preserve">    style Payload fill:#69db7c,stroke:#000000,stroke-width:2px,color:#000000</w:t>
      </w:r>
    </w:p>
    <w:p w14:paraId="7E061CDB" w14:textId="77777777" w:rsidR="00EB2CB6" w:rsidRDefault="00EB2CB6" w:rsidP="00EB2CB6">
      <w:r>
        <w:lastRenderedPageBreak/>
        <w:t xml:space="preserve">    style Signature fill:#ff8787,stroke:#000000,stroke-width:2px,color:#000000</w:t>
      </w:r>
    </w:p>
    <w:p w14:paraId="4B8DF4FE" w14:textId="77777777" w:rsidR="00EB2CB6" w:rsidRDefault="00EB2CB6" w:rsidP="00EB2CB6">
      <w:r>
        <w:t xml:space="preserve">    style Token fill:#00ceff,stroke:#000000,stroke-width:2px,color:#000000</w:t>
      </w:r>
    </w:p>
    <w:p w14:paraId="1FFCA2CC" w14:textId="77777777" w:rsidR="00EB2CB6" w:rsidRDefault="00EB2CB6" w:rsidP="00EB2CB6">
      <w:r>
        <w:t>```</w:t>
      </w:r>
    </w:p>
    <w:p w14:paraId="39FE1C84" w14:textId="77777777" w:rsidR="00EB2CB6" w:rsidRDefault="00EB2CB6" w:rsidP="00EB2CB6"/>
    <w:p w14:paraId="6498B477" w14:textId="77777777" w:rsidR="00EB2CB6" w:rsidRDefault="00EB2CB6" w:rsidP="00EB2CB6">
      <w:r>
        <w:t>---</w:t>
      </w:r>
    </w:p>
    <w:p w14:paraId="51502221" w14:textId="77777777" w:rsidR="00EB2CB6" w:rsidRDefault="00EB2CB6" w:rsidP="00EB2CB6"/>
    <w:p w14:paraId="0A3A3138" w14:textId="77777777" w:rsidR="00EB2CB6" w:rsidRDefault="00EB2CB6" w:rsidP="00EB2CB6">
      <w:r>
        <w:t># 4. How JWT is created</w:t>
      </w:r>
    </w:p>
    <w:p w14:paraId="757EF407" w14:textId="77777777" w:rsidR="00EB2CB6" w:rsidRDefault="00EB2CB6" w:rsidP="00EB2CB6"/>
    <w:p w14:paraId="2264A3B6" w14:textId="77777777" w:rsidR="00EB2CB6" w:rsidRDefault="00EB2CB6" w:rsidP="00EB2CB6">
      <w:r>
        <w:t>Suppose a user logs in successfully.</w:t>
      </w:r>
    </w:p>
    <w:p w14:paraId="09E937A4" w14:textId="77777777" w:rsidR="00EB2CB6" w:rsidRDefault="00EB2CB6" w:rsidP="00EB2CB6"/>
    <w:p w14:paraId="53083CBC" w14:textId="77777777" w:rsidR="00EB2CB6" w:rsidRDefault="00EB2CB6" w:rsidP="00EB2CB6">
      <w:r>
        <w:t>1. The server creates a payload with user identity and permissions.</w:t>
      </w:r>
    </w:p>
    <w:p w14:paraId="7E0ECDF0" w14:textId="77777777" w:rsidR="00EB2CB6" w:rsidRDefault="00EB2CB6" w:rsidP="00EB2CB6">
      <w:r>
        <w:t>2. The server encodes the header and payload.</w:t>
      </w:r>
    </w:p>
    <w:p w14:paraId="18FF61A2" w14:textId="77777777" w:rsidR="00EB2CB6" w:rsidRDefault="00EB2CB6" w:rsidP="00EB2CB6">
      <w:r>
        <w:t>3. The server signs them with a secret or private key.</w:t>
      </w:r>
    </w:p>
    <w:p w14:paraId="185137A1" w14:textId="77777777" w:rsidR="00EB2CB6" w:rsidRDefault="00EB2CB6" w:rsidP="00EB2CB6">
      <w:r>
        <w:t>4. The resulting JWT is sent to the client.</w:t>
      </w:r>
    </w:p>
    <w:p w14:paraId="7ECFE2AB" w14:textId="77777777" w:rsidR="00EB2CB6" w:rsidRDefault="00EB2CB6" w:rsidP="00EB2CB6"/>
    <w:p w14:paraId="0837A965" w14:textId="77777777" w:rsidR="00EB2CB6" w:rsidRDefault="00EB2CB6" w:rsidP="00EB2CB6">
      <w:r>
        <w:t>The client stores it and sends it with future requests.</w:t>
      </w:r>
    </w:p>
    <w:p w14:paraId="5A6A3120" w14:textId="77777777" w:rsidR="00EB2CB6" w:rsidRDefault="00EB2CB6" w:rsidP="00EB2CB6"/>
    <w:p w14:paraId="36EB83A0" w14:textId="77777777" w:rsidR="00EB2CB6" w:rsidRDefault="00EB2CB6" w:rsidP="00EB2CB6">
      <w:r>
        <w:t>---</w:t>
      </w:r>
    </w:p>
    <w:p w14:paraId="0425534A" w14:textId="77777777" w:rsidR="00EB2CB6" w:rsidRDefault="00EB2CB6" w:rsidP="00EB2CB6"/>
    <w:p w14:paraId="26F90045" w14:textId="77777777" w:rsidR="00EB2CB6" w:rsidRDefault="00EB2CB6" w:rsidP="00EB2CB6">
      <w:r>
        <w:t># 5. How JWT is used in requests</w:t>
      </w:r>
    </w:p>
    <w:p w14:paraId="398C2E5C" w14:textId="77777777" w:rsidR="00EB2CB6" w:rsidRDefault="00EB2CB6" w:rsidP="00EB2CB6"/>
    <w:p w14:paraId="51DB4A59" w14:textId="77777777" w:rsidR="00EB2CB6" w:rsidRDefault="00EB2CB6" w:rsidP="00EB2CB6">
      <w:r>
        <w:t>Usually the token is sent in the `Authorization` header:</w:t>
      </w:r>
    </w:p>
    <w:p w14:paraId="64C02ABF" w14:textId="77777777" w:rsidR="00EB2CB6" w:rsidRDefault="00EB2CB6" w:rsidP="00EB2CB6"/>
    <w:p w14:paraId="3B34C93D" w14:textId="77777777" w:rsidR="00EB2CB6" w:rsidRDefault="00EB2CB6" w:rsidP="00EB2CB6">
      <w:r>
        <w:t>```http</w:t>
      </w:r>
    </w:p>
    <w:p w14:paraId="7318F98E" w14:textId="77777777" w:rsidR="00EB2CB6" w:rsidRDefault="00EB2CB6" w:rsidP="00EB2CB6">
      <w:r>
        <w:t>Authorization: Bearer &lt;jwt_token&gt;</w:t>
      </w:r>
    </w:p>
    <w:p w14:paraId="202AB8F8" w14:textId="77777777" w:rsidR="00EB2CB6" w:rsidRDefault="00EB2CB6" w:rsidP="00EB2CB6">
      <w:r>
        <w:t>```</w:t>
      </w:r>
    </w:p>
    <w:p w14:paraId="2206C9A7" w14:textId="77777777" w:rsidR="00EB2CB6" w:rsidRDefault="00EB2CB6" w:rsidP="00EB2CB6"/>
    <w:p w14:paraId="7972D10C" w14:textId="77777777" w:rsidR="00EB2CB6" w:rsidRDefault="00EB2CB6" w:rsidP="00EB2CB6">
      <w:r>
        <w:t>The server then:</w:t>
      </w:r>
    </w:p>
    <w:p w14:paraId="44CAC134" w14:textId="77777777" w:rsidR="00EB2CB6" w:rsidRDefault="00EB2CB6" w:rsidP="00EB2CB6">
      <w:r>
        <w:t>- extracts the token</w:t>
      </w:r>
    </w:p>
    <w:p w14:paraId="3162CDDF" w14:textId="77777777" w:rsidR="00EB2CB6" w:rsidRDefault="00EB2CB6" w:rsidP="00EB2CB6">
      <w:r>
        <w:t>- verifies the signature</w:t>
      </w:r>
    </w:p>
    <w:p w14:paraId="36809FA8" w14:textId="77777777" w:rsidR="00EB2CB6" w:rsidRDefault="00EB2CB6" w:rsidP="00EB2CB6">
      <w:r>
        <w:t>- checks expiration</w:t>
      </w:r>
    </w:p>
    <w:p w14:paraId="7F79B9FB" w14:textId="77777777" w:rsidR="00EB2CB6" w:rsidRDefault="00EB2CB6" w:rsidP="00EB2CB6">
      <w:r>
        <w:t>- reads claims</w:t>
      </w:r>
    </w:p>
    <w:p w14:paraId="7BE0DD19" w14:textId="77777777" w:rsidR="00EB2CB6" w:rsidRDefault="00EB2CB6" w:rsidP="00EB2CB6">
      <w:r>
        <w:t>- decides whether the request is allowed</w:t>
      </w:r>
    </w:p>
    <w:p w14:paraId="7C8EFF4A" w14:textId="77777777" w:rsidR="00EB2CB6" w:rsidRDefault="00EB2CB6" w:rsidP="00EB2CB6"/>
    <w:p w14:paraId="14E4B9CA" w14:textId="77777777" w:rsidR="00EB2CB6" w:rsidRDefault="00EB2CB6" w:rsidP="00EB2CB6">
      <w:r>
        <w:t>---</w:t>
      </w:r>
    </w:p>
    <w:p w14:paraId="25B83042" w14:textId="77777777" w:rsidR="00EB2CB6" w:rsidRDefault="00EB2CB6" w:rsidP="00EB2CB6"/>
    <w:p w14:paraId="26201E75" w14:textId="77777777" w:rsidR="00EB2CB6" w:rsidRDefault="00EB2CB6" w:rsidP="00EB2CB6">
      <w:r>
        <w:t># 6. Types of claims</w:t>
      </w:r>
    </w:p>
    <w:p w14:paraId="393D371C" w14:textId="77777777" w:rsidR="00EB2CB6" w:rsidRDefault="00EB2CB6" w:rsidP="00EB2CB6"/>
    <w:p w14:paraId="7C780762" w14:textId="77777777" w:rsidR="00EB2CB6" w:rsidRDefault="00EB2CB6" w:rsidP="00EB2CB6">
      <w:r>
        <w:t>JWT claims are usually grouped into three categories.</w:t>
      </w:r>
    </w:p>
    <w:p w14:paraId="23C02F1E" w14:textId="77777777" w:rsidR="00EB2CB6" w:rsidRDefault="00EB2CB6" w:rsidP="00EB2CB6"/>
    <w:p w14:paraId="1EDC56C3" w14:textId="77777777" w:rsidR="00EB2CB6" w:rsidRDefault="00EB2CB6" w:rsidP="00EB2CB6">
      <w:r>
        <w:t>## A. Registered claims</w:t>
      </w:r>
    </w:p>
    <w:p w14:paraId="05F9278C" w14:textId="77777777" w:rsidR="00EB2CB6" w:rsidRDefault="00EB2CB6" w:rsidP="00EB2CB6">
      <w:r>
        <w:t>Standard claims defined by the spec.</w:t>
      </w:r>
    </w:p>
    <w:p w14:paraId="426EDBE2" w14:textId="77777777" w:rsidR="00EB2CB6" w:rsidRDefault="00EB2CB6" w:rsidP="00EB2CB6"/>
    <w:p w14:paraId="31F64585" w14:textId="77777777" w:rsidR="00EB2CB6" w:rsidRDefault="00EB2CB6" w:rsidP="00EB2CB6">
      <w:r>
        <w:t>Common ones:</w:t>
      </w:r>
    </w:p>
    <w:p w14:paraId="4FD5BFAE" w14:textId="77777777" w:rsidR="00EB2CB6" w:rsidRDefault="00EB2CB6" w:rsidP="00EB2CB6">
      <w:r>
        <w:t>- `iss` = issuer</w:t>
      </w:r>
    </w:p>
    <w:p w14:paraId="5627512C" w14:textId="77777777" w:rsidR="00EB2CB6" w:rsidRDefault="00EB2CB6" w:rsidP="00EB2CB6">
      <w:r>
        <w:t>- `sub` = subject</w:t>
      </w:r>
    </w:p>
    <w:p w14:paraId="3D61F275" w14:textId="77777777" w:rsidR="00EB2CB6" w:rsidRDefault="00EB2CB6" w:rsidP="00EB2CB6">
      <w:r>
        <w:lastRenderedPageBreak/>
        <w:t>- `aud` = audience</w:t>
      </w:r>
    </w:p>
    <w:p w14:paraId="719F3470" w14:textId="77777777" w:rsidR="00EB2CB6" w:rsidRDefault="00EB2CB6" w:rsidP="00EB2CB6">
      <w:r>
        <w:t>- `exp` = expiration time</w:t>
      </w:r>
    </w:p>
    <w:p w14:paraId="03ABA6E6" w14:textId="77777777" w:rsidR="00EB2CB6" w:rsidRDefault="00EB2CB6" w:rsidP="00EB2CB6">
      <w:r>
        <w:t>- `nbf` = not before</w:t>
      </w:r>
    </w:p>
    <w:p w14:paraId="6B2E82EB" w14:textId="77777777" w:rsidR="00EB2CB6" w:rsidRDefault="00EB2CB6" w:rsidP="00EB2CB6">
      <w:r>
        <w:t>- `iat` = issued at</w:t>
      </w:r>
    </w:p>
    <w:p w14:paraId="72616881" w14:textId="77777777" w:rsidR="00EB2CB6" w:rsidRDefault="00EB2CB6" w:rsidP="00EB2CB6">
      <w:r>
        <w:t>- `jti` = JWT ID</w:t>
      </w:r>
    </w:p>
    <w:p w14:paraId="1DF315E0" w14:textId="77777777" w:rsidR="00EB2CB6" w:rsidRDefault="00EB2CB6" w:rsidP="00EB2CB6"/>
    <w:p w14:paraId="119AF357" w14:textId="77777777" w:rsidR="00EB2CB6" w:rsidRDefault="00EB2CB6" w:rsidP="00EB2CB6">
      <w:r>
        <w:t>## B. Public claims</w:t>
      </w:r>
    </w:p>
    <w:p w14:paraId="00761698" w14:textId="77777777" w:rsidR="00EB2CB6" w:rsidRDefault="00EB2CB6" w:rsidP="00EB2CB6">
      <w:r>
        <w:t>Custom claims that are broadly understood but not reserved.</w:t>
      </w:r>
    </w:p>
    <w:p w14:paraId="4D4D6B5B" w14:textId="77777777" w:rsidR="00EB2CB6" w:rsidRDefault="00EB2CB6" w:rsidP="00EB2CB6"/>
    <w:p w14:paraId="2E1C6D5C" w14:textId="77777777" w:rsidR="00EB2CB6" w:rsidRDefault="00EB2CB6" w:rsidP="00EB2CB6">
      <w:r>
        <w:t>## C. Private claims</w:t>
      </w:r>
    </w:p>
    <w:p w14:paraId="139C2590" w14:textId="77777777" w:rsidR="00EB2CB6" w:rsidRDefault="00EB2CB6" w:rsidP="00EB2CB6">
      <w:r>
        <w:t>Application-specific claims, such as:</w:t>
      </w:r>
    </w:p>
    <w:p w14:paraId="6859AF32" w14:textId="77777777" w:rsidR="00EB2CB6" w:rsidRDefault="00EB2CB6" w:rsidP="00EB2CB6">
      <w:r>
        <w:t>- `role`</w:t>
      </w:r>
    </w:p>
    <w:p w14:paraId="53A2FF9C" w14:textId="77777777" w:rsidR="00EB2CB6" w:rsidRDefault="00EB2CB6" w:rsidP="00EB2CB6">
      <w:r>
        <w:t>- `tenantId`</w:t>
      </w:r>
    </w:p>
    <w:p w14:paraId="2F34D379" w14:textId="77777777" w:rsidR="00EB2CB6" w:rsidRDefault="00EB2CB6" w:rsidP="00EB2CB6">
      <w:r>
        <w:t>- `permissions`</w:t>
      </w:r>
    </w:p>
    <w:p w14:paraId="18A18D98" w14:textId="77777777" w:rsidR="00EB2CB6" w:rsidRDefault="00EB2CB6" w:rsidP="00EB2CB6"/>
    <w:p w14:paraId="08C1C262" w14:textId="77777777" w:rsidR="00EB2CB6" w:rsidRDefault="00EB2CB6" w:rsidP="00EB2CB6">
      <w:r>
        <w:t>---</w:t>
      </w:r>
    </w:p>
    <w:p w14:paraId="0C4AEBFE" w14:textId="77777777" w:rsidR="00EB2CB6" w:rsidRDefault="00EB2CB6" w:rsidP="00EB2CB6"/>
    <w:p w14:paraId="314C2034" w14:textId="77777777" w:rsidR="00EB2CB6" w:rsidRDefault="00EB2CB6" w:rsidP="00EB2CB6">
      <w:r>
        <w:t># 7. Example JWT payload</w:t>
      </w:r>
    </w:p>
    <w:p w14:paraId="507C35D1" w14:textId="77777777" w:rsidR="00EB2CB6" w:rsidRDefault="00EB2CB6" w:rsidP="00EB2CB6"/>
    <w:p w14:paraId="48298557" w14:textId="77777777" w:rsidR="00EB2CB6" w:rsidRDefault="00EB2CB6" w:rsidP="00EB2CB6">
      <w:r>
        <w:t>```json</w:t>
      </w:r>
    </w:p>
    <w:p w14:paraId="7BED4274" w14:textId="77777777" w:rsidR="00EB2CB6" w:rsidRDefault="00EB2CB6" w:rsidP="00EB2CB6">
      <w:r>
        <w:t>{</w:t>
      </w:r>
    </w:p>
    <w:p w14:paraId="581B52E7" w14:textId="77777777" w:rsidR="00EB2CB6" w:rsidRDefault="00EB2CB6" w:rsidP="00EB2CB6">
      <w:r>
        <w:t xml:space="preserve">  "iss": "https://auth.company.com",</w:t>
      </w:r>
    </w:p>
    <w:p w14:paraId="2B483E03" w14:textId="77777777" w:rsidR="00EB2CB6" w:rsidRDefault="00EB2CB6" w:rsidP="00EB2CB6">
      <w:r>
        <w:t xml:space="preserve">  "sub": "user_123",</w:t>
      </w:r>
    </w:p>
    <w:p w14:paraId="0D7FC79E" w14:textId="77777777" w:rsidR="00EB2CB6" w:rsidRDefault="00EB2CB6" w:rsidP="00EB2CB6">
      <w:r>
        <w:t xml:space="preserve">  "aud": "payments-api",</w:t>
      </w:r>
    </w:p>
    <w:p w14:paraId="7A19B9A8" w14:textId="77777777" w:rsidR="00EB2CB6" w:rsidRDefault="00EB2CB6" w:rsidP="00EB2CB6">
      <w:r>
        <w:lastRenderedPageBreak/>
        <w:t xml:space="preserve">  "role": "admin",</w:t>
      </w:r>
    </w:p>
    <w:p w14:paraId="47F46A40" w14:textId="77777777" w:rsidR="00EB2CB6" w:rsidRDefault="00EB2CB6" w:rsidP="00EB2CB6">
      <w:r>
        <w:t xml:space="preserve">  "tenantId": "t1",</w:t>
      </w:r>
    </w:p>
    <w:p w14:paraId="069CFBC9" w14:textId="77777777" w:rsidR="00EB2CB6" w:rsidRDefault="00EB2CB6" w:rsidP="00EB2CB6">
      <w:r>
        <w:t xml:space="preserve">  "iat": 1710000000,</w:t>
      </w:r>
    </w:p>
    <w:p w14:paraId="4F73FC06" w14:textId="77777777" w:rsidR="00EB2CB6" w:rsidRDefault="00EB2CB6" w:rsidP="00EB2CB6">
      <w:r>
        <w:t xml:space="preserve">  "exp": 1710003600</w:t>
      </w:r>
    </w:p>
    <w:p w14:paraId="2F986040" w14:textId="77777777" w:rsidR="00EB2CB6" w:rsidRDefault="00EB2CB6" w:rsidP="00EB2CB6">
      <w:r>
        <w:t>}</w:t>
      </w:r>
    </w:p>
    <w:p w14:paraId="03B14A93" w14:textId="77777777" w:rsidR="00EB2CB6" w:rsidRDefault="00EB2CB6" w:rsidP="00EB2CB6">
      <w:r>
        <w:t>```</w:t>
      </w:r>
    </w:p>
    <w:p w14:paraId="43869C47" w14:textId="77777777" w:rsidR="00EB2CB6" w:rsidRDefault="00EB2CB6" w:rsidP="00EB2CB6"/>
    <w:p w14:paraId="1E263672" w14:textId="77777777" w:rsidR="00EB2CB6" w:rsidRDefault="00EB2CB6" w:rsidP="00EB2CB6">
      <w:r>
        <w:t>This says:</w:t>
      </w:r>
    </w:p>
    <w:p w14:paraId="3B038769" w14:textId="77777777" w:rsidR="00EB2CB6" w:rsidRDefault="00EB2CB6" w:rsidP="00EB2CB6">
      <w:r>
        <w:t>- token was issued by `auth.company.com`</w:t>
      </w:r>
    </w:p>
    <w:p w14:paraId="116E9260" w14:textId="77777777" w:rsidR="00EB2CB6" w:rsidRDefault="00EB2CB6" w:rsidP="00EB2CB6">
      <w:r>
        <w:t>- it belongs to user `user_123`</w:t>
      </w:r>
    </w:p>
    <w:p w14:paraId="59F22E70" w14:textId="77777777" w:rsidR="00EB2CB6" w:rsidRDefault="00EB2CB6" w:rsidP="00EB2CB6">
      <w:r>
        <w:t>- it is meant for `payments-api`</w:t>
      </w:r>
    </w:p>
    <w:p w14:paraId="3AEC560E" w14:textId="77777777" w:rsidR="00EB2CB6" w:rsidRDefault="00EB2CB6" w:rsidP="00EB2CB6">
      <w:r>
        <w:t>- user role is `admin`</w:t>
      </w:r>
    </w:p>
    <w:p w14:paraId="17AE28FC" w14:textId="77777777" w:rsidR="00EB2CB6" w:rsidRDefault="00EB2CB6" w:rsidP="00EB2CB6">
      <w:r>
        <w:t>- token is valid for one hour</w:t>
      </w:r>
    </w:p>
    <w:p w14:paraId="0F67137B" w14:textId="77777777" w:rsidR="00EB2CB6" w:rsidRDefault="00EB2CB6" w:rsidP="00EB2CB6"/>
    <w:p w14:paraId="0063178D" w14:textId="77777777" w:rsidR="00EB2CB6" w:rsidRDefault="00EB2CB6" w:rsidP="00EB2CB6">
      <w:r>
        <w:t>---</w:t>
      </w:r>
    </w:p>
    <w:p w14:paraId="748B22BC" w14:textId="77777777" w:rsidR="00EB2CB6" w:rsidRDefault="00EB2CB6" w:rsidP="00EB2CB6"/>
    <w:p w14:paraId="18C06E14" w14:textId="77777777" w:rsidR="00EB2CB6" w:rsidRDefault="00EB2CB6" w:rsidP="00EB2CB6">
      <w:r>
        <w:t># 8. JWT signing algorithms</w:t>
      </w:r>
    </w:p>
    <w:p w14:paraId="294BA6CC" w14:textId="77777777" w:rsidR="00EB2CB6" w:rsidRDefault="00EB2CB6" w:rsidP="00EB2CB6"/>
    <w:p w14:paraId="564A960F" w14:textId="77777777" w:rsidR="00EB2CB6" w:rsidRDefault="00EB2CB6" w:rsidP="00EB2CB6">
      <w:r>
        <w:t>JWTs can be signed in different ways.</w:t>
      </w:r>
    </w:p>
    <w:p w14:paraId="066B8EE6" w14:textId="77777777" w:rsidR="00EB2CB6" w:rsidRDefault="00EB2CB6" w:rsidP="00EB2CB6"/>
    <w:p w14:paraId="6755D209" w14:textId="77777777" w:rsidR="00EB2CB6" w:rsidRDefault="00EB2CB6" w:rsidP="00EB2CB6">
      <w:r>
        <w:t>## A. HMAC symmetric signing</w:t>
      </w:r>
    </w:p>
    <w:p w14:paraId="6267A438" w14:textId="77777777" w:rsidR="00EB2CB6" w:rsidRDefault="00EB2CB6" w:rsidP="00EB2CB6">
      <w:r>
        <w:t>Example:</w:t>
      </w:r>
    </w:p>
    <w:p w14:paraId="3D13E956" w14:textId="77777777" w:rsidR="00EB2CB6" w:rsidRDefault="00EB2CB6" w:rsidP="00EB2CB6">
      <w:r>
        <w:t>- `HS256`</w:t>
      </w:r>
    </w:p>
    <w:p w14:paraId="3FEB5EC9" w14:textId="77777777" w:rsidR="00EB2CB6" w:rsidRDefault="00EB2CB6" w:rsidP="00EB2CB6"/>
    <w:p w14:paraId="43A016FE" w14:textId="77777777" w:rsidR="00EB2CB6" w:rsidRDefault="00EB2CB6" w:rsidP="00EB2CB6">
      <w:r>
        <w:lastRenderedPageBreak/>
        <w:t>The same secret is used to sign and verify.</w:t>
      </w:r>
    </w:p>
    <w:p w14:paraId="6F9EDD2C" w14:textId="77777777" w:rsidR="00EB2CB6" w:rsidRDefault="00EB2CB6" w:rsidP="00EB2CB6"/>
    <w:p w14:paraId="3C97C517" w14:textId="77777777" w:rsidR="00EB2CB6" w:rsidRDefault="00EB2CB6" w:rsidP="00EB2CB6">
      <w:r>
        <w:t>### Pros</w:t>
      </w:r>
    </w:p>
    <w:p w14:paraId="2570D09C" w14:textId="77777777" w:rsidR="00EB2CB6" w:rsidRDefault="00EB2CB6" w:rsidP="00EB2CB6">
      <w:r>
        <w:t>- simple</w:t>
      </w:r>
    </w:p>
    <w:p w14:paraId="73FFAE8F" w14:textId="77777777" w:rsidR="00EB2CB6" w:rsidRDefault="00EB2CB6" w:rsidP="00EB2CB6">
      <w:r>
        <w:t>- fast</w:t>
      </w:r>
    </w:p>
    <w:p w14:paraId="32D8A580" w14:textId="77777777" w:rsidR="00EB2CB6" w:rsidRDefault="00EB2CB6" w:rsidP="00EB2CB6"/>
    <w:p w14:paraId="3C51FB96" w14:textId="77777777" w:rsidR="00EB2CB6" w:rsidRDefault="00EB2CB6" w:rsidP="00EB2CB6">
      <w:r>
        <w:t>### Cons</w:t>
      </w:r>
    </w:p>
    <w:p w14:paraId="302D8C66" w14:textId="77777777" w:rsidR="00EB2CB6" w:rsidRDefault="00EB2CB6" w:rsidP="00EB2CB6">
      <w:r>
        <w:t>- both issuer and verifier must share the same secret</w:t>
      </w:r>
    </w:p>
    <w:p w14:paraId="5E6FF5E7" w14:textId="77777777" w:rsidR="00EB2CB6" w:rsidRDefault="00EB2CB6" w:rsidP="00EB2CB6">
      <w:r>
        <w:t>- secret management becomes harder in distributed systems</w:t>
      </w:r>
    </w:p>
    <w:p w14:paraId="08397863" w14:textId="77777777" w:rsidR="00EB2CB6" w:rsidRDefault="00EB2CB6" w:rsidP="00EB2CB6"/>
    <w:p w14:paraId="1FCC1CCC" w14:textId="77777777" w:rsidR="00EB2CB6" w:rsidRDefault="00EB2CB6" w:rsidP="00EB2CB6">
      <w:r>
        <w:t>## B. RSA or ECDSA asymmetric signing</w:t>
      </w:r>
    </w:p>
    <w:p w14:paraId="747985BD" w14:textId="77777777" w:rsidR="00EB2CB6" w:rsidRDefault="00EB2CB6" w:rsidP="00EB2CB6">
      <w:r>
        <w:t>Examples:</w:t>
      </w:r>
    </w:p>
    <w:p w14:paraId="750C965F" w14:textId="77777777" w:rsidR="00EB2CB6" w:rsidRDefault="00EB2CB6" w:rsidP="00EB2CB6">
      <w:r>
        <w:t>- `RS256`</w:t>
      </w:r>
    </w:p>
    <w:p w14:paraId="7EF1BE4F" w14:textId="77777777" w:rsidR="00EB2CB6" w:rsidRDefault="00EB2CB6" w:rsidP="00EB2CB6">
      <w:r>
        <w:t>- `ES256`</w:t>
      </w:r>
    </w:p>
    <w:p w14:paraId="1B1ECA06" w14:textId="77777777" w:rsidR="00EB2CB6" w:rsidRDefault="00EB2CB6" w:rsidP="00EB2CB6"/>
    <w:p w14:paraId="0738FC42" w14:textId="77777777" w:rsidR="00EB2CB6" w:rsidRDefault="00EB2CB6" w:rsidP="00EB2CB6">
      <w:r>
        <w:t>The issuer signs with a private key, and verifiers use the public key.</w:t>
      </w:r>
    </w:p>
    <w:p w14:paraId="30322CAB" w14:textId="77777777" w:rsidR="00EB2CB6" w:rsidRDefault="00EB2CB6" w:rsidP="00EB2CB6"/>
    <w:p w14:paraId="0FE87AE9" w14:textId="77777777" w:rsidR="00EB2CB6" w:rsidRDefault="00EB2CB6" w:rsidP="00EB2CB6">
      <w:r>
        <w:t>### Pros</w:t>
      </w:r>
    </w:p>
    <w:p w14:paraId="64BFE780" w14:textId="77777777" w:rsidR="00EB2CB6" w:rsidRDefault="00EB2CB6" w:rsidP="00EB2CB6">
      <w:r>
        <w:t>- better for distributed systems</w:t>
      </w:r>
    </w:p>
    <w:p w14:paraId="312115CF" w14:textId="77777777" w:rsidR="00EB2CB6" w:rsidRDefault="00EB2CB6" w:rsidP="00EB2CB6">
      <w:r>
        <w:t>- verifiers do not need the private key</w:t>
      </w:r>
    </w:p>
    <w:p w14:paraId="5D4E66C9" w14:textId="77777777" w:rsidR="00EB2CB6" w:rsidRDefault="00EB2CB6" w:rsidP="00EB2CB6"/>
    <w:p w14:paraId="23CA1CE4" w14:textId="77777777" w:rsidR="00EB2CB6" w:rsidRDefault="00EB2CB6" w:rsidP="00EB2CB6">
      <w:r>
        <w:t>### Cons</w:t>
      </w:r>
    </w:p>
    <w:p w14:paraId="1BC31193" w14:textId="77777777" w:rsidR="00EB2CB6" w:rsidRDefault="00EB2CB6" w:rsidP="00EB2CB6">
      <w:r>
        <w:t>- more complex</w:t>
      </w:r>
    </w:p>
    <w:p w14:paraId="2585F777" w14:textId="77777777" w:rsidR="00EB2CB6" w:rsidRDefault="00EB2CB6" w:rsidP="00EB2CB6">
      <w:r>
        <w:lastRenderedPageBreak/>
        <w:t>- key management must be done properly</w:t>
      </w:r>
    </w:p>
    <w:p w14:paraId="1F735983" w14:textId="77777777" w:rsidR="00EB2CB6" w:rsidRDefault="00EB2CB6" w:rsidP="00EB2CB6"/>
    <w:p w14:paraId="273DC2CB" w14:textId="77777777" w:rsidR="00EB2CB6" w:rsidRDefault="00EB2CB6" w:rsidP="00EB2CB6">
      <w:r>
        <w:t>---</w:t>
      </w:r>
    </w:p>
    <w:p w14:paraId="0766B52D" w14:textId="77777777" w:rsidR="00EB2CB6" w:rsidRDefault="00EB2CB6" w:rsidP="00EB2CB6"/>
    <w:p w14:paraId="0A412125" w14:textId="77777777" w:rsidR="00EB2CB6" w:rsidRDefault="00EB2CB6" w:rsidP="00EB2CB6">
      <w:r>
        <w:t># 9. JWT authentication flow</w:t>
      </w:r>
    </w:p>
    <w:p w14:paraId="7FA138D7" w14:textId="77777777" w:rsidR="00EB2CB6" w:rsidRDefault="00EB2CB6" w:rsidP="00EB2CB6"/>
    <w:p w14:paraId="670E9D58" w14:textId="77777777" w:rsidR="00EB2CB6" w:rsidRDefault="00EB2CB6" w:rsidP="00EB2CB6">
      <w:r>
        <w:t>```mermaid</w:t>
      </w:r>
    </w:p>
    <w:p w14:paraId="36B721F2" w14:textId="77777777" w:rsidR="00EB2CB6" w:rsidRDefault="00EB2CB6" w:rsidP="00EB2CB6">
      <w:r>
        <w:t>sequenceDiagram</w:t>
      </w:r>
    </w:p>
    <w:p w14:paraId="2A9E06C0" w14:textId="77777777" w:rsidR="00EB2CB6" w:rsidRDefault="00EB2CB6" w:rsidP="00EB2CB6">
      <w:r>
        <w:t xml:space="preserve">    participant User as User</w:t>
      </w:r>
    </w:p>
    <w:p w14:paraId="0B75B252" w14:textId="77777777" w:rsidR="00EB2CB6" w:rsidRDefault="00EB2CB6" w:rsidP="00EB2CB6">
      <w:r>
        <w:t xml:space="preserve">    participant App as Client App</w:t>
      </w:r>
    </w:p>
    <w:p w14:paraId="3D469A9A" w14:textId="77777777" w:rsidR="00EB2CB6" w:rsidRDefault="00EB2CB6" w:rsidP="00EB2CB6">
      <w:r>
        <w:t xml:space="preserve">    participant Auth as Auth Server</w:t>
      </w:r>
    </w:p>
    <w:p w14:paraId="58A5E33B" w14:textId="77777777" w:rsidR="00EB2CB6" w:rsidRDefault="00EB2CB6" w:rsidP="00EB2CB6">
      <w:r>
        <w:t xml:space="preserve">    participant API as API Server</w:t>
      </w:r>
    </w:p>
    <w:p w14:paraId="6F0B2DBD" w14:textId="77777777" w:rsidR="00EB2CB6" w:rsidRDefault="00EB2CB6" w:rsidP="00EB2CB6"/>
    <w:p w14:paraId="1AE6ADAA" w14:textId="77777777" w:rsidR="00EB2CB6" w:rsidRDefault="00EB2CB6" w:rsidP="00EB2CB6">
      <w:r>
        <w:t xml:space="preserve">    User-&gt;&gt;App: Login with username and password</w:t>
      </w:r>
    </w:p>
    <w:p w14:paraId="1EA10BEE" w14:textId="77777777" w:rsidR="00EB2CB6" w:rsidRDefault="00EB2CB6" w:rsidP="00EB2CB6">
      <w:r>
        <w:t xml:space="preserve">    App-&gt;&gt;Auth: Send credentials</w:t>
      </w:r>
    </w:p>
    <w:p w14:paraId="235373A4" w14:textId="77777777" w:rsidR="00EB2CB6" w:rsidRDefault="00EB2CB6" w:rsidP="00EB2CB6">
      <w:r>
        <w:t xml:space="preserve">    Auth-&gt;&gt;Auth: Validate credentials</w:t>
      </w:r>
    </w:p>
    <w:p w14:paraId="53882DAC" w14:textId="77777777" w:rsidR="00EB2CB6" w:rsidRDefault="00EB2CB6" w:rsidP="00EB2CB6">
      <w:r>
        <w:t xml:space="preserve">    Auth--&gt;&gt;App: Return JWT</w:t>
      </w:r>
    </w:p>
    <w:p w14:paraId="2A4D0A2F" w14:textId="77777777" w:rsidR="00EB2CB6" w:rsidRDefault="00EB2CB6" w:rsidP="00EB2CB6">
      <w:r>
        <w:t xml:space="preserve">    App-&gt;&gt;API: Request with Bearer JWT</w:t>
      </w:r>
    </w:p>
    <w:p w14:paraId="688C79B9" w14:textId="77777777" w:rsidR="00EB2CB6" w:rsidRDefault="00EB2CB6" w:rsidP="00EB2CB6">
      <w:r>
        <w:t xml:space="preserve">    API-&gt;&gt;API: Verify signature and claims</w:t>
      </w:r>
    </w:p>
    <w:p w14:paraId="7026A770" w14:textId="77777777" w:rsidR="00EB2CB6" w:rsidRDefault="00EB2CB6" w:rsidP="00EB2CB6">
      <w:r>
        <w:t xml:space="preserve">    API--&gt;&gt;App: Return protected data</w:t>
      </w:r>
    </w:p>
    <w:p w14:paraId="15F26FD9" w14:textId="77777777" w:rsidR="00EB2CB6" w:rsidRDefault="00EB2CB6" w:rsidP="00EB2CB6">
      <w:r>
        <w:t>```</w:t>
      </w:r>
    </w:p>
    <w:p w14:paraId="10B98A90" w14:textId="77777777" w:rsidR="00EB2CB6" w:rsidRDefault="00EB2CB6" w:rsidP="00EB2CB6"/>
    <w:p w14:paraId="390568AA" w14:textId="77777777" w:rsidR="00EB2CB6" w:rsidRDefault="00EB2CB6" w:rsidP="00EB2CB6">
      <w:r>
        <w:t>---</w:t>
      </w:r>
    </w:p>
    <w:p w14:paraId="1F8D1DFF" w14:textId="77777777" w:rsidR="00EB2CB6" w:rsidRDefault="00EB2CB6" w:rsidP="00EB2CB6"/>
    <w:p w14:paraId="03C48A1F" w14:textId="77777777" w:rsidR="00EB2CB6" w:rsidRDefault="00EB2CB6" w:rsidP="00EB2CB6">
      <w:r>
        <w:lastRenderedPageBreak/>
        <w:t># 10. Why JWT is popular</w:t>
      </w:r>
    </w:p>
    <w:p w14:paraId="25F36982" w14:textId="77777777" w:rsidR="00EB2CB6" w:rsidRDefault="00EB2CB6" w:rsidP="00EB2CB6"/>
    <w:p w14:paraId="06235415" w14:textId="77777777" w:rsidR="00EB2CB6" w:rsidRDefault="00EB2CB6" w:rsidP="00EB2CB6">
      <w:r>
        <w:t>JWT is popular because it works well for stateless authentication.</w:t>
      </w:r>
    </w:p>
    <w:p w14:paraId="145D516B" w14:textId="77777777" w:rsidR="00EB2CB6" w:rsidRDefault="00EB2CB6" w:rsidP="00EB2CB6"/>
    <w:p w14:paraId="5B093AA7" w14:textId="77777777" w:rsidR="00EB2CB6" w:rsidRDefault="00EB2CB6" w:rsidP="00EB2CB6">
      <w:r>
        <w:t>The server does not need to store session state for every user. It can verify the token locally.</w:t>
      </w:r>
    </w:p>
    <w:p w14:paraId="0C1C0F22" w14:textId="77777777" w:rsidR="00EB2CB6" w:rsidRDefault="00EB2CB6" w:rsidP="00EB2CB6"/>
    <w:p w14:paraId="2B7D457F" w14:textId="77777777" w:rsidR="00EB2CB6" w:rsidRDefault="00EB2CB6" w:rsidP="00EB2CB6">
      <w:r>
        <w:t>This is useful for:</w:t>
      </w:r>
    </w:p>
    <w:p w14:paraId="7FDFF12D" w14:textId="77777777" w:rsidR="00EB2CB6" w:rsidRDefault="00EB2CB6" w:rsidP="00EB2CB6">
      <w:r>
        <w:t>- microservices</w:t>
      </w:r>
    </w:p>
    <w:p w14:paraId="4D343598" w14:textId="77777777" w:rsidR="00EB2CB6" w:rsidRDefault="00EB2CB6" w:rsidP="00EB2CB6">
      <w:r>
        <w:t>- distributed systems</w:t>
      </w:r>
    </w:p>
    <w:p w14:paraId="66F8F7EF" w14:textId="77777777" w:rsidR="00EB2CB6" w:rsidRDefault="00EB2CB6" w:rsidP="00EB2CB6">
      <w:r>
        <w:t>- APIs</w:t>
      </w:r>
    </w:p>
    <w:p w14:paraId="784C855B" w14:textId="77777777" w:rsidR="00EB2CB6" w:rsidRDefault="00EB2CB6" w:rsidP="00EB2CB6">
      <w:r>
        <w:t>- single-page apps</w:t>
      </w:r>
    </w:p>
    <w:p w14:paraId="2AA4E5BA" w14:textId="77777777" w:rsidR="00EB2CB6" w:rsidRDefault="00EB2CB6" w:rsidP="00EB2CB6">
      <w:r>
        <w:t>- mobile apps</w:t>
      </w:r>
    </w:p>
    <w:p w14:paraId="130DD92E" w14:textId="77777777" w:rsidR="00EB2CB6" w:rsidRDefault="00EB2CB6" w:rsidP="00EB2CB6"/>
    <w:p w14:paraId="15516D90" w14:textId="77777777" w:rsidR="00EB2CB6" w:rsidRDefault="00EB2CB6" w:rsidP="00EB2CB6">
      <w:r>
        <w:t>---</w:t>
      </w:r>
    </w:p>
    <w:p w14:paraId="6FE4FB76" w14:textId="77777777" w:rsidR="00EB2CB6" w:rsidRDefault="00EB2CB6" w:rsidP="00EB2CB6"/>
    <w:p w14:paraId="3E8FC904" w14:textId="77777777" w:rsidR="00EB2CB6" w:rsidRDefault="00EB2CB6" w:rsidP="00EB2CB6">
      <w:r>
        <w:t># 11. JWT vs session-based authentication</w:t>
      </w:r>
    </w:p>
    <w:p w14:paraId="2D1F6EB4" w14:textId="77777777" w:rsidR="00EB2CB6" w:rsidRDefault="00EB2CB6" w:rsidP="00EB2CB6"/>
    <w:p w14:paraId="29E6B779" w14:textId="77777777" w:rsidR="00EB2CB6" w:rsidRDefault="00EB2CB6" w:rsidP="00EB2CB6">
      <w:r>
        <w:t>## Session-based auth</w:t>
      </w:r>
    </w:p>
    <w:p w14:paraId="13196CC2" w14:textId="77777777" w:rsidR="00EB2CB6" w:rsidRDefault="00EB2CB6" w:rsidP="00EB2CB6">
      <w:r>
        <w:t>- server stores session data</w:t>
      </w:r>
    </w:p>
    <w:p w14:paraId="516E131C" w14:textId="77777777" w:rsidR="00EB2CB6" w:rsidRDefault="00EB2CB6" w:rsidP="00EB2CB6">
      <w:r>
        <w:t>- client stores session ID in cookie</w:t>
      </w:r>
    </w:p>
    <w:p w14:paraId="06E001B3" w14:textId="77777777" w:rsidR="00EB2CB6" w:rsidRDefault="00EB2CB6" w:rsidP="00EB2CB6">
      <w:r>
        <w:t>- easy to revoke</w:t>
      </w:r>
    </w:p>
    <w:p w14:paraId="5AADF26A" w14:textId="77777777" w:rsidR="00EB2CB6" w:rsidRDefault="00EB2CB6" w:rsidP="00EB2CB6">
      <w:r>
        <w:t>- good for traditional web apps</w:t>
      </w:r>
    </w:p>
    <w:p w14:paraId="5E39A3CC" w14:textId="77777777" w:rsidR="00EB2CB6" w:rsidRDefault="00EB2CB6" w:rsidP="00EB2CB6"/>
    <w:p w14:paraId="644DBA66" w14:textId="77777777" w:rsidR="00EB2CB6" w:rsidRDefault="00EB2CB6" w:rsidP="00EB2CB6">
      <w:r>
        <w:lastRenderedPageBreak/>
        <w:t>## JWT-based auth</w:t>
      </w:r>
    </w:p>
    <w:p w14:paraId="14F4CD79" w14:textId="77777777" w:rsidR="00EB2CB6" w:rsidRDefault="00EB2CB6" w:rsidP="00EB2CB6">
      <w:r>
        <w:t>- token contains claims</w:t>
      </w:r>
    </w:p>
    <w:p w14:paraId="0E7B5C73" w14:textId="77777777" w:rsidR="00EB2CB6" w:rsidRDefault="00EB2CB6" w:rsidP="00EB2CB6">
      <w:r>
        <w:t>- server can verify locally</w:t>
      </w:r>
    </w:p>
    <w:p w14:paraId="2D9651D0" w14:textId="77777777" w:rsidR="00EB2CB6" w:rsidRDefault="00EB2CB6" w:rsidP="00EB2CB6">
      <w:r>
        <w:t>- better for distributed systems</w:t>
      </w:r>
    </w:p>
    <w:p w14:paraId="7ACD6E94" w14:textId="77777777" w:rsidR="00EB2CB6" w:rsidRDefault="00EB2CB6" w:rsidP="00EB2CB6">
      <w:r>
        <w:t>- harder to revoke immediately</w:t>
      </w:r>
    </w:p>
    <w:p w14:paraId="361811B0" w14:textId="77777777" w:rsidR="00EB2CB6" w:rsidRDefault="00EB2CB6" w:rsidP="00EB2CB6"/>
    <w:p w14:paraId="546B5265" w14:textId="77777777" w:rsidR="00EB2CB6" w:rsidRDefault="00EB2CB6" w:rsidP="00EB2CB6">
      <w:r>
        <w:t>### Trade-off</w:t>
      </w:r>
    </w:p>
    <w:p w14:paraId="3444D524" w14:textId="77777777" w:rsidR="00EB2CB6" w:rsidRDefault="00EB2CB6" w:rsidP="00EB2CB6">
      <w:r>
        <w:t>JWT reduces server-side session storage, but revocation and rotation are more complicated.</w:t>
      </w:r>
    </w:p>
    <w:p w14:paraId="4FB1A7DC" w14:textId="77777777" w:rsidR="00EB2CB6" w:rsidRDefault="00EB2CB6" w:rsidP="00EB2CB6"/>
    <w:p w14:paraId="6D817E55" w14:textId="77777777" w:rsidR="00EB2CB6" w:rsidRDefault="00EB2CB6" w:rsidP="00EB2CB6">
      <w:r>
        <w:t>---</w:t>
      </w:r>
    </w:p>
    <w:p w14:paraId="1BD873CC" w14:textId="77777777" w:rsidR="00EB2CB6" w:rsidRDefault="00EB2CB6" w:rsidP="00EB2CB6"/>
    <w:p w14:paraId="59DF28C2" w14:textId="77777777" w:rsidR="00EB2CB6" w:rsidRDefault="00EB2CB6" w:rsidP="00EB2CB6">
      <w:r>
        <w:t># 12. Advantages of JWT</w:t>
      </w:r>
    </w:p>
    <w:p w14:paraId="612B7789" w14:textId="77777777" w:rsidR="00EB2CB6" w:rsidRDefault="00EB2CB6" w:rsidP="00EB2CB6"/>
    <w:p w14:paraId="5B95B389" w14:textId="77777777" w:rsidR="00EB2CB6" w:rsidRDefault="00EB2CB6" w:rsidP="00EB2CB6">
      <w:r>
        <w:t>- stateless authentication</w:t>
      </w:r>
    </w:p>
    <w:p w14:paraId="191576C6" w14:textId="77777777" w:rsidR="00EB2CB6" w:rsidRDefault="00EB2CB6" w:rsidP="00EB2CB6">
      <w:r>
        <w:t>- easy to scale</w:t>
      </w:r>
    </w:p>
    <w:p w14:paraId="677A41E6" w14:textId="77777777" w:rsidR="00EB2CB6" w:rsidRDefault="00EB2CB6" w:rsidP="00EB2CB6">
      <w:r>
        <w:t>- compact format</w:t>
      </w:r>
    </w:p>
    <w:p w14:paraId="583F08B1" w14:textId="77777777" w:rsidR="00EB2CB6" w:rsidRDefault="00EB2CB6" w:rsidP="00EB2CB6">
      <w:r>
        <w:t>- works well across services</w:t>
      </w:r>
    </w:p>
    <w:p w14:paraId="053D5CF9" w14:textId="77777777" w:rsidR="00EB2CB6" w:rsidRDefault="00EB2CB6" w:rsidP="00EB2CB6">
      <w:r>
        <w:t>- can include useful claims</w:t>
      </w:r>
    </w:p>
    <w:p w14:paraId="1E247ACD" w14:textId="77777777" w:rsidR="00EB2CB6" w:rsidRDefault="00EB2CB6" w:rsidP="00EB2CB6">
      <w:r>
        <w:t>- easy to pass between systems</w:t>
      </w:r>
    </w:p>
    <w:p w14:paraId="7887C2BE" w14:textId="77777777" w:rsidR="00EB2CB6" w:rsidRDefault="00EB2CB6" w:rsidP="00EB2CB6"/>
    <w:p w14:paraId="0B46DCAD" w14:textId="77777777" w:rsidR="00EB2CB6" w:rsidRDefault="00EB2CB6" w:rsidP="00EB2CB6">
      <w:r>
        <w:t>---</w:t>
      </w:r>
    </w:p>
    <w:p w14:paraId="388C90D2" w14:textId="77777777" w:rsidR="00EB2CB6" w:rsidRDefault="00EB2CB6" w:rsidP="00EB2CB6"/>
    <w:p w14:paraId="039C9612" w14:textId="77777777" w:rsidR="00EB2CB6" w:rsidRDefault="00EB2CB6" w:rsidP="00EB2CB6">
      <w:r>
        <w:t># 13. Disadvantages of JWT</w:t>
      </w:r>
    </w:p>
    <w:p w14:paraId="2935D27C" w14:textId="77777777" w:rsidR="00EB2CB6" w:rsidRDefault="00EB2CB6" w:rsidP="00EB2CB6"/>
    <w:p w14:paraId="10D89D64" w14:textId="77777777" w:rsidR="00EB2CB6" w:rsidRDefault="00EB2CB6" w:rsidP="00EB2CB6">
      <w:r>
        <w:t>- hard to revoke before expiration</w:t>
      </w:r>
    </w:p>
    <w:p w14:paraId="611ABD99" w14:textId="77777777" w:rsidR="00EB2CB6" w:rsidRDefault="00EB2CB6" w:rsidP="00EB2CB6">
      <w:r>
        <w:t>- token theft can be dangerous</w:t>
      </w:r>
    </w:p>
    <w:p w14:paraId="59E8803B" w14:textId="77777777" w:rsidR="00EB2CB6" w:rsidRDefault="00EB2CB6" w:rsidP="00EB2CB6">
      <w:r>
        <w:t>- misuse of payload data</w:t>
      </w:r>
    </w:p>
    <w:p w14:paraId="478C359E" w14:textId="77777777" w:rsidR="00EB2CB6" w:rsidRDefault="00EB2CB6" w:rsidP="00EB2CB6">
      <w:r>
        <w:t>- often confused with encryption</w:t>
      </w:r>
    </w:p>
    <w:p w14:paraId="68F1D499" w14:textId="77777777" w:rsidR="00EB2CB6" w:rsidRDefault="00EB2CB6" w:rsidP="00EB2CB6">
      <w:r>
        <w:t>- can become large if overloaded with claims</w:t>
      </w:r>
    </w:p>
    <w:p w14:paraId="2075E87F" w14:textId="77777777" w:rsidR="00EB2CB6" w:rsidRDefault="00EB2CB6" w:rsidP="00EB2CB6">
      <w:r>
        <w:t>- validation mistakes create security holes</w:t>
      </w:r>
    </w:p>
    <w:p w14:paraId="66650DBA" w14:textId="77777777" w:rsidR="00EB2CB6" w:rsidRDefault="00EB2CB6" w:rsidP="00EB2CB6"/>
    <w:p w14:paraId="4DCC7E3F" w14:textId="77777777" w:rsidR="00EB2CB6" w:rsidRDefault="00EB2CB6" w:rsidP="00EB2CB6">
      <w:r>
        <w:t>---</w:t>
      </w:r>
    </w:p>
    <w:p w14:paraId="39142362" w14:textId="77777777" w:rsidR="00EB2CB6" w:rsidRDefault="00EB2CB6" w:rsidP="00EB2CB6"/>
    <w:p w14:paraId="549E410A" w14:textId="77777777" w:rsidR="00EB2CB6" w:rsidRDefault="00EB2CB6" w:rsidP="00EB2CB6">
      <w:r>
        <w:t># 14. JWT is not encrypted by default</w:t>
      </w:r>
    </w:p>
    <w:p w14:paraId="5631FFB0" w14:textId="77777777" w:rsidR="00EB2CB6" w:rsidRDefault="00EB2CB6" w:rsidP="00EB2CB6"/>
    <w:p w14:paraId="572AE1B8" w14:textId="77777777" w:rsidR="00EB2CB6" w:rsidRDefault="00EB2CB6" w:rsidP="00EB2CB6">
      <w:r>
        <w:t>This is a very important point.</w:t>
      </w:r>
    </w:p>
    <w:p w14:paraId="2322476E" w14:textId="77777777" w:rsidR="00EB2CB6" w:rsidRDefault="00EB2CB6" w:rsidP="00EB2CB6"/>
    <w:p w14:paraId="751B1CE7" w14:textId="77777777" w:rsidR="00EB2CB6" w:rsidRDefault="00EB2CB6" w:rsidP="00EB2CB6">
      <w:r>
        <w:t>A JWT is usually **signed**, not encrypted.</w:t>
      </w:r>
    </w:p>
    <w:p w14:paraId="2C30B0DF" w14:textId="77777777" w:rsidR="00EB2CB6" w:rsidRDefault="00EB2CB6" w:rsidP="00EB2CB6"/>
    <w:p w14:paraId="62FE24AA" w14:textId="77777777" w:rsidR="00EB2CB6" w:rsidRDefault="00EB2CB6" w:rsidP="00EB2CB6">
      <w:r>
        <w:t>That means:</w:t>
      </w:r>
    </w:p>
    <w:p w14:paraId="4AD17CCD" w14:textId="77777777" w:rsidR="00EB2CB6" w:rsidRDefault="00EB2CB6" w:rsidP="00EB2CB6">
      <w:r>
        <w:t>- anyone can Base64URL-decode the header and payload</w:t>
      </w:r>
    </w:p>
    <w:p w14:paraId="61ADA5A7" w14:textId="77777777" w:rsidR="00EB2CB6" w:rsidRDefault="00EB2CB6" w:rsidP="00EB2CB6">
      <w:r>
        <w:t>- they cannot modify it without breaking the signature</w:t>
      </w:r>
    </w:p>
    <w:p w14:paraId="5DB8E80F" w14:textId="77777777" w:rsidR="00EB2CB6" w:rsidRDefault="00EB2CB6" w:rsidP="00EB2CB6">
      <w:r>
        <w:t>- but they can read it</w:t>
      </w:r>
    </w:p>
    <w:p w14:paraId="19AB72F9" w14:textId="77777777" w:rsidR="00EB2CB6" w:rsidRDefault="00EB2CB6" w:rsidP="00EB2CB6"/>
    <w:p w14:paraId="61668708" w14:textId="77777777" w:rsidR="00EB2CB6" w:rsidRDefault="00EB2CB6" w:rsidP="00EB2CB6">
      <w:r>
        <w:t>### So do not put sensitive secrets in JWT payloads</w:t>
      </w:r>
    </w:p>
    <w:p w14:paraId="3557302C" w14:textId="77777777" w:rsidR="00EB2CB6" w:rsidRDefault="00EB2CB6" w:rsidP="00EB2CB6">
      <w:r>
        <w:t>Do not store:</w:t>
      </w:r>
    </w:p>
    <w:p w14:paraId="6CDFE1E5" w14:textId="77777777" w:rsidR="00EB2CB6" w:rsidRDefault="00EB2CB6" w:rsidP="00EB2CB6">
      <w:r>
        <w:t>- passwords</w:t>
      </w:r>
    </w:p>
    <w:p w14:paraId="63EA0D31" w14:textId="77777777" w:rsidR="00EB2CB6" w:rsidRDefault="00EB2CB6" w:rsidP="00EB2CB6">
      <w:r>
        <w:lastRenderedPageBreak/>
        <w:t>- credit card numbers</w:t>
      </w:r>
    </w:p>
    <w:p w14:paraId="25090C82" w14:textId="77777777" w:rsidR="00EB2CB6" w:rsidRDefault="00EB2CB6" w:rsidP="00EB2CB6">
      <w:r>
        <w:t>- private API keys</w:t>
      </w:r>
    </w:p>
    <w:p w14:paraId="6731ACCB" w14:textId="77777777" w:rsidR="00EB2CB6" w:rsidRDefault="00EB2CB6" w:rsidP="00EB2CB6"/>
    <w:p w14:paraId="77BED237" w14:textId="77777777" w:rsidR="00EB2CB6" w:rsidRDefault="00EB2CB6" w:rsidP="00EB2CB6">
      <w:r>
        <w:t>If you need confidentiality, use encryption separately or use a secure session approach.</w:t>
      </w:r>
    </w:p>
    <w:p w14:paraId="6E938C73" w14:textId="77777777" w:rsidR="00EB2CB6" w:rsidRDefault="00EB2CB6" w:rsidP="00EB2CB6"/>
    <w:p w14:paraId="2D801D60" w14:textId="77777777" w:rsidR="00EB2CB6" w:rsidRDefault="00EB2CB6" w:rsidP="00EB2CB6">
      <w:r>
        <w:t>---</w:t>
      </w:r>
    </w:p>
    <w:p w14:paraId="26F3C09F" w14:textId="77777777" w:rsidR="00EB2CB6" w:rsidRDefault="00EB2CB6" w:rsidP="00EB2CB6"/>
    <w:p w14:paraId="703157F2" w14:textId="77777777" w:rsidR="00EB2CB6" w:rsidRDefault="00EB2CB6" w:rsidP="00EB2CB6">
      <w:r>
        <w:t># 15. JWT validation rules</w:t>
      </w:r>
    </w:p>
    <w:p w14:paraId="3007C3FE" w14:textId="77777777" w:rsidR="00EB2CB6" w:rsidRDefault="00EB2CB6" w:rsidP="00EB2CB6"/>
    <w:p w14:paraId="34F6C276" w14:textId="77777777" w:rsidR="00EB2CB6" w:rsidRDefault="00EB2CB6" w:rsidP="00EB2CB6">
      <w:r>
        <w:t>When validating a JWT, a server should check:</w:t>
      </w:r>
    </w:p>
    <w:p w14:paraId="798F04E0" w14:textId="77777777" w:rsidR="00EB2CB6" w:rsidRDefault="00EB2CB6" w:rsidP="00EB2CB6"/>
    <w:p w14:paraId="7EBB07AC" w14:textId="77777777" w:rsidR="00EB2CB6" w:rsidRDefault="00EB2CB6" w:rsidP="00EB2CB6">
      <w:r>
        <w:t>- signature is valid</w:t>
      </w:r>
    </w:p>
    <w:p w14:paraId="68224CE4" w14:textId="77777777" w:rsidR="00EB2CB6" w:rsidRDefault="00EB2CB6" w:rsidP="00EB2CB6">
      <w:r>
        <w:t>- algorithm is expected</w:t>
      </w:r>
    </w:p>
    <w:p w14:paraId="06ECA6F7" w14:textId="77777777" w:rsidR="00EB2CB6" w:rsidRDefault="00EB2CB6" w:rsidP="00EB2CB6">
      <w:r>
        <w:t>- `exp` is not expired</w:t>
      </w:r>
    </w:p>
    <w:p w14:paraId="3FCE06EE" w14:textId="77777777" w:rsidR="00EB2CB6" w:rsidRDefault="00EB2CB6" w:rsidP="00EB2CB6">
      <w:r>
        <w:t>- `nbf` is satisfied</w:t>
      </w:r>
    </w:p>
    <w:p w14:paraId="5DECB0F3" w14:textId="77777777" w:rsidR="00EB2CB6" w:rsidRDefault="00EB2CB6" w:rsidP="00EB2CB6">
      <w:r>
        <w:t>- `iss` is trusted</w:t>
      </w:r>
    </w:p>
    <w:p w14:paraId="5C4D47F9" w14:textId="77777777" w:rsidR="00EB2CB6" w:rsidRDefault="00EB2CB6" w:rsidP="00EB2CB6">
      <w:r>
        <w:t>- `aud` matches the intended service</w:t>
      </w:r>
    </w:p>
    <w:p w14:paraId="1BCEF24D" w14:textId="77777777" w:rsidR="00EB2CB6" w:rsidRDefault="00EB2CB6" w:rsidP="00EB2CB6">
      <w:r>
        <w:t>- token has not been revoked, if revocation is supported</w:t>
      </w:r>
    </w:p>
    <w:p w14:paraId="6D323B74" w14:textId="77777777" w:rsidR="00EB2CB6" w:rsidRDefault="00EB2CB6" w:rsidP="00EB2CB6"/>
    <w:p w14:paraId="3B1FB5EB" w14:textId="77777777" w:rsidR="00EB2CB6" w:rsidRDefault="00EB2CB6" w:rsidP="00EB2CB6">
      <w:r>
        <w:t>A common mistake is checking only the signature and ignoring claim validation.</w:t>
      </w:r>
    </w:p>
    <w:p w14:paraId="4A92DE0C" w14:textId="77777777" w:rsidR="00EB2CB6" w:rsidRDefault="00EB2CB6" w:rsidP="00EB2CB6"/>
    <w:p w14:paraId="7F5D5EDA" w14:textId="77777777" w:rsidR="00EB2CB6" w:rsidRDefault="00EB2CB6" w:rsidP="00EB2CB6">
      <w:r>
        <w:t>---</w:t>
      </w:r>
    </w:p>
    <w:p w14:paraId="3C0CD1FF" w14:textId="77777777" w:rsidR="00EB2CB6" w:rsidRDefault="00EB2CB6" w:rsidP="00EB2CB6"/>
    <w:p w14:paraId="52E106C4" w14:textId="77777777" w:rsidR="00EB2CB6" w:rsidRDefault="00EB2CB6" w:rsidP="00EB2CB6">
      <w:r>
        <w:lastRenderedPageBreak/>
        <w:t># 16. Common JWT security mistakes</w:t>
      </w:r>
    </w:p>
    <w:p w14:paraId="1DCD72F5" w14:textId="77777777" w:rsidR="00EB2CB6" w:rsidRDefault="00EB2CB6" w:rsidP="00EB2CB6"/>
    <w:p w14:paraId="6DBFEE1A" w14:textId="77777777" w:rsidR="00EB2CB6" w:rsidRDefault="00EB2CB6" w:rsidP="00EB2CB6">
      <w:r>
        <w:t>## A. Accepting `alg=none`</w:t>
      </w:r>
    </w:p>
    <w:p w14:paraId="771E581F" w14:textId="77777777" w:rsidR="00EB2CB6" w:rsidRDefault="00EB2CB6" w:rsidP="00EB2CB6">
      <w:r>
        <w:t>This is a classic vulnerability if a server blindly trusts the header.</w:t>
      </w:r>
    </w:p>
    <w:p w14:paraId="6227A70E" w14:textId="77777777" w:rsidR="00EB2CB6" w:rsidRDefault="00EB2CB6" w:rsidP="00EB2CB6"/>
    <w:p w14:paraId="26409F6D" w14:textId="77777777" w:rsidR="00EB2CB6" w:rsidRDefault="00EB2CB6" w:rsidP="00EB2CB6">
      <w:r>
        <w:t>Never allow unsigned tokens unless you explicitly intend to.</w:t>
      </w:r>
    </w:p>
    <w:p w14:paraId="1830DC30" w14:textId="77777777" w:rsidR="00EB2CB6" w:rsidRDefault="00EB2CB6" w:rsidP="00EB2CB6"/>
    <w:p w14:paraId="257BCAC5" w14:textId="77777777" w:rsidR="00EB2CB6" w:rsidRDefault="00EB2CB6" w:rsidP="00EB2CB6">
      <w:r>
        <w:t>## B. Weak secret key</w:t>
      </w:r>
    </w:p>
    <w:p w14:paraId="191EBD49" w14:textId="77777777" w:rsidR="00EB2CB6" w:rsidRDefault="00EB2CB6" w:rsidP="00EB2CB6">
      <w:r>
        <w:t>If using HMAC, a weak secret can be brute-forced.</w:t>
      </w:r>
    </w:p>
    <w:p w14:paraId="4B506B91" w14:textId="77777777" w:rsidR="00EB2CB6" w:rsidRDefault="00EB2CB6" w:rsidP="00EB2CB6"/>
    <w:p w14:paraId="673B6F8B" w14:textId="77777777" w:rsidR="00EB2CB6" w:rsidRDefault="00EB2CB6" w:rsidP="00EB2CB6">
      <w:r>
        <w:t>## C. Missing expiration</w:t>
      </w:r>
    </w:p>
    <w:p w14:paraId="6E33077A" w14:textId="77777777" w:rsidR="00EB2CB6" w:rsidRDefault="00EB2CB6" w:rsidP="00EB2CB6">
      <w:r>
        <w:t>Tokens without expiration can remain valid forever.</w:t>
      </w:r>
    </w:p>
    <w:p w14:paraId="36B2C74F" w14:textId="77777777" w:rsidR="00EB2CB6" w:rsidRDefault="00EB2CB6" w:rsidP="00EB2CB6"/>
    <w:p w14:paraId="03950270" w14:textId="77777777" w:rsidR="00EB2CB6" w:rsidRDefault="00EB2CB6" w:rsidP="00EB2CB6">
      <w:r>
        <w:t>## D. Storing JWT in unsafe places</w:t>
      </w:r>
    </w:p>
    <w:p w14:paraId="068B22E9" w14:textId="77777777" w:rsidR="00EB2CB6" w:rsidRDefault="00EB2CB6" w:rsidP="00EB2CB6">
      <w:r>
        <w:t>For browser apps, storing JWT in localStorage can expose it to XSS.</w:t>
      </w:r>
    </w:p>
    <w:p w14:paraId="22C6FC2B" w14:textId="77777777" w:rsidR="00EB2CB6" w:rsidRDefault="00EB2CB6" w:rsidP="00EB2CB6"/>
    <w:p w14:paraId="46C4C7F3" w14:textId="77777777" w:rsidR="00EB2CB6" w:rsidRDefault="00EB2CB6" w:rsidP="00EB2CB6">
      <w:r>
        <w:t>## E. Not validating audience and issuer</w:t>
      </w:r>
    </w:p>
    <w:p w14:paraId="06379650" w14:textId="77777777" w:rsidR="00EB2CB6" w:rsidRDefault="00EB2CB6" w:rsidP="00EB2CB6">
      <w:r>
        <w:t>This can let tokens meant for one service be used in another.</w:t>
      </w:r>
    </w:p>
    <w:p w14:paraId="1D8E3728" w14:textId="77777777" w:rsidR="00EB2CB6" w:rsidRDefault="00EB2CB6" w:rsidP="00EB2CB6"/>
    <w:p w14:paraId="73E6C6EE" w14:textId="77777777" w:rsidR="00EB2CB6" w:rsidRDefault="00EB2CB6" w:rsidP="00EB2CB6">
      <w:r>
        <w:t>## F. Overloading the token</w:t>
      </w:r>
    </w:p>
    <w:p w14:paraId="776A8AA6" w14:textId="77777777" w:rsidR="00EB2CB6" w:rsidRDefault="00EB2CB6" w:rsidP="00EB2CB6">
      <w:r>
        <w:t>Too much data makes tokens large and harder to manage.</w:t>
      </w:r>
    </w:p>
    <w:p w14:paraId="4D55FB9D" w14:textId="77777777" w:rsidR="00EB2CB6" w:rsidRDefault="00EB2CB6" w:rsidP="00EB2CB6"/>
    <w:p w14:paraId="76A292DE" w14:textId="77777777" w:rsidR="00EB2CB6" w:rsidRDefault="00EB2CB6" w:rsidP="00EB2CB6">
      <w:r>
        <w:t>---</w:t>
      </w:r>
    </w:p>
    <w:p w14:paraId="55E950DF" w14:textId="77777777" w:rsidR="00EB2CB6" w:rsidRDefault="00EB2CB6" w:rsidP="00EB2CB6"/>
    <w:p w14:paraId="72D06F86" w14:textId="77777777" w:rsidR="00EB2CB6" w:rsidRDefault="00EB2CB6" w:rsidP="00EB2CB6">
      <w:r>
        <w:t># 17. Where to store JWT</w:t>
      </w:r>
    </w:p>
    <w:p w14:paraId="415352D4" w14:textId="77777777" w:rsidR="00EB2CB6" w:rsidRDefault="00EB2CB6" w:rsidP="00EB2CB6"/>
    <w:p w14:paraId="349D5F44" w14:textId="77777777" w:rsidR="00EB2CB6" w:rsidRDefault="00EB2CB6" w:rsidP="00EB2CB6">
      <w:r>
        <w:t>This depends on the client type.</w:t>
      </w:r>
    </w:p>
    <w:p w14:paraId="145C7BCA" w14:textId="77777777" w:rsidR="00EB2CB6" w:rsidRDefault="00EB2CB6" w:rsidP="00EB2CB6"/>
    <w:p w14:paraId="3B059DD2" w14:textId="77777777" w:rsidR="00EB2CB6" w:rsidRDefault="00EB2CB6" w:rsidP="00EB2CB6">
      <w:r>
        <w:t>## Browser apps</w:t>
      </w:r>
    </w:p>
    <w:p w14:paraId="618445EC" w14:textId="77777777" w:rsidR="00EB2CB6" w:rsidRDefault="00EB2CB6" w:rsidP="00EB2CB6">
      <w:r>
        <w:t>Common options:</w:t>
      </w:r>
    </w:p>
    <w:p w14:paraId="2A7B5743" w14:textId="77777777" w:rsidR="00EB2CB6" w:rsidRDefault="00EB2CB6" w:rsidP="00EB2CB6">
      <w:r>
        <w:t>- HttpOnly secure cookies</w:t>
      </w:r>
    </w:p>
    <w:p w14:paraId="58CF67BA" w14:textId="77777777" w:rsidR="00EB2CB6" w:rsidRDefault="00EB2CB6" w:rsidP="00EB2CB6">
      <w:r>
        <w:t>- memory storage for short-lived tokens</w:t>
      </w:r>
    </w:p>
    <w:p w14:paraId="27CB21DD" w14:textId="77777777" w:rsidR="00EB2CB6" w:rsidRDefault="00EB2CB6" w:rsidP="00EB2CB6"/>
    <w:p w14:paraId="36DEE637" w14:textId="77777777" w:rsidR="00EB2CB6" w:rsidRDefault="00EB2CB6" w:rsidP="00EB2CB6">
      <w:r>
        <w:t>### Risk</w:t>
      </w:r>
    </w:p>
    <w:p w14:paraId="20329809" w14:textId="77777777" w:rsidR="00EB2CB6" w:rsidRDefault="00EB2CB6" w:rsidP="00EB2CB6">
      <w:r>
        <w:t>localStorage is easy to access from JavaScript, so XSS can steal tokens.</w:t>
      </w:r>
    </w:p>
    <w:p w14:paraId="4FFF52C2" w14:textId="77777777" w:rsidR="00EB2CB6" w:rsidRDefault="00EB2CB6" w:rsidP="00EB2CB6"/>
    <w:p w14:paraId="1116ACE1" w14:textId="77777777" w:rsidR="00EB2CB6" w:rsidRDefault="00EB2CB6" w:rsidP="00EB2CB6">
      <w:r>
        <w:t>## Mobile apps</w:t>
      </w:r>
    </w:p>
    <w:p w14:paraId="2DF2E365" w14:textId="77777777" w:rsidR="00EB2CB6" w:rsidRDefault="00EB2CB6" w:rsidP="00EB2CB6">
      <w:r>
        <w:t>Store in secure OS-backed storage, like Keychain or Keystore.</w:t>
      </w:r>
    </w:p>
    <w:p w14:paraId="5A0A613F" w14:textId="77777777" w:rsidR="00EB2CB6" w:rsidRDefault="00EB2CB6" w:rsidP="00EB2CB6"/>
    <w:p w14:paraId="5B4199A2" w14:textId="77777777" w:rsidR="00EB2CB6" w:rsidRDefault="00EB2CB6" w:rsidP="00EB2CB6">
      <w:r>
        <w:t>## Server-to-server</w:t>
      </w:r>
    </w:p>
    <w:p w14:paraId="7EAFBD54" w14:textId="77777777" w:rsidR="00EB2CB6" w:rsidRDefault="00EB2CB6" w:rsidP="00EB2CB6">
      <w:r>
        <w:t>Store securely in memory or secret managers, not in code.</w:t>
      </w:r>
    </w:p>
    <w:p w14:paraId="36FF4BC8" w14:textId="77777777" w:rsidR="00EB2CB6" w:rsidRDefault="00EB2CB6" w:rsidP="00EB2CB6"/>
    <w:p w14:paraId="7B0B12B1" w14:textId="77777777" w:rsidR="00EB2CB6" w:rsidRDefault="00EB2CB6" w:rsidP="00EB2CB6">
      <w:r>
        <w:t>---</w:t>
      </w:r>
    </w:p>
    <w:p w14:paraId="72D904BD" w14:textId="77777777" w:rsidR="00EB2CB6" w:rsidRDefault="00EB2CB6" w:rsidP="00EB2CB6"/>
    <w:p w14:paraId="0A97AAFE" w14:textId="77777777" w:rsidR="00EB2CB6" w:rsidRDefault="00EB2CB6" w:rsidP="00EB2CB6">
      <w:r>
        <w:t># 18. Access token vs refresh token</w:t>
      </w:r>
    </w:p>
    <w:p w14:paraId="77878E23" w14:textId="77777777" w:rsidR="00EB2CB6" w:rsidRDefault="00EB2CB6" w:rsidP="00EB2CB6"/>
    <w:p w14:paraId="2664D9F0" w14:textId="77777777" w:rsidR="00EB2CB6" w:rsidRDefault="00EB2CB6" w:rsidP="00EB2CB6">
      <w:r>
        <w:lastRenderedPageBreak/>
        <w:t>In many systems, JWT is used as an **access token**.</w:t>
      </w:r>
    </w:p>
    <w:p w14:paraId="0609A488" w14:textId="77777777" w:rsidR="00EB2CB6" w:rsidRDefault="00EB2CB6" w:rsidP="00EB2CB6"/>
    <w:p w14:paraId="3AF9AECD" w14:textId="77777777" w:rsidR="00EB2CB6" w:rsidRDefault="00EB2CB6" w:rsidP="00EB2CB6">
      <w:r>
        <w:t>## Access token</w:t>
      </w:r>
    </w:p>
    <w:p w14:paraId="17B3CD8F" w14:textId="77777777" w:rsidR="00EB2CB6" w:rsidRDefault="00EB2CB6" w:rsidP="00EB2CB6">
      <w:r>
        <w:t>- short-lived</w:t>
      </w:r>
    </w:p>
    <w:p w14:paraId="67E1ADAE" w14:textId="77777777" w:rsidR="00EB2CB6" w:rsidRDefault="00EB2CB6" w:rsidP="00EB2CB6">
      <w:r>
        <w:t>- used to call APIs</w:t>
      </w:r>
    </w:p>
    <w:p w14:paraId="57D0D808" w14:textId="77777777" w:rsidR="00EB2CB6" w:rsidRDefault="00EB2CB6" w:rsidP="00EB2CB6"/>
    <w:p w14:paraId="01FC935C" w14:textId="77777777" w:rsidR="00EB2CB6" w:rsidRDefault="00EB2CB6" w:rsidP="00EB2CB6">
      <w:r>
        <w:t>## Refresh token</w:t>
      </w:r>
    </w:p>
    <w:p w14:paraId="51ADEBD7" w14:textId="77777777" w:rsidR="00EB2CB6" w:rsidRDefault="00EB2CB6" w:rsidP="00EB2CB6">
      <w:r>
        <w:t>- longer-lived</w:t>
      </w:r>
    </w:p>
    <w:p w14:paraId="183D7286" w14:textId="77777777" w:rsidR="00EB2CB6" w:rsidRDefault="00EB2CB6" w:rsidP="00EB2CB6">
      <w:r>
        <w:t>- used to get new access tokens</w:t>
      </w:r>
    </w:p>
    <w:p w14:paraId="085F39E0" w14:textId="77777777" w:rsidR="00EB2CB6" w:rsidRDefault="00EB2CB6" w:rsidP="00EB2CB6"/>
    <w:p w14:paraId="483C0CE2" w14:textId="77777777" w:rsidR="00EB2CB6" w:rsidRDefault="00EB2CB6" w:rsidP="00EB2CB6">
      <w:r>
        <w:t>This helps limit damage if an access token is stolen.</w:t>
      </w:r>
    </w:p>
    <w:p w14:paraId="42C71105" w14:textId="77777777" w:rsidR="00EB2CB6" w:rsidRDefault="00EB2CB6" w:rsidP="00EB2CB6"/>
    <w:p w14:paraId="69E4BB44" w14:textId="77777777" w:rsidR="00EB2CB6" w:rsidRDefault="00EB2CB6" w:rsidP="00EB2CB6">
      <w:r>
        <w:t>---</w:t>
      </w:r>
    </w:p>
    <w:p w14:paraId="06F1005D" w14:textId="77777777" w:rsidR="00EB2CB6" w:rsidRDefault="00EB2CB6" w:rsidP="00EB2CB6"/>
    <w:p w14:paraId="66A7AF66" w14:textId="77777777" w:rsidR="00EB2CB6" w:rsidRDefault="00EB2CB6" w:rsidP="00EB2CB6">
      <w:r>
        <w:t># 19. JWT in microservices</w:t>
      </w:r>
    </w:p>
    <w:p w14:paraId="4A00BE10" w14:textId="77777777" w:rsidR="00EB2CB6" w:rsidRDefault="00EB2CB6" w:rsidP="00EB2CB6"/>
    <w:p w14:paraId="198835C5" w14:textId="77777777" w:rsidR="00EB2CB6" w:rsidRDefault="00EB2CB6" w:rsidP="00EB2CB6">
      <w:r>
        <w:t>JWT works well in microservices because each service can verify the token without calling a central session store every time.</w:t>
      </w:r>
    </w:p>
    <w:p w14:paraId="198384C2" w14:textId="77777777" w:rsidR="00EB2CB6" w:rsidRDefault="00EB2CB6" w:rsidP="00EB2CB6"/>
    <w:p w14:paraId="6588D72C" w14:textId="77777777" w:rsidR="00EB2CB6" w:rsidRDefault="00EB2CB6" w:rsidP="00EB2CB6">
      <w:r>
        <w:t>Typical pattern:</w:t>
      </w:r>
    </w:p>
    <w:p w14:paraId="4DB3A4E0" w14:textId="77777777" w:rsidR="00EB2CB6" w:rsidRDefault="00EB2CB6" w:rsidP="00EB2CB6">
      <w:r>
        <w:t>- API gateway receives request</w:t>
      </w:r>
    </w:p>
    <w:p w14:paraId="7FC902CF" w14:textId="77777777" w:rsidR="00EB2CB6" w:rsidRDefault="00EB2CB6" w:rsidP="00EB2CB6">
      <w:r>
        <w:t>- gateway verifies token or forwards it</w:t>
      </w:r>
    </w:p>
    <w:p w14:paraId="5D7DAC71" w14:textId="77777777" w:rsidR="00EB2CB6" w:rsidRDefault="00EB2CB6" w:rsidP="00EB2CB6">
      <w:r>
        <w:t>- downstream services verify claims or trust gateway metadata</w:t>
      </w:r>
    </w:p>
    <w:p w14:paraId="394D64F6" w14:textId="77777777" w:rsidR="00EB2CB6" w:rsidRDefault="00EB2CB6" w:rsidP="00EB2CB6"/>
    <w:p w14:paraId="6926F925" w14:textId="77777777" w:rsidR="00EB2CB6" w:rsidRDefault="00EB2CB6" w:rsidP="00EB2CB6">
      <w:r>
        <w:lastRenderedPageBreak/>
        <w:t>### Benefit</w:t>
      </w:r>
    </w:p>
    <w:p w14:paraId="17310119" w14:textId="77777777" w:rsidR="00EB2CB6" w:rsidRDefault="00EB2CB6" w:rsidP="00EB2CB6">
      <w:r>
        <w:t>- reduced coupling</w:t>
      </w:r>
    </w:p>
    <w:p w14:paraId="4E03CAD6" w14:textId="77777777" w:rsidR="00EB2CB6" w:rsidRDefault="00EB2CB6" w:rsidP="00EB2CB6">
      <w:r>
        <w:t>- scalability</w:t>
      </w:r>
    </w:p>
    <w:p w14:paraId="02895AC6" w14:textId="77777777" w:rsidR="00EB2CB6" w:rsidRDefault="00EB2CB6" w:rsidP="00EB2CB6">
      <w:r>
        <w:t>- easier service-to-service authentication</w:t>
      </w:r>
    </w:p>
    <w:p w14:paraId="6A6C080A" w14:textId="77777777" w:rsidR="00EB2CB6" w:rsidRDefault="00EB2CB6" w:rsidP="00EB2CB6"/>
    <w:p w14:paraId="4D7D449F" w14:textId="77777777" w:rsidR="00EB2CB6" w:rsidRDefault="00EB2CB6" w:rsidP="00EB2CB6">
      <w:r>
        <w:t>### Risk</w:t>
      </w:r>
    </w:p>
    <w:p w14:paraId="59BE6233" w14:textId="77777777" w:rsidR="00EB2CB6" w:rsidRDefault="00EB2CB6" w:rsidP="00EB2CB6">
      <w:r>
        <w:t>If every service interprets claims differently, authorization logic can become inconsistent.</w:t>
      </w:r>
    </w:p>
    <w:p w14:paraId="77CA2194" w14:textId="77777777" w:rsidR="00EB2CB6" w:rsidRDefault="00EB2CB6" w:rsidP="00EB2CB6"/>
    <w:p w14:paraId="20772FEA" w14:textId="77777777" w:rsidR="00EB2CB6" w:rsidRDefault="00EB2CB6" w:rsidP="00EB2CB6">
      <w:r>
        <w:t>---</w:t>
      </w:r>
    </w:p>
    <w:p w14:paraId="1775F54F" w14:textId="77777777" w:rsidR="00EB2CB6" w:rsidRDefault="00EB2CB6" w:rsidP="00EB2CB6"/>
    <w:p w14:paraId="23508E40" w14:textId="77777777" w:rsidR="00EB2CB6" w:rsidRDefault="00EB2CB6" w:rsidP="00EB2CB6">
      <w:r>
        <w:t># 20. Example in Java</w:t>
      </w:r>
    </w:p>
    <w:p w14:paraId="646DE9B7" w14:textId="77777777" w:rsidR="00EB2CB6" w:rsidRDefault="00EB2CB6" w:rsidP="00EB2CB6"/>
    <w:p w14:paraId="67AC01B9" w14:textId="77777777" w:rsidR="00EB2CB6" w:rsidRDefault="00EB2CB6" w:rsidP="00EB2CB6">
      <w:r>
        <w:t>Using a library is usually better than hand-rolling JWT handling.</w:t>
      </w:r>
    </w:p>
    <w:p w14:paraId="4CCAF3CB" w14:textId="77777777" w:rsidR="00EB2CB6" w:rsidRDefault="00EB2CB6" w:rsidP="00EB2CB6"/>
    <w:p w14:paraId="20F78791" w14:textId="77777777" w:rsidR="00EB2CB6" w:rsidRDefault="00EB2CB6" w:rsidP="00EB2CB6">
      <w:r>
        <w:t>Conceptually:</w:t>
      </w:r>
    </w:p>
    <w:p w14:paraId="531890D4" w14:textId="77777777" w:rsidR="00EB2CB6" w:rsidRDefault="00EB2CB6" w:rsidP="00EB2CB6"/>
    <w:p w14:paraId="7078F5F8" w14:textId="77777777" w:rsidR="00EB2CB6" w:rsidRDefault="00EB2CB6" w:rsidP="00EB2CB6">
      <w:r>
        <w:t>```java</w:t>
      </w:r>
    </w:p>
    <w:p w14:paraId="6B812CF1" w14:textId="77777777" w:rsidR="00EB2CB6" w:rsidRDefault="00EB2CB6" w:rsidP="00EB2CB6">
      <w:r>
        <w:t>import io.jsonwebtoken.Jwts;</w:t>
      </w:r>
    </w:p>
    <w:p w14:paraId="55A61183" w14:textId="77777777" w:rsidR="00EB2CB6" w:rsidRDefault="00EB2CB6" w:rsidP="00EB2CB6">
      <w:r>
        <w:t>import io.jsonwebtoken.SignatureAlgorithm;</w:t>
      </w:r>
    </w:p>
    <w:p w14:paraId="5EFAA116" w14:textId="77777777" w:rsidR="00EB2CB6" w:rsidRDefault="00EB2CB6" w:rsidP="00EB2CB6">
      <w:r>
        <w:t>import java.util.Date;</w:t>
      </w:r>
    </w:p>
    <w:p w14:paraId="5002A24E" w14:textId="77777777" w:rsidR="00EB2CB6" w:rsidRDefault="00EB2CB6" w:rsidP="00EB2CB6"/>
    <w:p w14:paraId="101977F6" w14:textId="77777777" w:rsidR="00EB2CB6" w:rsidRDefault="00EB2CB6" w:rsidP="00EB2CB6">
      <w:r>
        <w:t>public class JwtExample {</w:t>
      </w:r>
    </w:p>
    <w:p w14:paraId="3C1BC1E1" w14:textId="77777777" w:rsidR="00EB2CB6" w:rsidRDefault="00EB2CB6" w:rsidP="00EB2CB6">
      <w:r>
        <w:t xml:space="preserve">    public static void main(String[] args) {</w:t>
      </w:r>
    </w:p>
    <w:p w14:paraId="0FE9A058" w14:textId="77777777" w:rsidR="00EB2CB6" w:rsidRDefault="00EB2CB6" w:rsidP="00EB2CB6">
      <w:r>
        <w:lastRenderedPageBreak/>
        <w:t xml:space="preserve">        String secret = "my-secret-key";</w:t>
      </w:r>
    </w:p>
    <w:p w14:paraId="10B90E03" w14:textId="77777777" w:rsidR="00EB2CB6" w:rsidRDefault="00EB2CB6" w:rsidP="00EB2CB6"/>
    <w:p w14:paraId="265B4BDA" w14:textId="77777777" w:rsidR="00EB2CB6" w:rsidRDefault="00EB2CB6" w:rsidP="00EB2CB6">
      <w:r>
        <w:t xml:space="preserve">        String token = Jwts.builder()</w:t>
      </w:r>
    </w:p>
    <w:p w14:paraId="1779BDF8" w14:textId="77777777" w:rsidR="00EB2CB6" w:rsidRDefault="00EB2CB6" w:rsidP="00EB2CB6">
      <w:r>
        <w:t xml:space="preserve">                .setSubject("user123")</w:t>
      </w:r>
    </w:p>
    <w:p w14:paraId="3479896B" w14:textId="77777777" w:rsidR="00EB2CB6" w:rsidRDefault="00EB2CB6" w:rsidP="00EB2CB6">
      <w:r>
        <w:t xml:space="preserve">                .claim("role", "admin")</w:t>
      </w:r>
    </w:p>
    <w:p w14:paraId="35999BCC" w14:textId="77777777" w:rsidR="00EB2CB6" w:rsidRDefault="00EB2CB6" w:rsidP="00EB2CB6">
      <w:r>
        <w:t xml:space="preserve">                .setIssuedAt(new Date())</w:t>
      </w:r>
    </w:p>
    <w:p w14:paraId="60FAB75A" w14:textId="77777777" w:rsidR="00EB2CB6" w:rsidRDefault="00EB2CB6" w:rsidP="00EB2CB6">
      <w:r>
        <w:t xml:space="preserve">                .setExpiration(new Date(System.currentTimeMillis() + 3600000))</w:t>
      </w:r>
    </w:p>
    <w:p w14:paraId="0D58D429" w14:textId="77777777" w:rsidR="00EB2CB6" w:rsidRDefault="00EB2CB6" w:rsidP="00EB2CB6">
      <w:r>
        <w:t xml:space="preserve">                .signWith(SignatureAlgorithm.HS256, secret)</w:t>
      </w:r>
    </w:p>
    <w:p w14:paraId="23CFE1EB" w14:textId="77777777" w:rsidR="00EB2CB6" w:rsidRDefault="00EB2CB6" w:rsidP="00EB2CB6">
      <w:r>
        <w:t xml:space="preserve">                .compact();</w:t>
      </w:r>
    </w:p>
    <w:p w14:paraId="791AB09C" w14:textId="77777777" w:rsidR="00EB2CB6" w:rsidRDefault="00EB2CB6" w:rsidP="00EB2CB6"/>
    <w:p w14:paraId="0FF65260" w14:textId="77777777" w:rsidR="00EB2CB6" w:rsidRDefault="00EB2CB6" w:rsidP="00EB2CB6">
      <w:r>
        <w:t xml:space="preserve">        System.out.println(token);</w:t>
      </w:r>
    </w:p>
    <w:p w14:paraId="77C2F088" w14:textId="77777777" w:rsidR="00EB2CB6" w:rsidRDefault="00EB2CB6" w:rsidP="00EB2CB6">
      <w:r>
        <w:t xml:space="preserve">    }</w:t>
      </w:r>
    </w:p>
    <w:p w14:paraId="0C929270" w14:textId="77777777" w:rsidR="00EB2CB6" w:rsidRDefault="00EB2CB6" w:rsidP="00EB2CB6">
      <w:r>
        <w:t>}</w:t>
      </w:r>
    </w:p>
    <w:p w14:paraId="6E087E12" w14:textId="77777777" w:rsidR="00EB2CB6" w:rsidRDefault="00EB2CB6" w:rsidP="00EB2CB6">
      <w:r>
        <w:t>```</w:t>
      </w:r>
    </w:p>
    <w:p w14:paraId="56D958E5" w14:textId="77777777" w:rsidR="00EB2CB6" w:rsidRDefault="00EB2CB6" w:rsidP="00EB2CB6"/>
    <w:p w14:paraId="6B3439CE" w14:textId="77777777" w:rsidR="00EB2CB6" w:rsidRDefault="00EB2CB6" w:rsidP="00EB2CB6">
      <w:r>
        <w:t>In real applications, use secure key management and proper libraries, not hardcoded secrets.</w:t>
      </w:r>
    </w:p>
    <w:p w14:paraId="4D9A9443" w14:textId="77777777" w:rsidR="00EB2CB6" w:rsidRDefault="00EB2CB6" w:rsidP="00EB2CB6"/>
    <w:p w14:paraId="3E36B511" w14:textId="77777777" w:rsidR="00EB2CB6" w:rsidRDefault="00EB2CB6" w:rsidP="00EB2CB6">
      <w:r>
        <w:t>---</w:t>
      </w:r>
    </w:p>
    <w:p w14:paraId="53CD2823" w14:textId="77777777" w:rsidR="00EB2CB6" w:rsidRDefault="00EB2CB6" w:rsidP="00EB2CB6"/>
    <w:p w14:paraId="0089B430" w14:textId="77777777" w:rsidR="00EB2CB6" w:rsidRDefault="00EB2CB6" w:rsidP="00EB2CB6">
      <w:r>
        <w:t># 21. JWT best practices</w:t>
      </w:r>
    </w:p>
    <w:p w14:paraId="3DD25760" w14:textId="77777777" w:rsidR="00EB2CB6" w:rsidRDefault="00EB2CB6" w:rsidP="00EB2CB6"/>
    <w:p w14:paraId="496ED1B8" w14:textId="77777777" w:rsidR="00EB2CB6" w:rsidRDefault="00EB2CB6" w:rsidP="00EB2CB6">
      <w:r>
        <w:t>- use short expiration times</w:t>
      </w:r>
    </w:p>
    <w:p w14:paraId="3B706EF7" w14:textId="77777777" w:rsidR="00EB2CB6" w:rsidRDefault="00EB2CB6" w:rsidP="00EB2CB6">
      <w:r>
        <w:t>- validate signature and claims</w:t>
      </w:r>
    </w:p>
    <w:p w14:paraId="635DBB84" w14:textId="77777777" w:rsidR="00EB2CB6" w:rsidRDefault="00EB2CB6" w:rsidP="00EB2CB6">
      <w:r>
        <w:lastRenderedPageBreak/>
        <w:t>- prefer asymmetric signing in distributed systems</w:t>
      </w:r>
    </w:p>
    <w:p w14:paraId="1DEFA33A" w14:textId="77777777" w:rsidR="00EB2CB6" w:rsidRDefault="00EB2CB6" w:rsidP="00EB2CB6">
      <w:r>
        <w:t>- do not store sensitive data in payload</w:t>
      </w:r>
    </w:p>
    <w:p w14:paraId="0D55AD9B" w14:textId="77777777" w:rsidR="00EB2CB6" w:rsidRDefault="00EB2CB6" w:rsidP="00EB2CB6">
      <w:r>
        <w:t>- rotate keys carefully</w:t>
      </w:r>
    </w:p>
    <w:p w14:paraId="2AF1DC5E" w14:textId="77777777" w:rsidR="00EB2CB6" w:rsidRDefault="00EB2CB6" w:rsidP="00EB2CB6">
      <w:r>
        <w:t>- use HTTPS always</w:t>
      </w:r>
    </w:p>
    <w:p w14:paraId="1B9FB973" w14:textId="77777777" w:rsidR="00EB2CB6" w:rsidRDefault="00EB2CB6" w:rsidP="00EB2CB6">
      <w:r>
        <w:t>- protect tokens from XSS and CSRF depending on storage method</w:t>
      </w:r>
    </w:p>
    <w:p w14:paraId="599A2633" w14:textId="77777777" w:rsidR="00EB2CB6" w:rsidRDefault="00EB2CB6" w:rsidP="00EB2CB6">
      <w:r>
        <w:t>- keep token size small</w:t>
      </w:r>
    </w:p>
    <w:p w14:paraId="09B85FED" w14:textId="77777777" w:rsidR="00EB2CB6" w:rsidRDefault="00EB2CB6" w:rsidP="00EB2CB6">
      <w:r>
        <w:t>- implement revocation strategy if needed</w:t>
      </w:r>
    </w:p>
    <w:p w14:paraId="0144C212" w14:textId="77777777" w:rsidR="00EB2CB6" w:rsidRDefault="00EB2CB6" w:rsidP="00EB2CB6"/>
    <w:p w14:paraId="45D5DE24" w14:textId="77777777" w:rsidR="00EB2CB6" w:rsidRDefault="00EB2CB6" w:rsidP="00EB2CB6">
      <w:r>
        <w:t>---</w:t>
      </w:r>
    </w:p>
    <w:p w14:paraId="38B7EE5C" w14:textId="77777777" w:rsidR="00EB2CB6" w:rsidRDefault="00EB2CB6" w:rsidP="00EB2CB6"/>
    <w:p w14:paraId="03401837" w14:textId="77777777" w:rsidR="00EB2CB6" w:rsidRDefault="00EB2CB6" w:rsidP="00EB2CB6">
      <w:r>
        <w:t># 22. JWT summary</w:t>
      </w:r>
    </w:p>
    <w:p w14:paraId="4CEDB2D2" w14:textId="77777777" w:rsidR="00EB2CB6" w:rsidRDefault="00EB2CB6" w:rsidP="00EB2CB6"/>
    <w:p w14:paraId="55F20F03" w14:textId="77777777" w:rsidR="00EB2CB6" w:rsidRDefault="00EB2CB6" w:rsidP="00EB2CB6">
      <w:r>
        <w:t>JWT is a signed token format used to represent claims between systems. It is common in authentication and authorization because it is compact, portable, and stateless.</w:t>
      </w:r>
    </w:p>
    <w:p w14:paraId="4236C613" w14:textId="77777777" w:rsidR="00EB2CB6" w:rsidRDefault="00EB2CB6" w:rsidP="00EB2CB6"/>
    <w:p w14:paraId="4A599487" w14:textId="77777777" w:rsidR="00EB2CB6" w:rsidRDefault="00EB2CB6" w:rsidP="00EB2CB6">
      <w:r>
        <w:t>The key things to remember are:</w:t>
      </w:r>
    </w:p>
    <w:p w14:paraId="69A3DFC6" w14:textId="77777777" w:rsidR="00EB2CB6" w:rsidRDefault="00EB2CB6" w:rsidP="00EB2CB6">
      <w:r>
        <w:t>- JWT has header, payload, and signature</w:t>
      </w:r>
    </w:p>
    <w:p w14:paraId="4ECC9BE0" w14:textId="77777777" w:rsidR="00EB2CB6" w:rsidRDefault="00EB2CB6" w:rsidP="00EB2CB6">
      <w:r>
        <w:t>- it is usually signed, not encrypted</w:t>
      </w:r>
    </w:p>
    <w:p w14:paraId="1A84BE43" w14:textId="77777777" w:rsidR="00EB2CB6" w:rsidRDefault="00EB2CB6" w:rsidP="00EB2CB6">
      <w:r>
        <w:t>- anyone can read the payload</w:t>
      </w:r>
    </w:p>
    <w:p w14:paraId="7183DAAA" w14:textId="77777777" w:rsidR="00EB2CB6" w:rsidRDefault="00EB2CB6" w:rsidP="00EB2CB6">
      <w:r>
        <w:t>- validation must include signature and claim checks</w:t>
      </w:r>
    </w:p>
    <w:p w14:paraId="6A68B327" w14:textId="77777777" w:rsidR="00EB2CB6" w:rsidRDefault="00EB2CB6" w:rsidP="00EB2CB6">
      <w:r>
        <w:t>- it is useful, but easy to misuse</w:t>
      </w:r>
    </w:p>
    <w:p w14:paraId="4DADC1B3" w14:textId="77777777" w:rsidR="00EB2CB6" w:rsidRDefault="00EB2CB6" w:rsidP="00EB2CB6"/>
    <w:p w14:paraId="1DECC466" w14:textId="77777777" w:rsidR="00EB2CB6" w:rsidRDefault="00EB2CB6" w:rsidP="00EB2CB6">
      <w:r>
        <w:t>If you want, I can next explain:</w:t>
      </w:r>
    </w:p>
    <w:p w14:paraId="1F3744C3" w14:textId="77777777" w:rsidR="00EB2CB6" w:rsidRDefault="00EB2CB6" w:rsidP="00EB2CB6">
      <w:r>
        <w:lastRenderedPageBreak/>
        <w:t>1. **JWT vs session cookies**</w:t>
      </w:r>
    </w:p>
    <w:p w14:paraId="2655C029" w14:textId="77777777" w:rsidR="00EB2CB6" w:rsidRDefault="00EB2CB6" w:rsidP="00EB2CB6">
      <w:r>
        <w:t>2. **JWT security vulnerabilities in detail**</w:t>
      </w:r>
    </w:p>
    <w:p w14:paraId="42B9BE22" w14:textId="77777777" w:rsidR="00EB2CB6" w:rsidRDefault="00EB2CB6" w:rsidP="00EB2CB6">
      <w:r>
        <w:t>3. **How JWT works in Spring Security**</w:t>
      </w:r>
    </w:p>
    <w:p w14:paraId="6AC00500" w14:textId="77777777" w:rsidR="00EB2CB6" w:rsidRDefault="00EB2CB6" w:rsidP="00EB2CB6">
      <w:r>
        <w:t>4. **Access token vs refresh token**</w:t>
      </w:r>
    </w:p>
    <w:p w14:paraId="64499CA4" w14:textId="638CCB5B" w:rsidR="00985EF1" w:rsidRDefault="00EB2CB6" w:rsidP="00EB2CB6">
      <w:r>
        <w:t>5. **JWT in microservices with examples**</w:t>
      </w:r>
    </w:p>
    <w:p w14:paraId="5E2DD071" w14:textId="77777777" w:rsidR="00A27FC2" w:rsidRDefault="00A27FC2" w:rsidP="00EB2CB6"/>
    <w:p w14:paraId="566C86A9" w14:textId="52EB2EA8" w:rsidR="00A27FC2" w:rsidRDefault="00A27FC2" w:rsidP="00335FA8">
      <w:pPr>
        <w:pStyle w:val="Heading1"/>
        <w:numPr>
          <w:ilvl w:val="0"/>
          <w:numId w:val="13"/>
        </w:numPr>
        <w:jc w:val="center"/>
      </w:pPr>
      <w:bookmarkStart w:id="58" w:name="_Toc234595966"/>
      <w:r>
        <w:t>Security Glossary</w:t>
      </w:r>
      <w:bookmarkEnd w:id="58"/>
    </w:p>
    <w:p w14:paraId="0A06F4EC" w14:textId="77777777" w:rsidR="00335FA8" w:rsidRDefault="00335FA8" w:rsidP="00335FA8"/>
    <w:p w14:paraId="14D564AA" w14:textId="77777777" w:rsidR="00335FA8" w:rsidRDefault="00335FA8" w:rsidP="00335FA8">
      <w:r>
        <w:t>Here is a detailed security glossary covering the most important terms you will see in software engineering, web security, cloud security, and interview prep.</w:t>
      </w:r>
    </w:p>
    <w:p w14:paraId="598381FB" w14:textId="77777777" w:rsidR="00335FA8" w:rsidRDefault="00335FA8" w:rsidP="00335FA8"/>
    <w:p w14:paraId="251E6B2D" w14:textId="77777777" w:rsidR="00335FA8" w:rsidRDefault="00335FA8" w:rsidP="00335FA8">
      <w:r>
        <w:t>---</w:t>
      </w:r>
    </w:p>
    <w:p w14:paraId="1B0273E4" w14:textId="77777777" w:rsidR="00335FA8" w:rsidRDefault="00335FA8" w:rsidP="00335FA8"/>
    <w:p w14:paraId="4824C3CD" w14:textId="77777777" w:rsidR="00335FA8" w:rsidRDefault="00335FA8" w:rsidP="00335FA8">
      <w:r>
        <w:t># Security glossary</w:t>
      </w:r>
    </w:p>
    <w:p w14:paraId="45785E5F" w14:textId="77777777" w:rsidR="00335FA8" w:rsidRDefault="00335FA8" w:rsidP="00335FA8"/>
    <w:p w14:paraId="35C9469E" w14:textId="77777777" w:rsidR="00335FA8" w:rsidRDefault="00335FA8" w:rsidP="00335FA8">
      <w:r>
        <w:t>## Authentication</w:t>
      </w:r>
    </w:p>
    <w:p w14:paraId="05A6E8A7" w14:textId="77777777" w:rsidR="00335FA8" w:rsidRDefault="00335FA8" w:rsidP="00335FA8">
      <w:r>
        <w:t>The process of verifying who a user, service, or device is.</w:t>
      </w:r>
    </w:p>
    <w:p w14:paraId="6F380C8E" w14:textId="77777777" w:rsidR="00335FA8" w:rsidRDefault="00335FA8" w:rsidP="00335FA8"/>
    <w:p w14:paraId="5446A523" w14:textId="77777777" w:rsidR="00335FA8" w:rsidRDefault="00335FA8" w:rsidP="00335FA8">
      <w:r>
        <w:t>Example:</w:t>
      </w:r>
    </w:p>
    <w:p w14:paraId="353A0BCD" w14:textId="77777777" w:rsidR="00335FA8" w:rsidRDefault="00335FA8" w:rsidP="00335FA8">
      <w:r>
        <w:t>- entering a username and password</w:t>
      </w:r>
    </w:p>
    <w:p w14:paraId="0EE39A62" w14:textId="77777777" w:rsidR="00335FA8" w:rsidRDefault="00335FA8" w:rsidP="00335FA8">
      <w:r>
        <w:t>- logging in with Google</w:t>
      </w:r>
    </w:p>
    <w:p w14:paraId="4CA64C16" w14:textId="77777777" w:rsidR="00335FA8" w:rsidRDefault="00335FA8" w:rsidP="00335FA8">
      <w:r>
        <w:t>- using a biometric scan</w:t>
      </w:r>
    </w:p>
    <w:p w14:paraId="22C1C175" w14:textId="77777777" w:rsidR="00335FA8" w:rsidRDefault="00335FA8" w:rsidP="00335FA8"/>
    <w:p w14:paraId="7E277AB2" w14:textId="77777777" w:rsidR="00335FA8" w:rsidRDefault="00335FA8" w:rsidP="00335FA8">
      <w:r>
        <w:lastRenderedPageBreak/>
        <w:t>Authentication answers: **Who are you?**</w:t>
      </w:r>
    </w:p>
    <w:p w14:paraId="4B9AECA9" w14:textId="77777777" w:rsidR="00335FA8" w:rsidRDefault="00335FA8" w:rsidP="00335FA8"/>
    <w:p w14:paraId="1175DBC0" w14:textId="77777777" w:rsidR="00335FA8" w:rsidRDefault="00335FA8" w:rsidP="00335FA8">
      <w:r>
        <w:t>---</w:t>
      </w:r>
    </w:p>
    <w:p w14:paraId="717C0BBF" w14:textId="77777777" w:rsidR="00335FA8" w:rsidRDefault="00335FA8" w:rsidP="00335FA8"/>
    <w:p w14:paraId="3EDB84AA" w14:textId="77777777" w:rsidR="00335FA8" w:rsidRDefault="00335FA8" w:rsidP="00335FA8">
      <w:r>
        <w:t>## Authorization</w:t>
      </w:r>
    </w:p>
    <w:p w14:paraId="067D455A" w14:textId="77777777" w:rsidR="00335FA8" w:rsidRDefault="00335FA8" w:rsidP="00335FA8">
      <w:r>
        <w:t>The process of deciding what an authenticated user is allowed to do.</w:t>
      </w:r>
    </w:p>
    <w:p w14:paraId="0EDA4E23" w14:textId="77777777" w:rsidR="00335FA8" w:rsidRDefault="00335FA8" w:rsidP="00335FA8"/>
    <w:p w14:paraId="67F45048" w14:textId="77777777" w:rsidR="00335FA8" w:rsidRDefault="00335FA8" w:rsidP="00335FA8">
      <w:r>
        <w:t>Example:</w:t>
      </w:r>
    </w:p>
    <w:p w14:paraId="22B8C382" w14:textId="77777777" w:rsidR="00335FA8" w:rsidRDefault="00335FA8" w:rsidP="00335FA8">
      <w:r>
        <w:t>- a normal user can view their own profile</w:t>
      </w:r>
    </w:p>
    <w:p w14:paraId="2531148A" w14:textId="77777777" w:rsidR="00335FA8" w:rsidRDefault="00335FA8" w:rsidP="00335FA8">
      <w:r>
        <w:t>- an admin can manage other users</w:t>
      </w:r>
    </w:p>
    <w:p w14:paraId="66EDC274" w14:textId="77777777" w:rsidR="00335FA8" w:rsidRDefault="00335FA8" w:rsidP="00335FA8"/>
    <w:p w14:paraId="4A49D18E" w14:textId="77777777" w:rsidR="00335FA8" w:rsidRDefault="00335FA8" w:rsidP="00335FA8">
      <w:r>
        <w:t>Authorization answers: **What are you allowed to do?**</w:t>
      </w:r>
    </w:p>
    <w:p w14:paraId="0CF90044" w14:textId="77777777" w:rsidR="00335FA8" w:rsidRDefault="00335FA8" w:rsidP="00335FA8"/>
    <w:p w14:paraId="478BF5B6" w14:textId="77777777" w:rsidR="00335FA8" w:rsidRDefault="00335FA8" w:rsidP="00335FA8">
      <w:r>
        <w:t>---</w:t>
      </w:r>
    </w:p>
    <w:p w14:paraId="5F5E2C1E" w14:textId="77777777" w:rsidR="00335FA8" w:rsidRDefault="00335FA8" w:rsidP="00335FA8"/>
    <w:p w14:paraId="3ACF7568" w14:textId="77777777" w:rsidR="00335FA8" w:rsidRDefault="00335FA8" w:rsidP="00335FA8">
      <w:r>
        <w:t>## Access control</w:t>
      </w:r>
    </w:p>
    <w:p w14:paraId="43D7EFF2" w14:textId="77777777" w:rsidR="00335FA8" w:rsidRDefault="00335FA8" w:rsidP="00335FA8">
      <w:r>
        <w:t>The rules that enforce authorization.</w:t>
      </w:r>
    </w:p>
    <w:p w14:paraId="4E1CF699" w14:textId="77777777" w:rsidR="00335FA8" w:rsidRDefault="00335FA8" w:rsidP="00335FA8"/>
    <w:p w14:paraId="482D23B3" w14:textId="77777777" w:rsidR="00335FA8" w:rsidRDefault="00335FA8" w:rsidP="00335FA8">
      <w:r>
        <w:t>It defines which users, roles, or services can access which resources.</w:t>
      </w:r>
    </w:p>
    <w:p w14:paraId="06BF54E2" w14:textId="77777777" w:rsidR="00335FA8" w:rsidRDefault="00335FA8" w:rsidP="00335FA8"/>
    <w:p w14:paraId="7528272F" w14:textId="77777777" w:rsidR="00335FA8" w:rsidRDefault="00335FA8" w:rsidP="00335FA8">
      <w:r>
        <w:t>Common models:</w:t>
      </w:r>
    </w:p>
    <w:p w14:paraId="2074220C" w14:textId="77777777" w:rsidR="00335FA8" w:rsidRDefault="00335FA8" w:rsidP="00335FA8">
      <w:r>
        <w:t>- RBAC, role-based access control</w:t>
      </w:r>
    </w:p>
    <w:p w14:paraId="224AF676" w14:textId="77777777" w:rsidR="00335FA8" w:rsidRDefault="00335FA8" w:rsidP="00335FA8">
      <w:r>
        <w:t>- ABAC, attribute-based access control</w:t>
      </w:r>
    </w:p>
    <w:p w14:paraId="30DDC703" w14:textId="77777777" w:rsidR="00335FA8" w:rsidRDefault="00335FA8" w:rsidP="00335FA8">
      <w:r>
        <w:lastRenderedPageBreak/>
        <w:t>- ACL, access control lists</w:t>
      </w:r>
    </w:p>
    <w:p w14:paraId="47289621" w14:textId="77777777" w:rsidR="00335FA8" w:rsidRDefault="00335FA8" w:rsidP="00335FA8"/>
    <w:p w14:paraId="7B145A3C" w14:textId="77777777" w:rsidR="00335FA8" w:rsidRDefault="00335FA8" w:rsidP="00335FA8">
      <w:r>
        <w:t>---</w:t>
      </w:r>
    </w:p>
    <w:p w14:paraId="56D69F5D" w14:textId="77777777" w:rsidR="00335FA8" w:rsidRDefault="00335FA8" w:rsidP="00335FA8"/>
    <w:p w14:paraId="02AC9E76" w14:textId="77777777" w:rsidR="00335FA8" w:rsidRDefault="00335FA8" w:rsidP="00335FA8">
      <w:r>
        <w:t>## AES</w:t>
      </w:r>
    </w:p>
    <w:p w14:paraId="3347C905" w14:textId="77777777" w:rsidR="00335FA8" w:rsidRDefault="00335FA8" w:rsidP="00335FA8">
      <w:r>
        <w:t>Advanced Encryption Standard, a symmetric encryption algorithm.</w:t>
      </w:r>
    </w:p>
    <w:p w14:paraId="63F7887A" w14:textId="77777777" w:rsidR="00335FA8" w:rsidRDefault="00335FA8" w:rsidP="00335FA8"/>
    <w:p w14:paraId="2A3BA1FD" w14:textId="77777777" w:rsidR="00335FA8" w:rsidRDefault="00335FA8" w:rsidP="00335FA8">
      <w:r>
        <w:t>It is commonly used to encrypt data at rest or in transit within systems.</w:t>
      </w:r>
    </w:p>
    <w:p w14:paraId="4CC22F71" w14:textId="77777777" w:rsidR="00335FA8" w:rsidRDefault="00335FA8" w:rsidP="00335FA8"/>
    <w:p w14:paraId="50A2D54C" w14:textId="77777777" w:rsidR="00335FA8" w:rsidRDefault="00335FA8" w:rsidP="00335FA8">
      <w:r>
        <w:t>---</w:t>
      </w:r>
    </w:p>
    <w:p w14:paraId="11DD96E2" w14:textId="77777777" w:rsidR="00335FA8" w:rsidRDefault="00335FA8" w:rsidP="00335FA8"/>
    <w:p w14:paraId="7CF22082" w14:textId="77777777" w:rsidR="00335FA8" w:rsidRDefault="00335FA8" w:rsidP="00335FA8">
      <w:r>
        <w:t>## API key</w:t>
      </w:r>
    </w:p>
    <w:p w14:paraId="6FD61535" w14:textId="77777777" w:rsidR="00335FA8" w:rsidRDefault="00335FA8" w:rsidP="00335FA8">
      <w:r>
        <w:t>A secret string used to identify and sometimes authenticate a client application.</w:t>
      </w:r>
    </w:p>
    <w:p w14:paraId="02F8875F" w14:textId="77777777" w:rsidR="00335FA8" w:rsidRDefault="00335FA8" w:rsidP="00335FA8"/>
    <w:p w14:paraId="136DF765" w14:textId="77777777" w:rsidR="00335FA8" w:rsidRDefault="00335FA8" w:rsidP="00335FA8">
      <w:r>
        <w:t>API keys are usually simpler than full authentication tokens, but they should still be protected carefully.</w:t>
      </w:r>
    </w:p>
    <w:p w14:paraId="7CB893CA" w14:textId="77777777" w:rsidR="00335FA8" w:rsidRDefault="00335FA8" w:rsidP="00335FA8"/>
    <w:p w14:paraId="500AA2C5" w14:textId="77777777" w:rsidR="00335FA8" w:rsidRDefault="00335FA8" w:rsidP="00335FA8">
      <w:r>
        <w:t>---</w:t>
      </w:r>
    </w:p>
    <w:p w14:paraId="4313391B" w14:textId="77777777" w:rsidR="00335FA8" w:rsidRDefault="00335FA8" w:rsidP="00335FA8"/>
    <w:p w14:paraId="53829CF8" w14:textId="77777777" w:rsidR="00335FA8" w:rsidRDefault="00335FA8" w:rsidP="00335FA8">
      <w:r>
        <w:t>## Attack surface</w:t>
      </w:r>
    </w:p>
    <w:p w14:paraId="54CCBFF7" w14:textId="77777777" w:rsidR="00335FA8" w:rsidRDefault="00335FA8" w:rsidP="00335FA8">
      <w:r>
        <w:t>All the possible points where an attacker can try to enter or exploit a system.</w:t>
      </w:r>
    </w:p>
    <w:p w14:paraId="4DED59D2" w14:textId="77777777" w:rsidR="00335FA8" w:rsidRDefault="00335FA8" w:rsidP="00335FA8"/>
    <w:p w14:paraId="259BA721" w14:textId="77777777" w:rsidR="00335FA8" w:rsidRDefault="00335FA8" w:rsidP="00335FA8">
      <w:r>
        <w:t>Examples:</w:t>
      </w:r>
    </w:p>
    <w:p w14:paraId="5F676EA9" w14:textId="77777777" w:rsidR="00335FA8" w:rsidRDefault="00335FA8" w:rsidP="00335FA8">
      <w:r>
        <w:t>- public APIs</w:t>
      </w:r>
    </w:p>
    <w:p w14:paraId="1E0D22C9" w14:textId="77777777" w:rsidR="00335FA8" w:rsidRDefault="00335FA8" w:rsidP="00335FA8">
      <w:r>
        <w:t>- login forms</w:t>
      </w:r>
    </w:p>
    <w:p w14:paraId="78FC473E" w14:textId="77777777" w:rsidR="00335FA8" w:rsidRDefault="00335FA8" w:rsidP="00335FA8">
      <w:r>
        <w:t>- file uploads</w:t>
      </w:r>
    </w:p>
    <w:p w14:paraId="014607A5" w14:textId="77777777" w:rsidR="00335FA8" w:rsidRDefault="00335FA8" w:rsidP="00335FA8">
      <w:r>
        <w:t>- cloud credentials</w:t>
      </w:r>
    </w:p>
    <w:p w14:paraId="769FEAA1" w14:textId="77777777" w:rsidR="00335FA8" w:rsidRDefault="00335FA8" w:rsidP="00335FA8">
      <w:r>
        <w:t>- admin consoles</w:t>
      </w:r>
    </w:p>
    <w:p w14:paraId="6FF90A56" w14:textId="77777777" w:rsidR="00335FA8" w:rsidRDefault="00335FA8" w:rsidP="00335FA8"/>
    <w:p w14:paraId="400E878B" w14:textId="77777777" w:rsidR="00335FA8" w:rsidRDefault="00335FA8" w:rsidP="00335FA8">
      <w:r>
        <w:t>A larger system usually has a larger attack surface.</w:t>
      </w:r>
    </w:p>
    <w:p w14:paraId="0872B48B" w14:textId="77777777" w:rsidR="00335FA8" w:rsidRDefault="00335FA8" w:rsidP="00335FA8"/>
    <w:p w14:paraId="3384F231" w14:textId="77777777" w:rsidR="00335FA8" w:rsidRDefault="00335FA8" w:rsidP="00335FA8">
      <w:r>
        <w:t>---</w:t>
      </w:r>
    </w:p>
    <w:p w14:paraId="0E4C1666" w14:textId="77777777" w:rsidR="00335FA8" w:rsidRDefault="00335FA8" w:rsidP="00335FA8"/>
    <w:p w14:paraId="1803FD4E" w14:textId="77777777" w:rsidR="00335FA8" w:rsidRDefault="00335FA8" w:rsidP="00335FA8">
      <w:r>
        <w:t>## Availability</w:t>
      </w:r>
    </w:p>
    <w:p w14:paraId="6C19604A" w14:textId="77777777" w:rsidR="00335FA8" w:rsidRDefault="00335FA8" w:rsidP="00335FA8">
      <w:r>
        <w:t>One of the three pillars of security, along with confidentiality and integrity.</w:t>
      </w:r>
    </w:p>
    <w:p w14:paraId="248FF79D" w14:textId="77777777" w:rsidR="00335FA8" w:rsidRDefault="00335FA8" w:rsidP="00335FA8"/>
    <w:p w14:paraId="421AF7E9" w14:textId="77777777" w:rsidR="00335FA8" w:rsidRDefault="00335FA8" w:rsidP="00335FA8">
      <w:r>
        <w:t>Availability means systems and data are accessible when needed.</w:t>
      </w:r>
    </w:p>
    <w:p w14:paraId="1FA57020" w14:textId="77777777" w:rsidR="00335FA8" w:rsidRDefault="00335FA8" w:rsidP="00335FA8"/>
    <w:p w14:paraId="28CB443B" w14:textId="77777777" w:rsidR="00335FA8" w:rsidRDefault="00335FA8" w:rsidP="00335FA8">
      <w:r>
        <w:t>Common threats:</w:t>
      </w:r>
    </w:p>
    <w:p w14:paraId="190565A6" w14:textId="77777777" w:rsidR="00335FA8" w:rsidRDefault="00335FA8" w:rsidP="00335FA8">
      <w:r>
        <w:t>- denial of service</w:t>
      </w:r>
    </w:p>
    <w:p w14:paraId="7F195F74" w14:textId="77777777" w:rsidR="00335FA8" w:rsidRDefault="00335FA8" w:rsidP="00335FA8">
      <w:r>
        <w:t>- outages</w:t>
      </w:r>
    </w:p>
    <w:p w14:paraId="0B6FD04B" w14:textId="77777777" w:rsidR="00335FA8" w:rsidRDefault="00335FA8" w:rsidP="00335FA8">
      <w:r>
        <w:t>- resource exhaustion</w:t>
      </w:r>
    </w:p>
    <w:p w14:paraId="5B967721" w14:textId="77777777" w:rsidR="00335FA8" w:rsidRDefault="00335FA8" w:rsidP="00335FA8"/>
    <w:p w14:paraId="36651B6F" w14:textId="77777777" w:rsidR="00335FA8" w:rsidRDefault="00335FA8" w:rsidP="00335FA8">
      <w:r>
        <w:t>---</w:t>
      </w:r>
    </w:p>
    <w:p w14:paraId="5FDA411F" w14:textId="77777777" w:rsidR="00335FA8" w:rsidRDefault="00335FA8" w:rsidP="00335FA8"/>
    <w:p w14:paraId="53012D42" w14:textId="77777777" w:rsidR="00335FA8" w:rsidRDefault="00335FA8" w:rsidP="00335FA8">
      <w:r>
        <w:t>## Bearer token</w:t>
      </w:r>
    </w:p>
    <w:p w14:paraId="6F322580" w14:textId="77777777" w:rsidR="00335FA8" w:rsidRDefault="00335FA8" w:rsidP="00335FA8">
      <w:r>
        <w:t>A token that grants access to whoever possesses it.</w:t>
      </w:r>
    </w:p>
    <w:p w14:paraId="71D5883F" w14:textId="77777777" w:rsidR="00335FA8" w:rsidRDefault="00335FA8" w:rsidP="00335FA8"/>
    <w:p w14:paraId="27D8D6B1" w14:textId="77777777" w:rsidR="00335FA8" w:rsidRDefault="00335FA8" w:rsidP="00335FA8">
      <w:r>
        <w:t>If someone steals a bearer token, they can use it until it expires or is revoked.</w:t>
      </w:r>
    </w:p>
    <w:p w14:paraId="44B11D3E" w14:textId="77777777" w:rsidR="00335FA8" w:rsidRDefault="00335FA8" w:rsidP="00335FA8"/>
    <w:p w14:paraId="59BB9E4D" w14:textId="77777777" w:rsidR="00335FA8" w:rsidRDefault="00335FA8" w:rsidP="00335FA8">
      <w:r>
        <w:t>JWT access tokens are often bearer tokens.</w:t>
      </w:r>
    </w:p>
    <w:p w14:paraId="0DB4D474" w14:textId="77777777" w:rsidR="00335FA8" w:rsidRDefault="00335FA8" w:rsidP="00335FA8"/>
    <w:p w14:paraId="6D472FDE" w14:textId="77777777" w:rsidR="00335FA8" w:rsidRDefault="00335FA8" w:rsidP="00335FA8">
      <w:r>
        <w:t>---</w:t>
      </w:r>
    </w:p>
    <w:p w14:paraId="5F044DA9" w14:textId="77777777" w:rsidR="00335FA8" w:rsidRDefault="00335FA8" w:rsidP="00335FA8"/>
    <w:p w14:paraId="43242988" w14:textId="77777777" w:rsidR="00335FA8" w:rsidRDefault="00335FA8" w:rsidP="00335FA8">
      <w:r>
        <w:t>## BCrypt</w:t>
      </w:r>
    </w:p>
    <w:p w14:paraId="5D5A17C7" w14:textId="77777777" w:rsidR="00335FA8" w:rsidRDefault="00335FA8" w:rsidP="00335FA8">
      <w:r>
        <w:t>A password hashing algorithm designed to be slow and resistant to brute force attacks.</w:t>
      </w:r>
    </w:p>
    <w:p w14:paraId="644F112C" w14:textId="77777777" w:rsidR="00335FA8" w:rsidRDefault="00335FA8" w:rsidP="00335FA8"/>
    <w:p w14:paraId="4852A3B2" w14:textId="77777777" w:rsidR="00335FA8" w:rsidRDefault="00335FA8" w:rsidP="00335FA8">
      <w:r>
        <w:t>It is commonly used to store user passwords securely.</w:t>
      </w:r>
    </w:p>
    <w:p w14:paraId="255EADEC" w14:textId="77777777" w:rsidR="00335FA8" w:rsidRDefault="00335FA8" w:rsidP="00335FA8"/>
    <w:p w14:paraId="3C42EA6F" w14:textId="77777777" w:rsidR="00335FA8" w:rsidRDefault="00335FA8" w:rsidP="00335FA8">
      <w:r>
        <w:t>---</w:t>
      </w:r>
    </w:p>
    <w:p w14:paraId="6E288AE6" w14:textId="77777777" w:rsidR="00335FA8" w:rsidRDefault="00335FA8" w:rsidP="00335FA8"/>
    <w:p w14:paraId="24658CF2" w14:textId="77777777" w:rsidR="00335FA8" w:rsidRDefault="00335FA8" w:rsidP="00335FA8">
      <w:r>
        <w:t>## Certificate</w:t>
      </w:r>
    </w:p>
    <w:p w14:paraId="66DCEF43" w14:textId="77777777" w:rsidR="00335FA8" w:rsidRDefault="00335FA8" w:rsidP="00335FA8">
      <w:r>
        <w:t>A digital document that binds an identity, such as a domain name, to a public key.</w:t>
      </w:r>
    </w:p>
    <w:p w14:paraId="44D3C4E4" w14:textId="77777777" w:rsidR="00335FA8" w:rsidRDefault="00335FA8" w:rsidP="00335FA8"/>
    <w:p w14:paraId="0B3539B8" w14:textId="77777777" w:rsidR="00335FA8" w:rsidRDefault="00335FA8" w:rsidP="00335FA8">
      <w:r>
        <w:t>Certificates are used in TLS to prove the identity of websites or services.</w:t>
      </w:r>
    </w:p>
    <w:p w14:paraId="13F407FC" w14:textId="77777777" w:rsidR="00335FA8" w:rsidRDefault="00335FA8" w:rsidP="00335FA8"/>
    <w:p w14:paraId="13E3149C" w14:textId="77777777" w:rsidR="00335FA8" w:rsidRDefault="00335FA8" w:rsidP="00335FA8">
      <w:r>
        <w:t>---</w:t>
      </w:r>
    </w:p>
    <w:p w14:paraId="099A51C8" w14:textId="77777777" w:rsidR="00335FA8" w:rsidRDefault="00335FA8" w:rsidP="00335FA8"/>
    <w:p w14:paraId="00402679" w14:textId="77777777" w:rsidR="00335FA8" w:rsidRDefault="00335FA8" w:rsidP="00335FA8">
      <w:r>
        <w:t>## CA</w:t>
      </w:r>
    </w:p>
    <w:p w14:paraId="3810A801" w14:textId="77777777" w:rsidR="00335FA8" w:rsidRDefault="00335FA8" w:rsidP="00335FA8">
      <w:r>
        <w:t>Certificate Authority. A trusted entity that issues and signs certificates.</w:t>
      </w:r>
    </w:p>
    <w:p w14:paraId="720A031B" w14:textId="77777777" w:rsidR="00335FA8" w:rsidRDefault="00335FA8" w:rsidP="00335FA8"/>
    <w:p w14:paraId="05261BBF" w14:textId="77777777" w:rsidR="00335FA8" w:rsidRDefault="00335FA8" w:rsidP="00335FA8">
      <w:r>
        <w:t>Browsers and operating systems trust a set of root CAs.</w:t>
      </w:r>
    </w:p>
    <w:p w14:paraId="22032875" w14:textId="77777777" w:rsidR="00335FA8" w:rsidRDefault="00335FA8" w:rsidP="00335FA8"/>
    <w:p w14:paraId="6E33E193" w14:textId="77777777" w:rsidR="00335FA8" w:rsidRDefault="00335FA8" w:rsidP="00335FA8">
      <w:r>
        <w:t>---</w:t>
      </w:r>
    </w:p>
    <w:p w14:paraId="5761B2C5" w14:textId="77777777" w:rsidR="00335FA8" w:rsidRDefault="00335FA8" w:rsidP="00335FA8"/>
    <w:p w14:paraId="5A141ED5" w14:textId="77777777" w:rsidR="00335FA8" w:rsidRDefault="00335FA8" w:rsidP="00335FA8">
      <w:r>
        <w:t>## Confidentiality</w:t>
      </w:r>
    </w:p>
    <w:p w14:paraId="50EFC777" w14:textId="77777777" w:rsidR="00335FA8" w:rsidRDefault="00335FA8" w:rsidP="00335FA8">
      <w:r>
        <w:t>The property that information is not disclosed to unauthorized people.</w:t>
      </w:r>
    </w:p>
    <w:p w14:paraId="19C40443" w14:textId="77777777" w:rsidR="00335FA8" w:rsidRDefault="00335FA8" w:rsidP="00335FA8"/>
    <w:p w14:paraId="0FE444A0" w14:textId="77777777" w:rsidR="00335FA8" w:rsidRDefault="00335FA8" w:rsidP="00335FA8">
      <w:r>
        <w:t>Encryption helps protect confidentiality.</w:t>
      </w:r>
    </w:p>
    <w:p w14:paraId="43297023" w14:textId="77777777" w:rsidR="00335FA8" w:rsidRDefault="00335FA8" w:rsidP="00335FA8"/>
    <w:p w14:paraId="27BFC988" w14:textId="77777777" w:rsidR="00335FA8" w:rsidRDefault="00335FA8" w:rsidP="00335FA8">
      <w:r>
        <w:t>---</w:t>
      </w:r>
    </w:p>
    <w:p w14:paraId="03A31F95" w14:textId="77777777" w:rsidR="00335FA8" w:rsidRDefault="00335FA8" w:rsidP="00335FA8"/>
    <w:p w14:paraId="23FF3AF2" w14:textId="77777777" w:rsidR="00335FA8" w:rsidRDefault="00335FA8" w:rsidP="00335FA8">
      <w:r>
        <w:t>## CSRF</w:t>
      </w:r>
    </w:p>
    <w:p w14:paraId="11852903" w14:textId="77777777" w:rsidR="00335FA8" w:rsidRDefault="00335FA8" w:rsidP="00335FA8">
      <w:r>
        <w:t>Cross-Site Request Forgery.</w:t>
      </w:r>
    </w:p>
    <w:p w14:paraId="3C831C6D" w14:textId="77777777" w:rsidR="00335FA8" w:rsidRDefault="00335FA8" w:rsidP="00335FA8"/>
    <w:p w14:paraId="0CE64E41" w14:textId="77777777" w:rsidR="00335FA8" w:rsidRDefault="00335FA8" w:rsidP="00335FA8">
      <w:r>
        <w:t>A vulnerability where an attacker tricks a logged-in user’s browser into making an unwanted request to another site.</w:t>
      </w:r>
    </w:p>
    <w:p w14:paraId="7A54C01E" w14:textId="77777777" w:rsidR="00335FA8" w:rsidRDefault="00335FA8" w:rsidP="00335FA8"/>
    <w:p w14:paraId="205B3B0F" w14:textId="77777777" w:rsidR="00335FA8" w:rsidRDefault="00335FA8" w:rsidP="00335FA8">
      <w:r>
        <w:lastRenderedPageBreak/>
        <w:t>Common defense:</w:t>
      </w:r>
    </w:p>
    <w:p w14:paraId="66F5612C" w14:textId="77777777" w:rsidR="00335FA8" w:rsidRDefault="00335FA8" w:rsidP="00335FA8">
      <w:r>
        <w:t>- CSRF tokens</w:t>
      </w:r>
    </w:p>
    <w:p w14:paraId="6E9DD40F" w14:textId="77777777" w:rsidR="00335FA8" w:rsidRDefault="00335FA8" w:rsidP="00335FA8">
      <w:r>
        <w:t>- SameSite cookies</w:t>
      </w:r>
    </w:p>
    <w:p w14:paraId="37DD460D" w14:textId="77777777" w:rsidR="00335FA8" w:rsidRDefault="00335FA8" w:rsidP="00335FA8">
      <w:r>
        <w:t>- checking Origin and Referer headers</w:t>
      </w:r>
    </w:p>
    <w:p w14:paraId="3ED52B47" w14:textId="77777777" w:rsidR="00335FA8" w:rsidRDefault="00335FA8" w:rsidP="00335FA8"/>
    <w:p w14:paraId="12EA125F" w14:textId="77777777" w:rsidR="00335FA8" w:rsidRDefault="00335FA8" w:rsidP="00335FA8">
      <w:r>
        <w:t>---</w:t>
      </w:r>
    </w:p>
    <w:p w14:paraId="38CF763E" w14:textId="77777777" w:rsidR="00335FA8" w:rsidRDefault="00335FA8" w:rsidP="00335FA8"/>
    <w:p w14:paraId="09F7F70D" w14:textId="77777777" w:rsidR="00335FA8" w:rsidRDefault="00335FA8" w:rsidP="00335FA8">
      <w:r>
        <w:t>## CSP</w:t>
      </w:r>
    </w:p>
    <w:p w14:paraId="08CD6EFD" w14:textId="77777777" w:rsidR="00335FA8" w:rsidRDefault="00335FA8" w:rsidP="00335FA8">
      <w:r>
        <w:t>Content Security Policy.</w:t>
      </w:r>
    </w:p>
    <w:p w14:paraId="4C279B67" w14:textId="77777777" w:rsidR="00335FA8" w:rsidRDefault="00335FA8" w:rsidP="00335FA8"/>
    <w:p w14:paraId="2681A0CD" w14:textId="77777777" w:rsidR="00335FA8" w:rsidRDefault="00335FA8" w:rsidP="00335FA8">
      <w:r>
        <w:t>A browser security mechanism that helps prevent XSS by controlling where scripts, styles, images, and other resources can load from.</w:t>
      </w:r>
    </w:p>
    <w:p w14:paraId="56029EE7" w14:textId="77777777" w:rsidR="00335FA8" w:rsidRDefault="00335FA8" w:rsidP="00335FA8"/>
    <w:p w14:paraId="3D96FA3B" w14:textId="77777777" w:rsidR="00335FA8" w:rsidRDefault="00335FA8" w:rsidP="00335FA8">
      <w:r>
        <w:t>---</w:t>
      </w:r>
    </w:p>
    <w:p w14:paraId="640A7C01" w14:textId="77777777" w:rsidR="00335FA8" w:rsidRDefault="00335FA8" w:rsidP="00335FA8"/>
    <w:p w14:paraId="014412A6" w14:textId="77777777" w:rsidR="00335FA8" w:rsidRDefault="00335FA8" w:rsidP="00335FA8">
      <w:r>
        <w:t>## CSPM</w:t>
      </w:r>
    </w:p>
    <w:p w14:paraId="2B8C2D71" w14:textId="77777777" w:rsidR="00335FA8" w:rsidRDefault="00335FA8" w:rsidP="00335FA8">
      <w:r>
        <w:t>Cloud Security Posture Management.</w:t>
      </w:r>
    </w:p>
    <w:p w14:paraId="3BB8184D" w14:textId="77777777" w:rsidR="00335FA8" w:rsidRDefault="00335FA8" w:rsidP="00335FA8"/>
    <w:p w14:paraId="2089158F" w14:textId="77777777" w:rsidR="00335FA8" w:rsidRDefault="00335FA8" w:rsidP="00335FA8">
      <w:r>
        <w:t>Tools or practices that detect and fix misconfigurations in cloud environments like AWS, Azure, or GCP.</w:t>
      </w:r>
    </w:p>
    <w:p w14:paraId="460CC6FF" w14:textId="77777777" w:rsidR="00335FA8" w:rsidRDefault="00335FA8" w:rsidP="00335FA8"/>
    <w:p w14:paraId="733AF961" w14:textId="77777777" w:rsidR="00335FA8" w:rsidRDefault="00335FA8" w:rsidP="00335FA8">
      <w:r>
        <w:t>---</w:t>
      </w:r>
    </w:p>
    <w:p w14:paraId="387DE8CA" w14:textId="77777777" w:rsidR="00335FA8" w:rsidRDefault="00335FA8" w:rsidP="00335FA8"/>
    <w:p w14:paraId="51584C3F" w14:textId="77777777" w:rsidR="00335FA8" w:rsidRDefault="00335FA8" w:rsidP="00335FA8">
      <w:r>
        <w:t>## CTR</w:t>
      </w:r>
    </w:p>
    <w:p w14:paraId="4371F5F0" w14:textId="77777777" w:rsidR="00335FA8" w:rsidRDefault="00335FA8" w:rsidP="00335FA8">
      <w:r>
        <w:lastRenderedPageBreak/>
        <w:t>Counter mode, an encryption mode used with block ciphers like AES.</w:t>
      </w:r>
    </w:p>
    <w:p w14:paraId="05F4C4FE" w14:textId="77777777" w:rsidR="00335FA8" w:rsidRDefault="00335FA8" w:rsidP="00335FA8"/>
    <w:p w14:paraId="1A35FEB8" w14:textId="77777777" w:rsidR="00335FA8" w:rsidRDefault="00335FA8" w:rsidP="00335FA8">
      <w:r>
        <w:t>It is important to use it correctly with unique nonces or IVs.</w:t>
      </w:r>
    </w:p>
    <w:p w14:paraId="2479A666" w14:textId="77777777" w:rsidR="00335FA8" w:rsidRDefault="00335FA8" w:rsidP="00335FA8"/>
    <w:p w14:paraId="69F14A74" w14:textId="77777777" w:rsidR="00335FA8" w:rsidRDefault="00335FA8" w:rsidP="00335FA8">
      <w:r>
        <w:t>---</w:t>
      </w:r>
    </w:p>
    <w:p w14:paraId="68C23535" w14:textId="77777777" w:rsidR="00335FA8" w:rsidRDefault="00335FA8" w:rsidP="00335FA8"/>
    <w:p w14:paraId="7D800FC3" w14:textId="77777777" w:rsidR="00335FA8" w:rsidRDefault="00335FA8" w:rsidP="00335FA8">
      <w:r>
        <w:t>## CVE</w:t>
      </w:r>
    </w:p>
    <w:p w14:paraId="34E9A00E" w14:textId="77777777" w:rsidR="00335FA8" w:rsidRDefault="00335FA8" w:rsidP="00335FA8">
      <w:r>
        <w:t>Common Vulnerabilities and Exposures.</w:t>
      </w:r>
    </w:p>
    <w:p w14:paraId="01AE0870" w14:textId="77777777" w:rsidR="00335FA8" w:rsidRDefault="00335FA8" w:rsidP="00335FA8"/>
    <w:p w14:paraId="0C8671E1" w14:textId="77777777" w:rsidR="00335FA8" w:rsidRDefault="00335FA8" w:rsidP="00335FA8">
      <w:r>
        <w:t>A public identifier for a known security vulnerability.</w:t>
      </w:r>
    </w:p>
    <w:p w14:paraId="1CCB7945" w14:textId="77777777" w:rsidR="00335FA8" w:rsidRDefault="00335FA8" w:rsidP="00335FA8"/>
    <w:p w14:paraId="44F7FCD6" w14:textId="77777777" w:rsidR="00335FA8" w:rsidRDefault="00335FA8" w:rsidP="00335FA8">
      <w:r>
        <w:t>Example format:</w:t>
      </w:r>
    </w:p>
    <w:p w14:paraId="78AB71D9" w14:textId="77777777" w:rsidR="00335FA8" w:rsidRDefault="00335FA8" w:rsidP="00335FA8">
      <w:r>
        <w:t>- CVE-2024-XXXX</w:t>
      </w:r>
    </w:p>
    <w:p w14:paraId="643B7ABB" w14:textId="77777777" w:rsidR="00335FA8" w:rsidRDefault="00335FA8" w:rsidP="00335FA8"/>
    <w:p w14:paraId="58E03D29" w14:textId="77777777" w:rsidR="00335FA8" w:rsidRDefault="00335FA8" w:rsidP="00335FA8">
      <w:r>
        <w:t>---</w:t>
      </w:r>
    </w:p>
    <w:p w14:paraId="2D9736F2" w14:textId="77777777" w:rsidR="00335FA8" w:rsidRDefault="00335FA8" w:rsidP="00335FA8"/>
    <w:p w14:paraId="1D23AEB8" w14:textId="77777777" w:rsidR="00335FA8" w:rsidRDefault="00335FA8" w:rsidP="00335FA8">
      <w:r>
        <w:t>## CVSS</w:t>
      </w:r>
    </w:p>
    <w:p w14:paraId="7CF28349" w14:textId="77777777" w:rsidR="00335FA8" w:rsidRDefault="00335FA8" w:rsidP="00335FA8">
      <w:r>
        <w:t>Common Vulnerability Scoring System.</w:t>
      </w:r>
    </w:p>
    <w:p w14:paraId="7EA37B6E" w14:textId="77777777" w:rsidR="00335FA8" w:rsidRDefault="00335FA8" w:rsidP="00335FA8"/>
    <w:p w14:paraId="60C32B29" w14:textId="77777777" w:rsidR="00335FA8" w:rsidRDefault="00335FA8" w:rsidP="00335FA8">
      <w:r>
        <w:t>A standard way to score the severity of a vulnerability.</w:t>
      </w:r>
    </w:p>
    <w:p w14:paraId="3A5BBC01" w14:textId="77777777" w:rsidR="00335FA8" w:rsidRDefault="00335FA8" w:rsidP="00335FA8"/>
    <w:p w14:paraId="6C4852B8" w14:textId="77777777" w:rsidR="00335FA8" w:rsidRDefault="00335FA8" w:rsidP="00335FA8">
      <w:r>
        <w:t>Higher scores usually mean more severe issues.</w:t>
      </w:r>
    </w:p>
    <w:p w14:paraId="2D9A4D50" w14:textId="77777777" w:rsidR="00335FA8" w:rsidRDefault="00335FA8" w:rsidP="00335FA8"/>
    <w:p w14:paraId="1394C245" w14:textId="77777777" w:rsidR="00335FA8" w:rsidRDefault="00335FA8" w:rsidP="00335FA8">
      <w:r>
        <w:lastRenderedPageBreak/>
        <w:t>---</w:t>
      </w:r>
    </w:p>
    <w:p w14:paraId="4CED7A20" w14:textId="77777777" w:rsidR="00335FA8" w:rsidRDefault="00335FA8" w:rsidP="00335FA8"/>
    <w:p w14:paraId="4D730C25" w14:textId="77777777" w:rsidR="00335FA8" w:rsidRDefault="00335FA8" w:rsidP="00335FA8">
      <w:r>
        <w:t>## DDoS</w:t>
      </w:r>
    </w:p>
    <w:p w14:paraId="51A5BE35" w14:textId="77777777" w:rsidR="00335FA8" w:rsidRDefault="00335FA8" w:rsidP="00335FA8">
      <w:r>
        <w:t>Distributed Denial of Service.</w:t>
      </w:r>
    </w:p>
    <w:p w14:paraId="5E7EDE21" w14:textId="77777777" w:rsidR="00335FA8" w:rsidRDefault="00335FA8" w:rsidP="00335FA8"/>
    <w:p w14:paraId="441C80E3" w14:textId="77777777" w:rsidR="00335FA8" w:rsidRDefault="00335FA8" w:rsidP="00335FA8">
      <w:r>
        <w:t>An attack where many sources flood a target with traffic to make it unavailable.</w:t>
      </w:r>
    </w:p>
    <w:p w14:paraId="148969B2" w14:textId="77777777" w:rsidR="00335FA8" w:rsidRDefault="00335FA8" w:rsidP="00335FA8"/>
    <w:p w14:paraId="76A89459" w14:textId="77777777" w:rsidR="00335FA8" w:rsidRDefault="00335FA8" w:rsidP="00335FA8">
      <w:r>
        <w:t>---</w:t>
      </w:r>
    </w:p>
    <w:p w14:paraId="3C500D7F" w14:textId="77777777" w:rsidR="00335FA8" w:rsidRDefault="00335FA8" w:rsidP="00335FA8"/>
    <w:p w14:paraId="6622A204" w14:textId="77777777" w:rsidR="00335FA8" w:rsidRDefault="00335FA8" w:rsidP="00335FA8">
      <w:r>
        <w:t>## Digital signature</w:t>
      </w:r>
    </w:p>
    <w:p w14:paraId="59AE6E56" w14:textId="77777777" w:rsidR="00335FA8" w:rsidRDefault="00335FA8" w:rsidP="00335FA8">
      <w:r>
        <w:t>A cryptographic proof that data was created by someone holding a private key and has not been modified.</w:t>
      </w:r>
    </w:p>
    <w:p w14:paraId="13CBAEE3" w14:textId="77777777" w:rsidR="00335FA8" w:rsidRDefault="00335FA8" w:rsidP="00335FA8"/>
    <w:p w14:paraId="0801058C" w14:textId="77777777" w:rsidR="00335FA8" w:rsidRDefault="00335FA8" w:rsidP="00335FA8">
      <w:r>
        <w:t>Used in:</w:t>
      </w:r>
    </w:p>
    <w:p w14:paraId="2A3E7F7D" w14:textId="77777777" w:rsidR="00335FA8" w:rsidRDefault="00335FA8" w:rsidP="00335FA8">
      <w:r>
        <w:t>- TLS certificates</w:t>
      </w:r>
    </w:p>
    <w:p w14:paraId="3AAD97A8" w14:textId="77777777" w:rsidR="00335FA8" w:rsidRDefault="00335FA8" w:rsidP="00335FA8">
      <w:r>
        <w:t>- signed software</w:t>
      </w:r>
    </w:p>
    <w:p w14:paraId="309FD92E" w14:textId="77777777" w:rsidR="00335FA8" w:rsidRDefault="00335FA8" w:rsidP="00335FA8">
      <w:r>
        <w:t>- JWTs</w:t>
      </w:r>
    </w:p>
    <w:p w14:paraId="7F5B88AF" w14:textId="77777777" w:rsidR="00335FA8" w:rsidRDefault="00335FA8" w:rsidP="00335FA8">
      <w:r>
        <w:t>- document signing</w:t>
      </w:r>
    </w:p>
    <w:p w14:paraId="75978CA5" w14:textId="77777777" w:rsidR="00335FA8" w:rsidRDefault="00335FA8" w:rsidP="00335FA8"/>
    <w:p w14:paraId="51FB8582" w14:textId="77777777" w:rsidR="00335FA8" w:rsidRDefault="00335FA8" w:rsidP="00335FA8">
      <w:r>
        <w:t>---</w:t>
      </w:r>
    </w:p>
    <w:p w14:paraId="393DB7E6" w14:textId="77777777" w:rsidR="00335FA8" w:rsidRDefault="00335FA8" w:rsidP="00335FA8"/>
    <w:p w14:paraId="0FC4CD12" w14:textId="77777777" w:rsidR="00335FA8" w:rsidRDefault="00335FA8" w:rsidP="00335FA8">
      <w:r>
        <w:t>## Directory traversal</w:t>
      </w:r>
    </w:p>
    <w:p w14:paraId="0BFBEF34" w14:textId="77777777" w:rsidR="00335FA8" w:rsidRDefault="00335FA8" w:rsidP="00335FA8">
      <w:r>
        <w:t>A vulnerability that allows an attacker to access files outside the intended directory by manipulating file paths.</w:t>
      </w:r>
    </w:p>
    <w:p w14:paraId="5B145230" w14:textId="77777777" w:rsidR="00335FA8" w:rsidRDefault="00335FA8" w:rsidP="00335FA8"/>
    <w:p w14:paraId="35A1F366" w14:textId="77777777" w:rsidR="00335FA8" w:rsidRDefault="00335FA8" w:rsidP="00335FA8">
      <w:r>
        <w:t>Example:</w:t>
      </w:r>
    </w:p>
    <w:p w14:paraId="2103627A" w14:textId="77777777" w:rsidR="00335FA8" w:rsidRDefault="00335FA8" w:rsidP="00335FA8">
      <w:r>
        <w:t>- `../../etc/passwd`</w:t>
      </w:r>
    </w:p>
    <w:p w14:paraId="19E5B4AB" w14:textId="77777777" w:rsidR="00335FA8" w:rsidRDefault="00335FA8" w:rsidP="00335FA8"/>
    <w:p w14:paraId="1C50CF80" w14:textId="77777777" w:rsidR="00335FA8" w:rsidRDefault="00335FA8" w:rsidP="00335FA8">
      <w:r>
        <w:t>---</w:t>
      </w:r>
    </w:p>
    <w:p w14:paraId="633530FF" w14:textId="77777777" w:rsidR="00335FA8" w:rsidRDefault="00335FA8" w:rsidP="00335FA8"/>
    <w:p w14:paraId="0AA59C21" w14:textId="77777777" w:rsidR="00335FA8" w:rsidRDefault="00335FA8" w:rsidP="00335FA8">
      <w:r>
        <w:t>## DNS spoofing</w:t>
      </w:r>
    </w:p>
    <w:p w14:paraId="0E634A46" w14:textId="77777777" w:rsidR="00335FA8" w:rsidRDefault="00335FA8" w:rsidP="00335FA8">
      <w:r>
        <w:t>A type of attack where DNS responses are manipulated so users are sent to malicious destinations.</w:t>
      </w:r>
    </w:p>
    <w:p w14:paraId="12252052" w14:textId="77777777" w:rsidR="00335FA8" w:rsidRDefault="00335FA8" w:rsidP="00335FA8"/>
    <w:p w14:paraId="3555A8CE" w14:textId="77777777" w:rsidR="00335FA8" w:rsidRDefault="00335FA8" w:rsidP="00335FA8">
      <w:r>
        <w:t>---</w:t>
      </w:r>
    </w:p>
    <w:p w14:paraId="3239B776" w14:textId="77777777" w:rsidR="00335FA8" w:rsidRDefault="00335FA8" w:rsidP="00335FA8"/>
    <w:p w14:paraId="6B3FEE6D" w14:textId="77777777" w:rsidR="00335FA8" w:rsidRDefault="00335FA8" w:rsidP="00335FA8">
      <w:r>
        <w:t>## ECB</w:t>
      </w:r>
    </w:p>
    <w:p w14:paraId="0EAAAD28" w14:textId="77777777" w:rsidR="00335FA8" w:rsidRDefault="00335FA8" w:rsidP="00335FA8">
      <w:r>
        <w:t>Electronic Codebook mode.</w:t>
      </w:r>
    </w:p>
    <w:p w14:paraId="44C19E30" w14:textId="77777777" w:rsidR="00335FA8" w:rsidRDefault="00335FA8" w:rsidP="00335FA8"/>
    <w:p w14:paraId="52DE7C4A" w14:textId="77777777" w:rsidR="00335FA8" w:rsidRDefault="00335FA8" w:rsidP="00335FA8">
      <w:r>
        <w:t>An insecure encryption mode that reveals patterns in data.</w:t>
      </w:r>
    </w:p>
    <w:p w14:paraId="3C530F74" w14:textId="77777777" w:rsidR="00335FA8" w:rsidRDefault="00335FA8" w:rsidP="00335FA8"/>
    <w:p w14:paraId="5984B68C" w14:textId="77777777" w:rsidR="00335FA8" w:rsidRDefault="00335FA8" w:rsidP="00335FA8">
      <w:r>
        <w:t>It is generally not recommended for sensitive encryption.</w:t>
      </w:r>
    </w:p>
    <w:p w14:paraId="535BF7CB" w14:textId="77777777" w:rsidR="00335FA8" w:rsidRDefault="00335FA8" w:rsidP="00335FA8"/>
    <w:p w14:paraId="0A3E05E9" w14:textId="77777777" w:rsidR="00335FA8" w:rsidRDefault="00335FA8" w:rsidP="00335FA8">
      <w:r>
        <w:t>---</w:t>
      </w:r>
    </w:p>
    <w:p w14:paraId="087562FC" w14:textId="77777777" w:rsidR="00335FA8" w:rsidRDefault="00335FA8" w:rsidP="00335FA8"/>
    <w:p w14:paraId="1A631EE3" w14:textId="77777777" w:rsidR="00335FA8" w:rsidRDefault="00335FA8" w:rsidP="00335FA8">
      <w:r>
        <w:t>## Encryption</w:t>
      </w:r>
    </w:p>
    <w:p w14:paraId="67A4ACED" w14:textId="77777777" w:rsidR="00335FA8" w:rsidRDefault="00335FA8" w:rsidP="00335FA8">
      <w:r>
        <w:t>The process of converting readable data into unreadable form so only authorized parties can access it.</w:t>
      </w:r>
    </w:p>
    <w:p w14:paraId="338ADE5C" w14:textId="77777777" w:rsidR="00335FA8" w:rsidRDefault="00335FA8" w:rsidP="00335FA8"/>
    <w:p w14:paraId="7181363A" w14:textId="77777777" w:rsidR="00335FA8" w:rsidRDefault="00335FA8" w:rsidP="00335FA8">
      <w:r>
        <w:lastRenderedPageBreak/>
        <w:t>Two main types:</w:t>
      </w:r>
    </w:p>
    <w:p w14:paraId="050A41DD" w14:textId="77777777" w:rsidR="00335FA8" w:rsidRDefault="00335FA8" w:rsidP="00335FA8">
      <w:r>
        <w:t>- symmetric encryption</w:t>
      </w:r>
    </w:p>
    <w:p w14:paraId="758D793F" w14:textId="77777777" w:rsidR="00335FA8" w:rsidRDefault="00335FA8" w:rsidP="00335FA8">
      <w:r>
        <w:t>- asymmetric encryption</w:t>
      </w:r>
    </w:p>
    <w:p w14:paraId="4F716E68" w14:textId="77777777" w:rsidR="00335FA8" w:rsidRDefault="00335FA8" w:rsidP="00335FA8"/>
    <w:p w14:paraId="4DA563D2" w14:textId="77777777" w:rsidR="00335FA8" w:rsidRDefault="00335FA8" w:rsidP="00335FA8">
      <w:r>
        <w:t>---</w:t>
      </w:r>
    </w:p>
    <w:p w14:paraId="5CF35989" w14:textId="77777777" w:rsidR="00335FA8" w:rsidRDefault="00335FA8" w:rsidP="00335FA8"/>
    <w:p w14:paraId="7EBECC56" w14:textId="77777777" w:rsidR="00335FA8" w:rsidRDefault="00335FA8" w:rsidP="00335FA8">
      <w:r>
        <w:t>## Ephemeral key</w:t>
      </w:r>
    </w:p>
    <w:p w14:paraId="78B1EAD6" w14:textId="77777777" w:rsidR="00335FA8" w:rsidRDefault="00335FA8" w:rsidP="00335FA8">
      <w:r>
        <w:t>A temporary cryptographic key used for a short period, often in TLS to improve forward secrecy.</w:t>
      </w:r>
    </w:p>
    <w:p w14:paraId="5C8B0DA6" w14:textId="77777777" w:rsidR="00335FA8" w:rsidRDefault="00335FA8" w:rsidP="00335FA8"/>
    <w:p w14:paraId="5D978786" w14:textId="77777777" w:rsidR="00335FA8" w:rsidRDefault="00335FA8" w:rsidP="00335FA8">
      <w:r>
        <w:t>---</w:t>
      </w:r>
    </w:p>
    <w:p w14:paraId="193700F0" w14:textId="77777777" w:rsidR="00335FA8" w:rsidRDefault="00335FA8" w:rsidP="00335FA8"/>
    <w:p w14:paraId="6E2BC82F" w14:textId="77777777" w:rsidR="00335FA8" w:rsidRDefault="00335FA8" w:rsidP="00335FA8">
      <w:r>
        <w:t>## Exploit</w:t>
      </w:r>
    </w:p>
    <w:p w14:paraId="20AB9A7A" w14:textId="77777777" w:rsidR="00335FA8" w:rsidRDefault="00335FA8" w:rsidP="00335FA8">
      <w:r>
        <w:t>Code or technique used to take advantage of a vulnerability.</w:t>
      </w:r>
    </w:p>
    <w:p w14:paraId="72520745" w14:textId="77777777" w:rsidR="00335FA8" w:rsidRDefault="00335FA8" w:rsidP="00335FA8"/>
    <w:p w14:paraId="4FEDD0CF" w14:textId="77777777" w:rsidR="00335FA8" w:rsidRDefault="00335FA8" w:rsidP="00335FA8">
      <w:r>
        <w:t>---</w:t>
      </w:r>
    </w:p>
    <w:p w14:paraId="71708105" w14:textId="77777777" w:rsidR="00335FA8" w:rsidRDefault="00335FA8" w:rsidP="00335FA8"/>
    <w:p w14:paraId="04128545" w14:textId="77777777" w:rsidR="00335FA8" w:rsidRDefault="00335FA8" w:rsidP="00335FA8">
      <w:r>
        <w:t>## Firewall</w:t>
      </w:r>
    </w:p>
    <w:p w14:paraId="558F63A2" w14:textId="77777777" w:rsidR="00335FA8" w:rsidRDefault="00335FA8" w:rsidP="00335FA8">
      <w:r>
        <w:t>A system that filters network traffic based on rules.</w:t>
      </w:r>
    </w:p>
    <w:p w14:paraId="78EE2733" w14:textId="77777777" w:rsidR="00335FA8" w:rsidRDefault="00335FA8" w:rsidP="00335FA8"/>
    <w:p w14:paraId="6362B833" w14:textId="77777777" w:rsidR="00335FA8" w:rsidRDefault="00335FA8" w:rsidP="00335FA8">
      <w:r>
        <w:t>It can block or allow traffic between networks, hosts, or applications.</w:t>
      </w:r>
    </w:p>
    <w:p w14:paraId="5D41734A" w14:textId="77777777" w:rsidR="00335FA8" w:rsidRDefault="00335FA8" w:rsidP="00335FA8"/>
    <w:p w14:paraId="32F0B3E7" w14:textId="77777777" w:rsidR="00335FA8" w:rsidRDefault="00335FA8" w:rsidP="00335FA8">
      <w:r>
        <w:t>---</w:t>
      </w:r>
    </w:p>
    <w:p w14:paraId="57326C79" w14:textId="77777777" w:rsidR="00335FA8" w:rsidRDefault="00335FA8" w:rsidP="00335FA8"/>
    <w:p w14:paraId="447849B4" w14:textId="77777777" w:rsidR="00335FA8" w:rsidRDefault="00335FA8" w:rsidP="00335FA8">
      <w:r>
        <w:lastRenderedPageBreak/>
        <w:t>## Forward secrecy</w:t>
      </w:r>
    </w:p>
    <w:p w14:paraId="55B05FDF" w14:textId="77777777" w:rsidR="00335FA8" w:rsidRDefault="00335FA8" w:rsidP="00335FA8">
      <w:r>
        <w:t>A property of secure communication where compromise of a long-term key does not reveal past session data.</w:t>
      </w:r>
    </w:p>
    <w:p w14:paraId="6A5AD3E9" w14:textId="77777777" w:rsidR="00335FA8" w:rsidRDefault="00335FA8" w:rsidP="00335FA8"/>
    <w:p w14:paraId="3980930C" w14:textId="77777777" w:rsidR="00335FA8" w:rsidRDefault="00335FA8" w:rsidP="00335FA8">
      <w:r>
        <w:t>This is important in modern TLS.</w:t>
      </w:r>
    </w:p>
    <w:p w14:paraId="14960170" w14:textId="77777777" w:rsidR="00335FA8" w:rsidRDefault="00335FA8" w:rsidP="00335FA8"/>
    <w:p w14:paraId="59C1E381" w14:textId="77777777" w:rsidR="00335FA8" w:rsidRDefault="00335FA8" w:rsidP="00335FA8">
      <w:r>
        <w:t>---</w:t>
      </w:r>
    </w:p>
    <w:p w14:paraId="7E41A014" w14:textId="77777777" w:rsidR="00335FA8" w:rsidRDefault="00335FA8" w:rsidP="00335FA8"/>
    <w:p w14:paraId="36A725C3" w14:textId="77777777" w:rsidR="00335FA8" w:rsidRDefault="00335FA8" w:rsidP="00335FA8">
      <w:r>
        <w:t>## GCM</w:t>
      </w:r>
    </w:p>
    <w:p w14:paraId="4560857A" w14:textId="77777777" w:rsidR="00335FA8" w:rsidRDefault="00335FA8" w:rsidP="00335FA8">
      <w:r>
        <w:t>Galois/Counter Mode.</w:t>
      </w:r>
    </w:p>
    <w:p w14:paraId="22ED78C8" w14:textId="77777777" w:rsidR="00335FA8" w:rsidRDefault="00335FA8" w:rsidP="00335FA8"/>
    <w:p w14:paraId="0B3F53DF" w14:textId="77777777" w:rsidR="00335FA8" w:rsidRDefault="00335FA8" w:rsidP="00335FA8">
      <w:r>
        <w:t>A secure authenticated encryption mode often used with AES.</w:t>
      </w:r>
    </w:p>
    <w:p w14:paraId="178142DE" w14:textId="77777777" w:rsidR="00335FA8" w:rsidRDefault="00335FA8" w:rsidP="00335FA8"/>
    <w:p w14:paraId="54EF029C" w14:textId="77777777" w:rsidR="00335FA8" w:rsidRDefault="00335FA8" w:rsidP="00335FA8">
      <w:r>
        <w:t>It provides confidentiality and integrity together.</w:t>
      </w:r>
    </w:p>
    <w:p w14:paraId="7043EAD8" w14:textId="77777777" w:rsidR="00335FA8" w:rsidRDefault="00335FA8" w:rsidP="00335FA8"/>
    <w:p w14:paraId="789547F1" w14:textId="77777777" w:rsidR="00335FA8" w:rsidRDefault="00335FA8" w:rsidP="00335FA8">
      <w:r>
        <w:t>---</w:t>
      </w:r>
    </w:p>
    <w:p w14:paraId="11F5E2E9" w14:textId="77777777" w:rsidR="00335FA8" w:rsidRDefault="00335FA8" w:rsidP="00335FA8"/>
    <w:p w14:paraId="210ECFF3" w14:textId="77777777" w:rsidR="00335FA8" w:rsidRDefault="00335FA8" w:rsidP="00335FA8">
      <w:r>
        <w:t>## Hashing</w:t>
      </w:r>
    </w:p>
    <w:p w14:paraId="504C65CF" w14:textId="77777777" w:rsidR="00335FA8" w:rsidRDefault="00335FA8" w:rsidP="00335FA8">
      <w:r>
        <w:t>A one-way transformation that maps data to a fixed-length digest.</w:t>
      </w:r>
    </w:p>
    <w:p w14:paraId="1DEA8972" w14:textId="77777777" w:rsidR="00335FA8" w:rsidRDefault="00335FA8" w:rsidP="00335FA8"/>
    <w:p w14:paraId="49A7ACAF" w14:textId="77777777" w:rsidR="00335FA8" w:rsidRDefault="00335FA8" w:rsidP="00335FA8">
      <w:r>
        <w:t>Used for:</w:t>
      </w:r>
    </w:p>
    <w:p w14:paraId="4098A059" w14:textId="77777777" w:rsidR="00335FA8" w:rsidRDefault="00335FA8" w:rsidP="00335FA8">
      <w:r>
        <w:t>- password storage</w:t>
      </w:r>
    </w:p>
    <w:p w14:paraId="3A4C49F4" w14:textId="77777777" w:rsidR="00335FA8" w:rsidRDefault="00335FA8" w:rsidP="00335FA8">
      <w:r>
        <w:t>- integrity checking</w:t>
      </w:r>
    </w:p>
    <w:p w14:paraId="1BBDE465" w14:textId="77777777" w:rsidR="00335FA8" w:rsidRDefault="00335FA8" w:rsidP="00335FA8">
      <w:r>
        <w:t>- fingerprints</w:t>
      </w:r>
    </w:p>
    <w:p w14:paraId="5EEFA67E" w14:textId="77777777" w:rsidR="00335FA8" w:rsidRDefault="00335FA8" w:rsidP="00335FA8"/>
    <w:p w14:paraId="2AD32BA2" w14:textId="77777777" w:rsidR="00335FA8" w:rsidRDefault="00335FA8" w:rsidP="00335FA8">
      <w:r>
        <w:t>Hashing is not encryption.</w:t>
      </w:r>
    </w:p>
    <w:p w14:paraId="023DA2FF" w14:textId="77777777" w:rsidR="00335FA8" w:rsidRDefault="00335FA8" w:rsidP="00335FA8"/>
    <w:p w14:paraId="11A2CC82" w14:textId="77777777" w:rsidR="00335FA8" w:rsidRDefault="00335FA8" w:rsidP="00335FA8">
      <w:r>
        <w:t>---</w:t>
      </w:r>
    </w:p>
    <w:p w14:paraId="2D8C4FBA" w14:textId="77777777" w:rsidR="00335FA8" w:rsidRDefault="00335FA8" w:rsidP="00335FA8"/>
    <w:p w14:paraId="7ADB5B66" w14:textId="77777777" w:rsidR="00335FA8" w:rsidRDefault="00335FA8" w:rsidP="00335FA8">
      <w:r>
        <w:t>## HMAC</w:t>
      </w:r>
    </w:p>
    <w:p w14:paraId="4C4E472C" w14:textId="77777777" w:rsidR="00335FA8" w:rsidRDefault="00335FA8" w:rsidP="00335FA8">
      <w:r>
        <w:t>Hash-based Message Authentication Code.</w:t>
      </w:r>
    </w:p>
    <w:p w14:paraId="720D4B35" w14:textId="77777777" w:rsidR="00335FA8" w:rsidRDefault="00335FA8" w:rsidP="00335FA8"/>
    <w:p w14:paraId="030B237F" w14:textId="77777777" w:rsidR="00335FA8" w:rsidRDefault="00335FA8" w:rsidP="00335FA8">
      <w:r>
        <w:t>A way to verify message integrity and authenticity using a shared secret and a hash function.</w:t>
      </w:r>
    </w:p>
    <w:p w14:paraId="5D5D80B3" w14:textId="77777777" w:rsidR="00335FA8" w:rsidRDefault="00335FA8" w:rsidP="00335FA8"/>
    <w:p w14:paraId="671F2A65" w14:textId="77777777" w:rsidR="00335FA8" w:rsidRDefault="00335FA8" w:rsidP="00335FA8">
      <w:r>
        <w:t>---</w:t>
      </w:r>
    </w:p>
    <w:p w14:paraId="31AA4D98" w14:textId="77777777" w:rsidR="00335FA8" w:rsidRDefault="00335FA8" w:rsidP="00335FA8"/>
    <w:p w14:paraId="6D6F7F15" w14:textId="77777777" w:rsidR="00335FA8" w:rsidRDefault="00335FA8" w:rsidP="00335FA8">
      <w:r>
        <w:t>## IAM</w:t>
      </w:r>
    </w:p>
    <w:p w14:paraId="696B31AD" w14:textId="77777777" w:rsidR="00335FA8" w:rsidRDefault="00335FA8" w:rsidP="00335FA8">
      <w:r>
        <w:t>Identity and Access Management.</w:t>
      </w:r>
    </w:p>
    <w:p w14:paraId="505DAD29" w14:textId="77777777" w:rsidR="00335FA8" w:rsidRDefault="00335FA8" w:rsidP="00335FA8"/>
    <w:p w14:paraId="34C8ECA4" w14:textId="77777777" w:rsidR="00335FA8" w:rsidRDefault="00335FA8" w:rsidP="00335FA8">
      <w:r>
        <w:t>A cloud security system that controls users, roles, and permissions.</w:t>
      </w:r>
    </w:p>
    <w:p w14:paraId="1B2B14E4" w14:textId="77777777" w:rsidR="00335FA8" w:rsidRDefault="00335FA8" w:rsidP="00335FA8"/>
    <w:p w14:paraId="5ECD22FA" w14:textId="77777777" w:rsidR="00335FA8" w:rsidRDefault="00335FA8" w:rsidP="00335FA8">
      <w:r>
        <w:t>In AWS, IAM is a critical security layer.</w:t>
      </w:r>
    </w:p>
    <w:p w14:paraId="7EC3BAD7" w14:textId="77777777" w:rsidR="00335FA8" w:rsidRDefault="00335FA8" w:rsidP="00335FA8"/>
    <w:p w14:paraId="35E3CB22" w14:textId="77777777" w:rsidR="00335FA8" w:rsidRDefault="00335FA8" w:rsidP="00335FA8">
      <w:r>
        <w:t>---</w:t>
      </w:r>
    </w:p>
    <w:p w14:paraId="7EF4A918" w14:textId="77777777" w:rsidR="00335FA8" w:rsidRDefault="00335FA8" w:rsidP="00335FA8"/>
    <w:p w14:paraId="0B080472" w14:textId="77777777" w:rsidR="00335FA8" w:rsidRDefault="00335FA8" w:rsidP="00335FA8">
      <w:r>
        <w:t>## IDOR</w:t>
      </w:r>
    </w:p>
    <w:p w14:paraId="4D9F2D4E" w14:textId="77777777" w:rsidR="00335FA8" w:rsidRDefault="00335FA8" w:rsidP="00335FA8">
      <w:r>
        <w:t>Insecure Direct Object Reference.</w:t>
      </w:r>
    </w:p>
    <w:p w14:paraId="6E99E366" w14:textId="77777777" w:rsidR="00335FA8" w:rsidRDefault="00335FA8" w:rsidP="00335FA8"/>
    <w:p w14:paraId="20B5A6A2" w14:textId="77777777" w:rsidR="00335FA8" w:rsidRDefault="00335FA8" w:rsidP="00335FA8">
      <w:r>
        <w:t>A vulnerability where users can access resources they should not by changing object identifiers.</w:t>
      </w:r>
    </w:p>
    <w:p w14:paraId="73C661F3" w14:textId="77777777" w:rsidR="00335FA8" w:rsidRDefault="00335FA8" w:rsidP="00335FA8"/>
    <w:p w14:paraId="1CA8A3F6" w14:textId="77777777" w:rsidR="00335FA8" w:rsidRDefault="00335FA8" w:rsidP="00335FA8">
      <w:r>
        <w:t>Example:</w:t>
      </w:r>
    </w:p>
    <w:p w14:paraId="0CA6D170" w14:textId="77777777" w:rsidR="00335FA8" w:rsidRDefault="00335FA8" w:rsidP="00335FA8">
      <w:r>
        <w:t>- changing `orderId=1001` to `orderId=1002` and seeing another user’s order</w:t>
      </w:r>
    </w:p>
    <w:p w14:paraId="76BD6A95" w14:textId="77777777" w:rsidR="00335FA8" w:rsidRDefault="00335FA8" w:rsidP="00335FA8"/>
    <w:p w14:paraId="5BAEDF79" w14:textId="77777777" w:rsidR="00335FA8" w:rsidRDefault="00335FA8" w:rsidP="00335FA8">
      <w:r>
        <w:t>---</w:t>
      </w:r>
    </w:p>
    <w:p w14:paraId="5EBFFCD9" w14:textId="77777777" w:rsidR="00335FA8" w:rsidRDefault="00335FA8" w:rsidP="00335FA8"/>
    <w:p w14:paraId="0653ED26" w14:textId="77777777" w:rsidR="00335FA8" w:rsidRDefault="00335FA8" w:rsidP="00335FA8">
      <w:r>
        <w:t>## Integrity</w:t>
      </w:r>
    </w:p>
    <w:p w14:paraId="5CBD75E3" w14:textId="77777777" w:rsidR="00335FA8" w:rsidRDefault="00335FA8" w:rsidP="00335FA8">
      <w:r>
        <w:t>The property that data is not altered without authorization.</w:t>
      </w:r>
    </w:p>
    <w:p w14:paraId="6B60704F" w14:textId="77777777" w:rsidR="00335FA8" w:rsidRDefault="00335FA8" w:rsidP="00335FA8"/>
    <w:p w14:paraId="6DC187A6" w14:textId="77777777" w:rsidR="00335FA8" w:rsidRDefault="00335FA8" w:rsidP="00335FA8">
      <w:r>
        <w:t>Checksums, signatures, and authenticated encryption help protect integrity.</w:t>
      </w:r>
    </w:p>
    <w:p w14:paraId="347DDC5F" w14:textId="77777777" w:rsidR="00335FA8" w:rsidRDefault="00335FA8" w:rsidP="00335FA8"/>
    <w:p w14:paraId="5B7C0619" w14:textId="77777777" w:rsidR="00335FA8" w:rsidRDefault="00335FA8" w:rsidP="00335FA8">
      <w:r>
        <w:t>---</w:t>
      </w:r>
    </w:p>
    <w:p w14:paraId="4002C1E7" w14:textId="77777777" w:rsidR="00335FA8" w:rsidRDefault="00335FA8" w:rsidP="00335FA8"/>
    <w:p w14:paraId="44D58612" w14:textId="77777777" w:rsidR="00335FA8" w:rsidRDefault="00335FA8" w:rsidP="00335FA8">
      <w:r>
        <w:t>## Intrusion detection</w:t>
      </w:r>
    </w:p>
    <w:p w14:paraId="4E85417F" w14:textId="77777777" w:rsidR="00335FA8" w:rsidRDefault="00335FA8" w:rsidP="00335FA8">
      <w:r>
        <w:t>Mechanisms that detect suspicious or malicious activity in a system or network.</w:t>
      </w:r>
    </w:p>
    <w:p w14:paraId="692E809F" w14:textId="77777777" w:rsidR="00335FA8" w:rsidRDefault="00335FA8" w:rsidP="00335FA8"/>
    <w:p w14:paraId="38094BA6" w14:textId="77777777" w:rsidR="00335FA8" w:rsidRDefault="00335FA8" w:rsidP="00335FA8">
      <w:r>
        <w:t>---</w:t>
      </w:r>
    </w:p>
    <w:p w14:paraId="57A7EAC2" w14:textId="77777777" w:rsidR="00335FA8" w:rsidRDefault="00335FA8" w:rsidP="00335FA8"/>
    <w:p w14:paraId="5FE5EAF1" w14:textId="77777777" w:rsidR="00335FA8" w:rsidRDefault="00335FA8" w:rsidP="00335FA8">
      <w:r>
        <w:t>## JWT</w:t>
      </w:r>
    </w:p>
    <w:p w14:paraId="127310EC" w14:textId="77777777" w:rsidR="00335FA8" w:rsidRDefault="00335FA8" w:rsidP="00335FA8">
      <w:r>
        <w:lastRenderedPageBreak/>
        <w:t>JSON Web Token.</w:t>
      </w:r>
    </w:p>
    <w:p w14:paraId="635CDA64" w14:textId="77777777" w:rsidR="00335FA8" w:rsidRDefault="00335FA8" w:rsidP="00335FA8"/>
    <w:p w14:paraId="7C33120E" w14:textId="77777777" w:rsidR="00335FA8" w:rsidRDefault="00335FA8" w:rsidP="00335FA8">
      <w:r>
        <w:t>A compact, signed token that carries claims about a user or system.</w:t>
      </w:r>
    </w:p>
    <w:p w14:paraId="4E489A39" w14:textId="77777777" w:rsidR="00335FA8" w:rsidRDefault="00335FA8" w:rsidP="00335FA8"/>
    <w:p w14:paraId="52514F5A" w14:textId="77777777" w:rsidR="00335FA8" w:rsidRDefault="00335FA8" w:rsidP="00335FA8">
      <w:r>
        <w:t>JWTs are often used for authentication and authorization.</w:t>
      </w:r>
    </w:p>
    <w:p w14:paraId="145E16F3" w14:textId="77777777" w:rsidR="00335FA8" w:rsidRDefault="00335FA8" w:rsidP="00335FA8"/>
    <w:p w14:paraId="78A3274A" w14:textId="77777777" w:rsidR="00335FA8" w:rsidRDefault="00335FA8" w:rsidP="00335FA8">
      <w:r>
        <w:t>---</w:t>
      </w:r>
    </w:p>
    <w:p w14:paraId="262738DF" w14:textId="77777777" w:rsidR="00335FA8" w:rsidRDefault="00335FA8" w:rsidP="00335FA8"/>
    <w:p w14:paraId="49BD8792" w14:textId="77777777" w:rsidR="00335FA8" w:rsidRDefault="00335FA8" w:rsidP="00335FA8">
      <w:r>
        <w:t>## Key rotation</w:t>
      </w:r>
    </w:p>
    <w:p w14:paraId="0706CD99" w14:textId="77777777" w:rsidR="00335FA8" w:rsidRDefault="00335FA8" w:rsidP="00335FA8">
      <w:r>
        <w:t>The practice of replacing cryptographic keys periodically to limit exposure if a key is compromised.</w:t>
      </w:r>
    </w:p>
    <w:p w14:paraId="2B0A2D17" w14:textId="77777777" w:rsidR="00335FA8" w:rsidRDefault="00335FA8" w:rsidP="00335FA8"/>
    <w:p w14:paraId="4070A246" w14:textId="77777777" w:rsidR="00335FA8" w:rsidRDefault="00335FA8" w:rsidP="00335FA8">
      <w:r>
        <w:t>---</w:t>
      </w:r>
    </w:p>
    <w:p w14:paraId="3C0E25E1" w14:textId="77777777" w:rsidR="00335FA8" w:rsidRDefault="00335FA8" w:rsidP="00335FA8"/>
    <w:p w14:paraId="05D00966" w14:textId="77777777" w:rsidR="00335FA8" w:rsidRDefault="00335FA8" w:rsidP="00335FA8">
      <w:r>
        <w:t>## Least privilege</w:t>
      </w:r>
    </w:p>
    <w:p w14:paraId="19054DAC" w14:textId="77777777" w:rsidR="00335FA8" w:rsidRDefault="00335FA8" w:rsidP="00335FA8">
      <w:r>
        <w:t>A security principle that says a user, process, or service should have only the minimum permissions needed to do its job.</w:t>
      </w:r>
    </w:p>
    <w:p w14:paraId="7B817B20" w14:textId="77777777" w:rsidR="00335FA8" w:rsidRDefault="00335FA8" w:rsidP="00335FA8"/>
    <w:p w14:paraId="315D6AF2" w14:textId="77777777" w:rsidR="00335FA8" w:rsidRDefault="00335FA8" w:rsidP="00335FA8">
      <w:r>
        <w:t>---</w:t>
      </w:r>
    </w:p>
    <w:p w14:paraId="67DC842D" w14:textId="77777777" w:rsidR="00335FA8" w:rsidRDefault="00335FA8" w:rsidP="00335FA8"/>
    <w:p w14:paraId="11C7B061" w14:textId="77777777" w:rsidR="00335FA8" w:rsidRDefault="00335FA8" w:rsidP="00335FA8">
      <w:r>
        <w:t>## Logging</w:t>
      </w:r>
    </w:p>
    <w:p w14:paraId="34C640A5" w14:textId="77777777" w:rsidR="00335FA8" w:rsidRDefault="00335FA8" w:rsidP="00335FA8">
      <w:r>
        <w:t>Recording system events for auditing, debugging, and incident response.</w:t>
      </w:r>
    </w:p>
    <w:p w14:paraId="34AAD7C1" w14:textId="77777777" w:rsidR="00335FA8" w:rsidRDefault="00335FA8" w:rsidP="00335FA8"/>
    <w:p w14:paraId="1923CA7A" w14:textId="77777777" w:rsidR="00335FA8" w:rsidRDefault="00335FA8" w:rsidP="00335FA8">
      <w:r>
        <w:lastRenderedPageBreak/>
        <w:t>Security logs should avoid exposing secrets.</w:t>
      </w:r>
    </w:p>
    <w:p w14:paraId="0D1B691D" w14:textId="77777777" w:rsidR="00335FA8" w:rsidRDefault="00335FA8" w:rsidP="00335FA8"/>
    <w:p w14:paraId="6F9C3940" w14:textId="77777777" w:rsidR="00335FA8" w:rsidRDefault="00335FA8" w:rsidP="00335FA8">
      <w:r>
        <w:t>---</w:t>
      </w:r>
    </w:p>
    <w:p w14:paraId="574D4389" w14:textId="77777777" w:rsidR="00335FA8" w:rsidRDefault="00335FA8" w:rsidP="00335FA8"/>
    <w:p w14:paraId="4A24BF34" w14:textId="77777777" w:rsidR="00335FA8" w:rsidRDefault="00335FA8" w:rsidP="00335FA8">
      <w:r>
        <w:t>## MFA</w:t>
      </w:r>
    </w:p>
    <w:p w14:paraId="7EC7FEF6" w14:textId="77777777" w:rsidR="00335FA8" w:rsidRDefault="00335FA8" w:rsidP="00335FA8">
      <w:r>
        <w:t>Multi-Factor Authentication.</w:t>
      </w:r>
    </w:p>
    <w:p w14:paraId="598D11BC" w14:textId="77777777" w:rsidR="00335FA8" w:rsidRDefault="00335FA8" w:rsidP="00335FA8"/>
    <w:p w14:paraId="13EE4892" w14:textId="77777777" w:rsidR="00335FA8" w:rsidRDefault="00335FA8" w:rsidP="00335FA8">
      <w:r>
        <w:t>Authentication that uses two or more factors, such as:</w:t>
      </w:r>
    </w:p>
    <w:p w14:paraId="3762B266" w14:textId="77777777" w:rsidR="00335FA8" w:rsidRDefault="00335FA8" w:rsidP="00335FA8">
      <w:r>
        <w:t>- something you know, like a password</w:t>
      </w:r>
    </w:p>
    <w:p w14:paraId="6062D715" w14:textId="77777777" w:rsidR="00335FA8" w:rsidRDefault="00335FA8" w:rsidP="00335FA8">
      <w:r>
        <w:t>- something you have, like a phone or hardware key</w:t>
      </w:r>
    </w:p>
    <w:p w14:paraId="4AE22D46" w14:textId="77777777" w:rsidR="00335FA8" w:rsidRDefault="00335FA8" w:rsidP="00335FA8">
      <w:r>
        <w:t>- something you are, like a fingerprint</w:t>
      </w:r>
    </w:p>
    <w:p w14:paraId="61EFBECE" w14:textId="77777777" w:rsidR="00335FA8" w:rsidRDefault="00335FA8" w:rsidP="00335FA8"/>
    <w:p w14:paraId="4577BFA6" w14:textId="77777777" w:rsidR="00335FA8" w:rsidRDefault="00335FA8" w:rsidP="00335FA8">
      <w:r>
        <w:t>---</w:t>
      </w:r>
    </w:p>
    <w:p w14:paraId="1E0022D7" w14:textId="77777777" w:rsidR="00335FA8" w:rsidRDefault="00335FA8" w:rsidP="00335FA8"/>
    <w:p w14:paraId="06455C4A" w14:textId="77777777" w:rsidR="00335FA8" w:rsidRDefault="00335FA8" w:rsidP="00335FA8">
      <w:r>
        <w:t>## MITM</w:t>
      </w:r>
    </w:p>
    <w:p w14:paraId="2DF22F9E" w14:textId="77777777" w:rsidR="00335FA8" w:rsidRDefault="00335FA8" w:rsidP="00335FA8">
      <w:r>
        <w:t>Man-in-the-Middle attack.</w:t>
      </w:r>
    </w:p>
    <w:p w14:paraId="3F1984BC" w14:textId="77777777" w:rsidR="00335FA8" w:rsidRDefault="00335FA8" w:rsidP="00335FA8"/>
    <w:p w14:paraId="5105ECF3" w14:textId="77777777" w:rsidR="00335FA8" w:rsidRDefault="00335FA8" w:rsidP="00335FA8">
      <w:r>
        <w:t>An attacker intercepts or alters communication between two parties.</w:t>
      </w:r>
    </w:p>
    <w:p w14:paraId="6B5FF925" w14:textId="77777777" w:rsidR="00335FA8" w:rsidRDefault="00335FA8" w:rsidP="00335FA8"/>
    <w:p w14:paraId="5BE5FC99" w14:textId="77777777" w:rsidR="00335FA8" w:rsidRDefault="00335FA8" w:rsidP="00335FA8">
      <w:r>
        <w:t>TLS helps defend against MITM attacks.</w:t>
      </w:r>
    </w:p>
    <w:p w14:paraId="211852AD" w14:textId="77777777" w:rsidR="00335FA8" w:rsidRDefault="00335FA8" w:rsidP="00335FA8"/>
    <w:p w14:paraId="3D286933" w14:textId="77777777" w:rsidR="00335FA8" w:rsidRDefault="00335FA8" w:rsidP="00335FA8">
      <w:r>
        <w:t>---</w:t>
      </w:r>
    </w:p>
    <w:p w14:paraId="5258A5C3" w14:textId="77777777" w:rsidR="00335FA8" w:rsidRDefault="00335FA8" w:rsidP="00335FA8"/>
    <w:p w14:paraId="2DDC1AAF" w14:textId="77777777" w:rsidR="00335FA8" w:rsidRDefault="00335FA8" w:rsidP="00335FA8">
      <w:r>
        <w:lastRenderedPageBreak/>
        <w:t>## Nonce</w:t>
      </w:r>
    </w:p>
    <w:p w14:paraId="6FF8742D" w14:textId="77777777" w:rsidR="00335FA8" w:rsidRDefault="00335FA8" w:rsidP="00335FA8">
      <w:r>
        <w:t>A number used once.</w:t>
      </w:r>
    </w:p>
    <w:p w14:paraId="298DE2ED" w14:textId="77777777" w:rsidR="00335FA8" w:rsidRDefault="00335FA8" w:rsidP="00335FA8"/>
    <w:p w14:paraId="43476C3F" w14:textId="77777777" w:rsidR="00335FA8" w:rsidRDefault="00335FA8" w:rsidP="00335FA8">
      <w:r>
        <w:t>Often used in cryptography to ensure uniqueness and prevent replay or repetition attacks.</w:t>
      </w:r>
    </w:p>
    <w:p w14:paraId="26109809" w14:textId="77777777" w:rsidR="00335FA8" w:rsidRDefault="00335FA8" w:rsidP="00335FA8"/>
    <w:p w14:paraId="65A5615E" w14:textId="77777777" w:rsidR="00335FA8" w:rsidRDefault="00335FA8" w:rsidP="00335FA8">
      <w:r>
        <w:t>---</w:t>
      </w:r>
    </w:p>
    <w:p w14:paraId="149533A9" w14:textId="77777777" w:rsidR="00335FA8" w:rsidRDefault="00335FA8" w:rsidP="00335FA8"/>
    <w:p w14:paraId="3AEB8C13" w14:textId="77777777" w:rsidR="00335FA8" w:rsidRDefault="00335FA8" w:rsidP="00335FA8">
      <w:r>
        <w:t>## OAuth2</w:t>
      </w:r>
    </w:p>
    <w:p w14:paraId="796978C9" w14:textId="77777777" w:rsidR="00335FA8" w:rsidRDefault="00335FA8" w:rsidP="00335FA8">
      <w:r>
        <w:t>An authorization framework that lets an application obtain limited access to a resource on behalf of a user.</w:t>
      </w:r>
    </w:p>
    <w:p w14:paraId="5E4BA696" w14:textId="77777777" w:rsidR="00335FA8" w:rsidRDefault="00335FA8" w:rsidP="00335FA8"/>
    <w:p w14:paraId="1742B42B" w14:textId="77777777" w:rsidR="00335FA8" w:rsidRDefault="00335FA8" w:rsidP="00335FA8">
      <w:r>
        <w:t>OAuth2 is not primarily an authentication protocol, though it is often used with OIDC for login.</w:t>
      </w:r>
    </w:p>
    <w:p w14:paraId="750689C5" w14:textId="77777777" w:rsidR="00335FA8" w:rsidRDefault="00335FA8" w:rsidP="00335FA8"/>
    <w:p w14:paraId="16E03498" w14:textId="77777777" w:rsidR="00335FA8" w:rsidRDefault="00335FA8" w:rsidP="00335FA8">
      <w:r>
        <w:t>---</w:t>
      </w:r>
    </w:p>
    <w:p w14:paraId="324E5F98" w14:textId="77777777" w:rsidR="00335FA8" w:rsidRDefault="00335FA8" w:rsidP="00335FA8"/>
    <w:p w14:paraId="03B622CA" w14:textId="77777777" w:rsidR="00335FA8" w:rsidRDefault="00335FA8" w:rsidP="00335FA8">
      <w:r>
        <w:t>## OIDC</w:t>
      </w:r>
    </w:p>
    <w:p w14:paraId="7D614751" w14:textId="77777777" w:rsidR="00335FA8" w:rsidRDefault="00335FA8" w:rsidP="00335FA8">
      <w:r>
        <w:t>OpenID Connect.</w:t>
      </w:r>
    </w:p>
    <w:p w14:paraId="17F9E783" w14:textId="77777777" w:rsidR="00335FA8" w:rsidRDefault="00335FA8" w:rsidP="00335FA8"/>
    <w:p w14:paraId="69335472" w14:textId="77777777" w:rsidR="00335FA8" w:rsidRDefault="00335FA8" w:rsidP="00335FA8">
      <w:r>
        <w:t>An identity layer on top of OAuth2 used for authentication and SSO.</w:t>
      </w:r>
    </w:p>
    <w:p w14:paraId="713B7AAB" w14:textId="77777777" w:rsidR="00335FA8" w:rsidRDefault="00335FA8" w:rsidP="00335FA8"/>
    <w:p w14:paraId="11DDE97C" w14:textId="77777777" w:rsidR="00335FA8" w:rsidRDefault="00335FA8" w:rsidP="00335FA8">
      <w:r>
        <w:t>---</w:t>
      </w:r>
    </w:p>
    <w:p w14:paraId="0952FB2A" w14:textId="77777777" w:rsidR="00335FA8" w:rsidRDefault="00335FA8" w:rsidP="00335FA8"/>
    <w:p w14:paraId="4F7A27D0" w14:textId="77777777" w:rsidR="00335FA8" w:rsidRDefault="00335FA8" w:rsidP="00335FA8">
      <w:r>
        <w:lastRenderedPageBreak/>
        <w:t>## Password hashing</w:t>
      </w:r>
    </w:p>
    <w:p w14:paraId="1C564130" w14:textId="77777777" w:rsidR="00335FA8" w:rsidRDefault="00335FA8" w:rsidP="00335FA8">
      <w:r>
        <w:t>The process of storing passwords using a slow, salted hashing algorithm so they are hard to crack if leaked.</w:t>
      </w:r>
    </w:p>
    <w:p w14:paraId="340F941F" w14:textId="77777777" w:rsidR="00335FA8" w:rsidRDefault="00335FA8" w:rsidP="00335FA8"/>
    <w:p w14:paraId="54B24041" w14:textId="77777777" w:rsidR="00335FA8" w:rsidRDefault="00335FA8" w:rsidP="00335FA8">
      <w:r>
        <w:t>---</w:t>
      </w:r>
    </w:p>
    <w:p w14:paraId="5557D308" w14:textId="77777777" w:rsidR="00335FA8" w:rsidRDefault="00335FA8" w:rsidP="00335FA8"/>
    <w:p w14:paraId="2547B672" w14:textId="77777777" w:rsidR="00335FA8" w:rsidRDefault="00335FA8" w:rsidP="00335FA8">
      <w:r>
        <w:t>## Phishing</w:t>
      </w:r>
    </w:p>
    <w:p w14:paraId="4B2EF367" w14:textId="77777777" w:rsidR="00335FA8" w:rsidRDefault="00335FA8" w:rsidP="00335FA8">
      <w:r>
        <w:t>A social engineering attack where an attacker tricks users into revealing credentials or sensitive information.</w:t>
      </w:r>
    </w:p>
    <w:p w14:paraId="633C94E7" w14:textId="77777777" w:rsidR="00335FA8" w:rsidRDefault="00335FA8" w:rsidP="00335FA8"/>
    <w:p w14:paraId="26293DA2" w14:textId="77777777" w:rsidR="00335FA8" w:rsidRDefault="00335FA8" w:rsidP="00335FA8">
      <w:r>
        <w:t>---</w:t>
      </w:r>
    </w:p>
    <w:p w14:paraId="172E2FEB" w14:textId="77777777" w:rsidR="00335FA8" w:rsidRDefault="00335FA8" w:rsidP="00335FA8"/>
    <w:p w14:paraId="61F10975" w14:textId="77777777" w:rsidR="00335FA8" w:rsidRDefault="00335FA8" w:rsidP="00335FA8">
      <w:r>
        <w:t>## PKI</w:t>
      </w:r>
    </w:p>
    <w:p w14:paraId="7704CB75" w14:textId="77777777" w:rsidR="00335FA8" w:rsidRDefault="00335FA8" w:rsidP="00335FA8">
      <w:r>
        <w:t>Public Key Infrastructure.</w:t>
      </w:r>
    </w:p>
    <w:p w14:paraId="0DFE2E4F" w14:textId="77777777" w:rsidR="00335FA8" w:rsidRDefault="00335FA8" w:rsidP="00335FA8"/>
    <w:p w14:paraId="6B434844" w14:textId="77777777" w:rsidR="00335FA8" w:rsidRDefault="00335FA8" w:rsidP="00335FA8">
      <w:r>
        <w:t>The system of certificates, CAs, keys, and trust relationships used for public key cryptography at scale.</w:t>
      </w:r>
    </w:p>
    <w:p w14:paraId="0F38420E" w14:textId="77777777" w:rsidR="00335FA8" w:rsidRDefault="00335FA8" w:rsidP="00335FA8"/>
    <w:p w14:paraId="7C4AD58B" w14:textId="77777777" w:rsidR="00335FA8" w:rsidRDefault="00335FA8" w:rsidP="00335FA8">
      <w:r>
        <w:t>---</w:t>
      </w:r>
    </w:p>
    <w:p w14:paraId="5DEF3A1E" w14:textId="77777777" w:rsidR="00335FA8" w:rsidRDefault="00335FA8" w:rsidP="00335FA8"/>
    <w:p w14:paraId="3D957E38" w14:textId="77777777" w:rsidR="00335FA8" w:rsidRDefault="00335FA8" w:rsidP="00335FA8">
      <w:r>
        <w:t>## Privilege escalation</w:t>
      </w:r>
    </w:p>
    <w:p w14:paraId="2B1804B5" w14:textId="77777777" w:rsidR="00335FA8" w:rsidRDefault="00335FA8" w:rsidP="00335FA8">
      <w:r>
        <w:t>When an attacker gains more permissions than they should have.</w:t>
      </w:r>
    </w:p>
    <w:p w14:paraId="53796FD7" w14:textId="77777777" w:rsidR="00335FA8" w:rsidRDefault="00335FA8" w:rsidP="00335FA8"/>
    <w:p w14:paraId="74C46E02" w14:textId="77777777" w:rsidR="00335FA8" w:rsidRDefault="00335FA8" w:rsidP="00335FA8">
      <w:r>
        <w:t>This can be:</w:t>
      </w:r>
    </w:p>
    <w:p w14:paraId="2EBD39F0" w14:textId="77777777" w:rsidR="00335FA8" w:rsidRDefault="00335FA8" w:rsidP="00335FA8">
      <w:r>
        <w:lastRenderedPageBreak/>
        <w:t>- vertical, gaining higher privileges</w:t>
      </w:r>
    </w:p>
    <w:p w14:paraId="2C6485BA" w14:textId="77777777" w:rsidR="00335FA8" w:rsidRDefault="00335FA8" w:rsidP="00335FA8">
      <w:r>
        <w:t>- horizontal, accessing another user’s data</w:t>
      </w:r>
    </w:p>
    <w:p w14:paraId="276B0CBC" w14:textId="77777777" w:rsidR="00335FA8" w:rsidRDefault="00335FA8" w:rsidP="00335FA8"/>
    <w:p w14:paraId="50D44BCE" w14:textId="77777777" w:rsidR="00335FA8" w:rsidRDefault="00335FA8" w:rsidP="00335FA8">
      <w:r>
        <w:t>---</w:t>
      </w:r>
    </w:p>
    <w:p w14:paraId="7B6D10EC" w14:textId="77777777" w:rsidR="00335FA8" w:rsidRDefault="00335FA8" w:rsidP="00335FA8"/>
    <w:p w14:paraId="222F2DF0" w14:textId="77777777" w:rsidR="00335FA8" w:rsidRDefault="00335FA8" w:rsidP="00335FA8">
      <w:r>
        <w:t>## Replay attack</w:t>
      </w:r>
    </w:p>
    <w:p w14:paraId="070221F0" w14:textId="77777777" w:rsidR="00335FA8" w:rsidRDefault="00335FA8" w:rsidP="00335FA8">
      <w:r>
        <w:t>An attacker captures a valid message or token and sends it again to gain unauthorized access.</w:t>
      </w:r>
    </w:p>
    <w:p w14:paraId="77DCAE2E" w14:textId="77777777" w:rsidR="00335FA8" w:rsidRDefault="00335FA8" w:rsidP="00335FA8"/>
    <w:p w14:paraId="68130B2D" w14:textId="77777777" w:rsidR="00335FA8" w:rsidRDefault="00335FA8" w:rsidP="00335FA8">
      <w:r>
        <w:t>Nonces, timestamps, and short-lived tokens help mitigate this.</w:t>
      </w:r>
    </w:p>
    <w:p w14:paraId="3DA0AFEA" w14:textId="77777777" w:rsidR="00335FA8" w:rsidRDefault="00335FA8" w:rsidP="00335FA8"/>
    <w:p w14:paraId="5889736E" w14:textId="77777777" w:rsidR="00335FA8" w:rsidRDefault="00335FA8" w:rsidP="00335FA8">
      <w:r>
        <w:t>---</w:t>
      </w:r>
    </w:p>
    <w:p w14:paraId="2C1E317B" w14:textId="77777777" w:rsidR="00335FA8" w:rsidRDefault="00335FA8" w:rsidP="00335FA8"/>
    <w:p w14:paraId="1D5D1274" w14:textId="77777777" w:rsidR="00335FA8" w:rsidRDefault="00335FA8" w:rsidP="00335FA8">
      <w:r>
        <w:t>## RBAC</w:t>
      </w:r>
    </w:p>
    <w:p w14:paraId="1699ACA8" w14:textId="77777777" w:rsidR="00335FA8" w:rsidRDefault="00335FA8" w:rsidP="00335FA8">
      <w:r>
        <w:t>Role-Based Access Control.</w:t>
      </w:r>
    </w:p>
    <w:p w14:paraId="20816B92" w14:textId="77777777" w:rsidR="00335FA8" w:rsidRDefault="00335FA8" w:rsidP="00335FA8"/>
    <w:p w14:paraId="20087EE8" w14:textId="77777777" w:rsidR="00335FA8" w:rsidRDefault="00335FA8" w:rsidP="00335FA8">
      <w:r>
        <w:t>Users are assigned roles, and roles determine access.</w:t>
      </w:r>
    </w:p>
    <w:p w14:paraId="00F94CF9" w14:textId="77777777" w:rsidR="00335FA8" w:rsidRDefault="00335FA8" w:rsidP="00335FA8"/>
    <w:p w14:paraId="770A92E4" w14:textId="77777777" w:rsidR="00335FA8" w:rsidRDefault="00335FA8" w:rsidP="00335FA8">
      <w:r>
        <w:t>Example:</w:t>
      </w:r>
    </w:p>
    <w:p w14:paraId="6BB23BFF" w14:textId="77777777" w:rsidR="00335FA8" w:rsidRDefault="00335FA8" w:rsidP="00335FA8">
      <w:r>
        <w:t>- admin</w:t>
      </w:r>
    </w:p>
    <w:p w14:paraId="2FB4A517" w14:textId="77777777" w:rsidR="00335FA8" w:rsidRDefault="00335FA8" w:rsidP="00335FA8">
      <w:r>
        <w:t>- manager</w:t>
      </w:r>
    </w:p>
    <w:p w14:paraId="402E3C25" w14:textId="77777777" w:rsidR="00335FA8" w:rsidRDefault="00335FA8" w:rsidP="00335FA8">
      <w:r>
        <w:t>- user</w:t>
      </w:r>
    </w:p>
    <w:p w14:paraId="48C63AA5" w14:textId="77777777" w:rsidR="00335FA8" w:rsidRDefault="00335FA8" w:rsidP="00335FA8"/>
    <w:p w14:paraId="77C4B8A9" w14:textId="77777777" w:rsidR="00335FA8" w:rsidRDefault="00335FA8" w:rsidP="00335FA8">
      <w:r>
        <w:t>---</w:t>
      </w:r>
    </w:p>
    <w:p w14:paraId="50ED1ABD" w14:textId="77777777" w:rsidR="00335FA8" w:rsidRDefault="00335FA8" w:rsidP="00335FA8"/>
    <w:p w14:paraId="33279B81" w14:textId="77777777" w:rsidR="00335FA8" w:rsidRDefault="00335FA8" w:rsidP="00335FA8">
      <w:r>
        <w:t>## Salt</w:t>
      </w:r>
    </w:p>
    <w:p w14:paraId="11856B59" w14:textId="77777777" w:rsidR="00335FA8" w:rsidRDefault="00335FA8" w:rsidP="00335FA8">
      <w:r>
        <w:t>Random data added to a password before hashing.</w:t>
      </w:r>
    </w:p>
    <w:p w14:paraId="4673F3BF" w14:textId="77777777" w:rsidR="00335FA8" w:rsidRDefault="00335FA8" w:rsidP="00335FA8"/>
    <w:p w14:paraId="695ACBFD" w14:textId="77777777" w:rsidR="00335FA8" w:rsidRDefault="00335FA8" w:rsidP="00335FA8">
      <w:r>
        <w:t>It prevents identical passwords from producing identical hashes and helps resist rainbow table attacks.</w:t>
      </w:r>
    </w:p>
    <w:p w14:paraId="5B508E70" w14:textId="77777777" w:rsidR="00335FA8" w:rsidRDefault="00335FA8" w:rsidP="00335FA8"/>
    <w:p w14:paraId="3C753D3F" w14:textId="77777777" w:rsidR="00335FA8" w:rsidRDefault="00335FA8" w:rsidP="00335FA8">
      <w:r>
        <w:t>---</w:t>
      </w:r>
    </w:p>
    <w:p w14:paraId="78BB7C90" w14:textId="77777777" w:rsidR="00335FA8" w:rsidRDefault="00335FA8" w:rsidP="00335FA8"/>
    <w:p w14:paraId="4BA6A8FB" w14:textId="77777777" w:rsidR="00335FA8" w:rsidRDefault="00335FA8" w:rsidP="00335FA8">
      <w:r>
        <w:t>## Secret</w:t>
      </w:r>
    </w:p>
    <w:p w14:paraId="53AD8B03" w14:textId="77777777" w:rsidR="00335FA8" w:rsidRDefault="00335FA8" w:rsidP="00335FA8">
      <w:r>
        <w:t>Sensitive information that must be protected, such as:</w:t>
      </w:r>
    </w:p>
    <w:p w14:paraId="43BAC629" w14:textId="77777777" w:rsidR="00335FA8" w:rsidRDefault="00335FA8" w:rsidP="00335FA8">
      <w:r>
        <w:t>- passwords</w:t>
      </w:r>
    </w:p>
    <w:p w14:paraId="6F50E517" w14:textId="77777777" w:rsidR="00335FA8" w:rsidRDefault="00335FA8" w:rsidP="00335FA8">
      <w:r>
        <w:t>- API keys</w:t>
      </w:r>
    </w:p>
    <w:p w14:paraId="0D71872A" w14:textId="77777777" w:rsidR="00335FA8" w:rsidRDefault="00335FA8" w:rsidP="00335FA8">
      <w:r>
        <w:t>- tokens</w:t>
      </w:r>
    </w:p>
    <w:p w14:paraId="575B07A2" w14:textId="77777777" w:rsidR="00335FA8" w:rsidRDefault="00335FA8" w:rsidP="00335FA8">
      <w:r>
        <w:t>- private keys</w:t>
      </w:r>
    </w:p>
    <w:p w14:paraId="5A40C697" w14:textId="77777777" w:rsidR="00335FA8" w:rsidRDefault="00335FA8" w:rsidP="00335FA8"/>
    <w:p w14:paraId="020F688C" w14:textId="77777777" w:rsidR="00335FA8" w:rsidRDefault="00335FA8" w:rsidP="00335FA8">
      <w:r>
        <w:t>---</w:t>
      </w:r>
    </w:p>
    <w:p w14:paraId="242A8699" w14:textId="77777777" w:rsidR="00335FA8" w:rsidRDefault="00335FA8" w:rsidP="00335FA8"/>
    <w:p w14:paraId="0E7A56DB" w14:textId="77777777" w:rsidR="00335FA8" w:rsidRDefault="00335FA8" w:rsidP="00335FA8">
      <w:r>
        <w:t>## Secure cookie</w:t>
      </w:r>
    </w:p>
    <w:p w14:paraId="0662CDAE" w14:textId="77777777" w:rsidR="00335FA8" w:rsidRDefault="00335FA8" w:rsidP="00335FA8">
      <w:r>
        <w:t>A cookie with security flags such as:</w:t>
      </w:r>
    </w:p>
    <w:p w14:paraId="17792F94" w14:textId="77777777" w:rsidR="00335FA8" w:rsidRDefault="00335FA8" w:rsidP="00335FA8">
      <w:r>
        <w:t>- `HttpOnly`</w:t>
      </w:r>
    </w:p>
    <w:p w14:paraId="1F23106B" w14:textId="77777777" w:rsidR="00335FA8" w:rsidRDefault="00335FA8" w:rsidP="00335FA8">
      <w:r>
        <w:t>- `Secure`</w:t>
      </w:r>
    </w:p>
    <w:p w14:paraId="1F398F92" w14:textId="77777777" w:rsidR="00335FA8" w:rsidRDefault="00335FA8" w:rsidP="00335FA8">
      <w:r>
        <w:t>- `SameSite`</w:t>
      </w:r>
    </w:p>
    <w:p w14:paraId="7E459E70" w14:textId="77777777" w:rsidR="00335FA8" w:rsidRDefault="00335FA8" w:rsidP="00335FA8"/>
    <w:p w14:paraId="4FDC3D0D" w14:textId="77777777" w:rsidR="00335FA8" w:rsidRDefault="00335FA8" w:rsidP="00335FA8">
      <w:r>
        <w:lastRenderedPageBreak/>
        <w:t>These help protect browser sessions.</w:t>
      </w:r>
    </w:p>
    <w:p w14:paraId="4F1EFA0F" w14:textId="77777777" w:rsidR="00335FA8" w:rsidRDefault="00335FA8" w:rsidP="00335FA8"/>
    <w:p w14:paraId="726BDF39" w14:textId="77777777" w:rsidR="00335FA8" w:rsidRDefault="00335FA8" w:rsidP="00335FA8">
      <w:r>
        <w:t>---</w:t>
      </w:r>
    </w:p>
    <w:p w14:paraId="2F5F7C61" w14:textId="77777777" w:rsidR="00335FA8" w:rsidRDefault="00335FA8" w:rsidP="00335FA8"/>
    <w:p w14:paraId="7D3353A6" w14:textId="77777777" w:rsidR="00335FA8" w:rsidRDefault="00335FA8" w:rsidP="00335FA8">
      <w:r>
        <w:t>## SIEM</w:t>
      </w:r>
    </w:p>
    <w:p w14:paraId="351D1346" w14:textId="77777777" w:rsidR="00335FA8" w:rsidRDefault="00335FA8" w:rsidP="00335FA8">
      <w:r>
        <w:t>Security Information and Event Management.</w:t>
      </w:r>
    </w:p>
    <w:p w14:paraId="37792398" w14:textId="77777777" w:rsidR="00335FA8" w:rsidRDefault="00335FA8" w:rsidP="00335FA8"/>
    <w:p w14:paraId="3D575CC7" w14:textId="77777777" w:rsidR="00335FA8" w:rsidRDefault="00335FA8" w:rsidP="00335FA8">
      <w:r>
        <w:t>A system that collects and analyzes logs and security events from many sources.</w:t>
      </w:r>
    </w:p>
    <w:p w14:paraId="5B8F20F9" w14:textId="77777777" w:rsidR="00335FA8" w:rsidRDefault="00335FA8" w:rsidP="00335FA8"/>
    <w:p w14:paraId="1CF0D2C4" w14:textId="77777777" w:rsidR="00335FA8" w:rsidRDefault="00335FA8" w:rsidP="00335FA8">
      <w:r>
        <w:t>---</w:t>
      </w:r>
    </w:p>
    <w:p w14:paraId="5DD268AA" w14:textId="77777777" w:rsidR="00335FA8" w:rsidRDefault="00335FA8" w:rsidP="00335FA8"/>
    <w:p w14:paraId="6C063C30" w14:textId="77777777" w:rsidR="00335FA8" w:rsidRDefault="00335FA8" w:rsidP="00335FA8">
      <w:r>
        <w:t>## SSO</w:t>
      </w:r>
    </w:p>
    <w:p w14:paraId="463FF5FF" w14:textId="77777777" w:rsidR="00335FA8" w:rsidRDefault="00335FA8" w:rsidP="00335FA8">
      <w:r>
        <w:t>Single Sign-On.</w:t>
      </w:r>
    </w:p>
    <w:p w14:paraId="1ECD1B85" w14:textId="77777777" w:rsidR="00335FA8" w:rsidRDefault="00335FA8" w:rsidP="00335FA8"/>
    <w:p w14:paraId="3DA575AA" w14:textId="77777777" w:rsidR="00335FA8" w:rsidRDefault="00335FA8" w:rsidP="00335FA8">
      <w:r>
        <w:t>A mechanism that lets a user log in once and access multiple applications without re-entering credentials.</w:t>
      </w:r>
    </w:p>
    <w:p w14:paraId="0F9FC504" w14:textId="77777777" w:rsidR="00335FA8" w:rsidRDefault="00335FA8" w:rsidP="00335FA8"/>
    <w:p w14:paraId="7F55DE26" w14:textId="77777777" w:rsidR="00335FA8" w:rsidRDefault="00335FA8" w:rsidP="00335FA8">
      <w:r>
        <w:t>---</w:t>
      </w:r>
    </w:p>
    <w:p w14:paraId="1C3864BF" w14:textId="77777777" w:rsidR="00335FA8" w:rsidRDefault="00335FA8" w:rsidP="00335FA8"/>
    <w:p w14:paraId="3A7DC07D" w14:textId="77777777" w:rsidR="00335FA8" w:rsidRDefault="00335FA8" w:rsidP="00335FA8">
      <w:r>
        <w:t>## SQL injection</w:t>
      </w:r>
    </w:p>
    <w:p w14:paraId="054E51BB" w14:textId="77777777" w:rsidR="00335FA8" w:rsidRDefault="00335FA8" w:rsidP="00335FA8">
      <w:r>
        <w:t>A vulnerability where attackers inject malicious SQL into an application’s database queries.</w:t>
      </w:r>
    </w:p>
    <w:p w14:paraId="28A23000" w14:textId="77777777" w:rsidR="00335FA8" w:rsidRDefault="00335FA8" w:rsidP="00335FA8"/>
    <w:p w14:paraId="71184B43" w14:textId="77777777" w:rsidR="00335FA8" w:rsidRDefault="00335FA8" w:rsidP="00335FA8">
      <w:r>
        <w:t>Use prepared statements to prevent it.</w:t>
      </w:r>
    </w:p>
    <w:p w14:paraId="4C0C2C52" w14:textId="77777777" w:rsidR="00335FA8" w:rsidRDefault="00335FA8" w:rsidP="00335FA8"/>
    <w:p w14:paraId="0A0D1DAF" w14:textId="77777777" w:rsidR="00335FA8" w:rsidRDefault="00335FA8" w:rsidP="00335FA8">
      <w:r>
        <w:t>---</w:t>
      </w:r>
    </w:p>
    <w:p w14:paraId="34387886" w14:textId="77777777" w:rsidR="00335FA8" w:rsidRDefault="00335FA8" w:rsidP="00335FA8"/>
    <w:p w14:paraId="75747E20" w14:textId="77777777" w:rsidR="00335FA8" w:rsidRDefault="00335FA8" w:rsidP="00335FA8">
      <w:r>
        <w:t>## SSRF</w:t>
      </w:r>
    </w:p>
    <w:p w14:paraId="11177C7A" w14:textId="77777777" w:rsidR="00335FA8" w:rsidRDefault="00335FA8" w:rsidP="00335FA8">
      <w:r>
        <w:t>Server-Side Request Forgery.</w:t>
      </w:r>
    </w:p>
    <w:p w14:paraId="4D0F08B2" w14:textId="77777777" w:rsidR="00335FA8" w:rsidRDefault="00335FA8" w:rsidP="00335FA8"/>
    <w:p w14:paraId="54CD6D3A" w14:textId="77777777" w:rsidR="00335FA8" w:rsidRDefault="00335FA8" w:rsidP="00335FA8">
      <w:r>
        <w:t>A vulnerability where an attacker tricks a server into making unexpected outbound requests.</w:t>
      </w:r>
    </w:p>
    <w:p w14:paraId="67E43EBB" w14:textId="77777777" w:rsidR="00335FA8" w:rsidRDefault="00335FA8" w:rsidP="00335FA8"/>
    <w:p w14:paraId="3A478505" w14:textId="77777777" w:rsidR="00335FA8" w:rsidRDefault="00335FA8" w:rsidP="00335FA8">
      <w:r>
        <w:t>Can be dangerous in cloud environments.</w:t>
      </w:r>
    </w:p>
    <w:p w14:paraId="64C6D8AC" w14:textId="77777777" w:rsidR="00335FA8" w:rsidRDefault="00335FA8" w:rsidP="00335FA8"/>
    <w:p w14:paraId="3B731FBE" w14:textId="77777777" w:rsidR="00335FA8" w:rsidRDefault="00335FA8" w:rsidP="00335FA8">
      <w:r>
        <w:t>---</w:t>
      </w:r>
    </w:p>
    <w:p w14:paraId="4A958D05" w14:textId="77777777" w:rsidR="00335FA8" w:rsidRDefault="00335FA8" w:rsidP="00335FA8"/>
    <w:p w14:paraId="664FE037" w14:textId="77777777" w:rsidR="00335FA8" w:rsidRDefault="00335FA8" w:rsidP="00335FA8">
      <w:r>
        <w:t>## TLS</w:t>
      </w:r>
    </w:p>
    <w:p w14:paraId="2159914C" w14:textId="77777777" w:rsidR="00335FA8" w:rsidRDefault="00335FA8" w:rsidP="00335FA8">
      <w:r>
        <w:t>Transport Layer Security.</w:t>
      </w:r>
    </w:p>
    <w:p w14:paraId="0427D8FE" w14:textId="77777777" w:rsidR="00335FA8" w:rsidRDefault="00335FA8" w:rsidP="00335FA8"/>
    <w:p w14:paraId="07BC4D96" w14:textId="77777777" w:rsidR="00335FA8" w:rsidRDefault="00335FA8" w:rsidP="00335FA8">
      <w:r>
        <w:t>The protocol that secures communication over a network, such as HTTPS.</w:t>
      </w:r>
    </w:p>
    <w:p w14:paraId="5DF927A4" w14:textId="77777777" w:rsidR="00335FA8" w:rsidRDefault="00335FA8" w:rsidP="00335FA8"/>
    <w:p w14:paraId="3A72A89A" w14:textId="77777777" w:rsidR="00335FA8" w:rsidRDefault="00335FA8" w:rsidP="00335FA8">
      <w:r>
        <w:t>It provides encryption, integrity, and authentication.</w:t>
      </w:r>
    </w:p>
    <w:p w14:paraId="5BBAF69B" w14:textId="77777777" w:rsidR="00335FA8" w:rsidRDefault="00335FA8" w:rsidP="00335FA8"/>
    <w:p w14:paraId="2E939045" w14:textId="77777777" w:rsidR="00335FA8" w:rsidRDefault="00335FA8" w:rsidP="00335FA8">
      <w:r>
        <w:t>---</w:t>
      </w:r>
    </w:p>
    <w:p w14:paraId="6E12797C" w14:textId="77777777" w:rsidR="00335FA8" w:rsidRDefault="00335FA8" w:rsidP="00335FA8"/>
    <w:p w14:paraId="55CB82C1" w14:textId="77777777" w:rsidR="00335FA8" w:rsidRDefault="00335FA8" w:rsidP="00335FA8">
      <w:r>
        <w:t>## Token</w:t>
      </w:r>
    </w:p>
    <w:p w14:paraId="7B6417ED" w14:textId="77777777" w:rsidR="00335FA8" w:rsidRDefault="00335FA8" w:rsidP="00335FA8">
      <w:r>
        <w:lastRenderedPageBreak/>
        <w:t>A piece of data used to represent identity, authorization, or session state.</w:t>
      </w:r>
    </w:p>
    <w:p w14:paraId="49F6DBEE" w14:textId="77777777" w:rsidR="00335FA8" w:rsidRDefault="00335FA8" w:rsidP="00335FA8"/>
    <w:p w14:paraId="1E60049E" w14:textId="77777777" w:rsidR="00335FA8" w:rsidRDefault="00335FA8" w:rsidP="00335FA8">
      <w:r>
        <w:t>Examples:</w:t>
      </w:r>
    </w:p>
    <w:p w14:paraId="649DDBFE" w14:textId="77777777" w:rsidR="00335FA8" w:rsidRDefault="00335FA8" w:rsidP="00335FA8">
      <w:r>
        <w:t>- session token</w:t>
      </w:r>
    </w:p>
    <w:p w14:paraId="170D7AC4" w14:textId="77777777" w:rsidR="00335FA8" w:rsidRDefault="00335FA8" w:rsidP="00335FA8">
      <w:r>
        <w:t>- JWT</w:t>
      </w:r>
    </w:p>
    <w:p w14:paraId="7B2B5C5C" w14:textId="77777777" w:rsidR="00335FA8" w:rsidRDefault="00335FA8" w:rsidP="00335FA8">
      <w:r>
        <w:t>- access token</w:t>
      </w:r>
    </w:p>
    <w:p w14:paraId="4983273D" w14:textId="77777777" w:rsidR="00335FA8" w:rsidRDefault="00335FA8" w:rsidP="00335FA8">
      <w:r>
        <w:t>- refresh token</w:t>
      </w:r>
    </w:p>
    <w:p w14:paraId="478525B4" w14:textId="77777777" w:rsidR="00335FA8" w:rsidRDefault="00335FA8" w:rsidP="00335FA8"/>
    <w:p w14:paraId="5A043C5C" w14:textId="77777777" w:rsidR="00335FA8" w:rsidRDefault="00335FA8" w:rsidP="00335FA8">
      <w:r>
        <w:t>---</w:t>
      </w:r>
    </w:p>
    <w:p w14:paraId="6F8C8AAF" w14:textId="77777777" w:rsidR="00335FA8" w:rsidRDefault="00335FA8" w:rsidP="00335FA8"/>
    <w:p w14:paraId="7DB13FAD" w14:textId="77777777" w:rsidR="00335FA8" w:rsidRDefault="00335FA8" w:rsidP="00335FA8">
      <w:r>
        <w:t>## Trust boundary</w:t>
      </w:r>
    </w:p>
    <w:p w14:paraId="13E4C377" w14:textId="77777777" w:rsidR="00335FA8" w:rsidRDefault="00335FA8" w:rsidP="00335FA8">
      <w:r>
        <w:t>A point in a system where data or requests move from a trusted area to an untrusted one.</w:t>
      </w:r>
    </w:p>
    <w:p w14:paraId="4A2B6A32" w14:textId="77777777" w:rsidR="00335FA8" w:rsidRDefault="00335FA8" w:rsidP="00335FA8"/>
    <w:p w14:paraId="7E95E251" w14:textId="77777777" w:rsidR="00335FA8" w:rsidRDefault="00335FA8" w:rsidP="00335FA8">
      <w:r>
        <w:t>Security checks are especially important at trust boundaries.</w:t>
      </w:r>
    </w:p>
    <w:p w14:paraId="57183BAE" w14:textId="77777777" w:rsidR="00335FA8" w:rsidRDefault="00335FA8" w:rsidP="00335FA8"/>
    <w:p w14:paraId="57B65E99" w14:textId="77777777" w:rsidR="00335FA8" w:rsidRDefault="00335FA8" w:rsidP="00335FA8">
      <w:r>
        <w:t>---</w:t>
      </w:r>
    </w:p>
    <w:p w14:paraId="0A57EC00" w14:textId="77777777" w:rsidR="00335FA8" w:rsidRDefault="00335FA8" w:rsidP="00335FA8"/>
    <w:p w14:paraId="6A057C5C" w14:textId="77777777" w:rsidR="00335FA8" w:rsidRDefault="00335FA8" w:rsidP="00335FA8">
      <w:r>
        <w:t>## Validation</w:t>
      </w:r>
    </w:p>
    <w:p w14:paraId="6F80D6BF" w14:textId="77777777" w:rsidR="00335FA8" w:rsidRDefault="00335FA8" w:rsidP="00335FA8">
      <w:r>
        <w:t>Checking whether input, data, or claims meet expected rules before using them.</w:t>
      </w:r>
    </w:p>
    <w:p w14:paraId="3CBB4ADC" w14:textId="77777777" w:rsidR="00335FA8" w:rsidRDefault="00335FA8" w:rsidP="00335FA8"/>
    <w:p w14:paraId="78339BEE" w14:textId="77777777" w:rsidR="00335FA8" w:rsidRDefault="00335FA8" w:rsidP="00335FA8">
      <w:r>
        <w:t>Validation is essential to prevent injection and logic bugs.</w:t>
      </w:r>
    </w:p>
    <w:p w14:paraId="6EF1FAA3" w14:textId="77777777" w:rsidR="00335FA8" w:rsidRDefault="00335FA8" w:rsidP="00335FA8"/>
    <w:p w14:paraId="54291EBF" w14:textId="77777777" w:rsidR="00335FA8" w:rsidRDefault="00335FA8" w:rsidP="00335FA8">
      <w:r>
        <w:lastRenderedPageBreak/>
        <w:t>---</w:t>
      </w:r>
    </w:p>
    <w:p w14:paraId="488D7601" w14:textId="77777777" w:rsidR="00335FA8" w:rsidRDefault="00335FA8" w:rsidP="00335FA8"/>
    <w:p w14:paraId="75F4DE6D" w14:textId="77777777" w:rsidR="00335FA8" w:rsidRDefault="00335FA8" w:rsidP="00335FA8">
      <w:r>
        <w:t>## Vulnerability</w:t>
      </w:r>
    </w:p>
    <w:p w14:paraId="4E05E22D" w14:textId="77777777" w:rsidR="00335FA8" w:rsidRDefault="00335FA8" w:rsidP="00335FA8">
      <w:r>
        <w:t>A weakness in software, configuration, or process that can be exploited by an attacker.</w:t>
      </w:r>
    </w:p>
    <w:p w14:paraId="52C2A573" w14:textId="77777777" w:rsidR="00335FA8" w:rsidRDefault="00335FA8" w:rsidP="00335FA8"/>
    <w:p w14:paraId="10520319" w14:textId="77777777" w:rsidR="00335FA8" w:rsidRDefault="00335FA8" w:rsidP="00335FA8">
      <w:r>
        <w:t>---</w:t>
      </w:r>
    </w:p>
    <w:p w14:paraId="354D9326" w14:textId="77777777" w:rsidR="00335FA8" w:rsidRDefault="00335FA8" w:rsidP="00335FA8"/>
    <w:p w14:paraId="7C12F410" w14:textId="77777777" w:rsidR="00335FA8" w:rsidRDefault="00335FA8" w:rsidP="00335FA8">
      <w:r>
        <w:t>## WAF</w:t>
      </w:r>
    </w:p>
    <w:p w14:paraId="7E2A1327" w14:textId="77777777" w:rsidR="00335FA8" w:rsidRDefault="00335FA8" w:rsidP="00335FA8">
      <w:r>
        <w:t>Web Application Firewall.</w:t>
      </w:r>
    </w:p>
    <w:p w14:paraId="2F2DBD6C" w14:textId="77777777" w:rsidR="00335FA8" w:rsidRDefault="00335FA8" w:rsidP="00335FA8"/>
    <w:p w14:paraId="08C8B4A0" w14:textId="77777777" w:rsidR="00335FA8" w:rsidRDefault="00335FA8" w:rsidP="00335FA8">
      <w:r>
        <w:t>A security layer that filters malicious HTTP traffic before it reaches an application.</w:t>
      </w:r>
    </w:p>
    <w:p w14:paraId="16C6102E" w14:textId="77777777" w:rsidR="00335FA8" w:rsidRDefault="00335FA8" w:rsidP="00335FA8"/>
    <w:p w14:paraId="47677513" w14:textId="77777777" w:rsidR="00335FA8" w:rsidRDefault="00335FA8" w:rsidP="00335FA8">
      <w:r>
        <w:t>---</w:t>
      </w:r>
    </w:p>
    <w:p w14:paraId="670334DD" w14:textId="77777777" w:rsidR="00335FA8" w:rsidRDefault="00335FA8" w:rsidP="00335FA8"/>
    <w:p w14:paraId="010FEFC2" w14:textId="77777777" w:rsidR="00335FA8" w:rsidRDefault="00335FA8" w:rsidP="00335FA8">
      <w:r>
        <w:t>## XSS</w:t>
      </w:r>
    </w:p>
    <w:p w14:paraId="5B6DA76A" w14:textId="77777777" w:rsidR="00335FA8" w:rsidRDefault="00335FA8" w:rsidP="00335FA8">
      <w:r>
        <w:t>Cross-Site Scripting.</w:t>
      </w:r>
    </w:p>
    <w:p w14:paraId="18BC615B" w14:textId="77777777" w:rsidR="00335FA8" w:rsidRDefault="00335FA8" w:rsidP="00335FA8"/>
    <w:p w14:paraId="0DEFA8D1" w14:textId="77777777" w:rsidR="00335FA8" w:rsidRDefault="00335FA8" w:rsidP="00335FA8">
      <w:r>
        <w:t>A vulnerability where attackers inject malicious scripts into web pages viewed by other users.</w:t>
      </w:r>
    </w:p>
    <w:p w14:paraId="3E2C1BB7" w14:textId="77777777" w:rsidR="00335FA8" w:rsidRDefault="00335FA8" w:rsidP="00335FA8"/>
    <w:p w14:paraId="3D300164" w14:textId="77777777" w:rsidR="00335FA8" w:rsidRDefault="00335FA8" w:rsidP="00335FA8">
      <w:r>
        <w:t>Common defenses:</w:t>
      </w:r>
    </w:p>
    <w:p w14:paraId="75B21EDC" w14:textId="77777777" w:rsidR="00335FA8" w:rsidRDefault="00335FA8" w:rsidP="00335FA8">
      <w:r>
        <w:t>- output encoding</w:t>
      </w:r>
    </w:p>
    <w:p w14:paraId="4D56CD57" w14:textId="77777777" w:rsidR="00335FA8" w:rsidRDefault="00335FA8" w:rsidP="00335FA8">
      <w:r>
        <w:t>- CSP</w:t>
      </w:r>
    </w:p>
    <w:p w14:paraId="16106058" w14:textId="77777777" w:rsidR="00335FA8" w:rsidRDefault="00335FA8" w:rsidP="00335FA8">
      <w:r>
        <w:lastRenderedPageBreak/>
        <w:t>- input sanitization</w:t>
      </w:r>
    </w:p>
    <w:p w14:paraId="0D4CCC5D" w14:textId="77777777" w:rsidR="00335FA8" w:rsidRDefault="00335FA8" w:rsidP="00335FA8"/>
    <w:p w14:paraId="5648CEB2" w14:textId="77777777" w:rsidR="00335FA8" w:rsidRDefault="00335FA8" w:rsidP="00335FA8">
      <w:r>
        <w:t>---</w:t>
      </w:r>
    </w:p>
    <w:p w14:paraId="422E645F" w14:textId="77777777" w:rsidR="00335FA8" w:rsidRDefault="00335FA8" w:rsidP="00335FA8"/>
    <w:p w14:paraId="08CD64F6" w14:textId="77777777" w:rsidR="00335FA8" w:rsidRDefault="00335FA8" w:rsidP="00335FA8">
      <w:r>
        <w:t>## Zero trust</w:t>
      </w:r>
    </w:p>
    <w:p w14:paraId="4AA6D9AE" w14:textId="77777777" w:rsidR="00335FA8" w:rsidRDefault="00335FA8" w:rsidP="00335FA8">
      <w:r>
        <w:t>A security model that assumes no network, user, or device is trusted by default.</w:t>
      </w:r>
    </w:p>
    <w:p w14:paraId="7DF9B768" w14:textId="77777777" w:rsidR="00335FA8" w:rsidRDefault="00335FA8" w:rsidP="00335FA8"/>
    <w:p w14:paraId="6FFE10C2" w14:textId="77777777" w:rsidR="00335FA8" w:rsidRDefault="00335FA8" w:rsidP="00335FA8">
      <w:r>
        <w:t>Every request must be verified.</w:t>
      </w:r>
    </w:p>
    <w:p w14:paraId="00D5C59C" w14:textId="77777777" w:rsidR="00335FA8" w:rsidRDefault="00335FA8" w:rsidP="00335FA8"/>
    <w:p w14:paraId="240AB123" w14:textId="77777777" w:rsidR="00335FA8" w:rsidRDefault="00335FA8" w:rsidP="00335FA8">
      <w:r>
        <w:t>---</w:t>
      </w:r>
    </w:p>
    <w:p w14:paraId="493A5FC9" w14:textId="77777777" w:rsidR="00335FA8" w:rsidRDefault="00335FA8" w:rsidP="00335FA8"/>
    <w:p w14:paraId="5F797FB7" w14:textId="77777777" w:rsidR="00335FA8" w:rsidRDefault="00335FA8" w:rsidP="00335FA8">
      <w:r>
        <w:t># Summary</w:t>
      </w:r>
    </w:p>
    <w:p w14:paraId="532581F8" w14:textId="77777777" w:rsidR="00335FA8" w:rsidRDefault="00335FA8" w:rsidP="00335FA8"/>
    <w:p w14:paraId="60F7F5E9" w14:textId="77777777" w:rsidR="00335FA8" w:rsidRDefault="00335FA8" w:rsidP="00335FA8">
      <w:r>
        <w:t>Security terms often fall into a few big buckets:</w:t>
      </w:r>
    </w:p>
    <w:p w14:paraId="23A1DE49" w14:textId="77777777" w:rsidR="00335FA8" w:rsidRDefault="00335FA8" w:rsidP="00335FA8">
      <w:r>
        <w:t>- **identity and access**, like authentication, authorization, IAM, SSO, RBAC</w:t>
      </w:r>
    </w:p>
    <w:p w14:paraId="13D96CEA" w14:textId="77777777" w:rsidR="00335FA8" w:rsidRDefault="00335FA8" w:rsidP="00335FA8">
      <w:r>
        <w:t>- **cryptography**, like hashing, encryption, signatures, TLS, PKI</w:t>
      </w:r>
    </w:p>
    <w:p w14:paraId="1734110C" w14:textId="77777777" w:rsidR="00335FA8" w:rsidRDefault="00335FA8" w:rsidP="00335FA8">
      <w:r>
        <w:t>- **web vulnerabilities**, like XSS, CSRF, SQL injection, SSRF, IDOR</w:t>
      </w:r>
    </w:p>
    <w:p w14:paraId="437EAA23" w14:textId="77777777" w:rsidR="00335FA8" w:rsidRDefault="00335FA8" w:rsidP="00335FA8">
      <w:r>
        <w:t>- **cloud and operational security**, like least privilege, logging, WAF, SIEM, DDoS protection</w:t>
      </w:r>
    </w:p>
    <w:p w14:paraId="6D51E411" w14:textId="77777777" w:rsidR="00335FA8" w:rsidRDefault="00335FA8" w:rsidP="00335FA8"/>
    <w:p w14:paraId="79A75AD5" w14:textId="77777777" w:rsidR="00335FA8" w:rsidRDefault="00335FA8" w:rsidP="00335FA8">
      <w:r>
        <w:t>If you want, I can also turn this into:</w:t>
      </w:r>
    </w:p>
    <w:p w14:paraId="2454848F" w14:textId="77777777" w:rsidR="00335FA8" w:rsidRDefault="00335FA8" w:rsidP="00335FA8">
      <w:r>
        <w:t>1. a **beginner-friendly security glossary with examples**</w:t>
      </w:r>
    </w:p>
    <w:p w14:paraId="596E1A12" w14:textId="77777777" w:rsidR="00335FA8" w:rsidRDefault="00335FA8" w:rsidP="00335FA8">
      <w:r>
        <w:t>2. a **cloud security glossary for AWS**</w:t>
      </w:r>
    </w:p>
    <w:p w14:paraId="6FEB0040" w14:textId="77777777" w:rsidR="00335FA8" w:rsidRDefault="00335FA8" w:rsidP="00335FA8">
      <w:r>
        <w:lastRenderedPageBreak/>
        <w:t>3. a **web security interview cheat sheet**</w:t>
      </w:r>
    </w:p>
    <w:p w14:paraId="2DE3D0AF" w14:textId="25757DAE" w:rsidR="00335FA8" w:rsidRDefault="00335FA8" w:rsidP="00335FA8">
      <w:r>
        <w:t>4. a **one-page revision table with definitions and defenses**</w:t>
      </w:r>
    </w:p>
    <w:p w14:paraId="3A71BA45" w14:textId="77777777" w:rsidR="0009761E" w:rsidRDefault="0009761E" w:rsidP="00335FA8"/>
    <w:p w14:paraId="0150C75D" w14:textId="6CF414C7" w:rsidR="0009761E" w:rsidRDefault="0009761E" w:rsidP="0009761E">
      <w:pPr>
        <w:pStyle w:val="Heading1"/>
        <w:numPr>
          <w:ilvl w:val="0"/>
          <w:numId w:val="13"/>
        </w:numPr>
        <w:jc w:val="center"/>
      </w:pPr>
      <w:bookmarkStart w:id="59" w:name="_Toc234595967"/>
      <w:r>
        <w:t>SQL Performance Tuning</w:t>
      </w:r>
      <w:bookmarkEnd w:id="59"/>
    </w:p>
    <w:p w14:paraId="6313E7C5" w14:textId="77777777" w:rsidR="00315F13" w:rsidRDefault="00315F13" w:rsidP="00315F13"/>
    <w:p w14:paraId="7503106E" w14:textId="77777777" w:rsidR="00315F13" w:rsidRDefault="00315F13" w:rsidP="00315F13">
      <w:r>
        <w:t>SQL performance tuning is the process of making queries and database operations run faster, use fewer resources, and scale better as data grows. In practice, tuning is about reducing unnecessary work, helping the optimizer choose better plans, and designing schemas and queries that match how the data is actually used.</w:t>
      </w:r>
    </w:p>
    <w:p w14:paraId="119A3490" w14:textId="77777777" w:rsidR="00315F13" w:rsidRDefault="00315F13" w:rsidP="00315F13"/>
    <w:p w14:paraId="63DF41AA" w14:textId="77777777" w:rsidR="00315F13" w:rsidRDefault="00315F13" w:rsidP="00315F13">
      <w:r>
        <w:t>A good mental model is this: a slow SQL query usually happens because the database has to read too much data, sort too much data, join too much data, or repeat the same expensive work many times.</w:t>
      </w:r>
    </w:p>
    <w:p w14:paraId="06E7104C" w14:textId="77777777" w:rsidR="00315F13" w:rsidRDefault="00315F13" w:rsidP="00315F13"/>
    <w:p w14:paraId="6968D88C" w14:textId="77777777" w:rsidR="00315F13" w:rsidRDefault="00315F13" w:rsidP="00315F13">
      <w:r>
        <w:t>---</w:t>
      </w:r>
    </w:p>
    <w:p w14:paraId="764861C0" w14:textId="77777777" w:rsidR="00315F13" w:rsidRDefault="00315F13" w:rsidP="00315F13"/>
    <w:p w14:paraId="51DAFC5C" w14:textId="77777777" w:rsidR="00315F13" w:rsidRDefault="00315F13" w:rsidP="00315F13">
      <w:r>
        <w:t># 1. Start with the execution plan</w:t>
      </w:r>
    </w:p>
    <w:p w14:paraId="591027C4" w14:textId="77777777" w:rsidR="00315F13" w:rsidRDefault="00315F13" w:rsidP="00315F13"/>
    <w:p w14:paraId="5BD27BF1" w14:textId="77777777" w:rsidR="00315F13" w:rsidRDefault="00315F13" w:rsidP="00315F13">
      <w:r>
        <w:t>Before changing anything, inspect the query plan.</w:t>
      </w:r>
    </w:p>
    <w:p w14:paraId="34E9C26A" w14:textId="77777777" w:rsidR="00315F13" w:rsidRDefault="00315F13" w:rsidP="00315F13"/>
    <w:p w14:paraId="06D42BA3" w14:textId="77777777" w:rsidR="00315F13" w:rsidRDefault="00315F13" w:rsidP="00315F13">
      <w:r>
        <w:t>The execution plan tells you:</w:t>
      </w:r>
    </w:p>
    <w:p w14:paraId="149AB880" w14:textId="77777777" w:rsidR="00315F13" w:rsidRDefault="00315F13" w:rsidP="00315F13">
      <w:r>
        <w:t>- which indexes were used</w:t>
      </w:r>
    </w:p>
    <w:p w14:paraId="0EA4C764" w14:textId="77777777" w:rsidR="00315F13" w:rsidRDefault="00315F13" w:rsidP="00315F13">
      <w:r>
        <w:lastRenderedPageBreak/>
        <w:t>- whether the database did a full table scan</w:t>
      </w:r>
    </w:p>
    <w:p w14:paraId="62820657" w14:textId="77777777" w:rsidR="00315F13" w:rsidRDefault="00315F13" w:rsidP="00315F13">
      <w:r>
        <w:t>- how joins were performed</w:t>
      </w:r>
    </w:p>
    <w:p w14:paraId="313A2E98" w14:textId="77777777" w:rsidR="00315F13" w:rsidRDefault="00315F13" w:rsidP="00315F13">
      <w:r>
        <w:t>- whether sorting or hashing was expensive</w:t>
      </w:r>
    </w:p>
    <w:p w14:paraId="201A41C8" w14:textId="77777777" w:rsidR="00315F13" w:rsidRDefault="00315F13" w:rsidP="00315F13">
      <w:r>
        <w:t>- where the time is being spent</w:t>
      </w:r>
    </w:p>
    <w:p w14:paraId="2A5A50DA" w14:textId="77777777" w:rsidR="00315F13" w:rsidRDefault="00315F13" w:rsidP="00315F13"/>
    <w:p w14:paraId="65DC81B3" w14:textId="77777777" w:rsidR="00315F13" w:rsidRDefault="00315F13" w:rsidP="00315F13">
      <w:r>
        <w:t>Common tools:</w:t>
      </w:r>
    </w:p>
    <w:p w14:paraId="5768AD4E" w14:textId="77777777" w:rsidR="00315F13" w:rsidRDefault="00315F13" w:rsidP="00315F13">
      <w:r>
        <w:t>- `EXPLAIN`</w:t>
      </w:r>
    </w:p>
    <w:p w14:paraId="65CD7E26" w14:textId="77777777" w:rsidR="00315F13" w:rsidRDefault="00315F13" w:rsidP="00315F13">
      <w:r>
        <w:t>- `EXPLAIN ANALYZE`</w:t>
      </w:r>
    </w:p>
    <w:p w14:paraId="176D5877" w14:textId="77777777" w:rsidR="00315F13" w:rsidRDefault="00315F13" w:rsidP="00315F13">
      <w:r>
        <w:t>- query plan visualizers in your DB tool</w:t>
      </w:r>
    </w:p>
    <w:p w14:paraId="58E78CD8" w14:textId="77777777" w:rsidR="00315F13" w:rsidRDefault="00315F13" w:rsidP="00315F13"/>
    <w:p w14:paraId="46131C7A" w14:textId="77777777" w:rsidR="00315F13" w:rsidRDefault="00315F13" w:rsidP="00315F13">
      <w:r>
        <w:t>### Why this matters</w:t>
      </w:r>
    </w:p>
    <w:p w14:paraId="66383E46" w14:textId="77777777" w:rsidR="00315F13" w:rsidRDefault="00315F13" w:rsidP="00315F13">
      <w:r>
        <w:t>You should not guess. A query that looks slow may actually be waiting on I/O, locks, bad statistics, or an unexpected join order.</w:t>
      </w:r>
    </w:p>
    <w:p w14:paraId="16B9E7FC" w14:textId="77777777" w:rsidR="00315F13" w:rsidRDefault="00315F13" w:rsidP="00315F13"/>
    <w:p w14:paraId="75057F3E" w14:textId="77777777" w:rsidR="00315F13" w:rsidRDefault="00315F13" w:rsidP="00315F13">
      <w:r>
        <w:t>---</w:t>
      </w:r>
    </w:p>
    <w:p w14:paraId="6EEF5F69" w14:textId="77777777" w:rsidR="00315F13" w:rsidRDefault="00315F13" w:rsidP="00315F13"/>
    <w:p w14:paraId="702C42F1" w14:textId="77777777" w:rsidR="00315F13" w:rsidRDefault="00315F13" w:rsidP="00315F13">
      <w:r>
        <w:t># 2. Create the right indexes</w:t>
      </w:r>
    </w:p>
    <w:p w14:paraId="6D1104DE" w14:textId="77777777" w:rsidR="00315F13" w:rsidRDefault="00315F13" w:rsidP="00315F13"/>
    <w:p w14:paraId="40F4B973" w14:textId="77777777" w:rsidR="00315F13" w:rsidRDefault="00315F13" w:rsidP="00315F13">
      <w:r>
        <w:t>Indexes are one of the biggest performance levers in SQL.</w:t>
      </w:r>
    </w:p>
    <w:p w14:paraId="077B53E9" w14:textId="77777777" w:rsidR="00315F13" w:rsidRDefault="00315F13" w:rsidP="00315F13"/>
    <w:p w14:paraId="214ED109" w14:textId="77777777" w:rsidR="00315F13" w:rsidRDefault="00315F13" w:rsidP="00315F13">
      <w:r>
        <w:t>## When indexes help</w:t>
      </w:r>
    </w:p>
    <w:p w14:paraId="67B6135E" w14:textId="77777777" w:rsidR="00315F13" w:rsidRDefault="00315F13" w:rsidP="00315F13">
      <w:r>
        <w:t>They speed up:</w:t>
      </w:r>
    </w:p>
    <w:p w14:paraId="4F11F9D4" w14:textId="77777777" w:rsidR="00315F13" w:rsidRDefault="00315F13" w:rsidP="00315F13">
      <w:r>
        <w:t>- `WHERE` filters</w:t>
      </w:r>
    </w:p>
    <w:p w14:paraId="7FAA1D71" w14:textId="77777777" w:rsidR="00315F13" w:rsidRDefault="00315F13" w:rsidP="00315F13">
      <w:r>
        <w:t>- `JOIN` conditions</w:t>
      </w:r>
    </w:p>
    <w:p w14:paraId="3C3879AD" w14:textId="77777777" w:rsidR="00315F13" w:rsidRDefault="00315F13" w:rsidP="00315F13">
      <w:r>
        <w:lastRenderedPageBreak/>
        <w:t>- `ORDER BY`</w:t>
      </w:r>
    </w:p>
    <w:p w14:paraId="5DA0C4FA" w14:textId="77777777" w:rsidR="00315F13" w:rsidRDefault="00315F13" w:rsidP="00315F13">
      <w:r>
        <w:t>- `GROUP BY` in some cases</w:t>
      </w:r>
    </w:p>
    <w:p w14:paraId="7BB19092" w14:textId="77777777" w:rsidR="00315F13" w:rsidRDefault="00315F13" w:rsidP="00315F13">
      <w:r>
        <w:t>- range queries</w:t>
      </w:r>
    </w:p>
    <w:p w14:paraId="66042480" w14:textId="77777777" w:rsidR="00315F13" w:rsidRDefault="00315F13" w:rsidP="00315F13"/>
    <w:p w14:paraId="47F93F41" w14:textId="77777777" w:rsidR="00315F13" w:rsidRDefault="00315F13" w:rsidP="00315F13">
      <w:r>
        <w:t>## Example</w:t>
      </w:r>
    </w:p>
    <w:p w14:paraId="3FFC8B03" w14:textId="77777777" w:rsidR="00315F13" w:rsidRDefault="00315F13" w:rsidP="00315F13">
      <w:r>
        <w:t>```sql</w:t>
      </w:r>
    </w:p>
    <w:p w14:paraId="566DC93B" w14:textId="77777777" w:rsidR="00315F13" w:rsidRDefault="00315F13" w:rsidP="00315F13">
      <w:r>
        <w:t xml:space="preserve">SELECT * </w:t>
      </w:r>
    </w:p>
    <w:p w14:paraId="4CCDBFCA" w14:textId="77777777" w:rsidR="00315F13" w:rsidRDefault="00315F13" w:rsidP="00315F13">
      <w:r>
        <w:t xml:space="preserve">FROM orders </w:t>
      </w:r>
    </w:p>
    <w:p w14:paraId="0C437CAE" w14:textId="77777777" w:rsidR="00315F13" w:rsidRDefault="00315F13" w:rsidP="00315F13">
      <w:r>
        <w:t>WHERE customer_id = 42;</w:t>
      </w:r>
    </w:p>
    <w:p w14:paraId="1412DFF4" w14:textId="77777777" w:rsidR="00315F13" w:rsidRDefault="00315F13" w:rsidP="00315F13">
      <w:r>
        <w:t>```</w:t>
      </w:r>
    </w:p>
    <w:p w14:paraId="332644B8" w14:textId="77777777" w:rsidR="00315F13" w:rsidRDefault="00315F13" w:rsidP="00315F13"/>
    <w:p w14:paraId="5E271FB5" w14:textId="77777777" w:rsidR="00315F13" w:rsidRDefault="00315F13" w:rsidP="00315F13">
      <w:r>
        <w:t>An index on `customer_id` can make this much faster.</w:t>
      </w:r>
    </w:p>
    <w:p w14:paraId="1DF84CEE" w14:textId="77777777" w:rsidR="00315F13" w:rsidRDefault="00315F13" w:rsidP="00315F13"/>
    <w:p w14:paraId="59AC08B2" w14:textId="77777777" w:rsidR="00315F13" w:rsidRDefault="00315F13" w:rsidP="00315F13">
      <w:r>
        <w:t>```sql</w:t>
      </w:r>
    </w:p>
    <w:p w14:paraId="37D68462" w14:textId="77777777" w:rsidR="00315F13" w:rsidRDefault="00315F13" w:rsidP="00315F13">
      <w:r>
        <w:t>CREATE INDEX idx_orders_customer_id ON orders(customer_id);</w:t>
      </w:r>
    </w:p>
    <w:p w14:paraId="3BA176C6" w14:textId="77777777" w:rsidR="00315F13" w:rsidRDefault="00315F13" w:rsidP="00315F13">
      <w:r>
        <w:t>```</w:t>
      </w:r>
    </w:p>
    <w:p w14:paraId="3C56553C" w14:textId="77777777" w:rsidR="00315F13" w:rsidRDefault="00315F13" w:rsidP="00315F13"/>
    <w:p w14:paraId="5710A754" w14:textId="77777777" w:rsidR="00315F13" w:rsidRDefault="00315F13" w:rsidP="00315F13">
      <w:r>
        <w:t>## Trade-off</w:t>
      </w:r>
    </w:p>
    <w:p w14:paraId="34F014C3" w14:textId="77777777" w:rsidR="00315F13" w:rsidRDefault="00315F13" w:rsidP="00315F13">
      <w:r>
        <w:t>Indexes make reads faster but slow down:</w:t>
      </w:r>
    </w:p>
    <w:p w14:paraId="79594F1C" w14:textId="77777777" w:rsidR="00315F13" w:rsidRDefault="00315F13" w:rsidP="00315F13">
      <w:r>
        <w:t>- `INSERT`</w:t>
      </w:r>
    </w:p>
    <w:p w14:paraId="723CCFF1" w14:textId="77777777" w:rsidR="00315F13" w:rsidRDefault="00315F13" w:rsidP="00315F13">
      <w:r>
        <w:t>- `UPDATE`</w:t>
      </w:r>
    </w:p>
    <w:p w14:paraId="22024A9C" w14:textId="77777777" w:rsidR="00315F13" w:rsidRDefault="00315F13" w:rsidP="00315F13">
      <w:r>
        <w:t>- `DELETE`</w:t>
      </w:r>
    </w:p>
    <w:p w14:paraId="4CF51877" w14:textId="77777777" w:rsidR="00315F13" w:rsidRDefault="00315F13" w:rsidP="00315F13"/>
    <w:p w14:paraId="71B8663E" w14:textId="77777777" w:rsidR="00315F13" w:rsidRDefault="00315F13" w:rsidP="00315F13">
      <w:r>
        <w:t>They also take storage.</w:t>
      </w:r>
    </w:p>
    <w:p w14:paraId="4A3750A2" w14:textId="77777777" w:rsidR="00315F13" w:rsidRDefault="00315F13" w:rsidP="00315F13"/>
    <w:p w14:paraId="471D3749" w14:textId="77777777" w:rsidR="00315F13" w:rsidRDefault="00315F13" w:rsidP="00315F13">
      <w:r>
        <w:t>### Good indexing habits</w:t>
      </w:r>
    </w:p>
    <w:p w14:paraId="46DEBC98" w14:textId="77777777" w:rsidR="00315F13" w:rsidRDefault="00315F13" w:rsidP="00315F13">
      <w:r>
        <w:t>- Index columns used frequently in filters and joins</w:t>
      </w:r>
    </w:p>
    <w:p w14:paraId="69F5DB39" w14:textId="77777777" w:rsidR="00315F13" w:rsidRDefault="00315F13" w:rsidP="00315F13">
      <w:r>
        <w:t>- Consider composite indexes for multi-column predicates</w:t>
      </w:r>
    </w:p>
    <w:p w14:paraId="17E808E7" w14:textId="77777777" w:rsidR="00315F13" w:rsidRDefault="00315F13" w:rsidP="00315F13">
      <w:r>
        <w:t>- Put the most selective columns first in composite indexes when appropriate</w:t>
      </w:r>
    </w:p>
    <w:p w14:paraId="3BAA4EAD" w14:textId="77777777" w:rsidR="00315F13" w:rsidRDefault="00315F13" w:rsidP="00315F13">
      <w:r>
        <w:t>- Avoid over-indexing</w:t>
      </w:r>
    </w:p>
    <w:p w14:paraId="0F9904A3" w14:textId="77777777" w:rsidR="00315F13" w:rsidRDefault="00315F13" w:rsidP="00315F13"/>
    <w:p w14:paraId="7C53A71F" w14:textId="77777777" w:rsidR="00315F13" w:rsidRDefault="00315F13" w:rsidP="00315F13">
      <w:r>
        <w:t>---</w:t>
      </w:r>
    </w:p>
    <w:p w14:paraId="303F3C29" w14:textId="77777777" w:rsidR="00315F13" w:rsidRDefault="00315F13" w:rsidP="00315F13"/>
    <w:p w14:paraId="04F3B9F4" w14:textId="77777777" w:rsidR="00315F13" w:rsidRDefault="00315F13" w:rsidP="00315F13">
      <w:r>
        <w:t># 3. Use composite indexes carefully</w:t>
      </w:r>
    </w:p>
    <w:p w14:paraId="15317CF1" w14:textId="77777777" w:rsidR="00315F13" w:rsidRDefault="00315F13" w:rsidP="00315F13"/>
    <w:p w14:paraId="2692DEFA" w14:textId="77777777" w:rsidR="00315F13" w:rsidRDefault="00315F13" w:rsidP="00315F13">
      <w:r>
        <w:t>A composite index can support queries that filter by multiple columns.</w:t>
      </w:r>
    </w:p>
    <w:p w14:paraId="6B80E3DA" w14:textId="77777777" w:rsidR="00315F13" w:rsidRDefault="00315F13" w:rsidP="00315F13"/>
    <w:p w14:paraId="4AB20387" w14:textId="77777777" w:rsidR="00315F13" w:rsidRDefault="00315F13" w:rsidP="00315F13">
      <w:r>
        <w:t>Example:</w:t>
      </w:r>
    </w:p>
    <w:p w14:paraId="2A3E2A16" w14:textId="77777777" w:rsidR="00315F13" w:rsidRDefault="00315F13" w:rsidP="00315F13">
      <w:r>
        <w:t>```sql</w:t>
      </w:r>
    </w:p>
    <w:p w14:paraId="2DE151E1" w14:textId="77777777" w:rsidR="00315F13" w:rsidRDefault="00315F13" w:rsidP="00315F13">
      <w:r>
        <w:t xml:space="preserve">SELECT * </w:t>
      </w:r>
    </w:p>
    <w:p w14:paraId="380EEDF2" w14:textId="77777777" w:rsidR="00315F13" w:rsidRDefault="00315F13" w:rsidP="00315F13">
      <w:r>
        <w:t xml:space="preserve">FROM orders </w:t>
      </w:r>
    </w:p>
    <w:p w14:paraId="2FCB2226" w14:textId="77777777" w:rsidR="00315F13" w:rsidRDefault="00315F13" w:rsidP="00315F13">
      <w:r>
        <w:t>WHERE customer_id = 42 AND status = 'SHIPPED';</w:t>
      </w:r>
    </w:p>
    <w:p w14:paraId="1EE9DF5A" w14:textId="77777777" w:rsidR="00315F13" w:rsidRDefault="00315F13" w:rsidP="00315F13">
      <w:r>
        <w:t>```</w:t>
      </w:r>
    </w:p>
    <w:p w14:paraId="0D2A477B" w14:textId="77777777" w:rsidR="00315F13" w:rsidRDefault="00315F13" w:rsidP="00315F13"/>
    <w:p w14:paraId="2A04ED9C" w14:textId="77777777" w:rsidR="00315F13" w:rsidRDefault="00315F13" w:rsidP="00315F13">
      <w:r>
        <w:t>You might use:</w:t>
      </w:r>
    </w:p>
    <w:p w14:paraId="1A1C4ECB" w14:textId="77777777" w:rsidR="00315F13" w:rsidRDefault="00315F13" w:rsidP="00315F13">
      <w:r>
        <w:t>```sql</w:t>
      </w:r>
    </w:p>
    <w:p w14:paraId="4B078269" w14:textId="77777777" w:rsidR="00315F13" w:rsidRDefault="00315F13" w:rsidP="00315F13">
      <w:r>
        <w:t xml:space="preserve">CREATE INDEX idx_orders_customer_status </w:t>
      </w:r>
    </w:p>
    <w:p w14:paraId="7A22C69D" w14:textId="77777777" w:rsidR="00315F13" w:rsidRDefault="00315F13" w:rsidP="00315F13">
      <w:r>
        <w:lastRenderedPageBreak/>
        <w:t>ON orders(customer_id, status);</w:t>
      </w:r>
    </w:p>
    <w:p w14:paraId="232A7863" w14:textId="77777777" w:rsidR="00315F13" w:rsidRDefault="00315F13" w:rsidP="00315F13">
      <w:r>
        <w:t>```</w:t>
      </w:r>
    </w:p>
    <w:p w14:paraId="2F59317A" w14:textId="77777777" w:rsidR="00315F13" w:rsidRDefault="00315F13" w:rsidP="00315F13"/>
    <w:p w14:paraId="0BCBE20D" w14:textId="77777777" w:rsidR="00315F13" w:rsidRDefault="00315F13" w:rsidP="00315F13">
      <w:r>
        <w:t>## Important rule</w:t>
      </w:r>
    </w:p>
    <w:p w14:paraId="27ABC033" w14:textId="77777777" w:rsidR="00315F13" w:rsidRDefault="00315F13" w:rsidP="00315F13">
      <w:r>
        <w:t>The order of columns matters.</w:t>
      </w:r>
    </w:p>
    <w:p w14:paraId="02F93634" w14:textId="77777777" w:rsidR="00315F13" w:rsidRDefault="00315F13" w:rsidP="00315F13"/>
    <w:p w14:paraId="2DA11BEB" w14:textId="77777777" w:rsidR="00315F13" w:rsidRDefault="00315F13" w:rsidP="00315F13">
      <w:r>
        <w:t>The leftmost prefix of the index is usually the most useful part.</w:t>
      </w:r>
    </w:p>
    <w:p w14:paraId="18B8D49A" w14:textId="77777777" w:rsidR="00315F13" w:rsidRDefault="00315F13" w:rsidP="00315F13"/>
    <w:p w14:paraId="05C0D457" w14:textId="77777777" w:rsidR="00315F13" w:rsidRDefault="00315F13" w:rsidP="00315F13">
      <w:r>
        <w:t>So if you query mostly by `customer_id`, then `status`, that order is good. If you mostly query by `status` alone, this index may not help as much.</w:t>
      </w:r>
    </w:p>
    <w:p w14:paraId="519ED084" w14:textId="77777777" w:rsidR="00315F13" w:rsidRDefault="00315F13" w:rsidP="00315F13"/>
    <w:p w14:paraId="54B239A9" w14:textId="77777777" w:rsidR="00315F13" w:rsidRDefault="00315F13" w:rsidP="00315F13">
      <w:r>
        <w:t>---</w:t>
      </w:r>
    </w:p>
    <w:p w14:paraId="545ADCD6" w14:textId="77777777" w:rsidR="00315F13" w:rsidRDefault="00315F13" w:rsidP="00315F13"/>
    <w:p w14:paraId="3CD6F2C8" w14:textId="77777777" w:rsidR="00315F13" w:rsidRDefault="00315F13" w:rsidP="00315F13">
      <w:r>
        <w:t># 4. Avoid `SELECT *`</w:t>
      </w:r>
    </w:p>
    <w:p w14:paraId="1D2CB1DC" w14:textId="77777777" w:rsidR="00315F13" w:rsidRDefault="00315F13" w:rsidP="00315F13"/>
    <w:p w14:paraId="56AFF82C" w14:textId="77777777" w:rsidR="00315F13" w:rsidRDefault="00315F13" w:rsidP="00315F13">
      <w:r>
        <w:t>Fetching unnecessary columns wastes I/O and memory.</w:t>
      </w:r>
    </w:p>
    <w:p w14:paraId="37D0931E" w14:textId="77777777" w:rsidR="00315F13" w:rsidRDefault="00315F13" w:rsidP="00315F13"/>
    <w:p w14:paraId="57A8A549" w14:textId="77777777" w:rsidR="00315F13" w:rsidRDefault="00315F13" w:rsidP="00315F13">
      <w:r>
        <w:t>Bad:</w:t>
      </w:r>
    </w:p>
    <w:p w14:paraId="7BD9D4FB" w14:textId="77777777" w:rsidR="00315F13" w:rsidRDefault="00315F13" w:rsidP="00315F13">
      <w:r>
        <w:t>```sql</w:t>
      </w:r>
    </w:p>
    <w:p w14:paraId="6ECC9DDD" w14:textId="77777777" w:rsidR="00315F13" w:rsidRDefault="00315F13" w:rsidP="00315F13">
      <w:r>
        <w:t>SELECT * FROM users WHERE id = 10;</w:t>
      </w:r>
    </w:p>
    <w:p w14:paraId="3AD10AB7" w14:textId="77777777" w:rsidR="00315F13" w:rsidRDefault="00315F13" w:rsidP="00315F13">
      <w:r>
        <w:t>```</w:t>
      </w:r>
    </w:p>
    <w:p w14:paraId="0094E9D2" w14:textId="77777777" w:rsidR="00315F13" w:rsidRDefault="00315F13" w:rsidP="00315F13"/>
    <w:p w14:paraId="6BDAE0DF" w14:textId="77777777" w:rsidR="00315F13" w:rsidRDefault="00315F13" w:rsidP="00315F13">
      <w:r>
        <w:t>Better:</w:t>
      </w:r>
    </w:p>
    <w:p w14:paraId="46F1C512" w14:textId="77777777" w:rsidR="00315F13" w:rsidRDefault="00315F13" w:rsidP="00315F13">
      <w:r>
        <w:t>```sql</w:t>
      </w:r>
    </w:p>
    <w:p w14:paraId="442224DF" w14:textId="77777777" w:rsidR="00315F13" w:rsidRDefault="00315F13" w:rsidP="00315F13">
      <w:r>
        <w:lastRenderedPageBreak/>
        <w:t>SELECT id, name, email FROM users WHERE id = 10;</w:t>
      </w:r>
    </w:p>
    <w:p w14:paraId="6CED56FA" w14:textId="77777777" w:rsidR="00315F13" w:rsidRDefault="00315F13" w:rsidP="00315F13">
      <w:r>
        <w:t>```</w:t>
      </w:r>
    </w:p>
    <w:p w14:paraId="682E9819" w14:textId="77777777" w:rsidR="00315F13" w:rsidRDefault="00315F13" w:rsidP="00315F13"/>
    <w:p w14:paraId="5E8DEAD8" w14:textId="77777777" w:rsidR="00315F13" w:rsidRDefault="00315F13" w:rsidP="00315F13">
      <w:r>
        <w:t>## Why this helps</w:t>
      </w:r>
    </w:p>
    <w:p w14:paraId="057752AA" w14:textId="77777777" w:rsidR="00315F13" w:rsidRDefault="00315F13" w:rsidP="00315F13">
      <w:r>
        <w:t>- less data read from disk</w:t>
      </w:r>
    </w:p>
    <w:p w14:paraId="4DAAF057" w14:textId="77777777" w:rsidR="00315F13" w:rsidRDefault="00315F13" w:rsidP="00315F13">
      <w:r>
        <w:t>- less data sent over the network</w:t>
      </w:r>
    </w:p>
    <w:p w14:paraId="31D3165E" w14:textId="77777777" w:rsidR="00315F13" w:rsidRDefault="00315F13" w:rsidP="00315F13">
      <w:r>
        <w:t>- less memory used</w:t>
      </w:r>
    </w:p>
    <w:p w14:paraId="0A0DE90C" w14:textId="77777777" w:rsidR="00315F13" w:rsidRDefault="00315F13" w:rsidP="00315F13">
      <w:r>
        <w:t>- better chance of index-only scans in some databases</w:t>
      </w:r>
    </w:p>
    <w:p w14:paraId="52B21D1E" w14:textId="77777777" w:rsidR="00315F13" w:rsidRDefault="00315F13" w:rsidP="00315F13"/>
    <w:p w14:paraId="1613E4BD" w14:textId="77777777" w:rsidR="00315F13" w:rsidRDefault="00315F13" w:rsidP="00315F13">
      <w:r>
        <w:t>---</w:t>
      </w:r>
    </w:p>
    <w:p w14:paraId="143ADC29" w14:textId="77777777" w:rsidR="00315F13" w:rsidRDefault="00315F13" w:rsidP="00315F13"/>
    <w:p w14:paraId="311CDEE5" w14:textId="77777777" w:rsidR="00315F13" w:rsidRDefault="00315F13" w:rsidP="00315F13">
      <w:r>
        <w:t># 5. Filter early</w:t>
      </w:r>
    </w:p>
    <w:p w14:paraId="3B9FD467" w14:textId="77777777" w:rsidR="00315F13" w:rsidRDefault="00315F13" w:rsidP="00315F13"/>
    <w:p w14:paraId="7DA44BC1" w14:textId="77777777" w:rsidR="00315F13" w:rsidRDefault="00315F13" w:rsidP="00315F13">
      <w:r>
        <w:t>The less data the database processes, the faster the query.</w:t>
      </w:r>
    </w:p>
    <w:p w14:paraId="22FB313D" w14:textId="77777777" w:rsidR="00315F13" w:rsidRDefault="00315F13" w:rsidP="00315F13"/>
    <w:p w14:paraId="199CAA09" w14:textId="77777777" w:rsidR="00315F13" w:rsidRDefault="00315F13" w:rsidP="00315F13">
      <w:r>
        <w:t>Example:</w:t>
      </w:r>
    </w:p>
    <w:p w14:paraId="2A33C994" w14:textId="77777777" w:rsidR="00315F13" w:rsidRDefault="00315F13" w:rsidP="00315F13">
      <w:r>
        <w:t>```sql</w:t>
      </w:r>
    </w:p>
    <w:p w14:paraId="1FC8EFFC" w14:textId="77777777" w:rsidR="00315F13" w:rsidRDefault="00315F13" w:rsidP="00315F13">
      <w:r>
        <w:t>SELECT customer_id, SUM(amount)</w:t>
      </w:r>
    </w:p>
    <w:p w14:paraId="7AAB5961" w14:textId="77777777" w:rsidR="00315F13" w:rsidRDefault="00315F13" w:rsidP="00315F13">
      <w:r>
        <w:t>FROM orders</w:t>
      </w:r>
    </w:p>
    <w:p w14:paraId="1A90DF58" w14:textId="77777777" w:rsidR="00315F13" w:rsidRDefault="00315F13" w:rsidP="00315F13">
      <w:r>
        <w:t>WHERE order_date &gt;= '2026-01-01'</w:t>
      </w:r>
    </w:p>
    <w:p w14:paraId="42D4E53F" w14:textId="77777777" w:rsidR="00315F13" w:rsidRDefault="00315F13" w:rsidP="00315F13">
      <w:r>
        <w:t>GROUP BY customer_id;</w:t>
      </w:r>
    </w:p>
    <w:p w14:paraId="7C6B7727" w14:textId="77777777" w:rsidR="00315F13" w:rsidRDefault="00315F13" w:rsidP="00315F13">
      <w:r>
        <w:t>```</w:t>
      </w:r>
    </w:p>
    <w:p w14:paraId="41C70822" w14:textId="77777777" w:rsidR="00315F13" w:rsidRDefault="00315F13" w:rsidP="00315F13"/>
    <w:p w14:paraId="0B8FC8A9" w14:textId="77777777" w:rsidR="00315F13" w:rsidRDefault="00315F13" w:rsidP="00315F13">
      <w:r>
        <w:lastRenderedPageBreak/>
        <w:t>This is usually better than aggregating everything first and then filtering.</w:t>
      </w:r>
    </w:p>
    <w:p w14:paraId="2611B9BD" w14:textId="77777777" w:rsidR="00315F13" w:rsidRDefault="00315F13" w:rsidP="00315F13"/>
    <w:p w14:paraId="110F3FEF" w14:textId="77777777" w:rsidR="00315F13" w:rsidRDefault="00315F13" w:rsidP="00315F13">
      <w:r>
        <w:t>### Principle</w:t>
      </w:r>
    </w:p>
    <w:p w14:paraId="1114771D" w14:textId="77777777" w:rsidR="00315F13" w:rsidRDefault="00315F13" w:rsidP="00315F13">
      <w:r>
        <w:t>Apply `WHERE` filters as early as possible to reduce the rows entering joins, sorts, and aggregations.</w:t>
      </w:r>
    </w:p>
    <w:p w14:paraId="592A4B5B" w14:textId="77777777" w:rsidR="00315F13" w:rsidRDefault="00315F13" w:rsidP="00315F13"/>
    <w:p w14:paraId="4699C843" w14:textId="77777777" w:rsidR="00315F13" w:rsidRDefault="00315F13" w:rsidP="00315F13">
      <w:r>
        <w:t>---</w:t>
      </w:r>
    </w:p>
    <w:p w14:paraId="14A482E4" w14:textId="77777777" w:rsidR="00315F13" w:rsidRDefault="00315F13" w:rsidP="00315F13"/>
    <w:p w14:paraId="063E226C" w14:textId="77777777" w:rsidR="00315F13" w:rsidRDefault="00315F13" w:rsidP="00315F13">
      <w:r>
        <w:t># 6. Write sargable predicates</w:t>
      </w:r>
    </w:p>
    <w:p w14:paraId="18BB488D" w14:textId="77777777" w:rsidR="00315F13" w:rsidRDefault="00315F13" w:rsidP="00315F13"/>
    <w:p w14:paraId="63DB0F5B" w14:textId="77777777" w:rsidR="00315F13" w:rsidRDefault="00315F13" w:rsidP="00315F13">
      <w:r>
        <w:t>A predicate is **sargable** if the database can use an index efficiently.</w:t>
      </w:r>
    </w:p>
    <w:p w14:paraId="65E8F07F" w14:textId="77777777" w:rsidR="00315F13" w:rsidRDefault="00315F13" w:rsidP="00315F13"/>
    <w:p w14:paraId="345F1B31" w14:textId="77777777" w:rsidR="00315F13" w:rsidRDefault="00315F13" w:rsidP="00315F13">
      <w:r>
        <w:t>## Bad examples</w:t>
      </w:r>
    </w:p>
    <w:p w14:paraId="3FA30596" w14:textId="77777777" w:rsidR="00315F13" w:rsidRDefault="00315F13" w:rsidP="00315F13">
      <w:r>
        <w:t>```sql</w:t>
      </w:r>
    </w:p>
    <w:p w14:paraId="6C1A1CB6" w14:textId="77777777" w:rsidR="00315F13" w:rsidRDefault="00315F13" w:rsidP="00315F13">
      <w:r>
        <w:t>WHERE YEAR(created_at) = 2026</w:t>
      </w:r>
    </w:p>
    <w:p w14:paraId="40CC6E6C" w14:textId="77777777" w:rsidR="00315F13" w:rsidRDefault="00315F13" w:rsidP="00315F13">
      <w:r>
        <w:t>WHERE LOWER(email) = 'alice@example.com'</w:t>
      </w:r>
    </w:p>
    <w:p w14:paraId="7DB50C42" w14:textId="77777777" w:rsidR="00315F13" w:rsidRDefault="00315F13" w:rsidP="00315F13">
      <w:r>
        <w:t>WHERE price + 10 &gt; 100</w:t>
      </w:r>
    </w:p>
    <w:p w14:paraId="25A436D1" w14:textId="77777777" w:rsidR="00315F13" w:rsidRDefault="00315F13" w:rsidP="00315F13">
      <w:r>
        <w:t>```</w:t>
      </w:r>
    </w:p>
    <w:p w14:paraId="27D7A6B3" w14:textId="77777777" w:rsidR="00315F13" w:rsidRDefault="00315F13" w:rsidP="00315F13"/>
    <w:p w14:paraId="1722F267" w14:textId="77777777" w:rsidR="00315F13" w:rsidRDefault="00315F13" w:rsidP="00315F13">
      <w:r>
        <w:t>These often prevent index usage because the column is wrapped in a function or expression.</w:t>
      </w:r>
    </w:p>
    <w:p w14:paraId="32BA16EF" w14:textId="77777777" w:rsidR="00315F13" w:rsidRDefault="00315F13" w:rsidP="00315F13"/>
    <w:p w14:paraId="280EAD89" w14:textId="77777777" w:rsidR="00315F13" w:rsidRDefault="00315F13" w:rsidP="00315F13">
      <w:r>
        <w:t>## Better</w:t>
      </w:r>
    </w:p>
    <w:p w14:paraId="56242B06" w14:textId="77777777" w:rsidR="00315F13" w:rsidRDefault="00315F13" w:rsidP="00315F13">
      <w:r>
        <w:lastRenderedPageBreak/>
        <w:t>```sql</w:t>
      </w:r>
    </w:p>
    <w:p w14:paraId="44935F3E" w14:textId="77777777" w:rsidR="00315F13" w:rsidRDefault="00315F13" w:rsidP="00315F13">
      <w:r>
        <w:t>WHERE created_at &gt;= '2026-01-01' AND created_at &lt; '2027-01-01'</w:t>
      </w:r>
    </w:p>
    <w:p w14:paraId="64B9B419" w14:textId="77777777" w:rsidR="00315F13" w:rsidRDefault="00315F13" w:rsidP="00315F13">
      <w:r>
        <w:t>WHERE email = 'alice@example.com'</w:t>
      </w:r>
    </w:p>
    <w:p w14:paraId="433F1679" w14:textId="77777777" w:rsidR="00315F13" w:rsidRDefault="00315F13" w:rsidP="00315F13">
      <w:r>
        <w:t>WHERE price &gt; 90</w:t>
      </w:r>
    </w:p>
    <w:p w14:paraId="664DEF4E" w14:textId="77777777" w:rsidR="00315F13" w:rsidRDefault="00315F13" w:rsidP="00315F13">
      <w:r>
        <w:t>```</w:t>
      </w:r>
    </w:p>
    <w:p w14:paraId="56E26AE3" w14:textId="77777777" w:rsidR="00315F13" w:rsidRDefault="00315F13" w:rsidP="00315F13"/>
    <w:p w14:paraId="472B615A" w14:textId="77777777" w:rsidR="00315F13" w:rsidRDefault="00315F13" w:rsidP="00315F13">
      <w:r>
        <w:t>### Why this matters</w:t>
      </w:r>
    </w:p>
    <w:p w14:paraId="6642A032" w14:textId="77777777" w:rsidR="00315F13" w:rsidRDefault="00315F13" w:rsidP="00315F13">
      <w:r>
        <w:t>If the database must compute a function for every row, it may not be able to use the index effectively.</w:t>
      </w:r>
    </w:p>
    <w:p w14:paraId="25088A96" w14:textId="77777777" w:rsidR="00315F13" w:rsidRDefault="00315F13" w:rsidP="00315F13"/>
    <w:p w14:paraId="53B96FF6" w14:textId="77777777" w:rsidR="00315F13" w:rsidRDefault="00315F13" w:rsidP="00315F13">
      <w:r>
        <w:t>---</w:t>
      </w:r>
    </w:p>
    <w:p w14:paraId="0C09178C" w14:textId="77777777" w:rsidR="00315F13" w:rsidRDefault="00315F13" w:rsidP="00315F13"/>
    <w:p w14:paraId="53D90DE8" w14:textId="77777777" w:rsidR="00315F13" w:rsidRDefault="00315F13" w:rsidP="00315F13">
      <w:r>
        <w:t># 7. Use proper join strategies</w:t>
      </w:r>
    </w:p>
    <w:p w14:paraId="48F75206" w14:textId="77777777" w:rsidR="00315F13" w:rsidRDefault="00315F13" w:rsidP="00315F13"/>
    <w:p w14:paraId="53129ABA" w14:textId="77777777" w:rsidR="00315F13" w:rsidRDefault="00315F13" w:rsidP="00315F13">
      <w:r>
        <w:t>Joins can be very expensive if done poorly.</w:t>
      </w:r>
    </w:p>
    <w:p w14:paraId="0BC6B6A7" w14:textId="77777777" w:rsidR="00315F13" w:rsidRDefault="00315F13" w:rsidP="00315F13"/>
    <w:p w14:paraId="6159D96A" w14:textId="77777777" w:rsidR="00315F13" w:rsidRDefault="00315F13" w:rsidP="00315F13">
      <w:r>
        <w:t>## Common join tuning tips</w:t>
      </w:r>
    </w:p>
    <w:p w14:paraId="4EF6B2EA" w14:textId="77777777" w:rsidR="00315F13" w:rsidRDefault="00315F13" w:rsidP="00315F13">
      <w:r>
        <w:t>- Join on indexed columns</w:t>
      </w:r>
    </w:p>
    <w:p w14:paraId="693A9B10" w14:textId="77777777" w:rsidR="00315F13" w:rsidRDefault="00315F13" w:rsidP="00315F13">
      <w:r>
        <w:t>- Reduce input rows before joining</w:t>
      </w:r>
    </w:p>
    <w:p w14:paraId="085BAFC6" w14:textId="77777777" w:rsidR="00315F13" w:rsidRDefault="00315F13" w:rsidP="00315F13">
      <w:r>
        <w:t>- Avoid joining huge tables without filters</w:t>
      </w:r>
    </w:p>
    <w:p w14:paraId="4072F52E" w14:textId="77777777" w:rsidR="00315F13" w:rsidRDefault="00315F13" w:rsidP="00315F13">
      <w:r>
        <w:t>- Make sure join keys have the same data type</w:t>
      </w:r>
    </w:p>
    <w:p w14:paraId="1534ACAC" w14:textId="77777777" w:rsidR="00315F13" w:rsidRDefault="00315F13" w:rsidP="00315F13">
      <w:r>
        <w:t>- Avoid accidental Cartesian products</w:t>
      </w:r>
    </w:p>
    <w:p w14:paraId="20D0F67D" w14:textId="77777777" w:rsidR="00315F13" w:rsidRDefault="00315F13" w:rsidP="00315F13"/>
    <w:p w14:paraId="0B8CCF23" w14:textId="77777777" w:rsidR="00315F13" w:rsidRDefault="00315F13" w:rsidP="00315F13">
      <w:r>
        <w:t>### Example</w:t>
      </w:r>
    </w:p>
    <w:p w14:paraId="33F32E42" w14:textId="77777777" w:rsidR="00315F13" w:rsidRDefault="00315F13" w:rsidP="00315F13">
      <w:r>
        <w:lastRenderedPageBreak/>
        <w:t>```sql</w:t>
      </w:r>
    </w:p>
    <w:p w14:paraId="13426AD4" w14:textId="77777777" w:rsidR="00315F13" w:rsidRDefault="00315F13" w:rsidP="00315F13">
      <w:r>
        <w:t>SELECT o.id, c.name</w:t>
      </w:r>
    </w:p>
    <w:p w14:paraId="7608FA1D" w14:textId="77777777" w:rsidR="00315F13" w:rsidRDefault="00315F13" w:rsidP="00315F13">
      <w:r>
        <w:t>FROM orders o</w:t>
      </w:r>
    </w:p>
    <w:p w14:paraId="51702617" w14:textId="77777777" w:rsidR="00315F13" w:rsidRDefault="00315F13" w:rsidP="00315F13">
      <w:r>
        <w:t>JOIN customers c ON o.customer_id = c.id</w:t>
      </w:r>
    </w:p>
    <w:p w14:paraId="56722E6D" w14:textId="77777777" w:rsidR="00315F13" w:rsidRDefault="00315F13" w:rsidP="00315F13">
      <w:r>
        <w:t>WHERE o.created_at &gt;= '2026-01-01';</w:t>
      </w:r>
    </w:p>
    <w:p w14:paraId="756BDEEA" w14:textId="77777777" w:rsidR="00315F13" w:rsidRDefault="00315F13" w:rsidP="00315F13">
      <w:r>
        <w:t>```</w:t>
      </w:r>
    </w:p>
    <w:p w14:paraId="4653B69C" w14:textId="77777777" w:rsidR="00315F13" w:rsidRDefault="00315F13" w:rsidP="00315F13"/>
    <w:p w14:paraId="14916567" w14:textId="77777777" w:rsidR="00315F13" w:rsidRDefault="00315F13" w:rsidP="00315F13">
      <w:r>
        <w:t>This works well if:</w:t>
      </w:r>
    </w:p>
    <w:p w14:paraId="28EBD505" w14:textId="77777777" w:rsidR="00315F13" w:rsidRDefault="00315F13" w:rsidP="00315F13">
      <w:r>
        <w:t>- `orders.customer_id` is indexed</w:t>
      </w:r>
    </w:p>
    <w:p w14:paraId="7A57E7EC" w14:textId="77777777" w:rsidR="00315F13" w:rsidRDefault="00315F13" w:rsidP="00315F13">
      <w:r>
        <w:t>- `customers.id` is a primary key or indexed</w:t>
      </w:r>
    </w:p>
    <w:p w14:paraId="1969310A" w14:textId="77777777" w:rsidR="00315F13" w:rsidRDefault="00315F13" w:rsidP="00315F13">
      <w:r>
        <w:t>- `orders` is filtered before the join</w:t>
      </w:r>
    </w:p>
    <w:p w14:paraId="738AFA1D" w14:textId="77777777" w:rsidR="00315F13" w:rsidRDefault="00315F13" w:rsidP="00315F13"/>
    <w:p w14:paraId="35AA0E31" w14:textId="77777777" w:rsidR="00315F13" w:rsidRDefault="00315F13" w:rsidP="00315F13">
      <w:r>
        <w:t>---</w:t>
      </w:r>
    </w:p>
    <w:p w14:paraId="57EF37C1" w14:textId="77777777" w:rsidR="00315F13" w:rsidRDefault="00315F13" w:rsidP="00315F13"/>
    <w:p w14:paraId="0F3ACBAC" w14:textId="77777777" w:rsidR="00315F13" w:rsidRDefault="00315F13" w:rsidP="00315F13">
      <w:r>
        <w:t># 8. Avoid unnecessary subqueries</w:t>
      </w:r>
    </w:p>
    <w:p w14:paraId="5DA42FD1" w14:textId="77777777" w:rsidR="00315F13" w:rsidRDefault="00315F13" w:rsidP="00315F13"/>
    <w:p w14:paraId="7ECB56D0" w14:textId="77777777" w:rsidR="00315F13" w:rsidRDefault="00315F13" w:rsidP="00315F13">
      <w:r>
        <w:t>Some subqueries are fine, but others make the query harder to optimize.</w:t>
      </w:r>
    </w:p>
    <w:p w14:paraId="59CE6D5C" w14:textId="77777777" w:rsidR="00315F13" w:rsidRDefault="00315F13" w:rsidP="00315F13"/>
    <w:p w14:paraId="5F464FBE" w14:textId="77777777" w:rsidR="00315F13" w:rsidRDefault="00315F13" w:rsidP="00315F13">
      <w:r>
        <w:t>Example of a potentially expensive pattern:</w:t>
      </w:r>
    </w:p>
    <w:p w14:paraId="276E0664" w14:textId="77777777" w:rsidR="00315F13" w:rsidRDefault="00315F13" w:rsidP="00315F13">
      <w:r>
        <w:t>```sql</w:t>
      </w:r>
    </w:p>
    <w:p w14:paraId="42F7E00D" w14:textId="77777777" w:rsidR="00315F13" w:rsidRDefault="00315F13" w:rsidP="00315F13">
      <w:r>
        <w:t>SELECT *</w:t>
      </w:r>
    </w:p>
    <w:p w14:paraId="3A5B35A1" w14:textId="77777777" w:rsidR="00315F13" w:rsidRDefault="00315F13" w:rsidP="00315F13">
      <w:r>
        <w:t>FROM orders</w:t>
      </w:r>
    </w:p>
    <w:p w14:paraId="58253256" w14:textId="77777777" w:rsidR="00315F13" w:rsidRDefault="00315F13" w:rsidP="00315F13">
      <w:r>
        <w:t>WHERE customer_id IN (</w:t>
      </w:r>
    </w:p>
    <w:p w14:paraId="2608E6B5" w14:textId="77777777" w:rsidR="00315F13" w:rsidRDefault="00315F13" w:rsidP="00315F13">
      <w:r>
        <w:lastRenderedPageBreak/>
        <w:t xml:space="preserve">    SELECT id</w:t>
      </w:r>
    </w:p>
    <w:p w14:paraId="3E8782F3" w14:textId="77777777" w:rsidR="00315F13" w:rsidRDefault="00315F13" w:rsidP="00315F13">
      <w:r>
        <w:t xml:space="preserve">    FROM customers</w:t>
      </w:r>
    </w:p>
    <w:p w14:paraId="6FB76BE8" w14:textId="77777777" w:rsidR="00315F13" w:rsidRDefault="00315F13" w:rsidP="00315F13">
      <w:r>
        <w:t xml:space="preserve">    WHERE country = 'US'</w:t>
      </w:r>
    </w:p>
    <w:p w14:paraId="6AB395FF" w14:textId="77777777" w:rsidR="00315F13" w:rsidRDefault="00315F13" w:rsidP="00315F13">
      <w:r>
        <w:t>);</w:t>
      </w:r>
    </w:p>
    <w:p w14:paraId="068E3513" w14:textId="77777777" w:rsidR="00315F13" w:rsidRDefault="00315F13" w:rsidP="00315F13">
      <w:r>
        <w:t>```</w:t>
      </w:r>
    </w:p>
    <w:p w14:paraId="1896E0CA" w14:textId="77777777" w:rsidR="00315F13" w:rsidRDefault="00315F13" w:rsidP="00315F13"/>
    <w:p w14:paraId="6F3A526A" w14:textId="77777777" w:rsidR="00315F13" w:rsidRDefault="00315F13" w:rsidP="00315F13">
      <w:r>
        <w:t>Often a join is clearer and can perform better:</w:t>
      </w:r>
    </w:p>
    <w:p w14:paraId="2B788CB8" w14:textId="77777777" w:rsidR="00315F13" w:rsidRDefault="00315F13" w:rsidP="00315F13">
      <w:r>
        <w:t>```sql</w:t>
      </w:r>
    </w:p>
    <w:p w14:paraId="4ABB2B03" w14:textId="77777777" w:rsidR="00315F13" w:rsidRDefault="00315F13" w:rsidP="00315F13">
      <w:r>
        <w:t>SELECT o.*</w:t>
      </w:r>
    </w:p>
    <w:p w14:paraId="096DE676" w14:textId="77777777" w:rsidR="00315F13" w:rsidRDefault="00315F13" w:rsidP="00315F13">
      <w:r>
        <w:t>FROM orders o</w:t>
      </w:r>
    </w:p>
    <w:p w14:paraId="582F0493" w14:textId="77777777" w:rsidR="00315F13" w:rsidRDefault="00315F13" w:rsidP="00315F13">
      <w:r>
        <w:t>JOIN customers c ON o.customer_id = c.id</w:t>
      </w:r>
    </w:p>
    <w:p w14:paraId="1ECF4EBA" w14:textId="77777777" w:rsidR="00315F13" w:rsidRDefault="00315F13" w:rsidP="00315F13">
      <w:r>
        <w:t>WHERE c.country = 'US';</w:t>
      </w:r>
    </w:p>
    <w:p w14:paraId="120BE873" w14:textId="77777777" w:rsidR="00315F13" w:rsidRDefault="00315F13" w:rsidP="00315F13">
      <w:r>
        <w:t>```</w:t>
      </w:r>
    </w:p>
    <w:p w14:paraId="6DE14410" w14:textId="77777777" w:rsidR="00315F13" w:rsidRDefault="00315F13" w:rsidP="00315F13"/>
    <w:p w14:paraId="75FD142B" w14:textId="77777777" w:rsidR="00315F13" w:rsidRDefault="00315F13" w:rsidP="00315F13">
      <w:r>
        <w:t>That said, modern optimizers are often smart, so always inspect the plan.</w:t>
      </w:r>
    </w:p>
    <w:p w14:paraId="08FBA74A" w14:textId="77777777" w:rsidR="00315F13" w:rsidRDefault="00315F13" w:rsidP="00315F13"/>
    <w:p w14:paraId="394D8A7D" w14:textId="77777777" w:rsidR="00315F13" w:rsidRDefault="00315F13" w:rsidP="00315F13">
      <w:r>
        <w:t>---</w:t>
      </w:r>
    </w:p>
    <w:p w14:paraId="6EC6B79F" w14:textId="77777777" w:rsidR="00315F13" w:rsidRDefault="00315F13" w:rsidP="00315F13"/>
    <w:p w14:paraId="587F4346" w14:textId="77777777" w:rsidR="00315F13" w:rsidRDefault="00315F13" w:rsidP="00315F13">
      <w:r>
        <w:t># 9. Use `EXISTS` instead of `IN` in some cases</w:t>
      </w:r>
    </w:p>
    <w:p w14:paraId="2544BFA7" w14:textId="77777777" w:rsidR="00315F13" w:rsidRDefault="00315F13" w:rsidP="00315F13"/>
    <w:p w14:paraId="597940BC" w14:textId="77777777" w:rsidR="00315F13" w:rsidRDefault="00315F13" w:rsidP="00315F13">
      <w:r>
        <w:t>For correlated existence checks, `EXISTS` can be more efficient.</w:t>
      </w:r>
    </w:p>
    <w:p w14:paraId="1BB548B0" w14:textId="77777777" w:rsidR="00315F13" w:rsidRDefault="00315F13" w:rsidP="00315F13"/>
    <w:p w14:paraId="14B239FE" w14:textId="77777777" w:rsidR="00315F13" w:rsidRDefault="00315F13" w:rsidP="00315F13">
      <w:r>
        <w:t>```sql</w:t>
      </w:r>
    </w:p>
    <w:p w14:paraId="146785A4" w14:textId="77777777" w:rsidR="00315F13" w:rsidRDefault="00315F13" w:rsidP="00315F13">
      <w:r>
        <w:lastRenderedPageBreak/>
        <w:t>SELECT *</w:t>
      </w:r>
    </w:p>
    <w:p w14:paraId="627E992D" w14:textId="77777777" w:rsidR="00315F13" w:rsidRDefault="00315F13" w:rsidP="00315F13">
      <w:r>
        <w:t>FROM customers c</w:t>
      </w:r>
    </w:p>
    <w:p w14:paraId="2DC740D2" w14:textId="77777777" w:rsidR="00315F13" w:rsidRDefault="00315F13" w:rsidP="00315F13">
      <w:r>
        <w:t>WHERE EXISTS (</w:t>
      </w:r>
    </w:p>
    <w:p w14:paraId="500E7A3A" w14:textId="77777777" w:rsidR="00315F13" w:rsidRDefault="00315F13" w:rsidP="00315F13">
      <w:r>
        <w:t xml:space="preserve">    SELECT 1</w:t>
      </w:r>
    </w:p>
    <w:p w14:paraId="5673D6EA" w14:textId="77777777" w:rsidR="00315F13" w:rsidRDefault="00315F13" w:rsidP="00315F13">
      <w:r>
        <w:t xml:space="preserve">    FROM orders o</w:t>
      </w:r>
    </w:p>
    <w:p w14:paraId="3508B2AA" w14:textId="77777777" w:rsidR="00315F13" w:rsidRDefault="00315F13" w:rsidP="00315F13">
      <w:r>
        <w:t xml:space="preserve">    WHERE o.customer_id = c.id</w:t>
      </w:r>
    </w:p>
    <w:p w14:paraId="29BAED90" w14:textId="77777777" w:rsidR="00315F13" w:rsidRDefault="00315F13" w:rsidP="00315F13">
      <w:r>
        <w:t>);</w:t>
      </w:r>
    </w:p>
    <w:p w14:paraId="033883EF" w14:textId="77777777" w:rsidR="00315F13" w:rsidRDefault="00315F13" w:rsidP="00315F13">
      <w:r>
        <w:t>```</w:t>
      </w:r>
    </w:p>
    <w:p w14:paraId="2A2A1A67" w14:textId="77777777" w:rsidR="00315F13" w:rsidRDefault="00315F13" w:rsidP="00315F13"/>
    <w:p w14:paraId="2C43AC33" w14:textId="77777777" w:rsidR="00315F13" w:rsidRDefault="00315F13" w:rsidP="00315F13">
      <w:r>
        <w:t>This can stop searching as soon as a match is found.</w:t>
      </w:r>
    </w:p>
    <w:p w14:paraId="3B31F5A6" w14:textId="77777777" w:rsidR="00315F13" w:rsidRDefault="00315F13" w:rsidP="00315F13"/>
    <w:p w14:paraId="06A9A1F9" w14:textId="77777777" w:rsidR="00315F13" w:rsidRDefault="00315F13" w:rsidP="00315F13">
      <w:r>
        <w:t>---</w:t>
      </w:r>
    </w:p>
    <w:p w14:paraId="34B77791" w14:textId="77777777" w:rsidR="00315F13" w:rsidRDefault="00315F13" w:rsidP="00315F13"/>
    <w:p w14:paraId="7D72D2A9" w14:textId="77777777" w:rsidR="00315F13" w:rsidRDefault="00315F13" w:rsidP="00315F13">
      <w:r>
        <w:t># 10. Paginate efficiently</w:t>
      </w:r>
    </w:p>
    <w:p w14:paraId="39088732" w14:textId="77777777" w:rsidR="00315F13" w:rsidRDefault="00315F13" w:rsidP="00315F13"/>
    <w:p w14:paraId="17374EED" w14:textId="77777777" w:rsidR="00315F13" w:rsidRDefault="00315F13" w:rsidP="00315F13">
      <w:r>
        <w:t>Offset-based pagination can become slow for large offsets.</w:t>
      </w:r>
    </w:p>
    <w:p w14:paraId="3FDB91B2" w14:textId="77777777" w:rsidR="00315F13" w:rsidRDefault="00315F13" w:rsidP="00315F13"/>
    <w:p w14:paraId="65712AF6" w14:textId="77777777" w:rsidR="00315F13" w:rsidRDefault="00315F13" w:rsidP="00315F13">
      <w:r>
        <w:t>## Bad for large pages</w:t>
      </w:r>
    </w:p>
    <w:p w14:paraId="4189FC47" w14:textId="77777777" w:rsidR="00315F13" w:rsidRDefault="00315F13" w:rsidP="00315F13">
      <w:r>
        <w:t>```sql</w:t>
      </w:r>
    </w:p>
    <w:p w14:paraId="65A0129F" w14:textId="77777777" w:rsidR="00315F13" w:rsidRDefault="00315F13" w:rsidP="00315F13">
      <w:r>
        <w:t xml:space="preserve">SELECT * </w:t>
      </w:r>
    </w:p>
    <w:p w14:paraId="48F74E01" w14:textId="77777777" w:rsidR="00315F13" w:rsidRDefault="00315F13" w:rsidP="00315F13">
      <w:r>
        <w:t>FROM orders</w:t>
      </w:r>
    </w:p>
    <w:p w14:paraId="527859F3" w14:textId="77777777" w:rsidR="00315F13" w:rsidRDefault="00315F13" w:rsidP="00315F13">
      <w:r>
        <w:t>ORDER BY id</w:t>
      </w:r>
    </w:p>
    <w:p w14:paraId="6E1F9418" w14:textId="77777777" w:rsidR="00315F13" w:rsidRDefault="00315F13" w:rsidP="00315F13">
      <w:r>
        <w:t>LIMIT 20 OFFSET 100000;</w:t>
      </w:r>
    </w:p>
    <w:p w14:paraId="4C814E3C" w14:textId="77777777" w:rsidR="00315F13" w:rsidRDefault="00315F13" w:rsidP="00315F13">
      <w:r>
        <w:t>```</w:t>
      </w:r>
    </w:p>
    <w:p w14:paraId="17A334D5" w14:textId="77777777" w:rsidR="00315F13" w:rsidRDefault="00315F13" w:rsidP="00315F13"/>
    <w:p w14:paraId="6B2E8B78" w14:textId="77777777" w:rsidR="00315F13" w:rsidRDefault="00315F13" w:rsidP="00315F13">
      <w:r>
        <w:t>The database still has to skip many rows.</w:t>
      </w:r>
    </w:p>
    <w:p w14:paraId="73A96E5B" w14:textId="77777777" w:rsidR="00315F13" w:rsidRDefault="00315F13" w:rsidP="00315F13"/>
    <w:p w14:paraId="45FB8B53" w14:textId="77777777" w:rsidR="00315F13" w:rsidRDefault="00315F13" w:rsidP="00315F13">
      <w:r>
        <w:t>## Better: keyset pagination</w:t>
      </w:r>
    </w:p>
    <w:p w14:paraId="5E1CC924" w14:textId="77777777" w:rsidR="00315F13" w:rsidRDefault="00315F13" w:rsidP="00315F13">
      <w:r>
        <w:t>```sql</w:t>
      </w:r>
    </w:p>
    <w:p w14:paraId="115D49B1" w14:textId="77777777" w:rsidR="00315F13" w:rsidRDefault="00315F13" w:rsidP="00315F13">
      <w:r>
        <w:t>SELECT *</w:t>
      </w:r>
    </w:p>
    <w:p w14:paraId="42E0B616" w14:textId="77777777" w:rsidR="00315F13" w:rsidRDefault="00315F13" w:rsidP="00315F13">
      <w:r>
        <w:t>FROM orders</w:t>
      </w:r>
    </w:p>
    <w:p w14:paraId="41B638F8" w14:textId="77777777" w:rsidR="00315F13" w:rsidRDefault="00315F13" w:rsidP="00315F13">
      <w:r>
        <w:t>WHERE id &gt; 500000</w:t>
      </w:r>
    </w:p>
    <w:p w14:paraId="06B446CF" w14:textId="77777777" w:rsidR="00315F13" w:rsidRDefault="00315F13" w:rsidP="00315F13">
      <w:r>
        <w:t>ORDER BY id</w:t>
      </w:r>
    </w:p>
    <w:p w14:paraId="4D0D15F7" w14:textId="77777777" w:rsidR="00315F13" w:rsidRDefault="00315F13" w:rsidP="00315F13">
      <w:r>
        <w:t>LIMIT 20;</w:t>
      </w:r>
    </w:p>
    <w:p w14:paraId="0A10895D" w14:textId="77777777" w:rsidR="00315F13" w:rsidRDefault="00315F13" w:rsidP="00315F13">
      <w:r>
        <w:t>```</w:t>
      </w:r>
    </w:p>
    <w:p w14:paraId="37726617" w14:textId="77777777" w:rsidR="00315F13" w:rsidRDefault="00315F13" w:rsidP="00315F13"/>
    <w:p w14:paraId="3AC347C3" w14:textId="77777777" w:rsidR="00315F13" w:rsidRDefault="00315F13" w:rsidP="00315F13">
      <w:r>
        <w:t>### Why this helps</w:t>
      </w:r>
    </w:p>
    <w:p w14:paraId="70A4E1A6" w14:textId="77777777" w:rsidR="00315F13" w:rsidRDefault="00315F13" w:rsidP="00315F13">
      <w:r>
        <w:t>It uses the index more efficiently and avoids scanning a huge offset range.</w:t>
      </w:r>
    </w:p>
    <w:p w14:paraId="00718708" w14:textId="77777777" w:rsidR="00315F13" w:rsidRDefault="00315F13" w:rsidP="00315F13"/>
    <w:p w14:paraId="1E55FCC6" w14:textId="77777777" w:rsidR="00315F13" w:rsidRDefault="00315F13" w:rsidP="00315F13">
      <w:r>
        <w:t>---</w:t>
      </w:r>
    </w:p>
    <w:p w14:paraId="63CEFA9D" w14:textId="77777777" w:rsidR="00315F13" w:rsidRDefault="00315F13" w:rsidP="00315F13"/>
    <w:p w14:paraId="167157B4" w14:textId="77777777" w:rsidR="00315F13" w:rsidRDefault="00315F13" w:rsidP="00315F13">
      <w:r>
        <w:t># 11. Reduce sort cost</w:t>
      </w:r>
    </w:p>
    <w:p w14:paraId="153E5D86" w14:textId="77777777" w:rsidR="00315F13" w:rsidRDefault="00315F13" w:rsidP="00315F13"/>
    <w:p w14:paraId="14969BF3" w14:textId="77777777" w:rsidR="00315F13" w:rsidRDefault="00315F13" w:rsidP="00315F13">
      <w:r>
        <w:t>Sorting large result sets is expensive.</w:t>
      </w:r>
    </w:p>
    <w:p w14:paraId="70E96A94" w14:textId="77777777" w:rsidR="00315F13" w:rsidRDefault="00315F13" w:rsidP="00315F13"/>
    <w:p w14:paraId="45AA9D89" w14:textId="77777777" w:rsidR="00315F13" w:rsidRDefault="00315F13" w:rsidP="00315F13">
      <w:r>
        <w:t>## Tips</w:t>
      </w:r>
    </w:p>
    <w:p w14:paraId="3D6A6EA8" w14:textId="77777777" w:rsidR="00315F13" w:rsidRDefault="00315F13" w:rsidP="00315F13">
      <w:r>
        <w:t>- Sort on indexed columns when possible</w:t>
      </w:r>
    </w:p>
    <w:p w14:paraId="3723ED5C" w14:textId="77777777" w:rsidR="00315F13" w:rsidRDefault="00315F13" w:rsidP="00315F13">
      <w:r>
        <w:lastRenderedPageBreak/>
        <w:t>- Avoid sorting unnecessarily</w:t>
      </w:r>
    </w:p>
    <w:p w14:paraId="7855C373" w14:textId="77777777" w:rsidR="00315F13" w:rsidRDefault="00315F13" w:rsidP="00315F13">
      <w:r>
        <w:t>- Return fewer rows before sorting</w:t>
      </w:r>
    </w:p>
    <w:p w14:paraId="0D381B9A" w14:textId="77777777" w:rsidR="00315F13" w:rsidRDefault="00315F13" w:rsidP="00315F13">
      <w:r>
        <w:t>- Use pagination</w:t>
      </w:r>
    </w:p>
    <w:p w14:paraId="3C878A22" w14:textId="77777777" w:rsidR="00315F13" w:rsidRDefault="00315F13" w:rsidP="00315F13"/>
    <w:p w14:paraId="36CB141E" w14:textId="77777777" w:rsidR="00315F13" w:rsidRDefault="00315F13" w:rsidP="00315F13">
      <w:r>
        <w:t>Example:</w:t>
      </w:r>
    </w:p>
    <w:p w14:paraId="27CF8D9B" w14:textId="77777777" w:rsidR="00315F13" w:rsidRDefault="00315F13" w:rsidP="00315F13">
      <w:r>
        <w:t>```sql</w:t>
      </w:r>
    </w:p>
    <w:p w14:paraId="60782A74" w14:textId="77777777" w:rsidR="00315F13" w:rsidRDefault="00315F13" w:rsidP="00315F13">
      <w:r>
        <w:t>SELECT id, created_at</w:t>
      </w:r>
    </w:p>
    <w:p w14:paraId="7D01985A" w14:textId="77777777" w:rsidR="00315F13" w:rsidRDefault="00315F13" w:rsidP="00315F13">
      <w:r>
        <w:t>FROM orders</w:t>
      </w:r>
    </w:p>
    <w:p w14:paraId="413EAA55" w14:textId="77777777" w:rsidR="00315F13" w:rsidRDefault="00315F13" w:rsidP="00315F13">
      <w:r>
        <w:t>ORDER BY created_at DESC</w:t>
      </w:r>
    </w:p>
    <w:p w14:paraId="1C195F9D" w14:textId="77777777" w:rsidR="00315F13" w:rsidRDefault="00315F13" w:rsidP="00315F13">
      <w:r>
        <w:t>LIMIT 50;</w:t>
      </w:r>
    </w:p>
    <w:p w14:paraId="1475D09F" w14:textId="77777777" w:rsidR="00315F13" w:rsidRDefault="00315F13" w:rsidP="00315F13">
      <w:r>
        <w:t>```</w:t>
      </w:r>
    </w:p>
    <w:p w14:paraId="06D11B4A" w14:textId="77777777" w:rsidR="00315F13" w:rsidRDefault="00315F13" w:rsidP="00315F13"/>
    <w:p w14:paraId="1F1089DA" w14:textId="77777777" w:rsidR="00315F13" w:rsidRDefault="00315F13" w:rsidP="00315F13">
      <w:r>
        <w:t>If `created_at` is indexed, this can be much faster.</w:t>
      </w:r>
    </w:p>
    <w:p w14:paraId="58852ADD" w14:textId="77777777" w:rsidR="00315F13" w:rsidRDefault="00315F13" w:rsidP="00315F13"/>
    <w:p w14:paraId="07CA42BF" w14:textId="77777777" w:rsidR="00315F13" w:rsidRDefault="00315F13" w:rsidP="00315F13">
      <w:r>
        <w:t>---</w:t>
      </w:r>
    </w:p>
    <w:p w14:paraId="756F406C" w14:textId="77777777" w:rsidR="00315F13" w:rsidRDefault="00315F13" w:rsidP="00315F13"/>
    <w:p w14:paraId="4807616D" w14:textId="77777777" w:rsidR="00315F13" w:rsidRDefault="00315F13" w:rsidP="00315F13">
      <w:r>
        <w:t># 12. Optimize aggregations</w:t>
      </w:r>
    </w:p>
    <w:p w14:paraId="5E31658B" w14:textId="77777777" w:rsidR="00315F13" w:rsidRDefault="00315F13" w:rsidP="00315F13"/>
    <w:p w14:paraId="28116242" w14:textId="77777777" w:rsidR="00315F13" w:rsidRDefault="00315F13" w:rsidP="00315F13">
      <w:r>
        <w:t>Aggregations like `COUNT`, `SUM`, `GROUP BY`, and `DISTINCT` can be costly on large datasets.</w:t>
      </w:r>
    </w:p>
    <w:p w14:paraId="3DF352DF" w14:textId="77777777" w:rsidR="00315F13" w:rsidRDefault="00315F13" w:rsidP="00315F13"/>
    <w:p w14:paraId="3ABF0722" w14:textId="77777777" w:rsidR="00315F13" w:rsidRDefault="00315F13" w:rsidP="00315F13">
      <w:r>
        <w:t>## Tips</w:t>
      </w:r>
    </w:p>
    <w:p w14:paraId="4D818030" w14:textId="77777777" w:rsidR="00315F13" w:rsidRDefault="00315F13" w:rsidP="00315F13">
      <w:r>
        <w:t>- Filter first</w:t>
      </w:r>
    </w:p>
    <w:p w14:paraId="7C1F8D4C" w14:textId="77777777" w:rsidR="00315F13" w:rsidRDefault="00315F13" w:rsidP="00315F13">
      <w:r>
        <w:t>- Aggregate fewer rows</w:t>
      </w:r>
    </w:p>
    <w:p w14:paraId="617C90F9" w14:textId="77777777" w:rsidR="00315F13" w:rsidRDefault="00315F13" w:rsidP="00315F13">
      <w:r>
        <w:lastRenderedPageBreak/>
        <w:t>- Use indexes that support grouping if appropriate</w:t>
      </w:r>
    </w:p>
    <w:p w14:paraId="02D27DBF" w14:textId="77777777" w:rsidR="00315F13" w:rsidRDefault="00315F13" w:rsidP="00315F13">
      <w:r>
        <w:t>- Precompute summaries when needed</w:t>
      </w:r>
    </w:p>
    <w:p w14:paraId="602EC155" w14:textId="77777777" w:rsidR="00315F13" w:rsidRDefault="00315F13" w:rsidP="00315F13"/>
    <w:p w14:paraId="7CBBB584" w14:textId="77777777" w:rsidR="00315F13" w:rsidRDefault="00315F13" w:rsidP="00315F13">
      <w:r>
        <w:t>Example:</w:t>
      </w:r>
    </w:p>
    <w:p w14:paraId="482F7F6A" w14:textId="77777777" w:rsidR="00315F13" w:rsidRDefault="00315F13" w:rsidP="00315F13">
      <w:r>
        <w:t>```sql</w:t>
      </w:r>
    </w:p>
    <w:p w14:paraId="6137E617" w14:textId="77777777" w:rsidR="00315F13" w:rsidRDefault="00315F13" w:rsidP="00315F13">
      <w:r>
        <w:t>SELECT customer_id, COUNT(*)</w:t>
      </w:r>
    </w:p>
    <w:p w14:paraId="3882DF5E" w14:textId="77777777" w:rsidR="00315F13" w:rsidRDefault="00315F13" w:rsidP="00315F13">
      <w:r>
        <w:t>FROM orders</w:t>
      </w:r>
    </w:p>
    <w:p w14:paraId="0FBFD8EA" w14:textId="77777777" w:rsidR="00315F13" w:rsidRDefault="00315F13" w:rsidP="00315F13">
      <w:r>
        <w:t>WHERE created_at &gt;= '2026-01-01'</w:t>
      </w:r>
    </w:p>
    <w:p w14:paraId="4DF15296" w14:textId="77777777" w:rsidR="00315F13" w:rsidRDefault="00315F13" w:rsidP="00315F13">
      <w:r>
        <w:t>GROUP BY customer_id;</w:t>
      </w:r>
    </w:p>
    <w:p w14:paraId="3DFA2C91" w14:textId="77777777" w:rsidR="00315F13" w:rsidRDefault="00315F13" w:rsidP="00315F13">
      <w:r>
        <w:t>```</w:t>
      </w:r>
    </w:p>
    <w:p w14:paraId="418C9BFB" w14:textId="77777777" w:rsidR="00315F13" w:rsidRDefault="00315F13" w:rsidP="00315F13"/>
    <w:p w14:paraId="4A48B5D6" w14:textId="77777777" w:rsidR="00315F13" w:rsidRDefault="00315F13" w:rsidP="00315F13">
      <w:r>
        <w:t>If this query is frequent, you may benefit from:</w:t>
      </w:r>
    </w:p>
    <w:p w14:paraId="6274C1C9" w14:textId="77777777" w:rsidR="00315F13" w:rsidRDefault="00315F13" w:rsidP="00315F13">
      <w:r>
        <w:t>- summary tables</w:t>
      </w:r>
    </w:p>
    <w:p w14:paraId="343B1D34" w14:textId="77777777" w:rsidR="00315F13" w:rsidRDefault="00315F13" w:rsidP="00315F13">
      <w:r>
        <w:t>- materialized views</w:t>
      </w:r>
    </w:p>
    <w:p w14:paraId="5ADC1DEB" w14:textId="77777777" w:rsidR="00315F13" w:rsidRDefault="00315F13" w:rsidP="00315F13">
      <w:r>
        <w:t>- denormalized aggregates</w:t>
      </w:r>
    </w:p>
    <w:p w14:paraId="4974ABE5" w14:textId="77777777" w:rsidR="00315F13" w:rsidRDefault="00315F13" w:rsidP="00315F13"/>
    <w:p w14:paraId="1BF33CC5" w14:textId="77777777" w:rsidR="00315F13" w:rsidRDefault="00315F13" w:rsidP="00315F13">
      <w:r>
        <w:t>---</w:t>
      </w:r>
    </w:p>
    <w:p w14:paraId="5D6F1D78" w14:textId="77777777" w:rsidR="00315F13" w:rsidRDefault="00315F13" w:rsidP="00315F13"/>
    <w:p w14:paraId="0ACA5E83" w14:textId="77777777" w:rsidR="00315F13" w:rsidRDefault="00315F13" w:rsidP="00315F13">
      <w:r>
        <w:t># 13. Use denormalization carefully</w:t>
      </w:r>
    </w:p>
    <w:p w14:paraId="109879DF" w14:textId="77777777" w:rsidR="00315F13" w:rsidRDefault="00315F13" w:rsidP="00315F13"/>
    <w:p w14:paraId="44880EEB" w14:textId="77777777" w:rsidR="00315F13" w:rsidRDefault="00315F13" w:rsidP="00315F13">
      <w:r>
        <w:t>Normalization reduces redundancy, but sometimes performance benefits from selective denormalization.</w:t>
      </w:r>
    </w:p>
    <w:p w14:paraId="32B11BF9" w14:textId="77777777" w:rsidR="00315F13" w:rsidRDefault="00315F13" w:rsidP="00315F13"/>
    <w:p w14:paraId="4F8AE7B0" w14:textId="77777777" w:rsidR="00315F13" w:rsidRDefault="00315F13" w:rsidP="00315F13">
      <w:r>
        <w:t>Examples:</w:t>
      </w:r>
    </w:p>
    <w:p w14:paraId="1EE728AD" w14:textId="77777777" w:rsidR="00315F13" w:rsidRDefault="00315F13" w:rsidP="00315F13">
      <w:r>
        <w:lastRenderedPageBreak/>
        <w:t>- storing total order amount on the order table</w:t>
      </w:r>
    </w:p>
    <w:p w14:paraId="2510313E" w14:textId="77777777" w:rsidR="00315F13" w:rsidRDefault="00315F13" w:rsidP="00315F13">
      <w:r>
        <w:t>- keeping daily counts in summary tables</w:t>
      </w:r>
    </w:p>
    <w:p w14:paraId="793DDA6E" w14:textId="77777777" w:rsidR="00315F13" w:rsidRDefault="00315F13" w:rsidP="00315F13">
      <w:r>
        <w:t>- storing frequently accessed derived values</w:t>
      </w:r>
    </w:p>
    <w:p w14:paraId="54F1B608" w14:textId="77777777" w:rsidR="00315F13" w:rsidRDefault="00315F13" w:rsidP="00315F13"/>
    <w:p w14:paraId="57E12559" w14:textId="77777777" w:rsidR="00315F13" w:rsidRDefault="00315F13" w:rsidP="00315F13">
      <w:r>
        <w:t>### Trade-off</w:t>
      </w:r>
    </w:p>
    <w:p w14:paraId="7362BC5E" w14:textId="77777777" w:rsidR="00315F13" w:rsidRDefault="00315F13" w:rsidP="00315F13">
      <w:r>
        <w:t>Denormalization improves read performance, but adds complexity and risk of inconsistent data if updates are not handled correctly.</w:t>
      </w:r>
    </w:p>
    <w:p w14:paraId="2DE157B6" w14:textId="77777777" w:rsidR="00315F13" w:rsidRDefault="00315F13" w:rsidP="00315F13"/>
    <w:p w14:paraId="38EEBACF" w14:textId="77777777" w:rsidR="00315F13" w:rsidRDefault="00315F13" w:rsidP="00315F13">
      <w:r>
        <w:t>---</w:t>
      </w:r>
    </w:p>
    <w:p w14:paraId="39815AEF" w14:textId="77777777" w:rsidR="00315F13" w:rsidRDefault="00315F13" w:rsidP="00315F13"/>
    <w:p w14:paraId="328A6475" w14:textId="77777777" w:rsidR="00315F13" w:rsidRDefault="00315F13" w:rsidP="00315F13">
      <w:r>
        <w:t># 14. Partition large tables</w:t>
      </w:r>
    </w:p>
    <w:p w14:paraId="023CA9FC" w14:textId="77777777" w:rsidR="00315F13" w:rsidRDefault="00315F13" w:rsidP="00315F13"/>
    <w:p w14:paraId="6C51D4FA" w14:textId="77777777" w:rsidR="00315F13" w:rsidRDefault="00315F13" w:rsidP="00315F13">
      <w:r>
        <w:t>Table partitioning splits a large table into smaller pieces.</w:t>
      </w:r>
    </w:p>
    <w:p w14:paraId="1A647003" w14:textId="77777777" w:rsidR="00315F13" w:rsidRDefault="00315F13" w:rsidP="00315F13"/>
    <w:p w14:paraId="1A29F0F1" w14:textId="77777777" w:rsidR="00315F13" w:rsidRDefault="00315F13" w:rsidP="00315F13">
      <w:r>
        <w:t>Common partitioning strategies:</w:t>
      </w:r>
    </w:p>
    <w:p w14:paraId="560D1CD3" w14:textId="77777777" w:rsidR="00315F13" w:rsidRDefault="00315F13" w:rsidP="00315F13">
      <w:r>
        <w:t>- by date</w:t>
      </w:r>
    </w:p>
    <w:p w14:paraId="5017AB3C" w14:textId="77777777" w:rsidR="00315F13" w:rsidRDefault="00315F13" w:rsidP="00315F13">
      <w:r>
        <w:t>- by tenant</w:t>
      </w:r>
    </w:p>
    <w:p w14:paraId="3710FBCF" w14:textId="77777777" w:rsidR="00315F13" w:rsidRDefault="00315F13" w:rsidP="00315F13">
      <w:r>
        <w:t>- by region</w:t>
      </w:r>
    </w:p>
    <w:p w14:paraId="2198F3F7" w14:textId="77777777" w:rsidR="00315F13" w:rsidRDefault="00315F13" w:rsidP="00315F13"/>
    <w:p w14:paraId="03D41450" w14:textId="77777777" w:rsidR="00315F13" w:rsidRDefault="00315F13" w:rsidP="00315F13">
      <w:r>
        <w:t>### Why it helps</w:t>
      </w:r>
    </w:p>
    <w:p w14:paraId="7A1C02C5" w14:textId="77777777" w:rsidR="00315F13" w:rsidRDefault="00315F13" w:rsidP="00315F13">
      <w:r>
        <w:t>Queries can scan only relevant partitions instead of the entire table.</w:t>
      </w:r>
    </w:p>
    <w:p w14:paraId="1FA34B3C" w14:textId="77777777" w:rsidR="00315F13" w:rsidRDefault="00315F13" w:rsidP="00315F13"/>
    <w:p w14:paraId="568A0673" w14:textId="77777777" w:rsidR="00315F13" w:rsidRDefault="00315F13" w:rsidP="00315F13">
      <w:r>
        <w:t>Example:</w:t>
      </w:r>
    </w:p>
    <w:p w14:paraId="082658D3" w14:textId="77777777" w:rsidR="00315F13" w:rsidRDefault="00315F13" w:rsidP="00315F13">
      <w:r>
        <w:lastRenderedPageBreak/>
        <w:t>- logs table partitioned by month</w:t>
      </w:r>
    </w:p>
    <w:p w14:paraId="422A5179" w14:textId="77777777" w:rsidR="00315F13" w:rsidRDefault="00315F13" w:rsidP="00315F13">
      <w:r>
        <w:t>- queries for last week only scan recent partitions</w:t>
      </w:r>
    </w:p>
    <w:p w14:paraId="6C8458FC" w14:textId="77777777" w:rsidR="00315F13" w:rsidRDefault="00315F13" w:rsidP="00315F13"/>
    <w:p w14:paraId="2C56A712" w14:textId="77777777" w:rsidR="00315F13" w:rsidRDefault="00315F13" w:rsidP="00315F13">
      <w:r>
        <w:t>### Trade-off</w:t>
      </w:r>
    </w:p>
    <w:p w14:paraId="13542A32" w14:textId="77777777" w:rsidR="00315F13" w:rsidRDefault="00315F13" w:rsidP="00315F13">
      <w:r>
        <w:t>Partitioning adds operational complexity and is not always necessary.</w:t>
      </w:r>
    </w:p>
    <w:p w14:paraId="1EE36CAC" w14:textId="77777777" w:rsidR="00315F13" w:rsidRDefault="00315F13" w:rsidP="00315F13"/>
    <w:p w14:paraId="15CCD848" w14:textId="77777777" w:rsidR="00315F13" w:rsidRDefault="00315F13" w:rsidP="00315F13">
      <w:r>
        <w:t>---</w:t>
      </w:r>
    </w:p>
    <w:p w14:paraId="6E91F4CE" w14:textId="77777777" w:rsidR="00315F13" w:rsidRDefault="00315F13" w:rsidP="00315F13"/>
    <w:p w14:paraId="70697AF2" w14:textId="77777777" w:rsidR="00315F13" w:rsidRDefault="00315F13" w:rsidP="00315F13">
      <w:r>
        <w:t># 15. Use covering indexes</w:t>
      </w:r>
    </w:p>
    <w:p w14:paraId="199E7659" w14:textId="77777777" w:rsidR="00315F13" w:rsidRDefault="00315F13" w:rsidP="00315F13"/>
    <w:p w14:paraId="6F2F057A" w14:textId="77777777" w:rsidR="00315F13" w:rsidRDefault="00315F13" w:rsidP="00315F13">
      <w:r>
        <w:t>A covering index contains all the columns needed by the query, so the database may not need to read the table rows.</w:t>
      </w:r>
    </w:p>
    <w:p w14:paraId="79F20EA8" w14:textId="77777777" w:rsidR="00315F13" w:rsidRDefault="00315F13" w:rsidP="00315F13"/>
    <w:p w14:paraId="56292E41" w14:textId="77777777" w:rsidR="00315F13" w:rsidRDefault="00315F13" w:rsidP="00315F13">
      <w:r>
        <w:t>Example:</w:t>
      </w:r>
    </w:p>
    <w:p w14:paraId="04E04AC2" w14:textId="77777777" w:rsidR="00315F13" w:rsidRDefault="00315F13" w:rsidP="00315F13">
      <w:r>
        <w:t>```sql</w:t>
      </w:r>
    </w:p>
    <w:p w14:paraId="2BA0B178" w14:textId="77777777" w:rsidR="00315F13" w:rsidRDefault="00315F13" w:rsidP="00315F13">
      <w:r>
        <w:t>SELECT customer_id, status</w:t>
      </w:r>
    </w:p>
    <w:p w14:paraId="4EC51CE3" w14:textId="77777777" w:rsidR="00315F13" w:rsidRDefault="00315F13" w:rsidP="00315F13">
      <w:r>
        <w:t>FROM orders</w:t>
      </w:r>
    </w:p>
    <w:p w14:paraId="7AF21790" w14:textId="77777777" w:rsidR="00315F13" w:rsidRDefault="00315F13" w:rsidP="00315F13">
      <w:r>
        <w:t>WHERE customer_id = 42;</w:t>
      </w:r>
    </w:p>
    <w:p w14:paraId="347EED1E" w14:textId="77777777" w:rsidR="00315F13" w:rsidRDefault="00315F13" w:rsidP="00315F13">
      <w:r>
        <w:t>```</w:t>
      </w:r>
    </w:p>
    <w:p w14:paraId="045B70D8" w14:textId="77777777" w:rsidR="00315F13" w:rsidRDefault="00315F13" w:rsidP="00315F13"/>
    <w:p w14:paraId="4304B2E2" w14:textId="77777777" w:rsidR="00315F13" w:rsidRDefault="00315F13" w:rsidP="00315F13">
      <w:r>
        <w:t>An index on `(customer_id, status)` may cover this query.</w:t>
      </w:r>
    </w:p>
    <w:p w14:paraId="264F6C95" w14:textId="77777777" w:rsidR="00315F13" w:rsidRDefault="00315F13" w:rsidP="00315F13"/>
    <w:p w14:paraId="500559DC" w14:textId="77777777" w:rsidR="00315F13" w:rsidRDefault="00315F13" w:rsidP="00315F13">
      <w:r>
        <w:t>### Benefit</w:t>
      </w:r>
    </w:p>
    <w:p w14:paraId="78551C91" w14:textId="77777777" w:rsidR="00315F13" w:rsidRDefault="00315F13" w:rsidP="00315F13">
      <w:r>
        <w:t>Fewer table lookups, faster queries.</w:t>
      </w:r>
    </w:p>
    <w:p w14:paraId="7435EA19" w14:textId="77777777" w:rsidR="00315F13" w:rsidRDefault="00315F13" w:rsidP="00315F13"/>
    <w:p w14:paraId="5362B200" w14:textId="77777777" w:rsidR="00315F13" w:rsidRDefault="00315F13" w:rsidP="00315F13">
      <w:r>
        <w:t>---</w:t>
      </w:r>
    </w:p>
    <w:p w14:paraId="0C5379A7" w14:textId="77777777" w:rsidR="00315F13" w:rsidRDefault="00315F13" w:rsidP="00315F13"/>
    <w:p w14:paraId="796EB25D" w14:textId="77777777" w:rsidR="00315F13" w:rsidRDefault="00315F13" w:rsidP="00315F13">
      <w:r>
        <w:t># 16. Keep statistics updated</w:t>
      </w:r>
    </w:p>
    <w:p w14:paraId="26BD8A8E" w14:textId="77777777" w:rsidR="00315F13" w:rsidRDefault="00315F13" w:rsidP="00315F13"/>
    <w:p w14:paraId="50792B4C" w14:textId="77777777" w:rsidR="00315F13" w:rsidRDefault="00315F13" w:rsidP="00315F13">
      <w:r>
        <w:t>The optimizer relies on statistics to estimate row counts and choose query plans.</w:t>
      </w:r>
    </w:p>
    <w:p w14:paraId="537EE7E9" w14:textId="77777777" w:rsidR="00315F13" w:rsidRDefault="00315F13" w:rsidP="00315F13"/>
    <w:p w14:paraId="4693C5AA" w14:textId="77777777" w:rsidR="00315F13" w:rsidRDefault="00315F13" w:rsidP="00315F13">
      <w:r>
        <w:t>If statistics are stale:</w:t>
      </w:r>
    </w:p>
    <w:p w14:paraId="2E12D371" w14:textId="77777777" w:rsidR="00315F13" w:rsidRDefault="00315F13" w:rsidP="00315F13">
      <w:r>
        <w:t>- the optimizer may choose the wrong join order</w:t>
      </w:r>
    </w:p>
    <w:p w14:paraId="234650DF" w14:textId="77777777" w:rsidR="00315F13" w:rsidRDefault="00315F13" w:rsidP="00315F13">
      <w:r>
        <w:t>- it may miss a good index</w:t>
      </w:r>
    </w:p>
    <w:p w14:paraId="5B99450A" w14:textId="77777777" w:rsidR="00315F13" w:rsidRDefault="00315F13" w:rsidP="00315F13">
      <w:r>
        <w:t>- queries may become unpredictably slow</w:t>
      </w:r>
    </w:p>
    <w:p w14:paraId="21FA7C28" w14:textId="77777777" w:rsidR="00315F13" w:rsidRDefault="00315F13" w:rsidP="00315F13"/>
    <w:p w14:paraId="2179D71C" w14:textId="77777777" w:rsidR="00315F13" w:rsidRDefault="00315F13" w:rsidP="00315F13">
      <w:r>
        <w:t>### Action</w:t>
      </w:r>
    </w:p>
    <w:p w14:paraId="5A3E1913" w14:textId="77777777" w:rsidR="00315F13" w:rsidRDefault="00315F13" w:rsidP="00315F13">
      <w:r>
        <w:t>Make sure your database runs statistics updates or analyze jobs properly.</w:t>
      </w:r>
    </w:p>
    <w:p w14:paraId="1B54C7D2" w14:textId="77777777" w:rsidR="00315F13" w:rsidRDefault="00315F13" w:rsidP="00315F13"/>
    <w:p w14:paraId="1E827591" w14:textId="77777777" w:rsidR="00315F13" w:rsidRDefault="00315F13" w:rsidP="00315F13">
      <w:r>
        <w:t>---</w:t>
      </w:r>
    </w:p>
    <w:p w14:paraId="0DE510F3" w14:textId="77777777" w:rsidR="00315F13" w:rsidRDefault="00315F13" w:rsidP="00315F13"/>
    <w:p w14:paraId="27C7E284" w14:textId="77777777" w:rsidR="00315F13" w:rsidRDefault="00315F13" w:rsidP="00315F13">
      <w:r>
        <w:t># 17. Avoid locking and contention issues</w:t>
      </w:r>
    </w:p>
    <w:p w14:paraId="3A49AA2F" w14:textId="77777777" w:rsidR="00315F13" w:rsidRDefault="00315F13" w:rsidP="00315F13"/>
    <w:p w14:paraId="3712AACF" w14:textId="77777777" w:rsidR="00315F13" w:rsidRDefault="00315F13" w:rsidP="00315F13">
      <w:r>
        <w:t>Sometimes the query itself is not the only issue. Slow performance may come from waiting on locks.</w:t>
      </w:r>
    </w:p>
    <w:p w14:paraId="622FA9F4" w14:textId="77777777" w:rsidR="00315F13" w:rsidRDefault="00315F13" w:rsidP="00315F13"/>
    <w:p w14:paraId="5997DEEA" w14:textId="77777777" w:rsidR="00315F13" w:rsidRDefault="00315F13" w:rsidP="00315F13">
      <w:r>
        <w:t>## Common causes</w:t>
      </w:r>
    </w:p>
    <w:p w14:paraId="324F98B7" w14:textId="77777777" w:rsidR="00315F13" w:rsidRDefault="00315F13" w:rsidP="00315F13">
      <w:r>
        <w:lastRenderedPageBreak/>
        <w:t>- long transactions</w:t>
      </w:r>
    </w:p>
    <w:p w14:paraId="32A278ED" w14:textId="77777777" w:rsidR="00315F13" w:rsidRDefault="00315F13" w:rsidP="00315F13">
      <w:r>
        <w:t>- updating too many rows</w:t>
      </w:r>
    </w:p>
    <w:p w14:paraId="1E05EAC6" w14:textId="77777777" w:rsidR="00315F13" w:rsidRDefault="00315F13" w:rsidP="00315F13">
      <w:r>
        <w:t>- high concurrency on hot rows</w:t>
      </w:r>
    </w:p>
    <w:p w14:paraId="640C7D21" w14:textId="77777777" w:rsidR="00315F13" w:rsidRDefault="00315F13" w:rsidP="00315F13">
      <w:r>
        <w:t>- poor transaction scope</w:t>
      </w:r>
    </w:p>
    <w:p w14:paraId="4E29349A" w14:textId="77777777" w:rsidR="00315F13" w:rsidRDefault="00315F13" w:rsidP="00315F13"/>
    <w:p w14:paraId="1DD3DB14" w14:textId="77777777" w:rsidR="00315F13" w:rsidRDefault="00315F13" w:rsidP="00315F13">
      <w:r>
        <w:t>### Fixes</w:t>
      </w:r>
    </w:p>
    <w:p w14:paraId="63884DA7" w14:textId="77777777" w:rsidR="00315F13" w:rsidRDefault="00315F13" w:rsidP="00315F13">
      <w:r>
        <w:t>- keep transactions short</w:t>
      </w:r>
    </w:p>
    <w:p w14:paraId="7F17F321" w14:textId="77777777" w:rsidR="00315F13" w:rsidRDefault="00315F13" w:rsidP="00315F13">
      <w:r>
        <w:t>- update only needed rows</w:t>
      </w:r>
    </w:p>
    <w:p w14:paraId="54D735AB" w14:textId="77777777" w:rsidR="00315F13" w:rsidRDefault="00315F13" w:rsidP="00315F13">
      <w:r>
        <w:t>- choose better isolation levels when appropriate</w:t>
      </w:r>
    </w:p>
    <w:p w14:paraId="5F32C48D" w14:textId="77777777" w:rsidR="00315F13" w:rsidRDefault="00315F13" w:rsidP="00315F13">
      <w:r>
        <w:t>- batch writes</w:t>
      </w:r>
    </w:p>
    <w:p w14:paraId="39AB307C" w14:textId="77777777" w:rsidR="00315F13" w:rsidRDefault="00315F13" w:rsidP="00315F13"/>
    <w:p w14:paraId="776FE806" w14:textId="77777777" w:rsidR="00315F13" w:rsidRDefault="00315F13" w:rsidP="00315F13">
      <w:r>
        <w:t>---</w:t>
      </w:r>
    </w:p>
    <w:p w14:paraId="1B252C5D" w14:textId="77777777" w:rsidR="00315F13" w:rsidRDefault="00315F13" w:rsidP="00315F13"/>
    <w:p w14:paraId="7C239AC3" w14:textId="77777777" w:rsidR="00315F13" w:rsidRDefault="00315F13" w:rsidP="00315F13">
      <w:r>
        <w:t># 18. Batch operations</w:t>
      </w:r>
    </w:p>
    <w:p w14:paraId="7CF526C5" w14:textId="77777777" w:rsidR="00315F13" w:rsidRDefault="00315F13" w:rsidP="00315F13"/>
    <w:p w14:paraId="63DD3E30" w14:textId="77777777" w:rsidR="00315F13" w:rsidRDefault="00315F13" w:rsidP="00315F13">
      <w:r>
        <w:t>Many small queries are often worse than one batched query.</w:t>
      </w:r>
    </w:p>
    <w:p w14:paraId="39A7A38F" w14:textId="77777777" w:rsidR="00315F13" w:rsidRDefault="00315F13" w:rsidP="00315F13"/>
    <w:p w14:paraId="6F3A82E8" w14:textId="77777777" w:rsidR="00315F13" w:rsidRDefault="00315F13" w:rsidP="00315F13">
      <w:r>
        <w:t>Bad:</w:t>
      </w:r>
    </w:p>
    <w:p w14:paraId="32BCF5F1" w14:textId="77777777" w:rsidR="00315F13" w:rsidRDefault="00315F13" w:rsidP="00315F13">
      <w:r>
        <w:t>- 10,000 single-row inserts</w:t>
      </w:r>
    </w:p>
    <w:p w14:paraId="1633FB8A" w14:textId="77777777" w:rsidR="00315F13" w:rsidRDefault="00315F13" w:rsidP="00315F13">
      <w:r>
        <w:t>- repeated updates in a loop</w:t>
      </w:r>
    </w:p>
    <w:p w14:paraId="6345A091" w14:textId="77777777" w:rsidR="00315F13" w:rsidRDefault="00315F13" w:rsidP="00315F13"/>
    <w:p w14:paraId="012DC6CD" w14:textId="77777777" w:rsidR="00315F13" w:rsidRDefault="00315F13" w:rsidP="00315F13">
      <w:r>
        <w:t>Better:</w:t>
      </w:r>
    </w:p>
    <w:p w14:paraId="54305E12" w14:textId="77777777" w:rsidR="00315F13" w:rsidRDefault="00315F13" w:rsidP="00315F13">
      <w:r>
        <w:t>- batch inserts</w:t>
      </w:r>
    </w:p>
    <w:p w14:paraId="5E95A9D6" w14:textId="77777777" w:rsidR="00315F13" w:rsidRDefault="00315F13" w:rsidP="00315F13">
      <w:r>
        <w:t>- bulk updates</w:t>
      </w:r>
    </w:p>
    <w:p w14:paraId="2EA15F1E" w14:textId="77777777" w:rsidR="00315F13" w:rsidRDefault="00315F13" w:rsidP="00315F13">
      <w:r>
        <w:lastRenderedPageBreak/>
        <w:t>- set-based SQL operations</w:t>
      </w:r>
    </w:p>
    <w:p w14:paraId="7FCADCB5" w14:textId="77777777" w:rsidR="00315F13" w:rsidRDefault="00315F13" w:rsidP="00315F13"/>
    <w:p w14:paraId="248211A7" w14:textId="77777777" w:rsidR="00315F13" w:rsidRDefault="00315F13" w:rsidP="00315F13">
      <w:r>
        <w:t>Example:</w:t>
      </w:r>
    </w:p>
    <w:p w14:paraId="2CEBFDEC" w14:textId="77777777" w:rsidR="00315F13" w:rsidRDefault="00315F13" w:rsidP="00315F13">
      <w:r>
        <w:t>```sql</w:t>
      </w:r>
    </w:p>
    <w:p w14:paraId="747920CC" w14:textId="77777777" w:rsidR="00315F13" w:rsidRDefault="00315F13" w:rsidP="00315F13">
      <w:r>
        <w:t>INSERT INTO audit_log (user_id, action)</w:t>
      </w:r>
    </w:p>
    <w:p w14:paraId="65EC18AF" w14:textId="77777777" w:rsidR="00315F13" w:rsidRDefault="00315F13" w:rsidP="00315F13">
      <w:r>
        <w:t>VALUES</w:t>
      </w:r>
    </w:p>
    <w:p w14:paraId="2D7BE50A" w14:textId="77777777" w:rsidR="00315F13" w:rsidRDefault="00315F13" w:rsidP="00315F13">
      <w:r>
        <w:t>(1, 'LOGIN'),</w:t>
      </w:r>
    </w:p>
    <w:p w14:paraId="050E86F4" w14:textId="77777777" w:rsidR="00315F13" w:rsidRDefault="00315F13" w:rsidP="00315F13">
      <w:r>
        <w:t>(2, 'LOGOUT'),</w:t>
      </w:r>
    </w:p>
    <w:p w14:paraId="195BFBB6" w14:textId="77777777" w:rsidR="00315F13" w:rsidRDefault="00315F13" w:rsidP="00315F13">
      <w:r>
        <w:t>(3, 'LOGIN');</w:t>
      </w:r>
    </w:p>
    <w:p w14:paraId="78D42A03" w14:textId="77777777" w:rsidR="00315F13" w:rsidRDefault="00315F13" w:rsidP="00315F13">
      <w:r>
        <w:t>```</w:t>
      </w:r>
    </w:p>
    <w:p w14:paraId="7E5CBE6E" w14:textId="77777777" w:rsidR="00315F13" w:rsidRDefault="00315F13" w:rsidP="00315F13"/>
    <w:p w14:paraId="47028037" w14:textId="77777777" w:rsidR="00315F13" w:rsidRDefault="00315F13" w:rsidP="00315F13">
      <w:r>
        <w:t>Set-based operations are a strength of SQL.</w:t>
      </w:r>
    </w:p>
    <w:p w14:paraId="45FD9A5E" w14:textId="77777777" w:rsidR="00315F13" w:rsidRDefault="00315F13" w:rsidP="00315F13"/>
    <w:p w14:paraId="2D17E091" w14:textId="77777777" w:rsidR="00315F13" w:rsidRDefault="00315F13" w:rsidP="00315F13">
      <w:r>
        <w:t>---</w:t>
      </w:r>
    </w:p>
    <w:p w14:paraId="080EDB0B" w14:textId="77777777" w:rsidR="00315F13" w:rsidRDefault="00315F13" w:rsidP="00315F13"/>
    <w:p w14:paraId="3CF5E999" w14:textId="77777777" w:rsidR="00315F13" w:rsidRDefault="00315F13" w:rsidP="00315F13">
      <w:r>
        <w:t># 19. Avoid N+1 query problems</w:t>
      </w:r>
    </w:p>
    <w:p w14:paraId="410F59B0" w14:textId="77777777" w:rsidR="00315F13" w:rsidRDefault="00315F13" w:rsidP="00315F13"/>
    <w:p w14:paraId="04F09D3E" w14:textId="77777777" w:rsidR="00315F13" w:rsidRDefault="00315F13" w:rsidP="00315F13">
      <w:r>
        <w:t>This is common in application code, not just SQL itself.</w:t>
      </w:r>
    </w:p>
    <w:p w14:paraId="1DCD0102" w14:textId="77777777" w:rsidR="00315F13" w:rsidRDefault="00315F13" w:rsidP="00315F13"/>
    <w:p w14:paraId="5CAC6704" w14:textId="77777777" w:rsidR="00315F13" w:rsidRDefault="00315F13" w:rsidP="00315F13">
      <w:r>
        <w:t>Example:</w:t>
      </w:r>
    </w:p>
    <w:p w14:paraId="5CF8F49F" w14:textId="77777777" w:rsidR="00315F13" w:rsidRDefault="00315F13" w:rsidP="00315F13">
      <w:r>
        <w:t>- one query fetches users</w:t>
      </w:r>
    </w:p>
    <w:p w14:paraId="55CD4E61" w14:textId="77777777" w:rsidR="00315F13" w:rsidRDefault="00315F13" w:rsidP="00315F13">
      <w:r>
        <w:t>- then one query per user fetches orders</w:t>
      </w:r>
    </w:p>
    <w:p w14:paraId="4044B82E" w14:textId="77777777" w:rsidR="00315F13" w:rsidRDefault="00315F13" w:rsidP="00315F13"/>
    <w:p w14:paraId="275A877E" w14:textId="77777777" w:rsidR="00315F13" w:rsidRDefault="00315F13" w:rsidP="00315F13">
      <w:r>
        <w:t>That creates many database round trips.</w:t>
      </w:r>
    </w:p>
    <w:p w14:paraId="570CAAE3" w14:textId="77777777" w:rsidR="00315F13" w:rsidRDefault="00315F13" w:rsidP="00315F13"/>
    <w:p w14:paraId="1C04B68F" w14:textId="77777777" w:rsidR="00315F13" w:rsidRDefault="00315F13" w:rsidP="00315F13">
      <w:r>
        <w:t>### Better</w:t>
      </w:r>
    </w:p>
    <w:p w14:paraId="7BDC5B98" w14:textId="77777777" w:rsidR="00315F13" w:rsidRDefault="00315F13" w:rsidP="00315F13">
      <w:r>
        <w:t>Fetch data in one query with a join or an `IN` clause when appropriate.</w:t>
      </w:r>
    </w:p>
    <w:p w14:paraId="4FB2D9A4" w14:textId="77777777" w:rsidR="00315F13" w:rsidRDefault="00315F13" w:rsidP="00315F13"/>
    <w:p w14:paraId="1B54597F" w14:textId="77777777" w:rsidR="00315F13" w:rsidRDefault="00315F13" w:rsidP="00315F13">
      <w:r>
        <w:t>This is especially important in ORM-based applications.</w:t>
      </w:r>
    </w:p>
    <w:p w14:paraId="0DFA2CB7" w14:textId="77777777" w:rsidR="00315F13" w:rsidRDefault="00315F13" w:rsidP="00315F13"/>
    <w:p w14:paraId="51921836" w14:textId="77777777" w:rsidR="00315F13" w:rsidRDefault="00315F13" w:rsidP="00315F13">
      <w:r>
        <w:t>---</w:t>
      </w:r>
    </w:p>
    <w:p w14:paraId="6CB79E24" w14:textId="77777777" w:rsidR="00315F13" w:rsidRDefault="00315F13" w:rsidP="00315F13"/>
    <w:p w14:paraId="5B3AB2B4" w14:textId="77777777" w:rsidR="00315F13" w:rsidRDefault="00315F13" w:rsidP="00315F13">
      <w:r>
        <w:t># 20. Use the right data types</w:t>
      </w:r>
    </w:p>
    <w:p w14:paraId="75E68552" w14:textId="77777777" w:rsidR="00315F13" w:rsidRDefault="00315F13" w:rsidP="00315F13"/>
    <w:p w14:paraId="27958424" w14:textId="77777777" w:rsidR="00315F13" w:rsidRDefault="00315F13" w:rsidP="00315F13">
      <w:r>
        <w:t>Poor data types hurt performance and storage.</w:t>
      </w:r>
    </w:p>
    <w:p w14:paraId="2DFB1B8A" w14:textId="77777777" w:rsidR="00315F13" w:rsidRDefault="00315F13" w:rsidP="00315F13"/>
    <w:p w14:paraId="155C5B65" w14:textId="77777777" w:rsidR="00315F13" w:rsidRDefault="00315F13" w:rsidP="00315F13">
      <w:r>
        <w:t>Examples:</w:t>
      </w:r>
    </w:p>
    <w:p w14:paraId="132AF880" w14:textId="77777777" w:rsidR="00315F13" w:rsidRDefault="00315F13" w:rsidP="00315F13">
      <w:r>
        <w:t>- using `VARCHAR` for numeric IDs</w:t>
      </w:r>
    </w:p>
    <w:p w14:paraId="728C12ED" w14:textId="77777777" w:rsidR="00315F13" w:rsidRDefault="00315F13" w:rsidP="00315F13">
      <w:r>
        <w:t>- using oversized strings for small values</w:t>
      </w:r>
    </w:p>
    <w:p w14:paraId="02BEF26E" w14:textId="77777777" w:rsidR="00315F13" w:rsidRDefault="00315F13" w:rsidP="00315F13">
      <w:r>
        <w:t>- inconsistent date/time types</w:t>
      </w:r>
    </w:p>
    <w:p w14:paraId="726721D3" w14:textId="77777777" w:rsidR="00315F13" w:rsidRDefault="00315F13" w:rsidP="00315F13">
      <w:r>
        <w:t>- storing structured data as text when a proper column would be better</w:t>
      </w:r>
    </w:p>
    <w:p w14:paraId="7989A0E0" w14:textId="77777777" w:rsidR="00315F13" w:rsidRDefault="00315F13" w:rsidP="00315F13"/>
    <w:p w14:paraId="2FEDA0A5" w14:textId="77777777" w:rsidR="00315F13" w:rsidRDefault="00315F13" w:rsidP="00315F13">
      <w:r>
        <w:t>### Why it matters</w:t>
      </w:r>
    </w:p>
    <w:p w14:paraId="4A38A9BD" w14:textId="77777777" w:rsidR="00315F13" w:rsidRDefault="00315F13" w:rsidP="00315F13">
      <w:r>
        <w:t>Smaller, consistent types generally index and compare more efficiently.</w:t>
      </w:r>
    </w:p>
    <w:p w14:paraId="7AD4A2A8" w14:textId="77777777" w:rsidR="00315F13" w:rsidRDefault="00315F13" w:rsidP="00315F13"/>
    <w:p w14:paraId="4A70EF8E" w14:textId="77777777" w:rsidR="00315F13" w:rsidRDefault="00315F13" w:rsidP="00315F13">
      <w:r>
        <w:t>---</w:t>
      </w:r>
    </w:p>
    <w:p w14:paraId="69A30369" w14:textId="77777777" w:rsidR="00315F13" w:rsidRDefault="00315F13" w:rsidP="00315F13"/>
    <w:p w14:paraId="2DC6B168" w14:textId="77777777" w:rsidR="00315F13" w:rsidRDefault="00315F13" w:rsidP="00315F13">
      <w:r>
        <w:t># 21. Use query caching or materialized views where appropriate</w:t>
      </w:r>
    </w:p>
    <w:p w14:paraId="3A90A997" w14:textId="77777777" w:rsidR="00315F13" w:rsidRDefault="00315F13" w:rsidP="00315F13"/>
    <w:p w14:paraId="5AC6D248" w14:textId="77777777" w:rsidR="00315F13" w:rsidRDefault="00315F13" w:rsidP="00315F13">
      <w:r>
        <w:t>If a query is expensive but repeated often, you may not want to recompute it every time.</w:t>
      </w:r>
    </w:p>
    <w:p w14:paraId="187DF87D" w14:textId="77777777" w:rsidR="00315F13" w:rsidRDefault="00315F13" w:rsidP="00315F13"/>
    <w:p w14:paraId="33B28F34" w14:textId="77777777" w:rsidR="00315F13" w:rsidRDefault="00315F13" w:rsidP="00315F13">
      <w:r>
        <w:t>Options:</w:t>
      </w:r>
    </w:p>
    <w:p w14:paraId="642C95C8" w14:textId="77777777" w:rsidR="00315F13" w:rsidRDefault="00315F13" w:rsidP="00315F13">
      <w:r>
        <w:t>- application-level caching</w:t>
      </w:r>
    </w:p>
    <w:p w14:paraId="1D7AF5F8" w14:textId="77777777" w:rsidR="00315F13" w:rsidRDefault="00315F13" w:rsidP="00315F13">
      <w:r>
        <w:t>- database query cache, if supported</w:t>
      </w:r>
    </w:p>
    <w:p w14:paraId="113AFC8B" w14:textId="77777777" w:rsidR="00315F13" w:rsidRDefault="00315F13" w:rsidP="00315F13">
      <w:r>
        <w:t>- materialized views</w:t>
      </w:r>
    </w:p>
    <w:p w14:paraId="1EF724FC" w14:textId="77777777" w:rsidR="00315F13" w:rsidRDefault="00315F13" w:rsidP="00315F13">
      <w:r>
        <w:t>- summary tables</w:t>
      </w:r>
    </w:p>
    <w:p w14:paraId="0A528BC7" w14:textId="77777777" w:rsidR="00315F13" w:rsidRDefault="00315F13" w:rsidP="00315F13"/>
    <w:p w14:paraId="1BC8F590" w14:textId="77777777" w:rsidR="00315F13" w:rsidRDefault="00315F13" w:rsidP="00315F13">
      <w:r>
        <w:t>### Trade-off</w:t>
      </w:r>
    </w:p>
    <w:p w14:paraId="0781457F" w14:textId="77777777" w:rsidR="00315F13" w:rsidRDefault="00315F13" w:rsidP="00315F13">
      <w:r>
        <w:t>You gain speed, but must manage cache invalidation or refresh timing.</w:t>
      </w:r>
    </w:p>
    <w:p w14:paraId="0553C4C0" w14:textId="77777777" w:rsidR="00315F13" w:rsidRDefault="00315F13" w:rsidP="00315F13"/>
    <w:p w14:paraId="79AFA248" w14:textId="77777777" w:rsidR="00315F13" w:rsidRDefault="00315F13" w:rsidP="00315F13">
      <w:r>
        <w:t>---</w:t>
      </w:r>
    </w:p>
    <w:p w14:paraId="61F1AE9F" w14:textId="77777777" w:rsidR="00315F13" w:rsidRDefault="00315F13" w:rsidP="00315F13"/>
    <w:p w14:paraId="0FC4FD61" w14:textId="77777777" w:rsidR="00315F13" w:rsidRDefault="00315F13" w:rsidP="00315F13">
      <w:r>
        <w:t># 22. Avoid unnecessary DISTINCT</w:t>
      </w:r>
    </w:p>
    <w:p w14:paraId="13393022" w14:textId="77777777" w:rsidR="00315F13" w:rsidRDefault="00315F13" w:rsidP="00315F13"/>
    <w:p w14:paraId="13F83D2E" w14:textId="77777777" w:rsidR="00315F13" w:rsidRDefault="00315F13" w:rsidP="00315F13">
      <w:r>
        <w:t>`DISTINCT` can hide data issues and force expensive deduplication.</w:t>
      </w:r>
    </w:p>
    <w:p w14:paraId="354FC35C" w14:textId="77777777" w:rsidR="00315F13" w:rsidRDefault="00315F13" w:rsidP="00315F13"/>
    <w:p w14:paraId="50067C5C" w14:textId="77777777" w:rsidR="00315F13" w:rsidRDefault="00315F13" w:rsidP="00315F13">
      <w:r>
        <w:t>Bad:</w:t>
      </w:r>
    </w:p>
    <w:p w14:paraId="23DDAA65" w14:textId="77777777" w:rsidR="00315F13" w:rsidRDefault="00315F13" w:rsidP="00315F13">
      <w:r>
        <w:lastRenderedPageBreak/>
        <w:t>```sql</w:t>
      </w:r>
    </w:p>
    <w:p w14:paraId="09DE976C" w14:textId="77777777" w:rsidR="00315F13" w:rsidRDefault="00315F13" w:rsidP="00315F13">
      <w:r>
        <w:t>SELECT DISTINCT customer_id</w:t>
      </w:r>
    </w:p>
    <w:p w14:paraId="3B63BC96" w14:textId="77777777" w:rsidR="00315F13" w:rsidRDefault="00315F13" w:rsidP="00315F13">
      <w:r>
        <w:t>FROM orders;</w:t>
      </w:r>
    </w:p>
    <w:p w14:paraId="7C46A2BA" w14:textId="77777777" w:rsidR="00315F13" w:rsidRDefault="00315F13" w:rsidP="00315F13">
      <w:r>
        <w:t>```</w:t>
      </w:r>
    </w:p>
    <w:p w14:paraId="3CDDAA6A" w14:textId="77777777" w:rsidR="00315F13" w:rsidRDefault="00315F13" w:rsidP="00315F13"/>
    <w:p w14:paraId="1EDF6D44" w14:textId="77777777" w:rsidR="00315F13" w:rsidRDefault="00315F13" w:rsidP="00315F13">
      <w:r>
        <w:t>If you really need it, fine. But often it is a sign that the query or schema needs review.</w:t>
      </w:r>
    </w:p>
    <w:p w14:paraId="7C6F8B7D" w14:textId="77777777" w:rsidR="00315F13" w:rsidRDefault="00315F13" w:rsidP="00315F13"/>
    <w:p w14:paraId="5E4726AE" w14:textId="77777777" w:rsidR="00315F13" w:rsidRDefault="00315F13" w:rsidP="00315F13">
      <w:r>
        <w:t>---</w:t>
      </w:r>
    </w:p>
    <w:p w14:paraId="6AA3CD2E" w14:textId="77777777" w:rsidR="00315F13" w:rsidRDefault="00315F13" w:rsidP="00315F13"/>
    <w:p w14:paraId="29035419" w14:textId="77777777" w:rsidR="00315F13" w:rsidRDefault="00315F13" w:rsidP="00315F13">
      <w:r>
        <w:t># 23. Minimize row width</w:t>
      </w:r>
    </w:p>
    <w:p w14:paraId="7FBE1C9E" w14:textId="77777777" w:rsidR="00315F13" w:rsidRDefault="00315F13" w:rsidP="00315F13"/>
    <w:p w14:paraId="3B5CDBED" w14:textId="77777777" w:rsidR="00315F13" w:rsidRDefault="00315F13" w:rsidP="00315F13">
      <w:r>
        <w:t>The wider the row, the more data must be moved and processed.</w:t>
      </w:r>
    </w:p>
    <w:p w14:paraId="746DD6C1" w14:textId="77777777" w:rsidR="00315F13" w:rsidRDefault="00315F13" w:rsidP="00315F13"/>
    <w:p w14:paraId="34D4AB24" w14:textId="77777777" w:rsidR="00315F13" w:rsidRDefault="00315F13" w:rsidP="00315F13">
      <w:r>
        <w:t>If a table has many large columns, querying only needed columns can help a lot.</w:t>
      </w:r>
    </w:p>
    <w:p w14:paraId="5DB655D3" w14:textId="77777777" w:rsidR="00315F13" w:rsidRDefault="00315F13" w:rsidP="00315F13"/>
    <w:p w14:paraId="37076003" w14:textId="77777777" w:rsidR="00315F13" w:rsidRDefault="00315F13" w:rsidP="00315F13">
      <w:r>
        <w:t>Examples of wide data:</w:t>
      </w:r>
    </w:p>
    <w:p w14:paraId="30FB1D32" w14:textId="77777777" w:rsidR="00315F13" w:rsidRDefault="00315F13" w:rsidP="00315F13">
      <w:r>
        <w:t>- long text fields</w:t>
      </w:r>
    </w:p>
    <w:p w14:paraId="2C9BD34B" w14:textId="77777777" w:rsidR="00315F13" w:rsidRDefault="00315F13" w:rsidP="00315F13">
      <w:r>
        <w:t>- JSON blobs</w:t>
      </w:r>
    </w:p>
    <w:p w14:paraId="7105ACB3" w14:textId="77777777" w:rsidR="00315F13" w:rsidRDefault="00315F13" w:rsidP="00315F13">
      <w:r>
        <w:t>- BLOBs</w:t>
      </w:r>
    </w:p>
    <w:p w14:paraId="01BF41AC" w14:textId="77777777" w:rsidR="00315F13" w:rsidRDefault="00315F13" w:rsidP="00315F13">
      <w:r>
        <w:t>- unnecessary denormalized attributes</w:t>
      </w:r>
    </w:p>
    <w:p w14:paraId="214713AA" w14:textId="77777777" w:rsidR="00315F13" w:rsidRDefault="00315F13" w:rsidP="00315F13"/>
    <w:p w14:paraId="3ECA32BB" w14:textId="77777777" w:rsidR="00315F13" w:rsidRDefault="00315F13" w:rsidP="00315F13">
      <w:r>
        <w:t>---</w:t>
      </w:r>
    </w:p>
    <w:p w14:paraId="6E0915D5" w14:textId="77777777" w:rsidR="00315F13" w:rsidRDefault="00315F13" w:rsidP="00315F13"/>
    <w:p w14:paraId="6D978DC7" w14:textId="77777777" w:rsidR="00315F13" w:rsidRDefault="00315F13" w:rsidP="00315F13">
      <w:r>
        <w:t># 24. Example optimization flow</w:t>
      </w:r>
    </w:p>
    <w:p w14:paraId="6A26FFCE" w14:textId="77777777" w:rsidR="00315F13" w:rsidRDefault="00315F13" w:rsidP="00315F13"/>
    <w:p w14:paraId="75306D0E" w14:textId="77777777" w:rsidR="00315F13" w:rsidRDefault="00315F13" w:rsidP="00315F13">
      <w:r>
        <w:t>Suppose this query is slow:</w:t>
      </w:r>
    </w:p>
    <w:p w14:paraId="5DD4AF84" w14:textId="77777777" w:rsidR="00315F13" w:rsidRDefault="00315F13" w:rsidP="00315F13"/>
    <w:p w14:paraId="435E377D" w14:textId="77777777" w:rsidR="00315F13" w:rsidRDefault="00315F13" w:rsidP="00315F13">
      <w:r>
        <w:t>```sql</w:t>
      </w:r>
    </w:p>
    <w:p w14:paraId="10839CC4" w14:textId="77777777" w:rsidR="00315F13" w:rsidRDefault="00315F13" w:rsidP="00315F13">
      <w:r>
        <w:t>SELECT *</w:t>
      </w:r>
    </w:p>
    <w:p w14:paraId="2421C354" w14:textId="77777777" w:rsidR="00315F13" w:rsidRDefault="00315F13" w:rsidP="00315F13">
      <w:r>
        <w:t>FROM orders</w:t>
      </w:r>
    </w:p>
    <w:p w14:paraId="3E4F22DD" w14:textId="77777777" w:rsidR="00315F13" w:rsidRDefault="00315F13" w:rsidP="00315F13">
      <w:r>
        <w:t>WHERE YEAR(created_at) = 2026</w:t>
      </w:r>
    </w:p>
    <w:p w14:paraId="7CF95EB5" w14:textId="77777777" w:rsidR="00315F13" w:rsidRDefault="00315F13" w:rsidP="00315F13">
      <w:r>
        <w:t>ORDER BY created_at DESC</w:t>
      </w:r>
    </w:p>
    <w:p w14:paraId="05B35193" w14:textId="77777777" w:rsidR="00315F13" w:rsidRDefault="00315F13" w:rsidP="00315F13">
      <w:r>
        <w:t>LIMIT 100;</w:t>
      </w:r>
    </w:p>
    <w:p w14:paraId="4B4D25C8" w14:textId="77777777" w:rsidR="00315F13" w:rsidRDefault="00315F13" w:rsidP="00315F13">
      <w:r>
        <w:t>```</w:t>
      </w:r>
    </w:p>
    <w:p w14:paraId="69AF3807" w14:textId="77777777" w:rsidR="00315F13" w:rsidRDefault="00315F13" w:rsidP="00315F13"/>
    <w:p w14:paraId="02056499" w14:textId="77777777" w:rsidR="00315F13" w:rsidRDefault="00315F13" w:rsidP="00315F13">
      <w:r>
        <w:t>### Problems</w:t>
      </w:r>
    </w:p>
    <w:p w14:paraId="23F10552" w14:textId="77777777" w:rsidR="00315F13" w:rsidRDefault="00315F13" w:rsidP="00315F13">
      <w:r>
        <w:t>- `YEAR(created_at)` is not sargable</w:t>
      </w:r>
    </w:p>
    <w:p w14:paraId="7065D60F" w14:textId="77777777" w:rsidR="00315F13" w:rsidRDefault="00315F13" w:rsidP="00315F13">
      <w:r>
        <w:t>- `SELECT *` fetches too much data</w:t>
      </w:r>
    </w:p>
    <w:p w14:paraId="0DD1E1EE" w14:textId="77777777" w:rsidR="00315F13" w:rsidRDefault="00315F13" w:rsidP="00315F13">
      <w:r>
        <w:t>- sorting may be expensive</w:t>
      </w:r>
    </w:p>
    <w:p w14:paraId="47D53144" w14:textId="77777777" w:rsidR="00315F13" w:rsidRDefault="00315F13" w:rsidP="00315F13"/>
    <w:p w14:paraId="58CFD452" w14:textId="77777777" w:rsidR="00315F13" w:rsidRDefault="00315F13" w:rsidP="00315F13">
      <w:r>
        <w:t>### Better version</w:t>
      </w:r>
    </w:p>
    <w:p w14:paraId="381126BB" w14:textId="77777777" w:rsidR="00315F13" w:rsidRDefault="00315F13" w:rsidP="00315F13">
      <w:r>
        <w:t>```sql</w:t>
      </w:r>
    </w:p>
    <w:p w14:paraId="05079EB7" w14:textId="77777777" w:rsidR="00315F13" w:rsidRDefault="00315F13" w:rsidP="00315F13">
      <w:r>
        <w:t>SELECT id, customer_id, created_at, total_amount</w:t>
      </w:r>
    </w:p>
    <w:p w14:paraId="10609099" w14:textId="77777777" w:rsidR="00315F13" w:rsidRDefault="00315F13" w:rsidP="00315F13">
      <w:r>
        <w:t>FROM orders</w:t>
      </w:r>
    </w:p>
    <w:p w14:paraId="6398074F" w14:textId="77777777" w:rsidR="00315F13" w:rsidRDefault="00315F13" w:rsidP="00315F13">
      <w:r>
        <w:t>WHERE created_at &gt;= '2026-01-01'</w:t>
      </w:r>
    </w:p>
    <w:p w14:paraId="5A5D57B6" w14:textId="77777777" w:rsidR="00315F13" w:rsidRDefault="00315F13" w:rsidP="00315F13">
      <w:r>
        <w:t xml:space="preserve">  AND created_at &lt; '2027-01-01'</w:t>
      </w:r>
    </w:p>
    <w:p w14:paraId="49FABE2E" w14:textId="77777777" w:rsidR="00315F13" w:rsidRDefault="00315F13" w:rsidP="00315F13">
      <w:r>
        <w:lastRenderedPageBreak/>
        <w:t>ORDER BY created_at DESC</w:t>
      </w:r>
    </w:p>
    <w:p w14:paraId="335EB51E" w14:textId="77777777" w:rsidR="00315F13" w:rsidRDefault="00315F13" w:rsidP="00315F13">
      <w:r>
        <w:t>LIMIT 100;</w:t>
      </w:r>
    </w:p>
    <w:p w14:paraId="53570189" w14:textId="77777777" w:rsidR="00315F13" w:rsidRDefault="00315F13" w:rsidP="00315F13">
      <w:r>
        <w:t>```</w:t>
      </w:r>
    </w:p>
    <w:p w14:paraId="4BE2C31B" w14:textId="77777777" w:rsidR="00315F13" w:rsidRDefault="00315F13" w:rsidP="00315F13"/>
    <w:p w14:paraId="5563B095" w14:textId="77777777" w:rsidR="00315F13" w:rsidRDefault="00315F13" w:rsidP="00315F13">
      <w:r>
        <w:t>Add an index:</w:t>
      </w:r>
    </w:p>
    <w:p w14:paraId="6C7A32CC" w14:textId="77777777" w:rsidR="00315F13" w:rsidRDefault="00315F13" w:rsidP="00315F13">
      <w:r>
        <w:t>```sql</w:t>
      </w:r>
    </w:p>
    <w:p w14:paraId="26FBA0D1" w14:textId="77777777" w:rsidR="00315F13" w:rsidRDefault="00315F13" w:rsidP="00315F13">
      <w:r>
        <w:t>CREATE INDEX idx_orders_created_at ON orders(created_at);</w:t>
      </w:r>
    </w:p>
    <w:p w14:paraId="1E552A33" w14:textId="77777777" w:rsidR="00315F13" w:rsidRDefault="00315F13" w:rsidP="00315F13">
      <w:r>
        <w:t>```</w:t>
      </w:r>
    </w:p>
    <w:p w14:paraId="4440A9D0" w14:textId="77777777" w:rsidR="00315F13" w:rsidRDefault="00315F13" w:rsidP="00315F13"/>
    <w:p w14:paraId="7FBF6EBE" w14:textId="77777777" w:rsidR="00315F13" w:rsidRDefault="00315F13" w:rsidP="00315F13">
      <w:r>
        <w:t>---</w:t>
      </w:r>
    </w:p>
    <w:p w14:paraId="6E087B96" w14:textId="77777777" w:rsidR="00315F13" w:rsidRDefault="00315F13" w:rsidP="00315F13"/>
    <w:p w14:paraId="567A2067" w14:textId="77777777" w:rsidR="00315F13" w:rsidRDefault="00315F13" w:rsidP="00315F13">
      <w:r>
        <w:t># 25. Index design example</w:t>
      </w:r>
    </w:p>
    <w:p w14:paraId="2639F373" w14:textId="77777777" w:rsidR="00315F13" w:rsidRDefault="00315F13" w:rsidP="00315F13"/>
    <w:p w14:paraId="183D4910" w14:textId="77777777" w:rsidR="00315F13" w:rsidRDefault="00315F13" w:rsidP="00315F13">
      <w:r>
        <w:t>If your workload often runs:</w:t>
      </w:r>
    </w:p>
    <w:p w14:paraId="0228ACD4" w14:textId="77777777" w:rsidR="00315F13" w:rsidRDefault="00315F13" w:rsidP="00315F13"/>
    <w:p w14:paraId="6D7AF577" w14:textId="77777777" w:rsidR="00315F13" w:rsidRDefault="00315F13" w:rsidP="00315F13">
      <w:r>
        <w:t>```sql</w:t>
      </w:r>
    </w:p>
    <w:p w14:paraId="2127B5C5" w14:textId="77777777" w:rsidR="00315F13" w:rsidRDefault="00315F13" w:rsidP="00315F13">
      <w:r>
        <w:t>SELECT id, total_amount</w:t>
      </w:r>
    </w:p>
    <w:p w14:paraId="0B750163" w14:textId="77777777" w:rsidR="00315F13" w:rsidRDefault="00315F13" w:rsidP="00315F13">
      <w:r>
        <w:t>FROM orders</w:t>
      </w:r>
    </w:p>
    <w:p w14:paraId="22C2FCFF" w14:textId="77777777" w:rsidR="00315F13" w:rsidRDefault="00315F13" w:rsidP="00315F13">
      <w:r>
        <w:t>WHERE customer_id = 42</w:t>
      </w:r>
    </w:p>
    <w:p w14:paraId="2D7087CC" w14:textId="77777777" w:rsidR="00315F13" w:rsidRDefault="00315F13" w:rsidP="00315F13">
      <w:r>
        <w:t xml:space="preserve">  AND status = 'PAID'</w:t>
      </w:r>
    </w:p>
    <w:p w14:paraId="511669AF" w14:textId="77777777" w:rsidR="00315F13" w:rsidRDefault="00315F13" w:rsidP="00315F13">
      <w:r>
        <w:t>ORDER BY created_at DESC</w:t>
      </w:r>
    </w:p>
    <w:p w14:paraId="63E150D7" w14:textId="77777777" w:rsidR="00315F13" w:rsidRDefault="00315F13" w:rsidP="00315F13">
      <w:r>
        <w:t>LIMIT 20;</w:t>
      </w:r>
    </w:p>
    <w:p w14:paraId="55E72205" w14:textId="77777777" w:rsidR="00315F13" w:rsidRDefault="00315F13" w:rsidP="00315F13">
      <w:r>
        <w:t>```</w:t>
      </w:r>
    </w:p>
    <w:p w14:paraId="1F10F275" w14:textId="77777777" w:rsidR="00315F13" w:rsidRDefault="00315F13" w:rsidP="00315F13"/>
    <w:p w14:paraId="683247C5" w14:textId="77777777" w:rsidR="00315F13" w:rsidRDefault="00315F13" w:rsidP="00315F13">
      <w:r>
        <w:lastRenderedPageBreak/>
        <w:t>A useful index might be:</w:t>
      </w:r>
    </w:p>
    <w:p w14:paraId="6BF84587" w14:textId="77777777" w:rsidR="00315F13" w:rsidRDefault="00315F13" w:rsidP="00315F13"/>
    <w:p w14:paraId="2E903AA3" w14:textId="77777777" w:rsidR="00315F13" w:rsidRDefault="00315F13" w:rsidP="00315F13">
      <w:r>
        <w:t>```sql</w:t>
      </w:r>
    </w:p>
    <w:p w14:paraId="6E265CF3" w14:textId="77777777" w:rsidR="00315F13" w:rsidRDefault="00315F13" w:rsidP="00315F13">
      <w:r>
        <w:t>CREATE INDEX idx_orders_customer_status_created</w:t>
      </w:r>
    </w:p>
    <w:p w14:paraId="50C8B908" w14:textId="77777777" w:rsidR="00315F13" w:rsidRDefault="00315F13" w:rsidP="00315F13">
      <w:r>
        <w:t>ON orders(customer_id, status, created_at DESC);</w:t>
      </w:r>
    </w:p>
    <w:p w14:paraId="3F6F5155" w14:textId="77777777" w:rsidR="00315F13" w:rsidRDefault="00315F13" w:rsidP="00315F13">
      <w:r>
        <w:t>```</w:t>
      </w:r>
    </w:p>
    <w:p w14:paraId="2C8FF329" w14:textId="77777777" w:rsidR="00315F13" w:rsidRDefault="00315F13" w:rsidP="00315F13"/>
    <w:p w14:paraId="29703819" w14:textId="77777777" w:rsidR="00315F13" w:rsidRDefault="00315F13" w:rsidP="00315F13">
      <w:r>
        <w:t>This can help filtering and ordering together.</w:t>
      </w:r>
    </w:p>
    <w:p w14:paraId="5124E681" w14:textId="77777777" w:rsidR="00315F13" w:rsidRDefault="00315F13" w:rsidP="00315F13"/>
    <w:p w14:paraId="0FABD163" w14:textId="77777777" w:rsidR="00315F13" w:rsidRDefault="00315F13" w:rsidP="00315F13">
      <w:r>
        <w:t>---</w:t>
      </w:r>
    </w:p>
    <w:p w14:paraId="4D8C735E" w14:textId="77777777" w:rsidR="00315F13" w:rsidRDefault="00315F13" w:rsidP="00315F13"/>
    <w:p w14:paraId="2032C407" w14:textId="77777777" w:rsidR="00315F13" w:rsidRDefault="00315F13" w:rsidP="00315F13">
      <w:r>
        <w:t># 26. Trade-offs in SQL tuning</w:t>
      </w:r>
    </w:p>
    <w:p w14:paraId="56970314" w14:textId="77777777" w:rsidR="00315F13" w:rsidRDefault="00315F13" w:rsidP="00315F13"/>
    <w:p w14:paraId="7A5DFB7E" w14:textId="77777777" w:rsidR="00315F13" w:rsidRDefault="00315F13" w:rsidP="00315F13">
      <w:r>
        <w:t>Performance tuning is always about balance.</w:t>
      </w:r>
    </w:p>
    <w:p w14:paraId="0285F9D4" w14:textId="77777777" w:rsidR="00315F13" w:rsidRDefault="00315F13" w:rsidP="00315F13"/>
    <w:p w14:paraId="68CDE09A" w14:textId="77777777" w:rsidR="00315F13" w:rsidRDefault="00315F13" w:rsidP="00315F13">
      <w:r>
        <w:t>## Read performance vs write performance</w:t>
      </w:r>
    </w:p>
    <w:p w14:paraId="3D2E62B1" w14:textId="77777777" w:rsidR="00315F13" w:rsidRDefault="00315F13" w:rsidP="00315F13">
      <w:r>
        <w:t>More indexes help reads but hurt writes.</w:t>
      </w:r>
    </w:p>
    <w:p w14:paraId="378CFC9D" w14:textId="77777777" w:rsidR="00315F13" w:rsidRDefault="00315F13" w:rsidP="00315F13"/>
    <w:p w14:paraId="36C3E47C" w14:textId="77777777" w:rsidR="00315F13" w:rsidRDefault="00315F13" w:rsidP="00315F13">
      <w:r>
        <w:t>## Normalization vs denormalization</w:t>
      </w:r>
    </w:p>
    <w:p w14:paraId="14212D89" w14:textId="77777777" w:rsidR="00315F13" w:rsidRDefault="00315F13" w:rsidP="00315F13">
      <w:r>
        <w:t>Normalization reduces duplication, denormalization improves read speed.</w:t>
      </w:r>
    </w:p>
    <w:p w14:paraId="57DC94FE" w14:textId="77777777" w:rsidR="00315F13" w:rsidRDefault="00315F13" w:rsidP="00315F13"/>
    <w:p w14:paraId="444CC544" w14:textId="77777777" w:rsidR="00315F13" w:rsidRDefault="00315F13" w:rsidP="00315F13">
      <w:r>
        <w:t>## Freshness vs speed</w:t>
      </w:r>
    </w:p>
    <w:p w14:paraId="5038983F" w14:textId="77777777" w:rsidR="00315F13" w:rsidRDefault="00315F13" w:rsidP="00315F13">
      <w:r>
        <w:t>Caching and materialized views can make queries fast, but data may be slightly stale.</w:t>
      </w:r>
    </w:p>
    <w:p w14:paraId="26357ADC" w14:textId="77777777" w:rsidR="00315F13" w:rsidRDefault="00315F13" w:rsidP="00315F13"/>
    <w:p w14:paraId="6CB718D2" w14:textId="77777777" w:rsidR="00315F13" w:rsidRDefault="00315F13" w:rsidP="00315F13">
      <w:r>
        <w:t>## Simplicity vs optimization</w:t>
      </w:r>
    </w:p>
    <w:p w14:paraId="47401465" w14:textId="77777777" w:rsidR="00315F13" w:rsidRDefault="00315F13" w:rsidP="00315F13">
      <w:r>
        <w:t>A highly optimized query can become harder to maintain.</w:t>
      </w:r>
    </w:p>
    <w:p w14:paraId="005B33F2" w14:textId="77777777" w:rsidR="00315F13" w:rsidRDefault="00315F13" w:rsidP="00315F13"/>
    <w:p w14:paraId="45E488CE" w14:textId="77777777" w:rsidR="00315F13" w:rsidRDefault="00315F13" w:rsidP="00315F13">
      <w:r>
        <w:t>---</w:t>
      </w:r>
    </w:p>
    <w:p w14:paraId="6B612206" w14:textId="77777777" w:rsidR="00315F13" w:rsidRDefault="00315F13" w:rsidP="00315F13"/>
    <w:p w14:paraId="08632A95" w14:textId="77777777" w:rsidR="00315F13" w:rsidRDefault="00315F13" w:rsidP="00315F13">
      <w:r>
        <w:t># 27. Practical tuning checklist</w:t>
      </w:r>
    </w:p>
    <w:p w14:paraId="5F6546E8" w14:textId="77777777" w:rsidR="00315F13" w:rsidRDefault="00315F13" w:rsidP="00315F13"/>
    <w:p w14:paraId="4B5E15A3" w14:textId="77777777" w:rsidR="00315F13" w:rsidRDefault="00315F13" w:rsidP="00315F13">
      <w:r>
        <w:t>If a query is slow, check these first:</w:t>
      </w:r>
    </w:p>
    <w:p w14:paraId="7370E282" w14:textId="77777777" w:rsidR="00315F13" w:rsidRDefault="00315F13" w:rsidP="00315F13"/>
    <w:p w14:paraId="4CAE7C54" w14:textId="77777777" w:rsidR="00315F13" w:rsidRDefault="00315F13" w:rsidP="00315F13">
      <w:r>
        <w:t>- Is there an execution plan?</w:t>
      </w:r>
    </w:p>
    <w:p w14:paraId="5CE479F5" w14:textId="77777777" w:rsidR="00315F13" w:rsidRDefault="00315F13" w:rsidP="00315F13">
      <w:r>
        <w:t>- Are the right indexes in place?</w:t>
      </w:r>
    </w:p>
    <w:p w14:paraId="442784DE" w14:textId="77777777" w:rsidR="00315F13" w:rsidRDefault="00315F13" w:rsidP="00315F13">
      <w:r>
        <w:t>- Is the query sargable?</w:t>
      </w:r>
    </w:p>
    <w:p w14:paraId="3B2122D3" w14:textId="77777777" w:rsidR="00315F13" w:rsidRDefault="00315F13" w:rsidP="00315F13">
      <w:r>
        <w:t>- Are you selecting only needed columns?</w:t>
      </w:r>
    </w:p>
    <w:p w14:paraId="0141BAE5" w14:textId="77777777" w:rsidR="00315F13" w:rsidRDefault="00315F13" w:rsidP="00315F13">
      <w:r>
        <w:t>- Are joins using indexed keys?</w:t>
      </w:r>
    </w:p>
    <w:p w14:paraId="51AB862F" w14:textId="77777777" w:rsidR="00315F13" w:rsidRDefault="00315F13" w:rsidP="00315F13">
      <w:r>
        <w:t>- Are statistics current?</w:t>
      </w:r>
    </w:p>
    <w:p w14:paraId="3C478C3F" w14:textId="77777777" w:rsidR="00315F13" w:rsidRDefault="00315F13" w:rsidP="00315F13">
      <w:r>
        <w:t>- Is the result set too large?</w:t>
      </w:r>
    </w:p>
    <w:p w14:paraId="1FDC23A8" w14:textId="77777777" w:rsidR="00315F13" w:rsidRDefault="00315F13" w:rsidP="00315F13">
      <w:r>
        <w:t>- Is pagination efficient?</w:t>
      </w:r>
    </w:p>
    <w:p w14:paraId="5B50A48B" w14:textId="77777777" w:rsidR="00315F13" w:rsidRDefault="00315F13" w:rsidP="00315F13">
      <w:r>
        <w:t>- Are locks or contention involved?</w:t>
      </w:r>
    </w:p>
    <w:p w14:paraId="3FC55165" w14:textId="77777777" w:rsidR="00315F13" w:rsidRDefault="00315F13" w:rsidP="00315F13">
      <w:r>
        <w:t>- Can results be cached or precomputed?</w:t>
      </w:r>
    </w:p>
    <w:p w14:paraId="0FD074EC" w14:textId="77777777" w:rsidR="00315F13" w:rsidRDefault="00315F13" w:rsidP="00315F13"/>
    <w:p w14:paraId="4B22446C" w14:textId="77777777" w:rsidR="00315F13" w:rsidRDefault="00315F13" w:rsidP="00315F13">
      <w:r>
        <w:t>---</w:t>
      </w:r>
    </w:p>
    <w:p w14:paraId="7CA7B008" w14:textId="77777777" w:rsidR="00315F13" w:rsidRDefault="00315F13" w:rsidP="00315F13"/>
    <w:p w14:paraId="48192A14" w14:textId="77777777" w:rsidR="00315F13" w:rsidRDefault="00315F13" w:rsidP="00315F13">
      <w:r>
        <w:t># 28. Summary</w:t>
      </w:r>
    </w:p>
    <w:p w14:paraId="08700ED2" w14:textId="77777777" w:rsidR="00315F13" w:rsidRDefault="00315F13" w:rsidP="00315F13"/>
    <w:p w14:paraId="4DF541B0" w14:textId="77777777" w:rsidR="00315F13" w:rsidRDefault="00315F13" w:rsidP="00315F13">
      <w:r>
        <w:t>SQL performance tuning is mainly about reducing unnecessary work. The biggest wins usually come from:</w:t>
      </w:r>
    </w:p>
    <w:p w14:paraId="54E5EE01" w14:textId="77777777" w:rsidR="00315F13" w:rsidRDefault="00315F13" w:rsidP="00315F13">
      <w:r>
        <w:t>- good indexing</w:t>
      </w:r>
    </w:p>
    <w:p w14:paraId="13E879E0" w14:textId="77777777" w:rsidR="00315F13" w:rsidRDefault="00315F13" w:rsidP="00315F13">
      <w:r>
        <w:t>- filtering early</w:t>
      </w:r>
    </w:p>
    <w:p w14:paraId="58985439" w14:textId="77777777" w:rsidR="00315F13" w:rsidRDefault="00315F13" w:rsidP="00315F13">
      <w:r>
        <w:t>- writing sargable predicates</w:t>
      </w:r>
    </w:p>
    <w:p w14:paraId="66E40458" w14:textId="77777777" w:rsidR="00315F13" w:rsidRDefault="00315F13" w:rsidP="00315F13">
      <w:r>
        <w:t>- avoiding excessive joins and sorts</w:t>
      </w:r>
    </w:p>
    <w:p w14:paraId="5487848D" w14:textId="77777777" w:rsidR="00315F13" w:rsidRDefault="00315F13" w:rsidP="00315F13">
      <w:r>
        <w:t>- using the execution plan</w:t>
      </w:r>
    </w:p>
    <w:p w14:paraId="6DF4F43B" w14:textId="77777777" w:rsidR="00315F13" w:rsidRDefault="00315F13" w:rsidP="00315F13">
      <w:r>
        <w:t>- batching work and avoiding N+1 patterns</w:t>
      </w:r>
    </w:p>
    <w:p w14:paraId="694A618F" w14:textId="77777777" w:rsidR="00315F13" w:rsidRDefault="00315F13" w:rsidP="00315F13"/>
    <w:p w14:paraId="658D9AF7" w14:textId="77777777" w:rsidR="00315F13" w:rsidRDefault="00315F13" w:rsidP="00315F13">
      <w:r>
        <w:t>If you want, I can also give you:</w:t>
      </w:r>
    </w:p>
    <w:p w14:paraId="047EE4C7" w14:textId="77777777" w:rsidR="00315F13" w:rsidRDefault="00315F13" w:rsidP="00315F13">
      <w:r>
        <w:t>1. a **SQL tuning cheat sheet**</w:t>
      </w:r>
    </w:p>
    <w:p w14:paraId="131B611D" w14:textId="77777777" w:rsidR="00315F13" w:rsidRDefault="00315F13" w:rsidP="00315F13">
      <w:r>
        <w:t>2. **indexing best practices with examples**</w:t>
      </w:r>
    </w:p>
    <w:p w14:paraId="1C695F91" w14:textId="77777777" w:rsidR="00315F13" w:rsidRDefault="00315F13" w:rsidP="00315F13">
      <w:r>
        <w:t>3. **how to read EXPLAIN plans**</w:t>
      </w:r>
    </w:p>
    <w:p w14:paraId="1DAB9112" w14:textId="118402D6" w:rsidR="00315F13" w:rsidRPr="00315F13" w:rsidRDefault="00315F13" w:rsidP="00315F13">
      <w:r>
        <w:t>4. **interview questions on SQL performance tuning**</w:t>
      </w:r>
    </w:p>
    <w:sectPr w:rsidR="00315F13" w:rsidRPr="00315F13" w:rsidSect="00E30DEA">
      <w:footerReference w:type="default" r:id="rId8"/>
      <w:type w:val="continuous"/>
      <w:pgSz w:w="12240" w:h="15840"/>
      <w:pgMar w:top="144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75755" w14:textId="77777777" w:rsidR="004700F1" w:rsidRDefault="004700F1">
      <w:r>
        <w:separator/>
      </w:r>
    </w:p>
    <w:p w14:paraId="7D2E5575" w14:textId="77777777" w:rsidR="004700F1" w:rsidRDefault="004700F1"/>
  </w:endnote>
  <w:endnote w:type="continuationSeparator" w:id="0">
    <w:p w14:paraId="6349BC43" w14:textId="77777777" w:rsidR="004700F1" w:rsidRDefault="004700F1">
      <w:r>
        <w:continuationSeparator/>
      </w:r>
    </w:p>
    <w:p w14:paraId="1EC844DD" w14:textId="77777777" w:rsidR="004700F1" w:rsidRDefault="004700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Footer page number layout table"/>
    </w:tblPr>
    <w:tblGrid>
      <w:gridCol w:w="3116"/>
      <w:gridCol w:w="3117"/>
      <w:gridCol w:w="3117"/>
    </w:tblGrid>
    <w:sdt>
      <w:sdtPr>
        <w:id w:val="-1200699706"/>
        <w:docPartObj>
          <w:docPartGallery w:val="Page Numbers (Bottom of Page)"/>
          <w:docPartUnique/>
        </w:docPartObj>
      </w:sdtPr>
      <w:sdtEndPr>
        <w:rPr>
          <w:noProof/>
        </w:rPr>
      </w:sdtEndPr>
      <w:sdtContent>
        <w:tr w:rsidR="009225CF" w14:paraId="04141CAC" w14:textId="77777777">
          <w:tc>
            <w:tcPr>
              <w:tcW w:w="3116" w:type="dxa"/>
            </w:tcPr>
            <w:p w14:paraId="78350DE1" w14:textId="77777777" w:rsidR="009225CF" w:rsidRDefault="00176DD5">
              <w:pPr>
                <w:pStyle w:val="Footer"/>
              </w:pPr>
              <w:r>
                <w:fldChar w:fldCharType="begin"/>
              </w:r>
              <w:r>
                <w:instrText xml:space="preserve"> PAGE   \* MERGEFORMAT </w:instrText>
              </w:r>
              <w:r>
                <w:fldChar w:fldCharType="separate"/>
              </w:r>
              <w:r w:rsidR="00CD666D">
                <w:rPr>
                  <w:noProof/>
                </w:rPr>
                <w:t>2</w:t>
              </w:r>
              <w:r>
                <w:rPr>
                  <w:noProof/>
                </w:rPr>
                <w:fldChar w:fldCharType="end"/>
              </w:r>
            </w:p>
          </w:tc>
          <w:tc>
            <w:tcPr>
              <w:tcW w:w="3117" w:type="dxa"/>
            </w:tcPr>
            <w:p w14:paraId="26626388" w14:textId="77777777" w:rsidR="009225CF" w:rsidRDefault="009225CF">
              <w:pPr>
                <w:pStyle w:val="Footer"/>
                <w:jc w:val="center"/>
              </w:pPr>
            </w:p>
          </w:tc>
          <w:tc>
            <w:tcPr>
              <w:tcW w:w="3117" w:type="dxa"/>
            </w:tcPr>
            <w:p w14:paraId="27911660" w14:textId="77777777" w:rsidR="009225CF" w:rsidRDefault="009225CF">
              <w:pPr>
                <w:pStyle w:val="Footer"/>
                <w:jc w:val="right"/>
              </w:pPr>
            </w:p>
          </w:tc>
        </w:tr>
      </w:sdtContent>
    </w:sdt>
  </w:tbl>
  <w:p w14:paraId="129CA404" w14:textId="77777777" w:rsidR="009225CF" w:rsidRDefault="00922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30D3" w14:textId="77777777" w:rsidR="004700F1" w:rsidRDefault="004700F1">
      <w:r>
        <w:separator/>
      </w:r>
    </w:p>
    <w:p w14:paraId="7404FDD8" w14:textId="77777777" w:rsidR="004700F1" w:rsidRDefault="004700F1"/>
  </w:footnote>
  <w:footnote w:type="continuationSeparator" w:id="0">
    <w:p w14:paraId="3F71CCDB" w14:textId="77777777" w:rsidR="004700F1" w:rsidRDefault="004700F1">
      <w:r>
        <w:continuationSeparator/>
      </w:r>
    </w:p>
    <w:p w14:paraId="0BCCC933" w14:textId="77777777" w:rsidR="004700F1" w:rsidRDefault="004700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FE943A"/>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1EF2995E"/>
    <w:lvl w:ilvl="0">
      <w:start w:val="1"/>
      <w:numFmt w:val="decimal"/>
      <w:lvlText w:val="%1."/>
      <w:lvlJc w:val="left"/>
      <w:pPr>
        <w:tabs>
          <w:tab w:val="num" w:pos="1080"/>
        </w:tabs>
        <w:ind w:left="1080" w:hanging="360"/>
      </w:pPr>
    </w:lvl>
  </w:abstractNum>
  <w:abstractNum w:abstractNumId="2" w15:restartNumberingAfterBreak="0">
    <w:nsid w:val="FFFFFF80"/>
    <w:multiLevelType w:val="singleLevel"/>
    <w:tmpl w:val="D36C9094"/>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3"/>
    <w:multiLevelType w:val="singleLevel"/>
    <w:tmpl w:val="2092E2DE"/>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F5E86CF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CAC6232"/>
    <w:multiLevelType w:val="hybridMultilevel"/>
    <w:tmpl w:val="59F482F4"/>
    <w:lvl w:ilvl="0" w:tplc="04090001">
      <w:start w:val="1"/>
      <w:numFmt w:val="bullet"/>
      <w:lvlText w:val=""/>
      <w:lvlJc w:val="left"/>
      <w:pPr>
        <w:ind w:left="720" w:hanging="360"/>
      </w:pPr>
      <w:rPr>
        <w:rFonts w:ascii="Symbol" w:hAnsi="Symbol" w:hint="default"/>
      </w:rPr>
    </w:lvl>
    <w:lvl w:ilvl="1" w:tplc="507E5D2A">
      <w:start w:val="4"/>
      <w:numFmt w:val="bullet"/>
      <w:lvlText w:val="-"/>
      <w:lvlJc w:val="left"/>
      <w:pPr>
        <w:ind w:left="1440" w:hanging="36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42DAA"/>
    <w:multiLevelType w:val="hybridMultilevel"/>
    <w:tmpl w:val="8FB69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FC0322"/>
    <w:multiLevelType w:val="multilevel"/>
    <w:tmpl w:val="015ED804"/>
    <w:lvl w:ilvl="0">
      <w:start w:val="1"/>
      <w:numFmt w:val="decimal"/>
      <w:pStyle w:val="ListNumber"/>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D5371F4"/>
    <w:multiLevelType w:val="hybridMultilevel"/>
    <w:tmpl w:val="D93ED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6774B8"/>
    <w:multiLevelType w:val="multilevel"/>
    <w:tmpl w:val="10D6289E"/>
    <w:lvl w:ilvl="0">
      <w:start w:val="1"/>
      <w:numFmt w:val="bullet"/>
      <w:pStyle w:val="ListBullet"/>
      <w:lvlText w:val=""/>
      <w:lvlJc w:val="left"/>
      <w:pPr>
        <w:tabs>
          <w:tab w:val="num" w:pos="432"/>
        </w:tabs>
        <w:ind w:left="432" w:hanging="432"/>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EBF54F9"/>
    <w:multiLevelType w:val="hybridMultilevel"/>
    <w:tmpl w:val="4984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6C77BB"/>
    <w:multiLevelType w:val="hybridMultilevel"/>
    <w:tmpl w:val="3E40A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755123">
    <w:abstractNumId w:val="9"/>
  </w:num>
  <w:num w:numId="2" w16cid:durableId="97020305">
    <w:abstractNumId w:val="7"/>
  </w:num>
  <w:num w:numId="3" w16cid:durableId="560365056">
    <w:abstractNumId w:val="3"/>
  </w:num>
  <w:num w:numId="4" w16cid:durableId="495346884">
    <w:abstractNumId w:val="2"/>
  </w:num>
  <w:num w:numId="5" w16cid:durableId="2111773353">
    <w:abstractNumId w:val="1"/>
  </w:num>
  <w:num w:numId="6" w16cid:durableId="1613171322">
    <w:abstractNumId w:val="0"/>
  </w:num>
  <w:num w:numId="7" w16cid:durableId="8642534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6866460">
    <w:abstractNumId w:val="4"/>
  </w:num>
  <w:num w:numId="9" w16cid:durableId="2084840059">
    <w:abstractNumId w:val="10"/>
  </w:num>
  <w:num w:numId="10" w16cid:durableId="512037121">
    <w:abstractNumId w:val="5"/>
  </w:num>
  <w:num w:numId="11" w16cid:durableId="639195236">
    <w:abstractNumId w:val="6"/>
  </w:num>
  <w:num w:numId="12" w16cid:durableId="1145849919">
    <w:abstractNumId w:val="8"/>
  </w:num>
  <w:num w:numId="13" w16cid:durableId="93864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24"/>
    <w:rsid w:val="000035D9"/>
    <w:rsid w:val="000170F7"/>
    <w:rsid w:val="000171C6"/>
    <w:rsid w:val="00024925"/>
    <w:rsid w:val="0002541F"/>
    <w:rsid w:val="00035EB3"/>
    <w:rsid w:val="000438E5"/>
    <w:rsid w:val="00045987"/>
    <w:rsid w:val="00046CAD"/>
    <w:rsid w:val="00051BF4"/>
    <w:rsid w:val="000544F1"/>
    <w:rsid w:val="00084096"/>
    <w:rsid w:val="0008455D"/>
    <w:rsid w:val="0008606F"/>
    <w:rsid w:val="00090DC9"/>
    <w:rsid w:val="000925E7"/>
    <w:rsid w:val="00093A31"/>
    <w:rsid w:val="00095E8D"/>
    <w:rsid w:val="0009761E"/>
    <w:rsid w:val="000A45BF"/>
    <w:rsid w:val="000B6224"/>
    <w:rsid w:val="000C2514"/>
    <w:rsid w:val="000C6A22"/>
    <w:rsid w:val="000C7DAD"/>
    <w:rsid w:val="000D7FFD"/>
    <w:rsid w:val="000E12D4"/>
    <w:rsid w:val="000E6AC8"/>
    <w:rsid w:val="000F3278"/>
    <w:rsid w:val="000F3915"/>
    <w:rsid w:val="000F74F0"/>
    <w:rsid w:val="001046A1"/>
    <w:rsid w:val="00104A26"/>
    <w:rsid w:val="00110E30"/>
    <w:rsid w:val="0011274D"/>
    <w:rsid w:val="00113209"/>
    <w:rsid w:val="00133087"/>
    <w:rsid w:val="0014103C"/>
    <w:rsid w:val="00142A25"/>
    <w:rsid w:val="00142DF5"/>
    <w:rsid w:val="00150092"/>
    <w:rsid w:val="0015733D"/>
    <w:rsid w:val="00162782"/>
    <w:rsid w:val="001660AA"/>
    <w:rsid w:val="001718CC"/>
    <w:rsid w:val="00176DD5"/>
    <w:rsid w:val="0018237C"/>
    <w:rsid w:val="00184C5D"/>
    <w:rsid w:val="001963FC"/>
    <w:rsid w:val="001A2C0F"/>
    <w:rsid w:val="001A4B8F"/>
    <w:rsid w:val="001B4DA8"/>
    <w:rsid w:val="001C15AA"/>
    <w:rsid w:val="001C40E8"/>
    <w:rsid w:val="001C4320"/>
    <w:rsid w:val="001C5140"/>
    <w:rsid w:val="001D3AC2"/>
    <w:rsid w:val="001F0968"/>
    <w:rsid w:val="0020216B"/>
    <w:rsid w:val="0021057F"/>
    <w:rsid w:val="00212418"/>
    <w:rsid w:val="00213ACF"/>
    <w:rsid w:val="00214EDB"/>
    <w:rsid w:val="002208C3"/>
    <w:rsid w:val="002221C2"/>
    <w:rsid w:val="00230CA4"/>
    <w:rsid w:val="00232721"/>
    <w:rsid w:val="002328D4"/>
    <w:rsid w:val="00233EF4"/>
    <w:rsid w:val="0024467C"/>
    <w:rsid w:val="00250D97"/>
    <w:rsid w:val="002570D5"/>
    <w:rsid w:val="00263DFE"/>
    <w:rsid w:val="00291D00"/>
    <w:rsid w:val="00295527"/>
    <w:rsid w:val="002959C0"/>
    <w:rsid w:val="002B2B4D"/>
    <w:rsid w:val="002E1895"/>
    <w:rsid w:val="002E371D"/>
    <w:rsid w:val="002E4DD5"/>
    <w:rsid w:val="002F60FB"/>
    <w:rsid w:val="0030107D"/>
    <w:rsid w:val="00303CC9"/>
    <w:rsid w:val="00307157"/>
    <w:rsid w:val="00315F13"/>
    <w:rsid w:val="0032267C"/>
    <w:rsid w:val="0033538D"/>
    <w:rsid w:val="00335FA8"/>
    <w:rsid w:val="00343FC3"/>
    <w:rsid w:val="0034460D"/>
    <w:rsid w:val="0034585A"/>
    <w:rsid w:val="00355BA9"/>
    <w:rsid w:val="003631C1"/>
    <w:rsid w:val="0037710D"/>
    <w:rsid w:val="003807D8"/>
    <w:rsid w:val="00382128"/>
    <w:rsid w:val="003850E7"/>
    <w:rsid w:val="00392622"/>
    <w:rsid w:val="003A2C5C"/>
    <w:rsid w:val="003B7EA3"/>
    <w:rsid w:val="003B7F6F"/>
    <w:rsid w:val="003C0E8A"/>
    <w:rsid w:val="003C2FB8"/>
    <w:rsid w:val="003C3B0C"/>
    <w:rsid w:val="003C5CCC"/>
    <w:rsid w:val="003D3011"/>
    <w:rsid w:val="003D7431"/>
    <w:rsid w:val="003E58CA"/>
    <w:rsid w:val="003F1EA3"/>
    <w:rsid w:val="003F63B8"/>
    <w:rsid w:val="003F6BD8"/>
    <w:rsid w:val="00400A82"/>
    <w:rsid w:val="004022FB"/>
    <w:rsid w:val="00403397"/>
    <w:rsid w:val="00407D79"/>
    <w:rsid w:val="00415D92"/>
    <w:rsid w:val="004233B5"/>
    <w:rsid w:val="00423646"/>
    <w:rsid w:val="00436EF0"/>
    <w:rsid w:val="00443626"/>
    <w:rsid w:val="0044796E"/>
    <w:rsid w:val="00447C4F"/>
    <w:rsid w:val="00452718"/>
    <w:rsid w:val="00453611"/>
    <w:rsid w:val="004642A9"/>
    <w:rsid w:val="00466AC1"/>
    <w:rsid w:val="004700F1"/>
    <w:rsid w:val="00471471"/>
    <w:rsid w:val="00473D2F"/>
    <w:rsid w:val="00480609"/>
    <w:rsid w:val="00490E30"/>
    <w:rsid w:val="00491F9D"/>
    <w:rsid w:val="00494FDF"/>
    <w:rsid w:val="004B1574"/>
    <w:rsid w:val="004B18E0"/>
    <w:rsid w:val="004C14CC"/>
    <w:rsid w:val="004D1341"/>
    <w:rsid w:val="004D2D4E"/>
    <w:rsid w:val="004D3890"/>
    <w:rsid w:val="004D6622"/>
    <w:rsid w:val="004E1274"/>
    <w:rsid w:val="004E2BBB"/>
    <w:rsid w:val="004F26A2"/>
    <w:rsid w:val="004F2C5D"/>
    <w:rsid w:val="004F3823"/>
    <w:rsid w:val="004F5955"/>
    <w:rsid w:val="0051027D"/>
    <w:rsid w:val="00511A6A"/>
    <w:rsid w:val="00520AD9"/>
    <w:rsid w:val="00521249"/>
    <w:rsid w:val="00530192"/>
    <w:rsid w:val="00531F91"/>
    <w:rsid w:val="00536D96"/>
    <w:rsid w:val="00545645"/>
    <w:rsid w:val="00570AA9"/>
    <w:rsid w:val="00571444"/>
    <w:rsid w:val="00571616"/>
    <w:rsid w:val="005723E6"/>
    <w:rsid w:val="00586179"/>
    <w:rsid w:val="00587740"/>
    <w:rsid w:val="00593308"/>
    <w:rsid w:val="005941FA"/>
    <w:rsid w:val="00595236"/>
    <w:rsid w:val="005B3A2E"/>
    <w:rsid w:val="005B4F00"/>
    <w:rsid w:val="005C7B4C"/>
    <w:rsid w:val="005D08CF"/>
    <w:rsid w:val="005E308D"/>
    <w:rsid w:val="005F484A"/>
    <w:rsid w:val="0060784C"/>
    <w:rsid w:val="006161C0"/>
    <w:rsid w:val="00625B71"/>
    <w:rsid w:val="0063389F"/>
    <w:rsid w:val="00640DA0"/>
    <w:rsid w:val="006473A7"/>
    <w:rsid w:val="0064773E"/>
    <w:rsid w:val="00647BA7"/>
    <w:rsid w:val="00653F18"/>
    <w:rsid w:val="0067208B"/>
    <w:rsid w:val="00673521"/>
    <w:rsid w:val="006828D2"/>
    <w:rsid w:val="0068596C"/>
    <w:rsid w:val="00686610"/>
    <w:rsid w:val="006874A9"/>
    <w:rsid w:val="0069273F"/>
    <w:rsid w:val="006A0E9B"/>
    <w:rsid w:val="006C6D63"/>
    <w:rsid w:val="006D325F"/>
    <w:rsid w:val="006E2EF0"/>
    <w:rsid w:val="006F22E5"/>
    <w:rsid w:val="006F42B9"/>
    <w:rsid w:val="006F6772"/>
    <w:rsid w:val="00703806"/>
    <w:rsid w:val="0070509A"/>
    <w:rsid w:val="0072158E"/>
    <w:rsid w:val="0072715B"/>
    <w:rsid w:val="00730CB8"/>
    <w:rsid w:val="00732DB1"/>
    <w:rsid w:val="00736CC4"/>
    <w:rsid w:val="00736FF0"/>
    <w:rsid w:val="00743B2B"/>
    <w:rsid w:val="007450D3"/>
    <w:rsid w:val="00752C93"/>
    <w:rsid w:val="0076352B"/>
    <w:rsid w:val="007771ED"/>
    <w:rsid w:val="00783588"/>
    <w:rsid w:val="00785AF0"/>
    <w:rsid w:val="007A54EF"/>
    <w:rsid w:val="007A6F3C"/>
    <w:rsid w:val="007B01B5"/>
    <w:rsid w:val="007B5DD3"/>
    <w:rsid w:val="007B7787"/>
    <w:rsid w:val="007C344C"/>
    <w:rsid w:val="007D0BDA"/>
    <w:rsid w:val="007D7E00"/>
    <w:rsid w:val="007F0A86"/>
    <w:rsid w:val="007F2E7D"/>
    <w:rsid w:val="007F524E"/>
    <w:rsid w:val="00813FC2"/>
    <w:rsid w:val="00815696"/>
    <w:rsid w:val="00823CC6"/>
    <w:rsid w:val="00825F7A"/>
    <w:rsid w:val="00827BAB"/>
    <w:rsid w:val="00831AB5"/>
    <w:rsid w:val="00842B80"/>
    <w:rsid w:val="008461EC"/>
    <w:rsid w:val="00866453"/>
    <w:rsid w:val="0086680F"/>
    <w:rsid w:val="00867670"/>
    <w:rsid w:val="008823AE"/>
    <w:rsid w:val="00882E3F"/>
    <w:rsid w:val="00893FC9"/>
    <w:rsid w:val="008A1A32"/>
    <w:rsid w:val="008A4CBA"/>
    <w:rsid w:val="008B05FC"/>
    <w:rsid w:val="008B5145"/>
    <w:rsid w:val="008B7509"/>
    <w:rsid w:val="008C7514"/>
    <w:rsid w:val="008D4632"/>
    <w:rsid w:val="008D51BD"/>
    <w:rsid w:val="008D7614"/>
    <w:rsid w:val="008E09CE"/>
    <w:rsid w:val="008E368C"/>
    <w:rsid w:val="009036C8"/>
    <w:rsid w:val="00907B60"/>
    <w:rsid w:val="009220A1"/>
    <w:rsid w:val="009225CF"/>
    <w:rsid w:val="009245C1"/>
    <w:rsid w:val="00943C0F"/>
    <w:rsid w:val="009514FF"/>
    <w:rsid w:val="009562DF"/>
    <w:rsid w:val="00960270"/>
    <w:rsid w:val="009647CB"/>
    <w:rsid w:val="009700EB"/>
    <w:rsid w:val="00984100"/>
    <w:rsid w:val="00985EF1"/>
    <w:rsid w:val="00994F0E"/>
    <w:rsid w:val="009B1503"/>
    <w:rsid w:val="009B436F"/>
    <w:rsid w:val="009B47C4"/>
    <w:rsid w:val="009C4E6C"/>
    <w:rsid w:val="009E4FA4"/>
    <w:rsid w:val="009E6FD5"/>
    <w:rsid w:val="009E7F4B"/>
    <w:rsid w:val="009F3931"/>
    <w:rsid w:val="009F6B9A"/>
    <w:rsid w:val="00A032CC"/>
    <w:rsid w:val="00A1735E"/>
    <w:rsid w:val="00A21576"/>
    <w:rsid w:val="00A218E5"/>
    <w:rsid w:val="00A27FC2"/>
    <w:rsid w:val="00A42ABC"/>
    <w:rsid w:val="00A51225"/>
    <w:rsid w:val="00A53BBE"/>
    <w:rsid w:val="00A55F1E"/>
    <w:rsid w:val="00A57193"/>
    <w:rsid w:val="00A60D08"/>
    <w:rsid w:val="00A63023"/>
    <w:rsid w:val="00A94017"/>
    <w:rsid w:val="00A9735D"/>
    <w:rsid w:val="00AA2B3D"/>
    <w:rsid w:val="00AA2C0C"/>
    <w:rsid w:val="00AA3F8B"/>
    <w:rsid w:val="00AB03C7"/>
    <w:rsid w:val="00AB19C1"/>
    <w:rsid w:val="00AB62EC"/>
    <w:rsid w:val="00AD11CF"/>
    <w:rsid w:val="00AD2A33"/>
    <w:rsid w:val="00AD57BA"/>
    <w:rsid w:val="00AF3CDE"/>
    <w:rsid w:val="00B00129"/>
    <w:rsid w:val="00B121B3"/>
    <w:rsid w:val="00B12859"/>
    <w:rsid w:val="00B13831"/>
    <w:rsid w:val="00B14929"/>
    <w:rsid w:val="00B15C58"/>
    <w:rsid w:val="00B338CB"/>
    <w:rsid w:val="00B47B7A"/>
    <w:rsid w:val="00B50E49"/>
    <w:rsid w:val="00B57410"/>
    <w:rsid w:val="00B637CC"/>
    <w:rsid w:val="00B708D3"/>
    <w:rsid w:val="00B73E7B"/>
    <w:rsid w:val="00B75702"/>
    <w:rsid w:val="00B75EE5"/>
    <w:rsid w:val="00B77310"/>
    <w:rsid w:val="00B87B9C"/>
    <w:rsid w:val="00B90AE7"/>
    <w:rsid w:val="00B90BF0"/>
    <w:rsid w:val="00B92733"/>
    <w:rsid w:val="00BB243D"/>
    <w:rsid w:val="00BC571A"/>
    <w:rsid w:val="00BC5976"/>
    <w:rsid w:val="00BC7A3D"/>
    <w:rsid w:val="00BD0F85"/>
    <w:rsid w:val="00BE379B"/>
    <w:rsid w:val="00BE3C73"/>
    <w:rsid w:val="00BE54A8"/>
    <w:rsid w:val="00BF1205"/>
    <w:rsid w:val="00C1224F"/>
    <w:rsid w:val="00C21787"/>
    <w:rsid w:val="00C262BB"/>
    <w:rsid w:val="00C279D4"/>
    <w:rsid w:val="00C34D15"/>
    <w:rsid w:val="00C35014"/>
    <w:rsid w:val="00C57CEA"/>
    <w:rsid w:val="00C616CE"/>
    <w:rsid w:val="00C646CE"/>
    <w:rsid w:val="00C75001"/>
    <w:rsid w:val="00C852DB"/>
    <w:rsid w:val="00C9028C"/>
    <w:rsid w:val="00C94D4C"/>
    <w:rsid w:val="00C97A31"/>
    <w:rsid w:val="00CA3E09"/>
    <w:rsid w:val="00CA415D"/>
    <w:rsid w:val="00CA4634"/>
    <w:rsid w:val="00CB052B"/>
    <w:rsid w:val="00CB0964"/>
    <w:rsid w:val="00CB2CCA"/>
    <w:rsid w:val="00CB3248"/>
    <w:rsid w:val="00CB3B40"/>
    <w:rsid w:val="00CB496D"/>
    <w:rsid w:val="00CD2613"/>
    <w:rsid w:val="00CD5A2C"/>
    <w:rsid w:val="00CD666D"/>
    <w:rsid w:val="00CD740F"/>
    <w:rsid w:val="00CE1E44"/>
    <w:rsid w:val="00CF1B6D"/>
    <w:rsid w:val="00D01A3C"/>
    <w:rsid w:val="00D04F2E"/>
    <w:rsid w:val="00D06A62"/>
    <w:rsid w:val="00D11B9C"/>
    <w:rsid w:val="00D15414"/>
    <w:rsid w:val="00D1783B"/>
    <w:rsid w:val="00D21330"/>
    <w:rsid w:val="00D3293D"/>
    <w:rsid w:val="00D33BAA"/>
    <w:rsid w:val="00D35449"/>
    <w:rsid w:val="00D42563"/>
    <w:rsid w:val="00D47B1A"/>
    <w:rsid w:val="00D47F53"/>
    <w:rsid w:val="00D53DE3"/>
    <w:rsid w:val="00D549C3"/>
    <w:rsid w:val="00D57E27"/>
    <w:rsid w:val="00D6019D"/>
    <w:rsid w:val="00D71228"/>
    <w:rsid w:val="00D74173"/>
    <w:rsid w:val="00D74D02"/>
    <w:rsid w:val="00D869CA"/>
    <w:rsid w:val="00D8795F"/>
    <w:rsid w:val="00DA7A57"/>
    <w:rsid w:val="00DB7AA7"/>
    <w:rsid w:val="00DC0092"/>
    <w:rsid w:val="00DC175F"/>
    <w:rsid w:val="00DD4041"/>
    <w:rsid w:val="00DD5A38"/>
    <w:rsid w:val="00DE307C"/>
    <w:rsid w:val="00DE46E7"/>
    <w:rsid w:val="00DF5D9C"/>
    <w:rsid w:val="00E04329"/>
    <w:rsid w:val="00E056BF"/>
    <w:rsid w:val="00E13244"/>
    <w:rsid w:val="00E15490"/>
    <w:rsid w:val="00E22E8C"/>
    <w:rsid w:val="00E26EE0"/>
    <w:rsid w:val="00E30DEA"/>
    <w:rsid w:val="00E45FB4"/>
    <w:rsid w:val="00E54B12"/>
    <w:rsid w:val="00E65DA3"/>
    <w:rsid w:val="00E66572"/>
    <w:rsid w:val="00E73D34"/>
    <w:rsid w:val="00E7711C"/>
    <w:rsid w:val="00EA2093"/>
    <w:rsid w:val="00EB2CB6"/>
    <w:rsid w:val="00EB4FE8"/>
    <w:rsid w:val="00EB5EE7"/>
    <w:rsid w:val="00EB7822"/>
    <w:rsid w:val="00EC4A21"/>
    <w:rsid w:val="00ED09CD"/>
    <w:rsid w:val="00ED1780"/>
    <w:rsid w:val="00F024C9"/>
    <w:rsid w:val="00F208B2"/>
    <w:rsid w:val="00F27960"/>
    <w:rsid w:val="00F31A4F"/>
    <w:rsid w:val="00F346DD"/>
    <w:rsid w:val="00F3534D"/>
    <w:rsid w:val="00F42A4C"/>
    <w:rsid w:val="00F4775B"/>
    <w:rsid w:val="00F517F1"/>
    <w:rsid w:val="00F52B23"/>
    <w:rsid w:val="00F72CE5"/>
    <w:rsid w:val="00F74530"/>
    <w:rsid w:val="00F758AE"/>
    <w:rsid w:val="00F76033"/>
    <w:rsid w:val="00F82CEA"/>
    <w:rsid w:val="00F8553B"/>
    <w:rsid w:val="00F87E7F"/>
    <w:rsid w:val="00F94D39"/>
    <w:rsid w:val="00FA62A7"/>
    <w:rsid w:val="00FB0251"/>
    <w:rsid w:val="00FB2AB0"/>
    <w:rsid w:val="00FC0A3E"/>
    <w:rsid w:val="00FC1FE3"/>
    <w:rsid w:val="00FC3EA4"/>
    <w:rsid w:val="00FD0AC3"/>
    <w:rsid w:val="00FD1FC8"/>
    <w:rsid w:val="00FD3710"/>
    <w:rsid w:val="00FD662D"/>
    <w:rsid w:val="00FD7AEC"/>
    <w:rsid w:val="00FE0B11"/>
    <w:rsid w:val="00FF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D5D64"/>
  <w15:chartTrackingRefBased/>
  <w15:docId w15:val="{BF5A6D0B-24FD-4158-99FC-4FC4F156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563"/>
  </w:style>
  <w:style w:type="paragraph" w:styleId="Heading1">
    <w:name w:val="heading 1"/>
    <w:basedOn w:val="Normal"/>
    <w:next w:val="Normal"/>
    <w:link w:val="Heading1Char"/>
    <w:uiPriority w:val="9"/>
    <w:qFormat/>
    <w:pPr>
      <w:keepNext/>
      <w:keepLines/>
      <w:spacing w:before="460"/>
      <w:outlineLvl w:val="0"/>
    </w:pPr>
    <w:rPr>
      <w:rFonts w:asciiTheme="majorHAnsi" w:eastAsiaTheme="majorEastAsia" w:hAnsiTheme="majorHAnsi"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eastAsiaTheme="majorEastAsia" w:hAnsiTheme="majorHAnsi"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1"/>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62626" w:themeColor="text1" w:themeTint="D9"/>
      <w:sz w:val="48"/>
      <w:szCs w:val="32"/>
    </w:rPr>
  </w:style>
  <w:style w:type="paragraph" w:styleId="ListNumber">
    <w:name w:val="List Number"/>
    <w:basedOn w:val="Normal"/>
    <w:uiPriority w:val="9"/>
    <w:qFormat/>
    <w:pPr>
      <w:numPr>
        <w:numId w:val="2"/>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sid w:val="00D42563"/>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i/>
      <w:color w:val="262626" w:themeColor="text1" w:themeTint="D9"/>
      <w:sz w:val="4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379B"/>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BE379B"/>
    <w:rPr>
      <w:rFonts w:ascii="Segoe UI" w:hAnsi="Segoe UI" w:cs="Segoe UI"/>
      <w:sz w:val="22"/>
      <w:szCs w:val="18"/>
    </w:rPr>
  </w:style>
  <w:style w:type="paragraph" w:styleId="BodyText3">
    <w:name w:val="Body Text 3"/>
    <w:basedOn w:val="Normal"/>
    <w:link w:val="BodyText3Char"/>
    <w:uiPriority w:val="99"/>
    <w:semiHidden/>
    <w:unhideWhenUsed/>
    <w:rsid w:val="00BE379B"/>
    <w:rPr>
      <w:sz w:val="22"/>
      <w:szCs w:val="16"/>
    </w:rPr>
  </w:style>
  <w:style w:type="character" w:customStyle="1" w:styleId="BodyText3Char">
    <w:name w:val="Body Text 3 Char"/>
    <w:basedOn w:val="DefaultParagraphFont"/>
    <w:link w:val="BodyText3"/>
    <w:uiPriority w:val="99"/>
    <w:semiHidden/>
    <w:rsid w:val="00BE379B"/>
    <w:rPr>
      <w:sz w:val="22"/>
      <w:szCs w:val="16"/>
    </w:rPr>
  </w:style>
  <w:style w:type="paragraph" w:styleId="BodyTextIndent3">
    <w:name w:val="Body Text Indent 3"/>
    <w:basedOn w:val="Normal"/>
    <w:link w:val="BodyTextIndent3Char"/>
    <w:uiPriority w:val="99"/>
    <w:semiHidden/>
    <w:unhideWhenUsed/>
    <w:rsid w:val="00BE379B"/>
    <w:pPr>
      <w:ind w:left="360"/>
    </w:pPr>
    <w:rPr>
      <w:sz w:val="22"/>
      <w:szCs w:val="16"/>
    </w:rPr>
  </w:style>
  <w:style w:type="character" w:customStyle="1" w:styleId="BodyTextIndent3Char">
    <w:name w:val="Body Text Indent 3 Char"/>
    <w:basedOn w:val="DefaultParagraphFont"/>
    <w:link w:val="BodyTextIndent3"/>
    <w:uiPriority w:val="99"/>
    <w:semiHidden/>
    <w:rsid w:val="00BE379B"/>
    <w:rPr>
      <w:sz w:val="22"/>
      <w:szCs w:val="16"/>
    </w:rPr>
  </w:style>
  <w:style w:type="character" w:styleId="CommentReference">
    <w:name w:val="annotation reference"/>
    <w:basedOn w:val="DefaultParagraphFont"/>
    <w:uiPriority w:val="99"/>
    <w:semiHidden/>
    <w:unhideWhenUsed/>
    <w:rsid w:val="00BE379B"/>
    <w:rPr>
      <w:sz w:val="22"/>
      <w:szCs w:val="16"/>
    </w:rPr>
  </w:style>
  <w:style w:type="paragraph" w:styleId="CommentText">
    <w:name w:val="annotation text"/>
    <w:basedOn w:val="Normal"/>
    <w:link w:val="CommentTextChar"/>
    <w:uiPriority w:val="99"/>
    <w:semiHidden/>
    <w:unhideWhenUsed/>
    <w:rsid w:val="00BE379B"/>
    <w:pPr>
      <w:spacing w:line="240" w:lineRule="auto"/>
    </w:pPr>
    <w:rPr>
      <w:sz w:val="22"/>
      <w:szCs w:val="20"/>
    </w:rPr>
  </w:style>
  <w:style w:type="character" w:customStyle="1" w:styleId="CommentTextChar">
    <w:name w:val="Comment Text Char"/>
    <w:basedOn w:val="DefaultParagraphFont"/>
    <w:link w:val="CommentText"/>
    <w:uiPriority w:val="99"/>
    <w:semiHidden/>
    <w:rsid w:val="00BE379B"/>
    <w:rPr>
      <w:sz w:val="22"/>
      <w:szCs w:val="20"/>
    </w:rPr>
  </w:style>
  <w:style w:type="paragraph" w:styleId="CommentSubject">
    <w:name w:val="annotation subject"/>
    <w:basedOn w:val="CommentText"/>
    <w:next w:val="CommentText"/>
    <w:link w:val="CommentSubjectChar"/>
    <w:uiPriority w:val="99"/>
    <w:semiHidden/>
    <w:unhideWhenUsed/>
    <w:rsid w:val="00BE379B"/>
    <w:rPr>
      <w:b/>
      <w:bCs/>
    </w:rPr>
  </w:style>
  <w:style w:type="character" w:customStyle="1" w:styleId="CommentSubjectChar">
    <w:name w:val="Comment Subject Char"/>
    <w:basedOn w:val="CommentTextChar"/>
    <w:link w:val="CommentSubject"/>
    <w:uiPriority w:val="99"/>
    <w:semiHidden/>
    <w:rsid w:val="00BE379B"/>
    <w:rPr>
      <w:b/>
      <w:bCs/>
      <w:sz w:val="22"/>
      <w:szCs w:val="20"/>
    </w:rPr>
  </w:style>
  <w:style w:type="paragraph" w:styleId="DocumentMap">
    <w:name w:val="Document Map"/>
    <w:basedOn w:val="Normal"/>
    <w:link w:val="DocumentMapChar"/>
    <w:uiPriority w:val="99"/>
    <w:semiHidden/>
    <w:unhideWhenUsed/>
    <w:rsid w:val="00BE379B"/>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BE379B"/>
    <w:rPr>
      <w:rFonts w:ascii="Segoe UI" w:hAnsi="Segoe UI" w:cs="Segoe UI"/>
      <w:sz w:val="22"/>
      <w:szCs w:val="16"/>
    </w:rPr>
  </w:style>
  <w:style w:type="paragraph" w:styleId="EndnoteText">
    <w:name w:val="endnote text"/>
    <w:basedOn w:val="Normal"/>
    <w:link w:val="EndnoteTextChar"/>
    <w:uiPriority w:val="99"/>
    <w:semiHidden/>
    <w:unhideWhenUsed/>
    <w:rsid w:val="00BE379B"/>
    <w:pPr>
      <w:spacing w:after="0" w:line="240" w:lineRule="auto"/>
    </w:pPr>
    <w:rPr>
      <w:sz w:val="22"/>
      <w:szCs w:val="20"/>
    </w:rPr>
  </w:style>
  <w:style w:type="character" w:customStyle="1" w:styleId="EndnoteTextChar">
    <w:name w:val="Endnote Text Char"/>
    <w:basedOn w:val="DefaultParagraphFont"/>
    <w:link w:val="EndnoteText"/>
    <w:uiPriority w:val="99"/>
    <w:semiHidden/>
    <w:rsid w:val="00BE379B"/>
    <w:rPr>
      <w:sz w:val="22"/>
      <w:szCs w:val="20"/>
    </w:rPr>
  </w:style>
  <w:style w:type="paragraph" w:styleId="EnvelopeReturn">
    <w:name w:val="envelope return"/>
    <w:basedOn w:val="Normal"/>
    <w:uiPriority w:val="99"/>
    <w:semiHidden/>
    <w:unhideWhenUsed/>
    <w:rsid w:val="00BE379B"/>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BE379B"/>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BE379B"/>
    <w:rPr>
      <w:sz w:val="22"/>
      <w:szCs w:val="20"/>
    </w:rPr>
  </w:style>
  <w:style w:type="character" w:styleId="HTMLCode">
    <w:name w:val="HTML Code"/>
    <w:basedOn w:val="DefaultParagraphFont"/>
    <w:uiPriority w:val="99"/>
    <w:semiHidden/>
    <w:unhideWhenUsed/>
    <w:rsid w:val="00BE379B"/>
    <w:rPr>
      <w:rFonts w:ascii="Consolas" w:hAnsi="Consolas"/>
      <w:sz w:val="22"/>
      <w:szCs w:val="20"/>
    </w:rPr>
  </w:style>
  <w:style w:type="character" w:styleId="HTMLKeyboard">
    <w:name w:val="HTML Keyboard"/>
    <w:basedOn w:val="DefaultParagraphFont"/>
    <w:uiPriority w:val="99"/>
    <w:semiHidden/>
    <w:unhideWhenUsed/>
    <w:rsid w:val="00BE379B"/>
    <w:rPr>
      <w:rFonts w:ascii="Consolas" w:hAnsi="Consolas"/>
      <w:sz w:val="22"/>
      <w:szCs w:val="20"/>
    </w:rPr>
  </w:style>
  <w:style w:type="paragraph" w:styleId="HTMLPreformatted">
    <w:name w:val="HTML Preformatted"/>
    <w:basedOn w:val="Normal"/>
    <w:link w:val="HTMLPreformattedChar"/>
    <w:uiPriority w:val="99"/>
    <w:semiHidden/>
    <w:unhideWhenUsed/>
    <w:rsid w:val="00BE379B"/>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BE379B"/>
    <w:rPr>
      <w:rFonts w:ascii="Consolas" w:hAnsi="Consolas"/>
      <w:sz w:val="22"/>
      <w:szCs w:val="20"/>
    </w:rPr>
  </w:style>
  <w:style w:type="character" w:styleId="HTMLTypewriter">
    <w:name w:val="HTML Typewriter"/>
    <w:basedOn w:val="DefaultParagraphFont"/>
    <w:uiPriority w:val="99"/>
    <w:semiHidden/>
    <w:unhideWhenUsed/>
    <w:rsid w:val="00BE379B"/>
    <w:rPr>
      <w:rFonts w:ascii="Consolas" w:hAnsi="Consolas"/>
      <w:sz w:val="22"/>
      <w:szCs w:val="20"/>
    </w:rPr>
  </w:style>
  <w:style w:type="paragraph" w:styleId="MacroText">
    <w:name w:val="macro"/>
    <w:link w:val="MacroTextChar"/>
    <w:uiPriority w:val="99"/>
    <w:semiHidden/>
    <w:unhideWhenUsed/>
    <w:rsid w:val="00BE379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BE379B"/>
    <w:rPr>
      <w:rFonts w:ascii="Consolas" w:hAnsi="Consolas"/>
      <w:sz w:val="22"/>
      <w:szCs w:val="20"/>
    </w:rPr>
  </w:style>
  <w:style w:type="paragraph" w:styleId="PlainText">
    <w:name w:val="Plain Text"/>
    <w:basedOn w:val="Normal"/>
    <w:link w:val="PlainTextChar"/>
    <w:uiPriority w:val="99"/>
    <w:semiHidden/>
    <w:unhideWhenUsed/>
    <w:rsid w:val="00BE379B"/>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BE379B"/>
    <w:rPr>
      <w:rFonts w:ascii="Consolas" w:hAnsi="Consolas"/>
      <w:sz w:val="22"/>
      <w:szCs w:val="21"/>
    </w:rPr>
  </w:style>
  <w:style w:type="paragraph" w:styleId="MessageHeader">
    <w:name w:val="Message Header"/>
    <w:basedOn w:val="Normal"/>
    <w:link w:val="MessageHeaderChar"/>
    <w:uiPriority w:val="99"/>
    <w:semiHidden/>
    <w:unhideWhenUsed/>
    <w:rsid w:val="00D4256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MessageHeaderChar">
    <w:name w:val="Message Header Char"/>
    <w:basedOn w:val="DefaultParagraphFont"/>
    <w:link w:val="MessageHeader"/>
    <w:uiPriority w:val="99"/>
    <w:semiHidden/>
    <w:rsid w:val="00D42563"/>
    <w:rPr>
      <w:rFonts w:asciiTheme="majorHAnsi" w:eastAsiaTheme="majorEastAsia" w:hAnsiTheme="majorHAnsi" w:cstheme="majorBidi"/>
      <w:color w:val="404040" w:themeColor="text1" w:themeTint="BF"/>
      <w:sz w:val="24"/>
      <w:szCs w:val="24"/>
      <w:shd w:val="pct20" w:color="auto" w:fill="auto"/>
    </w:rPr>
  </w:style>
  <w:style w:type="paragraph" w:styleId="NormalWeb">
    <w:name w:val="Normal (Web)"/>
    <w:basedOn w:val="Normal"/>
    <w:uiPriority w:val="99"/>
    <w:semiHidden/>
    <w:unhideWhenUsed/>
    <w:rsid w:val="00D42563"/>
    <w:rPr>
      <w:rFonts w:ascii="Times New Roman" w:hAnsi="Times New Roman" w:cs="Times New Roman"/>
      <w:sz w:val="24"/>
      <w:szCs w:val="24"/>
    </w:rPr>
  </w:style>
  <w:style w:type="paragraph" w:styleId="TOC1">
    <w:name w:val="toc 1"/>
    <w:basedOn w:val="Normal"/>
    <w:next w:val="Normal"/>
    <w:autoRedefine/>
    <w:uiPriority w:val="39"/>
    <w:unhideWhenUsed/>
    <w:rsid w:val="004F26A2"/>
    <w:pPr>
      <w:spacing w:after="100"/>
    </w:pPr>
  </w:style>
  <w:style w:type="character" w:styleId="Hyperlink">
    <w:name w:val="Hyperlink"/>
    <w:basedOn w:val="DefaultParagraphFont"/>
    <w:uiPriority w:val="99"/>
    <w:unhideWhenUsed/>
    <w:rsid w:val="004F26A2"/>
    <w:rPr>
      <w:color w:val="6B9F25" w:themeColor="hyperlink"/>
      <w:u w:val="single"/>
    </w:rPr>
  </w:style>
  <w:style w:type="paragraph" w:styleId="Index1">
    <w:name w:val="index 1"/>
    <w:basedOn w:val="Normal"/>
    <w:next w:val="Normal"/>
    <w:autoRedefine/>
    <w:uiPriority w:val="99"/>
    <w:unhideWhenUsed/>
    <w:rsid w:val="003807D8"/>
    <w:pPr>
      <w:spacing w:after="0"/>
      <w:ind w:left="300" w:hanging="300"/>
    </w:pPr>
    <w:rPr>
      <w:sz w:val="18"/>
      <w:szCs w:val="18"/>
    </w:rPr>
  </w:style>
  <w:style w:type="paragraph" w:styleId="Index2">
    <w:name w:val="index 2"/>
    <w:basedOn w:val="Normal"/>
    <w:next w:val="Normal"/>
    <w:autoRedefine/>
    <w:uiPriority w:val="99"/>
    <w:unhideWhenUsed/>
    <w:rsid w:val="003807D8"/>
    <w:pPr>
      <w:spacing w:after="0"/>
      <w:ind w:left="600" w:hanging="300"/>
    </w:pPr>
    <w:rPr>
      <w:sz w:val="18"/>
      <w:szCs w:val="18"/>
    </w:rPr>
  </w:style>
  <w:style w:type="paragraph" w:styleId="Index3">
    <w:name w:val="index 3"/>
    <w:basedOn w:val="Normal"/>
    <w:next w:val="Normal"/>
    <w:autoRedefine/>
    <w:uiPriority w:val="99"/>
    <w:unhideWhenUsed/>
    <w:rsid w:val="003807D8"/>
    <w:pPr>
      <w:spacing w:after="0"/>
      <w:ind w:left="900" w:hanging="300"/>
    </w:pPr>
    <w:rPr>
      <w:sz w:val="18"/>
      <w:szCs w:val="18"/>
    </w:rPr>
  </w:style>
  <w:style w:type="paragraph" w:styleId="Index4">
    <w:name w:val="index 4"/>
    <w:basedOn w:val="Normal"/>
    <w:next w:val="Normal"/>
    <w:autoRedefine/>
    <w:uiPriority w:val="99"/>
    <w:unhideWhenUsed/>
    <w:rsid w:val="003807D8"/>
    <w:pPr>
      <w:spacing w:after="0"/>
      <w:ind w:left="1200" w:hanging="300"/>
    </w:pPr>
    <w:rPr>
      <w:sz w:val="18"/>
      <w:szCs w:val="18"/>
    </w:rPr>
  </w:style>
  <w:style w:type="paragraph" w:styleId="Index5">
    <w:name w:val="index 5"/>
    <w:basedOn w:val="Normal"/>
    <w:next w:val="Normal"/>
    <w:autoRedefine/>
    <w:uiPriority w:val="99"/>
    <w:unhideWhenUsed/>
    <w:rsid w:val="003807D8"/>
    <w:pPr>
      <w:spacing w:after="0"/>
      <w:ind w:left="1500" w:hanging="300"/>
    </w:pPr>
    <w:rPr>
      <w:sz w:val="18"/>
      <w:szCs w:val="18"/>
    </w:rPr>
  </w:style>
  <w:style w:type="paragraph" w:styleId="Index6">
    <w:name w:val="index 6"/>
    <w:basedOn w:val="Normal"/>
    <w:next w:val="Normal"/>
    <w:autoRedefine/>
    <w:uiPriority w:val="99"/>
    <w:unhideWhenUsed/>
    <w:rsid w:val="003807D8"/>
    <w:pPr>
      <w:spacing w:after="0"/>
      <w:ind w:left="1800" w:hanging="300"/>
    </w:pPr>
    <w:rPr>
      <w:sz w:val="18"/>
      <w:szCs w:val="18"/>
    </w:rPr>
  </w:style>
  <w:style w:type="paragraph" w:styleId="Index7">
    <w:name w:val="index 7"/>
    <w:basedOn w:val="Normal"/>
    <w:next w:val="Normal"/>
    <w:autoRedefine/>
    <w:uiPriority w:val="99"/>
    <w:unhideWhenUsed/>
    <w:rsid w:val="003807D8"/>
    <w:pPr>
      <w:spacing w:after="0"/>
      <w:ind w:left="2100" w:hanging="300"/>
    </w:pPr>
    <w:rPr>
      <w:sz w:val="18"/>
      <w:szCs w:val="18"/>
    </w:rPr>
  </w:style>
  <w:style w:type="paragraph" w:styleId="Index8">
    <w:name w:val="index 8"/>
    <w:basedOn w:val="Normal"/>
    <w:next w:val="Normal"/>
    <w:autoRedefine/>
    <w:uiPriority w:val="99"/>
    <w:unhideWhenUsed/>
    <w:rsid w:val="003807D8"/>
    <w:pPr>
      <w:spacing w:after="0"/>
      <w:ind w:left="2400" w:hanging="300"/>
    </w:pPr>
    <w:rPr>
      <w:sz w:val="18"/>
      <w:szCs w:val="18"/>
    </w:rPr>
  </w:style>
  <w:style w:type="paragraph" w:styleId="Index9">
    <w:name w:val="index 9"/>
    <w:basedOn w:val="Normal"/>
    <w:next w:val="Normal"/>
    <w:autoRedefine/>
    <w:uiPriority w:val="99"/>
    <w:unhideWhenUsed/>
    <w:rsid w:val="003807D8"/>
    <w:pPr>
      <w:spacing w:after="0"/>
      <w:ind w:left="2700" w:hanging="300"/>
    </w:pPr>
    <w:rPr>
      <w:sz w:val="18"/>
      <w:szCs w:val="18"/>
    </w:rPr>
  </w:style>
  <w:style w:type="paragraph" w:styleId="IndexHeading">
    <w:name w:val="index heading"/>
    <w:basedOn w:val="Normal"/>
    <w:next w:val="Index1"/>
    <w:uiPriority w:val="99"/>
    <w:unhideWhenUsed/>
    <w:rsid w:val="003807D8"/>
    <w:pPr>
      <w:spacing w:before="240"/>
      <w:jc w:val="center"/>
    </w:pPr>
    <w:rPr>
      <w:b/>
      <w:bCs/>
      <w:sz w:val="26"/>
      <w:szCs w:val="26"/>
    </w:rPr>
  </w:style>
  <w:style w:type="paragraph" w:styleId="ListParagraph">
    <w:name w:val="List Paragraph"/>
    <w:basedOn w:val="Normal"/>
    <w:uiPriority w:val="34"/>
    <w:unhideWhenUsed/>
    <w:qFormat/>
    <w:rsid w:val="00FD1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dte\AppData\Roaming\Microsoft\Templates\General%20notes.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esh">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esh">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esh">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4B3EB-17F3-4742-99E7-5323EFD942E7}">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General notes</Template>
  <TotalTime>2008</TotalTime>
  <Pages>1067</Pages>
  <Words>84022</Words>
  <Characters>478930</Characters>
  <Application>Microsoft Office Word</Application>
  <DocSecurity>0</DocSecurity>
  <Lines>3991</Lines>
  <Paragraphs>1123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dc:title>
  <dc:subject/>
  <dc:creator>T E, Pradeep Kumar</dc:creator>
  <cp:keywords/>
  <dc:description/>
  <cp:lastModifiedBy>T E, Pradeep Kumar</cp:lastModifiedBy>
  <cp:revision>92</cp:revision>
  <cp:lastPrinted>2026-07-08T11:39:00Z</cp:lastPrinted>
  <dcterms:created xsi:type="dcterms:W3CDTF">2026-07-08T11:14:00Z</dcterms:created>
  <dcterms:modified xsi:type="dcterms:W3CDTF">2026-07-10T11:41:00Z</dcterms:modified>
</cp:coreProperties>
</file>